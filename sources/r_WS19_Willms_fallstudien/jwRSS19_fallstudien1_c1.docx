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76CC4B5C" w:rsidR="0017335C" w:rsidRDefault="00864668" w:rsidP="00A64F90">
      <w:pPr>
        <w:pStyle w:val="Titel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Spezielle Themen und </w:t>
      </w:r>
      <w:r w:rsidR="00FD4385">
        <w:rPr>
          <w:b/>
          <w:sz w:val="48"/>
          <w:szCs w:val="48"/>
        </w:rPr>
        <w:t>Fallstudien 1</w:t>
      </w:r>
    </w:p>
    <w:p w14:paraId="04987273" w14:textId="75A01C01" w:rsidR="006129AD" w:rsidRDefault="006129AD" w:rsidP="00230CEE">
      <w:bookmarkStart w:id="1" w:name="jwTitle"/>
      <w:bookmarkEnd w:id="1"/>
    </w:p>
    <w:p w14:paraId="39B87CA3" w14:textId="2347D50A" w:rsidR="00124295" w:rsidRPr="00721E61" w:rsidRDefault="00FD4385" w:rsidP="00721E61">
      <w:pPr>
        <w:pStyle w:val="berschrift1"/>
      </w:pPr>
      <w:r w:rsidRPr="00721E61">
        <w:t>Boxplots</w:t>
      </w:r>
    </w:p>
    <w:p w14:paraId="0DA35FF0" w14:textId="0CCBF13C" w:rsidR="00FD4385" w:rsidRDefault="00864668" w:rsidP="00665104">
      <w:r>
        <w:rPr>
          <w:rStyle w:val="emphColorZchn"/>
        </w:rPr>
        <w:t xml:space="preserve">Inhaltliche </w:t>
      </w:r>
      <w:r w:rsidR="00FD4385" w:rsidRPr="00FD4385">
        <w:rPr>
          <w:rStyle w:val="emphColorZchn"/>
        </w:rPr>
        <w:t>Voraussetzung:</w:t>
      </w:r>
      <w:r w:rsidR="00FD4385" w:rsidRPr="00FD4385">
        <w:t xml:space="preserve"> Boxplot, unteres Quartil, Median, oberes </w:t>
      </w:r>
      <w:r w:rsidR="00A25416" w:rsidRPr="00FD4385">
        <w:t>Quartil</w:t>
      </w:r>
    </w:p>
    <w:p w14:paraId="70EF1C07" w14:textId="49FF7EAD" w:rsidR="00FD4385" w:rsidRPr="00FD4385" w:rsidRDefault="00FD4385" w:rsidP="00FD4385">
      <w:r>
        <w:t>Führen Sie folgenden Quelltext aus:</w:t>
      </w:r>
    </w:p>
    <w:p w14:paraId="28A69107" w14:textId="3B0C8018" w:rsidR="00FD4385" w:rsidRDefault="000B0816" w:rsidP="00FD4385">
      <w:pPr>
        <w:pStyle w:val="QT3"/>
      </w:pPr>
      <w:r>
        <w:t xml:space="preserve">anzahl &lt;- </w:t>
      </w:r>
      <w:r w:rsidR="00FD4385">
        <w:t>8</w:t>
      </w:r>
    </w:p>
    <w:p w14:paraId="1916890B" w14:textId="0E2197CC" w:rsidR="00FD4385" w:rsidRDefault="00FD4385" w:rsidP="00FD4385">
      <w:pPr>
        <w:pStyle w:val="QT3"/>
      </w:pPr>
      <w:r>
        <w:t>op &lt;- par(mfrow=c(2,anzahl/2), col="blue")</w:t>
      </w:r>
      <w:r w:rsidR="00665104">
        <w:t xml:space="preserve"> # </w:t>
      </w:r>
      <w:r w:rsidR="00665104" w:rsidRPr="00951501">
        <w:t>Grafikeinstellung</w:t>
      </w:r>
      <w:r w:rsidR="00665104">
        <w:t xml:space="preserve"> ändern</w:t>
      </w:r>
    </w:p>
    <w:p w14:paraId="10943A20" w14:textId="70F76981" w:rsidR="00FD4385" w:rsidRDefault="000B0816" w:rsidP="00FD4385">
      <w:pPr>
        <w:pStyle w:val="QT3"/>
      </w:pPr>
      <w:r>
        <w:t>n &lt;- 100</w:t>
      </w:r>
      <w:r w:rsidR="00502A3A">
        <w:t>L</w:t>
      </w:r>
    </w:p>
    <w:p w14:paraId="218689E9" w14:textId="565938BF" w:rsidR="00FD4385" w:rsidRDefault="00502A3A" w:rsidP="00FD4385">
      <w:pPr>
        <w:pStyle w:val="QT3"/>
      </w:pPr>
      <w:r>
        <w:t xml:space="preserve">x &lt;- </w:t>
      </w:r>
      <w:r w:rsidR="00FD4385">
        <w:t>0:</w:t>
      </w:r>
      <w:r w:rsidR="000B0816">
        <w:t>n</w:t>
      </w:r>
      <w:r w:rsidR="00FD4385">
        <w:t xml:space="preserve"> </w:t>
      </w:r>
    </w:p>
    <w:p w14:paraId="41657088" w14:textId="77777777" w:rsidR="00FD4385" w:rsidRDefault="00FD4385" w:rsidP="00FD4385">
      <w:pPr>
        <w:pStyle w:val="QT3"/>
      </w:pPr>
      <w:r>
        <w:t>for (i in 0:(anzahl-1)){</w:t>
      </w:r>
    </w:p>
    <w:p w14:paraId="6B9AF6C8" w14:textId="77777777" w:rsidR="00FD4385" w:rsidRDefault="00FD4385" w:rsidP="00FD4385">
      <w:pPr>
        <w:pStyle w:val="QT3"/>
      </w:pPr>
      <w:r>
        <w:t xml:space="preserve">  x[n] &lt;- x[n]+10*i</w:t>
      </w:r>
    </w:p>
    <w:p w14:paraId="32FA4DA5" w14:textId="77777777" w:rsidR="00FD4385" w:rsidRDefault="00FD4385" w:rsidP="00FD4385">
      <w:pPr>
        <w:pStyle w:val="QT3"/>
      </w:pPr>
      <w:r>
        <w:t xml:space="preserve">  x[n-1] &lt;- x[n-1]+5*i</w:t>
      </w:r>
    </w:p>
    <w:p w14:paraId="47817780" w14:textId="77777777" w:rsidR="00FD4385" w:rsidRDefault="00FD4385" w:rsidP="00FD4385">
      <w:pPr>
        <w:pStyle w:val="QT3"/>
      </w:pPr>
      <w:r>
        <w:t xml:space="preserve">  print(paste("i = ",i, ":")) </w:t>
      </w:r>
    </w:p>
    <w:p w14:paraId="4CD24B0E" w14:textId="77777777" w:rsidR="00FD4385" w:rsidRDefault="00FD4385" w:rsidP="00FD4385">
      <w:pPr>
        <w:pStyle w:val="QT3"/>
      </w:pPr>
      <w:r>
        <w:t xml:space="preserve">  print(summary(x)) </w:t>
      </w:r>
    </w:p>
    <w:p w14:paraId="3A9644F5" w14:textId="33CD62AE" w:rsidR="00FD4385" w:rsidRDefault="00FD4385" w:rsidP="00FD4385">
      <w:pPr>
        <w:pStyle w:val="QT3"/>
      </w:pPr>
      <w:r>
        <w:t xml:space="preserve">  boxplot(x, main = paste("i = ",i),   </w:t>
      </w:r>
    </w:p>
    <w:p w14:paraId="31E041EC" w14:textId="77777777" w:rsidR="00FD4385" w:rsidRDefault="00FD4385" w:rsidP="00FD4385">
      <w:pPr>
        <w:pStyle w:val="QT3"/>
      </w:pPr>
      <w:r>
        <w:t xml:space="preserve">        xlab = paste("x[n-1] =", x[n-1], ", x[n] =", x[n]))</w:t>
      </w:r>
    </w:p>
    <w:p w14:paraId="034DC930" w14:textId="77777777" w:rsidR="00FD4385" w:rsidRDefault="00FD4385" w:rsidP="00FD4385">
      <w:pPr>
        <w:pStyle w:val="QT3"/>
      </w:pPr>
      <w:r>
        <w:t>}</w:t>
      </w:r>
    </w:p>
    <w:p w14:paraId="50E97962" w14:textId="57916DCD" w:rsidR="00DF3BD3" w:rsidRDefault="00FD4385" w:rsidP="00FD4385">
      <w:pPr>
        <w:pStyle w:val="QT3"/>
      </w:pPr>
      <w:r>
        <w:t>par(op)</w:t>
      </w:r>
      <w:r w:rsidR="00951501">
        <w:t xml:space="preserve">  </w:t>
      </w:r>
      <w:r w:rsidR="00951501" w:rsidRPr="00951501">
        <w:t># stellt die ursprüngliche Grafikeinstellung wieder her</w:t>
      </w:r>
    </w:p>
    <w:p w14:paraId="42BB95EA" w14:textId="7884DCBD" w:rsidR="00FD4385" w:rsidRDefault="00FD4385" w:rsidP="00FD4385">
      <w:pPr>
        <w:pStyle w:val="AText"/>
        <w:rPr>
          <w:rStyle w:val="emphColorZchn"/>
        </w:rPr>
      </w:pPr>
      <w:r>
        <w:rPr>
          <w:rStyle w:val="emphColorZchn"/>
        </w:rPr>
        <w:t>Erklärungen zum Quelltext</w:t>
      </w:r>
      <w:r w:rsidRPr="00FD4385">
        <w:rPr>
          <w:rStyle w:val="emphColorZchn"/>
        </w:rPr>
        <w:t>:</w:t>
      </w:r>
    </w:p>
    <w:p w14:paraId="15FEE0BF" w14:textId="34F22C19" w:rsidR="00951501" w:rsidRPr="00665104" w:rsidRDefault="00951501" w:rsidP="00665104">
      <w:pPr>
        <w:pStyle w:val="Listenabsatz"/>
        <w:numPr>
          <w:ilvl w:val="0"/>
          <w:numId w:val="11"/>
        </w:numPr>
        <w:rPr>
          <w:rFonts w:eastAsia="MS Mincho"/>
        </w:rPr>
      </w:pPr>
      <w:r w:rsidRPr="00665104">
        <w:rPr>
          <w:rFonts w:eastAsia="MS Mincho"/>
        </w:rPr>
        <w:t xml:space="preserve">Durch </w:t>
      </w:r>
      <w:r w:rsidRPr="00665104">
        <w:rPr>
          <w:rStyle w:val="QWordsZchn"/>
          <w:rFonts w:eastAsia="MS Mincho"/>
        </w:rPr>
        <w:t>par()</w:t>
      </w:r>
      <w:r w:rsidRPr="00665104">
        <w:rPr>
          <w:rFonts w:eastAsia="MS Mincho"/>
        </w:rPr>
        <w:t xml:space="preserve"> können Grafikoptionen gesetzt werden. In unserem Fall werden die nächsten 8 Bilder in einem Plot bestehend aus 2×4 Einzelbildern</w:t>
      </w:r>
      <w:r w:rsidR="00665104" w:rsidRPr="00665104">
        <w:rPr>
          <w:rFonts w:eastAsia="MS Mincho"/>
        </w:rPr>
        <w:t xml:space="preserve"> dargestellt</w:t>
      </w:r>
      <w:r w:rsidRPr="00665104">
        <w:rPr>
          <w:rFonts w:eastAsia="MS Mincho"/>
        </w:rPr>
        <w:t>.</w:t>
      </w:r>
    </w:p>
    <w:p w14:paraId="35E61AED" w14:textId="437C2D0D" w:rsidR="00FD4385" w:rsidRDefault="00951501" w:rsidP="00665104">
      <w:pPr>
        <w:pStyle w:val="Listenabsatz"/>
        <w:numPr>
          <w:ilvl w:val="0"/>
          <w:numId w:val="11"/>
        </w:numPr>
        <w:rPr>
          <w:rFonts w:eastAsia="MS Mincho"/>
        </w:rPr>
      </w:pPr>
      <w:r w:rsidRPr="00665104">
        <w:rPr>
          <w:rStyle w:val="QWordsZchn"/>
          <w:rFonts w:eastAsia="MS Mincho"/>
        </w:rPr>
        <w:t>paste()</w:t>
      </w:r>
      <w:r w:rsidRPr="00665104">
        <w:rPr>
          <w:rFonts w:eastAsia="MS Mincho"/>
        </w:rPr>
        <w:t xml:space="preserve"> konvertiert die übergebenen Argumente zu Zeichenketten (charakter-Vektoren) und fügt sie zusammen</w:t>
      </w:r>
      <w:r w:rsidR="00864668">
        <w:rPr>
          <w:rFonts w:eastAsia="MS Mincho"/>
        </w:rPr>
        <w:t>.</w:t>
      </w:r>
    </w:p>
    <w:p w14:paraId="35F0A20D" w14:textId="367A567C" w:rsidR="00665104" w:rsidRDefault="00665104" w:rsidP="00665104">
      <w:pPr>
        <w:rPr>
          <w:rFonts w:eastAsia="MS Mincho"/>
        </w:rPr>
      </w:pPr>
    </w:p>
    <w:p w14:paraId="0E54B6EE" w14:textId="1C9EB225" w:rsidR="00665104" w:rsidRDefault="00665104" w:rsidP="00665104">
      <w:pPr>
        <w:rPr>
          <w:rFonts w:eastAsia="MS Mincho"/>
        </w:rPr>
      </w:pPr>
      <w:r>
        <w:rPr>
          <w:rFonts w:eastAsia="MS Mincho"/>
        </w:rPr>
        <w:t>Ausgegeben wird:</w:t>
      </w:r>
    </w:p>
    <w:p w14:paraId="0E7CD554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>[1] "i =  0 :"</w:t>
      </w:r>
    </w:p>
    <w:p w14:paraId="6610B195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Min. 1st Qu.  Median    Mean 3rd Qu.    Max. </w:t>
      </w:r>
    </w:p>
    <w:p w14:paraId="29799891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   0      25      50      50      75     100 </w:t>
      </w:r>
    </w:p>
    <w:p w14:paraId="38DEBAAF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>[1] "i =  1 :"</w:t>
      </w:r>
    </w:p>
    <w:p w14:paraId="53AC9467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Min. 1st Qu.  Median    Mean 3rd Qu.    Max. </w:t>
      </w:r>
    </w:p>
    <w:p w14:paraId="1EC6228A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0.00   25.00   50.00   50.15   75.00  109.00 </w:t>
      </w:r>
    </w:p>
    <w:p w14:paraId="3227C9EC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>[1] "i =  2 :"</w:t>
      </w:r>
    </w:p>
    <w:p w14:paraId="3B7A28A5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Min. 1st Qu.  Median    Mean 3rd Qu.    Max. </w:t>
      </w:r>
    </w:p>
    <w:p w14:paraId="58760779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0.00   25.00   50.00   50.45   75.00  129.00 </w:t>
      </w:r>
    </w:p>
    <w:p w14:paraId="43099C60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>[1] "i =  3 :"</w:t>
      </w:r>
    </w:p>
    <w:p w14:paraId="62C0EC89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Min. 1st Qu.  Median    Mean 3rd Qu.    Max. </w:t>
      </w:r>
    </w:p>
    <w:p w14:paraId="1E3F1F8F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0.00   25.00   50.00   50.89   75.00  159.00 </w:t>
      </w:r>
    </w:p>
    <w:p w14:paraId="76AA77FA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>[1] "i =  4 :"</w:t>
      </w:r>
    </w:p>
    <w:p w14:paraId="04C9B985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Min. 1st Qu.  Median    Mean 3rd Qu.    Max. </w:t>
      </w:r>
    </w:p>
    <w:p w14:paraId="49DED4FE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0.00   25.00   50.00   51.49   75.00  199.00 </w:t>
      </w:r>
    </w:p>
    <w:p w14:paraId="068B3692" w14:textId="77777777" w:rsidR="000B0816" w:rsidRDefault="000B0816">
      <w:pPr>
        <w:spacing w:after="0"/>
        <w:rPr>
          <w:rFonts w:ascii="Lucida Console" w:hAnsi="Lucida Console"/>
          <w:color w:val="0000FF"/>
          <w:sz w:val="18"/>
          <w:szCs w:val="18"/>
          <w:bdr w:val="none" w:sz="0" w:space="0" w:color="auto" w:frame="1"/>
        </w:rPr>
      </w:pPr>
      <w:r>
        <w:rPr>
          <w:sz w:val="18"/>
          <w:szCs w:val="18"/>
          <w:bdr w:val="none" w:sz="0" w:space="0" w:color="auto" w:frame="1"/>
        </w:rPr>
        <w:br w:type="page"/>
      </w:r>
    </w:p>
    <w:p w14:paraId="049DFE87" w14:textId="1785E412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lastRenderedPageBreak/>
        <w:t>[1] "i =  5 :"</w:t>
      </w:r>
    </w:p>
    <w:p w14:paraId="3C3A23E3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Min. 1st Qu.  Median    Mean 3rd Qu.    Max. </w:t>
      </w:r>
    </w:p>
    <w:p w14:paraId="1D7F80B3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0.00   25.00   50.00   52.23   75.00  249.00 </w:t>
      </w:r>
    </w:p>
    <w:p w14:paraId="3F792693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>[1] "i =  6 :"</w:t>
      </w:r>
    </w:p>
    <w:p w14:paraId="25C99D30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Min. 1st Qu.  Median    Mean 3rd Qu.    Max. </w:t>
      </w:r>
    </w:p>
    <w:p w14:paraId="429FEE5D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0.00   25.00   50.00   53.12   75.00  309.00 </w:t>
      </w:r>
    </w:p>
    <w:p w14:paraId="0C883AE8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>[1] "i =  7 :"</w:t>
      </w:r>
    </w:p>
    <w:p w14:paraId="614896F1" w14:textId="77777777" w:rsidR="00665104" w:rsidRPr="00665104" w:rsidRDefault="00665104" w:rsidP="00665104">
      <w:pPr>
        <w:pStyle w:val="QT3"/>
        <w:rPr>
          <w:sz w:val="18"/>
          <w:szCs w:val="18"/>
          <w:bdr w:val="none" w:sz="0" w:space="0" w:color="auto" w:frame="1"/>
        </w:rPr>
      </w:pPr>
      <w:r w:rsidRPr="00665104">
        <w:rPr>
          <w:sz w:val="18"/>
          <w:szCs w:val="18"/>
          <w:bdr w:val="none" w:sz="0" w:space="0" w:color="auto" w:frame="1"/>
        </w:rPr>
        <w:t xml:space="preserve">   Min. 1st Qu.  Median    Mean 3rd Qu.    Max. </w:t>
      </w:r>
    </w:p>
    <w:p w14:paraId="38D39263" w14:textId="77777777" w:rsidR="00665104" w:rsidRPr="00665104" w:rsidRDefault="00665104" w:rsidP="00665104">
      <w:pPr>
        <w:pStyle w:val="QT3"/>
        <w:rPr>
          <w:sz w:val="18"/>
          <w:szCs w:val="18"/>
        </w:rPr>
      </w:pPr>
      <w:r w:rsidRPr="00665104">
        <w:rPr>
          <w:sz w:val="18"/>
          <w:szCs w:val="18"/>
          <w:bdr w:val="none" w:sz="0" w:space="0" w:color="auto" w:frame="1"/>
        </w:rPr>
        <w:t xml:space="preserve">   0.00   25.00   50.00   54.16   75.00  379.00 </w:t>
      </w:r>
    </w:p>
    <w:p w14:paraId="4B5C67B6" w14:textId="2DD2D5FF" w:rsidR="00665104" w:rsidRPr="00665104" w:rsidRDefault="00864668" w:rsidP="00665104">
      <w:pPr>
        <w:pStyle w:val="AText"/>
      </w:pPr>
      <w:r>
        <w:t>S</w:t>
      </w:r>
      <w:r w:rsidR="00665104">
        <w:t>ie erhalten folgende</w:t>
      </w:r>
      <w:r w:rsidR="00CB005F">
        <w:t>n Plot:</w:t>
      </w:r>
    </w:p>
    <w:p w14:paraId="0A011722" w14:textId="167671A3" w:rsidR="00901EE6" w:rsidRDefault="00665104" w:rsidP="00901EE6">
      <w:pPr>
        <w:keepNext/>
      </w:pPr>
      <w:r>
        <w:rPr>
          <w:rFonts w:eastAsia="MS Mincho"/>
        </w:rPr>
        <w:t xml:space="preserve"> </w:t>
      </w:r>
      <w:r>
        <w:rPr>
          <w:noProof/>
        </w:rPr>
        <w:drawing>
          <wp:inline distT="0" distB="0" distL="0" distR="0" wp14:anchorId="6E24D089" wp14:editId="5CABB3EA">
            <wp:extent cx="5850890" cy="3744595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xplo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82C2" w14:textId="6590B623" w:rsidR="00951501" w:rsidRPr="00951501" w:rsidRDefault="00901EE6" w:rsidP="00901EE6">
      <w:pPr>
        <w:pStyle w:val="Beschriftung"/>
        <w:rPr>
          <w:rFonts w:eastAsia="MS Mincho"/>
        </w:rPr>
      </w:pPr>
      <w:r>
        <w:t xml:space="preserve">Abbildung </w:t>
      </w:r>
      <w:fldSimple w:instr=" SEQ Abbildung \* ARABIC ">
        <w:r w:rsidR="000A22E4">
          <w:rPr>
            <w:noProof/>
          </w:rPr>
          <w:t>1</w:t>
        </w:r>
      </w:fldSimple>
      <w:r>
        <w:t>: Der erzeugte Plot</w:t>
      </w:r>
    </w:p>
    <w:p w14:paraId="6C75FAB0" w14:textId="0FFA25DC" w:rsidR="00CB005F" w:rsidRDefault="00CB005F" w:rsidP="00FD4385">
      <w:pPr>
        <w:pStyle w:val="AText"/>
      </w:pPr>
    </w:p>
    <w:p w14:paraId="17ECCB20" w14:textId="1BC05E13" w:rsidR="00CB005F" w:rsidRDefault="00CB005F" w:rsidP="00FD4385">
      <w:pPr>
        <w:pStyle w:val="AText"/>
      </w:pPr>
      <w:r>
        <w:t>Beantworten Sie folgende Fragen:</w:t>
      </w:r>
    </w:p>
    <w:p w14:paraId="7E37CEC6" w14:textId="39A2D3C0" w:rsidR="0095124B" w:rsidRDefault="00665104" w:rsidP="00CB005F">
      <w:pPr>
        <w:pStyle w:val="AText"/>
        <w:numPr>
          <w:ilvl w:val="0"/>
          <w:numId w:val="12"/>
        </w:numPr>
      </w:pPr>
      <w:r>
        <w:t xml:space="preserve">Einen Ausreißer gibt es für i </w:t>
      </w:r>
      <w:r w:rsidR="00CB005F">
        <w:t>≥</w:t>
      </w:r>
      <w:r>
        <w:t xml:space="preserve">3; für i </w:t>
      </w:r>
      <w:r w:rsidR="00CB005F">
        <w:t>≥</w:t>
      </w:r>
      <w:r>
        <w:t xml:space="preserve"> 5 gibt es sogar zwei Ausreißer. </w:t>
      </w:r>
      <w:r w:rsidR="00CB005F">
        <w:t>Was genau sind Ausreißer? Erklären Sie die unterschiedlichen Bilder.</w:t>
      </w:r>
    </w:p>
    <w:p w14:paraId="4746F94E" w14:textId="1EB18A9D" w:rsidR="0095124B" w:rsidRDefault="0095124B" w:rsidP="00CB005F">
      <w:pPr>
        <w:pStyle w:val="AText"/>
        <w:numPr>
          <w:ilvl w:val="0"/>
          <w:numId w:val="12"/>
        </w:numPr>
      </w:pPr>
      <w:r>
        <w:t>Ist die Breite der Box der Quartilabstand?</w:t>
      </w:r>
      <w:r w:rsidR="00CB005F">
        <w:t xml:space="preserve"> </w:t>
      </w:r>
      <w:commentRangeStart w:id="2"/>
      <w:r w:rsidR="00CB005F">
        <w:t>Wie</w:t>
      </w:r>
      <w:commentRangeEnd w:id="2"/>
      <w:r w:rsidR="00CB005F">
        <w:rPr>
          <w:rStyle w:val="Kommentarzeichen"/>
          <w:rFonts w:ascii="Arial" w:eastAsia="Times New Roman" w:hAnsi="Arial"/>
          <w:color w:val="auto"/>
        </w:rPr>
        <w:commentReference w:id="2"/>
      </w:r>
      <w:r w:rsidR="00CB005F">
        <w:t xml:space="preserve"> viel Prozent der Daten „liegen“ in der </w:t>
      </w:r>
      <w:commentRangeStart w:id="3"/>
      <w:r w:rsidR="00CB005F">
        <w:t>Box</w:t>
      </w:r>
      <w:commentRangeEnd w:id="3"/>
      <w:r w:rsidR="00CB005F">
        <w:rPr>
          <w:rStyle w:val="Kommentarzeichen"/>
          <w:rFonts w:ascii="Arial" w:eastAsia="Times New Roman" w:hAnsi="Arial"/>
          <w:color w:val="auto"/>
        </w:rPr>
        <w:commentReference w:id="3"/>
      </w:r>
      <w:r w:rsidR="00CB005F">
        <w:t>?</w:t>
      </w:r>
    </w:p>
    <w:p w14:paraId="31848419" w14:textId="40A76FA3" w:rsidR="0095124B" w:rsidRDefault="0095124B" w:rsidP="00CB005F">
      <w:pPr>
        <w:pStyle w:val="AText"/>
        <w:numPr>
          <w:ilvl w:val="0"/>
          <w:numId w:val="12"/>
        </w:numPr>
      </w:pPr>
      <w:r>
        <w:t>Wie lang sind die jeweiligen „</w:t>
      </w:r>
      <w:commentRangeStart w:id="4"/>
      <w:r>
        <w:t>Whiskers</w:t>
      </w:r>
      <w:commentRangeEnd w:id="4"/>
      <w:r w:rsidR="00CB005F">
        <w:rPr>
          <w:rStyle w:val="Kommentarzeichen"/>
          <w:rFonts w:ascii="Arial" w:eastAsia="Times New Roman" w:hAnsi="Arial"/>
          <w:color w:val="auto"/>
        </w:rPr>
        <w:commentReference w:id="4"/>
      </w:r>
      <w:r>
        <w:t>“?</w:t>
      </w:r>
    </w:p>
    <w:p w14:paraId="280EFB3F" w14:textId="299103C4" w:rsidR="0095124B" w:rsidRDefault="0095124B" w:rsidP="00CB005F">
      <w:pPr>
        <w:pStyle w:val="AText"/>
        <w:numPr>
          <w:ilvl w:val="0"/>
          <w:numId w:val="12"/>
        </w:numPr>
      </w:pPr>
      <w:r>
        <w:t xml:space="preserve">Wie müssen Sie den Aufruf von </w:t>
      </w:r>
      <w:r w:rsidRPr="00864668">
        <w:rPr>
          <w:rStyle w:val="QWordsZchn"/>
        </w:rPr>
        <w:t>boxplot()</w:t>
      </w:r>
      <w:r>
        <w:t xml:space="preserve"> ändern, so dass es erst bei i </w:t>
      </w:r>
      <w:r w:rsidR="00CB005F">
        <w:t>≥</w:t>
      </w:r>
      <w:r>
        <w:t xml:space="preserve"> 5 den ersten</w:t>
      </w:r>
      <w:r w:rsidR="00817F03">
        <w:t xml:space="preserve"> und</w:t>
      </w:r>
      <w:r>
        <w:t xml:space="preserve"> für i </w:t>
      </w:r>
      <w:r w:rsidR="00CB005F">
        <w:t>≥</w:t>
      </w:r>
      <w:r>
        <w:t xml:space="preserve"> 7 den </w:t>
      </w:r>
      <w:commentRangeStart w:id="5"/>
      <w:r>
        <w:t>zweiten</w:t>
      </w:r>
      <w:commentRangeEnd w:id="5"/>
      <w:r w:rsidR="00CB005F">
        <w:rPr>
          <w:rStyle w:val="Kommentarzeichen"/>
          <w:rFonts w:ascii="Arial" w:eastAsia="Times New Roman" w:hAnsi="Arial"/>
          <w:color w:val="auto"/>
        </w:rPr>
        <w:commentReference w:id="5"/>
      </w:r>
      <w:r w:rsidR="00CB005F">
        <w:t xml:space="preserve"> Ausreißer gibt</w:t>
      </w:r>
      <w:r>
        <w:t>?</w:t>
      </w:r>
    </w:p>
    <w:p w14:paraId="59F6553C" w14:textId="77777777" w:rsidR="00255A14" w:rsidRPr="00DA48B4" w:rsidRDefault="00255A14" w:rsidP="00255A14">
      <w:pPr>
        <w:pStyle w:val="Markiert1"/>
        <w:spacing w:before="240"/>
        <w:rPr>
          <w:rStyle w:val="Fett"/>
        </w:rPr>
      </w:pPr>
      <w:r w:rsidRPr="00DA48B4">
        <w:rPr>
          <w:rStyle w:val="Fett"/>
        </w:rPr>
        <w:t>Wichtig</w:t>
      </w:r>
    </w:p>
    <w:p w14:paraId="5A30B7E3" w14:textId="77777777" w:rsidR="00255A14" w:rsidRDefault="00255A14" w:rsidP="00255A14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par()</w:t>
      </w:r>
    </w:p>
    <w:p w14:paraId="277BFED7" w14:textId="5A3D5932" w:rsidR="00D808B8" w:rsidRPr="000A22E4" w:rsidRDefault="00255A14" w:rsidP="000A22E4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paste()</w:t>
      </w:r>
    </w:p>
    <w:p w14:paraId="21C5EBFD" w14:textId="19673258" w:rsidR="00D808B8" w:rsidRPr="00721E61" w:rsidRDefault="00721E61" w:rsidP="00721E61">
      <w:pPr>
        <w:pStyle w:val="berschrift1"/>
      </w:pPr>
      <w:r>
        <w:lastRenderedPageBreak/>
        <w:t>MNIST-Bilddaten</w:t>
      </w:r>
    </w:p>
    <w:p w14:paraId="16C45AB4" w14:textId="7C9803BD" w:rsidR="00576896" w:rsidRDefault="00721E61" w:rsidP="00576896">
      <w:pPr>
        <w:spacing w:after="0"/>
      </w:pPr>
      <w:r>
        <w:t>Wir wollen das Be</w:t>
      </w:r>
      <w:r w:rsidR="00576896">
        <w:t>i</w:t>
      </w:r>
      <w:r>
        <w:t>spiel aus dem Skript</w:t>
      </w:r>
      <w:r w:rsidR="00576896">
        <w:t xml:space="preserve"> vertiefen, das</w:t>
      </w:r>
      <w:r>
        <w:t xml:space="preserve"> am Ende des Kapitels</w:t>
      </w:r>
      <w:r w:rsidR="00576896">
        <w:t xml:space="preserve"> 4 besprochen wurde</w:t>
      </w:r>
      <w:r>
        <w:t>.</w:t>
      </w:r>
      <w:r w:rsidR="00576896">
        <w:t xml:space="preserve"> Grundlage für dieses Beispiel war der Datensatz </w:t>
      </w:r>
      <w:r w:rsidR="00576896">
        <w:rPr>
          <w:rStyle w:val="QWordZchn"/>
        </w:rPr>
        <w:t>ziffern</w:t>
      </w:r>
      <w:r w:rsidR="00576896">
        <w:t>, der aus hundert Grauwertbildern aus der MNIST-Datensammlung</w:t>
      </w:r>
      <w:r w:rsidR="00576896">
        <w:rPr>
          <w:rStyle w:val="Funotenzeichen"/>
        </w:rPr>
        <w:footnoteReference w:id="2"/>
      </w:r>
      <w:r w:rsidR="00F0330F">
        <w:t xml:space="preserve"> </w:t>
      </w:r>
      <w:r w:rsidR="00576896">
        <w:t xml:space="preserve">besteht, die die Ziffern von 0 bis 9 in ganz unterschiedlichen handgeschriebenen Varianten zeigen. Jedes Grauwertbild besteht dabei aus 28×28 Pixeln und jeder Pixelwert liegt zwischen 0 und 255. </w:t>
      </w:r>
    </w:p>
    <w:p w14:paraId="77FA9AAD" w14:textId="1D227442" w:rsidR="00576896" w:rsidRPr="00576896" w:rsidRDefault="00576896" w:rsidP="00576896">
      <w:pPr>
        <w:pStyle w:val="QT3"/>
      </w:pPr>
      <w:r w:rsidRPr="00576896">
        <w:t>&gt; ziffern &lt;- readRDS("ziffern.rds")</w:t>
      </w:r>
    </w:p>
    <w:p w14:paraId="640CCA4B" w14:textId="3AA1562C" w:rsidR="00576896" w:rsidRPr="00576896" w:rsidRDefault="00576896" w:rsidP="00576896">
      <w:pPr>
        <w:pStyle w:val="QT3"/>
      </w:pPr>
      <w:r w:rsidRPr="00576896">
        <w:t>&gt; str(ziffern)</w:t>
      </w:r>
    </w:p>
    <w:p w14:paraId="59B98B5E" w14:textId="54C87782" w:rsidR="00576896" w:rsidRPr="00576896" w:rsidRDefault="00576896" w:rsidP="00576896">
      <w:pPr>
        <w:pStyle w:val="QT3"/>
        <w:rPr>
          <w:color w:val="000000"/>
          <w:bdr w:val="none" w:sz="0" w:space="0" w:color="auto" w:frame="1"/>
        </w:rPr>
      </w:pPr>
      <w:r w:rsidRPr="00576896">
        <w:rPr>
          <w:color w:val="000000"/>
          <w:bdr w:val="none" w:sz="0" w:space="0" w:color="auto" w:frame="1"/>
        </w:rPr>
        <w:t xml:space="preserve"> int [1:100, 1:28, 1:28] 0 0 0 0 0 0 0 0 0 0 ...</w:t>
      </w:r>
    </w:p>
    <w:p w14:paraId="3E24731C" w14:textId="177AF001" w:rsidR="00576896" w:rsidRPr="00576896" w:rsidRDefault="00576896" w:rsidP="00576896">
      <w:pPr>
        <w:pStyle w:val="QT3"/>
      </w:pPr>
      <w:r w:rsidRPr="00576896">
        <w:t>&gt; nBilder &lt;- dim(ziffern)[1]  # Anzahl der Bilder</w:t>
      </w:r>
    </w:p>
    <w:p w14:paraId="1760CA79" w14:textId="0AF2F856" w:rsidR="00576896" w:rsidRPr="00576896" w:rsidRDefault="00576896" w:rsidP="00576896">
      <w:pPr>
        <w:pStyle w:val="QT3"/>
      </w:pPr>
      <w:r w:rsidRPr="00576896">
        <w:t>&gt; nBilder</w:t>
      </w:r>
    </w:p>
    <w:p w14:paraId="6005F678" w14:textId="262DBE74" w:rsidR="00576896" w:rsidRPr="00F0330F" w:rsidRDefault="00F0330F" w:rsidP="00F0330F">
      <w:pPr>
        <w:pStyle w:val="QT3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4419B53" wp14:editId="18804BEB">
            <wp:simplePos x="0" y="0"/>
            <wp:positionH relativeFrom="column">
              <wp:posOffset>-159031</wp:posOffset>
            </wp:positionH>
            <wp:positionV relativeFrom="paragraph">
              <wp:posOffset>330585</wp:posOffset>
            </wp:positionV>
            <wp:extent cx="5850000" cy="1818000"/>
            <wp:effectExtent l="0" t="0" r="0" b="0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llZiffern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181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896" w:rsidRPr="00576896">
        <w:rPr>
          <w:color w:val="000000"/>
          <w:bdr w:val="none" w:sz="0" w:space="0" w:color="auto" w:frame="1"/>
        </w:rPr>
        <w:t>[1] 100</w:t>
      </w:r>
    </w:p>
    <w:p w14:paraId="0869F810" w14:textId="65923467" w:rsidR="00F0330F" w:rsidRDefault="00F0330F" w:rsidP="00576896">
      <w:pPr>
        <w:spacing w:after="0"/>
      </w:pPr>
      <w:r>
        <w:fldChar w:fldCharType="begin"/>
      </w:r>
      <w:r>
        <w:instrText xml:space="preserve"> REF _Ref22232143 \h </w:instrText>
      </w:r>
      <w:r>
        <w:fldChar w:fldCharType="separate"/>
      </w:r>
      <w:r>
        <w:t xml:space="preserve">Abbildung </w:t>
      </w:r>
      <w:r>
        <w:rPr>
          <w:noProof/>
        </w:rPr>
        <w:t>2</w:t>
      </w:r>
      <w:r>
        <w:fldChar w:fldCharType="end"/>
      </w:r>
      <w:r>
        <w:t xml:space="preserve"> stellt alle Bilder aus dem Datensatz  </w:t>
      </w:r>
      <w:r>
        <w:rPr>
          <w:rStyle w:val="QWordZchn"/>
        </w:rPr>
        <w:t>ziffern</w:t>
      </w:r>
      <w:r>
        <w:t xml:space="preserve"> dar.</w:t>
      </w:r>
    </w:p>
    <w:p w14:paraId="251A2B27" w14:textId="73FCA9F8" w:rsidR="00F0330F" w:rsidRDefault="00F0330F" w:rsidP="00576896">
      <w:pPr>
        <w:spacing w:after="0"/>
      </w:pPr>
    </w:p>
    <w:p w14:paraId="7BD83E80" w14:textId="177AA096" w:rsidR="00F0330F" w:rsidRDefault="00F0330F" w:rsidP="00576896">
      <w:pPr>
        <w:spacing w:after="0"/>
      </w:pPr>
    </w:p>
    <w:p w14:paraId="566F54DC" w14:textId="67682295" w:rsidR="00F0330F" w:rsidRDefault="00F0330F" w:rsidP="00576896">
      <w:pPr>
        <w:spacing w:after="0"/>
      </w:pPr>
    </w:p>
    <w:p w14:paraId="210389FE" w14:textId="70148E45" w:rsidR="00F0330F" w:rsidRDefault="00F0330F" w:rsidP="00576896">
      <w:pPr>
        <w:spacing w:after="0"/>
      </w:pPr>
    </w:p>
    <w:p w14:paraId="5FA2D4D7" w14:textId="237E0216" w:rsidR="00F0330F" w:rsidRDefault="00F0330F" w:rsidP="00576896">
      <w:pPr>
        <w:spacing w:after="0"/>
      </w:pPr>
    </w:p>
    <w:p w14:paraId="3422BA98" w14:textId="55DEBB7D" w:rsidR="00F0330F" w:rsidRDefault="00F0330F" w:rsidP="00576896">
      <w:pPr>
        <w:spacing w:after="0"/>
      </w:pPr>
    </w:p>
    <w:p w14:paraId="2DB43166" w14:textId="794210F2" w:rsidR="00F0330F" w:rsidRDefault="00F0330F" w:rsidP="00576896">
      <w:pPr>
        <w:spacing w:after="0"/>
      </w:pPr>
    </w:p>
    <w:p w14:paraId="19089ACB" w14:textId="1138F84C" w:rsidR="00F0330F" w:rsidRDefault="00F0330F" w:rsidP="00576896">
      <w:pPr>
        <w:spacing w:after="0"/>
      </w:pPr>
    </w:p>
    <w:p w14:paraId="400A67BA" w14:textId="79421D85" w:rsidR="00F0330F" w:rsidRDefault="00F0330F" w:rsidP="0057689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2EC9B14" wp14:editId="6756A9F9">
                <wp:simplePos x="0" y="0"/>
                <wp:positionH relativeFrom="column">
                  <wp:posOffset>695471</wp:posOffset>
                </wp:positionH>
                <wp:positionV relativeFrom="paragraph">
                  <wp:posOffset>7017</wp:posOffset>
                </wp:positionV>
                <wp:extent cx="4391413" cy="635"/>
                <wp:effectExtent l="0" t="0" r="9525" b="0"/>
                <wp:wrapNone/>
                <wp:docPr id="11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413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9F88C7" w14:textId="3C13124E" w:rsidR="000A22E4" w:rsidRPr="000A22E4" w:rsidRDefault="000A22E4" w:rsidP="000A22E4">
                            <w:pPr>
                              <w:pStyle w:val="Beschriftung"/>
                              <w:rPr>
                                <w:rFonts w:ascii="Consolas" w:hAnsi="Consolas" w:cs="Times New Roman"/>
                                <w:noProof/>
                                <w:szCs w:val="21"/>
                              </w:rPr>
                            </w:pPr>
                            <w:bookmarkStart w:id="6" w:name="_Ref22232143"/>
                            <w:r>
                              <w:t xml:space="preserve">Abbildung </w:t>
                            </w:r>
                            <w:fldSimple w:instr=" SEQ Abbildung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bookmarkEnd w:id="6"/>
                            <w:r>
                              <w:t xml:space="preserve">: Alle Bilder aus dem Datensatz </w:t>
                            </w:r>
                            <w:r w:rsidRPr="000A22E4">
                              <w:rPr>
                                <w:rFonts w:ascii="Consolas" w:hAnsi="Consolas"/>
                              </w:rPr>
                              <w:t>ziffern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EC9B14" id="_x0000_t202" coordsize="21600,21600" o:spt="202" path="m,l,21600r21600,l21600,xe">
                <v:stroke joinstyle="miter"/>
                <v:path gradientshapeok="t" o:connecttype="rect"/>
              </v:shapetype>
              <v:shape id="Textfeld 11" o:spid="_x0000_s1026" type="#_x0000_t202" style="position:absolute;margin-left:54.75pt;margin-top:.55pt;width:345.8pt;height:.05pt;z-index:-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" stroked="f">
                <v:textbox style="mso-fit-shape-to-text:t" inset="0,0,0,0">
                  <w:txbxContent>
                    <w:p w14:paraId="259F88C7" w14:textId="3C13124E" w:rsidR="000A22E4" w:rsidRPr="000A22E4" w:rsidRDefault="000A22E4" w:rsidP="000A22E4">
                      <w:pPr>
                        <w:pStyle w:val="Beschriftung"/>
                        <w:rPr>
                          <w:rFonts w:ascii="Consolas" w:hAnsi="Consolas" w:cs="Times New Roman"/>
                          <w:noProof/>
                          <w:szCs w:val="21"/>
                        </w:rPr>
                      </w:pPr>
                      <w:bookmarkStart w:id="6" w:name="_Ref22232143"/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bookmarkEnd w:id="6"/>
                      <w:r>
                        <w:t xml:space="preserve">: Alle Bilder aus dem Datensatz </w:t>
                      </w:r>
                      <w:r w:rsidRPr="000A22E4">
                        <w:rPr>
                          <w:rFonts w:ascii="Consolas" w:hAnsi="Consolas"/>
                        </w:rPr>
                        <w:t>ziffern</w:t>
                      </w:r>
                    </w:p>
                  </w:txbxContent>
                </v:textbox>
              </v:shape>
            </w:pict>
          </mc:Fallback>
        </mc:AlternateContent>
      </w:r>
    </w:p>
    <w:p w14:paraId="0FF03BA6" w14:textId="7BDC2556" w:rsidR="00F0330F" w:rsidRDefault="00F0330F" w:rsidP="00576896">
      <w:pPr>
        <w:spacing w:after="0"/>
      </w:pPr>
    </w:p>
    <w:p w14:paraId="0E76CA31" w14:textId="309099A0" w:rsidR="00576896" w:rsidRDefault="00800DCE" w:rsidP="00576896">
      <w:pPr>
        <w:spacing w:after="0"/>
      </w:pPr>
      <w:r>
        <w:t xml:space="preserve">Zusätzlich </w:t>
      </w:r>
      <w:r w:rsidR="00576896">
        <w:t xml:space="preserve">benötigen wir </w:t>
      </w:r>
      <w:r w:rsidR="00F0330F">
        <w:t xml:space="preserve">nun noch </w:t>
      </w:r>
      <w:r w:rsidR="00576896">
        <w:t>die Datei „</w:t>
      </w:r>
      <w:r>
        <w:t>label</w:t>
      </w:r>
      <w:r w:rsidR="00576896">
        <w:t>.rds“, die im Downloadbereich hinterlegt ist und die in das aktuelle Arbeitsverzeichnis kopiert werden muss. Die Datei „</w:t>
      </w:r>
      <w:r>
        <w:t>label</w:t>
      </w:r>
      <w:r w:rsidR="00576896">
        <w:t xml:space="preserve">.rds“ besteht aus einem mit </w:t>
      </w:r>
      <w:r w:rsidR="00F0330F">
        <w:br/>
      </w:r>
      <w:r w:rsidR="00576896">
        <w:rPr>
          <w:rStyle w:val="QWordZchn"/>
        </w:rPr>
        <w:t>saveRDS(</w:t>
      </w:r>
      <w:r>
        <w:rPr>
          <w:rStyle w:val="QWordZchn"/>
        </w:rPr>
        <w:t>label</w:t>
      </w:r>
      <w:r w:rsidR="00576896">
        <w:rPr>
          <w:rStyle w:val="QWordZchn"/>
        </w:rPr>
        <w:t>, "</w:t>
      </w:r>
      <w:r>
        <w:rPr>
          <w:rStyle w:val="QWordZchn"/>
        </w:rPr>
        <w:t>label</w:t>
      </w:r>
      <w:r w:rsidR="00576896" w:rsidRPr="00DC1D37">
        <w:rPr>
          <w:rStyle w:val="QWordZchn"/>
        </w:rPr>
        <w:t>.rds")</w:t>
      </w:r>
      <w:r w:rsidR="00576896">
        <w:t xml:space="preserve"> serialisierten Objekt. M</w:t>
      </w:r>
      <w:r w:rsidR="00576896" w:rsidRPr="00DC1D37">
        <w:t>it</w:t>
      </w:r>
      <w:r w:rsidR="00576896">
        <w:t>hilfe der Funktion</w:t>
      </w:r>
      <w:r w:rsidR="00576896" w:rsidRPr="00DC1D37">
        <w:t xml:space="preserve"> </w:t>
      </w:r>
      <w:r w:rsidR="00576896" w:rsidRPr="00DC1D37">
        <w:rPr>
          <w:rStyle w:val="QWordZchn"/>
        </w:rPr>
        <w:t>readRDS()</w:t>
      </w:r>
      <w:r w:rsidR="00576896" w:rsidRPr="00DC1D37">
        <w:t xml:space="preserve"> kann </w:t>
      </w:r>
      <w:r w:rsidR="00576896">
        <w:t>das Objekt wieder</w:t>
      </w:r>
      <w:r w:rsidR="00576896" w:rsidRPr="00DC1D37">
        <w:t>hergestellt werden.</w:t>
      </w:r>
    </w:p>
    <w:p w14:paraId="2A56E452" w14:textId="5AA2D940" w:rsidR="00583830" w:rsidRDefault="00583830" w:rsidP="00576896">
      <w:pPr>
        <w:spacing w:after="0"/>
      </w:pPr>
    </w:p>
    <w:p w14:paraId="4DD50859" w14:textId="77777777" w:rsidR="00583830" w:rsidRPr="00583830" w:rsidRDefault="00583830" w:rsidP="00583830">
      <w:pPr>
        <w:pStyle w:val="QT3"/>
        <w:rPr>
          <w:sz w:val="20"/>
          <w:szCs w:val="20"/>
        </w:rPr>
      </w:pPr>
      <w:r w:rsidRPr="00583830">
        <w:rPr>
          <w:sz w:val="20"/>
          <w:szCs w:val="20"/>
        </w:rPr>
        <w:t>&gt; label&lt;- readRDS("label.rds")</w:t>
      </w:r>
    </w:p>
    <w:p w14:paraId="00AE2FC7" w14:textId="77777777" w:rsidR="00583830" w:rsidRPr="00583830" w:rsidRDefault="00583830" w:rsidP="00583830">
      <w:pPr>
        <w:pStyle w:val="QT3"/>
        <w:rPr>
          <w:sz w:val="20"/>
          <w:szCs w:val="20"/>
        </w:rPr>
      </w:pPr>
      <w:r w:rsidRPr="00583830">
        <w:rPr>
          <w:sz w:val="20"/>
          <w:szCs w:val="20"/>
        </w:rPr>
        <w:t>&gt; str(label)</w:t>
      </w:r>
    </w:p>
    <w:p w14:paraId="356B98EB" w14:textId="77777777" w:rsidR="00583830" w:rsidRPr="00583830" w:rsidRDefault="00583830" w:rsidP="00583830">
      <w:pPr>
        <w:pStyle w:val="QT3"/>
        <w:rPr>
          <w:color w:val="000000"/>
          <w:sz w:val="20"/>
          <w:szCs w:val="20"/>
          <w:bdr w:val="none" w:sz="0" w:space="0" w:color="auto" w:frame="1"/>
        </w:rPr>
      </w:pPr>
      <w:r w:rsidRPr="00583830">
        <w:rPr>
          <w:color w:val="000000"/>
          <w:sz w:val="20"/>
          <w:szCs w:val="20"/>
          <w:bdr w:val="none" w:sz="0" w:space="0" w:color="auto" w:frame="1"/>
        </w:rPr>
        <w:t xml:space="preserve"> int [1:100(1d)] 5 0 4 1 9 2 1 3 1 4 ...</w:t>
      </w:r>
    </w:p>
    <w:p w14:paraId="7BD64EFA" w14:textId="77777777" w:rsidR="00583830" w:rsidRPr="00583830" w:rsidRDefault="00583830" w:rsidP="00583830">
      <w:pPr>
        <w:pStyle w:val="QT3"/>
        <w:rPr>
          <w:sz w:val="20"/>
          <w:szCs w:val="20"/>
        </w:rPr>
      </w:pPr>
      <w:r w:rsidRPr="00583830">
        <w:rPr>
          <w:sz w:val="20"/>
          <w:szCs w:val="20"/>
        </w:rPr>
        <w:t>&gt; label</w:t>
      </w:r>
    </w:p>
    <w:p w14:paraId="67A0CFCB" w14:textId="77777777" w:rsidR="00583830" w:rsidRPr="00583830" w:rsidRDefault="00583830" w:rsidP="00583830">
      <w:pPr>
        <w:pStyle w:val="QT3"/>
        <w:rPr>
          <w:color w:val="000000"/>
          <w:sz w:val="16"/>
          <w:szCs w:val="16"/>
          <w:bdr w:val="none" w:sz="0" w:space="0" w:color="auto" w:frame="1"/>
        </w:rPr>
      </w:pPr>
      <w:r w:rsidRPr="00583830">
        <w:rPr>
          <w:color w:val="000000"/>
          <w:sz w:val="16"/>
          <w:szCs w:val="16"/>
          <w:bdr w:val="none" w:sz="0" w:space="0" w:color="auto" w:frame="1"/>
        </w:rPr>
        <w:t xml:space="preserve">  [1] 5 0 4 1 9 2 1 3 1 4 3 5 3 6 1 7 2 8 6 9 4 0 9 1 1 2 4 3 2 7 3 8 6 9 0 5 6 0 7 6 1 8</w:t>
      </w:r>
    </w:p>
    <w:p w14:paraId="1F508C12" w14:textId="77777777" w:rsidR="00583830" w:rsidRPr="00583830" w:rsidRDefault="00583830" w:rsidP="00583830">
      <w:pPr>
        <w:pStyle w:val="QT3"/>
        <w:rPr>
          <w:color w:val="000000"/>
          <w:sz w:val="16"/>
          <w:szCs w:val="16"/>
          <w:bdr w:val="none" w:sz="0" w:space="0" w:color="auto" w:frame="1"/>
        </w:rPr>
      </w:pPr>
      <w:r w:rsidRPr="00583830">
        <w:rPr>
          <w:color w:val="000000"/>
          <w:sz w:val="16"/>
          <w:szCs w:val="16"/>
          <w:bdr w:val="none" w:sz="0" w:space="0" w:color="auto" w:frame="1"/>
        </w:rPr>
        <w:t xml:space="preserve"> [43] 7 9 3 9 8 5 9 3 3 0 7 4 9 8 0 9 4 1 4 4 6 0 4 5 6 1 0 0 1 7 1 6 3 0 2 1 1 7 9 0 2 6</w:t>
      </w:r>
    </w:p>
    <w:p w14:paraId="701A4289" w14:textId="77777777" w:rsidR="00583830" w:rsidRPr="00583830" w:rsidRDefault="00583830" w:rsidP="00583830">
      <w:pPr>
        <w:pStyle w:val="QT3"/>
        <w:rPr>
          <w:color w:val="000000"/>
          <w:sz w:val="16"/>
          <w:szCs w:val="16"/>
        </w:rPr>
      </w:pPr>
      <w:r w:rsidRPr="00583830">
        <w:rPr>
          <w:color w:val="000000"/>
          <w:sz w:val="16"/>
          <w:szCs w:val="16"/>
          <w:bdr w:val="none" w:sz="0" w:space="0" w:color="auto" w:frame="1"/>
        </w:rPr>
        <w:t xml:space="preserve"> [85] 7 8 3 9 0 4 6 7 4 6 8 0 7 8 3 1</w:t>
      </w:r>
    </w:p>
    <w:p w14:paraId="7CFBF23C" w14:textId="333E0DF8" w:rsidR="00583830" w:rsidRDefault="00583830" w:rsidP="00576896">
      <w:pPr>
        <w:spacing w:after="0"/>
      </w:pPr>
    </w:p>
    <w:p w14:paraId="06643046" w14:textId="2DAE0576" w:rsidR="00901EE6" w:rsidRDefault="00800DCE" w:rsidP="00576896">
      <w:pPr>
        <w:spacing w:after="0"/>
      </w:pPr>
      <w:r>
        <w:t xml:space="preserve">Wie wir sehen, ist </w:t>
      </w:r>
      <w:r w:rsidRPr="00800DCE">
        <w:rPr>
          <w:rStyle w:val="QWordZchn"/>
        </w:rPr>
        <w:t>label</w:t>
      </w:r>
      <w:r>
        <w:t xml:space="preserve"> ein eindimensionales Array der Länge 100. In</w:t>
      </w:r>
      <w:r w:rsidR="00863AA1">
        <w:t xml:space="preserve"> </w:t>
      </w:r>
      <w:r w:rsidR="00863AA1" w:rsidRPr="00800DCE">
        <w:rPr>
          <w:rStyle w:val="QWordZchn"/>
        </w:rPr>
        <w:t>label</w:t>
      </w:r>
      <w:r>
        <w:t xml:space="preserve"> </w:t>
      </w:r>
      <w:r w:rsidR="00901EE6">
        <w:t xml:space="preserve">ist gespeichert, welche </w:t>
      </w:r>
      <w:r w:rsidR="00F0330F">
        <w:t xml:space="preserve">der zehn </w:t>
      </w:r>
      <w:r w:rsidR="00901EE6">
        <w:t xml:space="preserve">Ziffern </w:t>
      </w:r>
      <w:r w:rsidR="00583830">
        <w:t xml:space="preserve">von </w:t>
      </w:r>
      <w:r w:rsidR="00863AA1">
        <w:t xml:space="preserve">den </w:t>
      </w:r>
      <w:r w:rsidR="00583830">
        <w:t>jeweiligen</w:t>
      </w:r>
      <w:r w:rsidR="00901EE6">
        <w:t xml:space="preserve"> Bilder</w:t>
      </w:r>
      <w:r w:rsidR="00583830">
        <w:t>n</w:t>
      </w:r>
      <w:r w:rsidR="00901EE6">
        <w:t xml:space="preserve"> dar</w:t>
      </w:r>
      <w:r w:rsidR="00863AA1">
        <w:t>gestellt werden</w:t>
      </w:r>
      <w:r w:rsidR="00901EE6">
        <w:t xml:space="preserve">. Das i-te Bild (also </w:t>
      </w:r>
      <w:r w:rsidR="00901EE6" w:rsidRPr="00901EE6">
        <w:rPr>
          <w:rStyle w:val="QWordsZchn"/>
        </w:rPr>
        <w:t>ziffern[i,,]</w:t>
      </w:r>
      <w:r w:rsidR="00901EE6">
        <w:t xml:space="preserve"> ) stellt die Ziffer </w:t>
      </w:r>
      <w:r w:rsidR="00901EE6" w:rsidRPr="00901EE6">
        <w:rPr>
          <w:rStyle w:val="QWordsZchn"/>
        </w:rPr>
        <w:t>label[i]</w:t>
      </w:r>
      <w:r w:rsidR="00901EE6">
        <w:t xml:space="preserve"> dar</w:t>
      </w:r>
      <w:r w:rsidR="00863AA1">
        <w:t>. Also stellen die ersten fünf Bilder die Ziffern 5, 0, 4, 1 und</w:t>
      </w:r>
      <w:r w:rsidR="00CA2AA8">
        <w:t xml:space="preserve"> 9</w:t>
      </w:r>
      <w:r w:rsidR="00863AA1">
        <w:t xml:space="preserve"> währen die letzten fünf Bilder die Ziffern 0, 7, 8, 3 und 1 darstellen.</w:t>
      </w:r>
      <w:r w:rsidR="00F0330F">
        <w:t xml:space="preserve"> Vergleichen Sie die Werte von label mit </w:t>
      </w:r>
      <w:r w:rsidR="00F0330F">
        <w:fldChar w:fldCharType="begin"/>
      </w:r>
      <w:r w:rsidR="00F0330F">
        <w:instrText xml:space="preserve"> REF _Ref22232143 \h </w:instrText>
      </w:r>
      <w:r w:rsidR="00F0330F">
        <w:fldChar w:fldCharType="separate"/>
      </w:r>
      <w:r w:rsidR="00F0330F">
        <w:t xml:space="preserve">Abbildung </w:t>
      </w:r>
      <w:r w:rsidR="00F0330F">
        <w:rPr>
          <w:noProof/>
        </w:rPr>
        <w:t>2</w:t>
      </w:r>
      <w:r w:rsidR="00F0330F">
        <w:fldChar w:fldCharType="end"/>
      </w:r>
      <w:r w:rsidR="00F0330F">
        <w:t>.</w:t>
      </w:r>
    </w:p>
    <w:p w14:paraId="568DD739" w14:textId="62AD08AA" w:rsidR="00576896" w:rsidRDefault="00576896" w:rsidP="00576896">
      <w:pPr>
        <w:spacing w:after="0"/>
      </w:pPr>
    </w:p>
    <w:p w14:paraId="68FA3407" w14:textId="77777777" w:rsidR="00F0330F" w:rsidRDefault="00F0330F">
      <w:pPr>
        <w:spacing w:after="0"/>
      </w:pPr>
      <w:r>
        <w:br w:type="page"/>
      </w:r>
    </w:p>
    <w:p w14:paraId="3BD641FB" w14:textId="1806BF6D" w:rsidR="00935ECF" w:rsidRDefault="0027568D" w:rsidP="00935ECF">
      <w:pPr>
        <w:pStyle w:val="Listenabsatz"/>
        <w:numPr>
          <w:ilvl w:val="0"/>
          <w:numId w:val="15"/>
        </w:numPr>
        <w:spacing w:before="240" w:after="0"/>
        <w:ind w:left="284" w:hanging="284"/>
        <w:contextualSpacing w:val="0"/>
      </w:pPr>
      <w:r>
        <w:lastRenderedPageBreak/>
        <w:t>Bestimmen Sie</w:t>
      </w:r>
      <w:r w:rsidR="006C04E6">
        <w:t xml:space="preserve"> </w:t>
      </w:r>
      <w:r w:rsidR="006C04E6" w:rsidRPr="00F34834">
        <w:rPr>
          <w:sz w:val="20"/>
        </w:rPr>
        <w:t>mithilfe</w:t>
      </w:r>
      <w:r w:rsidR="006C04E6">
        <w:t xml:space="preserve"> von </w:t>
      </w:r>
      <w:r w:rsidR="006C04E6" w:rsidRPr="006C04E6">
        <w:rPr>
          <w:rStyle w:val="QWordZchn"/>
        </w:rPr>
        <w:t>label</w:t>
      </w:r>
      <w:r>
        <w:t>, wie</w:t>
      </w:r>
      <w:r w:rsidR="00CA2AA8">
        <w:t xml:space="preserve"> </w:t>
      </w:r>
      <w:r>
        <w:t>viel</w:t>
      </w:r>
      <w:r w:rsidR="00CA2AA8">
        <w:t>e</w:t>
      </w:r>
      <w:r>
        <w:t xml:space="preserve"> Bilder es von jeder Ziffer gibt.</w:t>
      </w:r>
    </w:p>
    <w:p w14:paraId="4CCEE5BD" w14:textId="7EBDAFA5" w:rsidR="00DC71AD" w:rsidRDefault="00DC71AD" w:rsidP="00935ECF">
      <w:pPr>
        <w:pStyle w:val="Listenabsatz"/>
        <w:numPr>
          <w:ilvl w:val="0"/>
          <w:numId w:val="15"/>
        </w:numPr>
        <w:spacing w:before="240" w:after="0"/>
        <w:ind w:left="284" w:hanging="284"/>
        <w:contextualSpacing w:val="0"/>
      </w:pPr>
      <w:r>
        <w:t>Erstellen Sie eine (5‧</w:t>
      </w:r>
      <w:r w:rsidRPr="00DC71AD">
        <w:t>28</w:t>
      </w:r>
      <w:r>
        <w:t>)×(</w:t>
      </w:r>
      <w:r w:rsidRPr="00DC71AD">
        <w:t xml:space="preserve"> </w:t>
      </w:r>
      <w:r>
        <w:t>20‧</w:t>
      </w:r>
      <w:r w:rsidRPr="00DC71AD">
        <w:t>28</w:t>
      </w:r>
      <w:r>
        <w:t>)-Matrix:</w:t>
      </w:r>
      <w:r w:rsidR="00F0330F">
        <w:t xml:space="preserve"> </w:t>
      </w:r>
    </w:p>
    <w:p w14:paraId="6796C008" w14:textId="7973DEF1" w:rsidR="00DC71AD" w:rsidRPr="00DC71AD" w:rsidRDefault="00DC71AD" w:rsidP="006C04E6">
      <w:pPr>
        <w:pStyle w:val="QT3"/>
        <w:spacing w:after="120"/>
        <w:ind w:left="567" w:firstLine="425"/>
      </w:pPr>
      <w:r w:rsidRPr="00DC71AD">
        <w:t>bild &lt;- matrix(0, nrow=</w:t>
      </w:r>
      <w:r>
        <w:t>5</w:t>
      </w:r>
      <w:r w:rsidRPr="00DC71AD">
        <w:t xml:space="preserve">*28, ncol = </w:t>
      </w:r>
      <w:r>
        <w:t>20</w:t>
      </w:r>
      <w:r w:rsidRPr="00DC71AD">
        <w:t>*28)</w:t>
      </w:r>
    </w:p>
    <w:p w14:paraId="0A8DF79F" w14:textId="3704FE7C" w:rsidR="00DC71AD" w:rsidRPr="00DC71AD" w:rsidRDefault="00DC71AD" w:rsidP="00935ECF">
      <w:pPr>
        <w:ind w:left="284"/>
      </w:pPr>
      <w:r>
        <w:t>K</w:t>
      </w:r>
      <w:r w:rsidR="00935ECF">
        <w:t>onvertieren Sie und k</w:t>
      </w:r>
      <w:r>
        <w:t xml:space="preserve">opieren Sie die Bilddaten der 100 Grauwertbilder in die Matrix </w:t>
      </w:r>
      <w:r w:rsidRPr="00DC71AD">
        <w:rPr>
          <w:rStyle w:val="QWordZchn"/>
        </w:rPr>
        <w:t>bild</w:t>
      </w:r>
      <w:r>
        <w:t xml:space="preserve"> und zeigen Sie das entsprechende Rasterbild mithilfe der folgenden Anweisung an:</w:t>
      </w:r>
    </w:p>
    <w:p w14:paraId="274C11D5" w14:textId="11743986" w:rsidR="00DC71AD" w:rsidRDefault="00DC71AD" w:rsidP="006C04E6">
      <w:pPr>
        <w:pStyle w:val="QT3"/>
        <w:spacing w:after="0"/>
        <w:ind w:left="567" w:firstLine="284"/>
      </w:pPr>
      <w:r w:rsidRPr="00DC71AD">
        <w:t>plot(as.raster(bild, max = 255))</w:t>
      </w:r>
    </w:p>
    <w:p w14:paraId="0EBBC349" w14:textId="28320D79" w:rsidR="000A22E4" w:rsidRDefault="00DC71AD" w:rsidP="006C04E6">
      <w:pPr>
        <w:spacing w:before="120" w:after="0"/>
        <w:ind w:left="284"/>
      </w:pPr>
      <w:r>
        <w:t>Das Ergebnis soll</w:t>
      </w:r>
      <w:r w:rsidR="006E774B">
        <w:t xml:space="preserve"> mit</w:t>
      </w:r>
      <w:r>
        <w:t xml:space="preserve"> </w:t>
      </w:r>
      <w:r w:rsidR="006C04E6">
        <w:fldChar w:fldCharType="begin"/>
      </w:r>
      <w:r w:rsidR="006C04E6">
        <w:instrText xml:space="preserve"> REF _Ref22232143 \h </w:instrText>
      </w:r>
      <w:r w:rsidR="006C04E6">
        <w:fldChar w:fldCharType="separate"/>
      </w:r>
      <w:r w:rsidR="006C04E6">
        <w:t xml:space="preserve">Abbildung </w:t>
      </w:r>
      <w:r w:rsidR="006C04E6">
        <w:rPr>
          <w:noProof/>
        </w:rPr>
        <w:t>2</w:t>
      </w:r>
      <w:r w:rsidR="006C04E6">
        <w:fldChar w:fldCharType="end"/>
      </w:r>
      <w:r w:rsidR="006C04E6">
        <w:t xml:space="preserve"> </w:t>
      </w:r>
      <w:r>
        <w:t>übereinstimmen.</w:t>
      </w:r>
    </w:p>
    <w:p w14:paraId="4277CE32" w14:textId="374BBEA4" w:rsidR="00935ECF" w:rsidRDefault="009A1E07" w:rsidP="00935ECF">
      <w:pPr>
        <w:pStyle w:val="Listenabsatz"/>
        <w:numPr>
          <w:ilvl w:val="0"/>
          <w:numId w:val="15"/>
        </w:numPr>
        <w:spacing w:before="240" w:after="0"/>
        <w:ind w:left="284" w:hanging="284"/>
        <w:contextualSpacing w:val="0"/>
      </w:pPr>
      <w:r>
        <w:t xml:space="preserve">Erzeugen Sie </w:t>
      </w:r>
      <w:r w:rsidR="000A22E4">
        <w:t xml:space="preserve">für jede Ziffer </w:t>
      </w:r>
      <w:r w:rsidR="000A22E4" w:rsidRPr="000A22E4">
        <w:rPr>
          <w:i/>
        </w:rPr>
        <w:t>z</w:t>
      </w:r>
      <w:r w:rsidR="000A22E4">
        <w:t xml:space="preserve"> </w:t>
      </w:r>
      <w:r>
        <w:t xml:space="preserve">mithilfe </w:t>
      </w:r>
      <w:r w:rsidR="00935ECF">
        <w:t>einer (</w:t>
      </w:r>
      <w:r>
        <w:t>3</w:t>
      </w:r>
      <w:r w:rsidR="00935ECF">
        <w:t>‧</w:t>
      </w:r>
      <w:r w:rsidR="00935ECF" w:rsidRPr="00DC71AD">
        <w:t>28</w:t>
      </w:r>
      <w:r w:rsidR="00935ECF">
        <w:t>)×(</w:t>
      </w:r>
      <w:r w:rsidR="00935ECF" w:rsidRPr="00DC71AD">
        <w:t xml:space="preserve"> </w:t>
      </w:r>
      <w:r>
        <w:t>5</w:t>
      </w:r>
      <w:r w:rsidR="00935ECF">
        <w:t>‧</w:t>
      </w:r>
      <w:r w:rsidR="00935ECF" w:rsidRPr="00DC71AD">
        <w:t>28</w:t>
      </w:r>
      <w:r w:rsidR="00935ECF">
        <w:t>)-Matrix ein</w:t>
      </w:r>
      <w:r w:rsidR="002D0A52">
        <w:t>en</w:t>
      </w:r>
      <w:r w:rsidR="00935ECF">
        <w:t xml:space="preserve"> entsprechenden Plot, der aus </w:t>
      </w:r>
      <w:r w:rsidR="002D0A52">
        <w:t xml:space="preserve">all </w:t>
      </w:r>
      <w:r>
        <w:t>denjenigen</w:t>
      </w:r>
      <w:r w:rsidR="00935ECF">
        <w:t xml:space="preserve"> Bildern aus dem Datensatz </w:t>
      </w:r>
      <w:r w:rsidR="00935ECF" w:rsidRPr="00901EE6">
        <w:rPr>
          <w:rStyle w:val="QWordsZchn"/>
        </w:rPr>
        <w:t>ziffern</w:t>
      </w:r>
      <w:r w:rsidR="00935ECF">
        <w:t xml:space="preserve"> besteht, die die Ziffer </w:t>
      </w:r>
      <w:r w:rsidR="000A22E4" w:rsidRPr="000A22E4">
        <w:rPr>
          <w:i/>
        </w:rPr>
        <w:t>z</w:t>
      </w:r>
      <w:r w:rsidR="000A22E4">
        <w:t xml:space="preserve"> </w:t>
      </w:r>
      <w:r w:rsidR="00935ECF">
        <w:t>darst</w:t>
      </w:r>
      <w:r>
        <w:t>ellen. D</w:t>
      </w:r>
      <w:r w:rsidR="000A22E4">
        <w:t>ie</w:t>
      </w:r>
      <w:r>
        <w:t xml:space="preserve"> Ergebnis</w:t>
      </w:r>
      <w:r w:rsidR="000A22E4">
        <w:t>se</w:t>
      </w:r>
      <w:r>
        <w:t xml:space="preserve"> soll</w:t>
      </w:r>
      <w:r w:rsidR="000A22E4">
        <w:t>en</w:t>
      </w:r>
      <w:r>
        <w:t xml:space="preserve"> mit den</w:t>
      </w:r>
      <w:r w:rsidR="00935ECF">
        <w:t xml:space="preserve"> nächsten Abbildungen übereinstimmen. </w:t>
      </w:r>
    </w:p>
    <w:p w14:paraId="1F577F03" w14:textId="7B969B6A" w:rsidR="00665104" w:rsidRDefault="00753379" w:rsidP="00FD4385">
      <w:pPr>
        <w:pStyle w:val="AText"/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75FDC186" wp14:editId="17F1CB07">
            <wp:simplePos x="0" y="0"/>
            <wp:positionH relativeFrom="column">
              <wp:posOffset>1853848</wp:posOffset>
            </wp:positionH>
            <wp:positionV relativeFrom="paragraph">
              <wp:posOffset>109951</wp:posOffset>
            </wp:positionV>
            <wp:extent cx="1918335" cy="1439545"/>
            <wp:effectExtent l="19050" t="19050" r="24765" b="27305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39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67B31D0F" wp14:editId="3206841D">
            <wp:simplePos x="0" y="0"/>
            <wp:positionH relativeFrom="column">
              <wp:posOffset>-413864</wp:posOffset>
            </wp:positionH>
            <wp:positionV relativeFrom="paragraph">
              <wp:posOffset>109951</wp:posOffset>
            </wp:positionV>
            <wp:extent cx="1918335" cy="1439545"/>
            <wp:effectExtent l="19050" t="19050" r="24765" b="27305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39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5BD53B26" wp14:editId="3F072BB2">
            <wp:simplePos x="0" y="0"/>
            <wp:positionH relativeFrom="column">
              <wp:posOffset>4121560</wp:posOffset>
            </wp:positionH>
            <wp:positionV relativeFrom="paragraph">
              <wp:posOffset>109951</wp:posOffset>
            </wp:positionV>
            <wp:extent cx="1918335" cy="1439545"/>
            <wp:effectExtent l="19050" t="19050" r="24765" b="27305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39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7D99103D" w14:textId="7737C8B7" w:rsidR="00022044" w:rsidRDefault="00022044" w:rsidP="00FD4385">
      <w:pPr>
        <w:pStyle w:val="AText"/>
      </w:pPr>
    </w:p>
    <w:p w14:paraId="206BEC10" w14:textId="75F122A1" w:rsidR="00022044" w:rsidRDefault="00022044" w:rsidP="00FD4385">
      <w:pPr>
        <w:pStyle w:val="AText"/>
      </w:pPr>
    </w:p>
    <w:p w14:paraId="584C4561" w14:textId="46CD0B93" w:rsidR="00022044" w:rsidRDefault="00022044" w:rsidP="00FD4385">
      <w:pPr>
        <w:pStyle w:val="AText"/>
      </w:pPr>
    </w:p>
    <w:p w14:paraId="55ECD42C" w14:textId="5E7F3875" w:rsidR="00022044" w:rsidRDefault="00022044" w:rsidP="00FD4385">
      <w:pPr>
        <w:pStyle w:val="AText"/>
      </w:pPr>
    </w:p>
    <w:p w14:paraId="283FA09D" w14:textId="4D5712CF" w:rsidR="00022044" w:rsidRDefault="00022044" w:rsidP="00FD4385">
      <w:pPr>
        <w:pStyle w:val="AText"/>
      </w:pPr>
    </w:p>
    <w:p w14:paraId="2D34E453" w14:textId="2029EE61" w:rsidR="00022044" w:rsidRDefault="00753379" w:rsidP="00FD4385">
      <w:pPr>
        <w:pStyle w:val="AText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8EC6192" wp14:editId="4116C211">
            <wp:simplePos x="0" y="0"/>
            <wp:positionH relativeFrom="column">
              <wp:posOffset>1853240</wp:posOffset>
            </wp:positionH>
            <wp:positionV relativeFrom="paragraph">
              <wp:posOffset>168275</wp:posOffset>
            </wp:positionV>
            <wp:extent cx="1918335" cy="1439545"/>
            <wp:effectExtent l="19050" t="19050" r="24765" b="27305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39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3E257D4" wp14:editId="41C470A1">
            <wp:simplePos x="0" y="0"/>
            <wp:positionH relativeFrom="column">
              <wp:posOffset>4122069</wp:posOffset>
            </wp:positionH>
            <wp:positionV relativeFrom="paragraph">
              <wp:posOffset>168275</wp:posOffset>
            </wp:positionV>
            <wp:extent cx="1918335" cy="1439545"/>
            <wp:effectExtent l="19050" t="19050" r="24765" b="27305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39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6B237A3F" wp14:editId="69AB366B">
            <wp:simplePos x="0" y="0"/>
            <wp:positionH relativeFrom="column">
              <wp:posOffset>-413864</wp:posOffset>
            </wp:positionH>
            <wp:positionV relativeFrom="paragraph">
              <wp:posOffset>168537</wp:posOffset>
            </wp:positionV>
            <wp:extent cx="1918335" cy="1439545"/>
            <wp:effectExtent l="19050" t="19050" r="24765" b="27305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39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3E53DB45" w14:textId="3EA34ACC" w:rsidR="00022044" w:rsidRDefault="00022044" w:rsidP="00FD4385">
      <w:pPr>
        <w:pStyle w:val="AText"/>
      </w:pPr>
    </w:p>
    <w:p w14:paraId="2187033A" w14:textId="24D1C830" w:rsidR="00022044" w:rsidRDefault="00022044" w:rsidP="00FD4385">
      <w:pPr>
        <w:pStyle w:val="AText"/>
      </w:pPr>
    </w:p>
    <w:p w14:paraId="3F4B8D33" w14:textId="0083F700" w:rsidR="00022044" w:rsidRDefault="00022044" w:rsidP="00FD4385">
      <w:pPr>
        <w:pStyle w:val="AText"/>
      </w:pPr>
    </w:p>
    <w:p w14:paraId="41786951" w14:textId="363F9734" w:rsidR="00022044" w:rsidRDefault="00022044" w:rsidP="00FD4385">
      <w:pPr>
        <w:pStyle w:val="AText"/>
      </w:pPr>
    </w:p>
    <w:p w14:paraId="6881DD0D" w14:textId="6568A269" w:rsidR="00022044" w:rsidRDefault="00022044" w:rsidP="00FD4385">
      <w:pPr>
        <w:pStyle w:val="AText"/>
      </w:pPr>
    </w:p>
    <w:p w14:paraId="51654AB2" w14:textId="2C75DDD7" w:rsidR="00022044" w:rsidRDefault="00753379" w:rsidP="00FD4385">
      <w:pPr>
        <w:pStyle w:val="ATex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CC4451" wp14:editId="66CC304A">
            <wp:simplePos x="0" y="0"/>
            <wp:positionH relativeFrom="column">
              <wp:posOffset>-413864</wp:posOffset>
            </wp:positionH>
            <wp:positionV relativeFrom="paragraph">
              <wp:posOffset>298728</wp:posOffset>
            </wp:positionV>
            <wp:extent cx="1918205" cy="1439545"/>
            <wp:effectExtent l="19050" t="19050" r="25400" b="27305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205" cy="1439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A136840" w14:textId="02A25B84" w:rsidR="00022044" w:rsidRDefault="00753379" w:rsidP="00FD4385">
      <w:pPr>
        <w:pStyle w:val="ATex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5E09416" wp14:editId="2C4B8EA2">
            <wp:simplePos x="0" y="0"/>
            <wp:positionH relativeFrom="column">
              <wp:posOffset>1850285</wp:posOffset>
            </wp:positionH>
            <wp:positionV relativeFrom="paragraph">
              <wp:posOffset>44829</wp:posOffset>
            </wp:positionV>
            <wp:extent cx="1918205" cy="1439545"/>
            <wp:effectExtent l="19050" t="19050" r="25400" b="27305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205" cy="1439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E679990" wp14:editId="475F670F">
            <wp:simplePos x="0" y="0"/>
            <wp:positionH relativeFrom="column">
              <wp:posOffset>4123215</wp:posOffset>
            </wp:positionH>
            <wp:positionV relativeFrom="paragraph">
              <wp:posOffset>44829</wp:posOffset>
            </wp:positionV>
            <wp:extent cx="1918205" cy="1439545"/>
            <wp:effectExtent l="19050" t="19050" r="25400" b="27305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205" cy="1439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693F94C" w14:textId="461AFB20" w:rsidR="00D808B8" w:rsidRDefault="00D808B8" w:rsidP="00FD4385">
      <w:pPr>
        <w:pStyle w:val="AText"/>
      </w:pPr>
    </w:p>
    <w:p w14:paraId="12E9BB58" w14:textId="44FF0E12" w:rsidR="00D808B8" w:rsidRDefault="00D808B8" w:rsidP="00FD4385">
      <w:pPr>
        <w:pStyle w:val="AText"/>
      </w:pPr>
    </w:p>
    <w:p w14:paraId="4A1A52B2" w14:textId="6B82D02F" w:rsidR="00D808B8" w:rsidRDefault="00D808B8" w:rsidP="00FD4385">
      <w:pPr>
        <w:pStyle w:val="AText"/>
      </w:pPr>
    </w:p>
    <w:p w14:paraId="548377DE" w14:textId="1E842757" w:rsidR="00D808B8" w:rsidRDefault="00D808B8" w:rsidP="00FD4385">
      <w:pPr>
        <w:pStyle w:val="AText"/>
      </w:pPr>
    </w:p>
    <w:p w14:paraId="11B47FE7" w14:textId="3CC77E0E" w:rsidR="00D808B8" w:rsidRDefault="00D808B8" w:rsidP="00FD4385">
      <w:pPr>
        <w:pStyle w:val="AText"/>
      </w:pPr>
    </w:p>
    <w:p w14:paraId="0AF5906E" w14:textId="4C3BBE2B" w:rsidR="00D808B8" w:rsidRDefault="009A1E07" w:rsidP="00FD4385">
      <w:pPr>
        <w:pStyle w:val="AText"/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3C1C2184" wp14:editId="1BB6E8D3">
            <wp:simplePos x="0" y="0"/>
            <wp:positionH relativeFrom="column">
              <wp:posOffset>-412115</wp:posOffset>
            </wp:positionH>
            <wp:positionV relativeFrom="paragraph">
              <wp:posOffset>179070</wp:posOffset>
            </wp:positionV>
            <wp:extent cx="1918800" cy="1440000"/>
            <wp:effectExtent l="19050" t="19050" r="24765" b="27305"/>
            <wp:wrapNone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9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B028A" w14:textId="13E7C44D" w:rsidR="00022044" w:rsidRDefault="00022044" w:rsidP="00FD4385">
      <w:pPr>
        <w:pStyle w:val="AText"/>
      </w:pPr>
    </w:p>
    <w:p w14:paraId="27DC0BC9" w14:textId="10B7CC97" w:rsidR="00022044" w:rsidRDefault="00022044" w:rsidP="00FD4385">
      <w:pPr>
        <w:pStyle w:val="AText"/>
      </w:pPr>
    </w:p>
    <w:p w14:paraId="1F85A008" w14:textId="191B85CB" w:rsidR="00022044" w:rsidRDefault="00022044" w:rsidP="00FD4385">
      <w:pPr>
        <w:pStyle w:val="AText"/>
      </w:pPr>
    </w:p>
    <w:p w14:paraId="7CE17AAA" w14:textId="52F5CBA1" w:rsidR="00022044" w:rsidRDefault="00022044" w:rsidP="00FD4385">
      <w:pPr>
        <w:pStyle w:val="AText"/>
      </w:pPr>
    </w:p>
    <w:p w14:paraId="684FD245" w14:textId="57C1189C" w:rsidR="00022044" w:rsidRPr="00FD4385" w:rsidRDefault="00022044" w:rsidP="00FD4385">
      <w:pPr>
        <w:pStyle w:val="AText"/>
      </w:pPr>
    </w:p>
    <w:sectPr w:rsidR="00022044" w:rsidRPr="00FD4385" w:rsidSect="00AA008C">
      <w:headerReference w:type="default" r:id="rId22"/>
      <w:footerReference w:type="default" r:id="rId23"/>
      <w:headerReference w:type="first" r:id="rId24"/>
      <w:footerReference w:type="first" r:id="rId25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 Willms" w:date="2019-10-12T15:25:00Z" w:initials="JW">
    <w:p w14:paraId="31FB7399" w14:textId="74FCC8D3" w:rsidR="00CB005F" w:rsidRDefault="00CB005F">
      <w:pPr>
        <w:pStyle w:val="Kommentartext"/>
      </w:pPr>
      <w:r>
        <w:rPr>
          <w:rStyle w:val="Kommentarzeichen"/>
        </w:rPr>
        <w:annotationRef/>
      </w:r>
      <w:r>
        <w:t>Ja</w:t>
      </w:r>
    </w:p>
  </w:comment>
  <w:comment w:id="3" w:author="J Willms" w:date="2019-10-12T15:26:00Z" w:initials="JW">
    <w:p w14:paraId="1FC19EF4" w14:textId="5F7AF1A9" w:rsidR="00CB005F" w:rsidRDefault="00CB005F">
      <w:pPr>
        <w:pStyle w:val="Kommentartext"/>
      </w:pPr>
      <w:r>
        <w:rPr>
          <w:rStyle w:val="Kommentarzeichen"/>
        </w:rPr>
        <w:annotationRef/>
      </w:r>
      <w:r>
        <w:t>50%</w:t>
      </w:r>
    </w:p>
  </w:comment>
  <w:comment w:id="4" w:author="J Willms" w:date="2019-10-12T15:26:00Z" w:initials="JW">
    <w:p w14:paraId="70329F7C" w14:textId="77B9842E" w:rsidR="00CB005F" w:rsidRDefault="00CB005F">
      <w:pPr>
        <w:pStyle w:val="Kommentartext"/>
      </w:pPr>
      <w:r>
        <w:rPr>
          <w:rStyle w:val="Kommentarzeichen"/>
        </w:rPr>
        <w:annotationRef/>
      </w:r>
      <w:r>
        <w:t xml:space="preserve">In der Defaulteinstellung: bis zum Extremwert, jedoch maximal 1,5 des Quartilabstands </w:t>
      </w:r>
    </w:p>
  </w:comment>
  <w:comment w:id="5" w:author="J Willms" w:date="2019-10-12T15:29:00Z" w:initials="JW">
    <w:p w14:paraId="2A98BC5B" w14:textId="409675E2" w:rsidR="00CB005F" w:rsidRDefault="00CB005F">
      <w:pPr>
        <w:pStyle w:val="Kommentartext"/>
      </w:pPr>
      <w:r>
        <w:rPr>
          <w:rStyle w:val="Kommentarzeichen"/>
        </w:rPr>
        <w:annotationRef/>
      </w:r>
      <w:r>
        <w:t>Zusätzliches Argument, z. B.  range =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1FB7399" w15:done="0"/>
  <w15:commentEx w15:paraId="1FC19EF4" w15:done="0"/>
  <w15:commentEx w15:paraId="70329F7C" w15:done="0"/>
  <w15:commentEx w15:paraId="2A98BC5B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2376EC" w14:textId="77777777" w:rsidR="00792F5D" w:rsidRDefault="00792F5D" w:rsidP="00B22FB3"/>
    <w:p w14:paraId="1D962490" w14:textId="77777777" w:rsidR="00792F5D" w:rsidRDefault="00792F5D" w:rsidP="00B22FB3"/>
    <w:p w14:paraId="24056036" w14:textId="77777777" w:rsidR="00792F5D" w:rsidRDefault="00792F5D" w:rsidP="00B22FB3"/>
    <w:p w14:paraId="7D48BE6C" w14:textId="77777777" w:rsidR="00792F5D" w:rsidRDefault="00792F5D"/>
  </w:endnote>
  <w:endnote w:type="continuationSeparator" w:id="0">
    <w:p w14:paraId="1C125283" w14:textId="77777777" w:rsidR="00792F5D" w:rsidRDefault="00792F5D" w:rsidP="00B22FB3"/>
    <w:p w14:paraId="05F42763" w14:textId="77777777" w:rsidR="00792F5D" w:rsidRDefault="00792F5D" w:rsidP="00B22FB3"/>
    <w:p w14:paraId="0297B27F" w14:textId="77777777" w:rsidR="00792F5D" w:rsidRDefault="00792F5D" w:rsidP="00B22FB3"/>
    <w:p w14:paraId="10A76817" w14:textId="77777777" w:rsidR="00792F5D" w:rsidRDefault="00792F5D"/>
  </w:endnote>
  <w:endnote w:type="continuationNotice" w:id="1">
    <w:p w14:paraId="177EFB8B" w14:textId="77777777" w:rsidR="00792F5D" w:rsidRDefault="00792F5D" w:rsidP="00B22FB3"/>
    <w:p w14:paraId="7D84AEA7" w14:textId="77777777" w:rsidR="00792F5D" w:rsidRDefault="00792F5D" w:rsidP="00B22FB3"/>
    <w:p w14:paraId="662D39FC" w14:textId="77777777" w:rsidR="00792F5D" w:rsidRDefault="00792F5D" w:rsidP="00B22FB3"/>
    <w:p w14:paraId="70165DC6" w14:textId="77777777" w:rsidR="00792F5D" w:rsidRDefault="00792F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724946B8" w:rsidR="00BC0695" w:rsidRPr="00D3643B" w:rsidRDefault="00BC0695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="009E6B22" w:rsidRPr="004F7AE4">
      <w:rPr>
        <w:rFonts w:asciiTheme="minorHAnsi" w:hAnsiTheme="minorHAnsi" w:cstheme="minorHAnsi"/>
        <w:sz w:val="24"/>
        <w:szCs w:val="24"/>
      </w:rPr>
      <w:t xml:space="preserve">Seite </w: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="009E6B22"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4C735E">
      <w:rPr>
        <w:rFonts w:asciiTheme="minorHAnsi" w:hAnsiTheme="minorHAnsi" w:cstheme="minorHAnsi"/>
        <w:bCs/>
        <w:noProof/>
        <w:sz w:val="24"/>
        <w:szCs w:val="24"/>
      </w:rPr>
      <w:t>2</w: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="009E6B22" w:rsidRPr="004F7AE4">
      <w:rPr>
        <w:rFonts w:asciiTheme="minorHAnsi" w:hAnsiTheme="minorHAnsi" w:cstheme="minorHAnsi"/>
        <w:sz w:val="24"/>
        <w:szCs w:val="24"/>
      </w:rPr>
      <w:t xml:space="preserve"> von </w: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="009E6B22"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4C735E">
      <w:rPr>
        <w:rFonts w:asciiTheme="minorHAnsi" w:hAnsiTheme="minorHAnsi" w:cstheme="minorHAnsi"/>
        <w:bCs/>
        <w:noProof/>
        <w:sz w:val="24"/>
        <w:szCs w:val="24"/>
      </w:rPr>
      <w:t>4</w: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 w:rsidR="000D4B83">
      <w:rPr>
        <w:rFonts w:ascii="Arial" w:hAnsi="Arial" w:cs="Arial"/>
        <w:noProof/>
        <w:sz w:val="18"/>
        <w:szCs w:val="18"/>
      </w:rPr>
      <w:t>jwRSS19_ueb4_b.docx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18A21B2D" w:rsidR="00BC0695" w:rsidRDefault="00BC0695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="00E0668D" w:rsidRPr="004F7AE4">
      <w:rPr>
        <w:rFonts w:asciiTheme="minorHAnsi" w:hAnsiTheme="minorHAnsi" w:cstheme="minorHAnsi"/>
        <w:sz w:val="24"/>
        <w:szCs w:val="24"/>
      </w:rPr>
      <w:t xml:space="preserve">Seite </w: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="00E0668D"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4C735E">
      <w:rPr>
        <w:rFonts w:asciiTheme="minorHAnsi" w:hAnsiTheme="minorHAnsi" w:cstheme="minorHAnsi"/>
        <w:bCs/>
        <w:noProof/>
        <w:sz w:val="24"/>
        <w:szCs w:val="24"/>
      </w:rPr>
      <w:t>1</w: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="00E0668D" w:rsidRPr="004F7AE4">
      <w:rPr>
        <w:rFonts w:asciiTheme="minorHAnsi" w:hAnsiTheme="minorHAnsi" w:cstheme="minorHAnsi"/>
        <w:sz w:val="24"/>
        <w:szCs w:val="24"/>
      </w:rPr>
      <w:t xml:space="preserve"> von </w: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="00E0668D"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4C735E">
      <w:rPr>
        <w:rFonts w:asciiTheme="minorHAnsi" w:hAnsiTheme="minorHAnsi" w:cstheme="minorHAnsi"/>
        <w:bCs/>
        <w:noProof/>
        <w:sz w:val="24"/>
        <w:szCs w:val="24"/>
      </w:rPr>
      <w:t>4</w: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 w:rsidR="000D4B83">
      <w:rPr>
        <w:rFonts w:ascii="Arial" w:hAnsi="Arial" w:cs="Arial"/>
        <w:noProof/>
        <w:sz w:val="18"/>
        <w:szCs w:val="18"/>
      </w:rPr>
      <w:t>jwRSS19_ueb4_b.docx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3C7A12" w14:textId="77777777" w:rsidR="00792F5D" w:rsidRDefault="00792F5D" w:rsidP="00B27513">
      <w:pPr>
        <w:pStyle w:val="stdText"/>
      </w:pPr>
      <w:r>
        <w:continuationSeparator/>
      </w:r>
    </w:p>
    <w:p w14:paraId="0423CA9A" w14:textId="77777777" w:rsidR="00792F5D" w:rsidRDefault="00792F5D"/>
  </w:footnote>
  <w:footnote w:type="continuationSeparator" w:id="0">
    <w:p w14:paraId="27ED90E7" w14:textId="77777777" w:rsidR="00792F5D" w:rsidRDefault="00792F5D" w:rsidP="00B27513">
      <w:pPr>
        <w:pStyle w:val="stdText"/>
      </w:pPr>
      <w:r>
        <w:continuationSeparator/>
      </w:r>
    </w:p>
    <w:p w14:paraId="5FDCA60A" w14:textId="77777777" w:rsidR="00792F5D" w:rsidRDefault="00792F5D"/>
  </w:footnote>
  <w:footnote w:type="continuationNotice" w:id="1">
    <w:p w14:paraId="159F7B66" w14:textId="77777777" w:rsidR="00792F5D" w:rsidRDefault="00792F5D" w:rsidP="00B22FB3"/>
    <w:p w14:paraId="224DB725" w14:textId="77777777" w:rsidR="00792F5D" w:rsidRDefault="00792F5D" w:rsidP="00B22FB3"/>
    <w:p w14:paraId="1A77DE09" w14:textId="77777777" w:rsidR="00792F5D" w:rsidRDefault="00792F5D" w:rsidP="00B22FB3"/>
    <w:p w14:paraId="038DBFB6" w14:textId="77777777" w:rsidR="00792F5D" w:rsidRDefault="00792F5D"/>
  </w:footnote>
  <w:footnote w:id="2">
    <w:p w14:paraId="0A6068D8" w14:textId="77777777" w:rsidR="00576896" w:rsidRDefault="00576896" w:rsidP="00576896">
      <w:pPr>
        <w:pStyle w:val="Funotentext"/>
      </w:pPr>
      <w:r>
        <w:rPr>
          <w:rStyle w:val="Funotenzeichen"/>
        </w:rPr>
        <w:footnoteRef/>
      </w:r>
      <w:r>
        <w:t xml:space="preserve"> Siehe z. B. </w:t>
      </w:r>
      <w:hyperlink r:id="rId1" w:history="1">
        <w:r w:rsidRPr="00C624CC">
          <w:rPr>
            <w:rStyle w:val="Hyperlink"/>
          </w:rPr>
          <w:t>https://en.wikipedia.org/wiki/MNIST_database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48191DE0" w:rsidR="00BC0695" w:rsidRDefault="00BC0695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</w:t>
        </w:r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Übungen zu Kapitel </w:t>
        </w:r>
        <w:r w:rsidR="007032E8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4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BC0695" w:rsidRPr="00D47F29" w:rsidRDefault="00BC0695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E1942"/>
    <w:multiLevelType w:val="hybridMultilevel"/>
    <w:tmpl w:val="AB1E21D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30C8B"/>
    <w:multiLevelType w:val="hybridMultilevel"/>
    <w:tmpl w:val="D4FA00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C186FEC"/>
    <w:multiLevelType w:val="hybridMultilevel"/>
    <w:tmpl w:val="DD629C2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752C6488"/>
    <w:multiLevelType w:val="hybridMultilevel"/>
    <w:tmpl w:val="F72AD14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3"/>
  </w:num>
  <w:num w:numId="5">
    <w:abstractNumId w:val="1"/>
  </w:num>
  <w:num w:numId="6">
    <w:abstractNumId w:val="10"/>
  </w:num>
  <w:num w:numId="7">
    <w:abstractNumId w:val="0"/>
  </w:num>
  <w:num w:numId="8">
    <w:abstractNumId w:val="9"/>
  </w:num>
  <w:num w:numId="9">
    <w:abstractNumId w:val="11"/>
  </w:num>
  <w:num w:numId="10">
    <w:abstractNumId w:val="3"/>
  </w:num>
  <w:num w:numId="11">
    <w:abstractNumId w:val="12"/>
  </w:num>
  <w:num w:numId="12">
    <w:abstractNumId w:val="4"/>
  </w:num>
  <w:num w:numId="13">
    <w:abstractNumId w:val="8"/>
  </w:num>
  <w:num w:numId="14">
    <w:abstractNumId w:val="0"/>
  </w:num>
  <w:num w:numId="15">
    <w:abstractNumId w:val="6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 Willms">
    <w15:presenceInfo w15:providerId="Windows Live" w15:userId="37432818c1c016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986"/>
    <w:rsid w:val="000161A6"/>
    <w:rsid w:val="00022044"/>
    <w:rsid w:val="0002250E"/>
    <w:rsid w:val="00022B68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4304"/>
    <w:rsid w:val="00044C47"/>
    <w:rsid w:val="000473F9"/>
    <w:rsid w:val="00052A3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C3F"/>
    <w:rsid w:val="00084448"/>
    <w:rsid w:val="000846E0"/>
    <w:rsid w:val="00086296"/>
    <w:rsid w:val="00086E2A"/>
    <w:rsid w:val="00090F1B"/>
    <w:rsid w:val="00092557"/>
    <w:rsid w:val="000930ED"/>
    <w:rsid w:val="00093F50"/>
    <w:rsid w:val="000942A9"/>
    <w:rsid w:val="000947B5"/>
    <w:rsid w:val="00096CF6"/>
    <w:rsid w:val="000A22E4"/>
    <w:rsid w:val="000A4D04"/>
    <w:rsid w:val="000A4FFD"/>
    <w:rsid w:val="000A7765"/>
    <w:rsid w:val="000B0816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30EC"/>
    <w:rsid w:val="000E4D8F"/>
    <w:rsid w:val="000E4EDF"/>
    <w:rsid w:val="000E55B1"/>
    <w:rsid w:val="000E707F"/>
    <w:rsid w:val="000F14AA"/>
    <w:rsid w:val="000F1E8E"/>
    <w:rsid w:val="000F4B43"/>
    <w:rsid w:val="000F5109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4209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50EC"/>
    <w:rsid w:val="00135974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F2F"/>
    <w:rsid w:val="001C5C0E"/>
    <w:rsid w:val="001C6012"/>
    <w:rsid w:val="001C6321"/>
    <w:rsid w:val="001C6934"/>
    <w:rsid w:val="001C698A"/>
    <w:rsid w:val="001C72A3"/>
    <w:rsid w:val="001C7917"/>
    <w:rsid w:val="001D06CD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62B9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5A14"/>
    <w:rsid w:val="0025680D"/>
    <w:rsid w:val="00260947"/>
    <w:rsid w:val="0026171F"/>
    <w:rsid w:val="00261775"/>
    <w:rsid w:val="00262416"/>
    <w:rsid w:val="00262A7E"/>
    <w:rsid w:val="00262AF7"/>
    <w:rsid w:val="00263739"/>
    <w:rsid w:val="002664CD"/>
    <w:rsid w:val="00267335"/>
    <w:rsid w:val="00267419"/>
    <w:rsid w:val="00270155"/>
    <w:rsid w:val="00271148"/>
    <w:rsid w:val="0027351E"/>
    <w:rsid w:val="00273723"/>
    <w:rsid w:val="00274ED4"/>
    <w:rsid w:val="0027568D"/>
    <w:rsid w:val="00280473"/>
    <w:rsid w:val="00281CAE"/>
    <w:rsid w:val="0028207A"/>
    <w:rsid w:val="002824A9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D031F"/>
    <w:rsid w:val="002D0480"/>
    <w:rsid w:val="002D063A"/>
    <w:rsid w:val="002D0A52"/>
    <w:rsid w:val="002D0B42"/>
    <w:rsid w:val="002D161F"/>
    <w:rsid w:val="002D2223"/>
    <w:rsid w:val="002D2B9D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74E9"/>
    <w:rsid w:val="00317EC3"/>
    <w:rsid w:val="003231BE"/>
    <w:rsid w:val="003234D6"/>
    <w:rsid w:val="00325506"/>
    <w:rsid w:val="0033056A"/>
    <w:rsid w:val="00330F7B"/>
    <w:rsid w:val="0033385F"/>
    <w:rsid w:val="00333C7E"/>
    <w:rsid w:val="00333FDE"/>
    <w:rsid w:val="00335CC0"/>
    <w:rsid w:val="00335D90"/>
    <w:rsid w:val="00336CDC"/>
    <w:rsid w:val="003371F7"/>
    <w:rsid w:val="0034084B"/>
    <w:rsid w:val="00343E51"/>
    <w:rsid w:val="00344D3A"/>
    <w:rsid w:val="003465B9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32A9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5A4E"/>
    <w:rsid w:val="00435AC0"/>
    <w:rsid w:val="00436D15"/>
    <w:rsid w:val="00441ACA"/>
    <w:rsid w:val="004421AC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C735E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50051F"/>
    <w:rsid w:val="00500703"/>
    <w:rsid w:val="00500AC2"/>
    <w:rsid w:val="005022A6"/>
    <w:rsid w:val="00502A3A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50C2"/>
    <w:rsid w:val="00575111"/>
    <w:rsid w:val="005752D4"/>
    <w:rsid w:val="00575DB4"/>
    <w:rsid w:val="005760A4"/>
    <w:rsid w:val="00576896"/>
    <w:rsid w:val="0058055B"/>
    <w:rsid w:val="005827C9"/>
    <w:rsid w:val="00583830"/>
    <w:rsid w:val="005844BB"/>
    <w:rsid w:val="00586605"/>
    <w:rsid w:val="005869D7"/>
    <w:rsid w:val="0058761E"/>
    <w:rsid w:val="00590BF3"/>
    <w:rsid w:val="005916C0"/>
    <w:rsid w:val="0059195A"/>
    <w:rsid w:val="00594426"/>
    <w:rsid w:val="005957E4"/>
    <w:rsid w:val="00595814"/>
    <w:rsid w:val="005A0C7F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790C"/>
    <w:rsid w:val="005C1D62"/>
    <w:rsid w:val="005C1DEC"/>
    <w:rsid w:val="005C2046"/>
    <w:rsid w:val="005C4820"/>
    <w:rsid w:val="005D0F64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EA2"/>
    <w:rsid w:val="00647F98"/>
    <w:rsid w:val="00650BA5"/>
    <w:rsid w:val="0065137C"/>
    <w:rsid w:val="00652322"/>
    <w:rsid w:val="00653DD3"/>
    <w:rsid w:val="00654AB5"/>
    <w:rsid w:val="006561C2"/>
    <w:rsid w:val="00660B77"/>
    <w:rsid w:val="00662063"/>
    <w:rsid w:val="00662C34"/>
    <w:rsid w:val="0066405F"/>
    <w:rsid w:val="00665104"/>
    <w:rsid w:val="006656BA"/>
    <w:rsid w:val="00667A07"/>
    <w:rsid w:val="0067060D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903A1"/>
    <w:rsid w:val="006904E1"/>
    <w:rsid w:val="0069652F"/>
    <w:rsid w:val="00697060"/>
    <w:rsid w:val="006A043E"/>
    <w:rsid w:val="006A0922"/>
    <w:rsid w:val="006A2216"/>
    <w:rsid w:val="006A26A8"/>
    <w:rsid w:val="006A3B39"/>
    <w:rsid w:val="006B0FA2"/>
    <w:rsid w:val="006B251D"/>
    <w:rsid w:val="006B285A"/>
    <w:rsid w:val="006B3890"/>
    <w:rsid w:val="006B399E"/>
    <w:rsid w:val="006B44C3"/>
    <w:rsid w:val="006B5504"/>
    <w:rsid w:val="006B5D5E"/>
    <w:rsid w:val="006B6167"/>
    <w:rsid w:val="006B6B16"/>
    <w:rsid w:val="006B6D24"/>
    <w:rsid w:val="006B7523"/>
    <w:rsid w:val="006C04E6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93D"/>
    <w:rsid w:val="006E13C5"/>
    <w:rsid w:val="006E3DA3"/>
    <w:rsid w:val="006E4417"/>
    <w:rsid w:val="006E494B"/>
    <w:rsid w:val="006E4C63"/>
    <w:rsid w:val="006E4E4C"/>
    <w:rsid w:val="006E774B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11E40"/>
    <w:rsid w:val="00712FE7"/>
    <w:rsid w:val="007147B3"/>
    <w:rsid w:val="00714B71"/>
    <w:rsid w:val="007152A9"/>
    <w:rsid w:val="007171EA"/>
    <w:rsid w:val="00721350"/>
    <w:rsid w:val="00721E61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233F"/>
    <w:rsid w:val="007436E4"/>
    <w:rsid w:val="00746861"/>
    <w:rsid w:val="00746B51"/>
    <w:rsid w:val="0074719B"/>
    <w:rsid w:val="007500F9"/>
    <w:rsid w:val="0075315B"/>
    <w:rsid w:val="00753379"/>
    <w:rsid w:val="0075356F"/>
    <w:rsid w:val="00753A06"/>
    <w:rsid w:val="007554B5"/>
    <w:rsid w:val="007601F6"/>
    <w:rsid w:val="00760F75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1AF5"/>
    <w:rsid w:val="0077226C"/>
    <w:rsid w:val="007723F8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2F5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C01E8"/>
    <w:rsid w:val="007C10DA"/>
    <w:rsid w:val="007C1A35"/>
    <w:rsid w:val="007C27A9"/>
    <w:rsid w:val="007C31A0"/>
    <w:rsid w:val="007C3F0B"/>
    <w:rsid w:val="007C3FBF"/>
    <w:rsid w:val="007C41A1"/>
    <w:rsid w:val="007C5E03"/>
    <w:rsid w:val="007C617B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74E4"/>
    <w:rsid w:val="00800DCE"/>
    <w:rsid w:val="00801690"/>
    <w:rsid w:val="00801A78"/>
    <w:rsid w:val="00803114"/>
    <w:rsid w:val="0080396D"/>
    <w:rsid w:val="00803F0F"/>
    <w:rsid w:val="00803FD5"/>
    <w:rsid w:val="00804A12"/>
    <w:rsid w:val="00811F7C"/>
    <w:rsid w:val="00812186"/>
    <w:rsid w:val="00812F66"/>
    <w:rsid w:val="00813943"/>
    <w:rsid w:val="00813A57"/>
    <w:rsid w:val="00815D22"/>
    <w:rsid w:val="00817F03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1BC5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3AA1"/>
    <w:rsid w:val="00864383"/>
    <w:rsid w:val="00864668"/>
    <w:rsid w:val="0086683C"/>
    <w:rsid w:val="00867B5A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068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425A"/>
    <w:rsid w:val="008F4295"/>
    <w:rsid w:val="008F6038"/>
    <w:rsid w:val="00901020"/>
    <w:rsid w:val="00901EE6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5ECF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E05"/>
    <w:rsid w:val="0095124B"/>
    <w:rsid w:val="00951501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DB1"/>
    <w:rsid w:val="00970481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7293"/>
    <w:rsid w:val="009A082A"/>
    <w:rsid w:val="009A1E07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59D7"/>
    <w:rsid w:val="00A06176"/>
    <w:rsid w:val="00A0630D"/>
    <w:rsid w:val="00A06AEA"/>
    <w:rsid w:val="00A10435"/>
    <w:rsid w:val="00A10C83"/>
    <w:rsid w:val="00A111C3"/>
    <w:rsid w:val="00A11895"/>
    <w:rsid w:val="00A140A0"/>
    <w:rsid w:val="00A16693"/>
    <w:rsid w:val="00A20B9C"/>
    <w:rsid w:val="00A20C33"/>
    <w:rsid w:val="00A228FC"/>
    <w:rsid w:val="00A246C5"/>
    <w:rsid w:val="00A25416"/>
    <w:rsid w:val="00A25699"/>
    <w:rsid w:val="00A271E6"/>
    <w:rsid w:val="00A27906"/>
    <w:rsid w:val="00A27CCC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1160"/>
    <w:rsid w:val="00A52A2C"/>
    <w:rsid w:val="00A5343A"/>
    <w:rsid w:val="00A534F9"/>
    <w:rsid w:val="00A55421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05C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D47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FE6"/>
    <w:rsid w:val="00B602DE"/>
    <w:rsid w:val="00B60A90"/>
    <w:rsid w:val="00B61491"/>
    <w:rsid w:val="00B6166B"/>
    <w:rsid w:val="00B61CB5"/>
    <w:rsid w:val="00B622E5"/>
    <w:rsid w:val="00B629B2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2E32"/>
    <w:rsid w:val="00B85B88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695D"/>
    <w:rsid w:val="00BF70E0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36886"/>
    <w:rsid w:val="00C40900"/>
    <w:rsid w:val="00C40F8A"/>
    <w:rsid w:val="00C4442C"/>
    <w:rsid w:val="00C4597C"/>
    <w:rsid w:val="00C462EB"/>
    <w:rsid w:val="00C4671E"/>
    <w:rsid w:val="00C469FC"/>
    <w:rsid w:val="00C47843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2515"/>
    <w:rsid w:val="00CA2AA8"/>
    <w:rsid w:val="00CA2C3F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005F"/>
    <w:rsid w:val="00CB1097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144B"/>
    <w:rsid w:val="00CC20B5"/>
    <w:rsid w:val="00CC2FB4"/>
    <w:rsid w:val="00CC4959"/>
    <w:rsid w:val="00CC4B27"/>
    <w:rsid w:val="00CC6686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721E"/>
    <w:rsid w:val="00CF78C4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808B8"/>
    <w:rsid w:val="00D80A38"/>
    <w:rsid w:val="00D80CAF"/>
    <w:rsid w:val="00D824DC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5B27"/>
    <w:rsid w:val="00DA6B0B"/>
    <w:rsid w:val="00DA6BB2"/>
    <w:rsid w:val="00DA74B3"/>
    <w:rsid w:val="00DB5401"/>
    <w:rsid w:val="00DB626B"/>
    <w:rsid w:val="00DC05A0"/>
    <w:rsid w:val="00DC1AC1"/>
    <w:rsid w:val="00DC389F"/>
    <w:rsid w:val="00DC629B"/>
    <w:rsid w:val="00DC71AD"/>
    <w:rsid w:val="00DC72C8"/>
    <w:rsid w:val="00DC7BC1"/>
    <w:rsid w:val="00DC7DAD"/>
    <w:rsid w:val="00DD1863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39AD"/>
    <w:rsid w:val="00DE6EA1"/>
    <w:rsid w:val="00DF0E0A"/>
    <w:rsid w:val="00DF2377"/>
    <w:rsid w:val="00DF3BD3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358F"/>
    <w:rsid w:val="00E144E6"/>
    <w:rsid w:val="00E145C5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F20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2794"/>
    <w:rsid w:val="00E73E33"/>
    <w:rsid w:val="00E74A32"/>
    <w:rsid w:val="00E7550F"/>
    <w:rsid w:val="00E76A0D"/>
    <w:rsid w:val="00E76B14"/>
    <w:rsid w:val="00E770C1"/>
    <w:rsid w:val="00E8259B"/>
    <w:rsid w:val="00E825CD"/>
    <w:rsid w:val="00E82C8D"/>
    <w:rsid w:val="00E83067"/>
    <w:rsid w:val="00E864E9"/>
    <w:rsid w:val="00E86675"/>
    <w:rsid w:val="00E8737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FDD"/>
    <w:rsid w:val="00ED32D3"/>
    <w:rsid w:val="00ED4324"/>
    <w:rsid w:val="00ED4AB1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247E"/>
    <w:rsid w:val="00EF24A8"/>
    <w:rsid w:val="00EF2F01"/>
    <w:rsid w:val="00EF3AA4"/>
    <w:rsid w:val="00EF7ABD"/>
    <w:rsid w:val="00F00566"/>
    <w:rsid w:val="00F00A64"/>
    <w:rsid w:val="00F030DB"/>
    <w:rsid w:val="00F0330F"/>
    <w:rsid w:val="00F03E88"/>
    <w:rsid w:val="00F048D6"/>
    <w:rsid w:val="00F064AE"/>
    <w:rsid w:val="00F06788"/>
    <w:rsid w:val="00F10186"/>
    <w:rsid w:val="00F1077C"/>
    <w:rsid w:val="00F11A7E"/>
    <w:rsid w:val="00F12F2B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4834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3291"/>
    <w:rsid w:val="00FD4385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right="-567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microsoft.com/office/2011/relationships/commentsExtended" Target="commentsExtended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microsoft.com/office/2011/relationships/people" Target="peop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n.wikipedia.org/wiki/MNIST_databas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B7BFD"/>
    <w:rsid w:val="002376EC"/>
    <w:rsid w:val="00264ADC"/>
    <w:rsid w:val="002F49C9"/>
    <w:rsid w:val="00300572"/>
    <w:rsid w:val="003A28FE"/>
    <w:rsid w:val="003D4DDF"/>
    <w:rsid w:val="00462734"/>
    <w:rsid w:val="005C68F0"/>
    <w:rsid w:val="006C5953"/>
    <w:rsid w:val="00734020"/>
    <w:rsid w:val="007575FE"/>
    <w:rsid w:val="008A5AF0"/>
    <w:rsid w:val="009206F6"/>
    <w:rsid w:val="009227C6"/>
    <w:rsid w:val="00971E4E"/>
    <w:rsid w:val="009F2C20"/>
    <w:rsid w:val="00A81104"/>
    <w:rsid w:val="00AE7E82"/>
    <w:rsid w:val="00B5103A"/>
    <w:rsid w:val="00CB754F"/>
    <w:rsid w:val="00D144B0"/>
    <w:rsid w:val="00E42FB9"/>
    <w:rsid w:val="00F047C1"/>
    <w:rsid w:val="00F3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7FB95D-E422-4895-B4E9-26D10CAF7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4</Pages>
  <Words>667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zu Kapitel 4</vt:lpstr>
    </vt:vector>
  </TitlesOfParts>
  <Company>FH Südwestfalen</Company>
  <LinksUpToDate>false</LinksUpToDate>
  <CharactersWithSpaces>4867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zu Kapitel 4</dc:title>
  <dc:subject/>
  <dc:creator>willms</dc:creator>
  <cp:keywords/>
  <cp:lastModifiedBy>J Willms</cp:lastModifiedBy>
  <cp:revision>4</cp:revision>
  <cp:lastPrinted>2019-10-04T11:13:00Z</cp:lastPrinted>
  <dcterms:created xsi:type="dcterms:W3CDTF">2019-11-19T09:08:00Z</dcterms:created>
  <dcterms:modified xsi:type="dcterms:W3CDTF">2020-07-22T13:55:00Z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