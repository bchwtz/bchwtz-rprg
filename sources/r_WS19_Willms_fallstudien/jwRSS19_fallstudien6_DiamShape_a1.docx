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2DC02CA0" w:rsidR="0017335C" w:rsidRDefault="00864668" w:rsidP="00A64F90">
      <w:pPr>
        <w:pStyle w:val="Titel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Spezielle Themen und </w:t>
      </w:r>
      <w:r w:rsidR="00FD4385">
        <w:rPr>
          <w:b/>
          <w:sz w:val="48"/>
          <w:szCs w:val="48"/>
        </w:rPr>
        <w:t xml:space="preserve">Fallstudien </w:t>
      </w:r>
      <w:r w:rsidR="00955056">
        <w:rPr>
          <w:b/>
          <w:sz w:val="48"/>
          <w:szCs w:val="48"/>
        </w:rPr>
        <w:t>6</w:t>
      </w:r>
    </w:p>
    <w:p w14:paraId="0576708C" w14:textId="5C0BA7A0" w:rsidR="006A6C63" w:rsidRDefault="00534C17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  <w:r>
        <w:rPr>
          <w:rFonts w:ascii="Calibri Light" w:eastAsia="SimSun" w:hAnsi="Calibri Light"/>
          <w:color w:val="C00000"/>
          <w:spacing w:val="-7"/>
          <w:sz w:val="32"/>
          <w:szCs w:val="32"/>
        </w:rPr>
        <w:t>Datenanalyse</w:t>
      </w:r>
      <w:r w:rsidR="009A1F73">
        <w:rPr>
          <w:rFonts w:ascii="Calibri Light" w:eastAsia="SimSun" w:hAnsi="Calibri Light"/>
          <w:color w:val="C00000"/>
          <w:spacing w:val="-7"/>
          <w:sz w:val="32"/>
          <w:szCs w:val="32"/>
        </w:rPr>
        <w:t xml:space="preserve"> am Beispiel des Datensatzes </w:t>
      </w:r>
      <w:proofErr w:type="spellStart"/>
      <w:r w:rsidR="009A1F73">
        <w:rPr>
          <w:rFonts w:ascii="Calibri Light" w:eastAsia="SimSun" w:hAnsi="Calibri Light"/>
          <w:color w:val="C00000"/>
          <w:spacing w:val="-7"/>
          <w:sz w:val="32"/>
          <w:szCs w:val="32"/>
        </w:rPr>
        <w:t>diamonds</w:t>
      </w:r>
      <w:proofErr w:type="spellEnd"/>
    </w:p>
    <w:p w14:paraId="23BE9F07" w14:textId="77777777" w:rsidR="009B320B" w:rsidRPr="006A6C63" w:rsidRDefault="009B320B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</w:p>
    <w:p w14:paraId="57B17C90" w14:textId="77777777" w:rsidR="00346A2F" w:rsidRPr="00D552AA" w:rsidRDefault="00346A2F" w:rsidP="00346A2F">
      <w:bookmarkStart w:id="1" w:name="jwTitle"/>
      <w:bookmarkEnd w:id="1"/>
    </w:p>
    <w:sdt>
      <w:sdtPr>
        <w:rPr>
          <w:rFonts w:ascii="Times New Roman" w:hAnsi="Times New Roman"/>
          <w:b w:val="0"/>
          <w:bCs w:val="0"/>
          <w:caps w:val="0"/>
          <w:sz w:val="21"/>
          <w:szCs w:val="21"/>
          <w:u w:val="none"/>
        </w:rPr>
        <w:id w:val="161663570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17B9289D" w14:textId="0D6397A6" w:rsidR="003521F0" w:rsidRDefault="00346A2F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516982" w:history="1">
            <w:r w:rsidR="003521F0" w:rsidRPr="000A69ED">
              <w:rPr>
                <w:rStyle w:val="Hyperlink"/>
                <w:noProof/>
              </w:rPr>
              <w:t>1</w:t>
            </w:r>
            <w:r w:rsidR="0035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3521F0" w:rsidRPr="000A69ED">
              <w:rPr>
                <w:rStyle w:val="Hyperlink"/>
                <w:noProof/>
              </w:rPr>
              <w:t xml:space="preserve">Datenanalyse der </w:t>
            </w:r>
            <w:r w:rsidR="003521F0" w:rsidRPr="000A69ED">
              <w:rPr>
                <w:rStyle w:val="Hyperlink"/>
                <w:rFonts w:ascii="Consolas" w:hAnsi="Consolas"/>
                <w:noProof/>
              </w:rPr>
              <w:t>x-</w:t>
            </w:r>
            <w:r w:rsidR="003521F0" w:rsidRPr="000A69ED">
              <w:rPr>
                <w:rStyle w:val="Hyperlink"/>
                <w:noProof/>
              </w:rPr>
              <w:t xml:space="preserve">, </w:t>
            </w:r>
            <w:r w:rsidR="003521F0" w:rsidRPr="000A69ED">
              <w:rPr>
                <w:rStyle w:val="Hyperlink"/>
                <w:rFonts w:ascii="Consolas" w:hAnsi="Consolas"/>
                <w:noProof/>
              </w:rPr>
              <w:t>y-</w:t>
            </w:r>
            <w:r w:rsidR="003521F0" w:rsidRPr="000A69ED">
              <w:rPr>
                <w:rStyle w:val="Hyperlink"/>
                <w:noProof/>
              </w:rPr>
              <w:t xml:space="preserve"> und </w:t>
            </w:r>
            <w:r w:rsidR="003521F0" w:rsidRPr="000A69ED">
              <w:rPr>
                <w:rStyle w:val="Hyperlink"/>
                <w:rFonts w:ascii="Consolas" w:hAnsi="Consolas"/>
                <w:noProof/>
              </w:rPr>
              <w:t>z-Werte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_Toc28516982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2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3557DFF5" w14:textId="10093BBA" w:rsidR="003521F0" w:rsidRDefault="006E4CBA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8516983" w:history="1">
            <w:r w:rsidR="003521F0" w:rsidRPr="000A69ED">
              <w:rPr>
                <w:rStyle w:val="Hyperlink"/>
                <w:noProof/>
              </w:rPr>
              <w:t>1.1</w:t>
            </w:r>
            <w:r w:rsidR="0035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3521F0" w:rsidRPr="000A69ED">
              <w:rPr>
                <w:rStyle w:val="Hyperlink"/>
                <w:noProof/>
              </w:rPr>
              <w:t>NA-Werte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_Toc28516983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3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07379A71" w14:textId="2894AD6D" w:rsidR="003521F0" w:rsidRDefault="006E4CBA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8516984" w:history="1">
            <w:r w:rsidR="003521F0" w:rsidRPr="000A69ED">
              <w:rPr>
                <w:rStyle w:val="Hyperlink"/>
                <w:noProof/>
              </w:rPr>
              <w:t>1.2</w:t>
            </w:r>
            <w:r w:rsidR="0035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3521F0" w:rsidRPr="000A69ED">
              <w:rPr>
                <w:rStyle w:val="Hyperlink"/>
                <w:noProof/>
              </w:rPr>
              <w:t>Bereinigung der x-, y- und z-Werte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_Toc28516984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4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7B2C8BC2" w14:textId="0F47CFB7" w:rsidR="003521F0" w:rsidRDefault="006E4CBA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8516985" w:history="1">
            <w:r w:rsidR="003521F0" w:rsidRPr="000A69ED">
              <w:rPr>
                <w:rStyle w:val="Hyperlink"/>
                <w:noProof/>
              </w:rPr>
              <w:t>1.3</w:t>
            </w:r>
            <w:r w:rsidR="0035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3521F0" w:rsidRPr="000A69ED">
              <w:rPr>
                <w:rStyle w:val="Hyperlink"/>
                <w:noProof/>
              </w:rPr>
              <w:t>Weitere Ausreißer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_Toc28516985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7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76FA7FD8" w14:textId="5F9E119F" w:rsidR="003521F0" w:rsidRDefault="006E4CBA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8516986" w:history="1">
            <w:r w:rsidR="003521F0" w:rsidRPr="000A69ED">
              <w:rPr>
                <w:rStyle w:val="Hyperlink"/>
                <w:noProof/>
              </w:rPr>
              <w:t>1.4</w:t>
            </w:r>
            <w:r w:rsidR="0035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3521F0" w:rsidRPr="000A69ED">
              <w:rPr>
                <w:rStyle w:val="Hyperlink"/>
                <w:noProof/>
              </w:rPr>
              <w:t>Lineare Regression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_Toc28516986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8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030770BE" w14:textId="4244ED48" w:rsidR="003521F0" w:rsidRDefault="006E4CBA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8516987" w:history="1">
            <w:r w:rsidR="003521F0" w:rsidRPr="000A69ED">
              <w:rPr>
                <w:rStyle w:val="Hyperlink"/>
                <w:noProof/>
              </w:rPr>
              <w:t>1.5</w:t>
            </w:r>
            <w:r w:rsidR="0035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3521F0" w:rsidRPr="000A69ED">
              <w:rPr>
                <w:rStyle w:val="Hyperlink"/>
                <w:noProof/>
              </w:rPr>
              <w:t>Vergleich der x- und z-Variablen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_Toc28516987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11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4F7CD275" w14:textId="666C84A6" w:rsidR="003521F0" w:rsidRDefault="006E4CBA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8516988" w:history="1">
            <w:r w:rsidR="003521F0" w:rsidRPr="000A69ED">
              <w:rPr>
                <w:rStyle w:val="Hyperlink"/>
                <w:noProof/>
              </w:rPr>
              <w:t>2</w:t>
            </w:r>
            <w:r w:rsidR="0035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3521F0" w:rsidRPr="000A69ED">
              <w:rPr>
                <w:rStyle w:val="Hyperlink"/>
                <w:noProof/>
              </w:rPr>
              <w:t>Allgemeiner Überblick</w:t>
            </w:r>
            <w:r w:rsidR="003521F0">
              <w:rPr>
                <w:noProof/>
                <w:webHidden/>
              </w:rPr>
              <w:tab/>
            </w:r>
            <w:r w:rsidR="003521F0">
              <w:rPr>
                <w:noProof/>
                <w:webHidden/>
              </w:rPr>
              <w:fldChar w:fldCharType="begin"/>
            </w:r>
            <w:r w:rsidR="003521F0">
              <w:rPr>
                <w:noProof/>
                <w:webHidden/>
              </w:rPr>
              <w:instrText xml:space="preserve"> PAGEREF _Toc28516988 \h </w:instrText>
            </w:r>
            <w:r w:rsidR="003521F0">
              <w:rPr>
                <w:noProof/>
                <w:webHidden/>
              </w:rPr>
            </w:r>
            <w:r w:rsidR="003521F0">
              <w:rPr>
                <w:noProof/>
                <w:webHidden/>
              </w:rPr>
              <w:fldChar w:fldCharType="separate"/>
            </w:r>
            <w:r w:rsidR="003521F0">
              <w:rPr>
                <w:noProof/>
                <w:webHidden/>
              </w:rPr>
              <w:t>12</w:t>
            </w:r>
            <w:r w:rsidR="003521F0">
              <w:rPr>
                <w:noProof/>
                <w:webHidden/>
              </w:rPr>
              <w:fldChar w:fldCharType="end"/>
            </w:r>
          </w:hyperlink>
        </w:p>
        <w:p w14:paraId="04987273" w14:textId="1F4AE829" w:rsidR="006129AD" w:rsidRDefault="00346A2F" w:rsidP="00346A2F">
          <w:r>
            <w:fldChar w:fldCharType="end"/>
          </w:r>
        </w:p>
      </w:sdtContent>
    </w:sdt>
    <w:p w14:paraId="1A6292B9" w14:textId="77777777" w:rsidR="00346A2F" w:rsidRPr="00346A2F" w:rsidRDefault="00346A2F" w:rsidP="00346A2F">
      <w:pPr>
        <w:rPr>
          <w:rFonts w:eastAsia="SimSun"/>
        </w:rPr>
      </w:pPr>
      <w:r>
        <w:br w:type="page"/>
      </w:r>
    </w:p>
    <w:p w14:paraId="453F8FDA" w14:textId="5574C817" w:rsidR="000A7280" w:rsidRDefault="000A7280" w:rsidP="000A7280"/>
    <w:p w14:paraId="7C2CED13" w14:textId="46949EDD" w:rsidR="000A7280" w:rsidRDefault="000A7280" w:rsidP="000A7280">
      <w:pPr>
        <w:pStyle w:val="QT3"/>
      </w:pPr>
      <w:proofErr w:type="spellStart"/>
      <w:r w:rsidRPr="000A7280">
        <w:t>require</w:t>
      </w:r>
      <w:proofErr w:type="spellEnd"/>
      <w:r w:rsidRPr="000A7280">
        <w:t>(</w:t>
      </w:r>
      <w:proofErr w:type="spellStart"/>
      <w:r w:rsidRPr="000A7280">
        <w:t>tidyverse</w:t>
      </w:r>
      <w:proofErr w:type="spellEnd"/>
      <w:r w:rsidRPr="000A7280">
        <w:t>)</w:t>
      </w:r>
    </w:p>
    <w:p w14:paraId="0F707C99" w14:textId="77777777" w:rsidR="000A7280" w:rsidRPr="000A7280" w:rsidRDefault="000A7280" w:rsidP="000A7280"/>
    <w:p w14:paraId="30892381" w14:textId="29B01F9B" w:rsidR="0042137B" w:rsidRDefault="00156892" w:rsidP="00774037">
      <w:pPr>
        <w:pStyle w:val="berschrift1"/>
      </w:pPr>
      <w:bookmarkStart w:id="2" w:name="_Toc28516982"/>
      <w:r>
        <w:t xml:space="preserve">Datenanalyse der </w:t>
      </w:r>
      <w:r w:rsidRPr="004478DA">
        <w:rPr>
          <w:rStyle w:val="QWordZchn"/>
        </w:rPr>
        <w:t>x</w:t>
      </w:r>
      <w:r>
        <w:rPr>
          <w:rStyle w:val="QWordZchn"/>
        </w:rPr>
        <w:t>-</w:t>
      </w:r>
      <w:r>
        <w:t xml:space="preserve">, </w:t>
      </w:r>
      <w:r w:rsidRPr="004478DA">
        <w:rPr>
          <w:rStyle w:val="QWordZchn"/>
        </w:rPr>
        <w:t>y</w:t>
      </w:r>
      <w:r>
        <w:rPr>
          <w:rStyle w:val="QWordZchn"/>
        </w:rPr>
        <w:t>-</w:t>
      </w:r>
      <w:r>
        <w:t xml:space="preserve"> und </w:t>
      </w:r>
      <w:r w:rsidRPr="004478DA">
        <w:rPr>
          <w:rStyle w:val="QWordZchn"/>
        </w:rPr>
        <w:t>z</w:t>
      </w:r>
      <w:r>
        <w:rPr>
          <w:rStyle w:val="QWordZchn"/>
        </w:rPr>
        <w:t>-Werte</w:t>
      </w:r>
      <w:bookmarkEnd w:id="2"/>
      <w:r w:rsidR="00CF0178">
        <w:rPr>
          <w:rStyle w:val="QWordZchn"/>
        </w:rPr>
        <w:t xml:space="preserve"> </w:t>
      </w:r>
    </w:p>
    <w:p w14:paraId="2F89BDC4" w14:textId="4E15116D" w:rsidR="009A1F73" w:rsidRDefault="00A11038" w:rsidP="000A7280">
      <w:r>
        <w:t>Dieser Fallstudie liegt der Datensatz</w:t>
      </w:r>
      <w:r w:rsidR="000A7280">
        <w:t xml:space="preserve"> </w:t>
      </w:r>
      <w:proofErr w:type="spellStart"/>
      <w:r w:rsidR="009A1F73" w:rsidRPr="00CF0178">
        <w:rPr>
          <w:rStyle w:val="QWordZchn"/>
          <w:sz w:val="20"/>
        </w:rPr>
        <w:t>d</w:t>
      </w:r>
      <w:r w:rsidRPr="00CF0178">
        <w:rPr>
          <w:rStyle w:val="QWordZchn"/>
          <w:sz w:val="20"/>
        </w:rPr>
        <w:t>iamonds</w:t>
      </w:r>
      <w:proofErr w:type="spellEnd"/>
      <w:r>
        <w:t xml:space="preserve"> zugrunde. In einer Übung haben wir bereits Auffälligkeiten in der Verteilung der Preis-Variablen aufgedeckt. In dieser Fallstudie wollen wir nach Auffälligkeiten in den </w:t>
      </w:r>
      <w:r w:rsidRPr="00CF0178">
        <w:rPr>
          <w:rStyle w:val="QWordZchn"/>
          <w:sz w:val="20"/>
        </w:rPr>
        <w:t>x</w:t>
      </w:r>
      <w:r w:rsidRPr="00A11038">
        <w:t>-</w:t>
      </w:r>
      <w:r>
        <w:t xml:space="preserve">, </w:t>
      </w:r>
      <w:r w:rsidRPr="00CF0178">
        <w:rPr>
          <w:rStyle w:val="QWordZchn"/>
          <w:sz w:val="20"/>
        </w:rPr>
        <w:t>y</w:t>
      </w:r>
      <w:r w:rsidRPr="00A11038">
        <w:t>-</w:t>
      </w:r>
      <w:r>
        <w:t xml:space="preserve"> und </w:t>
      </w:r>
      <w:r w:rsidRPr="00CF0178">
        <w:rPr>
          <w:rStyle w:val="QWordZchn"/>
          <w:sz w:val="20"/>
        </w:rPr>
        <w:t>z</w:t>
      </w:r>
      <w:r w:rsidRPr="00A11038">
        <w:t>-</w:t>
      </w:r>
      <w:r>
        <w:t xml:space="preserve">Variablen suchen und die gefundenen Werte im Datensatz kennzeichnen. </w:t>
      </w:r>
    </w:p>
    <w:p w14:paraId="10674ED6" w14:textId="1D25BFA6" w:rsidR="00B57EE0" w:rsidRPr="00B57EE0" w:rsidRDefault="009A1F73" w:rsidP="00171F6C">
      <w:pPr>
        <w:pStyle w:val="QT3"/>
        <w:spacing w:after="0"/>
      </w:pPr>
      <w:proofErr w:type="spellStart"/>
      <w:r w:rsidRPr="009A1F73">
        <w:t>dd</w:t>
      </w:r>
      <w:proofErr w:type="spellEnd"/>
      <w:r w:rsidRPr="009A1F73">
        <w:t xml:space="preserve"> &lt;- </w:t>
      </w:r>
      <w:proofErr w:type="spellStart"/>
      <w:r w:rsidRPr="009A1F73">
        <w:t>diamonds</w:t>
      </w:r>
      <w:proofErr w:type="spellEnd"/>
    </w:p>
    <w:p w14:paraId="007D2237" w14:textId="77777777" w:rsidR="00B57EE0" w:rsidRDefault="00B57EE0" w:rsidP="00171F6C">
      <w:pPr>
        <w:pStyle w:val="LEMarginalie"/>
        <w:framePr w:wrap="notBeside" w:x="632" w:y="286"/>
        <w:spacing w:after="0" w:line="240" w:lineRule="auto"/>
      </w:pPr>
      <w:r>
        <w:t>Aufgabe</w:t>
      </w:r>
    </w:p>
    <w:p w14:paraId="469AED5F" w14:textId="260BDE69" w:rsidR="00B57EE0" w:rsidRPr="00171F6C" w:rsidRDefault="00B57EE0" w:rsidP="00171F6C"/>
    <w:p w14:paraId="2DACC140" w14:textId="1AF53B4F" w:rsidR="000A7280" w:rsidRDefault="009A1F73" w:rsidP="00B57EE0">
      <w:pPr>
        <w:pStyle w:val="AufgNr"/>
      </w:pPr>
      <w:r>
        <w:t>F</w:t>
      </w:r>
      <w:r w:rsidR="000A7280">
        <w:t xml:space="preserve">ügen Sie ein weiteres Attribut </w:t>
      </w:r>
      <w:proofErr w:type="spellStart"/>
      <w:r w:rsidR="000A7280" w:rsidRPr="00CF0178">
        <w:rPr>
          <w:rStyle w:val="QWordZchn"/>
          <w:sz w:val="20"/>
        </w:rPr>
        <w:t>nr</w:t>
      </w:r>
      <w:proofErr w:type="spellEnd"/>
      <w:r w:rsidR="000A7280">
        <w:t xml:space="preserve"> dem Datensatz </w:t>
      </w:r>
      <w:proofErr w:type="spellStart"/>
      <w:r w:rsidR="00171F6C" w:rsidRPr="00CF0178">
        <w:rPr>
          <w:rStyle w:val="QWordZchn"/>
          <w:sz w:val="20"/>
        </w:rPr>
        <w:t>d</w:t>
      </w:r>
      <w:r w:rsidR="004478DA" w:rsidRPr="00CF0178">
        <w:rPr>
          <w:rStyle w:val="QWordZchn"/>
          <w:sz w:val="20"/>
        </w:rPr>
        <w:t>d</w:t>
      </w:r>
      <w:proofErr w:type="spellEnd"/>
      <w:r w:rsidR="000A7280">
        <w:t xml:space="preserve"> hinzu. Dieses Attribut soll das erste Attribut des Datensatzes </w:t>
      </w:r>
      <w:proofErr w:type="spellStart"/>
      <w:r w:rsidR="000A7280" w:rsidRPr="00CF0178">
        <w:rPr>
          <w:rStyle w:val="QWordZchn"/>
          <w:sz w:val="20"/>
        </w:rPr>
        <w:t>dd</w:t>
      </w:r>
      <w:proofErr w:type="spellEnd"/>
      <w:r w:rsidR="000A7280">
        <w:t xml:space="preserve"> sein und der Zeilennummer entsprechen</w:t>
      </w:r>
      <w:r>
        <w:t xml:space="preserve"> (Hinweis: </w:t>
      </w:r>
      <w:proofErr w:type="spellStart"/>
      <w:r w:rsidRPr="00CF0178">
        <w:rPr>
          <w:rStyle w:val="QWordZchn"/>
          <w:sz w:val="20"/>
        </w:rPr>
        <w:t>row_</w:t>
      </w:r>
      <w:proofErr w:type="gramStart"/>
      <w:r w:rsidRPr="00CF0178">
        <w:rPr>
          <w:rStyle w:val="QWordZchn"/>
          <w:sz w:val="20"/>
        </w:rPr>
        <w:t>number</w:t>
      </w:r>
      <w:proofErr w:type="spellEnd"/>
      <w:r w:rsidRPr="00CF0178">
        <w:rPr>
          <w:rStyle w:val="QWordZchn"/>
          <w:sz w:val="20"/>
        </w:rPr>
        <w:t>(</w:t>
      </w:r>
      <w:proofErr w:type="gramEnd"/>
      <w:r w:rsidRPr="00CF0178">
        <w:rPr>
          <w:rStyle w:val="QWordZchn"/>
          <w:sz w:val="20"/>
        </w:rPr>
        <w:t>)</w:t>
      </w:r>
      <w:r>
        <w:t>)</w:t>
      </w:r>
      <w:r w:rsidR="000A7280">
        <w:t>:</w:t>
      </w:r>
    </w:p>
    <w:p w14:paraId="7F8280C0" w14:textId="77777777" w:rsidR="000A7280" w:rsidRPr="000A7280" w:rsidRDefault="000A7280" w:rsidP="009A1F73">
      <w:pPr>
        <w:pStyle w:val="QT3klein"/>
      </w:pPr>
      <w:r w:rsidRPr="000A7280">
        <w:t xml:space="preserve">&gt; </w:t>
      </w:r>
      <w:proofErr w:type="spellStart"/>
      <w:r w:rsidRPr="000A7280">
        <w:t>dd</w:t>
      </w:r>
      <w:proofErr w:type="spellEnd"/>
      <w:r w:rsidRPr="000A7280">
        <w:t xml:space="preserve">  </w:t>
      </w:r>
    </w:p>
    <w:p w14:paraId="4C92480D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# A </w:t>
      </w:r>
      <w:proofErr w:type="spellStart"/>
      <w:r w:rsidRPr="000A7280">
        <w:rPr>
          <w:color w:val="000000"/>
          <w:bdr w:val="none" w:sz="0" w:space="0" w:color="auto" w:frame="1"/>
        </w:rPr>
        <w:t>tibble</w:t>
      </w:r>
      <w:proofErr w:type="spellEnd"/>
      <w:r w:rsidRPr="000A7280">
        <w:rPr>
          <w:color w:val="000000"/>
          <w:bdr w:val="none" w:sz="0" w:space="0" w:color="auto" w:frame="1"/>
        </w:rPr>
        <w:t>: 53,940 x 11</w:t>
      </w:r>
    </w:p>
    <w:p w14:paraId="22E2EFC5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     </w:t>
      </w:r>
      <w:proofErr w:type="spellStart"/>
      <w:r w:rsidRPr="000A7280">
        <w:rPr>
          <w:color w:val="000000"/>
          <w:bdr w:val="none" w:sz="0" w:space="0" w:color="auto" w:frame="1"/>
        </w:rPr>
        <w:t>nr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carat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cut</w:t>
      </w:r>
      <w:proofErr w:type="spellEnd"/>
      <w:r w:rsidRPr="000A7280">
        <w:rPr>
          <w:color w:val="000000"/>
          <w:bdr w:val="none" w:sz="0" w:space="0" w:color="auto" w:frame="1"/>
        </w:rPr>
        <w:t xml:space="preserve">       </w:t>
      </w:r>
      <w:proofErr w:type="spellStart"/>
      <w:r w:rsidRPr="000A7280">
        <w:rPr>
          <w:color w:val="000000"/>
          <w:bdr w:val="none" w:sz="0" w:space="0" w:color="auto" w:frame="1"/>
        </w:rPr>
        <w:t>color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clarity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depth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table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price</w:t>
      </w:r>
      <w:proofErr w:type="spellEnd"/>
      <w:r w:rsidRPr="000A7280">
        <w:rPr>
          <w:color w:val="000000"/>
          <w:bdr w:val="none" w:sz="0" w:space="0" w:color="auto" w:frame="1"/>
        </w:rPr>
        <w:t xml:space="preserve">     x     y     z</w:t>
      </w:r>
    </w:p>
    <w:p w14:paraId="77151242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 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   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 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  <w:r w:rsidRPr="000A7280">
        <w:rPr>
          <w:color w:val="000000"/>
          <w:bdr w:val="none" w:sz="0" w:space="0" w:color="auto" w:frame="1"/>
        </w:rPr>
        <w:t xml:space="preserve"> </w:t>
      </w:r>
      <w:r w:rsidRPr="000A728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0A728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0A7280">
        <w:rPr>
          <w:i/>
          <w:iCs/>
          <w:color w:val="000000"/>
          <w:bdr w:val="none" w:sz="0" w:space="0" w:color="auto" w:frame="1"/>
        </w:rPr>
        <w:t>&gt;</w:t>
      </w:r>
    </w:p>
    <w:p w14:paraId="7E6A68EE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1     1 </w:t>
      </w:r>
      <w:proofErr w:type="gramStart"/>
      <w:r w:rsidRPr="000A7280">
        <w:rPr>
          <w:color w:val="000000"/>
          <w:bdr w:val="none" w:sz="0" w:space="0" w:color="auto" w:frame="1"/>
        </w:rPr>
        <w:t>0.23  Ideal</w:t>
      </w:r>
      <w:proofErr w:type="gramEnd"/>
      <w:r w:rsidRPr="000A7280">
        <w:rPr>
          <w:color w:val="000000"/>
          <w:bdr w:val="none" w:sz="0" w:space="0" w:color="auto" w:frame="1"/>
        </w:rPr>
        <w:t xml:space="preserve">     E     SI2      61.5    55   326  3.95  3.98  2.43</w:t>
      </w:r>
    </w:p>
    <w:p w14:paraId="53487582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2     2 </w:t>
      </w:r>
      <w:proofErr w:type="gramStart"/>
      <w:r w:rsidRPr="000A7280">
        <w:rPr>
          <w:color w:val="000000"/>
          <w:bdr w:val="none" w:sz="0" w:space="0" w:color="auto" w:frame="1"/>
        </w:rPr>
        <w:t>0.21  Premium</w:t>
      </w:r>
      <w:proofErr w:type="gramEnd"/>
      <w:r w:rsidRPr="000A7280">
        <w:rPr>
          <w:color w:val="000000"/>
          <w:bdr w:val="none" w:sz="0" w:space="0" w:color="auto" w:frame="1"/>
        </w:rPr>
        <w:t xml:space="preserve">   E     SI1      59.8    61   326  3.89  3.84  2.31</w:t>
      </w:r>
    </w:p>
    <w:p w14:paraId="1DD0F098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3     3 </w:t>
      </w:r>
      <w:proofErr w:type="gramStart"/>
      <w:r w:rsidRPr="000A7280">
        <w:rPr>
          <w:color w:val="000000"/>
          <w:bdr w:val="none" w:sz="0" w:space="0" w:color="auto" w:frame="1"/>
        </w:rPr>
        <w:t xml:space="preserve">0.23  </w:t>
      </w:r>
      <w:proofErr w:type="spellStart"/>
      <w:r w:rsidRPr="000A7280">
        <w:rPr>
          <w:color w:val="000000"/>
          <w:bdr w:val="none" w:sz="0" w:space="0" w:color="auto" w:frame="1"/>
        </w:rPr>
        <w:t>Good</w:t>
      </w:r>
      <w:proofErr w:type="spellEnd"/>
      <w:proofErr w:type="gramEnd"/>
      <w:r w:rsidRPr="000A7280">
        <w:rPr>
          <w:color w:val="000000"/>
          <w:bdr w:val="none" w:sz="0" w:space="0" w:color="auto" w:frame="1"/>
        </w:rPr>
        <w:t xml:space="preserve">      E     VS1      56.9    65   327  4.05  4.07  2.31</w:t>
      </w:r>
    </w:p>
    <w:p w14:paraId="73AAAE10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4     4 0.290 Premium   I     VS2      62.4    58   </w:t>
      </w:r>
      <w:proofErr w:type="gramStart"/>
      <w:r w:rsidRPr="000A7280">
        <w:rPr>
          <w:color w:val="000000"/>
          <w:bdr w:val="none" w:sz="0" w:space="0" w:color="auto" w:frame="1"/>
        </w:rPr>
        <w:t>334  4.2</w:t>
      </w:r>
      <w:proofErr w:type="gramEnd"/>
      <w:r w:rsidRPr="000A7280">
        <w:rPr>
          <w:color w:val="000000"/>
          <w:bdr w:val="none" w:sz="0" w:space="0" w:color="auto" w:frame="1"/>
        </w:rPr>
        <w:t xml:space="preserve">   4.23  2.63</w:t>
      </w:r>
    </w:p>
    <w:p w14:paraId="75E49A83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5     5 </w:t>
      </w:r>
      <w:proofErr w:type="gramStart"/>
      <w:r w:rsidRPr="000A7280">
        <w:rPr>
          <w:color w:val="000000"/>
          <w:bdr w:val="none" w:sz="0" w:space="0" w:color="auto" w:frame="1"/>
        </w:rPr>
        <w:t xml:space="preserve">0.31  </w:t>
      </w:r>
      <w:proofErr w:type="spellStart"/>
      <w:r w:rsidRPr="000A7280">
        <w:rPr>
          <w:color w:val="000000"/>
          <w:bdr w:val="none" w:sz="0" w:space="0" w:color="auto" w:frame="1"/>
        </w:rPr>
        <w:t>Good</w:t>
      </w:r>
      <w:proofErr w:type="spellEnd"/>
      <w:proofErr w:type="gramEnd"/>
      <w:r w:rsidRPr="000A7280">
        <w:rPr>
          <w:color w:val="000000"/>
          <w:bdr w:val="none" w:sz="0" w:space="0" w:color="auto" w:frame="1"/>
        </w:rPr>
        <w:t xml:space="preserve">      J     SI2      63.3    58   335  4.34  4.35  2.75</w:t>
      </w:r>
    </w:p>
    <w:p w14:paraId="5E0899C9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6     6 </w:t>
      </w:r>
      <w:proofErr w:type="gramStart"/>
      <w:r w:rsidRPr="000A7280">
        <w:rPr>
          <w:color w:val="000000"/>
          <w:bdr w:val="none" w:sz="0" w:space="0" w:color="auto" w:frame="1"/>
        </w:rPr>
        <w:t xml:space="preserve">0.24  </w:t>
      </w:r>
      <w:proofErr w:type="spellStart"/>
      <w:r w:rsidRPr="000A7280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Good</w:t>
      </w:r>
      <w:proofErr w:type="spellEnd"/>
      <w:r w:rsidRPr="000A7280">
        <w:rPr>
          <w:color w:val="000000"/>
          <w:bdr w:val="none" w:sz="0" w:space="0" w:color="auto" w:frame="1"/>
        </w:rPr>
        <w:t xml:space="preserve"> J     VVS2     62.8    57   336  3.94  3.96  2.48</w:t>
      </w:r>
    </w:p>
    <w:p w14:paraId="0B009A26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7     7 </w:t>
      </w:r>
      <w:proofErr w:type="gramStart"/>
      <w:r w:rsidRPr="000A7280">
        <w:rPr>
          <w:color w:val="000000"/>
          <w:bdr w:val="none" w:sz="0" w:space="0" w:color="auto" w:frame="1"/>
        </w:rPr>
        <w:t xml:space="preserve">0.24  </w:t>
      </w:r>
      <w:proofErr w:type="spellStart"/>
      <w:r w:rsidRPr="000A7280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Good</w:t>
      </w:r>
      <w:proofErr w:type="spellEnd"/>
      <w:r w:rsidRPr="000A7280">
        <w:rPr>
          <w:color w:val="000000"/>
          <w:bdr w:val="none" w:sz="0" w:space="0" w:color="auto" w:frame="1"/>
        </w:rPr>
        <w:t xml:space="preserve"> I     VVS1     62.3    57   336  3.95  3.98  2.47</w:t>
      </w:r>
    </w:p>
    <w:p w14:paraId="31266D63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8     8 </w:t>
      </w:r>
      <w:proofErr w:type="gramStart"/>
      <w:r w:rsidRPr="000A7280">
        <w:rPr>
          <w:color w:val="000000"/>
          <w:bdr w:val="none" w:sz="0" w:space="0" w:color="auto" w:frame="1"/>
        </w:rPr>
        <w:t xml:space="preserve">0.26  </w:t>
      </w:r>
      <w:proofErr w:type="spellStart"/>
      <w:r w:rsidRPr="000A7280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Good</w:t>
      </w:r>
      <w:proofErr w:type="spellEnd"/>
      <w:r w:rsidRPr="000A7280">
        <w:rPr>
          <w:color w:val="000000"/>
          <w:bdr w:val="none" w:sz="0" w:space="0" w:color="auto" w:frame="1"/>
        </w:rPr>
        <w:t xml:space="preserve"> H     SI1      61.9    55   337  4.07  4.11  2.53</w:t>
      </w:r>
    </w:p>
    <w:p w14:paraId="2A3F30AE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 9     9 </w:t>
      </w:r>
      <w:proofErr w:type="gramStart"/>
      <w:r w:rsidRPr="000A7280">
        <w:rPr>
          <w:color w:val="000000"/>
          <w:bdr w:val="none" w:sz="0" w:space="0" w:color="auto" w:frame="1"/>
        </w:rPr>
        <w:t>0.22  Fair</w:t>
      </w:r>
      <w:proofErr w:type="gramEnd"/>
      <w:r w:rsidRPr="000A7280">
        <w:rPr>
          <w:color w:val="000000"/>
          <w:bdr w:val="none" w:sz="0" w:space="0" w:color="auto" w:frame="1"/>
        </w:rPr>
        <w:t xml:space="preserve">      E     VS2      65.1    61   337  3.87  3.78  2.49</w:t>
      </w:r>
    </w:p>
    <w:p w14:paraId="553B4226" w14:textId="77777777" w:rsidR="000A7280" w:rsidRPr="000A7280" w:rsidRDefault="000A7280" w:rsidP="009A1F73">
      <w:pPr>
        <w:pStyle w:val="QT3klein"/>
        <w:rPr>
          <w:color w:val="000000"/>
          <w:bdr w:val="none" w:sz="0" w:space="0" w:color="auto" w:frame="1"/>
        </w:rPr>
      </w:pPr>
      <w:r w:rsidRPr="000A7280">
        <w:rPr>
          <w:color w:val="000000"/>
          <w:bdr w:val="none" w:sz="0" w:space="0" w:color="auto" w:frame="1"/>
        </w:rPr>
        <w:t xml:space="preserve">10    10 </w:t>
      </w:r>
      <w:proofErr w:type="gramStart"/>
      <w:r w:rsidRPr="000A7280">
        <w:rPr>
          <w:color w:val="000000"/>
          <w:bdr w:val="none" w:sz="0" w:space="0" w:color="auto" w:frame="1"/>
        </w:rPr>
        <w:t xml:space="preserve">0.23  </w:t>
      </w:r>
      <w:proofErr w:type="spellStart"/>
      <w:r w:rsidRPr="000A7280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Good</w:t>
      </w:r>
      <w:proofErr w:type="spellEnd"/>
      <w:r w:rsidRPr="000A7280">
        <w:rPr>
          <w:color w:val="000000"/>
          <w:bdr w:val="none" w:sz="0" w:space="0" w:color="auto" w:frame="1"/>
        </w:rPr>
        <w:t xml:space="preserve"> H     VS1      59.4    61   338  4     4.05  2.39</w:t>
      </w:r>
    </w:p>
    <w:p w14:paraId="5D659BD2" w14:textId="77777777" w:rsidR="000A7280" w:rsidRPr="000A7280" w:rsidRDefault="000A7280" w:rsidP="009A1F73">
      <w:pPr>
        <w:pStyle w:val="QT3klein"/>
        <w:rPr>
          <w:color w:val="000000"/>
        </w:rPr>
      </w:pPr>
      <w:r w:rsidRPr="000A7280">
        <w:rPr>
          <w:color w:val="000000"/>
          <w:bdr w:val="none" w:sz="0" w:space="0" w:color="auto" w:frame="1"/>
        </w:rPr>
        <w:t xml:space="preserve"># … </w:t>
      </w:r>
      <w:proofErr w:type="spellStart"/>
      <w:r w:rsidRPr="000A7280">
        <w:rPr>
          <w:color w:val="000000"/>
          <w:bdr w:val="none" w:sz="0" w:space="0" w:color="auto" w:frame="1"/>
        </w:rPr>
        <w:t>with</w:t>
      </w:r>
      <w:proofErr w:type="spellEnd"/>
      <w:r w:rsidRPr="000A7280">
        <w:rPr>
          <w:color w:val="000000"/>
          <w:bdr w:val="none" w:sz="0" w:space="0" w:color="auto" w:frame="1"/>
        </w:rPr>
        <w:t xml:space="preserve"> 53,930 </w:t>
      </w:r>
      <w:proofErr w:type="spellStart"/>
      <w:r w:rsidRPr="000A7280">
        <w:rPr>
          <w:color w:val="000000"/>
          <w:bdr w:val="none" w:sz="0" w:space="0" w:color="auto" w:frame="1"/>
        </w:rPr>
        <w:t>more</w:t>
      </w:r>
      <w:proofErr w:type="spellEnd"/>
      <w:r w:rsidRPr="000A7280">
        <w:rPr>
          <w:color w:val="000000"/>
          <w:bdr w:val="none" w:sz="0" w:space="0" w:color="auto" w:frame="1"/>
        </w:rPr>
        <w:t xml:space="preserve"> </w:t>
      </w:r>
      <w:proofErr w:type="spellStart"/>
      <w:r w:rsidRPr="000A7280">
        <w:rPr>
          <w:color w:val="000000"/>
          <w:bdr w:val="none" w:sz="0" w:space="0" w:color="auto" w:frame="1"/>
        </w:rPr>
        <w:t>rows</w:t>
      </w:r>
      <w:proofErr w:type="spellEnd"/>
    </w:p>
    <w:p w14:paraId="65F4746A" w14:textId="6D1DAA7E" w:rsidR="00171F6C" w:rsidRDefault="00171F6C" w:rsidP="00171F6C"/>
    <w:p w14:paraId="33A3B4EB" w14:textId="77777777" w:rsidR="00171F6C" w:rsidRDefault="00171F6C" w:rsidP="00171F6C">
      <w:pPr>
        <w:pStyle w:val="LEMarginalie"/>
        <w:framePr w:wrap="notBeside" w:x="632" w:y="1"/>
        <w:spacing w:after="0" w:line="240" w:lineRule="auto"/>
      </w:pPr>
      <w:r>
        <w:t>Aufgabe</w:t>
      </w:r>
    </w:p>
    <w:p w14:paraId="2C3288BB" w14:textId="2AEBDD8B" w:rsidR="00171F6C" w:rsidRDefault="003C0D39" w:rsidP="00171F6C">
      <w:pPr>
        <w:pStyle w:val="AufgNr"/>
      </w:pPr>
      <w:r>
        <w:t>Für wie</w:t>
      </w:r>
      <w:r w:rsidR="006072E0">
        <w:t xml:space="preserve"> </w:t>
      </w:r>
      <w:r>
        <w:t>viel</w:t>
      </w:r>
      <w:r w:rsidR="006072E0">
        <w:t>e</w:t>
      </w:r>
      <w:r>
        <w:t xml:space="preserve"> Datensätze gilt </w:t>
      </w:r>
      <w:r w:rsidRPr="00CF0178">
        <w:rPr>
          <w:rStyle w:val="QWordZchn"/>
          <w:sz w:val="20"/>
        </w:rPr>
        <w:t>x</w:t>
      </w:r>
      <w:r>
        <w:t xml:space="preserve"> ≥ </w:t>
      </w:r>
      <w:r w:rsidRPr="00CF0178">
        <w:rPr>
          <w:rStyle w:val="QWordZchn"/>
          <w:sz w:val="20"/>
        </w:rPr>
        <w:t>y</w:t>
      </w:r>
      <w:r>
        <w:t xml:space="preserve"> und für wie</w:t>
      </w:r>
      <w:r w:rsidR="006072E0">
        <w:t xml:space="preserve"> </w:t>
      </w:r>
      <w:r>
        <w:t>viel</w:t>
      </w:r>
      <w:r w:rsidR="006072E0">
        <w:t>e</w:t>
      </w:r>
      <w:r>
        <w:t xml:space="preserve"> </w:t>
      </w:r>
      <w:r w:rsidRPr="00CF0178">
        <w:rPr>
          <w:rStyle w:val="QWordZchn"/>
          <w:sz w:val="20"/>
        </w:rPr>
        <w:t>x</w:t>
      </w:r>
      <w:r>
        <w:t xml:space="preserve"> &lt; </w:t>
      </w:r>
      <w:r w:rsidRPr="00CF0178">
        <w:rPr>
          <w:rStyle w:val="QWordZchn"/>
          <w:sz w:val="20"/>
        </w:rPr>
        <w:t>y</w:t>
      </w:r>
      <w:r>
        <w:t xml:space="preserve">? </w:t>
      </w:r>
      <w:r w:rsidR="00171F6C">
        <w:t xml:space="preserve">Ändern Sie die einzelnen Datensätze, so dass stets </w:t>
      </w:r>
      <w:r w:rsidR="00171F6C" w:rsidRPr="00CF0178">
        <w:rPr>
          <w:rStyle w:val="QWordZchn"/>
          <w:sz w:val="20"/>
        </w:rPr>
        <w:t>x</w:t>
      </w:r>
      <w:r w:rsidR="00171F6C">
        <w:t xml:space="preserve"> ≥ </w:t>
      </w:r>
      <w:r w:rsidR="00171F6C" w:rsidRPr="00CF0178">
        <w:rPr>
          <w:rStyle w:val="QWordZchn"/>
          <w:sz w:val="20"/>
        </w:rPr>
        <w:t>y</w:t>
      </w:r>
      <w:r w:rsidR="00171F6C">
        <w:t xml:space="preserve"> gilt.</w:t>
      </w:r>
      <w:r w:rsidR="00E47912">
        <w:rPr>
          <w:rStyle w:val="Funotenzeichen"/>
        </w:rPr>
        <w:footnoteReference w:id="2"/>
      </w:r>
    </w:p>
    <w:p w14:paraId="0AB0F196" w14:textId="22DB427D" w:rsidR="0055247F" w:rsidRDefault="0055247F" w:rsidP="00171F6C">
      <w:pPr>
        <w:pStyle w:val="AufgNr"/>
      </w:pPr>
      <w:r>
        <w:t xml:space="preserve">Für welche Datensätze gilt: </w:t>
      </w:r>
      <w:r w:rsidRPr="00CF0178">
        <w:rPr>
          <w:rStyle w:val="QWordZchn"/>
          <w:sz w:val="20"/>
        </w:rPr>
        <w:t>z</w:t>
      </w:r>
      <w:r>
        <w:t xml:space="preserve"> &gt; </w:t>
      </w:r>
      <w:r w:rsidRPr="00CF0178">
        <w:rPr>
          <w:rStyle w:val="QWordZchn"/>
          <w:sz w:val="20"/>
        </w:rPr>
        <w:t>y</w:t>
      </w:r>
      <w:r w:rsidR="003C0D39">
        <w:t>?</w:t>
      </w:r>
    </w:p>
    <w:p w14:paraId="352D4C46" w14:textId="77777777" w:rsidR="00B57EE0" w:rsidRDefault="00B57EE0" w:rsidP="000A7280"/>
    <w:p w14:paraId="71154F6C" w14:textId="42247056" w:rsidR="000A7280" w:rsidRDefault="009A1F73" w:rsidP="000A7280">
      <w:r>
        <w:t xml:space="preserve">In dieser Fallstudie </w:t>
      </w:r>
      <w:r w:rsidR="004478DA">
        <w:t>werden</w:t>
      </w:r>
      <w:r>
        <w:t xml:space="preserve"> wir </w:t>
      </w:r>
      <w:r w:rsidR="00F6463E">
        <w:t xml:space="preserve">erst einmal lediglich </w:t>
      </w:r>
      <w:r w:rsidR="00B57EE0">
        <w:t>die</w:t>
      </w:r>
      <w:r>
        <w:t xml:space="preserve"> </w:t>
      </w:r>
      <w:r w:rsidR="00B57EE0">
        <w:t xml:space="preserve">Werte der </w:t>
      </w:r>
      <w:r>
        <w:t>Variable</w:t>
      </w:r>
      <w:r w:rsidR="00B57EE0">
        <w:t>n</w:t>
      </w:r>
      <w:r>
        <w:t xml:space="preserve"> </w:t>
      </w:r>
      <w:r w:rsidRPr="00CF0178">
        <w:rPr>
          <w:rStyle w:val="QWordZchn"/>
          <w:sz w:val="20"/>
        </w:rPr>
        <w:t>x</w:t>
      </w:r>
      <w:r>
        <w:t xml:space="preserve">, </w:t>
      </w:r>
      <w:r w:rsidRPr="00CF0178">
        <w:rPr>
          <w:rStyle w:val="QWordZchn"/>
          <w:sz w:val="20"/>
        </w:rPr>
        <w:t>y</w:t>
      </w:r>
      <w:r>
        <w:t xml:space="preserve"> und </w:t>
      </w:r>
      <w:r w:rsidRPr="00CF0178">
        <w:rPr>
          <w:rStyle w:val="QWordZchn"/>
          <w:sz w:val="20"/>
        </w:rPr>
        <w:t>z</w:t>
      </w:r>
      <w:r w:rsidR="00B57EE0">
        <w:t xml:space="preserve"> in unsere Datenanalyse einfließen lassen. </w:t>
      </w:r>
      <w:r>
        <w:t xml:space="preserve">Dabei </w:t>
      </w:r>
      <w:r w:rsidR="004478DA">
        <w:t>sollen</w:t>
      </w:r>
      <w:r w:rsidR="00F6463E">
        <w:t xml:space="preserve"> zunächst</w:t>
      </w:r>
      <w:r w:rsidR="004478DA">
        <w:t xml:space="preserve"> </w:t>
      </w:r>
      <w:r>
        <w:t>zwei Aspekte beleuchtet</w:t>
      </w:r>
      <w:r w:rsidR="004478DA">
        <w:t xml:space="preserve"> werden</w:t>
      </w:r>
      <w:r>
        <w:t>:</w:t>
      </w:r>
    </w:p>
    <w:p w14:paraId="2B98BDC5" w14:textId="013A539B" w:rsidR="009A1F73" w:rsidRDefault="009A1F73" w:rsidP="00171F6C">
      <w:pPr>
        <w:pStyle w:val="Listenabsatz"/>
        <w:numPr>
          <w:ilvl w:val="0"/>
          <w:numId w:val="27"/>
        </w:numPr>
      </w:pPr>
      <w:r>
        <w:t>Gibt es bezüglich der drei Variable</w:t>
      </w:r>
      <w:r w:rsidR="00A11038">
        <w:t>n</w:t>
      </w:r>
      <w:r>
        <w:t xml:space="preserve"> </w:t>
      </w:r>
      <w:r w:rsidRPr="00CF0178">
        <w:rPr>
          <w:rStyle w:val="QWordZchn"/>
          <w:sz w:val="20"/>
        </w:rPr>
        <w:t>x</w:t>
      </w:r>
      <w:r>
        <w:t xml:space="preserve">, </w:t>
      </w:r>
      <w:r w:rsidRPr="00CF0178">
        <w:rPr>
          <w:rStyle w:val="QWordZchn"/>
          <w:sz w:val="20"/>
        </w:rPr>
        <w:t>y</w:t>
      </w:r>
      <w:r>
        <w:t xml:space="preserve"> und </w:t>
      </w:r>
      <w:r w:rsidRPr="00CF0178">
        <w:rPr>
          <w:rStyle w:val="QWordZchn"/>
          <w:sz w:val="20"/>
        </w:rPr>
        <w:t>z</w:t>
      </w:r>
      <w:r>
        <w:t xml:space="preserve"> Werte, die nicht definiert oder offensichtlich fehlerhaft sind? Der Datensatz soll entsprechend bereinigt und die ausgeschlossenen </w:t>
      </w:r>
      <w:r w:rsidR="00B57EE0">
        <w:t>Datensätze dokumentiert werden.</w:t>
      </w:r>
    </w:p>
    <w:p w14:paraId="383363A3" w14:textId="611B8774" w:rsidR="009A1F73" w:rsidRDefault="00B57EE0" w:rsidP="00171F6C">
      <w:pPr>
        <w:pStyle w:val="Listenabsatz"/>
        <w:numPr>
          <w:ilvl w:val="0"/>
          <w:numId w:val="27"/>
        </w:numPr>
      </w:pPr>
      <w:r>
        <w:t>Gibt es in den</w:t>
      </w:r>
      <w:r w:rsidR="009A1F73">
        <w:t xml:space="preserve"> so bereinigten Daten </w:t>
      </w:r>
      <w:r w:rsidR="00171F6C">
        <w:t xml:space="preserve">noch </w:t>
      </w:r>
      <w:r w:rsidR="00171F6C" w:rsidRPr="00171F6C">
        <w:rPr>
          <w:i/>
        </w:rPr>
        <w:t>extrem</w:t>
      </w:r>
      <w:r w:rsidR="00171F6C">
        <w:t xml:space="preserve"> auffällige </w:t>
      </w:r>
      <w:r w:rsidR="00171F6C" w:rsidRPr="00CF0178">
        <w:rPr>
          <w:rStyle w:val="QWordZchn"/>
          <w:sz w:val="20"/>
        </w:rPr>
        <w:t>x</w:t>
      </w:r>
      <w:r w:rsidR="00171F6C">
        <w:t xml:space="preserve">, </w:t>
      </w:r>
      <w:r w:rsidR="00171F6C" w:rsidRPr="00CF0178">
        <w:rPr>
          <w:rStyle w:val="QWordZchn"/>
          <w:sz w:val="20"/>
        </w:rPr>
        <w:t>y</w:t>
      </w:r>
      <w:r w:rsidR="00171F6C">
        <w:t xml:space="preserve"> oder </w:t>
      </w:r>
      <w:r w:rsidR="00171F6C" w:rsidRPr="00CF0178">
        <w:rPr>
          <w:rStyle w:val="QWordZchn"/>
          <w:sz w:val="20"/>
        </w:rPr>
        <w:t>z</w:t>
      </w:r>
      <w:r w:rsidR="00171F6C">
        <w:t xml:space="preserve"> Werte?</w:t>
      </w:r>
    </w:p>
    <w:p w14:paraId="0227D552" w14:textId="764D219C" w:rsidR="009A1F73" w:rsidRDefault="009A1F73" w:rsidP="000A7280"/>
    <w:p w14:paraId="080F4647" w14:textId="4A1EAD1A" w:rsidR="009A1F73" w:rsidRDefault="009A1F73" w:rsidP="000A7280"/>
    <w:p w14:paraId="15E3AB05" w14:textId="4BFAB10D" w:rsidR="00F6463E" w:rsidRDefault="00F6463E" w:rsidP="000A7280"/>
    <w:p w14:paraId="6B670B53" w14:textId="2E8FFC95" w:rsidR="00F6463E" w:rsidRDefault="00F6463E" w:rsidP="000A7280"/>
    <w:p w14:paraId="64D9AB48" w14:textId="3708C46D" w:rsidR="00F6463E" w:rsidRDefault="00C94660" w:rsidP="00F6463E">
      <w:pPr>
        <w:pStyle w:val="berschrift2"/>
      </w:pPr>
      <w:bookmarkStart w:id="3" w:name="_Toc28516983"/>
      <w:r>
        <w:t>NA-Werte</w:t>
      </w:r>
      <w:bookmarkEnd w:id="3"/>
      <w:r>
        <w:t xml:space="preserve"> </w:t>
      </w:r>
    </w:p>
    <w:p w14:paraId="1C2141C8" w14:textId="2C439355" w:rsidR="00F6463E" w:rsidRDefault="00682F1F" w:rsidP="000A7280">
      <w:r>
        <w:t xml:space="preserve">Zu Testzwecken </w:t>
      </w:r>
      <w:r w:rsidR="00F6463E">
        <w:t xml:space="preserve">wollen wir </w:t>
      </w:r>
      <w:r>
        <w:t xml:space="preserve">zuerst </w:t>
      </w:r>
      <w:r w:rsidR="00F6463E">
        <w:t>den folgenden Datensatz betrachten:</w:t>
      </w:r>
    </w:p>
    <w:p w14:paraId="58C830A9" w14:textId="77777777" w:rsidR="00F6463E" w:rsidRDefault="00F6463E" w:rsidP="00F6463E">
      <w:pPr>
        <w:pStyle w:val="QT3"/>
      </w:pPr>
      <w:r>
        <w:t xml:space="preserve">d &lt;- </w:t>
      </w:r>
      <w:proofErr w:type="spellStart"/>
      <w:proofErr w:type="gramStart"/>
      <w:r>
        <w:t>tibble</w:t>
      </w:r>
      <w:proofErr w:type="spellEnd"/>
      <w:r>
        <w:t>(</w:t>
      </w:r>
      <w:proofErr w:type="gramEnd"/>
      <w:r>
        <w:t>x=1:100, y=2*x, z=x%%7)</w:t>
      </w:r>
    </w:p>
    <w:p w14:paraId="12FF9A2A" w14:textId="77777777" w:rsidR="00F6463E" w:rsidRDefault="00F6463E" w:rsidP="00F6463E">
      <w:pPr>
        <w:pStyle w:val="QT3"/>
      </w:pPr>
      <w:proofErr w:type="spellStart"/>
      <w:r>
        <w:t>d$</w:t>
      </w:r>
      <w:proofErr w:type="gramStart"/>
      <w:r>
        <w:t>x</w:t>
      </w:r>
      <w:proofErr w:type="spellEnd"/>
      <w:r>
        <w:t>[</w:t>
      </w:r>
      <w:proofErr w:type="gramEnd"/>
      <w:r>
        <w:t>99] &lt;- NA</w:t>
      </w:r>
    </w:p>
    <w:p w14:paraId="72C9FDC5" w14:textId="77777777" w:rsidR="00F6463E" w:rsidRDefault="00F6463E" w:rsidP="00F6463E">
      <w:pPr>
        <w:pStyle w:val="QT3"/>
      </w:pPr>
      <w:proofErr w:type="spellStart"/>
      <w:r>
        <w:t>d$</w:t>
      </w:r>
      <w:proofErr w:type="gramStart"/>
      <w:r>
        <w:t>y</w:t>
      </w:r>
      <w:proofErr w:type="spellEnd"/>
      <w:r>
        <w:t>[</w:t>
      </w:r>
      <w:proofErr w:type="gramEnd"/>
      <w:r>
        <w:t>22:26] &lt;- NA</w:t>
      </w:r>
    </w:p>
    <w:p w14:paraId="27AC5BFD" w14:textId="4A195777" w:rsidR="00F6463E" w:rsidRDefault="00F6463E" w:rsidP="00F6463E">
      <w:pPr>
        <w:pStyle w:val="QT3"/>
      </w:pPr>
      <w:proofErr w:type="spellStart"/>
      <w:r>
        <w:t>d$z</w:t>
      </w:r>
      <w:proofErr w:type="spellEnd"/>
      <w:r>
        <w:t>[</w:t>
      </w:r>
      <w:proofErr w:type="gramStart"/>
      <w:r>
        <w:t>c(</w:t>
      </w:r>
      <w:proofErr w:type="gramEnd"/>
      <w:r>
        <w:t>23,33)] &lt;- NA</w:t>
      </w:r>
    </w:p>
    <w:p w14:paraId="61DDE6C6" w14:textId="6A7C19B5" w:rsidR="009A1F73" w:rsidRDefault="00F6463E" w:rsidP="000A7280">
      <w:r>
        <w:t xml:space="preserve">Um alle Datenzeilen herauszufinden, die einen </w:t>
      </w:r>
      <w:r w:rsidRPr="00CF0178">
        <w:rPr>
          <w:rStyle w:val="QWordZchn"/>
          <w:sz w:val="20"/>
        </w:rPr>
        <w:t>NA</w:t>
      </w:r>
      <w:r>
        <w:t>-Wert enthalten</w:t>
      </w:r>
      <w:r w:rsidR="0032505C">
        <w:t>,</w:t>
      </w:r>
      <w:r>
        <w:t xml:space="preserve"> können wir schreiben:</w:t>
      </w:r>
    </w:p>
    <w:p w14:paraId="26C09778" w14:textId="77777777" w:rsidR="00F6463E" w:rsidRPr="00F6463E" w:rsidRDefault="00F6463E" w:rsidP="00F6463E">
      <w:pPr>
        <w:pStyle w:val="QT3"/>
      </w:pPr>
      <w:r w:rsidRPr="00F6463E">
        <w:t xml:space="preserve">&gt; d %&gt;% </w:t>
      </w:r>
      <w:proofErr w:type="spellStart"/>
      <w:r w:rsidRPr="00F6463E">
        <w:t>filter</w:t>
      </w:r>
      <w:proofErr w:type="spellEnd"/>
      <w:r w:rsidRPr="00F6463E">
        <w:t>(is.na(x)|is.na(y)|is.na(z))</w:t>
      </w:r>
    </w:p>
    <w:p w14:paraId="457F94C9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# A </w:t>
      </w:r>
      <w:proofErr w:type="spellStart"/>
      <w:r w:rsidRPr="00F6463E">
        <w:rPr>
          <w:color w:val="000000"/>
          <w:bdr w:val="none" w:sz="0" w:space="0" w:color="auto" w:frame="1"/>
        </w:rPr>
        <w:t>tibble</w:t>
      </w:r>
      <w:proofErr w:type="spellEnd"/>
      <w:r w:rsidRPr="00F6463E">
        <w:rPr>
          <w:color w:val="000000"/>
          <w:bdr w:val="none" w:sz="0" w:space="0" w:color="auto" w:frame="1"/>
        </w:rPr>
        <w:t>: 7 x 3</w:t>
      </w:r>
    </w:p>
    <w:p w14:paraId="4A7BB3B8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     x     y     z</w:t>
      </w:r>
    </w:p>
    <w:p w14:paraId="06AA6560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 </w:t>
      </w:r>
      <w:r w:rsidRPr="00F6463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6463E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F6463E">
        <w:rPr>
          <w:i/>
          <w:iCs/>
          <w:color w:val="000000"/>
          <w:bdr w:val="none" w:sz="0" w:space="0" w:color="auto" w:frame="1"/>
        </w:rPr>
        <w:t>&gt;</w:t>
      </w:r>
      <w:r w:rsidRPr="00F6463E">
        <w:rPr>
          <w:color w:val="000000"/>
          <w:bdr w:val="none" w:sz="0" w:space="0" w:color="auto" w:frame="1"/>
        </w:rPr>
        <w:t xml:space="preserve"> </w:t>
      </w:r>
      <w:r w:rsidRPr="00F6463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6463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6463E">
        <w:rPr>
          <w:i/>
          <w:iCs/>
          <w:color w:val="000000"/>
          <w:bdr w:val="none" w:sz="0" w:space="0" w:color="auto" w:frame="1"/>
        </w:rPr>
        <w:t>&gt;</w:t>
      </w:r>
      <w:r w:rsidRPr="00F6463E">
        <w:rPr>
          <w:color w:val="000000"/>
          <w:bdr w:val="none" w:sz="0" w:space="0" w:color="auto" w:frame="1"/>
        </w:rPr>
        <w:t xml:space="preserve"> </w:t>
      </w:r>
      <w:r w:rsidRPr="00F6463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6463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6463E">
        <w:rPr>
          <w:i/>
          <w:iCs/>
          <w:color w:val="000000"/>
          <w:bdr w:val="none" w:sz="0" w:space="0" w:color="auto" w:frame="1"/>
        </w:rPr>
        <w:t>&gt;</w:t>
      </w:r>
    </w:p>
    <w:p w14:paraId="51FFCAF2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>1    22    NA     1</w:t>
      </w:r>
    </w:p>
    <w:p w14:paraId="5D199328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2    23    NA    </w:t>
      </w:r>
      <w:proofErr w:type="spellStart"/>
      <w:r w:rsidRPr="00F6463E">
        <w:rPr>
          <w:color w:val="000000"/>
          <w:bdr w:val="none" w:sz="0" w:space="0" w:color="auto" w:frame="1"/>
        </w:rPr>
        <w:t>NA</w:t>
      </w:r>
      <w:proofErr w:type="spellEnd"/>
    </w:p>
    <w:p w14:paraId="392F5F4A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>3    24    NA     3</w:t>
      </w:r>
    </w:p>
    <w:p w14:paraId="69677A17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>4    25    NA     4</w:t>
      </w:r>
    </w:p>
    <w:p w14:paraId="41C3A6E3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>5    26    NA     5</w:t>
      </w:r>
    </w:p>
    <w:p w14:paraId="09E626D6" w14:textId="77777777" w:rsidR="00F6463E" w:rsidRPr="00F6463E" w:rsidRDefault="00F6463E" w:rsidP="00F6463E">
      <w:pPr>
        <w:pStyle w:val="QT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>6    33    66    NA</w:t>
      </w:r>
    </w:p>
    <w:p w14:paraId="5D6CA772" w14:textId="77777777" w:rsidR="00F6463E" w:rsidRPr="00F6463E" w:rsidRDefault="00F6463E" w:rsidP="00F6463E">
      <w:pPr>
        <w:pStyle w:val="QT3"/>
        <w:rPr>
          <w:color w:val="000000"/>
        </w:rPr>
      </w:pPr>
      <w:r w:rsidRPr="00F6463E">
        <w:rPr>
          <w:color w:val="000000"/>
          <w:bdr w:val="none" w:sz="0" w:space="0" w:color="auto" w:frame="1"/>
        </w:rPr>
        <w:t>7    NA   198     1</w:t>
      </w:r>
    </w:p>
    <w:p w14:paraId="1A16885B" w14:textId="1DF229EB" w:rsidR="00F6463E" w:rsidRDefault="00F6463E" w:rsidP="000A7280">
      <w:r>
        <w:t xml:space="preserve">Alternativ können wir auch die Funktion </w:t>
      </w:r>
      <w:proofErr w:type="spellStart"/>
      <w:proofErr w:type="gramStart"/>
      <w:r w:rsidR="00682F1F" w:rsidRPr="00CF0178">
        <w:rPr>
          <w:rStyle w:val="QWordZchn"/>
          <w:sz w:val="20"/>
        </w:rPr>
        <w:t>complete.cases</w:t>
      </w:r>
      <w:proofErr w:type="spellEnd"/>
      <w:proofErr w:type="gramEnd"/>
      <w:r w:rsidR="00682F1F" w:rsidRPr="00CF0178">
        <w:rPr>
          <w:rStyle w:val="QWordZchn"/>
          <w:sz w:val="20"/>
        </w:rPr>
        <w:t>(</w:t>
      </w:r>
      <w:r w:rsidRPr="00CF0178">
        <w:rPr>
          <w:rStyle w:val="QWordZchn"/>
          <w:sz w:val="20"/>
        </w:rPr>
        <w:t>)</w:t>
      </w:r>
      <w:r>
        <w:t xml:space="preserve"> benutzen. Sie gibt einen </w:t>
      </w:r>
      <w:r w:rsidR="006C0DCA">
        <w:t>booleschen</w:t>
      </w:r>
      <w:r w:rsidR="0032505C">
        <w:t xml:space="preserve"> </w:t>
      </w:r>
      <w:r>
        <w:t xml:space="preserve">Vektor zurück, der angibt, ob eine entsprechende Datenzeile einen </w:t>
      </w:r>
      <w:r w:rsidRPr="00CF0178">
        <w:rPr>
          <w:rStyle w:val="QWordZchn"/>
          <w:sz w:val="20"/>
        </w:rPr>
        <w:t>NA</w:t>
      </w:r>
      <w:r>
        <w:t>-Wert enthält:</w:t>
      </w:r>
    </w:p>
    <w:p w14:paraId="33F65E47" w14:textId="77777777" w:rsidR="00F6463E" w:rsidRPr="00F6463E" w:rsidRDefault="00F6463E" w:rsidP="0032505C">
      <w:pPr>
        <w:pStyle w:val="QT3klein"/>
        <w:ind w:right="-283"/>
      </w:pPr>
      <w:r w:rsidRPr="00F6463E">
        <w:t xml:space="preserve">&gt; </w:t>
      </w:r>
      <w:proofErr w:type="spellStart"/>
      <w:proofErr w:type="gramStart"/>
      <w:r w:rsidRPr="00F6463E">
        <w:t>complete.cases</w:t>
      </w:r>
      <w:proofErr w:type="spellEnd"/>
      <w:proofErr w:type="gramEnd"/>
      <w:r w:rsidRPr="00F6463E">
        <w:t>(d)</w:t>
      </w:r>
    </w:p>
    <w:p w14:paraId="0D8B98D9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 [1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3F736226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[15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FALSE </w:t>
      </w:r>
      <w:proofErr w:type="spellStart"/>
      <w:r w:rsidRPr="00F6463E">
        <w:rPr>
          <w:color w:val="000000"/>
          <w:bdr w:val="none" w:sz="0" w:space="0" w:color="auto" w:frame="1"/>
        </w:rPr>
        <w:t>FALSE</w:t>
      </w:r>
      <w:proofErr w:type="spellEnd"/>
      <w:r w:rsidRPr="00F6463E">
        <w:rPr>
          <w:color w:val="000000"/>
          <w:bdr w:val="none" w:sz="0" w:space="0" w:color="auto" w:frame="1"/>
        </w:rPr>
        <w:t xml:space="preserve"> </w:t>
      </w:r>
      <w:proofErr w:type="spellStart"/>
      <w:r w:rsidRPr="00F6463E">
        <w:rPr>
          <w:color w:val="000000"/>
          <w:bdr w:val="none" w:sz="0" w:space="0" w:color="auto" w:frame="1"/>
        </w:rPr>
        <w:t>FALSE</w:t>
      </w:r>
      <w:proofErr w:type="spellEnd"/>
      <w:r w:rsidRPr="00F6463E">
        <w:rPr>
          <w:color w:val="000000"/>
          <w:bdr w:val="none" w:sz="0" w:space="0" w:color="auto" w:frame="1"/>
        </w:rPr>
        <w:t xml:space="preserve"> </w:t>
      </w:r>
      <w:proofErr w:type="spellStart"/>
      <w:r w:rsidRPr="00F6463E">
        <w:rPr>
          <w:color w:val="000000"/>
          <w:bdr w:val="none" w:sz="0" w:space="0" w:color="auto" w:frame="1"/>
        </w:rPr>
        <w:t>FALSE</w:t>
      </w:r>
      <w:proofErr w:type="spellEnd"/>
      <w:r w:rsidRPr="00F6463E">
        <w:rPr>
          <w:color w:val="000000"/>
          <w:bdr w:val="none" w:sz="0" w:space="0" w:color="auto" w:frame="1"/>
        </w:rPr>
        <w:t xml:space="preserve"> </w:t>
      </w:r>
      <w:proofErr w:type="spellStart"/>
      <w:r w:rsidRPr="00F6463E">
        <w:rPr>
          <w:color w:val="000000"/>
          <w:bdr w:val="none" w:sz="0" w:space="0" w:color="auto" w:frame="1"/>
        </w:rPr>
        <w:t>FALSE</w:t>
      </w:r>
      <w:proofErr w:type="spellEnd"/>
      <w:r w:rsidRPr="00F6463E">
        <w:rPr>
          <w:color w:val="000000"/>
          <w:bdr w:val="none" w:sz="0" w:space="0" w:color="auto" w:frame="1"/>
        </w:rPr>
        <w:t xml:space="preserve">  TRUE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488910D0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[29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FALSE  TRUE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4D56E091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[43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18F1EED3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[57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1463C775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[71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52E78CD3" w14:textId="77777777" w:rsidR="00F6463E" w:rsidRPr="00F6463E" w:rsidRDefault="00F6463E" w:rsidP="0032505C">
      <w:pPr>
        <w:pStyle w:val="QT3klein"/>
        <w:ind w:right="-283"/>
        <w:rPr>
          <w:color w:val="000000"/>
          <w:bdr w:val="none" w:sz="0" w:space="0" w:color="auto" w:frame="1"/>
        </w:rPr>
      </w:pPr>
      <w:r w:rsidRPr="00F6463E">
        <w:rPr>
          <w:color w:val="000000"/>
          <w:bdr w:val="none" w:sz="0" w:space="0" w:color="auto" w:frame="1"/>
        </w:rPr>
        <w:t xml:space="preserve"> [85</w:t>
      </w:r>
      <w:proofErr w:type="gramStart"/>
      <w:r w:rsidRPr="00F6463E">
        <w:rPr>
          <w:color w:val="000000"/>
          <w:bdr w:val="none" w:sz="0" w:space="0" w:color="auto" w:frame="1"/>
        </w:rPr>
        <w:t>]  TRUE</w:t>
      </w:r>
      <w:proofErr w:type="gram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  <w:r w:rsidRPr="00F6463E">
        <w:rPr>
          <w:color w:val="000000"/>
          <w:bdr w:val="none" w:sz="0" w:space="0" w:color="auto" w:frame="1"/>
        </w:rPr>
        <w:t xml:space="preserve">  </w:t>
      </w:r>
      <w:proofErr w:type="spellStart"/>
      <w:r w:rsidRPr="00F6463E">
        <w:rPr>
          <w:color w:val="000000"/>
          <w:bdr w:val="none" w:sz="0" w:space="0" w:color="auto" w:frame="1"/>
        </w:rPr>
        <w:t>TRUE</w:t>
      </w:r>
      <w:proofErr w:type="spellEnd"/>
    </w:p>
    <w:p w14:paraId="181252C5" w14:textId="77777777" w:rsidR="00F6463E" w:rsidRPr="00F6463E" w:rsidRDefault="00F6463E" w:rsidP="0032505C">
      <w:pPr>
        <w:pStyle w:val="QT3klein"/>
        <w:ind w:right="-283"/>
        <w:rPr>
          <w:color w:val="000000"/>
        </w:rPr>
      </w:pPr>
      <w:r w:rsidRPr="00F6463E">
        <w:rPr>
          <w:color w:val="000000"/>
          <w:bdr w:val="none" w:sz="0" w:space="0" w:color="auto" w:frame="1"/>
        </w:rPr>
        <w:t xml:space="preserve"> [99] </w:t>
      </w:r>
      <w:proofErr w:type="gramStart"/>
      <w:r w:rsidRPr="00F6463E">
        <w:rPr>
          <w:color w:val="000000"/>
          <w:bdr w:val="none" w:sz="0" w:space="0" w:color="auto" w:frame="1"/>
        </w:rPr>
        <w:t>FALSE  TRUE</w:t>
      </w:r>
      <w:proofErr w:type="gramEnd"/>
    </w:p>
    <w:p w14:paraId="123B3E97" w14:textId="77777777" w:rsidR="00F6463E" w:rsidRDefault="00F6463E" w:rsidP="000A7280"/>
    <w:p w14:paraId="12406D6B" w14:textId="552BE9B5" w:rsidR="0032505C" w:rsidRDefault="0032505C" w:rsidP="000A7280">
      <w:r>
        <w:t>Somit</w:t>
      </w:r>
      <w:r w:rsidR="00213777">
        <w:t xml:space="preserve"> erhalten wir</w:t>
      </w:r>
      <w:r>
        <w:t>:</w:t>
      </w:r>
    </w:p>
    <w:p w14:paraId="3D0A8F14" w14:textId="77777777" w:rsidR="0032505C" w:rsidRPr="0032505C" w:rsidRDefault="0032505C" w:rsidP="0032505C">
      <w:pPr>
        <w:pStyle w:val="QT3klein"/>
      </w:pPr>
      <w:r w:rsidRPr="0032505C">
        <w:t>d</w:t>
      </w:r>
      <w:proofErr w:type="gramStart"/>
      <w:r w:rsidRPr="0032505C">
        <w:t>[!</w:t>
      </w:r>
      <w:proofErr w:type="spellStart"/>
      <w:r w:rsidRPr="0032505C">
        <w:t>complete</w:t>
      </w:r>
      <w:proofErr w:type="gramEnd"/>
      <w:r w:rsidRPr="0032505C">
        <w:t>.cases</w:t>
      </w:r>
      <w:proofErr w:type="spellEnd"/>
      <w:r w:rsidRPr="0032505C">
        <w:t>(d),]</w:t>
      </w:r>
    </w:p>
    <w:p w14:paraId="591FC942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 xml:space="preserve"># A </w:t>
      </w:r>
      <w:proofErr w:type="spellStart"/>
      <w:r w:rsidRPr="0032505C">
        <w:rPr>
          <w:color w:val="000000"/>
          <w:bdr w:val="none" w:sz="0" w:space="0" w:color="auto" w:frame="1"/>
        </w:rPr>
        <w:t>tibble</w:t>
      </w:r>
      <w:proofErr w:type="spellEnd"/>
      <w:r w:rsidRPr="0032505C">
        <w:rPr>
          <w:color w:val="000000"/>
          <w:bdr w:val="none" w:sz="0" w:space="0" w:color="auto" w:frame="1"/>
        </w:rPr>
        <w:t>: 7 x 3</w:t>
      </w:r>
    </w:p>
    <w:p w14:paraId="3378BE65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 xml:space="preserve">      x     y     z</w:t>
      </w:r>
    </w:p>
    <w:p w14:paraId="3A2D053B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 xml:space="preserve">  </w:t>
      </w:r>
      <w:r w:rsidRPr="0032505C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32505C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32505C">
        <w:rPr>
          <w:i/>
          <w:iCs/>
          <w:color w:val="000000"/>
          <w:bdr w:val="none" w:sz="0" w:space="0" w:color="auto" w:frame="1"/>
        </w:rPr>
        <w:t>&gt;</w:t>
      </w:r>
      <w:r w:rsidRPr="0032505C">
        <w:rPr>
          <w:color w:val="000000"/>
          <w:bdr w:val="none" w:sz="0" w:space="0" w:color="auto" w:frame="1"/>
        </w:rPr>
        <w:t xml:space="preserve"> </w:t>
      </w:r>
      <w:r w:rsidRPr="0032505C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32505C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32505C">
        <w:rPr>
          <w:i/>
          <w:iCs/>
          <w:color w:val="000000"/>
          <w:bdr w:val="none" w:sz="0" w:space="0" w:color="auto" w:frame="1"/>
        </w:rPr>
        <w:t>&gt;</w:t>
      </w:r>
      <w:r w:rsidRPr="0032505C">
        <w:rPr>
          <w:color w:val="000000"/>
          <w:bdr w:val="none" w:sz="0" w:space="0" w:color="auto" w:frame="1"/>
        </w:rPr>
        <w:t xml:space="preserve"> </w:t>
      </w:r>
      <w:r w:rsidRPr="0032505C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32505C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32505C">
        <w:rPr>
          <w:i/>
          <w:iCs/>
          <w:color w:val="000000"/>
          <w:bdr w:val="none" w:sz="0" w:space="0" w:color="auto" w:frame="1"/>
        </w:rPr>
        <w:t>&gt;</w:t>
      </w:r>
    </w:p>
    <w:p w14:paraId="6C2E686C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>1    22    NA     1</w:t>
      </w:r>
    </w:p>
    <w:p w14:paraId="4B68D5B8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 xml:space="preserve">2    23    NA    </w:t>
      </w:r>
      <w:proofErr w:type="spellStart"/>
      <w:r w:rsidRPr="0032505C">
        <w:rPr>
          <w:color w:val="000000"/>
          <w:bdr w:val="none" w:sz="0" w:space="0" w:color="auto" w:frame="1"/>
        </w:rPr>
        <w:t>NA</w:t>
      </w:r>
      <w:proofErr w:type="spellEnd"/>
    </w:p>
    <w:p w14:paraId="0FDBCFA2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>3    24    NA     3</w:t>
      </w:r>
    </w:p>
    <w:p w14:paraId="7EB940E1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>4    25    NA     4</w:t>
      </w:r>
    </w:p>
    <w:p w14:paraId="23FAFF6F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>5    26    NA     5</w:t>
      </w:r>
    </w:p>
    <w:p w14:paraId="6F261D5D" w14:textId="77777777" w:rsidR="0032505C" w:rsidRPr="0032505C" w:rsidRDefault="0032505C" w:rsidP="0032505C">
      <w:pPr>
        <w:pStyle w:val="QT3klein"/>
        <w:rPr>
          <w:color w:val="000000"/>
          <w:bdr w:val="none" w:sz="0" w:space="0" w:color="auto" w:frame="1"/>
        </w:rPr>
      </w:pPr>
      <w:r w:rsidRPr="0032505C">
        <w:rPr>
          <w:color w:val="000000"/>
          <w:bdr w:val="none" w:sz="0" w:space="0" w:color="auto" w:frame="1"/>
        </w:rPr>
        <w:t>6    33    66    NA</w:t>
      </w:r>
    </w:p>
    <w:p w14:paraId="24416309" w14:textId="77777777" w:rsidR="0032505C" w:rsidRPr="0032505C" w:rsidRDefault="0032505C" w:rsidP="0032505C">
      <w:pPr>
        <w:pStyle w:val="QT3klein"/>
        <w:rPr>
          <w:color w:val="000000"/>
        </w:rPr>
      </w:pPr>
      <w:r w:rsidRPr="0032505C">
        <w:rPr>
          <w:color w:val="000000"/>
          <w:bdr w:val="none" w:sz="0" w:space="0" w:color="auto" w:frame="1"/>
        </w:rPr>
        <w:t>7    NA   198     1</w:t>
      </w:r>
    </w:p>
    <w:p w14:paraId="39E54468" w14:textId="58874758" w:rsidR="0032505C" w:rsidRDefault="0032505C" w:rsidP="000A7280"/>
    <w:p w14:paraId="52D5CED4" w14:textId="77777777" w:rsidR="0032505C" w:rsidRPr="0032505C" w:rsidRDefault="0032505C" w:rsidP="0032505C">
      <w:pPr>
        <w:pStyle w:val="QT3klein"/>
      </w:pPr>
      <w:r w:rsidRPr="0032505C">
        <w:t xml:space="preserve">&gt; </w:t>
      </w:r>
      <w:proofErr w:type="spellStart"/>
      <w:r w:rsidRPr="0032505C">
        <w:t>sum</w:t>
      </w:r>
      <w:proofErr w:type="spellEnd"/>
      <w:proofErr w:type="gramStart"/>
      <w:r w:rsidRPr="0032505C">
        <w:t>(!</w:t>
      </w:r>
      <w:proofErr w:type="spellStart"/>
      <w:r w:rsidRPr="0032505C">
        <w:t>complete</w:t>
      </w:r>
      <w:proofErr w:type="gramEnd"/>
      <w:r w:rsidRPr="0032505C">
        <w:t>.cases</w:t>
      </w:r>
      <w:proofErr w:type="spellEnd"/>
      <w:r w:rsidRPr="0032505C">
        <w:t>(d))</w:t>
      </w:r>
    </w:p>
    <w:p w14:paraId="6F6C8988" w14:textId="77777777" w:rsidR="0032505C" w:rsidRPr="0032505C" w:rsidRDefault="0032505C" w:rsidP="0032505C">
      <w:pPr>
        <w:pStyle w:val="QT3klein"/>
        <w:rPr>
          <w:color w:val="000000"/>
        </w:rPr>
      </w:pPr>
      <w:r w:rsidRPr="0032505C">
        <w:rPr>
          <w:color w:val="000000"/>
          <w:bdr w:val="none" w:sz="0" w:space="0" w:color="auto" w:frame="1"/>
        </w:rPr>
        <w:t>[1] 7</w:t>
      </w:r>
    </w:p>
    <w:p w14:paraId="32F0DBB1" w14:textId="1647B39C" w:rsidR="00B57EE0" w:rsidRDefault="00B57EE0"/>
    <w:p w14:paraId="2E03F248" w14:textId="77777777" w:rsidR="00682F1F" w:rsidRDefault="00682F1F">
      <w:pPr>
        <w:spacing w:after="0"/>
      </w:pPr>
      <w:r>
        <w:br w:type="page"/>
      </w:r>
    </w:p>
    <w:p w14:paraId="35D6D242" w14:textId="4580FB94" w:rsidR="0032505C" w:rsidRDefault="0032505C">
      <w:r>
        <w:lastRenderedPageBreak/>
        <w:t xml:space="preserve">Des Weiteren gibt es die </w:t>
      </w:r>
      <w:proofErr w:type="spellStart"/>
      <w:r w:rsidRPr="00CF0178">
        <w:rPr>
          <w:rStyle w:val="QWordZchn"/>
          <w:sz w:val="20"/>
        </w:rPr>
        <w:t>tidyr</w:t>
      </w:r>
      <w:proofErr w:type="spellEnd"/>
      <w:r>
        <w:t xml:space="preserve">-Funktion </w:t>
      </w:r>
      <w:proofErr w:type="spellStart"/>
      <w:r w:rsidRPr="00CF0178">
        <w:rPr>
          <w:rStyle w:val="QWordZchn"/>
          <w:sz w:val="20"/>
        </w:rPr>
        <w:t>drop_</w:t>
      </w:r>
      <w:proofErr w:type="gramStart"/>
      <w:r w:rsidRPr="00CF0178">
        <w:rPr>
          <w:rStyle w:val="QWordZchn"/>
          <w:sz w:val="20"/>
        </w:rPr>
        <w:t>na</w:t>
      </w:r>
      <w:proofErr w:type="spellEnd"/>
      <w:r w:rsidRPr="00CF0178">
        <w:rPr>
          <w:rStyle w:val="QWordZchn"/>
          <w:sz w:val="20"/>
        </w:rPr>
        <w:t>(</w:t>
      </w:r>
      <w:proofErr w:type="gramEnd"/>
      <w:r w:rsidRPr="00CF0178">
        <w:rPr>
          <w:rStyle w:val="QWordZchn"/>
          <w:sz w:val="20"/>
        </w:rPr>
        <w:t>)</w:t>
      </w:r>
      <w:r>
        <w:t xml:space="preserve">, die aus einem Datensatz alle Zeilen entfernt, die </w:t>
      </w:r>
      <w:r w:rsidR="00682F1F">
        <w:t xml:space="preserve">mindestens </w:t>
      </w:r>
      <w:r>
        <w:t xml:space="preserve">einen </w:t>
      </w:r>
      <w:r w:rsidRPr="00CF0178">
        <w:rPr>
          <w:rStyle w:val="QWordZchn"/>
          <w:sz w:val="20"/>
        </w:rPr>
        <w:t>NA</w:t>
      </w:r>
      <w:r>
        <w:t>-Wert enthalten:</w:t>
      </w:r>
    </w:p>
    <w:p w14:paraId="145FC843" w14:textId="77777777" w:rsidR="0032505C" w:rsidRPr="0032505C" w:rsidRDefault="0032505C" w:rsidP="0032505C">
      <w:pPr>
        <w:pStyle w:val="QT3klein"/>
      </w:pPr>
      <w:r w:rsidRPr="0032505C">
        <w:t xml:space="preserve">&gt; d0 &lt;- d %&gt;% </w:t>
      </w:r>
      <w:proofErr w:type="spellStart"/>
      <w:r w:rsidRPr="0032505C">
        <w:t>drop_</w:t>
      </w:r>
      <w:proofErr w:type="gramStart"/>
      <w:r w:rsidRPr="0032505C">
        <w:t>na</w:t>
      </w:r>
      <w:proofErr w:type="spellEnd"/>
      <w:r w:rsidRPr="0032505C">
        <w:t>(</w:t>
      </w:r>
      <w:proofErr w:type="gramEnd"/>
      <w:r w:rsidRPr="0032505C">
        <w:t>)</w:t>
      </w:r>
    </w:p>
    <w:p w14:paraId="39927F84" w14:textId="77777777" w:rsidR="0032505C" w:rsidRPr="0032505C" w:rsidRDefault="0032505C" w:rsidP="0032505C">
      <w:pPr>
        <w:pStyle w:val="QT3klein"/>
      </w:pPr>
      <w:r w:rsidRPr="0032505C">
        <w:t xml:space="preserve">&gt; </w:t>
      </w:r>
      <w:proofErr w:type="spellStart"/>
      <w:r w:rsidRPr="0032505C">
        <w:t>sum</w:t>
      </w:r>
      <w:proofErr w:type="spellEnd"/>
      <w:proofErr w:type="gramStart"/>
      <w:r w:rsidRPr="0032505C">
        <w:t>(!</w:t>
      </w:r>
      <w:proofErr w:type="spellStart"/>
      <w:r w:rsidRPr="0032505C">
        <w:t>complete</w:t>
      </w:r>
      <w:proofErr w:type="gramEnd"/>
      <w:r w:rsidRPr="0032505C">
        <w:t>.cases</w:t>
      </w:r>
      <w:proofErr w:type="spellEnd"/>
      <w:r w:rsidRPr="0032505C">
        <w:t>(d0))</w:t>
      </w:r>
    </w:p>
    <w:p w14:paraId="4432C83D" w14:textId="77777777" w:rsidR="0032505C" w:rsidRPr="0032505C" w:rsidRDefault="0032505C" w:rsidP="0032505C">
      <w:pPr>
        <w:pStyle w:val="QT3klein"/>
        <w:rPr>
          <w:color w:val="000000"/>
        </w:rPr>
      </w:pPr>
      <w:r w:rsidRPr="0032505C">
        <w:rPr>
          <w:color w:val="000000"/>
          <w:bdr w:val="none" w:sz="0" w:space="0" w:color="auto" w:frame="1"/>
        </w:rPr>
        <w:t>[1] 0</w:t>
      </w:r>
    </w:p>
    <w:p w14:paraId="1B15CC23" w14:textId="2916982C" w:rsidR="00C94660" w:rsidRDefault="00C94660"/>
    <w:p w14:paraId="62D88991" w14:textId="657A7562" w:rsidR="00C94660" w:rsidRDefault="00C94660">
      <w:r>
        <w:t xml:space="preserve">Also können wir </w:t>
      </w:r>
      <w:r w:rsidR="00213777">
        <w:t xml:space="preserve">nun </w:t>
      </w:r>
      <w:r>
        <w:t xml:space="preserve">leicht feststellen, </w:t>
      </w:r>
      <w:r w:rsidR="001527FF">
        <w:t>dass</w:t>
      </w:r>
      <w:r w:rsidR="006072E0">
        <w:t xml:space="preserve"> unsere</w:t>
      </w:r>
      <w:r>
        <w:t xml:space="preserve"> Diamantendaten </w:t>
      </w:r>
      <w:proofErr w:type="spellStart"/>
      <w:r w:rsidRPr="00CF0178">
        <w:rPr>
          <w:rStyle w:val="QWordZchn"/>
          <w:sz w:val="20"/>
        </w:rPr>
        <w:t>dd</w:t>
      </w:r>
      <w:proofErr w:type="spellEnd"/>
      <w:r>
        <w:t xml:space="preserve"> keine </w:t>
      </w:r>
      <w:r w:rsidRPr="00CF0178">
        <w:rPr>
          <w:rStyle w:val="QWordZchn"/>
          <w:sz w:val="20"/>
        </w:rPr>
        <w:t>NA</w:t>
      </w:r>
      <w:r>
        <w:t xml:space="preserve">-Werte </w:t>
      </w:r>
      <w:r w:rsidR="001527FF">
        <w:t>enthalten</w:t>
      </w:r>
      <w:r>
        <w:t>:</w:t>
      </w:r>
    </w:p>
    <w:p w14:paraId="122A9954" w14:textId="77777777" w:rsidR="00C94660" w:rsidRPr="00C94660" w:rsidRDefault="00C94660" w:rsidP="00C94660">
      <w:pPr>
        <w:pStyle w:val="QT3klein"/>
      </w:pPr>
      <w:proofErr w:type="spellStart"/>
      <w:r w:rsidRPr="00C94660">
        <w:t>sum</w:t>
      </w:r>
      <w:proofErr w:type="spellEnd"/>
      <w:proofErr w:type="gramStart"/>
      <w:r w:rsidRPr="00C94660">
        <w:t>(!</w:t>
      </w:r>
      <w:proofErr w:type="spellStart"/>
      <w:r w:rsidRPr="00C94660">
        <w:t>complete</w:t>
      </w:r>
      <w:proofErr w:type="gramEnd"/>
      <w:r w:rsidRPr="00C94660">
        <w:t>.cases</w:t>
      </w:r>
      <w:proofErr w:type="spellEnd"/>
      <w:r w:rsidRPr="00C94660">
        <w:t>(</w:t>
      </w:r>
      <w:proofErr w:type="spellStart"/>
      <w:r w:rsidRPr="00C94660">
        <w:t>dd</w:t>
      </w:r>
      <w:proofErr w:type="spellEnd"/>
      <w:r w:rsidRPr="00C94660">
        <w:t>))</w:t>
      </w:r>
    </w:p>
    <w:p w14:paraId="6B38AB77" w14:textId="77777777" w:rsidR="00C94660" w:rsidRPr="00C94660" w:rsidRDefault="00C94660" w:rsidP="00C94660">
      <w:pPr>
        <w:pStyle w:val="QT3klein"/>
        <w:rPr>
          <w:color w:val="000000"/>
        </w:rPr>
      </w:pPr>
      <w:r w:rsidRPr="00C94660">
        <w:rPr>
          <w:color w:val="000000"/>
          <w:bdr w:val="none" w:sz="0" w:space="0" w:color="auto" w:frame="1"/>
        </w:rPr>
        <w:t>[1] 0</w:t>
      </w:r>
    </w:p>
    <w:p w14:paraId="5B296FF3" w14:textId="33A3F61E" w:rsidR="009E550B" w:rsidRDefault="009E550B" w:rsidP="00C94660"/>
    <w:p w14:paraId="0C0F05B5" w14:textId="0A1FE54C" w:rsidR="00C93ED0" w:rsidRDefault="00C93ED0" w:rsidP="00C93ED0">
      <w:pPr>
        <w:pStyle w:val="berschrift2"/>
      </w:pPr>
      <w:bookmarkStart w:id="4" w:name="_Toc28516984"/>
      <w:r>
        <w:t>Bereinigung der x-, y- und z-Werte</w:t>
      </w:r>
      <w:bookmarkEnd w:id="4"/>
    </w:p>
    <w:p w14:paraId="04AC47CA" w14:textId="1BE2ADA7" w:rsidR="00C93ED0" w:rsidRDefault="00C93ED0" w:rsidP="00C93ED0">
      <w:r>
        <w:t xml:space="preserve">Wie verschaffen wir uns am besten einen ersten Überblick über die Verteilung der </w:t>
      </w:r>
      <w:r w:rsidRPr="00CF0178">
        <w:rPr>
          <w:rStyle w:val="QWordZchn"/>
          <w:sz w:val="20"/>
        </w:rPr>
        <w:t>x</w:t>
      </w:r>
      <w:r>
        <w:t xml:space="preserve">-Werte? Es </w:t>
      </w:r>
      <w:r w:rsidR="00213777">
        <w:t>folgen vier</w:t>
      </w:r>
      <w:r>
        <w:t xml:space="preserve"> Vorschläge:</w:t>
      </w:r>
    </w:p>
    <w:p w14:paraId="002EA2B8" w14:textId="77777777" w:rsidR="00C93ED0" w:rsidRPr="00C93ED0" w:rsidRDefault="00C93ED0" w:rsidP="00C93ED0">
      <w:pPr>
        <w:pStyle w:val="QT3klein"/>
      </w:pPr>
      <w:proofErr w:type="spellStart"/>
      <w:r w:rsidRPr="00C93ED0">
        <w:t>summary</w:t>
      </w:r>
      <w:proofErr w:type="spellEnd"/>
      <w:r w:rsidRPr="00C93ED0">
        <w:t>(</w:t>
      </w:r>
      <w:proofErr w:type="spellStart"/>
      <w:r w:rsidRPr="00C93ED0">
        <w:t>dd$x</w:t>
      </w:r>
      <w:proofErr w:type="spellEnd"/>
      <w:r w:rsidRPr="00C93ED0">
        <w:t>)</w:t>
      </w:r>
    </w:p>
    <w:p w14:paraId="182512C3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 Min. 1st </w:t>
      </w:r>
      <w:proofErr w:type="spellStart"/>
      <w:r w:rsidRPr="00C93ED0">
        <w:rPr>
          <w:color w:val="000000"/>
          <w:bdr w:val="none" w:sz="0" w:space="0" w:color="auto" w:frame="1"/>
        </w:rPr>
        <w:t>Qu</w:t>
      </w:r>
      <w:proofErr w:type="spellEnd"/>
      <w:r w:rsidRPr="00C93ED0">
        <w:rPr>
          <w:color w:val="000000"/>
          <w:bdr w:val="none" w:sz="0" w:space="0" w:color="auto" w:frame="1"/>
        </w:rPr>
        <w:t xml:space="preserve">.  Median    </w:t>
      </w:r>
      <w:proofErr w:type="spellStart"/>
      <w:r w:rsidRPr="00C93ED0">
        <w:rPr>
          <w:color w:val="000000"/>
          <w:bdr w:val="none" w:sz="0" w:space="0" w:color="auto" w:frame="1"/>
        </w:rPr>
        <w:t>Mean</w:t>
      </w:r>
      <w:proofErr w:type="spellEnd"/>
      <w:r w:rsidRPr="00C93ED0">
        <w:rPr>
          <w:color w:val="000000"/>
          <w:bdr w:val="none" w:sz="0" w:space="0" w:color="auto" w:frame="1"/>
        </w:rPr>
        <w:t xml:space="preserve"> 3rd </w:t>
      </w:r>
      <w:proofErr w:type="spellStart"/>
      <w:r w:rsidRPr="00C93ED0">
        <w:rPr>
          <w:color w:val="000000"/>
          <w:bdr w:val="none" w:sz="0" w:space="0" w:color="auto" w:frame="1"/>
        </w:rPr>
        <w:t>Qu</w:t>
      </w:r>
      <w:proofErr w:type="spellEnd"/>
      <w:r w:rsidRPr="00C93ED0">
        <w:rPr>
          <w:color w:val="000000"/>
          <w:bdr w:val="none" w:sz="0" w:space="0" w:color="auto" w:frame="1"/>
        </w:rPr>
        <w:t xml:space="preserve">.    Max. </w:t>
      </w:r>
    </w:p>
    <w:p w14:paraId="614D72DE" w14:textId="77777777" w:rsidR="00C93ED0" w:rsidRPr="00C93ED0" w:rsidRDefault="00C93ED0" w:rsidP="00C93ED0">
      <w:pPr>
        <w:pStyle w:val="QT3klein"/>
        <w:rPr>
          <w:color w:val="000000"/>
        </w:rPr>
      </w:pPr>
      <w:r w:rsidRPr="00C93ED0">
        <w:rPr>
          <w:color w:val="000000"/>
          <w:bdr w:val="none" w:sz="0" w:space="0" w:color="auto" w:frame="1"/>
        </w:rPr>
        <w:t xml:space="preserve">  0.000   4.740   5.730   5.757   </w:t>
      </w:r>
      <w:proofErr w:type="gramStart"/>
      <w:r w:rsidRPr="00C93ED0">
        <w:rPr>
          <w:color w:val="000000"/>
          <w:bdr w:val="none" w:sz="0" w:space="0" w:color="auto" w:frame="1"/>
        </w:rPr>
        <w:t>6.560  58.900</w:t>
      </w:r>
      <w:proofErr w:type="gramEnd"/>
      <w:r w:rsidRPr="00C93ED0">
        <w:rPr>
          <w:color w:val="000000"/>
          <w:bdr w:val="none" w:sz="0" w:space="0" w:color="auto" w:frame="1"/>
        </w:rPr>
        <w:t xml:space="preserve"> </w:t>
      </w:r>
    </w:p>
    <w:p w14:paraId="18C0AB8D" w14:textId="7191712F" w:rsidR="00C93ED0" w:rsidRDefault="00C93ED0" w:rsidP="00C93ED0"/>
    <w:p w14:paraId="7A9F0E92" w14:textId="50A7EC1E" w:rsidR="00C93ED0" w:rsidRDefault="007325D3" w:rsidP="00C93ED0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dd</w:t>
      </w:r>
      <w:proofErr w:type="spellEnd"/>
      <w:r w:rsidR="00C93ED0">
        <w:t xml:space="preserve">, </w:t>
      </w:r>
      <w:proofErr w:type="spellStart"/>
      <w:r w:rsidR="00C93ED0">
        <w:t>mapping</w:t>
      </w:r>
      <w:proofErr w:type="spellEnd"/>
      <w:r w:rsidR="00C93ED0">
        <w:t xml:space="preserve"> = </w:t>
      </w:r>
      <w:proofErr w:type="spellStart"/>
      <w:r w:rsidR="00C93ED0">
        <w:t>aes</w:t>
      </w:r>
      <w:proofErr w:type="spellEnd"/>
      <w:r w:rsidR="00C93ED0">
        <w:t>(x="", y = x)) +</w:t>
      </w:r>
    </w:p>
    <w:p w14:paraId="73AFFDD3" w14:textId="42FEF67E" w:rsidR="00C93ED0" w:rsidRDefault="00C93ED0" w:rsidP="00C93ED0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</w:t>
      </w:r>
    </w:p>
    <w:p w14:paraId="34862551" w14:textId="1B2517F7" w:rsidR="00C93ED0" w:rsidRDefault="00C93ED0" w:rsidP="00C93ED0"/>
    <w:p w14:paraId="00A67744" w14:textId="77777777" w:rsidR="007325D3" w:rsidRDefault="007325D3" w:rsidP="007325D3">
      <w:pPr>
        <w:keepNext/>
      </w:pPr>
      <w:r>
        <w:rPr>
          <w:noProof/>
        </w:rPr>
        <w:drawing>
          <wp:inline distT="0" distB="0" distL="0" distR="0" wp14:anchorId="2C23B4F0" wp14:editId="47859E29">
            <wp:extent cx="2880000" cy="2730208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plotX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3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3B63" w14:textId="06D4B2CF" w:rsidR="00C93ED0" w:rsidRDefault="007325D3" w:rsidP="007325D3">
      <w:pPr>
        <w:pStyle w:val="Beschriftung"/>
      </w:pPr>
      <w:r>
        <w:t xml:space="preserve">Abbildung </w:t>
      </w:r>
      <w:fldSimple w:instr=" SEQ Abbildung \* ARABIC ">
        <w:r w:rsidR="00A277C7">
          <w:rPr>
            <w:noProof/>
          </w:rPr>
          <w:t>1</w:t>
        </w:r>
      </w:fldSimple>
      <w:r>
        <w:t>:</w:t>
      </w:r>
      <w:r w:rsidR="00682F1F">
        <w:t xml:space="preserve"> Ein erster Boxplot der </w:t>
      </w:r>
      <w:r w:rsidR="00682F1F" w:rsidRPr="00682F1F">
        <w:rPr>
          <w:rFonts w:ascii="Consolas" w:hAnsi="Consolas"/>
        </w:rPr>
        <w:t>x</w:t>
      </w:r>
      <w:r w:rsidR="00682F1F">
        <w:t>-Werte</w:t>
      </w:r>
    </w:p>
    <w:p w14:paraId="6C9F1CC1" w14:textId="063EE9BA" w:rsidR="004C1C33" w:rsidRDefault="004C1C33" w:rsidP="00C93ED0"/>
    <w:p w14:paraId="36992B89" w14:textId="028721C2" w:rsidR="007325D3" w:rsidRDefault="007325D3" w:rsidP="00C93ED0"/>
    <w:p w14:paraId="1526BF49" w14:textId="0D8B95AE" w:rsidR="007325D3" w:rsidRDefault="007325D3" w:rsidP="00C93ED0"/>
    <w:p w14:paraId="3EF9EFC8" w14:textId="551E3892" w:rsidR="007325D3" w:rsidRDefault="007325D3" w:rsidP="00C93ED0"/>
    <w:p w14:paraId="036D26F6" w14:textId="60AEEC1D" w:rsidR="007325D3" w:rsidRDefault="007325D3" w:rsidP="00C93ED0"/>
    <w:p w14:paraId="31A510D8" w14:textId="11814B03" w:rsidR="007325D3" w:rsidRDefault="007325D3" w:rsidP="00C93ED0"/>
    <w:p w14:paraId="28277334" w14:textId="1460B35F" w:rsidR="007325D3" w:rsidRDefault="007325D3" w:rsidP="00C93ED0"/>
    <w:p w14:paraId="5CCDF809" w14:textId="77777777" w:rsidR="007325D3" w:rsidRDefault="007325D3" w:rsidP="00C93ED0"/>
    <w:p w14:paraId="069DD126" w14:textId="64B157C5" w:rsidR="007325D3" w:rsidRDefault="004C1C33" w:rsidP="00682F1F">
      <w:pPr>
        <w:pStyle w:val="QT3"/>
      </w:pPr>
      <w:proofErr w:type="spellStart"/>
      <w:proofErr w:type="gramStart"/>
      <w:r>
        <w:lastRenderedPageBreak/>
        <w:t>ggplot</w:t>
      </w:r>
      <w:proofErr w:type="spellEnd"/>
      <w:r>
        <w:t>(</w:t>
      </w:r>
      <w:proofErr w:type="spellStart"/>
      <w:proofErr w:type="gramEnd"/>
      <w:r w:rsidR="007325D3">
        <w:t>dd</w:t>
      </w:r>
      <w:proofErr w:type="spellEnd"/>
      <w:r w:rsidR="007325D3">
        <w:t xml:space="preserve">, </w:t>
      </w:r>
      <w:proofErr w:type="spellStart"/>
      <w:r>
        <w:t>aes</w:t>
      </w:r>
      <w:proofErr w:type="spellEnd"/>
      <w:r>
        <w:t xml:space="preserve">(x = x)) + </w:t>
      </w:r>
      <w:proofErr w:type="spellStart"/>
      <w:r>
        <w:t>geom_histogram</w:t>
      </w:r>
      <w:proofErr w:type="spellEnd"/>
      <w:r>
        <w:t>(</w:t>
      </w:r>
      <w:proofErr w:type="spellStart"/>
      <w:r>
        <w:t>binwidth</w:t>
      </w:r>
      <w:proofErr w:type="spellEnd"/>
      <w:r>
        <w:t xml:space="preserve">=0.5, </w:t>
      </w:r>
      <w:proofErr w:type="spellStart"/>
      <w:r>
        <w:t>boundary</w:t>
      </w:r>
      <w:proofErr w:type="spellEnd"/>
      <w:r>
        <w:t>=0)</w:t>
      </w:r>
    </w:p>
    <w:p w14:paraId="2AF44100" w14:textId="77777777" w:rsidR="007325D3" w:rsidRDefault="007325D3" w:rsidP="007325D3">
      <w:pPr>
        <w:keepNext/>
      </w:pPr>
      <w:r>
        <w:rPr>
          <w:noProof/>
        </w:rPr>
        <w:drawing>
          <wp:inline distT="0" distB="0" distL="0" distR="0" wp14:anchorId="6DDB7781" wp14:editId="6B6D9D8C">
            <wp:extent cx="2880000" cy="1900594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stogramX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AC90" w14:textId="26670744" w:rsidR="00682F1F" w:rsidRDefault="007325D3" w:rsidP="002A2A32">
      <w:pPr>
        <w:pStyle w:val="Beschriftung"/>
      </w:pPr>
      <w:r>
        <w:t xml:space="preserve">Abbildung </w:t>
      </w:r>
      <w:fldSimple w:instr=" SEQ Abbildung \* ARABIC ">
        <w:r w:rsidR="00A277C7">
          <w:rPr>
            <w:noProof/>
          </w:rPr>
          <w:t>2</w:t>
        </w:r>
      </w:fldSimple>
      <w:r>
        <w:t>:</w:t>
      </w:r>
      <w:r w:rsidR="007174AF">
        <w:t xml:space="preserve"> </w:t>
      </w:r>
      <w:r w:rsidR="00682F1F">
        <w:t xml:space="preserve">Ein Histogramm der </w:t>
      </w:r>
      <w:r w:rsidR="00682F1F" w:rsidRPr="00682F1F">
        <w:rPr>
          <w:rFonts w:ascii="Consolas" w:hAnsi="Consolas"/>
        </w:rPr>
        <w:t>x</w:t>
      </w:r>
      <w:r w:rsidR="002A2A32">
        <w:t>-Werte</w:t>
      </w:r>
    </w:p>
    <w:p w14:paraId="7F9B38B0" w14:textId="77777777" w:rsidR="002A2A32" w:rsidRPr="002A2A32" w:rsidRDefault="002A2A32" w:rsidP="002A2A32"/>
    <w:p w14:paraId="7FF72092" w14:textId="77777777" w:rsidR="00C93ED0" w:rsidRPr="00C93ED0" w:rsidRDefault="00C93ED0" w:rsidP="002A2A32">
      <w:pPr>
        <w:pStyle w:val="QT3klein"/>
        <w:spacing w:before="120"/>
      </w:pPr>
      <w:proofErr w:type="spellStart"/>
      <w:r w:rsidRPr="00C93ED0">
        <w:t>dd</w:t>
      </w:r>
      <w:proofErr w:type="spellEnd"/>
      <w:r w:rsidRPr="00C93ED0">
        <w:t xml:space="preserve"> %&gt;% </w:t>
      </w:r>
      <w:proofErr w:type="spellStart"/>
      <w:proofErr w:type="gramStart"/>
      <w:r w:rsidRPr="00C93ED0">
        <w:t>count</w:t>
      </w:r>
      <w:proofErr w:type="spellEnd"/>
      <w:r w:rsidRPr="00C93ED0">
        <w:t>(</w:t>
      </w:r>
      <w:proofErr w:type="spellStart"/>
      <w:proofErr w:type="gramEnd"/>
      <w:r w:rsidRPr="00C93ED0">
        <w:t>cut_width</w:t>
      </w:r>
      <w:proofErr w:type="spellEnd"/>
      <w:r w:rsidRPr="00C93ED0">
        <w:t xml:space="preserve">(x, 0.5, </w:t>
      </w:r>
      <w:proofErr w:type="spellStart"/>
      <w:r w:rsidRPr="00C93ED0">
        <w:t>boundary</w:t>
      </w:r>
      <w:proofErr w:type="spellEnd"/>
      <w:r w:rsidRPr="00C93ED0">
        <w:t xml:space="preserve"> = 0))</w:t>
      </w:r>
    </w:p>
    <w:p w14:paraId="46A96DF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# A </w:t>
      </w:r>
      <w:proofErr w:type="spellStart"/>
      <w:r w:rsidRPr="00C93ED0">
        <w:rPr>
          <w:color w:val="000000"/>
          <w:bdr w:val="none" w:sz="0" w:space="0" w:color="auto" w:frame="1"/>
        </w:rPr>
        <w:t>tibble</w:t>
      </w:r>
      <w:proofErr w:type="spellEnd"/>
      <w:r w:rsidRPr="00C93ED0">
        <w:rPr>
          <w:color w:val="000000"/>
          <w:bdr w:val="none" w:sz="0" w:space="0" w:color="auto" w:frame="1"/>
        </w:rPr>
        <w:t>: 18 x 2</w:t>
      </w:r>
    </w:p>
    <w:p w14:paraId="6CED3A94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 `</w:t>
      </w:r>
      <w:proofErr w:type="spellStart"/>
      <w:r w:rsidRPr="00C93ED0">
        <w:rPr>
          <w:color w:val="000000"/>
          <w:bdr w:val="none" w:sz="0" w:space="0" w:color="auto" w:frame="1"/>
        </w:rPr>
        <w:t>cut_</w:t>
      </w:r>
      <w:proofErr w:type="gramStart"/>
      <w:r w:rsidRPr="00C93ED0">
        <w:rPr>
          <w:color w:val="000000"/>
          <w:bdr w:val="none" w:sz="0" w:space="0" w:color="auto" w:frame="1"/>
        </w:rPr>
        <w:t>width</w:t>
      </w:r>
      <w:proofErr w:type="spellEnd"/>
      <w:r w:rsidRPr="00C93ED0">
        <w:rPr>
          <w:color w:val="000000"/>
          <w:bdr w:val="none" w:sz="0" w:space="0" w:color="auto" w:frame="1"/>
        </w:rPr>
        <w:t>(</w:t>
      </w:r>
      <w:proofErr w:type="gramEnd"/>
      <w:r w:rsidRPr="00C93ED0">
        <w:rPr>
          <w:color w:val="000000"/>
          <w:bdr w:val="none" w:sz="0" w:space="0" w:color="auto" w:frame="1"/>
        </w:rPr>
        <w:t xml:space="preserve">x, 0.5, </w:t>
      </w:r>
      <w:proofErr w:type="spellStart"/>
      <w:r w:rsidRPr="00C93ED0">
        <w:rPr>
          <w:color w:val="000000"/>
          <w:bdr w:val="none" w:sz="0" w:space="0" w:color="auto" w:frame="1"/>
        </w:rPr>
        <w:t>boundary</w:t>
      </w:r>
      <w:proofErr w:type="spellEnd"/>
      <w:r w:rsidRPr="00C93ED0">
        <w:rPr>
          <w:color w:val="000000"/>
          <w:bdr w:val="none" w:sz="0" w:space="0" w:color="auto" w:frame="1"/>
        </w:rPr>
        <w:t xml:space="preserve"> = 0)`     n</w:t>
      </w:r>
    </w:p>
    <w:p w14:paraId="63ED3E65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fct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                         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</w:p>
    <w:p w14:paraId="1F7F81A2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1 [0,0.5]                               7</w:t>
      </w:r>
    </w:p>
    <w:p w14:paraId="799CEEA0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2 (3.5,4]                             337</w:t>
      </w:r>
    </w:p>
    <w:p w14:paraId="147B7AF8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3 (4,4.5]                            </w:t>
      </w:r>
      <w:r w:rsidRPr="00C93ED0">
        <w:rPr>
          <w:color w:val="000000"/>
          <w:u w:val="single"/>
          <w:bdr w:val="none" w:sz="0" w:space="0" w:color="auto" w:frame="1"/>
        </w:rPr>
        <w:t>9</w:t>
      </w:r>
      <w:r w:rsidRPr="00C93ED0">
        <w:rPr>
          <w:color w:val="000000"/>
          <w:bdr w:val="none" w:sz="0" w:space="0" w:color="auto" w:frame="1"/>
        </w:rPr>
        <w:t>385</w:t>
      </w:r>
    </w:p>
    <w:p w14:paraId="602945E5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4 (4.5,5]                            </w:t>
      </w:r>
      <w:r w:rsidRPr="00C93ED0">
        <w:rPr>
          <w:color w:val="000000"/>
          <w:u w:val="single"/>
          <w:bdr w:val="none" w:sz="0" w:space="0" w:color="auto" w:frame="1"/>
        </w:rPr>
        <w:t>7</w:t>
      </w:r>
      <w:r w:rsidRPr="00C93ED0">
        <w:rPr>
          <w:color w:val="000000"/>
          <w:bdr w:val="none" w:sz="0" w:space="0" w:color="auto" w:frame="1"/>
        </w:rPr>
        <w:t>767</w:t>
      </w:r>
    </w:p>
    <w:p w14:paraId="2A6B5F2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5 (5,5.5]                            </w:t>
      </w:r>
      <w:r w:rsidRPr="00C93ED0">
        <w:rPr>
          <w:color w:val="000000"/>
          <w:u w:val="single"/>
          <w:bdr w:val="none" w:sz="0" w:space="0" w:color="auto" w:frame="1"/>
        </w:rPr>
        <w:t>7</w:t>
      </w:r>
      <w:r w:rsidRPr="00C93ED0">
        <w:rPr>
          <w:color w:val="000000"/>
          <w:bdr w:val="none" w:sz="0" w:space="0" w:color="auto" w:frame="1"/>
        </w:rPr>
        <w:t>139</w:t>
      </w:r>
    </w:p>
    <w:p w14:paraId="742EF3E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6 (5.5,6]                            </w:t>
      </w:r>
      <w:r w:rsidRPr="00C93ED0">
        <w:rPr>
          <w:color w:val="000000"/>
          <w:u w:val="single"/>
          <w:bdr w:val="none" w:sz="0" w:space="0" w:color="auto" w:frame="1"/>
        </w:rPr>
        <w:t>6</w:t>
      </w:r>
      <w:r w:rsidRPr="00C93ED0">
        <w:rPr>
          <w:color w:val="000000"/>
          <w:bdr w:val="none" w:sz="0" w:space="0" w:color="auto" w:frame="1"/>
        </w:rPr>
        <w:t>863</w:t>
      </w:r>
    </w:p>
    <w:p w14:paraId="485095E0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7 (6,6.5]                            </w:t>
      </w:r>
      <w:r w:rsidRPr="00C93ED0">
        <w:rPr>
          <w:color w:val="000000"/>
          <w:u w:val="single"/>
          <w:bdr w:val="none" w:sz="0" w:space="0" w:color="auto" w:frame="1"/>
        </w:rPr>
        <w:t>7</w:t>
      </w:r>
      <w:r w:rsidRPr="00C93ED0">
        <w:rPr>
          <w:color w:val="000000"/>
          <w:bdr w:val="none" w:sz="0" w:space="0" w:color="auto" w:frame="1"/>
        </w:rPr>
        <w:t>640</w:t>
      </w:r>
    </w:p>
    <w:p w14:paraId="56929701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8 (6.5,7]                            </w:t>
      </w:r>
      <w:r w:rsidRPr="00C93ED0">
        <w:rPr>
          <w:color w:val="000000"/>
          <w:u w:val="single"/>
          <w:bdr w:val="none" w:sz="0" w:space="0" w:color="auto" w:frame="1"/>
        </w:rPr>
        <w:t>7</w:t>
      </w:r>
      <w:r w:rsidRPr="00C93ED0">
        <w:rPr>
          <w:color w:val="000000"/>
          <w:bdr w:val="none" w:sz="0" w:space="0" w:color="auto" w:frame="1"/>
        </w:rPr>
        <w:t>393</w:t>
      </w:r>
    </w:p>
    <w:p w14:paraId="50B7D907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9 (7,7.5]                            </w:t>
      </w:r>
      <w:r w:rsidRPr="00C93ED0">
        <w:rPr>
          <w:color w:val="000000"/>
          <w:u w:val="single"/>
          <w:bdr w:val="none" w:sz="0" w:space="0" w:color="auto" w:frame="1"/>
        </w:rPr>
        <w:t>3</w:t>
      </w:r>
      <w:r w:rsidRPr="00C93ED0">
        <w:rPr>
          <w:color w:val="000000"/>
          <w:bdr w:val="none" w:sz="0" w:space="0" w:color="auto" w:frame="1"/>
        </w:rPr>
        <w:t>702</w:t>
      </w:r>
    </w:p>
    <w:p w14:paraId="380DCF50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10 (7.5,8]                            </w:t>
      </w:r>
      <w:r w:rsidRPr="00C93ED0">
        <w:rPr>
          <w:color w:val="000000"/>
          <w:u w:val="single"/>
          <w:bdr w:val="none" w:sz="0" w:space="0" w:color="auto" w:frame="1"/>
        </w:rPr>
        <w:t>1</w:t>
      </w:r>
      <w:r w:rsidRPr="00C93ED0">
        <w:rPr>
          <w:color w:val="000000"/>
          <w:bdr w:val="none" w:sz="0" w:space="0" w:color="auto" w:frame="1"/>
        </w:rPr>
        <w:t>752</w:t>
      </w:r>
    </w:p>
    <w:p w14:paraId="04D70DE0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11 (8,8.5]                            </w:t>
      </w:r>
      <w:r w:rsidRPr="00C93ED0">
        <w:rPr>
          <w:color w:val="000000"/>
          <w:u w:val="single"/>
          <w:bdr w:val="none" w:sz="0" w:space="0" w:color="auto" w:frame="1"/>
        </w:rPr>
        <w:t>1</w:t>
      </w:r>
      <w:r w:rsidRPr="00C93ED0">
        <w:rPr>
          <w:color w:val="000000"/>
          <w:bdr w:val="none" w:sz="0" w:space="0" w:color="auto" w:frame="1"/>
        </w:rPr>
        <w:t>655</w:t>
      </w:r>
    </w:p>
    <w:p w14:paraId="493C0DB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>12 (8.5,9]                             256</w:t>
      </w:r>
    </w:p>
    <w:p w14:paraId="1FE7CA74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>13 (9,9.5]                              30</w:t>
      </w:r>
    </w:p>
    <w:p w14:paraId="1A4E7FD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>14 (9.5,10]                              7</w:t>
      </w:r>
    </w:p>
    <w:p w14:paraId="508BEBD8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>15 (10,10.5]                             4</w:t>
      </w:r>
    </w:p>
    <w:p w14:paraId="22E39DE7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>16 (10.5,11]                             1</w:t>
      </w:r>
    </w:p>
    <w:p w14:paraId="112D77FE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>17 (31.5,32]                             1</w:t>
      </w:r>
    </w:p>
    <w:p w14:paraId="18611348" w14:textId="77777777" w:rsidR="00C93ED0" w:rsidRPr="00C93ED0" w:rsidRDefault="00C93ED0" w:rsidP="00C93ED0">
      <w:pPr>
        <w:pStyle w:val="QT3klein"/>
        <w:rPr>
          <w:color w:val="000000"/>
        </w:rPr>
      </w:pPr>
      <w:r w:rsidRPr="00C93ED0">
        <w:rPr>
          <w:color w:val="000000"/>
          <w:bdr w:val="none" w:sz="0" w:space="0" w:color="auto" w:frame="1"/>
        </w:rPr>
        <w:t>18 (58.5,59]                             1</w:t>
      </w:r>
    </w:p>
    <w:p w14:paraId="5DB80D7A" w14:textId="2D22AFC1" w:rsidR="00C93ED0" w:rsidRDefault="00C93ED0" w:rsidP="00C93ED0">
      <w:r>
        <w:t xml:space="preserve">Ähnlich können wir </w:t>
      </w:r>
      <w:r w:rsidR="00213777">
        <w:t xml:space="preserve">auch </w:t>
      </w:r>
      <w:r>
        <w:t xml:space="preserve">mit den </w:t>
      </w:r>
      <w:r w:rsidRPr="00CF0178">
        <w:rPr>
          <w:rStyle w:val="QWordZchn"/>
          <w:sz w:val="20"/>
        </w:rPr>
        <w:t>y</w:t>
      </w:r>
      <w:r>
        <w:t xml:space="preserve">- und </w:t>
      </w:r>
      <w:r w:rsidRPr="00CF0178">
        <w:rPr>
          <w:rStyle w:val="QWordZchn"/>
          <w:sz w:val="20"/>
        </w:rPr>
        <w:t>z</w:t>
      </w:r>
      <w:r>
        <w:t xml:space="preserve">-Werten verfahren. </w:t>
      </w:r>
      <w:r w:rsidR="004C1C33">
        <w:t>Es ist leicht, sich die fraglichen Datensätze genauer</w:t>
      </w:r>
      <w:r w:rsidR="00213777">
        <w:t xml:space="preserve"> </w:t>
      </w:r>
      <w:r w:rsidR="004C1C33">
        <w:t>anzuschauen:</w:t>
      </w:r>
    </w:p>
    <w:p w14:paraId="499CD5EE" w14:textId="77777777" w:rsidR="00C93ED0" w:rsidRPr="00C93ED0" w:rsidRDefault="00C93ED0" w:rsidP="00C93ED0">
      <w:pPr>
        <w:pStyle w:val="QT3klein"/>
      </w:pPr>
      <w:proofErr w:type="spellStart"/>
      <w:r w:rsidRPr="00C93ED0">
        <w:t>dd</w:t>
      </w:r>
      <w:proofErr w:type="spellEnd"/>
      <w:r w:rsidRPr="00C93ED0">
        <w:t xml:space="preserve"> %&gt;% </w:t>
      </w:r>
      <w:proofErr w:type="spellStart"/>
      <w:proofErr w:type="gramStart"/>
      <w:r w:rsidRPr="00C93ED0">
        <w:t>filter</w:t>
      </w:r>
      <w:proofErr w:type="spellEnd"/>
      <w:r w:rsidRPr="00C93ED0">
        <w:t>(</w:t>
      </w:r>
      <w:proofErr w:type="gramEnd"/>
      <w:r w:rsidRPr="00C93ED0">
        <w:t>x==0 | y==0 | z==0 )</w:t>
      </w:r>
    </w:p>
    <w:p w14:paraId="20C7E9C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# A </w:t>
      </w:r>
      <w:proofErr w:type="spellStart"/>
      <w:r w:rsidRPr="00C93ED0">
        <w:rPr>
          <w:color w:val="000000"/>
          <w:bdr w:val="none" w:sz="0" w:space="0" w:color="auto" w:frame="1"/>
        </w:rPr>
        <w:t>tibble</w:t>
      </w:r>
      <w:proofErr w:type="spellEnd"/>
      <w:r w:rsidRPr="00C93ED0">
        <w:rPr>
          <w:color w:val="000000"/>
          <w:bdr w:val="none" w:sz="0" w:space="0" w:color="auto" w:frame="1"/>
        </w:rPr>
        <w:t>: 20 x 11</w:t>
      </w:r>
    </w:p>
    <w:p w14:paraId="306104E3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    </w:t>
      </w:r>
      <w:proofErr w:type="spellStart"/>
      <w:r w:rsidRPr="00C93ED0">
        <w:rPr>
          <w:color w:val="000000"/>
          <w:bdr w:val="none" w:sz="0" w:space="0" w:color="auto" w:frame="1"/>
        </w:rPr>
        <w:t>nr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carat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cut</w:t>
      </w:r>
      <w:proofErr w:type="spellEnd"/>
      <w:r w:rsidRPr="00C93ED0">
        <w:rPr>
          <w:color w:val="000000"/>
          <w:bdr w:val="none" w:sz="0" w:space="0" w:color="auto" w:frame="1"/>
        </w:rPr>
        <w:t xml:space="preserve">       </w:t>
      </w:r>
      <w:proofErr w:type="spellStart"/>
      <w:r w:rsidRPr="00C93ED0">
        <w:rPr>
          <w:color w:val="000000"/>
          <w:bdr w:val="none" w:sz="0" w:space="0" w:color="auto" w:frame="1"/>
        </w:rPr>
        <w:t>color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clarity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depth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table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price</w:t>
      </w:r>
      <w:proofErr w:type="spellEnd"/>
      <w:r w:rsidRPr="00C93ED0">
        <w:rPr>
          <w:color w:val="000000"/>
          <w:bdr w:val="none" w:sz="0" w:space="0" w:color="auto" w:frame="1"/>
        </w:rPr>
        <w:t xml:space="preserve">     z     x     y</w:t>
      </w:r>
    </w:p>
    <w:p w14:paraId="150540C6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 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</w:p>
    <w:p w14:paraId="0592AA46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</w:t>
      </w:r>
      <w:proofErr w:type="gramStart"/>
      <w:r w:rsidRPr="00C93ED0">
        <w:rPr>
          <w:color w:val="000000"/>
          <w:bdr w:val="none" w:sz="0" w:space="0" w:color="auto" w:frame="1"/>
        </w:rPr>
        <w:t xml:space="preserve">1  </w:t>
      </w:r>
      <w:r w:rsidRPr="00C93ED0">
        <w:rPr>
          <w:color w:val="000000"/>
          <w:u w:val="single"/>
          <w:bdr w:val="none" w:sz="0" w:space="0" w:color="auto" w:frame="1"/>
        </w:rPr>
        <w:t>2</w:t>
      </w:r>
      <w:r w:rsidRPr="00C93ED0">
        <w:rPr>
          <w:color w:val="000000"/>
          <w:bdr w:val="none" w:sz="0" w:space="0" w:color="auto" w:frame="1"/>
        </w:rPr>
        <w:t>208</w:t>
      </w:r>
      <w:proofErr w:type="gramEnd"/>
      <w:r w:rsidRPr="00C93ED0">
        <w:rPr>
          <w:color w:val="000000"/>
          <w:bdr w:val="none" w:sz="0" w:space="0" w:color="auto" w:frame="1"/>
        </w:rPr>
        <w:t xml:space="preserve">  1    Premium   G     SI2      59.1    59  </w:t>
      </w:r>
      <w:r w:rsidRPr="00C93ED0">
        <w:rPr>
          <w:color w:val="000000"/>
          <w:u w:val="single"/>
          <w:bdr w:val="none" w:sz="0" w:space="0" w:color="auto" w:frame="1"/>
        </w:rPr>
        <w:t>3</w:t>
      </w:r>
      <w:r w:rsidRPr="00C93ED0">
        <w:rPr>
          <w:color w:val="000000"/>
          <w:bdr w:val="none" w:sz="0" w:space="0" w:color="auto" w:frame="1"/>
        </w:rPr>
        <w:t>142     0  6.55  6.48</w:t>
      </w:r>
    </w:p>
    <w:p w14:paraId="669AF7B3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</w:t>
      </w:r>
      <w:proofErr w:type="gramStart"/>
      <w:r w:rsidRPr="00C93ED0">
        <w:rPr>
          <w:color w:val="000000"/>
          <w:bdr w:val="none" w:sz="0" w:space="0" w:color="auto" w:frame="1"/>
        </w:rPr>
        <w:t xml:space="preserve">2  </w:t>
      </w:r>
      <w:r w:rsidRPr="00C93ED0">
        <w:rPr>
          <w:color w:val="000000"/>
          <w:u w:val="single"/>
          <w:bdr w:val="none" w:sz="0" w:space="0" w:color="auto" w:frame="1"/>
        </w:rPr>
        <w:t>2</w:t>
      </w:r>
      <w:r w:rsidRPr="00C93ED0">
        <w:rPr>
          <w:color w:val="000000"/>
          <w:bdr w:val="none" w:sz="0" w:space="0" w:color="auto" w:frame="1"/>
        </w:rPr>
        <w:t>315</w:t>
      </w:r>
      <w:proofErr w:type="gramEnd"/>
      <w:r w:rsidRPr="00C93ED0">
        <w:rPr>
          <w:color w:val="000000"/>
          <w:bdr w:val="none" w:sz="0" w:space="0" w:color="auto" w:frame="1"/>
        </w:rPr>
        <w:t xml:space="preserve">  1.01 Premium   H     I1       58.1    59  </w:t>
      </w:r>
      <w:r w:rsidRPr="00C93ED0">
        <w:rPr>
          <w:color w:val="000000"/>
          <w:u w:val="single"/>
          <w:bdr w:val="none" w:sz="0" w:space="0" w:color="auto" w:frame="1"/>
        </w:rPr>
        <w:t>3</w:t>
      </w:r>
      <w:r w:rsidRPr="00C93ED0">
        <w:rPr>
          <w:color w:val="000000"/>
          <w:bdr w:val="none" w:sz="0" w:space="0" w:color="auto" w:frame="1"/>
        </w:rPr>
        <w:t xml:space="preserve">167     0  6.66  6.6 </w:t>
      </w:r>
    </w:p>
    <w:p w14:paraId="621D77AD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</w:t>
      </w:r>
      <w:proofErr w:type="gramStart"/>
      <w:r w:rsidRPr="00C93ED0">
        <w:rPr>
          <w:color w:val="000000"/>
          <w:bdr w:val="none" w:sz="0" w:space="0" w:color="auto" w:frame="1"/>
        </w:rPr>
        <w:t xml:space="preserve">3  </w:t>
      </w:r>
      <w:r w:rsidRPr="00C93ED0">
        <w:rPr>
          <w:color w:val="000000"/>
          <w:u w:val="single"/>
          <w:bdr w:val="none" w:sz="0" w:space="0" w:color="auto" w:frame="1"/>
        </w:rPr>
        <w:t>4</w:t>
      </w:r>
      <w:r w:rsidRPr="00C93ED0">
        <w:rPr>
          <w:color w:val="000000"/>
          <w:bdr w:val="none" w:sz="0" w:space="0" w:color="auto" w:frame="1"/>
        </w:rPr>
        <w:t>792</w:t>
      </w:r>
      <w:proofErr w:type="gramEnd"/>
      <w:r w:rsidRPr="00C93ED0">
        <w:rPr>
          <w:color w:val="000000"/>
          <w:bdr w:val="none" w:sz="0" w:space="0" w:color="auto" w:frame="1"/>
        </w:rPr>
        <w:t xml:space="preserve">  1.1  Premium   G     SI2      63      59  </w:t>
      </w:r>
      <w:r w:rsidRPr="00C93ED0">
        <w:rPr>
          <w:color w:val="000000"/>
          <w:u w:val="single"/>
          <w:bdr w:val="none" w:sz="0" w:space="0" w:color="auto" w:frame="1"/>
        </w:rPr>
        <w:t>3</w:t>
      </w:r>
      <w:r w:rsidRPr="00C93ED0">
        <w:rPr>
          <w:color w:val="000000"/>
          <w:bdr w:val="none" w:sz="0" w:space="0" w:color="auto" w:frame="1"/>
        </w:rPr>
        <w:t>696     0  6.5   6.47</w:t>
      </w:r>
    </w:p>
    <w:p w14:paraId="1F850609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</w:t>
      </w:r>
      <w:proofErr w:type="gramStart"/>
      <w:r w:rsidRPr="00C93ED0">
        <w:rPr>
          <w:color w:val="000000"/>
          <w:bdr w:val="none" w:sz="0" w:space="0" w:color="auto" w:frame="1"/>
        </w:rPr>
        <w:t xml:space="preserve">4  </w:t>
      </w:r>
      <w:r w:rsidRPr="00C93ED0">
        <w:rPr>
          <w:color w:val="000000"/>
          <w:u w:val="single"/>
          <w:bdr w:val="none" w:sz="0" w:space="0" w:color="auto" w:frame="1"/>
        </w:rPr>
        <w:t>5</w:t>
      </w:r>
      <w:r w:rsidRPr="00C93ED0">
        <w:rPr>
          <w:color w:val="000000"/>
          <w:bdr w:val="none" w:sz="0" w:space="0" w:color="auto" w:frame="1"/>
        </w:rPr>
        <w:t>472</w:t>
      </w:r>
      <w:proofErr w:type="gramEnd"/>
      <w:r w:rsidRPr="00C93ED0">
        <w:rPr>
          <w:color w:val="000000"/>
          <w:bdr w:val="none" w:sz="0" w:space="0" w:color="auto" w:frame="1"/>
        </w:rPr>
        <w:t xml:space="preserve">  1.01 Premium   F     SI2      59.2    58  </w:t>
      </w:r>
      <w:r w:rsidRPr="00C93ED0">
        <w:rPr>
          <w:color w:val="000000"/>
          <w:u w:val="single"/>
          <w:bdr w:val="none" w:sz="0" w:space="0" w:color="auto" w:frame="1"/>
        </w:rPr>
        <w:t>3</w:t>
      </w:r>
      <w:r w:rsidRPr="00C93ED0">
        <w:rPr>
          <w:color w:val="000000"/>
          <w:bdr w:val="none" w:sz="0" w:space="0" w:color="auto" w:frame="1"/>
        </w:rPr>
        <w:t>837     0  6.5   6.47</w:t>
      </w:r>
    </w:p>
    <w:p w14:paraId="4D45471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5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10</w:t>
      </w:r>
      <w:r w:rsidRPr="00C93ED0">
        <w:rPr>
          <w:color w:val="000000"/>
          <w:bdr w:val="none" w:sz="0" w:space="0" w:color="auto" w:frame="1"/>
        </w:rPr>
        <w:t>168  1.5</w:t>
      </w:r>
      <w:proofErr w:type="gramEnd"/>
      <w:r w:rsidRPr="00C93ED0">
        <w:rPr>
          <w:color w:val="000000"/>
          <w:bdr w:val="none" w:sz="0" w:space="0" w:color="auto" w:frame="1"/>
        </w:rPr>
        <w:t xml:space="preserve">  </w:t>
      </w:r>
      <w:proofErr w:type="spellStart"/>
      <w:r w:rsidRPr="00C93ED0">
        <w:rPr>
          <w:color w:val="000000"/>
          <w:bdr w:val="none" w:sz="0" w:space="0" w:color="auto" w:frame="1"/>
        </w:rPr>
        <w:t>Good</w:t>
      </w:r>
      <w:proofErr w:type="spellEnd"/>
      <w:r w:rsidRPr="00C93ED0">
        <w:rPr>
          <w:color w:val="000000"/>
          <w:bdr w:val="none" w:sz="0" w:space="0" w:color="auto" w:frame="1"/>
        </w:rPr>
        <w:t xml:space="preserve">      G     I1       64      61  </w:t>
      </w:r>
      <w:r w:rsidRPr="00C93ED0">
        <w:rPr>
          <w:color w:val="000000"/>
          <w:u w:val="single"/>
          <w:bdr w:val="none" w:sz="0" w:space="0" w:color="auto" w:frame="1"/>
        </w:rPr>
        <w:t>4</w:t>
      </w:r>
      <w:r w:rsidRPr="00C93ED0">
        <w:rPr>
          <w:color w:val="000000"/>
          <w:bdr w:val="none" w:sz="0" w:space="0" w:color="auto" w:frame="1"/>
        </w:rPr>
        <w:t>731     0  7.15  7.04</w:t>
      </w:r>
    </w:p>
    <w:p w14:paraId="75C5CDB8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6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11</w:t>
      </w:r>
      <w:r w:rsidRPr="00C93ED0">
        <w:rPr>
          <w:color w:val="000000"/>
          <w:bdr w:val="none" w:sz="0" w:space="0" w:color="auto" w:frame="1"/>
        </w:rPr>
        <w:t>183  1.07</w:t>
      </w:r>
      <w:proofErr w:type="gramEnd"/>
      <w:r w:rsidRPr="00C93ED0">
        <w:rPr>
          <w:color w:val="000000"/>
          <w:bdr w:val="none" w:sz="0" w:space="0" w:color="auto" w:frame="1"/>
        </w:rPr>
        <w:t xml:space="preserve"> Ideal     F     SI2      61.6    56  </w:t>
      </w:r>
      <w:r w:rsidRPr="00C93ED0">
        <w:rPr>
          <w:color w:val="000000"/>
          <w:u w:val="single"/>
          <w:bdr w:val="none" w:sz="0" w:space="0" w:color="auto" w:frame="1"/>
        </w:rPr>
        <w:t>4</w:t>
      </w:r>
      <w:r w:rsidRPr="00C93ED0">
        <w:rPr>
          <w:color w:val="000000"/>
          <w:bdr w:val="none" w:sz="0" w:space="0" w:color="auto" w:frame="1"/>
        </w:rPr>
        <w:t xml:space="preserve">954     0  6.62  0   </w:t>
      </w:r>
    </w:p>
    <w:p w14:paraId="4071EFC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7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11</w:t>
      </w:r>
      <w:r w:rsidRPr="00C93ED0">
        <w:rPr>
          <w:color w:val="000000"/>
          <w:bdr w:val="none" w:sz="0" w:space="0" w:color="auto" w:frame="1"/>
        </w:rPr>
        <w:t>964  1</w:t>
      </w:r>
      <w:proofErr w:type="gramEnd"/>
      <w:r w:rsidRPr="00C93ED0">
        <w:rPr>
          <w:color w:val="000000"/>
          <w:bdr w:val="none" w:sz="0" w:space="0" w:color="auto" w:frame="1"/>
        </w:rPr>
        <w:t xml:space="preserve">    </w:t>
      </w:r>
      <w:proofErr w:type="spellStart"/>
      <w:r w:rsidRPr="00C93ED0">
        <w:rPr>
          <w:color w:val="000000"/>
          <w:bdr w:val="none" w:sz="0" w:space="0" w:color="auto" w:frame="1"/>
        </w:rPr>
        <w:t>Very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Good</w:t>
      </w:r>
      <w:proofErr w:type="spellEnd"/>
      <w:r w:rsidRPr="00C93ED0">
        <w:rPr>
          <w:color w:val="000000"/>
          <w:bdr w:val="none" w:sz="0" w:space="0" w:color="auto" w:frame="1"/>
        </w:rPr>
        <w:t xml:space="preserve"> H     VS2      63.3    53  </w:t>
      </w:r>
      <w:r w:rsidRPr="00C93ED0">
        <w:rPr>
          <w:color w:val="000000"/>
          <w:u w:val="single"/>
          <w:bdr w:val="none" w:sz="0" w:space="0" w:color="auto" w:frame="1"/>
        </w:rPr>
        <w:t>5</w:t>
      </w:r>
      <w:r w:rsidRPr="00C93ED0">
        <w:rPr>
          <w:color w:val="000000"/>
          <w:bdr w:val="none" w:sz="0" w:space="0" w:color="auto" w:frame="1"/>
        </w:rPr>
        <w:t xml:space="preserve">139     0  0     0   </w:t>
      </w:r>
    </w:p>
    <w:p w14:paraId="6E094AEF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8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13</w:t>
      </w:r>
      <w:r w:rsidRPr="00C93ED0">
        <w:rPr>
          <w:color w:val="000000"/>
          <w:bdr w:val="none" w:sz="0" w:space="0" w:color="auto" w:frame="1"/>
        </w:rPr>
        <w:t>602  1.15</w:t>
      </w:r>
      <w:proofErr w:type="gramEnd"/>
      <w:r w:rsidRPr="00C93ED0">
        <w:rPr>
          <w:color w:val="000000"/>
          <w:bdr w:val="none" w:sz="0" w:space="0" w:color="auto" w:frame="1"/>
        </w:rPr>
        <w:t xml:space="preserve"> Ideal     G     VS2      59.2    56  </w:t>
      </w:r>
      <w:r w:rsidRPr="00C93ED0">
        <w:rPr>
          <w:color w:val="000000"/>
          <w:u w:val="single"/>
          <w:bdr w:val="none" w:sz="0" w:space="0" w:color="auto" w:frame="1"/>
        </w:rPr>
        <w:t>5</w:t>
      </w:r>
      <w:r w:rsidRPr="00C93ED0">
        <w:rPr>
          <w:color w:val="000000"/>
          <w:bdr w:val="none" w:sz="0" w:space="0" w:color="auto" w:frame="1"/>
        </w:rPr>
        <w:t>564     0  6.88  6.83</w:t>
      </w:r>
    </w:p>
    <w:p w14:paraId="758CAD41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9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15</w:t>
      </w:r>
      <w:r w:rsidRPr="00C93ED0">
        <w:rPr>
          <w:color w:val="000000"/>
          <w:bdr w:val="none" w:sz="0" w:space="0" w:color="auto" w:frame="1"/>
        </w:rPr>
        <w:t>952  1.14</w:t>
      </w:r>
      <w:proofErr w:type="gramEnd"/>
      <w:r w:rsidRPr="00C93ED0">
        <w:rPr>
          <w:color w:val="000000"/>
          <w:bdr w:val="none" w:sz="0" w:space="0" w:color="auto" w:frame="1"/>
        </w:rPr>
        <w:t xml:space="preserve"> Fair      G     VS1      57.5    67  </w:t>
      </w:r>
      <w:r w:rsidRPr="00C93ED0">
        <w:rPr>
          <w:color w:val="000000"/>
          <w:u w:val="single"/>
          <w:bdr w:val="none" w:sz="0" w:space="0" w:color="auto" w:frame="1"/>
        </w:rPr>
        <w:t>6</w:t>
      </w:r>
      <w:r w:rsidRPr="00C93ED0">
        <w:rPr>
          <w:color w:val="000000"/>
          <w:bdr w:val="none" w:sz="0" w:space="0" w:color="auto" w:frame="1"/>
        </w:rPr>
        <w:t xml:space="preserve">381     0  0     0   </w:t>
      </w:r>
    </w:p>
    <w:p w14:paraId="30DF8F53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10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24</w:t>
      </w:r>
      <w:r w:rsidRPr="00C93ED0">
        <w:rPr>
          <w:color w:val="000000"/>
          <w:bdr w:val="none" w:sz="0" w:space="0" w:color="auto" w:frame="1"/>
        </w:rPr>
        <w:t>395  2.18</w:t>
      </w:r>
      <w:proofErr w:type="gramEnd"/>
      <w:r w:rsidRPr="00C93ED0">
        <w:rPr>
          <w:color w:val="000000"/>
          <w:bdr w:val="none" w:sz="0" w:space="0" w:color="auto" w:frame="1"/>
        </w:rPr>
        <w:t xml:space="preserve"> Premium   H     SI2      59.4    61 </w:t>
      </w:r>
      <w:r w:rsidRPr="00C93ED0">
        <w:rPr>
          <w:color w:val="000000"/>
          <w:u w:val="single"/>
          <w:bdr w:val="none" w:sz="0" w:space="0" w:color="auto" w:frame="1"/>
        </w:rPr>
        <w:t>12</w:t>
      </w:r>
      <w:r w:rsidRPr="00C93ED0">
        <w:rPr>
          <w:color w:val="000000"/>
          <w:bdr w:val="none" w:sz="0" w:space="0" w:color="auto" w:frame="1"/>
        </w:rPr>
        <w:t>631     0  8.49  8.45</w:t>
      </w:r>
    </w:p>
    <w:p w14:paraId="0B8A2E9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11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24</w:t>
      </w:r>
      <w:r w:rsidRPr="00C93ED0">
        <w:rPr>
          <w:color w:val="000000"/>
          <w:bdr w:val="none" w:sz="0" w:space="0" w:color="auto" w:frame="1"/>
        </w:rPr>
        <w:t>521  1.56</w:t>
      </w:r>
      <w:proofErr w:type="gramEnd"/>
      <w:r w:rsidRPr="00C93ED0">
        <w:rPr>
          <w:color w:val="000000"/>
          <w:bdr w:val="none" w:sz="0" w:space="0" w:color="auto" w:frame="1"/>
        </w:rPr>
        <w:t xml:space="preserve"> Ideal     G     VS2      62.2    54 </w:t>
      </w:r>
      <w:r w:rsidRPr="00C93ED0">
        <w:rPr>
          <w:color w:val="000000"/>
          <w:u w:val="single"/>
          <w:bdr w:val="none" w:sz="0" w:space="0" w:color="auto" w:frame="1"/>
        </w:rPr>
        <w:t>12</w:t>
      </w:r>
      <w:r w:rsidRPr="00C93ED0">
        <w:rPr>
          <w:color w:val="000000"/>
          <w:bdr w:val="none" w:sz="0" w:space="0" w:color="auto" w:frame="1"/>
        </w:rPr>
        <w:t xml:space="preserve">800     0  0     0   </w:t>
      </w:r>
    </w:p>
    <w:p w14:paraId="4F2AC6C6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12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26</w:t>
      </w:r>
      <w:r w:rsidRPr="00C93ED0">
        <w:rPr>
          <w:color w:val="000000"/>
          <w:bdr w:val="none" w:sz="0" w:space="0" w:color="auto" w:frame="1"/>
        </w:rPr>
        <w:t>124  2.25</w:t>
      </w:r>
      <w:proofErr w:type="gramEnd"/>
      <w:r w:rsidRPr="00C93ED0">
        <w:rPr>
          <w:color w:val="000000"/>
          <w:bdr w:val="none" w:sz="0" w:space="0" w:color="auto" w:frame="1"/>
        </w:rPr>
        <w:t xml:space="preserve"> Premium   I     SI1      61.3    58 </w:t>
      </w:r>
      <w:r w:rsidRPr="00C93ED0">
        <w:rPr>
          <w:color w:val="000000"/>
          <w:u w:val="single"/>
          <w:bdr w:val="none" w:sz="0" w:space="0" w:color="auto" w:frame="1"/>
        </w:rPr>
        <w:t>15</w:t>
      </w:r>
      <w:r w:rsidRPr="00C93ED0">
        <w:rPr>
          <w:color w:val="000000"/>
          <w:bdr w:val="none" w:sz="0" w:space="0" w:color="auto" w:frame="1"/>
        </w:rPr>
        <w:t>397     0  8.52  8.42</w:t>
      </w:r>
    </w:p>
    <w:p w14:paraId="37188B4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13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26</w:t>
      </w:r>
      <w:r w:rsidRPr="00C93ED0">
        <w:rPr>
          <w:color w:val="000000"/>
          <w:bdr w:val="none" w:sz="0" w:space="0" w:color="auto" w:frame="1"/>
        </w:rPr>
        <w:t>244  1.2</w:t>
      </w:r>
      <w:proofErr w:type="gramEnd"/>
      <w:r w:rsidRPr="00C93ED0">
        <w:rPr>
          <w:color w:val="000000"/>
          <w:bdr w:val="none" w:sz="0" w:space="0" w:color="auto" w:frame="1"/>
        </w:rPr>
        <w:t xml:space="preserve">  Premium   D     VVS1     62.1    59 </w:t>
      </w:r>
      <w:r w:rsidRPr="00C93ED0">
        <w:rPr>
          <w:color w:val="000000"/>
          <w:u w:val="single"/>
          <w:bdr w:val="none" w:sz="0" w:space="0" w:color="auto" w:frame="1"/>
        </w:rPr>
        <w:t>15</w:t>
      </w:r>
      <w:r w:rsidRPr="00C93ED0">
        <w:rPr>
          <w:color w:val="000000"/>
          <w:bdr w:val="none" w:sz="0" w:space="0" w:color="auto" w:frame="1"/>
        </w:rPr>
        <w:t xml:space="preserve">686     0  0     0   </w:t>
      </w:r>
    </w:p>
    <w:p w14:paraId="43A4B5A1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14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27</w:t>
      </w:r>
      <w:r w:rsidRPr="00C93ED0">
        <w:rPr>
          <w:color w:val="000000"/>
          <w:bdr w:val="none" w:sz="0" w:space="0" w:color="auto" w:frame="1"/>
        </w:rPr>
        <w:t>113  2.2</w:t>
      </w:r>
      <w:proofErr w:type="gramEnd"/>
      <w:r w:rsidRPr="00C93ED0">
        <w:rPr>
          <w:color w:val="000000"/>
          <w:bdr w:val="none" w:sz="0" w:space="0" w:color="auto" w:frame="1"/>
        </w:rPr>
        <w:t xml:space="preserve">  Premium   H     SI1      61.2    59 </w:t>
      </w:r>
      <w:r w:rsidRPr="00C93ED0">
        <w:rPr>
          <w:color w:val="000000"/>
          <w:u w:val="single"/>
          <w:bdr w:val="none" w:sz="0" w:space="0" w:color="auto" w:frame="1"/>
        </w:rPr>
        <w:t>17</w:t>
      </w:r>
      <w:r w:rsidRPr="00C93ED0">
        <w:rPr>
          <w:color w:val="000000"/>
          <w:bdr w:val="none" w:sz="0" w:space="0" w:color="auto" w:frame="1"/>
        </w:rPr>
        <w:t>265     0  8.42  8.37</w:t>
      </w:r>
    </w:p>
    <w:p w14:paraId="20D8C538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15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27</w:t>
      </w:r>
      <w:r w:rsidRPr="00C93ED0">
        <w:rPr>
          <w:color w:val="000000"/>
          <w:bdr w:val="none" w:sz="0" w:space="0" w:color="auto" w:frame="1"/>
        </w:rPr>
        <w:t>430  2.25</w:t>
      </w:r>
      <w:proofErr w:type="gramEnd"/>
      <w:r w:rsidRPr="00C93ED0">
        <w:rPr>
          <w:color w:val="000000"/>
          <w:bdr w:val="none" w:sz="0" w:space="0" w:color="auto" w:frame="1"/>
        </w:rPr>
        <w:t xml:space="preserve"> Premium   H     SI2      62.8    59 </w:t>
      </w:r>
      <w:r w:rsidRPr="00C93ED0">
        <w:rPr>
          <w:color w:val="000000"/>
          <w:u w:val="single"/>
          <w:bdr w:val="none" w:sz="0" w:space="0" w:color="auto" w:frame="1"/>
        </w:rPr>
        <w:t>18</w:t>
      </w:r>
      <w:r w:rsidRPr="00C93ED0">
        <w:rPr>
          <w:color w:val="000000"/>
          <w:bdr w:val="none" w:sz="0" w:space="0" w:color="auto" w:frame="1"/>
        </w:rPr>
        <w:t xml:space="preserve">034     0  0     0   </w:t>
      </w:r>
    </w:p>
    <w:p w14:paraId="3712C61E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16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27</w:t>
      </w:r>
      <w:r w:rsidRPr="00C93ED0">
        <w:rPr>
          <w:color w:val="000000"/>
          <w:bdr w:val="none" w:sz="0" w:space="0" w:color="auto" w:frame="1"/>
        </w:rPr>
        <w:t>504  2.02</w:t>
      </w:r>
      <w:proofErr w:type="gramEnd"/>
      <w:r w:rsidRPr="00C93ED0">
        <w:rPr>
          <w:color w:val="000000"/>
          <w:bdr w:val="none" w:sz="0" w:space="0" w:color="auto" w:frame="1"/>
        </w:rPr>
        <w:t xml:space="preserve"> Premium   H     VS2      62.7    53 </w:t>
      </w:r>
      <w:r w:rsidRPr="00C93ED0">
        <w:rPr>
          <w:color w:val="000000"/>
          <w:u w:val="single"/>
          <w:bdr w:val="none" w:sz="0" w:space="0" w:color="auto" w:frame="1"/>
        </w:rPr>
        <w:t>18</w:t>
      </w:r>
      <w:r w:rsidRPr="00C93ED0">
        <w:rPr>
          <w:color w:val="000000"/>
          <w:bdr w:val="none" w:sz="0" w:space="0" w:color="auto" w:frame="1"/>
        </w:rPr>
        <w:t>207     0  8.02  7.95</w:t>
      </w:r>
    </w:p>
    <w:p w14:paraId="66473F64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17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27</w:t>
      </w:r>
      <w:r w:rsidRPr="00C93ED0">
        <w:rPr>
          <w:color w:val="000000"/>
          <w:bdr w:val="none" w:sz="0" w:space="0" w:color="auto" w:frame="1"/>
        </w:rPr>
        <w:t>740  2.8</w:t>
      </w:r>
      <w:proofErr w:type="gramEnd"/>
      <w:r w:rsidRPr="00C93ED0">
        <w:rPr>
          <w:color w:val="000000"/>
          <w:bdr w:val="none" w:sz="0" w:space="0" w:color="auto" w:frame="1"/>
        </w:rPr>
        <w:t xml:space="preserve">  </w:t>
      </w:r>
      <w:proofErr w:type="spellStart"/>
      <w:r w:rsidRPr="00C93ED0">
        <w:rPr>
          <w:color w:val="000000"/>
          <w:bdr w:val="none" w:sz="0" w:space="0" w:color="auto" w:frame="1"/>
        </w:rPr>
        <w:t>Good</w:t>
      </w:r>
      <w:proofErr w:type="spellEnd"/>
      <w:r w:rsidRPr="00C93ED0">
        <w:rPr>
          <w:color w:val="000000"/>
          <w:bdr w:val="none" w:sz="0" w:space="0" w:color="auto" w:frame="1"/>
        </w:rPr>
        <w:t xml:space="preserve">      G     SI2      63.8    58 </w:t>
      </w:r>
      <w:r w:rsidRPr="00C93ED0">
        <w:rPr>
          <w:color w:val="000000"/>
          <w:u w:val="single"/>
          <w:bdr w:val="none" w:sz="0" w:space="0" w:color="auto" w:frame="1"/>
        </w:rPr>
        <w:t>18</w:t>
      </w:r>
      <w:r w:rsidRPr="00C93ED0">
        <w:rPr>
          <w:color w:val="000000"/>
          <w:bdr w:val="none" w:sz="0" w:space="0" w:color="auto" w:frame="1"/>
        </w:rPr>
        <w:t>788     0  8.9   8.85</w:t>
      </w:r>
    </w:p>
    <w:p w14:paraId="5657DF01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18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49</w:t>
      </w:r>
      <w:r w:rsidRPr="00C93ED0">
        <w:rPr>
          <w:color w:val="000000"/>
          <w:bdr w:val="none" w:sz="0" w:space="0" w:color="auto" w:frame="1"/>
        </w:rPr>
        <w:t>557  0.71</w:t>
      </w:r>
      <w:proofErr w:type="gram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Good</w:t>
      </w:r>
      <w:proofErr w:type="spellEnd"/>
      <w:r w:rsidRPr="00C93ED0">
        <w:rPr>
          <w:color w:val="000000"/>
          <w:bdr w:val="none" w:sz="0" w:space="0" w:color="auto" w:frame="1"/>
        </w:rPr>
        <w:t xml:space="preserve">      F     SI2      64.1    60  </w:t>
      </w:r>
      <w:r w:rsidRPr="00C93ED0">
        <w:rPr>
          <w:color w:val="000000"/>
          <w:u w:val="single"/>
          <w:bdr w:val="none" w:sz="0" w:space="0" w:color="auto" w:frame="1"/>
        </w:rPr>
        <w:t>2</w:t>
      </w:r>
      <w:r w:rsidRPr="00C93ED0">
        <w:rPr>
          <w:color w:val="000000"/>
          <w:bdr w:val="none" w:sz="0" w:space="0" w:color="auto" w:frame="1"/>
        </w:rPr>
        <w:t xml:space="preserve">130     0  0     0   </w:t>
      </w:r>
    </w:p>
    <w:p w14:paraId="041316FD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19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49</w:t>
      </w:r>
      <w:r w:rsidRPr="00C93ED0">
        <w:rPr>
          <w:color w:val="000000"/>
          <w:bdr w:val="none" w:sz="0" w:space="0" w:color="auto" w:frame="1"/>
        </w:rPr>
        <w:t>558  0.71</w:t>
      </w:r>
      <w:proofErr w:type="gram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Good</w:t>
      </w:r>
      <w:proofErr w:type="spellEnd"/>
      <w:r w:rsidRPr="00C93ED0">
        <w:rPr>
          <w:color w:val="000000"/>
          <w:bdr w:val="none" w:sz="0" w:space="0" w:color="auto" w:frame="1"/>
        </w:rPr>
        <w:t xml:space="preserve">      F     SI2      64.1    60  </w:t>
      </w:r>
      <w:r w:rsidRPr="00C93ED0">
        <w:rPr>
          <w:color w:val="000000"/>
          <w:u w:val="single"/>
          <w:bdr w:val="none" w:sz="0" w:space="0" w:color="auto" w:frame="1"/>
        </w:rPr>
        <w:t>2</w:t>
      </w:r>
      <w:r w:rsidRPr="00C93ED0">
        <w:rPr>
          <w:color w:val="000000"/>
          <w:bdr w:val="none" w:sz="0" w:space="0" w:color="auto" w:frame="1"/>
        </w:rPr>
        <w:t xml:space="preserve">130     0  0     0   </w:t>
      </w:r>
    </w:p>
    <w:p w14:paraId="6B65916B" w14:textId="77777777" w:rsidR="00C93ED0" w:rsidRPr="00C93ED0" w:rsidRDefault="00C93ED0" w:rsidP="00C93ED0">
      <w:pPr>
        <w:pStyle w:val="QT3klein"/>
        <w:rPr>
          <w:color w:val="000000"/>
        </w:rPr>
      </w:pPr>
      <w:r w:rsidRPr="00C93ED0">
        <w:rPr>
          <w:color w:val="000000"/>
          <w:bdr w:val="none" w:sz="0" w:space="0" w:color="auto" w:frame="1"/>
        </w:rPr>
        <w:t xml:space="preserve">20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51</w:t>
      </w:r>
      <w:r w:rsidRPr="00C93ED0">
        <w:rPr>
          <w:color w:val="000000"/>
          <w:bdr w:val="none" w:sz="0" w:space="0" w:color="auto" w:frame="1"/>
        </w:rPr>
        <w:t>507  1.12</w:t>
      </w:r>
      <w:proofErr w:type="gramEnd"/>
      <w:r w:rsidRPr="00C93ED0">
        <w:rPr>
          <w:color w:val="000000"/>
          <w:bdr w:val="none" w:sz="0" w:space="0" w:color="auto" w:frame="1"/>
        </w:rPr>
        <w:t xml:space="preserve"> Premium   G     I1       60.4    59  </w:t>
      </w:r>
      <w:r w:rsidRPr="00C93ED0">
        <w:rPr>
          <w:color w:val="000000"/>
          <w:u w:val="single"/>
          <w:bdr w:val="none" w:sz="0" w:space="0" w:color="auto" w:frame="1"/>
        </w:rPr>
        <w:t>2</w:t>
      </w:r>
      <w:r w:rsidRPr="00C93ED0">
        <w:rPr>
          <w:color w:val="000000"/>
          <w:bdr w:val="none" w:sz="0" w:space="0" w:color="auto" w:frame="1"/>
        </w:rPr>
        <w:t>383     0  6.71  6.67</w:t>
      </w:r>
    </w:p>
    <w:p w14:paraId="011D5C4C" w14:textId="77777777" w:rsidR="00C93ED0" w:rsidRDefault="00C93ED0" w:rsidP="00C93ED0">
      <w:pPr>
        <w:pStyle w:val="QT3klein"/>
      </w:pPr>
    </w:p>
    <w:p w14:paraId="239847BD" w14:textId="5C99BBFC" w:rsidR="00C93ED0" w:rsidRDefault="00C93ED0" w:rsidP="00C93ED0"/>
    <w:p w14:paraId="2CE1AB1C" w14:textId="77777777" w:rsidR="00C93ED0" w:rsidRPr="00C93ED0" w:rsidRDefault="00C93ED0" w:rsidP="00C93ED0">
      <w:pPr>
        <w:pStyle w:val="QT3klein"/>
      </w:pPr>
      <w:proofErr w:type="spellStart"/>
      <w:r w:rsidRPr="00C93ED0">
        <w:lastRenderedPageBreak/>
        <w:t>dd</w:t>
      </w:r>
      <w:proofErr w:type="spellEnd"/>
      <w:r w:rsidRPr="00C93ED0">
        <w:t xml:space="preserve"> %&gt;% </w:t>
      </w:r>
      <w:proofErr w:type="spellStart"/>
      <w:r w:rsidRPr="00C93ED0">
        <w:t>filter</w:t>
      </w:r>
      <w:proofErr w:type="spellEnd"/>
      <w:r w:rsidRPr="00C93ED0">
        <w:t>(x&gt;30 | y&gt;30 | z&gt;</w:t>
      </w:r>
      <w:proofErr w:type="gramStart"/>
      <w:r w:rsidRPr="00C93ED0">
        <w:t>30 )</w:t>
      </w:r>
      <w:proofErr w:type="gramEnd"/>
    </w:p>
    <w:p w14:paraId="686E14AE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# A </w:t>
      </w:r>
      <w:proofErr w:type="spellStart"/>
      <w:r w:rsidRPr="00C93ED0">
        <w:rPr>
          <w:color w:val="000000"/>
          <w:bdr w:val="none" w:sz="0" w:space="0" w:color="auto" w:frame="1"/>
        </w:rPr>
        <w:t>tibble</w:t>
      </w:r>
      <w:proofErr w:type="spellEnd"/>
      <w:r w:rsidRPr="00C93ED0">
        <w:rPr>
          <w:color w:val="000000"/>
          <w:bdr w:val="none" w:sz="0" w:space="0" w:color="auto" w:frame="1"/>
        </w:rPr>
        <w:t>: 3 x 11</w:t>
      </w:r>
    </w:p>
    <w:p w14:paraId="621C4A4D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   </w:t>
      </w:r>
      <w:proofErr w:type="spellStart"/>
      <w:r w:rsidRPr="00C93ED0">
        <w:rPr>
          <w:color w:val="000000"/>
          <w:bdr w:val="none" w:sz="0" w:space="0" w:color="auto" w:frame="1"/>
        </w:rPr>
        <w:t>nr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carat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cut</w:t>
      </w:r>
      <w:proofErr w:type="spellEnd"/>
      <w:r w:rsidRPr="00C93ED0">
        <w:rPr>
          <w:color w:val="000000"/>
          <w:bdr w:val="none" w:sz="0" w:space="0" w:color="auto" w:frame="1"/>
        </w:rPr>
        <w:t xml:space="preserve">       </w:t>
      </w:r>
      <w:proofErr w:type="spellStart"/>
      <w:r w:rsidRPr="00C93ED0">
        <w:rPr>
          <w:color w:val="000000"/>
          <w:bdr w:val="none" w:sz="0" w:space="0" w:color="auto" w:frame="1"/>
        </w:rPr>
        <w:t>color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clarity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depth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table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price</w:t>
      </w:r>
      <w:proofErr w:type="spellEnd"/>
      <w:r w:rsidRPr="00C93ED0">
        <w:rPr>
          <w:color w:val="000000"/>
          <w:bdr w:val="none" w:sz="0" w:space="0" w:color="auto" w:frame="1"/>
        </w:rPr>
        <w:t xml:space="preserve">     z     x     y</w:t>
      </w:r>
    </w:p>
    <w:p w14:paraId="725B45CF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 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 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  <w:r w:rsidRPr="00C93ED0">
        <w:rPr>
          <w:color w:val="000000"/>
          <w:bdr w:val="none" w:sz="0" w:space="0" w:color="auto" w:frame="1"/>
        </w:rPr>
        <w:t xml:space="preserve"> </w:t>
      </w:r>
      <w:r w:rsidRPr="00C93ED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C93ED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C93ED0">
        <w:rPr>
          <w:i/>
          <w:iCs/>
          <w:color w:val="000000"/>
          <w:bdr w:val="none" w:sz="0" w:space="0" w:color="auto" w:frame="1"/>
        </w:rPr>
        <w:t>&gt;</w:t>
      </w:r>
    </w:p>
    <w:p w14:paraId="32920E3C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1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24</w:t>
      </w:r>
      <w:r w:rsidRPr="00C93ED0">
        <w:rPr>
          <w:color w:val="000000"/>
          <w:bdr w:val="none" w:sz="0" w:space="0" w:color="auto" w:frame="1"/>
        </w:rPr>
        <w:t>068  2</w:t>
      </w:r>
      <w:proofErr w:type="gramEnd"/>
      <w:r w:rsidRPr="00C93ED0">
        <w:rPr>
          <w:color w:val="000000"/>
          <w:bdr w:val="none" w:sz="0" w:space="0" w:color="auto" w:frame="1"/>
        </w:rPr>
        <w:t xml:space="preserve">    Premium   H     SI2      58.9  57   </w:t>
      </w:r>
      <w:r w:rsidRPr="00C93ED0">
        <w:rPr>
          <w:color w:val="000000"/>
          <w:u w:val="single"/>
          <w:bdr w:val="none" w:sz="0" w:space="0" w:color="auto" w:frame="1"/>
        </w:rPr>
        <w:t>12</w:t>
      </w:r>
      <w:r w:rsidRPr="00C93ED0">
        <w:rPr>
          <w:color w:val="000000"/>
          <w:bdr w:val="none" w:sz="0" w:space="0" w:color="auto" w:frame="1"/>
        </w:rPr>
        <w:t>210  8.06 58.9   8.09</w:t>
      </w:r>
    </w:p>
    <w:p w14:paraId="2838ED57" w14:textId="77777777" w:rsidR="00C93ED0" w:rsidRPr="00C93ED0" w:rsidRDefault="00C93ED0" w:rsidP="00C93ED0">
      <w:pPr>
        <w:pStyle w:val="QT3klein"/>
        <w:rPr>
          <w:color w:val="000000"/>
          <w:bdr w:val="none" w:sz="0" w:space="0" w:color="auto" w:frame="1"/>
        </w:rPr>
      </w:pPr>
      <w:r w:rsidRPr="00C93ED0">
        <w:rPr>
          <w:color w:val="000000"/>
          <w:bdr w:val="none" w:sz="0" w:space="0" w:color="auto" w:frame="1"/>
        </w:rPr>
        <w:t xml:space="preserve">2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48</w:t>
      </w:r>
      <w:r w:rsidRPr="00C93ED0">
        <w:rPr>
          <w:color w:val="000000"/>
          <w:bdr w:val="none" w:sz="0" w:space="0" w:color="auto" w:frame="1"/>
        </w:rPr>
        <w:t>411  0.51</w:t>
      </w:r>
      <w:proofErr w:type="gram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Very</w:t>
      </w:r>
      <w:proofErr w:type="spellEnd"/>
      <w:r w:rsidRPr="00C93ED0">
        <w:rPr>
          <w:color w:val="000000"/>
          <w:bdr w:val="none" w:sz="0" w:space="0" w:color="auto" w:frame="1"/>
        </w:rPr>
        <w:t xml:space="preserve"> </w:t>
      </w:r>
      <w:proofErr w:type="spellStart"/>
      <w:r w:rsidRPr="00C93ED0">
        <w:rPr>
          <w:color w:val="000000"/>
          <w:bdr w:val="none" w:sz="0" w:space="0" w:color="auto" w:frame="1"/>
        </w:rPr>
        <w:t>Good</w:t>
      </w:r>
      <w:proofErr w:type="spellEnd"/>
      <w:r w:rsidRPr="00C93ED0">
        <w:rPr>
          <w:color w:val="000000"/>
          <w:bdr w:val="none" w:sz="0" w:space="0" w:color="auto" w:frame="1"/>
        </w:rPr>
        <w:t xml:space="preserve"> E     VS1      61.8  54.7  </w:t>
      </w:r>
      <w:r w:rsidRPr="00C93ED0">
        <w:rPr>
          <w:color w:val="000000"/>
          <w:u w:val="single"/>
          <w:bdr w:val="none" w:sz="0" w:space="0" w:color="auto" w:frame="1"/>
        </w:rPr>
        <w:t>1</w:t>
      </w:r>
      <w:r w:rsidRPr="00C93ED0">
        <w:rPr>
          <w:color w:val="000000"/>
          <w:bdr w:val="none" w:sz="0" w:space="0" w:color="auto" w:frame="1"/>
        </w:rPr>
        <w:t>970 31.8   5.15  5.12</w:t>
      </w:r>
    </w:p>
    <w:p w14:paraId="2AF5D868" w14:textId="77777777" w:rsidR="00C93ED0" w:rsidRPr="00C93ED0" w:rsidRDefault="00C93ED0" w:rsidP="00C93ED0">
      <w:pPr>
        <w:pStyle w:val="QT3klein"/>
        <w:rPr>
          <w:color w:val="000000"/>
        </w:rPr>
      </w:pPr>
      <w:r w:rsidRPr="00C93ED0">
        <w:rPr>
          <w:color w:val="000000"/>
          <w:bdr w:val="none" w:sz="0" w:space="0" w:color="auto" w:frame="1"/>
        </w:rPr>
        <w:t xml:space="preserve">3 </w:t>
      </w:r>
      <w:proofErr w:type="gramStart"/>
      <w:r w:rsidRPr="00C93ED0">
        <w:rPr>
          <w:color w:val="000000"/>
          <w:u w:val="single"/>
          <w:bdr w:val="none" w:sz="0" w:space="0" w:color="auto" w:frame="1"/>
        </w:rPr>
        <w:t>49</w:t>
      </w:r>
      <w:r w:rsidRPr="00C93ED0">
        <w:rPr>
          <w:color w:val="000000"/>
          <w:bdr w:val="none" w:sz="0" w:space="0" w:color="auto" w:frame="1"/>
        </w:rPr>
        <w:t>190  0.51</w:t>
      </w:r>
      <w:proofErr w:type="gramEnd"/>
      <w:r w:rsidRPr="00C93ED0">
        <w:rPr>
          <w:color w:val="000000"/>
          <w:bdr w:val="none" w:sz="0" w:space="0" w:color="auto" w:frame="1"/>
        </w:rPr>
        <w:t xml:space="preserve"> Ideal     E     VS1      61.8  55    </w:t>
      </w:r>
      <w:r w:rsidRPr="00C93ED0">
        <w:rPr>
          <w:color w:val="000000"/>
          <w:u w:val="single"/>
          <w:bdr w:val="none" w:sz="0" w:space="0" w:color="auto" w:frame="1"/>
        </w:rPr>
        <w:t>2</w:t>
      </w:r>
      <w:r w:rsidRPr="00C93ED0">
        <w:rPr>
          <w:color w:val="000000"/>
          <w:bdr w:val="none" w:sz="0" w:space="0" w:color="auto" w:frame="1"/>
        </w:rPr>
        <w:t>075  5.12 31.8   5.15</w:t>
      </w:r>
    </w:p>
    <w:p w14:paraId="15B7B8B6" w14:textId="77777777" w:rsidR="00C93ED0" w:rsidRPr="00C93ED0" w:rsidRDefault="00C93ED0" w:rsidP="00C93ED0"/>
    <w:p w14:paraId="41E4747C" w14:textId="6AD55700" w:rsidR="009E550B" w:rsidRDefault="004C1C33" w:rsidP="00C94660">
      <w:r>
        <w:t xml:space="preserve">Als Nächstes wollen wir die fraglichen Werte auf </w:t>
      </w:r>
      <w:r w:rsidRPr="00CF0178">
        <w:rPr>
          <w:rStyle w:val="QWordZchn"/>
          <w:sz w:val="20"/>
        </w:rPr>
        <w:t>NA</w:t>
      </w:r>
      <w:r>
        <w:t xml:space="preserve"> setzen:</w:t>
      </w:r>
    </w:p>
    <w:p w14:paraId="24D4C16C" w14:textId="77777777" w:rsidR="004C1C33" w:rsidRDefault="004C1C33" w:rsidP="004C1C33">
      <w:pPr>
        <w:pStyle w:val="QT3klein"/>
      </w:pPr>
      <w:proofErr w:type="spellStart"/>
      <w:r>
        <w:t>dd</w:t>
      </w:r>
      <w:proofErr w:type="spellEnd"/>
      <w:r>
        <w:t xml:space="preserve"> &lt;- </w:t>
      </w:r>
      <w:proofErr w:type="spellStart"/>
      <w:r>
        <w:t>dd</w:t>
      </w:r>
      <w:proofErr w:type="spellEnd"/>
      <w:r>
        <w:t xml:space="preserve"> %&gt;% </w:t>
      </w:r>
    </w:p>
    <w:p w14:paraId="110D2088" w14:textId="77777777" w:rsidR="004C1C33" w:rsidRDefault="004C1C33" w:rsidP="004C1C33">
      <w:pPr>
        <w:pStyle w:val="QT3klein"/>
      </w:pPr>
      <w:r>
        <w:t xml:space="preserve">  </w:t>
      </w:r>
      <w:proofErr w:type="spellStart"/>
      <w:r>
        <w:t>mutate</w:t>
      </w:r>
      <w:proofErr w:type="spellEnd"/>
      <w:r>
        <w:t xml:space="preserve"> (x=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x==0 | x&gt;30, NA, x) ) %&gt;% </w:t>
      </w:r>
    </w:p>
    <w:p w14:paraId="3FA5C225" w14:textId="77777777" w:rsidR="004C1C33" w:rsidRDefault="004C1C33" w:rsidP="004C1C33">
      <w:pPr>
        <w:pStyle w:val="QT3klein"/>
      </w:pPr>
      <w:r>
        <w:t xml:space="preserve">  </w:t>
      </w:r>
      <w:proofErr w:type="spellStart"/>
      <w:r>
        <w:t>mutate</w:t>
      </w:r>
      <w:proofErr w:type="spellEnd"/>
      <w:r>
        <w:t xml:space="preserve"> (y=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y==0 | y&gt;30, NA, y) ) %&gt;% </w:t>
      </w:r>
    </w:p>
    <w:p w14:paraId="15779104" w14:textId="4724F9D1" w:rsidR="004C1C33" w:rsidRDefault="004C1C33" w:rsidP="004C1C33">
      <w:pPr>
        <w:pStyle w:val="QT3klein"/>
      </w:pPr>
      <w:r>
        <w:t xml:space="preserve">  </w:t>
      </w:r>
      <w:proofErr w:type="spellStart"/>
      <w:r>
        <w:t>mutate</w:t>
      </w:r>
      <w:proofErr w:type="spellEnd"/>
      <w:r>
        <w:t xml:space="preserve"> (z=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z==0 | z&gt;30, NA, z) )</w:t>
      </w:r>
    </w:p>
    <w:p w14:paraId="70908EDB" w14:textId="6DC7979E" w:rsidR="004C1C33" w:rsidRDefault="004C1C33" w:rsidP="004C1C33"/>
    <w:p w14:paraId="1D106E27" w14:textId="2C63B135" w:rsidR="004C1C33" w:rsidRDefault="006E11A2" w:rsidP="004C1C33">
      <w:r>
        <w:t>und</w:t>
      </w:r>
      <w:r w:rsidR="00213777">
        <w:t xml:space="preserve"> danach</w:t>
      </w:r>
      <w:r>
        <w:t xml:space="preserve"> die Daten überprüfen:</w:t>
      </w:r>
    </w:p>
    <w:p w14:paraId="59EC52B6" w14:textId="77777777" w:rsidR="006E11A2" w:rsidRPr="006E11A2" w:rsidRDefault="006E11A2" w:rsidP="006E11A2">
      <w:pPr>
        <w:pStyle w:val="QT3klein"/>
      </w:pPr>
      <w:r w:rsidRPr="006E11A2">
        <w:t xml:space="preserve">&gt; </w:t>
      </w:r>
      <w:proofErr w:type="spellStart"/>
      <w:r w:rsidRPr="006E11A2">
        <w:t>summary</w:t>
      </w:r>
      <w:proofErr w:type="spellEnd"/>
      <w:r w:rsidRPr="006E11A2">
        <w:t>(</w:t>
      </w:r>
      <w:proofErr w:type="spellStart"/>
      <w:r w:rsidRPr="006E11A2">
        <w:t>dd$x</w:t>
      </w:r>
      <w:proofErr w:type="spellEnd"/>
      <w:r w:rsidRPr="006E11A2">
        <w:t>)</w:t>
      </w:r>
    </w:p>
    <w:p w14:paraId="5A2DF891" w14:textId="77777777" w:rsidR="006E11A2" w:rsidRPr="006E11A2" w:rsidRDefault="006E11A2" w:rsidP="006E11A2">
      <w:pPr>
        <w:pStyle w:val="QT3klein"/>
        <w:rPr>
          <w:color w:val="000000"/>
          <w:bdr w:val="none" w:sz="0" w:space="0" w:color="auto" w:frame="1"/>
        </w:rPr>
      </w:pPr>
      <w:r w:rsidRPr="006E11A2">
        <w:rPr>
          <w:color w:val="000000"/>
          <w:bdr w:val="none" w:sz="0" w:space="0" w:color="auto" w:frame="1"/>
        </w:rPr>
        <w:t xml:space="preserve">   Min. 1st </w:t>
      </w:r>
      <w:proofErr w:type="spellStart"/>
      <w:r w:rsidRPr="006E11A2">
        <w:rPr>
          <w:color w:val="000000"/>
          <w:bdr w:val="none" w:sz="0" w:space="0" w:color="auto" w:frame="1"/>
        </w:rPr>
        <w:t>Qu</w:t>
      </w:r>
      <w:proofErr w:type="spellEnd"/>
      <w:r w:rsidRPr="006E11A2">
        <w:rPr>
          <w:color w:val="000000"/>
          <w:bdr w:val="none" w:sz="0" w:space="0" w:color="auto" w:frame="1"/>
        </w:rPr>
        <w:t xml:space="preserve">.  Median    </w:t>
      </w:r>
      <w:proofErr w:type="spellStart"/>
      <w:r w:rsidRPr="006E11A2">
        <w:rPr>
          <w:color w:val="000000"/>
          <w:bdr w:val="none" w:sz="0" w:space="0" w:color="auto" w:frame="1"/>
        </w:rPr>
        <w:t>Mean</w:t>
      </w:r>
      <w:proofErr w:type="spellEnd"/>
      <w:r w:rsidRPr="006E11A2">
        <w:rPr>
          <w:color w:val="000000"/>
          <w:bdr w:val="none" w:sz="0" w:space="0" w:color="auto" w:frame="1"/>
        </w:rPr>
        <w:t xml:space="preserve"> 3rd </w:t>
      </w:r>
      <w:proofErr w:type="spellStart"/>
      <w:r w:rsidRPr="006E11A2">
        <w:rPr>
          <w:color w:val="000000"/>
          <w:bdr w:val="none" w:sz="0" w:space="0" w:color="auto" w:frame="1"/>
        </w:rPr>
        <w:t>Qu</w:t>
      </w:r>
      <w:proofErr w:type="spellEnd"/>
      <w:r w:rsidRPr="006E11A2">
        <w:rPr>
          <w:color w:val="000000"/>
          <w:bdr w:val="none" w:sz="0" w:space="0" w:color="auto" w:frame="1"/>
        </w:rPr>
        <w:t xml:space="preserve">.    Max.    </w:t>
      </w:r>
      <w:proofErr w:type="spellStart"/>
      <w:r w:rsidRPr="006E11A2">
        <w:rPr>
          <w:color w:val="000000"/>
          <w:bdr w:val="none" w:sz="0" w:space="0" w:color="auto" w:frame="1"/>
        </w:rPr>
        <w:t>NA's</w:t>
      </w:r>
      <w:proofErr w:type="spellEnd"/>
      <w:r w:rsidRPr="006E11A2">
        <w:rPr>
          <w:color w:val="000000"/>
          <w:bdr w:val="none" w:sz="0" w:space="0" w:color="auto" w:frame="1"/>
        </w:rPr>
        <w:t xml:space="preserve"> </w:t>
      </w:r>
    </w:p>
    <w:p w14:paraId="30A5B475" w14:textId="77777777" w:rsidR="006E11A2" w:rsidRPr="006E11A2" w:rsidRDefault="006E11A2" w:rsidP="006E11A2">
      <w:pPr>
        <w:pStyle w:val="QT3klein"/>
        <w:rPr>
          <w:color w:val="000000"/>
          <w:bdr w:val="none" w:sz="0" w:space="0" w:color="auto" w:frame="1"/>
        </w:rPr>
      </w:pPr>
      <w:r w:rsidRPr="006E11A2">
        <w:rPr>
          <w:color w:val="000000"/>
          <w:bdr w:val="none" w:sz="0" w:space="0" w:color="auto" w:frame="1"/>
        </w:rPr>
        <w:t xml:space="preserve">  3.730   4.740   5.730   5.756   </w:t>
      </w:r>
      <w:proofErr w:type="gramStart"/>
      <w:r w:rsidRPr="006E11A2">
        <w:rPr>
          <w:color w:val="000000"/>
          <w:bdr w:val="none" w:sz="0" w:space="0" w:color="auto" w:frame="1"/>
        </w:rPr>
        <w:t>6.560  10.740</w:t>
      </w:r>
      <w:proofErr w:type="gramEnd"/>
      <w:r w:rsidRPr="006E11A2">
        <w:rPr>
          <w:color w:val="000000"/>
          <w:bdr w:val="none" w:sz="0" w:space="0" w:color="auto" w:frame="1"/>
        </w:rPr>
        <w:t xml:space="preserve">       9 </w:t>
      </w:r>
    </w:p>
    <w:p w14:paraId="6008C7EA" w14:textId="77777777" w:rsidR="006E11A2" w:rsidRPr="006E11A2" w:rsidRDefault="006E11A2" w:rsidP="006E11A2">
      <w:pPr>
        <w:pStyle w:val="QT3klein"/>
      </w:pPr>
      <w:r w:rsidRPr="006E11A2">
        <w:t xml:space="preserve">&gt; </w:t>
      </w:r>
      <w:proofErr w:type="spellStart"/>
      <w:r w:rsidRPr="006E11A2">
        <w:t>summary</w:t>
      </w:r>
      <w:proofErr w:type="spellEnd"/>
      <w:r w:rsidRPr="006E11A2">
        <w:t>(</w:t>
      </w:r>
      <w:proofErr w:type="spellStart"/>
      <w:r w:rsidRPr="006E11A2">
        <w:t>dd$y</w:t>
      </w:r>
      <w:proofErr w:type="spellEnd"/>
      <w:r w:rsidRPr="006E11A2">
        <w:t>)</w:t>
      </w:r>
    </w:p>
    <w:p w14:paraId="4BEA4CED" w14:textId="77777777" w:rsidR="006E11A2" w:rsidRPr="006E11A2" w:rsidRDefault="006E11A2" w:rsidP="006E11A2">
      <w:pPr>
        <w:pStyle w:val="QT3klein"/>
        <w:rPr>
          <w:color w:val="000000"/>
          <w:bdr w:val="none" w:sz="0" w:space="0" w:color="auto" w:frame="1"/>
        </w:rPr>
      </w:pPr>
      <w:r w:rsidRPr="006E11A2">
        <w:rPr>
          <w:color w:val="000000"/>
          <w:bdr w:val="none" w:sz="0" w:space="0" w:color="auto" w:frame="1"/>
        </w:rPr>
        <w:t xml:space="preserve">   Min. 1st </w:t>
      </w:r>
      <w:proofErr w:type="spellStart"/>
      <w:r w:rsidRPr="006E11A2">
        <w:rPr>
          <w:color w:val="000000"/>
          <w:bdr w:val="none" w:sz="0" w:space="0" w:color="auto" w:frame="1"/>
        </w:rPr>
        <w:t>Qu</w:t>
      </w:r>
      <w:proofErr w:type="spellEnd"/>
      <w:r w:rsidRPr="006E11A2">
        <w:rPr>
          <w:color w:val="000000"/>
          <w:bdr w:val="none" w:sz="0" w:space="0" w:color="auto" w:frame="1"/>
        </w:rPr>
        <w:t xml:space="preserve">.  Median    </w:t>
      </w:r>
      <w:proofErr w:type="spellStart"/>
      <w:r w:rsidRPr="006E11A2">
        <w:rPr>
          <w:color w:val="000000"/>
          <w:bdr w:val="none" w:sz="0" w:space="0" w:color="auto" w:frame="1"/>
        </w:rPr>
        <w:t>Mean</w:t>
      </w:r>
      <w:proofErr w:type="spellEnd"/>
      <w:r w:rsidRPr="006E11A2">
        <w:rPr>
          <w:color w:val="000000"/>
          <w:bdr w:val="none" w:sz="0" w:space="0" w:color="auto" w:frame="1"/>
        </w:rPr>
        <w:t xml:space="preserve"> 3rd </w:t>
      </w:r>
      <w:proofErr w:type="spellStart"/>
      <w:r w:rsidRPr="006E11A2">
        <w:rPr>
          <w:color w:val="000000"/>
          <w:bdr w:val="none" w:sz="0" w:space="0" w:color="auto" w:frame="1"/>
        </w:rPr>
        <w:t>Qu</w:t>
      </w:r>
      <w:proofErr w:type="spellEnd"/>
      <w:r w:rsidRPr="006E11A2">
        <w:rPr>
          <w:color w:val="000000"/>
          <w:bdr w:val="none" w:sz="0" w:space="0" w:color="auto" w:frame="1"/>
        </w:rPr>
        <w:t xml:space="preserve">.    Max.    </w:t>
      </w:r>
      <w:proofErr w:type="spellStart"/>
      <w:r w:rsidRPr="006E11A2">
        <w:rPr>
          <w:color w:val="000000"/>
          <w:bdr w:val="none" w:sz="0" w:space="0" w:color="auto" w:frame="1"/>
        </w:rPr>
        <w:t>NA's</w:t>
      </w:r>
      <w:proofErr w:type="spellEnd"/>
      <w:r w:rsidRPr="006E11A2">
        <w:rPr>
          <w:color w:val="000000"/>
          <w:bdr w:val="none" w:sz="0" w:space="0" w:color="auto" w:frame="1"/>
        </w:rPr>
        <w:t xml:space="preserve"> </w:t>
      </w:r>
    </w:p>
    <w:p w14:paraId="7695EFAB" w14:textId="77777777" w:rsidR="006E11A2" w:rsidRPr="006E11A2" w:rsidRDefault="006E11A2" w:rsidP="006E11A2">
      <w:pPr>
        <w:pStyle w:val="QT3klein"/>
        <w:rPr>
          <w:color w:val="000000"/>
          <w:bdr w:val="none" w:sz="0" w:space="0" w:color="auto" w:frame="1"/>
        </w:rPr>
      </w:pPr>
      <w:r w:rsidRPr="006E11A2">
        <w:rPr>
          <w:color w:val="000000"/>
          <w:bdr w:val="none" w:sz="0" w:space="0" w:color="auto" w:frame="1"/>
        </w:rPr>
        <w:t xml:space="preserve">   3.68    4.70    5.68    5.71    6.51   10.54       8 </w:t>
      </w:r>
    </w:p>
    <w:p w14:paraId="71186F93" w14:textId="77777777" w:rsidR="006E11A2" w:rsidRPr="006E11A2" w:rsidRDefault="006E11A2" w:rsidP="006E11A2">
      <w:pPr>
        <w:pStyle w:val="QT3klein"/>
      </w:pPr>
      <w:r w:rsidRPr="006E11A2">
        <w:t xml:space="preserve">&gt; </w:t>
      </w:r>
      <w:proofErr w:type="spellStart"/>
      <w:r w:rsidRPr="006E11A2">
        <w:t>summary</w:t>
      </w:r>
      <w:proofErr w:type="spellEnd"/>
      <w:r w:rsidRPr="006E11A2">
        <w:t>(</w:t>
      </w:r>
      <w:proofErr w:type="spellStart"/>
      <w:r w:rsidRPr="006E11A2">
        <w:t>dd$z</w:t>
      </w:r>
      <w:proofErr w:type="spellEnd"/>
      <w:r w:rsidRPr="006E11A2">
        <w:t>)</w:t>
      </w:r>
    </w:p>
    <w:p w14:paraId="517D4F5D" w14:textId="77777777" w:rsidR="006E11A2" w:rsidRPr="006E11A2" w:rsidRDefault="006E11A2" w:rsidP="006E11A2">
      <w:pPr>
        <w:pStyle w:val="QT3klein"/>
        <w:rPr>
          <w:color w:val="000000"/>
          <w:bdr w:val="none" w:sz="0" w:space="0" w:color="auto" w:frame="1"/>
        </w:rPr>
      </w:pPr>
      <w:r w:rsidRPr="006E11A2">
        <w:rPr>
          <w:color w:val="000000"/>
          <w:bdr w:val="none" w:sz="0" w:space="0" w:color="auto" w:frame="1"/>
        </w:rPr>
        <w:t xml:space="preserve">   Min. 1st </w:t>
      </w:r>
      <w:proofErr w:type="spellStart"/>
      <w:r w:rsidRPr="006E11A2">
        <w:rPr>
          <w:color w:val="000000"/>
          <w:bdr w:val="none" w:sz="0" w:space="0" w:color="auto" w:frame="1"/>
        </w:rPr>
        <w:t>Qu</w:t>
      </w:r>
      <w:proofErr w:type="spellEnd"/>
      <w:r w:rsidRPr="006E11A2">
        <w:rPr>
          <w:color w:val="000000"/>
          <w:bdr w:val="none" w:sz="0" w:space="0" w:color="auto" w:frame="1"/>
        </w:rPr>
        <w:t xml:space="preserve">.  Median    </w:t>
      </w:r>
      <w:proofErr w:type="spellStart"/>
      <w:r w:rsidRPr="006E11A2">
        <w:rPr>
          <w:color w:val="000000"/>
          <w:bdr w:val="none" w:sz="0" w:space="0" w:color="auto" w:frame="1"/>
        </w:rPr>
        <w:t>Mean</w:t>
      </w:r>
      <w:proofErr w:type="spellEnd"/>
      <w:r w:rsidRPr="006E11A2">
        <w:rPr>
          <w:color w:val="000000"/>
          <w:bdr w:val="none" w:sz="0" w:space="0" w:color="auto" w:frame="1"/>
        </w:rPr>
        <w:t xml:space="preserve"> 3rd </w:t>
      </w:r>
      <w:proofErr w:type="spellStart"/>
      <w:r w:rsidRPr="006E11A2">
        <w:rPr>
          <w:color w:val="000000"/>
          <w:bdr w:val="none" w:sz="0" w:space="0" w:color="auto" w:frame="1"/>
        </w:rPr>
        <w:t>Qu</w:t>
      </w:r>
      <w:proofErr w:type="spellEnd"/>
      <w:r w:rsidRPr="006E11A2">
        <w:rPr>
          <w:color w:val="000000"/>
          <w:bdr w:val="none" w:sz="0" w:space="0" w:color="auto" w:frame="1"/>
        </w:rPr>
        <w:t xml:space="preserve">.    Max.    </w:t>
      </w:r>
      <w:proofErr w:type="spellStart"/>
      <w:r w:rsidRPr="006E11A2">
        <w:rPr>
          <w:color w:val="000000"/>
          <w:bdr w:val="none" w:sz="0" w:space="0" w:color="auto" w:frame="1"/>
        </w:rPr>
        <w:t>NA's</w:t>
      </w:r>
      <w:proofErr w:type="spellEnd"/>
      <w:r w:rsidRPr="006E11A2">
        <w:rPr>
          <w:color w:val="000000"/>
          <w:bdr w:val="none" w:sz="0" w:space="0" w:color="auto" w:frame="1"/>
        </w:rPr>
        <w:t xml:space="preserve"> </w:t>
      </w:r>
    </w:p>
    <w:p w14:paraId="4F5A9174" w14:textId="77777777" w:rsidR="006E11A2" w:rsidRPr="006E11A2" w:rsidRDefault="006E11A2" w:rsidP="006E11A2">
      <w:pPr>
        <w:pStyle w:val="QT3klein"/>
        <w:rPr>
          <w:color w:val="000000"/>
        </w:rPr>
      </w:pPr>
      <w:r w:rsidRPr="006E11A2">
        <w:rPr>
          <w:color w:val="000000"/>
          <w:bdr w:val="none" w:sz="0" w:space="0" w:color="auto" w:frame="1"/>
        </w:rPr>
        <w:t xml:space="preserve">   1.07    2.91    3.53    3.54    4.04    8.06      21 </w:t>
      </w:r>
    </w:p>
    <w:p w14:paraId="5200A875" w14:textId="77777777" w:rsidR="006E11A2" w:rsidRDefault="006E11A2" w:rsidP="004C1C33"/>
    <w:p w14:paraId="208BFBA3" w14:textId="4502EDFE" w:rsidR="006E11A2" w:rsidRDefault="006072E0" w:rsidP="004C1C33">
      <w:r>
        <w:t>Beim Aufruf</w:t>
      </w:r>
      <w:r w:rsidR="006E11A2">
        <w:t xml:space="preserve"> von </w:t>
      </w:r>
      <w:proofErr w:type="spellStart"/>
      <w:r w:rsidR="006E11A2" w:rsidRPr="00CF0178">
        <w:rPr>
          <w:rStyle w:val="QWordZchn"/>
          <w:sz w:val="20"/>
        </w:rPr>
        <w:t>geom_</w:t>
      </w:r>
      <w:proofErr w:type="gramStart"/>
      <w:r w:rsidR="006E11A2" w:rsidRPr="00CF0178">
        <w:rPr>
          <w:rStyle w:val="QWordZchn"/>
          <w:sz w:val="20"/>
        </w:rPr>
        <w:t>boxplot</w:t>
      </w:r>
      <w:proofErr w:type="spellEnd"/>
      <w:r w:rsidR="006E11A2" w:rsidRPr="00CF0178">
        <w:rPr>
          <w:rStyle w:val="QWordZchn"/>
          <w:sz w:val="20"/>
        </w:rPr>
        <w:t>(</w:t>
      </w:r>
      <w:proofErr w:type="gramEnd"/>
      <w:r w:rsidR="006E11A2" w:rsidRPr="00CF0178">
        <w:rPr>
          <w:rStyle w:val="QWordZchn"/>
          <w:sz w:val="20"/>
        </w:rPr>
        <w:t>)</w:t>
      </w:r>
      <w:r w:rsidR="006E11A2">
        <w:t xml:space="preserve"> erhalten wir nun die Warnung: „</w:t>
      </w:r>
      <w:proofErr w:type="spellStart"/>
      <w:r w:rsidR="006E11A2" w:rsidRPr="00CF0178">
        <w:rPr>
          <w:rStyle w:val="QWordZchn"/>
          <w:sz w:val="20"/>
        </w:rPr>
        <w:t>Removed</w:t>
      </w:r>
      <w:proofErr w:type="spellEnd"/>
      <w:r w:rsidR="006E11A2" w:rsidRPr="00CF0178">
        <w:rPr>
          <w:rStyle w:val="QWordZchn"/>
          <w:sz w:val="20"/>
        </w:rPr>
        <w:t xml:space="preserve"> 9 </w:t>
      </w:r>
      <w:proofErr w:type="spellStart"/>
      <w:r w:rsidR="006E11A2" w:rsidRPr="00CF0178">
        <w:rPr>
          <w:rStyle w:val="QWordZchn"/>
          <w:sz w:val="20"/>
        </w:rPr>
        <w:t>rows</w:t>
      </w:r>
      <w:proofErr w:type="spellEnd"/>
      <w:r w:rsidR="006E11A2" w:rsidRPr="00CF0178">
        <w:rPr>
          <w:rStyle w:val="QWordZchn"/>
          <w:sz w:val="20"/>
        </w:rPr>
        <w:t xml:space="preserve"> </w:t>
      </w:r>
      <w:proofErr w:type="spellStart"/>
      <w:r w:rsidR="006E11A2" w:rsidRPr="00CF0178">
        <w:rPr>
          <w:rStyle w:val="QWordZchn"/>
          <w:sz w:val="20"/>
        </w:rPr>
        <w:t>containing</w:t>
      </w:r>
      <w:proofErr w:type="spellEnd"/>
      <w:r w:rsidR="006E11A2" w:rsidRPr="00CF0178">
        <w:rPr>
          <w:rStyle w:val="QWordZchn"/>
          <w:sz w:val="20"/>
        </w:rPr>
        <w:t xml:space="preserve"> non-finite </w:t>
      </w:r>
      <w:proofErr w:type="spellStart"/>
      <w:r w:rsidR="006E11A2" w:rsidRPr="00CF0178">
        <w:rPr>
          <w:rStyle w:val="QWordZchn"/>
          <w:sz w:val="20"/>
        </w:rPr>
        <w:t>values</w:t>
      </w:r>
      <w:proofErr w:type="spellEnd"/>
      <w:r w:rsidR="006E11A2" w:rsidRPr="00CF0178">
        <w:rPr>
          <w:rStyle w:val="QWordZchn"/>
          <w:sz w:val="20"/>
        </w:rPr>
        <w:t xml:space="preserve"> (</w:t>
      </w:r>
      <w:proofErr w:type="spellStart"/>
      <w:r w:rsidR="006E11A2" w:rsidRPr="00CF0178">
        <w:rPr>
          <w:rStyle w:val="QWordZchn"/>
          <w:sz w:val="20"/>
        </w:rPr>
        <w:t>stat_boxplot</w:t>
      </w:r>
      <w:proofErr w:type="spellEnd"/>
      <w:r w:rsidR="006E11A2" w:rsidRPr="00CF0178">
        <w:rPr>
          <w:rStyle w:val="QWordZchn"/>
          <w:sz w:val="20"/>
        </w:rPr>
        <w:t>).</w:t>
      </w:r>
      <w:r w:rsidR="006E11A2">
        <w:t>“</w:t>
      </w:r>
      <w:r w:rsidR="00213777">
        <w:t>:</w:t>
      </w:r>
    </w:p>
    <w:p w14:paraId="7F9A682B" w14:textId="73ED4E70" w:rsidR="007325D3" w:rsidRDefault="006E11A2" w:rsidP="00213777">
      <w:pPr>
        <w:pStyle w:val="QT3klein"/>
      </w:pPr>
      <w:proofErr w:type="spellStart"/>
      <w:r w:rsidRPr="006E11A2">
        <w:t>dd</w:t>
      </w:r>
      <w:proofErr w:type="spellEnd"/>
      <w:r w:rsidRPr="006E11A2">
        <w:t xml:space="preserve"> %&gt;% </w:t>
      </w:r>
      <w:proofErr w:type="spellStart"/>
      <w:proofErr w:type="gramStart"/>
      <w:r w:rsidRPr="006E11A2">
        <w:t>ggplot</w:t>
      </w:r>
      <w:proofErr w:type="spellEnd"/>
      <w:r w:rsidRPr="006E11A2">
        <w:t>(</w:t>
      </w:r>
      <w:proofErr w:type="spellStart"/>
      <w:proofErr w:type="gramEnd"/>
      <w:r w:rsidRPr="006E11A2">
        <w:t>aes</w:t>
      </w:r>
      <w:proofErr w:type="spellEnd"/>
      <w:r w:rsidRPr="006E11A2">
        <w:t>(x="", y = x)) +</w:t>
      </w:r>
      <w:r w:rsidR="002A2A32">
        <w:t xml:space="preserve"> </w:t>
      </w:r>
      <w:proofErr w:type="spellStart"/>
      <w:r w:rsidRPr="006E11A2">
        <w:t>geom_boxplot</w:t>
      </w:r>
      <w:proofErr w:type="spellEnd"/>
      <w:r w:rsidRPr="006E11A2">
        <w:t>()</w:t>
      </w:r>
    </w:p>
    <w:p w14:paraId="71E7070F" w14:textId="77777777" w:rsidR="002A2A32" w:rsidRPr="002A2A32" w:rsidRDefault="002A2A32" w:rsidP="002A2A32"/>
    <w:p w14:paraId="619B364D" w14:textId="77777777" w:rsidR="007325D3" w:rsidRDefault="007325D3" w:rsidP="007325D3">
      <w:pPr>
        <w:keepNext/>
      </w:pPr>
      <w:r>
        <w:rPr>
          <w:noProof/>
        </w:rPr>
        <w:drawing>
          <wp:inline distT="0" distB="0" distL="0" distR="0" wp14:anchorId="16E549AF" wp14:editId="75487B30">
            <wp:extent cx="2880000" cy="1805685"/>
            <wp:effectExtent l="0" t="0" r="0" b="444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oxplotX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0B68" w14:textId="5C29E96A" w:rsidR="007325D3" w:rsidRDefault="007325D3" w:rsidP="007325D3">
      <w:pPr>
        <w:pStyle w:val="Beschriftung"/>
      </w:pPr>
      <w:bookmarkStart w:id="5" w:name="_Ref27666295"/>
      <w:r>
        <w:t xml:space="preserve">Abbildung </w:t>
      </w:r>
      <w:fldSimple w:instr=" SEQ Abbildung \* ARABIC ">
        <w:r w:rsidR="00A277C7">
          <w:rPr>
            <w:noProof/>
          </w:rPr>
          <w:t>3</w:t>
        </w:r>
      </w:fldSimple>
      <w:bookmarkEnd w:id="5"/>
      <w:r>
        <w:t>:</w:t>
      </w:r>
      <w:r w:rsidR="007174AF">
        <w:t xml:space="preserve"> </w:t>
      </w:r>
      <w:r w:rsidR="00682F1F">
        <w:t xml:space="preserve">Ein erster Boxplot der bereinigten </w:t>
      </w:r>
      <w:r w:rsidR="00682F1F" w:rsidRPr="00682F1F">
        <w:rPr>
          <w:rFonts w:ascii="Consolas" w:hAnsi="Consolas"/>
        </w:rPr>
        <w:t>x</w:t>
      </w:r>
      <w:r w:rsidR="00682F1F">
        <w:t>-Werte</w:t>
      </w:r>
    </w:p>
    <w:p w14:paraId="46FF256F" w14:textId="188A1F57" w:rsidR="006E11A2" w:rsidRDefault="006E11A2" w:rsidP="004C1C33"/>
    <w:p w14:paraId="70E8B8F3" w14:textId="77777777" w:rsidR="00955056" w:rsidRDefault="00955056">
      <w:pPr>
        <w:spacing w:after="0"/>
      </w:pPr>
      <w:r>
        <w:br w:type="page"/>
      </w:r>
    </w:p>
    <w:p w14:paraId="05E1160A" w14:textId="6D005AEB" w:rsidR="00F747D6" w:rsidRDefault="00F747D6" w:rsidP="004C1C33">
      <w:r>
        <w:lastRenderedPageBreak/>
        <w:t>Zu Dokumentationszwecken speichern wir</w:t>
      </w:r>
      <w:r w:rsidR="002800EE">
        <w:t xml:space="preserve"> die fraglichen Datensätze</w:t>
      </w:r>
      <w:r w:rsidR="002A2A32">
        <w:t xml:space="preserve"> ab</w:t>
      </w:r>
      <w:r w:rsidR="002800EE">
        <w:t xml:space="preserve"> und schreiben sie in eine CSV-</w:t>
      </w:r>
      <w:r w:rsidR="002A2A32">
        <w:br/>
      </w:r>
      <w:r w:rsidR="002800EE">
        <w:t>Datei:</w:t>
      </w:r>
    </w:p>
    <w:p w14:paraId="43ABF0F8" w14:textId="77777777" w:rsidR="00955056" w:rsidRDefault="00955056" w:rsidP="004C1C33"/>
    <w:p w14:paraId="360560CB" w14:textId="77777777" w:rsidR="002800EE" w:rsidRPr="002800EE" w:rsidRDefault="002800EE" w:rsidP="002800EE">
      <w:pPr>
        <w:pStyle w:val="QT3klein"/>
      </w:pPr>
      <w:r w:rsidRPr="002800EE">
        <w:t xml:space="preserve">&gt; dd.na &lt;- </w:t>
      </w:r>
      <w:proofErr w:type="spellStart"/>
      <w:r w:rsidRPr="002800EE">
        <w:t>dd</w:t>
      </w:r>
      <w:proofErr w:type="spellEnd"/>
      <w:proofErr w:type="gramStart"/>
      <w:r w:rsidRPr="002800EE">
        <w:t>[!</w:t>
      </w:r>
      <w:proofErr w:type="spellStart"/>
      <w:r w:rsidRPr="002800EE">
        <w:t>complete</w:t>
      </w:r>
      <w:proofErr w:type="gramEnd"/>
      <w:r w:rsidRPr="002800EE">
        <w:t>.cases</w:t>
      </w:r>
      <w:proofErr w:type="spellEnd"/>
      <w:r w:rsidRPr="002800EE">
        <w:t>(</w:t>
      </w:r>
      <w:proofErr w:type="spellStart"/>
      <w:r w:rsidRPr="002800EE">
        <w:t>dd</w:t>
      </w:r>
      <w:proofErr w:type="spellEnd"/>
      <w:r w:rsidRPr="002800EE">
        <w:t>),]</w:t>
      </w:r>
    </w:p>
    <w:p w14:paraId="075F1E05" w14:textId="77777777" w:rsidR="002800EE" w:rsidRPr="002800EE" w:rsidRDefault="002800EE" w:rsidP="002800EE">
      <w:pPr>
        <w:pStyle w:val="QT3klein"/>
      </w:pPr>
      <w:r w:rsidRPr="002800EE">
        <w:t>&gt; dd.na</w:t>
      </w:r>
    </w:p>
    <w:p w14:paraId="670F6A39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# A </w:t>
      </w:r>
      <w:proofErr w:type="spellStart"/>
      <w:r w:rsidRPr="002800EE">
        <w:rPr>
          <w:color w:val="000000"/>
          <w:bdr w:val="none" w:sz="0" w:space="0" w:color="auto" w:frame="1"/>
        </w:rPr>
        <w:t>tibble</w:t>
      </w:r>
      <w:proofErr w:type="spellEnd"/>
      <w:r w:rsidRPr="002800EE">
        <w:rPr>
          <w:color w:val="000000"/>
          <w:bdr w:val="none" w:sz="0" w:space="0" w:color="auto" w:frame="1"/>
        </w:rPr>
        <w:t>: 23 x 11</w:t>
      </w:r>
    </w:p>
    <w:p w14:paraId="556B06B0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     </w:t>
      </w:r>
      <w:proofErr w:type="spellStart"/>
      <w:r w:rsidRPr="002800EE">
        <w:rPr>
          <w:color w:val="000000"/>
          <w:bdr w:val="none" w:sz="0" w:space="0" w:color="auto" w:frame="1"/>
        </w:rPr>
        <w:t>nr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carat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cut</w:t>
      </w:r>
      <w:proofErr w:type="spellEnd"/>
      <w:r w:rsidRPr="002800EE">
        <w:rPr>
          <w:color w:val="000000"/>
          <w:bdr w:val="none" w:sz="0" w:space="0" w:color="auto" w:frame="1"/>
        </w:rPr>
        <w:t xml:space="preserve">       </w:t>
      </w:r>
      <w:proofErr w:type="spellStart"/>
      <w:r w:rsidRPr="002800EE">
        <w:rPr>
          <w:color w:val="000000"/>
          <w:bdr w:val="none" w:sz="0" w:space="0" w:color="auto" w:frame="1"/>
        </w:rPr>
        <w:t>color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clarity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depth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table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price</w:t>
      </w:r>
      <w:proofErr w:type="spellEnd"/>
      <w:r w:rsidRPr="002800EE">
        <w:rPr>
          <w:color w:val="000000"/>
          <w:bdr w:val="none" w:sz="0" w:space="0" w:color="auto" w:frame="1"/>
        </w:rPr>
        <w:t xml:space="preserve">     z     x     y</w:t>
      </w:r>
    </w:p>
    <w:p w14:paraId="05EC830E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 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   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 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  <w:r w:rsidRPr="002800EE">
        <w:rPr>
          <w:color w:val="000000"/>
          <w:bdr w:val="none" w:sz="0" w:space="0" w:color="auto" w:frame="1"/>
        </w:rPr>
        <w:t xml:space="preserve"> </w:t>
      </w:r>
      <w:r w:rsidRPr="002800EE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2800EE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2800EE">
        <w:rPr>
          <w:i/>
          <w:iCs/>
          <w:color w:val="000000"/>
          <w:bdr w:val="none" w:sz="0" w:space="0" w:color="auto" w:frame="1"/>
        </w:rPr>
        <w:t>&gt;</w:t>
      </w:r>
    </w:p>
    <w:p w14:paraId="5D6C5FE4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</w:t>
      </w:r>
      <w:proofErr w:type="gramStart"/>
      <w:r w:rsidRPr="002800EE">
        <w:rPr>
          <w:color w:val="000000"/>
          <w:bdr w:val="none" w:sz="0" w:space="0" w:color="auto" w:frame="1"/>
        </w:rPr>
        <w:t xml:space="preserve">1  </w:t>
      </w:r>
      <w:r w:rsidRPr="002800EE">
        <w:rPr>
          <w:color w:val="000000"/>
          <w:u w:val="single"/>
          <w:bdr w:val="none" w:sz="0" w:space="0" w:color="auto" w:frame="1"/>
        </w:rPr>
        <w:t>2</w:t>
      </w:r>
      <w:r w:rsidRPr="002800EE">
        <w:rPr>
          <w:color w:val="000000"/>
          <w:bdr w:val="none" w:sz="0" w:space="0" w:color="auto" w:frame="1"/>
        </w:rPr>
        <w:t>208</w:t>
      </w:r>
      <w:proofErr w:type="gramEnd"/>
      <w:r w:rsidRPr="002800EE">
        <w:rPr>
          <w:color w:val="000000"/>
          <w:bdr w:val="none" w:sz="0" w:space="0" w:color="auto" w:frame="1"/>
        </w:rPr>
        <w:t xml:space="preserve">  1    Premium   G     SI2      59.1    59  </w:t>
      </w:r>
      <w:r w:rsidRPr="002800EE">
        <w:rPr>
          <w:color w:val="000000"/>
          <w:u w:val="single"/>
          <w:bdr w:val="none" w:sz="0" w:space="0" w:color="auto" w:frame="1"/>
        </w:rPr>
        <w:t>3</w:t>
      </w:r>
      <w:r w:rsidRPr="002800EE">
        <w:rPr>
          <w:color w:val="000000"/>
          <w:bdr w:val="none" w:sz="0" w:space="0" w:color="auto" w:frame="1"/>
        </w:rPr>
        <w:t>142 NA     6.55  6.48</w:t>
      </w:r>
    </w:p>
    <w:p w14:paraId="21A78353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</w:t>
      </w:r>
      <w:proofErr w:type="gramStart"/>
      <w:r w:rsidRPr="002800EE">
        <w:rPr>
          <w:color w:val="000000"/>
          <w:bdr w:val="none" w:sz="0" w:space="0" w:color="auto" w:frame="1"/>
        </w:rPr>
        <w:t xml:space="preserve">2  </w:t>
      </w:r>
      <w:r w:rsidRPr="002800EE">
        <w:rPr>
          <w:color w:val="000000"/>
          <w:u w:val="single"/>
          <w:bdr w:val="none" w:sz="0" w:space="0" w:color="auto" w:frame="1"/>
        </w:rPr>
        <w:t>2</w:t>
      </w:r>
      <w:r w:rsidRPr="002800EE">
        <w:rPr>
          <w:color w:val="000000"/>
          <w:bdr w:val="none" w:sz="0" w:space="0" w:color="auto" w:frame="1"/>
        </w:rPr>
        <w:t>315</w:t>
      </w:r>
      <w:proofErr w:type="gramEnd"/>
      <w:r w:rsidRPr="002800EE">
        <w:rPr>
          <w:color w:val="000000"/>
          <w:bdr w:val="none" w:sz="0" w:space="0" w:color="auto" w:frame="1"/>
        </w:rPr>
        <w:t xml:space="preserve">  1.01 Premium   H     I1       58.1    59  </w:t>
      </w:r>
      <w:r w:rsidRPr="002800EE">
        <w:rPr>
          <w:color w:val="000000"/>
          <w:u w:val="single"/>
          <w:bdr w:val="none" w:sz="0" w:space="0" w:color="auto" w:frame="1"/>
        </w:rPr>
        <w:t>3</w:t>
      </w:r>
      <w:r w:rsidRPr="002800EE">
        <w:rPr>
          <w:color w:val="000000"/>
          <w:bdr w:val="none" w:sz="0" w:space="0" w:color="auto" w:frame="1"/>
        </w:rPr>
        <w:t xml:space="preserve">167 NA     6.66  6.6 </w:t>
      </w:r>
    </w:p>
    <w:p w14:paraId="3265C44C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</w:t>
      </w:r>
      <w:proofErr w:type="gramStart"/>
      <w:r w:rsidRPr="002800EE">
        <w:rPr>
          <w:color w:val="000000"/>
          <w:bdr w:val="none" w:sz="0" w:space="0" w:color="auto" w:frame="1"/>
        </w:rPr>
        <w:t xml:space="preserve">3  </w:t>
      </w:r>
      <w:r w:rsidRPr="002800EE">
        <w:rPr>
          <w:color w:val="000000"/>
          <w:u w:val="single"/>
          <w:bdr w:val="none" w:sz="0" w:space="0" w:color="auto" w:frame="1"/>
        </w:rPr>
        <w:t>4</w:t>
      </w:r>
      <w:r w:rsidRPr="002800EE">
        <w:rPr>
          <w:color w:val="000000"/>
          <w:bdr w:val="none" w:sz="0" w:space="0" w:color="auto" w:frame="1"/>
        </w:rPr>
        <w:t>792</w:t>
      </w:r>
      <w:proofErr w:type="gramEnd"/>
      <w:r w:rsidRPr="002800EE">
        <w:rPr>
          <w:color w:val="000000"/>
          <w:bdr w:val="none" w:sz="0" w:space="0" w:color="auto" w:frame="1"/>
        </w:rPr>
        <w:t xml:space="preserve">  1.1  Premium   G     SI2      63      59  </w:t>
      </w:r>
      <w:r w:rsidRPr="002800EE">
        <w:rPr>
          <w:color w:val="000000"/>
          <w:u w:val="single"/>
          <w:bdr w:val="none" w:sz="0" w:space="0" w:color="auto" w:frame="1"/>
        </w:rPr>
        <w:t>3</w:t>
      </w:r>
      <w:r w:rsidRPr="002800EE">
        <w:rPr>
          <w:color w:val="000000"/>
          <w:bdr w:val="none" w:sz="0" w:space="0" w:color="auto" w:frame="1"/>
        </w:rPr>
        <w:t>696 NA     6.5   6.47</w:t>
      </w:r>
    </w:p>
    <w:p w14:paraId="0528537B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</w:t>
      </w:r>
      <w:proofErr w:type="gramStart"/>
      <w:r w:rsidRPr="002800EE">
        <w:rPr>
          <w:color w:val="000000"/>
          <w:bdr w:val="none" w:sz="0" w:space="0" w:color="auto" w:frame="1"/>
        </w:rPr>
        <w:t xml:space="preserve">4  </w:t>
      </w:r>
      <w:r w:rsidRPr="002800EE">
        <w:rPr>
          <w:color w:val="000000"/>
          <w:u w:val="single"/>
          <w:bdr w:val="none" w:sz="0" w:space="0" w:color="auto" w:frame="1"/>
        </w:rPr>
        <w:t>5</w:t>
      </w:r>
      <w:r w:rsidRPr="002800EE">
        <w:rPr>
          <w:color w:val="000000"/>
          <w:bdr w:val="none" w:sz="0" w:space="0" w:color="auto" w:frame="1"/>
        </w:rPr>
        <w:t>472</w:t>
      </w:r>
      <w:proofErr w:type="gramEnd"/>
      <w:r w:rsidRPr="002800EE">
        <w:rPr>
          <w:color w:val="000000"/>
          <w:bdr w:val="none" w:sz="0" w:space="0" w:color="auto" w:frame="1"/>
        </w:rPr>
        <w:t xml:space="preserve">  1.01 Premium   F     SI2      59.2    58  </w:t>
      </w:r>
      <w:r w:rsidRPr="002800EE">
        <w:rPr>
          <w:color w:val="000000"/>
          <w:u w:val="single"/>
          <w:bdr w:val="none" w:sz="0" w:space="0" w:color="auto" w:frame="1"/>
        </w:rPr>
        <w:t>3</w:t>
      </w:r>
      <w:r w:rsidRPr="002800EE">
        <w:rPr>
          <w:color w:val="000000"/>
          <w:bdr w:val="none" w:sz="0" w:space="0" w:color="auto" w:frame="1"/>
        </w:rPr>
        <w:t>837 NA     6.5   6.47</w:t>
      </w:r>
    </w:p>
    <w:p w14:paraId="77174E2D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5 </w:t>
      </w:r>
      <w:proofErr w:type="gramStart"/>
      <w:r w:rsidRPr="002800EE">
        <w:rPr>
          <w:color w:val="000000"/>
          <w:u w:val="single"/>
          <w:bdr w:val="none" w:sz="0" w:space="0" w:color="auto" w:frame="1"/>
        </w:rPr>
        <w:t>10</w:t>
      </w:r>
      <w:r w:rsidRPr="002800EE">
        <w:rPr>
          <w:color w:val="000000"/>
          <w:bdr w:val="none" w:sz="0" w:space="0" w:color="auto" w:frame="1"/>
        </w:rPr>
        <w:t>168  1.5</w:t>
      </w:r>
      <w:proofErr w:type="gramEnd"/>
      <w:r w:rsidRPr="002800EE">
        <w:rPr>
          <w:color w:val="000000"/>
          <w:bdr w:val="none" w:sz="0" w:space="0" w:color="auto" w:frame="1"/>
        </w:rPr>
        <w:t xml:space="preserve">  </w:t>
      </w:r>
      <w:proofErr w:type="spellStart"/>
      <w:r w:rsidRPr="002800EE">
        <w:rPr>
          <w:color w:val="000000"/>
          <w:bdr w:val="none" w:sz="0" w:space="0" w:color="auto" w:frame="1"/>
        </w:rPr>
        <w:t>Good</w:t>
      </w:r>
      <w:proofErr w:type="spellEnd"/>
      <w:r w:rsidRPr="002800EE">
        <w:rPr>
          <w:color w:val="000000"/>
          <w:bdr w:val="none" w:sz="0" w:space="0" w:color="auto" w:frame="1"/>
        </w:rPr>
        <w:t xml:space="preserve">      G     I1       64      61  </w:t>
      </w:r>
      <w:r w:rsidRPr="002800EE">
        <w:rPr>
          <w:color w:val="000000"/>
          <w:u w:val="single"/>
          <w:bdr w:val="none" w:sz="0" w:space="0" w:color="auto" w:frame="1"/>
        </w:rPr>
        <w:t>4</w:t>
      </w:r>
      <w:r w:rsidRPr="002800EE">
        <w:rPr>
          <w:color w:val="000000"/>
          <w:bdr w:val="none" w:sz="0" w:space="0" w:color="auto" w:frame="1"/>
        </w:rPr>
        <w:t>731 NA     7.15  7.04</w:t>
      </w:r>
    </w:p>
    <w:p w14:paraId="541F12E7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6 </w:t>
      </w:r>
      <w:proofErr w:type="gramStart"/>
      <w:r w:rsidRPr="002800EE">
        <w:rPr>
          <w:color w:val="000000"/>
          <w:u w:val="single"/>
          <w:bdr w:val="none" w:sz="0" w:space="0" w:color="auto" w:frame="1"/>
        </w:rPr>
        <w:t>11</w:t>
      </w:r>
      <w:r w:rsidRPr="002800EE">
        <w:rPr>
          <w:color w:val="000000"/>
          <w:bdr w:val="none" w:sz="0" w:space="0" w:color="auto" w:frame="1"/>
        </w:rPr>
        <w:t>183  1.07</w:t>
      </w:r>
      <w:proofErr w:type="gramEnd"/>
      <w:r w:rsidRPr="002800EE">
        <w:rPr>
          <w:color w:val="000000"/>
          <w:bdr w:val="none" w:sz="0" w:space="0" w:color="auto" w:frame="1"/>
        </w:rPr>
        <w:t xml:space="preserve"> Ideal     F     SI2      61.6    56  </w:t>
      </w:r>
      <w:r w:rsidRPr="002800EE">
        <w:rPr>
          <w:color w:val="000000"/>
          <w:u w:val="single"/>
          <w:bdr w:val="none" w:sz="0" w:space="0" w:color="auto" w:frame="1"/>
        </w:rPr>
        <w:t>4</w:t>
      </w:r>
      <w:r w:rsidRPr="002800EE">
        <w:rPr>
          <w:color w:val="000000"/>
          <w:bdr w:val="none" w:sz="0" w:space="0" w:color="auto" w:frame="1"/>
        </w:rPr>
        <w:t xml:space="preserve">954 NA     6.62 NA   </w:t>
      </w:r>
    </w:p>
    <w:p w14:paraId="4724F9D1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7 </w:t>
      </w:r>
      <w:proofErr w:type="gramStart"/>
      <w:r w:rsidRPr="002800EE">
        <w:rPr>
          <w:color w:val="000000"/>
          <w:u w:val="single"/>
          <w:bdr w:val="none" w:sz="0" w:space="0" w:color="auto" w:frame="1"/>
        </w:rPr>
        <w:t>11</w:t>
      </w:r>
      <w:r w:rsidRPr="002800EE">
        <w:rPr>
          <w:color w:val="000000"/>
          <w:bdr w:val="none" w:sz="0" w:space="0" w:color="auto" w:frame="1"/>
        </w:rPr>
        <w:t>964  1</w:t>
      </w:r>
      <w:proofErr w:type="gramEnd"/>
      <w:r w:rsidRPr="002800EE">
        <w:rPr>
          <w:color w:val="000000"/>
          <w:bdr w:val="none" w:sz="0" w:space="0" w:color="auto" w:frame="1"/>
        </w:rPr>
        <w:t xml:space="preserve">    </w:t>
      </w:r>
      <w:proofErr w:type="spellStart"/>
      <w:r w:rsidRPr="002800EE">
        <w:rPr>
          <w:color w:val="000000"/>
          <w:bdr w:val="none" w:sz="0" w:space="0" w:color="auto" w:frame="1"/>
        </w:rPr>
        <w:t>Very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Good</w:t>
      </w:r>
      <w:proofErr w:type="spellEnd"/>
      <w:r w:rsidRPr="002800EE">
        <w:rPr>
          <w:color w:val="000000"/>
          <w:bdr w:val="none" w:sz="0" w:space="0" w:color="auto" w:frame="1"/>
        </w:rPr>
        <w:t xml:space="preserve"> H     VS2      63.3    53  </w:t>
      </w:r>
      <w:r w:rsidRPr="002800EE">
        <w:rPr>
          <w:color w:val="000000"/>
          <w:u w:val="single"/>
          <w:bdr w:val="none" w:sz="0" w:space="0" w:color="auto" w:frame="1"/>
        </w:rPr>
        <w:t>5</w:t>
      </w:r>
      <w:r w:rsidRPr="002800EE">
        <w:rPr>
          <w:color w:val="000000"/>
          <w:bdr w:val="none" w:sz="0" w:space="0" w:color="auto" w:frame="1"/>
        </w:rPr>
        <w:t xml:space="preserve">139 NA    </w:t>
      </w:r>
      <w:proofErr w:type="spellStart"/>
      <w:r w:rsidRPr="002800EE">
        <w:rPr>
          <w:color w:val="000000"/>
          <w:bdr w:val="none" w:sz="0" w:space="0" w:color="auto" w:frame="1"/>
        </w:rPr>
        <w:t>NA</w:t>
      </w:r>
      <w:proofErr w:type="spellEnd"/>
      <w:r w:rsidRPr="002800EE">
        <w:rPr>
          <w:color w:val="000000"/>
          <w:bdr w:val="none" w:sz="0" w:space="0" w:color="auto" w:frame="1"/>
        </w:rPr>
        <w:t xml:space="preserve">    </w:t>
      </w:r>
      <w:proofErr w:type="spellStart"/>
      <w:r w:rsidRPr="002800EE">
        <w:rPr>
          <w:color w:val="000000"/>
          <w:bdr w:val="none" w:sz="0" w:space="0" w:color="auto" w:frame="1"/>
        </w:rPr>
        <w:t>NA</w:t>
      </w:r>
      <w:proofErr w:type="spellEnd"/>
      <w:r w:rsidRPr="002800EE">
        <w:rPr>
          <w:color w:val="000000"/>
          <w:bdr w:val="none" w:sz="0" w:space="0" w:color="auto" w:frame="1"/>
        </w:rPr>
        <w:t xml:space="preserve">   </w:t>
      </w:r>
    </w:p>
    <w:p w14:paraId="74C54FC8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8 </w:t>
      </w:r>
      <w:proofErr w:type="gramStart"/>
      <w:r w:rsidRPr="002800EE">
        <w:rPr>
          <w:color w:val="000000"/>
          <w:u w:val="single"/>
          <w:bdr w:val="none" w:sz="0" w:space="0" w:color="auto" w:frame="1"/>
        </w:rPr>
        <w:t>13</w:t>
      </w:r>
      <w:r w:rsidRPr="002800EE">
        <w:rPr>
          <w:color w:val="000000"/>
          <w:bdr w:val="none" w:sz="0" w:space="0" w:color="auto" w:frame="1"/>
        </w:rPr>
        <w:t>602  1.15</w:t>
      </w:r>
      <w:proofErr w:type="gramEnd"/>
      <w:r w:rsidRPr="002800EE">
        <w:rPr>
          <w:color w:val="000000"/>
          <w:bdr w:val="none" w:sz="0" w:space="0" w:color="auto" w:frame="1"/>
        </w:rPr>
        <w:t xml:space="preserve"> Ideal     G     VS2      59.2    56  </w:t>
      </w:r>
      <w:r w:rsidRPr="002800EE">
        <w:rPr>
          <w:color w:val="000000"/>
          <w:u w:val="single"/>
          <w:bdr w:val="none" w:sz="0" w:space="0" w:color="auto" w:frame="1"/>
        </w:rPr>
        <w:t>5</w:t>
      </w:r>
      <w:r w:rsidRPr="002800EE">
        <w:rPr>
          <w:color w:val="000000"/>
          <w:bdr w:val="none" w:sz="0" w:space="0" w:color="auto" w:frame="1"/>
        </w:rPr>
        <w:t>564 NA     6.88  6.83</w:t>
      </w:r>
    </w:p>
    <w:p w14:paraId="50929EF8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 9 </w:t>
      </w:r>
      <w:proofErr w:type="gramStart"/>
      <w:r w:rsidRPr="002800EE">
        <w:rPr>
          <w:color w:val="000000"/>
          <w:u w:val="single"/>
          <w:bdr w:val="none" w:sz="0" w:space="0" w:color="auto" w:frame="1"/>
        </w:rPr>
        <w:t>15</w:t>
      </w:r>
      <w:r w:rsidRPr="002800EE">
        <w:rPr>
          <w:color w:val="000000"/>
          <w:bdr w:val="none" w:sz="0" w:space="0" w:color="auto" w:frame="1"/>
        </w:rPr>
        <w:t>952  1.14</w:t>
      </w:r>
      <w:proofErr w:type="gramEnd"/>
      <w:r w:rsidRPr="002800EE">
        <w:rPr>
          <w:color w:val="000000"/>
          <w:bdr w:val="none" w:sz="0" w:space="0" w:color="auto" w:frame="1"/>
        </w:rPr>
        <w:t xml:space="preserve"> Fair      G     VS1      57.5    67  </w:t>
      </w:r>
      <w:r w:rsidRPr="002800EE">
        <w:rPr>
          <w:color w:val="000000"/>
          <w:u w:val="single"/>
          <w:bdr w:val="none" w:sz="0" w:space="0" w:color="auto" w:frame="1"/>
        </w:rPr>
        <w:t>6</w:t>
      </w:r>
      <w:r w:rsidRPr="002800EE">
        <w:rPr>
          <w:color w:val="000000"/>
          <w:bdr w:val="none" w:sz="0" w:space="0" w:color="auto" w:frame="1"/>
        </w:rPr>
        <w:t xml:space="preserve">381 NA    </w:t>
      </w:r>
      <w:proofErr w:type="spellStart"/>
      <w:r w:rsidRPr="002800EE">
        <w:rPr>
          <w:color w:val="000000"/>
          <w:bdr w:val="none" w:sz="0" w:space="0" w:color="auto" w:frame="1"/>
        </w:rPr>
        <w:t>NA</w:t>
      </w:r>
      <w:proofErr w:type="spellEnd"/>
      <w:r w:rsidRPr="002800EE">
        <w:rPr>
          <w:color w:val="000000"/>
          <w:bdr w:val="none" w:sz="0" w:space="0" w:color="auto" w:frame="1"/>
        </w:rPr>
        <w:t xml:space="preserve">    </w:t>
      </w:r>
      <w:proofErr w:type="spellStart"/>
      <w:r w:rsidRPr="002800EE">
        <w:rPr>
          <w:color w:val="000000"/>
          <w:bdr w:val="none" w:sz="0" w:space="0" w:color="auto" w:frame="1"/>
        </w:rPr>
        <w:t>NA</w:t>
      </w:r>
      <w:proofErr w:type="spellEnd"/>
      <w:r w:rsidRPr="002800EE">
        <w:rPr>
          <w:color w:val="000000"/>
          <w:bdr w:val="none" w:sz="0" w:space="0" w:color="auto" w:frame="1"/>
        </w:rPr>
        <w:t xml:space="preserve">   </w:t>
      </w:r>
    </w:p>
    <w:p w14:paraId="23E97EEA" w14:textId="77777777" w:rsidR="002800EE" w:rsidRPr="002800EE" w:rsidRDefault="002800EE" w:rsidP="002800EE">
      <w:pPr>
        <w:pStyle w:val="QT3klein"/>
        <w:rPr>
          <w:color w:val="000000"/>
          <w:bdr w:val="none" w:sz="0" w:space="0" w:color="auto" w:frame="1"/>
        </w:rPr>
      </w:pPr>
      <w:r w:rsidRPr="002800EE">
        <w:rPr>
          <w:color w:val="000000"/>
          <w:bdr w:val="none" w:sz="0" w:space="0" w:color="auto" w:frame="1"/>
        </w:rPr>
        <w:t xml:space="preserve">10 </w:t>
      </w:r>
      <w:proofErr w:type="gramStart"/>
      <w:r w:rsidRPr="002800EE">
        <w:rPr>
          <w:color w:val="000000"/>
          <w:u w:val="single"/>
          <w:bdr w:val="none" w:sz="0" w:space="0" w:color="auto" w:frame="1"/>
        </w:rPr>
        <w:t>24</w:t>
      </w:r>
      <w:r w:rsidRPr="002800EE">
        <w:rPr>
          <w:color w:val="000000"/>
          <w:bdr w:val="none" w:sz="0" w:space="0" w:color="auto" w:frame="1"/>
        </w:rPr>
        <w:t>068  2</w:t>
      </w:r>
      <w:proofErr w:type="gramEnd"/>
      <w:r w:rsidRPr="002800EE">
        <w:rPr>
          <w:color w:val="000000"/>
          <w:bdr w:val="none" w:sz="0" w:space="0" w:color="auto" w:frame="1"/>
        </w:rPr>
        <w:t xml:space="preserve">    Premium   H     SI2      58.9    57 </w:t>
      </w:r>
      <w:r w:rsidRPr="002800EE">
        <w:rPr>
          <w:color w:val="000000"/>
          <w:u w:val="single"/>
          <w:bdr w:val="none" w:sz="0" w:space="0" w:color="auto" w:frame="1"/>
        </w:rPr>
        <w:t>12</w:t>
      </w:r>
      <w:r w:rsidRPr="002800EE">
        <w:rPr>
          <w:color w:val="000000"/>
          <w:bdr w:val="none" w:sz="0" w:space="0" w:color="auto" w:frame="1"/>
        </w:rPr>
        <w:t>210  8.06 NA     8.09</w:t>
      </w:r>
    </w:p>
    <w:p w14:paraId="4FB6A349" w14:textId="77777777" w:rsidR="002800EE" w:rsidRPr="002800EE" w:rsidRDefault="002800EE" w:rsidP="002800EE">
      <w:pPr>
        <w:pStyle w:val="QT3klein"/>
        <w:rPr>
          <w:color w:val="000000"/>
        </w:rPr>
      </w:pPr>
      <w:r w:rsidRPr="002800EE">
        <w:rPr>
          <w:color w:val="000000"/>
          <w:bdr w:val="none" w:sz="0" w:space="0" w:color="auto" w:frame="1"/>
        </w:rPr>
        <w:t xml:space="preserve"># … </w:t>
      </w:r>
      <w:proofErr w:type="spellStart"/>
      <w:r w:rsidRPr="002800EE">
        <w:rPr>
          <w:color w:val="000000"/>
          <w:bdr w:val="none" w:sz="0" w:space="0" w:color="auto" w:frame="1"/>
        </w:rPr>
        <w:t>with</w:t>
      </w:r>
      <w:proofErr w:type="spellEnd"/>
      <w:r w:rsidRPr="002800EE">
        <w:rPr>
          <w:color w:val="000000"/>
          <w:bdr w:val="none" w:sz="0" w:space="0" w:color="auto" w:frame="1"/>
        </w:rPr>
        <w:t xml:space="preserve"> 13 </w:t>
      </w:r>
      <w:proofErr w:type="spellStart"/>
      <w:r w:rsidRPr="002800EE">
        <w:rPr>
          <w:color w:val="000000"/>
          <w:bdr w:val="none" w:sz="0" w:space="0" w:color="auto" w:frame="1"/>
        </w:rPr>
        <w:t>more</w:t>
      </w:r>
      <w:proofErr w:type="spellEnd"/>
      <w:r w:rsidRPr="002800EE">
        <w:rPr>
          <w:color w:val="000000"/>
          <w:bdr w:val="none" w:sz="0" w:space="0" w:color="auto" w:frame="1"/>
        </w:rPr>
        <w:t xml:space="preserve"> </w:t>
      </w:r>
      <w:proofErr w:type="spellStart"/>
      <w:r w:rsidRPr="002800EE">
        <w:rPr>
          <w:color w:val="000000"/>
          <w:bdr w:val="none" w:sz="0" w:space="0" w:color="auto" w:frame="1"/>
        </w:rPr>
        <w:t>rows</w:t>
      </w:r>
      <w:proofErr w:type="spellEnd"/>
    </w:p>
    <w:p w14:paraId="463D2153" w14:textId="4B202524" w:rsidR="00F747D6" w:rsidRDefault="00F747D6" w:rsidP="002800EE">
      <w:pPr>
        <w:pStyle w:val="QT3klein"/>
      </w:pPr>
    </w:p>
    <w:p w14:paraId="2B3DA115" w14:textId="627F3F08" w:rsidR="00F747D6" w:rsidRDefault="00F747D6" w:rsidP="004C1C33"/>
    <w:p w14:paraId="46A2118A" w14:textId="5D57E531" w:rsidR="002800EE" w:rsidRDefault="002800EE" w:rsidP="002800EE">
      <w:pPr>
        <w:pStyle w:val="QT3klein"/>
      </w:pPr>
      <w:r w:rsidRPr="002800EE">
        <w:t>write_csv2(dd.na, "diamonds_fraglich1.csv")</w:t>
      </w:r>
    </w:p>
    <w:p w14:paraId="08357FE4" w14:textId="277734E1" w:rsidR="002800EE" w:rsidRDefault="002800EE" w:rsidP="004C1C33"/>
    <w:p w14:paraId="23345416" w14:textId="15B925CA" w:rsidR="002800EE" w:rsidRDefault="002800EE" w:rsidP="004C1C33">
      <w:r>
        <w:t xml:space="preserve">Danach bereinigen wir unsere Daten, in dem wir alle Datensätze löschen, die einen </w:t>
      </w:r>
      <w:r w:rsidRPr="00CF0178">
        <w:rPr>
          <w:rStyle w:val="QWordZchn"/>
          <w:sz w:val="20"/>
        </w:rPr>
        <w:t>NA</w:t>
      </w:r>
      <w:r>
        <w:t>-Wert enthalten. Da dies nur einen äußerst geringen Anteil der gesamten Daten betrifft, verlieren wir hierdurch nicht viel Information.</w:t>
      </w:r>
    </w:p>
    <w:p w14:paraId="7AEB7458" w14:textId="25BF079E" w:rsidR="002800EE" w:rsidRDefault="002800EE" w:rsidP="002800EE">
      <w:pPr>
        <w:pStyle w:val="QT3klein"/>
      </w:pPr>
      <w:proofErr w:type="spellStart"/>
      <w:r w:rsidRPr="002800EE">
        <w:t>dd</w:t>
      </w:r>
      <w:proofErr w:type="spellEnd"/>
      <w:r w:rsidRPr="002800EE">
        <w:t xml:space="preserve"> &lt;- </w:t>
      </w:r>
      <w:proofErr w:type="spellStart"/>
      <w:r w:rsidRPr="002800EE">
        <w:t>dd</w:t>
      </w:r>
      <w:proofErr w:type="spellEnd"/>
      <w:r w:rsidRPr="002800EE">
        <w:t xml:space="preserve"> %&gt;% </w:t>
      </w:r>
      <w:proofErr w:type="spellStart"/>
      <w:r w:rsidRPr="002800EE">
        <w:t>drop_</w:t>
      </w:r>
      <w:proofErr w:type="gramStart"/>
      <w:r w:rsidRPr="002800EE">
        <w:t>na</w:t>
      </w:r>
      <w:proofErr w:type="spellEnd"/>
      <w:r w:rsidRPr="002800EE">
        <w:t>(</w:t>
      </w:r>
      <w:proofErr w:type="gramEnd"/>
      <w:r w:rsidRPr="002800EE">
        <w:t>)</w:t>
      </w:r>
    </w:p>
    <w:p w14:paraId="330D7DA9" w14:textId="3C036CD0" w:rsidR="006E11A2" w:rsidRDefault="006E11A2" w:rsidP="004C1C33"/>
    <w:p w14:paraId="6A723FE7" w14:textId="77777777" w:rsidR="00955056" w:rsidRDefault="00955056" w:rsidP="004C1C33"/>
    <w:p w14:paraId="743EE397" w14:textId="551A108A" w:rsidR="00EA2C43" w:rsidRDefault="00EA2C43" w:rsidP="00EA2C43">
      <w:pPr>
        <w:pStyle w:val="berschrift2"/>
      </w:pPr>
      <w:bookmarkStart w:id="6" w:name="_Toc28516985"/>
      <w:r>
        <w:t>Weitere Ausreißer</w:t>
      </w:r>
      <w:bookmarkEnd w:id="6"/>
    </w:p>
    <w:p w14:paraId="61D2BF81" w14:textId="25F8B6BC" w:rsidR="00EA2C43" w:rsidRDefault="00EA2C43" w:rsidP="00EA2C43">
      <w:r>
        <w:t xml:space="preserve">Wie man z. B. in </w:t>
      </w:r>
      <w:r w:rsidR="007325D3">
        <w:fldChar w:fldCharType="begin"/>
      </w:r>
      <w:r w:rsidR="007325D3">
        <w:instrText xml:space="preserve"> REF _Ref27666295 \h </w:instrText>
      </w:r>
      <w:r w:rsidR="007325D3">
        <w:fldChar w:fldCharType="separate"/>
      </w:r>
      <w:r w:rsidR="00057E42">
        <w:t xml:space="preserve">Abbildung </w:t>
      </w:r>
      <w:r w:rsidR="00057E42">
        <w:rPr>
          <w:noProof/>
        </w:rPr>
        <w:t>3</w:t>
      </w:r>
      <w:r w:rsidR="007325D3">
        <w:fldChar w:fldCharType="end"/>
      </w:r>
      <w:r w:rsidR="007325D3">
        <w:t xml:space="preserve"> </w:t>
      </w:r>
      <w:r>
        <w:t xml:space="preserve">sieht, gibt es in den </w:t>
      </w:r>
      <w:r w:rsidRPr="00CF0178">
        <w:rPr>
          <w:rStyle w:val="QWordZchn"/>
          <w:sz w:val="20"/>
        </w:rPr>
        <w:t>x</w:t>
      </w:r>
      <w:r>
        <w:t>-Wert</w:t>
      </w:r>
      <w:r w:rsidR="00213777">
        <w:t>en nach oben einige</w:t>
      </w:r>
      <w:r w:rsidR="002A2A32">
        <w:t xml:space="preserve"> deutliche</w:t>
      </w:r>
      <w:r w:rsidR="00213777">
        <w:t xml:space="preserve"> Ausreißer. </w:t>
      </w:r>
      <w:r>
        <w:t xml:space="preserve">Ob dies fehlerhafte oder fragliche Werte sind, können wir ohne spezielles Anwenderwissen nicht beurteilen. Für die weitere Analyse scheint es sinnvoll zu sein, die Zusammenhänge zwischen den </w:t>
      </w:r>
      <w:r w:rsidRPr="00CF0178">
        <w:rPr>
          <w:rStyle w:val="QWordZchn"/>
          <w:sz w:val="20"/>
        </w:rPr>
        <w:t>x</w:t>
      </w:r>
      <w:r>
        <w:t xml:space="preserve">- und </w:t>
      </w:r>
      <w:r w:rsidRPr="00CF0178">
        <w:rPr>
          <w:rStyle w:val="QWordZchn"/>
          <w:sz w:val="20"/>
        </w:rPr>
        <w:t>y</w:t>
      </w:r>
      <w:r>
        <w:t>-Werten</w:t>
      </w:r>
      <w:r w:rsidR="00213777">
        <w:t xml:space="preserve"> genauer</w:t>
      </w:r>
      <w:r>
        <w:t xml:space="preserve"> zu betrachten. Einen ersten Hinweis erhalten wir über die Korrelation:</w:t>
      </w:r>
    </w:p>
    <w:p w14:paraId="5C29E96A" w14:textId="77777777" w:rsidR="00EA2C43" w:rsidRPr="00EA2C43" w:rsidRDefault="00EA2C43" w:rsidP="00EA2C43">
      <w:pPr>
        <w:pStyle w:val="QT3klein"/>
      </w:pPr>
      <w:proofErr w:type="spellStart"/>
      <w:proofErr w:type="gramStart"/>
      <w:r w:rsidRPr="00EA2C43">
        <w:t>cor</w:t>
      </w:r>
      <w:proofErr w:type="spellEnd"/>
      <w:r w:rsidRPr="00EA2C43">
        <w:t>(</w:t>
      </w:r>
      <w:proofErr w:type="spellStart"/>
      <w:proofErr w:type="gramEnd"/>
      <w:r w:rsidRPr="00EA2C43">
        <w:t>dd$x</w:t>
      </w:r>
      <w:proofErr w:type="spellEnd"/>
      <w:r w:rsidRPr="00EA2C43">
        <w:t xml:space="preserve">, </w:t>
      </w:r>
      <w:proofErr w:type="spellStart"/>
      <w:r w:rsidRPr="00EA2C43">
        <w:t>dd$y</w:t>
      </w:r>
      <w:proofErr w:type="spellEnd"/>
      <w:r w:rsidRPr="00EA2C43">
        <w:t>)</w:t>
      </w:r>
    </w:p>
    <w:p w14:paraId="4EEC7653" w14:textId="77777777" w:rsidR="00EA2C43" w:rsidRPr="00EA2C43" w:rsidRDefault="00EA2C43" w:rsidP="00EA2C43">
      <w:pPr>
        <w:pStyle w:val="QT3klein"/>
        <w:rPr>
          <w:color w:val="000000"/>
        </w:rPr>
      </w:pPr>
      <w:r w:rsidRPr="00EA2C43">
        <w:rPr>
          <w:color w:val="000000"/>
          <w:bdr w:val="none" w:sz="0" w:space="0" w:color="auto" w:frame="1"/>
        </w:rPr>
        <w:t>[1] 0.9995239</w:t>
      </w:r>
    </w:p>
    <w:p w14:paraId="3246CB61" w14:textId="10FE9487" w:rsidR="00EA2C43" w:rsidRDefault="00EA2C43" w:rsidP="00EA2C43"/>
    <w:p w14:paraId="6BA0779C" w14:textId="1B050545" w:rsidR="007325D3" w:rsidRDefault="00EA2C43" w:rsidP="00EA2C43">
      <w:r>
        <w:t>Es gibt als</w:t>
      </w:r>
      <w:r w:rsidR="00213777">
        <w:t>o</w:t>
      </w:r>
      <w:r>
        <w:t xml:space="preserve"> einen starken linearen Zusammenhang zwischen den x- und y-Werten. Dies sieht man auch im folgenden Plot:</w:t>
      </w:r>
    </w:p>
    <w:p w14:paraId="5336BB7B" w14:textId="77777777" w:rsidR="007325D3" w:rsidRDefault="007325D3" w:rsidP="007325D3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dd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x, y = y)) +</w:t>
      </w:r>
    </w:p>
    <w:p w14:paraId="5BB1D2CF" w14:textId="77777777" w:rsidR="007325D3" w:rsidRDefault="007325D3" w:rsidP="007325D3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alpha</w:t>
      </w:r>
      <w:proofErr w:type="spellEnd"/>
      <w:r>
        <w:t xml:space="preserve"> =0.5) +</w:t>
      </w:r>
    </w:p>
    <w:p w14:paraId="7967FCC6" w14:textId="4FF13BEB" w:rsidR="007325D3" w:rsidRDefault="007325D3" w:rsidP="007325D3">
      <w:pPr>
        <w:pStyle w:val="QT3klein"/>
      </w:pPr>
      <w:r>
        <w:t xml:space="preserve">  </w:t>
      </w:r>
      <w:proofErr w:type="spellStart"/>
      <w:r>
        <w:t>geom_smooth</w:t>
      </w:r>
      <w:proofErr w:type="spellEnd"/>
      <w:r>
        <w:t>(</w:t>
      </w:r>
      <w:proofErr w:type="spellStart"/>
      <w:r>
        <w:t>method</w:t>
      </w:r>
      <w:proofErr w:type="spellEnd"/>
      <w:r>
        <w:t>='lm')</w:t>
      </w:r>
    </w:p>
    <w:p w14:paraId="6CC6D223" w14:textId="77777777" w:rsidR="00EA2C43" w:rsidRDefault="00EA2C43" w:rsidP="00EA2C43"/>
    <w:p w14:paraId="0A44BE1F" w14:textId="77777777" w:rsidR="007325D3" w:rsidRDefault="007325D3" w:rsidP="007325D3">
      <w:pPr>
        <w:keepNext/>
      </w:pPr>
      <w:r>
        <w:rPr>
          <w:noProof/>
        </w:rPr>
        <w:lastRenderedPageBreak/>
        <w:drawing>
          <wp:inline distT="0" distB="0" distL="0" distR="0" wp14:anchorId="2E1CD2E5" wp14:editId="25C42BF5">
            <wp:extent cx="3600000" cy="2257107"/>
            <wp:effectExtent l="0" t="0" r="63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intLm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6F93" w14:textId="10AB631E" w:rsidR="00EA2C43" w:rsidRDefault="007325D3" w:rsidP="007325D3">
      <w:pPr>
        <w:pStyle w:val="Beschriftung"/>
      </w:pPr>
      <w:bookmarkStart w:id="7" w:name="_Ref27667484"/>
      <w:r>
        <w:t xml:space="preserve">Abbildung </w:t>
      </w:r>
      <w:fldSimple w:instr=" SEQ Abbildung \* ARABIC ">
        <w:r w:rsidR="00A277C7">
          <w:rPr>
            <w:noProof/>
          </w:rPr>
          <w:t>4</w:t>
        </w:r>
      </w:fldSimple>
      <w:bookmarkEnd w:id="7"/>
      <w:r>
        <w:t>:</w:t>
      </w:r>
      <w:r w:rsidR="007174AF">
        <w:t xml:space="preserve"> </w:t>
      </w:r>
      <w:r w:rsidR="00682F1F">
        <w:t xml:space="preserve"> </w:t>
      </w:r>
      <w:r w:rsidR="00682F1F">
        <w:rPr>
          <w:rFonts w:ascii="Consolas" w:hAnsi="Consolas"/>
        </w:rPr>
        <w:t>y</w:t>
      </w:r>
      <w:r w:rsidR="00682F1F">
        <w:t xml:space="preserve">- und </w:t>
      </w:r>
      <w:r w:rsidR="00682F1F" w:rsidRPr="00682F1F">
        <w:rPr>
          <w:rFonts w:ascii="Consolas" w:hAnsi="Consolas"/>
        </w:rPr>
        <w:t>x</w:t>
      </w:r>
      <w:r w:rsidR="00682F1F">
        <w:t>-Werte mit einer Ausgleichsgeraden (</w:t>
      </w:r>
      <w:proofErr w:type="spellStart"/>
      <w:r w:rsidR="00682F1F">
        <w:t>geom_smooth</w:t>
      </w:r>
      <w:proofErr w:type="spellEnd"/>
      <w:r w:rsidR="00682F1F">
        <w:t>())</w:t>
      </w:r>
    </w:p>
    <w:p w14:paraId="7C088048" w14:textId="77777777" w:rsidR="00955056" w:rsidRDefault="00955056" w:rsidP="007325D3"/>
    <w:p w14:paraId="4A7AC92E" w14:textId="2E2503AD" w:rsidR="007325D3" w:rsidRDefault="007325D3" w:rsidP="007325D3">
      <w:r>
        <w:t>Bei diesem Plot haben wir mit</w:t>
      </w:r>
      <w:r w:rsidR="00213777">
        <w:t>hilfe von</w:t>
      </w:r>
      <w:r>
        <w:t xml:space="preserve"> </w:t>
      </w:r>
      <w:proofErr w:type="spellStart"/>
      <w:r w:rsidRPr="00CF0178">
        <w:rPr>
          <w:rStyle w:val="QWordZchn"/>
          <w:sz w:val="20"/>
        </w:rPr>
        <w:t>geom_smooth</w:t>
      </w:r>
      <w:proofErr w:type="spellEnd"/>
      <w:r w:rsidRPr="00CF0178">
        <w:rPr>
          <w:rStyle w:val="QWordZchn"/>
          <w:sz w:val="20"/>
        </w:rPr>
        <w:t>(</w:t>
      </w:r>
      <w:proofErr w:type="spellStart"/>
      <w:r w:rsidRPr="00CF0178">
        <w:rPr>
          <w:rStyle w:val="QWordZchn"/>
          <w:sz w:val="20"/>
        </w:rPr>
        <w:t>method</w:t>
      </w:r>
      <w:proofErr w:type="spellEnd"/>
      <w:r w:rsidRPr="00CF0178">
        <w:rPr>
          <w:rStyle w:val="QWordZchn"/>
          <w:sz w:val="20"/>
        </w:rPr>
        <w:t>='lm')</w:t>
      </w:r>
      <w:r>
        <w:t xml:space="preserve"> eine Ausgleichgerade </w:t>
      </w:r>
      <w:r w:rsidR="00213777">
        <w:t>erzeugt</w:t>
      </w:r>
      <w:r>
        <w:t xml:space="preserve">. </w:t>
      </w:r>
      <w:r w:rsidRPr="00CF0178">
        <w:rPr>
          <w:rStyle w:val="QWordZchn"/>
          <w:sz w:val="20"/>
        </w:rPr>
        <w:t>'lm'</w:t>
      </w:r>
      <w:r>
        <w:t xml:space="preserve"> steht hier für </w:t>
      </w:r>
      <w:r w:rsidR="003B13B2">
        <w:t xml:space="preserve">„linear </w:t>
      </w:r>
      <w:proofErr w:type="spellStart"/>
      <w:r w:rsidR="003B13B2">
        <w:t>regression</w:t>
      </w:r>
      <w:proofErr w:type="spellEnd"/>
      <w:r w:rsidR="003B13B2">
        <w:t>“.</w:t>
      </w:r>
      <w:r>
        <w:t xml:space="preserve"> </w:t>
      </w:r>
      <w:r w:rsidR="003B13B2">
        <w:t>Im nächsten Abs</w:t>
      </w:r>
      <w:r w:rsidR="002A2A32">
        <w:t xml:space="preserve">chnitt wollen wir mithilfe </w:t>
      </w:r>
      <w:r w:rsidR="00213777">
        <w:t>l</w:t>
      </w:r>
      <w:r w:rsidR="006072E0">
        <w:t>ineare</w:t>
      </w:r>
      <w:r w:rsidR="003B13B2">
        <w:t xml:space="preserve"> Regression untersuchen, wie wir die Ausreißer unterhalb der Geraden herausfiltern.</w:t>
      </w:r>
    </w:p>
    <w:p w14:paraId="21F422EE" w14:textId="517B36F9" w:rsidR="003B13B2" w:rsidRDefault="003B13B2" w:rsidP="003B13B2">
      <w:pPr>
        <w:pStyle w:val="berschrift2"/>
      </w:pPr>
      <w:bookmarkStart w:id="8" w:name="_Toc28516986"/>
      <w:r>
        <w:t>Lineare Regression</w:t>
      </w:r>
      <w:bookmarkEnd w:id="8"/>
    </w:p>
    <w:p w14:paraId="2E47C1B2" w14:textId="706187AD" w:rsidR="003B13B2" w:rsidRDefault="007174AF" w:rsidP="007325D3">
      <w:r>
        <w:t xml:space="preserve">Mithilfe linearer Regression können wir die Ausgleichsgerade in </w:t>
      </w:r>
      <w:r>
        <w:fldChar w:fldCharType="begin"/>
      </w:r>
      <w:r>
        <w:instrText xml:space="preserve"> REF _Ref27667484 \h </w:instrText>
      </w:r>
      <w:r>
        <w:fldChar w:fldCharType="separate"/>
      </w:r>
      <w:r w:rsidR="00057E42">
        <w:t xml:space="preserve">Abbildung </w:t>
      </w:r>
      <w:r w:rsidR="00057E42">
        <w:rPr>
          <w:noProof/>
        </w:rPr>
        <w:t>4</w:t>
      </w:r>
      <w:r>
        <w:fldChar w:fldCharType="end"/>
      </w:r>
      <w:r>
        <w:t xml:space="preserve"> auch direkt berechnen.</w:t>
      </w:r>
      <w:r w:rsidR="00214A02">
        <w:t xml:space="preserve"> </w:t>
      </w:r>
      <w:r>
        <w:t xml:space="preserve">Dazu nutzen wir die mächtige Funktion </w:t>
      </w:r>
      <w:proofErr w:type="gramStart"/>
      <w:r w:rsidRPr="00CF0178">
        <w:rPr>
          <w:rStyle w:val="QWordZchn"/>
          <w:sz w:val="20"/>
        </w:rPr>
        <w:t>lm(</w:t>
      </w:r>
      <w:proofErr w:type="gramEnd"/>
      <w:r w:rsidRPr="00CF0178">
        <w:rPr>
          <w:rStyle w:val="QWordZchn"/>
          <w:sz w:val="20"/>
        </w:rPr>
        <w:t>)</w:t>
      </w:r>
      <w:r>
        <w:t>:</w:t>
      </w:r>
    </w:p>
    <w:p w14:paraId="6F28BD8F" w14:textId="77777777" w:rsidR="007174AF" w:rsidRPr="007174AF" w:rsidRDefault="007174AF" w:rsidP="007174AF">
      <w:pPr>
        <w:pStyle w:val="QT3klein"/>
      </w:pPr>
      <w:r w:rsidRPr="007174AF">
        <w:t xml:space="preserve">&gt; </w:t>
      </w:r>
      <w:proofErr w:type="spellStart"/>
      <w:r w:rsidRPr="007174AF">
        <w:t>mod_xy</w:t>
      </w:r>
      <w:proofErr w:type="spellEnd"/>
      <w:r w:rsidRPr="007174AF">
        <w:t xml:space="preserve"> &lt;- </w:t>
      </w:r>
      <w:proofErr w:type="gramStart"/>
      <w:r w:rsidRPr="007174AF">
        <w:t>lm(</w:t>
      </w:r>
      <w:proofErr w:type="gramEnd"/>
      <w:r w:rsidRPr="007174AF">
        <w:t xml:space="preserve">y ~ x , </w:t>
      </w:r>
      <w:proofErr w:type="spellStart"/>
      <w:r w:rsidRPr="007174AF">
        <w:t>data</w:t>
      </w:r>
      <w:proofErr w:type="spellEnd"/>
      <w:r w:rsidRPr="007174AF">
        <w:t xml:space="preserve"> = </w:t>
      </w:r>
      <w:proofErr w:type="spellStart"/>
      <w:r w:rsidRPr="007174AF">
        <w:t>dd</w:t>
      </w:r>
      <w:proofErr w:type="spellEnd"/>
      <w:r w:rsidRPr="007174AF">
        <w:t>)</w:t>
      </w:r>
    </w:p>
    <w:p w14:paraId="375BAF6A" w14:textId="2963A70D" w:rsidR="007174AF" w:rsidRDefault="007174AF" w:rsidP="007325D3"/>
    <w:p w14:paraId="6F0C6760" w14:textId="2E9D046B" w:rsidR="007174AF" w:rsidRDefault="007174AF" w:rsidP="007325D3">
      <w:r>
        <w:t xml:space="preserve">Der Ausdruck </w:t>
      </w:r>
      <w:r w:rsidRPr="00CF0178">
        <w:rPr>
          <w:rStyle w:val="QWordZchn"/>
          <w:sz w:val="20"/>
        </w:rPr>
        <w:t>y ~ x</w:t>
      </w:r>
      <w:r>
        <w:t xml:space="preserve"> beschreibt eine Formel (</w:t>
      </w:r>
      <w:proofErr w:type="spellStart"/>
      <w:r w:rsidRPr="00CF0178">
        <w:rPr>
          <w:rStyle w:val="QWordZchn"/>
          <w:sz w:val="20"/>
        </w:rPr>
        <w:t>formula</w:t>
      </w:r>
      <w:proofErr w:type="spellEnd"/>
      <w:r>
        <w:t>) in R. Eine Formel ist ein eigener D</w:t>
      </w:r>
      <w:r w:rsidR="009648EB">
        <w:t>atentyp</w:t>
      </w:r>
      <w:r>
        <w:t xml:space="preserve">; sie ist typischerweise </w:t>
      </w:r>
      <w:r w:rsidR="009648EB">
        <w:t xml:space="preserve">von </w:t>
      </w:r>
      <w:r w:rsidR="00214A02">
        <w:t>der Form</w:t>
      </w:r>
      <w:r>
        <w:t xml:space="preserve"> </w:t>
      </w:r>
      <w:r w:rsidRPr="00CF0178">
        <w:rPr>
          <w:rStyle w:val="QWordZchn"/>
          <w:sz w:val="20"/>
        </w:rPr>
        <w:t xml:space="preserve">y ~ </w:t>
      </w:r>
      <w:proofErr w:type="spellStart"/>
      <w:r w:rsidR="00BE57EF" w:rsidRPr="00CF0178">
        <w:rPr>
          <w:rStyle w:val="QWordZchn"/>
          <w:sz w:val="20"/>
        </w:rPr>
        <w:t>model</w:t>
      </w:r>
      <w:proofErr w:type="spellEnd"/>
      <w:r w:rsidR="00BE57EF">
        <w:t xml:space="preserve">, wobei </w:t>
      </w:r>
      <w:proofErr w:type="spellStart"/>
      <w:r w:rsidR="009648EB" w:rsidRPr="00CF0178">
        <w:rPr>
          <w:rStyle w:val="QWordZchn"/>
          <w:sz w:val="20"/>
        </w:rPr>
        <w:t>model</w:t>
      </w:r>
      <w:proofErr w:type="spellEnd"/>
      <w:r w:rsidR="009648EB">
        <w:t xml:space="preserve"> aus einer Reihe von Variablen (</w:t>
      </w:r>
      <w:r w:rsidR="00214A02">
        <w:t>Einflussgrößen</w:t>
      </w:r>
      <w:r w:rsidR="009648EB">
        <w:t xml:space="preserve">) besteht, </w:t>
      </w:r>
      <w:r w:rsidR="00214A02">
        <w:t xml:space="preserve">die </w:t>
      </w:r>
      <w:r w:rsidR="009648EB">
        <w:t xml:space="preserve">die Größe </w:t>
      </w:r>
      <w:r w:rsidR="009648EB" w:rsidRPr="00CF0178">
        <w:rPr>
          <w:rStyle w:val="QWordZchn"/>
          <w:sz w:val="20"/>
        </w:rPr>
        <w:t>y</w:t>
      </w:r>
      <w:r w:rsidR="009648EB">
        <w:t xml:space="preserve"> beschreiben sollen und für die entsprechende</w:t>
      </w:r>
      <w:r w:rsidR="006072E0">
        <w:t>n</w:t>
      </w:r>
      <w:r w:rsidR="009648EB">
        <w:t xml:space="preserve"> Modell-Parameter</w:t>
      </w:r>
      <w:r w:rsidR="009648EB">
        <w:rPr>
          <w:rStyle w:val="Funotenzeichen"/>
        </w:rPr>
        <w:footnoteReference w:id="3"/>
      </w:r>
      <w:r w:rsidR="009648EB">
        <w:t xml:space="preserve"> bestimmt werden sollen (wie zum Beispiel </w:t>
      </w:r>
      <w:r w:rsidR="002A2A32">
        <w:t>durch</w:t>
      </w:r>
      <w:r w:rsidR="0092085C">
        <w:t xml:space="preserve"> </w:t>
      </w:r>
      <w:r w:rsidR="0092085C" w:rsidRPr="0092085C">
        <w:t>Kleinste-Quadrat-Schätz</w:t>
      </w:r>
      <w:r w:rsidR="009648EB">
        <w:t xml:space="preserve">er </w:t>
      </w:r>
      <w:r w:rsidR="0092085C">
        <w:t xml:space="preserve">der Regressionskoeffizienten </w:t>
      </w:r>
      <w:r w:rsidR="009648EB">
        <w:t>fü</w:t>
      </w:r>
      <w:r w:rsidR="009648EB" w:rsidRPr="009648EB">
        <w:t>r lineare Modelle</w:t>
      </w:r>
      <w:r w:rsidR="009648EB">
        <w:t>).</w:t>
      </w:r>
      <w:r w:rsidR="00214A02">
        <w:t xml:space="preserve"> </w:t>
      </w:r>
      <w:r w:rsidR="00214A02">
        <w:fldChar w:fldCharType="begin"/>
      </w:r>
      <w:r w:rsidR="00214A02">
        <w:instrText xml:space="preserve"> REF _Ref27750143 \h </w:instrText>
      </w:r>
      <w:r w:rsidR="00214A02">
        <w:fldChar w:fldCharType="separate"/>
      </w:r>
      <w:r w:rsidR="00057E42">
        <w:t xml:space="preserve">Tabelle </w:t>
      </w:r>
      <w:r w:rsidR="00057E42">
        <w:rPr>
          <w:noProof/>
        </w:rPr>
        <w:t>1</w:t>
      </w:r>
      <w:r w:rsidR="00214A02">
        <w:fldChar w:fldCharType="end"/>
      </w:r>
      <w:r w:rsidR="00214A02">
        <w:t xml:space="preserve"> listet einfache lineare Modelle auf.</w:t>
      </w:r>
    </w:p>
    <w:p w14:paraId="717807F4" w14:textId="28A717DE" w:rsidR="00BE57EF" w:rsidRDefault="009648EB" w:rsidP="007325D3">
      <w:r>
        <w:t xml:space="preserve"> 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1696"/>
        <w:gridCol w:w="1985"/>
      </w:tblGrid>
      <w:tr w:rsidR="00BE57EF" w14:paraId="10F46706" w14:textId="77777777" w:rsidTr="00214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105B9427" w14:textId="4BA0086E" w:rsidR="00BE57EF" w:rsidRPr="009648EB" w:rsidRDefault="009648EB" w:rsidP="007325D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9648EB">
              <w:rPr>
                <w:rFonts w:ascii="Arial" w:hAnsi="Arial" w:cs="Arial"/>
                <w:b w:val="0"/>
                <w:sz w:val="18"/>
                <w:szCs w:val="18"/>
              </w:rPr>
              <w:t>Formel</w:t>
            </w:r>
          </w:p>
        </w:tc>
        <w:tc>
          <w:tcPr>
            <w:tcW w:w="1985" w:type="dxa"/>
          </w:tcPr>
          <w:p w14:paraId="244F4AC6" w14:textId="0E6BC6DB" w:rsidR="00BE57EF" w:rsidRPr="009648EB" w:rsidRDefault="009648EB" w:rsidP="00BE57EF">
            <w:pPr>
              <w:jc w:val="both"/>
              <w:rPr>
                <w:rFonts w:ascii="Arial" w:hAnsi="Arial" w:cs="Arial"/>
                <w:b w:val="0"/>
                <w:sz w:val="18"/>
                <w:szCs w:val="18"/>
              </w:rPr>
            </w:pPr>
            <w:r w:rsidRPr="009648EB">
              <w:rPr>
                <w:rFonts w:ascii="Arial" w:hAnsi="Arial" w:cs="Arial"/>
                <w:b w:val="0"/>
                <w:sz w:val="18"/>
                <w:szCs w:val="18"/>
              </w:rPr>
              <w:t>Modell</w:t>
            </w:r>
          </w:p>
        </w:tc>
      </w:tr>
      <w:tr w:rsidR="00BE57EF" w14:paraId="3E69086C" w14:textId="77777777" w:rsidTr="00214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</w:tcPr>
          <w:p w14:paraId="0B210389" w14:textId="0FDBCFA2" w:rsidR="00BE57EF" w:rsidRPr="009648EB" w:rsidRDefault="00BE57EF" w:rsidP="007325D3">
            <w:pPr>
              <w:rPr>
                <w:rFonts w:ascii="Consolas" w:hAnsi="Consolas"/>
                <w:sz w:val="20"/>
                <w:szCs w:val="20"/>
              </w:rPr>
            </w:pPr>
            <w:r w:rsidRPr="009648EB">
              <w:rPr>
                <w:rFonts w:ascii="Consolas" w:hAnsi="Consolas"/>
                <w:sz w:val="20"/>
                <w:szCs w:val="20"/>
              </w:rPr>
              <w:t>y ~ x</w:t>
            </w:r>
          </w:p>
        </w:tc>
        <w:tc>
          <w:tcPr>
            <w:tcW w:w="1985" w:type="dxa"/>
          </w:tcPr>
          <w:p w14:paraId="0C9154A5" w14:textId="5BE28465" w:rsidR="00BE57EF" w:rsidRPr="009648EB" w:rsidRDefault="00BE57EF" w:rsidP="00BE57EF">
            <w:pPr>
              <w:jc w:val="both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y=βx+α</m:t>
                </m:r>
              </m:oMath>
            </m:oMathPara>
          </w:p>
        </w:tc>
      </w:tr>
      <w:tr w:rsidR="00BE57EF" w14:paraId="7E8AB8F0" w14:textId="77777777" w:rsidTr="00214A02">
        <w:tc>
          <w:tcPr>
            <w:tcW w:w="1696" w:type="dxa"/>
          </w:tcPr>
          <w:p w14:paraId="5E74DFD7" w14:textId="02ED59E8" w:rsidR="00BE57EF" w:rsidRPr="009648EB" w:rsidRDefault="00BE57EF" w:rsidP="007325D3">
            <w:pPr>
              <w:rPr>
                <w:sz w:val="20"/>
                <w:szCs w:val="20"/>
              </w:rPr>
            </w:pPr>
            <w:r w:rsidRPr="009648EB">
              <w:rPr>
                <w:rFonts w:ascii="Consolas" w:hAnsi="Consolas"/>
                <w:sz w:val="20"/>
                <w:szCs w:val="20"/>
              </w:rPr>
              <w:t>y ~ x-1</w:t>
            </w:r>
          </w:p>
        </w:tc>
        <w:tc>
          <w:tcPr>
            <w:tcW w:w="1985" w:type="dxa"/>
          </w:tcPr>
          <w:p w14:paraId="44BC1552" w14:textId="1AFE287B" w:rsidR="00BE57EF" w:rsidRPr="009648EB" w:rsidRDefault="00BE57EF" w:rsidP="00BE57EF">
            <w:pPr>
              <w:jc w:val="both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y=βx</m:t>
                </m:r>
              </m:oMath>
            </m:oMathPara>
          </w:p>
        </w:tc>
      </w:tr>
      <w:tr w:rsidR="00BE57EF" w14:paraId="52B8BADB" w14:textId="77777777" w:rsidTr="00214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</w:tcPr>
          <w:p w14:paraId="2AE5BA56" w14:textId="76EA8D6C" w:rsidR="00BE57EF" w:rsidRPr="009648EB" w:rsidRDefault="00BE57EF" w:rsidP="00BE57EF">
            <w:pPr>
              <w:rPr>
                <w:sz w:val="20"/>
                <w:szCs w:val="20"/>
              </w:rPr>
            </w:pPr>
            <w:r w:rsidRPr="009648EB">
              <w:rPr>
                <w:rFonts w:ascii="Consolas" w:hAnsi="Consolas"/>
                <w:sz w:val="20"/>
                <w:szCs w:val="20"/>
              </w:rPr>
              <w:t xml:space="preserve">y ~ </w:t>
            </w:r>
            <w:proofErr w:type="spellStart"/>
            <w:r w:rsidRPr="009648EB">
              <w:rPr>
                <w:rFonts w:ascii="Consolas" w:hAnsi="Consolas"/>
                <w:sz w:val="20"/>
                <w:szCs w:val="20"/>
              </w:rPr>
              <w:t>x,z</w:t>
            </w:r>
            <w:proofErr w:type="spellEnd"/>
          </w:p>
        </w:tc>
        <w:tc>
          <w:tcPr>
            <w:tcW w:w="1985" w:type="dxa"/>
          </w:tcPr>
          <w:p w14:paraId="4A2A457D" w14:textId="6B00B98F" w:rsidR="00BE57EF" w:rsidRPr="009648EB" w:rsidRDefault="00BE57EF" w:rsidP="00214A02">
            <w:pPr>
              <w:keepNext/>
              <w:jc w:val="both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y=βx+γz+α</m:t>
                </m:r>
              </m:oMath>
            </m:oMathPara>
          </w:p>
        </w:tc>
      </w:tr>
    </w:tbl>
    <w:p w14:paraId="7FE577DD" w14:textId="0DB9FEC8" w:rsidR="00BE57EF" w:rsidRDefault="00214A02" w:rsidP="00214A02">
      <w:pPr>
        <w:pStyle w:val="Beschriftung"/>
      </w:pPr>
      <w:bookmarkStart w:id="9" w:name="_Ref27750143"/>
      <w:r>
        <w:t xml:space="preserve">Tabelle </w:t>
      </w:r>
      <w:fldSimple w:instr=" SEQ Tabelle \* ARABIC ">
        <w:r w:rsidR="00057E42">
          <w:rPr>
            <w:noProof/>
          </w:rPr>
          <w:t>1</w:t>
        </w:r>
      </w:fldSimple>
      <w:bookmarkEnd w:id="9"/>
      <w:r>
        <w:t>: Einfache lineare Modelle</w:t>
      </w:r>
    </w:p>
    <w:p w14:paraId="6D160D8A" w14:textId="77777777" w:rsidR="00214A02" w:rsidRPr="00214A02" w:rsidRDefault="00214A02" w:rsidP="00214A02"/>
    <w:p w14:paraId="049BD90C" w14:textId="77777777" w:rsidR="00766345" w:rsidRPr="007174AF" w:rsidRDefault="00766345" w:rsidP="00766345">
      <w:pPr>
        <w:pStyle w:val="QT3klein"/>
      </w:pPr>
      <w:r w:rsidRPr="007174AF">
        <w:t xml:space="preserve">&gt; </w:t>
      </w:r>
      <w:proofErr w:type="spellStart"/>
      <w:r w:rsidRPr="007174AF">
        <w:t>mod_xy</w:t>
      </w:r>
      <w:proofErr w:type="spellEnd"/>
    </w:p>
    <w:p w14:paraId="69E25B5A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</w:p>
    <w:p w14:paraId="2BD77C2A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  <w:r w:rsidRPr="007174AF">
        <w:rPr>
          <w:color w:val="000000"/>
          <w:bdr w:val="none" w:sz="0" w:space="0" w:color="auto" w:frame="1"/>
        </w:rPr>
        <w:t>Call:</w:t>
      </w:r>
    </w:p>
    <w:p w14:paraId="04C32364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7174AF">
        <w:rPr>
          <w:color w:val="000000"/>
          <w:bdr w:val="none" w:sz="0" w:space="0" w:color="auto" w:frame="1"/>
        </w:rPr>
        <w:t>lm(</w:t>
      </w:r>
      <w:proofErr w:type="spellStart"/>
      <w:proofErr w:type="gramEnd"/>
      <w:r w:rsidRPr="007174AF">
        <w:rPr>
          <w:color w:val="000000"/>
          <w:bdr w:val="none" w:sz="0" w:space="0" w:color="auto" w:frame="1"/>
        </w:rPr>
        <w:t>formula</w:t>
      </w:r>
      <w:proofErr w:type="spellEnd"/>
      <w:r w:rsidRPr="007174AF">
        <w:rPr>
          <w:color w:val="000000"/>
          <w:bdr w:val="none" w:sz="0" w:space="0" w:color="auto" w:frame="1"/>
        </w:rPr>
        <w:t xml:space="preserve"> = y ~ x, </w:t>
      </w:r>
      <w:proofErr w:type="spellStart"/>
      <w:r w:rsidRPr="007174AF">
        <w:rPr>
          <w:color w:val="000000"/>
          <w:bdr w:val="none" w:sz="0" w:space="0" w:color="auto" w:frame="1"/>
        </w:rPr>
        <w:t>data</w:t>
      </w:r>
      <w:proofErr w:type="spellEnd"/>
      <w:r w:rsidRPr="007174AF">
        <w:rPr>
          <w:color w:val="000000"/>
          <w:bdr w:val="none" w:sz="0" w:space="0" w:color="auto" w:frame="1"/>
        </w:rPr>
        <w:t xml:space="preserve"> = </w:t>
      </w:r>
      <w:proofErr w:type="spellStart"/>
      <w:r w:rsidRPr="007174AF">
        <w:rPr>
          <w:color w:val="000000"/>
          <w:bdr w:val="none" w:sz="0" w:space="0" w:color="auto" w:frame="1"/>
        </w:rPr>
        <w:t>dd</w:t>
      </w:r>
      <w:proofErr w:type="spellEnd"/>
      <w:r w:rsidRPr="007174AF">
        <w:rPr>
          <w:color w:val="000000"/>
          <w:bdr w:val="none" w:sz="0" w:space="0" w:color="auto" w:frame="1"/>
        </w:rPr>
        <w:t>)</w:t>
      </w:r>
    </w:p>
    <w:p w14:paraId="4D31556C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</w:p>
    <w:p w14:paraId="78A6DC82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174AF">
        <w:rPr>
          <w:color w:val="000000"/>
          <w:bdr w:val="none" w:sz="0" w:space="0" w:color="auto" w:frame="1"/>
        </w:rPr>
        <w:t>Coefficients</w:t>
      </w:r>
      <w:proofErr w:type="spellEnd"/>
      <w:r w:rsidRPr="007174AF">
        <w:rPr>
          <w:color w:val="000000"/>
          <w:bdr w:val="none" w:sz="0" w:space="0" w:color="auto" w:frame="1"/>
        </w:rPr>
        <w:t>:</w:t>
      </w:r>
    </w:p>
    <w:p w14:paraId="346663FC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  <w:r w:rsidRPr="007174AF">
        <w:rPr>
          <w:color w:val="000000"/>
          <w:bdr w:val="none" w:sz="0" w:space="0" w:color="auto" w:frame="1"/>
        </w:rPr>
        <w:t>(</w:t>
      </w:r>
      <w:proofErr w:type="spellStart"/>
      <w:proofErr w:type="gramStart"/>
      <w:r w:rsidRPr="007174AF">
        <w:rPr>
          <w:color w:val="000000"/>
          <w:bdr w:val="none" w:sz="0" w:space="0" w:color="auto" w:frame="1"/>
        </w:rPr>
        <w:t>Intercept</w:t>
      </w:r>
      <w:proofErr w:type="spellEnd"/>
      <w:r w:rsidRPr="007174AF">
        <w:rPr>
          <w:color w:val="000000"/>
          <w:bdr w:val="none" w:sz="0" w:space="0" w:color="auto" w:frame="1"/>
        </w:rPr>
        <w:t xml:space="preserve">)   </w:t>
      </w:r>
      <w:proofErr w:type="gramEnd"/>
      <w:r w:rsidRPr="007174AF">
        <w:rPr>
          <w:color w:val="000000"/>
          <w:bdr w:val="none" w:sz="0" w:space="0" w:color="auto" w:frame="1"/>
        </w:rPr>
        <w:t xml:space="preserve">         x  </w:t>
      </w:r>
    </w:p>
    <w:p w14:paraId="57167EA8" w14:textId="77777777" w:rsidR="00766345" w:rsidRPr="007174AF" w:rsidRDefault="00766345" w:rsidP="00766345">
      <w:pPr>
        <w:pStyle w:val="QT3klein"/>
        <w:rPr>
          <w:color w:val="000000"/>
          <w:bdr w:val="none" w:sz="0" w:space="0" w:color="auto" w:frame="1"/>
        </w:rPr>
      </w:pPr>
      <w:r w:rsidRPr="007174AF">
        <w:rPr>
          <w:color w:val="000000"/>
          <w:bdr w:val="none" w:sz="0" w:space="0" w:color="auto" w:frame="1"/>
        </w:rPr>
        <w:t xml:space="preserve">    0.00308      0.99142  </w:t>
      </w:r>
    </w:p>
    <w:p w14:paraId="33B90260" w14:textId="7078CC1B" w:rsidR="00BE57EF" w:rsidRDefault="00BE57EF" w:rsidP="007325D3"/>
    <w:p w14:paraId="29DF8CF3" w14:textId="127BF1CC" w:rsidR="00BE57EF" w:rsidRDefault="00766345" w:rsidP="007325D3">
      <w:r>
        <w:lastRenderedPageBreak/>
        <w:t xml:space="preserve">Die Funktion </w:t>
      </w:r>
      <w:proofErr w:type="gramStart"/>
      <w:r w:rsidRPr="00CF0178">
        <w:rPr>
          <w:rStyle w:val="QWordZchn"/>
          <w:sz w:val="20"/>
        </w:rPr>
        <w:t>lm(</w:t>
      </w:r>
      <w:proofErr w:type="gramEnd"/>
      <w:r w:rsidRPr="00CF0178">
        <w:rPr>
          <w:rStyle w:val="QWordZchn"/>
          <w:sz w:val="20"/>
        </w:rPr>
        <w:t>)</w:t>
      </w:r>
      <w:r>
        <w:t xml:space="preserve"> gibt ein</w:t>
      </w:r>
      <w:r w:rsidR="00B56952">
        <w:t>e</w:t>
      </w:r>
      <w:r>
        <w:t xml:space="preserve"> </w:t>
      </w:r>
      <w:r w:rsidR="00B56952">
        <w:t>Liste</w:t>
      </w:r>
      <w:r w:rsidR="00214A02">
        <w:t xml:space="preserve"> zurück</w:t>
      </w:r>
      <w:r w:rsidR="00B56952">
        <w:t>, genauer ein O</w:t>
      </w:r>
      <w:r w:rsidR="005E7952">
        <w:t>b</w:t>
      </w:r>
      <w:r w:rsidR="00B56952">
        <w:t xml:space="preserve">jekt </w:t>
      </w:r>
      <w:r>
        <w:t xml:space="preserve">der Klasse </w:t>
      </w:r>
      <w:r w:rsidRPr="00CF0178">
        <w:rPr>
          <w:rStyle w:val="QWordZchn"/>
          <w:sz w:val="20"/>
        </w:rPr>
        <w:t>lm</w:t>
      </w:r>
      <w:r>
        <w:t>. In unserem einfachen Fall erhalten wir</w:t>
      </w:r>
      <w:r w:rsidR="00B56952">
        <w:t xml:space="preserve"> in der Ausgabe</w:t>
      </w:r>
      <w:r>
        <w:t xml:space="preserve"> die Steigung und den y-Achsenabschnitt der gefunden</w:t>
      </w:r>
      <w:r w:rsidR="00B56952">
        <w:t>en</w:t>
      </w:r>
      <w:r>
        <w:t xml:space="preserve"> Ausgleichsgeraden.</w:t>
      </w:r>
      <w:r w:rsidR="00B56952">
        <w:t xml:space="preserve"> Im Listenelement </w:t>
      </w:r>
      <w:proofErr w:type="spellStart"/>
      <w:r w:rsidR="00B56952" w:rsidRPr="00CF0178">
        <w:rPr>
          <w:rStyle w:val="QWordZchn"/>
          <w:sz w:val="20"/>
        </w:rPr>
        <w:t>coefficients</w:t>
      </w:r>
      <w:proofErr w:type="spellEnd"/>
      <w:r w:rsidR="00B56952">
        <w:t xml:space="preserve"> sind die </w:t>
      </w:r>
      <w:r w:rsidR="00214A02">
        <w:t>berechneten</w:t>
      </w:r>
      <w:r w:rsidR="00B56952">
        <w:t xml:space="preserve"> Modell-Parameter hinterlegt. In</w:t>
      </w:r>
      <w:r w:rsidR="00214A02">
        <w:t xml:space="preserve"> unserem Fall sind dies die </w:t>
      </w:r>
      <w:r w:rsidR="00B56952">
        <w:t>Steigung und d</w:t>
      </w:r>
      <w:r w:rsidR="00214A02">
        <w:t>er</w:t>
      </w:r>
      <w:r w:rsidR="002A2A32">
        <w:t xml:space="preserve"> y-Achsenabschnitt der berechneten Ausgleichsgeraden.</w:t>
      </w:r>
    </w:p>
    <w:p w14:paraId="2D58DDDC" w14:textId="596C2505" w:rsidR="00B56952" w:rsidRDefault="00B56952" w:rsidP="00B56952">
      <w:pPr>
        <w:pStyle w:val="QT3klein"/>
      </w:pPr>
      <w:proofErr w:type="spellStart"/>
      <w:r>
        <w:t>alpha</w:t>
      </w:r>
      <w:proofErr w:type="spellEnd"/>
      <w:r>
        <w:t xml:space="preserve"> &lt;- </w:t>
      </w:r>
      <w:proofErr w:type="spellStart"/>
      <w:r>
        <w:t>mod_xy$</w:t>
      </w:r>
      <w:proofErr w:type="gramStart"/>
      <w:r>
        <w:t>coefficients</w:t>
      </w:r>
      <w:proofErr w:type="spellEnd"/>
      <w:r>
        <w:t>[</w:t>
      </w:r>
      <w:proofErr w:type="gramEnd"/>
      <w:r>
        <w:t>1]</w:t>
      </w:r>
    </w:p>
    <w:p w14:paraId="0F1264C0" w14:textId="45440D46" w:rsidR="00B56952" w:rsidRDefault="00B56952" w:rsidP="00B56952">
      <w:pPr>
        <w:pStyle w:val="QT3klein"/>
      </w:pPr>
      <w:proofErr w:type="spellStart"/>
      <w:r>
        <w:t>beta</w:t>
      </w:r>
      <w:proofErr w:type="spellEnd"/>
      <w:r>
        <w:t xml:space="preserve"> &lt;- </w:t>
      </w:r>
      <w:proofErr w:type="spellStart"/>
      <w:r>
        <w:t>mod_xy$</w:t>
      </w:r>
      <w:proofErr w:type="gramStart"/>
      <w:r>
        <w:t>coefficients</w:t>
      </w:r>
      <w:proofErr w:type="spellEnd"/>
      <w:r>
        <w:t>[</w:t>
      </w:r>
      <w:proofErr w:type="gramEnd"/>
      <w:r>
        <w:t>2]</w:t>
      </w:r>
    </w:p>
    <w:p w14:paraId="4FAFC3C9" w14:textId="77777777" w:rsidR="00B56952" w:rsidRDefault="00B56952" w:rsidP="00B56952">
      <w:pPr>
        <w:pStyle w:val="QT3klein"/>
      </w:pPr>
    </w:p>
    <w:p w14:paraId="24F6CC0A" w14:textId="77777777" w:rsidR="00B56952" w:rsidRDefault="00B56952" w:rsidP="00B56952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dd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x, y = y)) +</w:t>
      </w:r>
    </w:p>
    <w:p w14:paraId="2AFE6331" w14:textId="77777777" w:rsidR="00B56952" w:rsidRDefault="00B56952" w:rsidP="00B56952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alpha</w:t>
      </w:r>
      <w:proofErr w:type="spellEnd"/>
      <w:r>
        <w:t xml:space="preserve"> = 0.5) +</w:t>
      </w:r>
    </w:p>
    <w:p w14:paraId="7C30142E" w14:textId="60076F05" w:rsidR="00B56952" w:rsidRDefault="00B56952" w:rsidP="00B56952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abline</w:t>
      </w:r>
      <w:proofErr w:type="spellEnd"/>
      <w:r>
        <w:t>(</w:t>
      </w:r>
      <w:proofErr w:type="spellStart"/>
      <w:proofErr w:type="gramEnd"/>
      <w:r>
        <w:t>intercept</w:t>
      </w:r>
      <w:proofErr w:type="spellEnd"/>
      <w:r>
        <w:t xml:space="preserve"> = </w:t>
      </w:r>
      <w:proofErr w:type="spellStart"/>
      <w:r>
        <w:t>beta</w:t>
      </w:r>
      <w:proofErr w:type="spellEnd"/>
      <w:r>
        <w:t xml:space="preserve">, </w:t>
      </w:r>
      <w:proofErr w:type="spellStart"/>
      <w:r>
        <w:t>slope</w:t>
      </w:r>
      <w:proofErr w:type="spellEnd"/>
      <w:r>
        <w:t xml:space="preserve"> = </w:t>
      </w:r>
      <w:proofErr w:type="spellStart"/>
      <w:r>
        <w:t>alpha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"</w:t>
      </w:r>
      <w:proofErr w:type="spellStart"/>
      <w:r>
        <w:t>magenta</w:t>
      </w:r>
      <w:proofErr w:type="spellEnd"/>
      <w:r>
        <w:t xml:space="preserve">", </w:t>
      </w:r>
      <w:proofErr w:type="spellStart"/>
      <w:r>
        <w:t>size</w:t>
      </w:r>
      <w:proofErr w:type="spellEnd"/>
      <w:r>
        <w:t xml:space="preserve"> = 1) +</w:t>
      </w:r>
    </w:p>
    <w:p w14:paraId="0BDC35FB" w14:textId="5B83308E" w:rsidR="00B56952" w:rsidRDefault="00B56952" w:rsidP="00B56952">
      <w:pPr>
        <w:pStyle w:val="QT3klein"/>
      </w:pPr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"Berechnete Ausgleichsgerade")</w:t>
      </w:r>
    </w:p>
    <w:p w14:paraId="3B030F21" w14:textId="31E5238A" w:rsidR="00BE57EF" w:rsidRDefault="00BE57EF" w:rsidP="007325D3"/>
    <w:p w14:paraId="77F2B79D" w14:textId="77777777" w:rsidR="00B56952" w:rsidRDefault="00B56952" w:rsidP="00B56952">
      <w:pPr>
        <w:keepNext/>
      </w:pPr>
      <w:r>
        <w:rPr>
          <w:noProof/>
        </w:rPr>
        <w:drawing>
          <wp:inline distT="0" distB="0" distL="0" distR="0" wp14:anchorId="739AAD5A" wp14:editId="3CA66632">
            <wp:extent cx="3600000" cy="2257108"/>
            <wp:effectExtent l="0" t="0" r="63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usgleich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25CC" w14:textId="4C03C340" w:rsidR="00B56952" w:rsidRDefault="00B56952" w:rsidP="00B56952">
      <w:pPr>
        <w:pStyle w:val="Beschriftung"/>
      </w:pPr>
      <w:bookmarkStart w:id="10" w:name="_Ref27748687"/>
      <w:r>
        <w:t xml:space="preserve">Abbildung </w:t>
      </w:r>
      <w:fldSimple w:instr=" SEQ Abbildung \* ARABIC ">
        <w:r w:rsidR="00A277C7">
          <w:rPr>
            <w:noProof/>
          </w:rPr>
          <w:t>5</w:t>
        </w:r>
      </w:fldSimple>
      <w:bookmarkEnd w:id="10"/>
      <w:r w:rsidR="005E7952">
        <w:t>: B</w:t>
      </w:r>
      <w:r>
        <w:t>erechnete Ausgleichsgerade</w:t>
      </w:r>
    </w:p>
    <w:p w14:paraId="03B53C1D" w14:textId="475EFEA0" w:rsidR="00BE57EF" w:rsidRDefault="00BE57EF" w:rsidP="007325D3"/>
    <w:p w14:paraId="6F81FD4D" w14:textId="7CE5B392" w:rsidR="00DF5376" w:rsidRDefault="00DF5376" w:rsidP="007325D3">
      <w:r>
        <w:t>D</w:t>
      </w:r>
      <w:r w:rsidR="00214A02">
        <w:t>ie</w:t>
      </w:r>
      <w:r>
        <w:t xml:space="preserve"> </w:t>
      </w:r>
      <w:r w:rsidRPr="00DF5376">
        <w:rPr>
          <w:rStyle w:val="emph1Zchn"/>
        </w:rPr>
        <w:t>Residu</w:t>
      </w:r>
      <w:r w:rsidR="00214A02">
        <w:rPr>
          <w:rStyle w:val="emph1Zchn"/>
        </w:rPr>
        <w:t>en</w:t>
      </w:r>
      <w:r>
        <w:t>, also d</w:t>
      </w:r>
      <w:r w:rsidR="00214A02">
        <w:t>ie</w:t>
      </w:r>
      <w:r>
        <w:t xml:space="preserve"> Abst</w:t>
      </w:r>
      <w:r w:rsidR="00214A02">
        <w:t>ä</w:t>
      </w:r>
      <w:r>
        <w:t>nd</w:t>
      </w:r>
      <w:r w:rsidR="00214A02">
        <w:t>e</w:t>
      </w:r>
      <w:r>
        <w:t xml:space="preserve"> zwischen </w:t>
      </w:r>
      <w:r w:rsidR="009F7612">
        <w:t>den Datenpunkten und den jeweils korrespondierenden Punkten</w:t>
      </w:r>
      <w:r w:rsidR="009F7612">
        <w:rPr>
          <w:rStyle w:val="Funotenzeichen"/>
        </w:rPr>
        <w:footnoteReference w:id="4"/>
      </w:r>
      <w:r w:rsidR="009F7612">
        <w:t xml:space="preserve"> auf der Ausgleichsgeraden </w:t>
      </w:r>
      <w:r>
        <w:t xml:space="preserve">erhalten wir durch: </w:t>
      </w:r>
      <w:proofErr w:type="spellStart"/>
      <w:r w:rsidRPr="00CF0178">
        <w:rPr>
          <w:rStyle w:val="QWordZchn"/>
          <w:sz w:val="20"/>
        </w:rPr>
        <w:t>dd$y</w:t>
      </w:r>
      <w:proofErr w:type="spellEnd"/>
      <w:r w:rsidRPr="00CF0178">
        <w:rPr>
          <w:rStyle w:val="QWordZchn"/>
          <w:sz w:val="20"/>
        </w:rPr>
        <w:t>-(</w:t>
      </w:r>
      <w:proofErr w:type="spellStart"/>
      <w:r w:rsidRPr="00CF0178">
        <w:rPr>
          <w:rStyle w:val="QWordZchn"/>
          <w:sz w:val="20"/>
        </w:rPr>
        <w:t>beta</w:t>
      </w:r>
      <w:proofErr w:type="spellEnd"/>
      <w:r w:rsidRPr="00CF0178">
        <w:rPr>
          <w:rStyle w:val="QWordZchn"/>
          <w:sz w:val="20"/>
        </w:rPr>
        <w:t>*</w:t>
      </w:r>
      <w:proofErr w:type="spellStart"/>
      <w:r w:rsidRPr="00CF0178">
        <w:rPr>
          <w:rStyle w:val="QWordZchn"/>
          <w:sz w:val="20"/>
        </w:rPr>
        <w:t>dd$x+alpha</w:t>
      </w:r>
      <w:proofErr w:type="spellEnd"/>
      <w:r w:rsidRPr="00CF0178">
        <w:rPr>
          <w:rStyle w:val="QWordZchn"/>
          <w:sz w:val="20"/>
        </w:rPr>
        <w:t>)</w:t>
      </w:r>
      <w:r>
        <w:t>.</w:t>
      </w:r>
      <w:r w:rsidR="00380D7B">
        <w:t xml:space="preserve"> Alternativ können wir diese Werte </w:t>
      </w:r>
      <w:r w:rsidR="009F7612">
        <w:t xml:space="preserve">auch </w:t>
      </w:r>
      <w:r w:rsidR="00D445A3">
        <w:t xml:space="preserve">über das Objekt </w:t>
      </w:r>
      <w:proofErr w:type="spellStart"/>
      <w:r w:rsidR="00D445A3" w:rsidRPr="00CF0178">
        <w:rPr>
          <w:rStyle w:val="QWordZchn"/>
          <w:sz w:val="20"/>
        </w:rPr>
        <w:t>mod_xy</w:t>
      </w:r>
      <w:proofErr w:type="spellEnd"/>
      <w:r w:rsidR="00D445A3">
        <w:t xml:space="preserve"> erhalten:</w:t>
      </w:r>
    </w:p>
    <w:p w14:paraId="1FFEE763" w14:textId="77777777" w:rsidR="00CC75E3" w:rsidRDefault="00CC75E3" w:rsidP="00CC75E3">
      <w:pPr>
        <w:pStyle w:val="QT3klein"/>
      </w:pPr>
      <w:proofErr w:type="spellStart"/>
      <w:proofErr w:type="gramStart"/>
      <w:r w:rsidRPr="00CC75E3">
        <w:t>all.equal</w:t>
      </w:r>
      <w:proofErr w:type="spellEnd"/>
      <w:proofErr w:type="gramEnd"/>
      <w:r w:rsidRPr="00CC75E3">
        <w:t>(</w:t>
      </w:r>
      <w:proofErr w:type="spellStart"/>
      <w:r w:rsidRPr="00CC75E3">
        <w:t>as.double</w:t>
      </w:r>
      <w:proofErr w:type="spellEnd"/>
      <w:r w:rsidRPr="00CC75E3">
        <w:t>(</w:t>
      </w:r>
      <w:proofErr w:type="spellStart"/>
      <w:r w:rsidRPr="00CC75E3">
        <w:t>dd$y</w:t>
      </w:r>
      <w:proofErr w:type="spellEnd"/>
      <w:r w:rsidRPr="00CC75E3">
        <w:t>-(</w:t>
      </w:r>
      <w:proofErr w:type="spellStart"/>
      <w:r w:rsidRPr="00CC75E3">
        <w:t>beta</w:t>
      </w:r>
      <w:proofErr w:type="spellEnd"/>
      <w:r w:rsidRPr="00CC75E3">
        <w:t>*</w:t>
      </w:r>
      <w:proofErr w:type="spellStart"/>
      <w:r w:rsidRPr="00CC75E3">
        <w:t>dd$x+alpha</w:t>
      </w:r>
      <w:proofErr w:type="spellEnd"/>
      <w:r w:rsidRPr="00CC75E3">
        <w:t xml:space="preserve">)), </w:t>
      </w:r>
      <w:proofErr w:type="spellStart"/>
      <w:r w:rsidRPr="00CC75E3">
        <w:t>as.double</w:t>
      </w:r>
      <w:proofErr w:type="spellEnd"/>
      <w:r w:rsidRPr="00CC75E3">
        <w:t>(</w:t>
      </w:r>
      <w:proofErr w:type="spellStart"/>
      <w:r w:rsidRPr="00CC75E3">
        <w:t>mod_xy$residuals</w:t>
      </w:r>
      <w:proofErr w:type="spellEnd"/>
      <w:r w:rsidRPr="00CC75E3">
        <w:t>))</w:t>
      </w:r>
    </w:p>
    <w:p w14:paraId="49FEA5C2" w14:textId="37284C2B" w:rsidR="00DF5376" w:rsidRPr="00DF5376" w:rsidRDefault="00DF5376" w:rsidP="00CC75E3">
      <w:pPr>
        <w:pStyle w:val="QT3klein"/>
        <w:rPr>
          <w:color w:val="000000"/>
        </w:rPr>
      </w:pPr>
      <w:r w:rsidRPr="00DF5376">
        <w:rPr>
          <w:color w:val="000000"/>
          <w:bdr w:val="none" w:sz="0" w:space="0" w:color="auto" w:frame="1"/>
        </w:rPr>
        <w:t>[1] TRUE</w:t>
      </w:r>
    </w:p>
    <w:p w14:paraId="1C906402" w14:textId="734CA300" w:rsidR="007A2A4A" w:rsidRDefault="007A2A4A" w:rsidP="007325D3"/>
    <w:p w14:paraId="5E53BA58" w14:textId="5C9B20D2" w:rsidR="004F78EB" w:rsidRDefault="004F78EB" w:rsidP="00745533">
      <w:r>
        <w:t>Die</w:t>
      </w:r>
      <w:r w:rsidR="00745533">
        <w:t xml:space="preserve"> </w:t>
      </w:r>
      <w:r>
        <w:t xml:space="preserve">Funktion </w:t>
      </w:r>
      <w:proofErr w:type="gramStart"/>
      <w:r w:rsidRPr="00CF0178">
        <w:rPr>
          <w:rStyle w:val="QWordZchn"/>
          <w:sz w:val="20"/>
        </w:rPr>
        <w:t>lm(</w:t>
      </w:r>
      <w:proofErr w:type="gramEnd"/>
      <w:r w:rsidRPr="00CF0178">
        <w:rPr>
          <w:rStyle w:val="QWordZchn"/>
          <w:sz w:val="20"/>
        </w:rPr>
        <w:t>)</w:t>
      </w:r>
      <w:r>
        <w:t xml:space="preserve"> berechnet noch viel mehr. Dies wird deutlich beim Aufruf von </w:t>
      </w:r>
      <w:proofErr w:type="spellStart"/>
      <w:r w:rsidRPr="00CF0178">
        <w:rPr>
          <w:rStyle w:val="QWordZchn"/>
          <w:sz w:val="20"/>
        </w:rPr>
        <w:t>summary</w:t>
      </w:r>
      <w:proofErr w:type="spellEnd"/>
      <w:r w:rsidRPr="00CF0178">
        <w:rPr>
          <w:rStyle w:val="QWordZchn"/>
          <w:sz w:val="20"/>
        </w:rPr>
        <w:t>(</w:t>
      </w:r>
      <w:proofErr w:type="spellStart"/>
      <w:r w:rsidRPr="00CF0178">
        <w:rPr>
          <w:rStyle w:val="QWordZchn"/>
          <w:sz w:val="20"/>
        </w:rPr>
        <w:t>mod_xy</w:t>
      </w:r>
      <w:proofErr w:type="spellEnd"/>
      <w:r w:rsidRPr="00CF0178">
        <w:rPr>
          <w:rStyle w:val="QWordZchn"/>
          <w:sz w:val="20"/>
        </w:rPr>
        <w:t>)</w:t>
      </w:r>
      <w:r>
        <w:t xml:space="preserve">. </w:t>
      </w:r>
      <w:r w:rsidR="00745533">
        <w:t xml:space="preserve">Hierdurch erhält man zusätzliche Informationen über </w:t>
      </w:r>
      <w:r w:rsidR="007A2A4A">
        <w:t>die Güte des</w:t>
      </w:r>
      <w:r w:rsidR="00745533">
        <w:t xml:space="preserve"> Schätzer</w:t>
      </w:r>
      <w:r w:rsidR="007A2A4A">
        <w:t>s</w:t>
      </w:r>
      <w:r w:rsidR="00745533">
        <w:t>, die Residuen und die daraus abgeleiteten statistischen Kenngrößen (wie Standard-Fehler, t-Test- und F-Test-Werte)</w:t>
      </w:r>
      <w:r w:rsidR="007A2A4A">
        <w:t xml:space="preserve">, </w:t>
      </w:r>
      <w:r w:rsidR="00745533">
        <w:t xml:space="preserve">auf die wir aber hier nicht weiter eingehen werden: </w:t>
      </w:r>
    </w:p>
    <w:p w14:paraId="3FE235D3" w14:textId="77777777" w:rsidR="00955056" w:rsidRDefault="00955056">
      <w:pPr>
        <w:spacing w:after="0"/>
        <w:rPr>
          <w:rFonts w:ascii="Lucida Console" w:hAnsi="Lucida Console"/>
          <w:color w:val="0000FF"/>
          <w:sz w:val="18"/>
          <w:szCs w:val="18"/>
        </w:rPr>
      </w:pPr>
      <w:r>
        <w:br w:type="page"/>
      </w:r>
    </w:p>
    <w:p w14:paraId="22424783" w14:textId="2F9D480F" w:rsidR="004F78EB" w:rsidRPr="004F78EB" w:rsidRDefault="004F78EB" w:rsidP="007A2A4A">
      <w:pPr>
        <w:pStyle w:val="QT3klein"/>
      </w:pPr>
      <w:r w:rsidRPr="004F78EB">
        <w:lastRenderedPageBreak/>
        <w:t xml:space="preserve">&gt; </w:t>
      </w:r>
      <w:proofErr w:type="spellStart"/>
      <w:r w:rsidRPr="004F78EB">
        <w:t>summary</w:t>
      </w:r>
      <w:proofErr w:type="spellEnd"/>
      <w:r w:rsidRPr="004F78EB">
        <w:t>(</w:t>
      </w:r>
      <w:proofErr w:type="spellStart"/>
      <w:r w:rsidRPr="004F78EB">
        <w:t>mod_xy</w:t>
      </w:r>
      <w:proofErr w:type="spellEnd"/>
      <w:r w:rsidRPr="004F78EB">
        <w:t>)</w:t>
      </w:r>
    </w:p>
    <w:p w14:paraId="63BE20F6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</w:p>
    <w:p w14:paraId="10037C4D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>Call:</w:t>
      </w:r>
    </w:p>
    <w:p w14:paraId="70C43DE8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4F78EB">
        <w:rPr>
          <w:color w:val="000000"/>
          <w:bdr w:val="none" w:sz="0" w:space="0" w:color="auto" w:frame="1"/>
        </w:rPr>
        <w:t>lm(</w:t>
      </w:r>
      <w:proofErr w:type="spellStart"/>
      <w:proofErr w:type="gramEnd"/>
      <w:r w:rsidRPr="004F78EB">
        <w:rPr>
          <w:color w:val="000000"/>
          <w:bdr w:val="none" w:sz="0" w:space="0" w:color="auto" w:frame="1"/>
        </w:rPr>
        <w:t>formula</w:t>
      </w:r>
      <w:proofErr w:type="spellEnd"/>
      <w:r w:rsidRPr="004F78EB">
        <w:rPr>
          <w:color w:val="000000"/>
          <w:bdr w:val="none" w:sz="0" w:space="0" w:color="auto" w:frame="1"/>
        </w:rPr>
        <w:t xml:space="preserve"> = y ~ x, </w:t>
      </w:r>
      <w:proofErr w:type="spellStart"/>
      <w:r w:rsidRPr="004F78EB">
        <w:rPr>
          <w:color w:val="000000"/>
          <w:bdr w:val="none" w:sz="0" w:space="0" w:color="auto" w:frame="1"/>
        </w:rPr>
        <w:t>data</w:t>
      </w:r>
      <w:proofErr w:type="spellEnd"/>
      <w:r w:rsidRPr="004F78EB">
        <w:rPr>
          <w:color w:val="000000"/>
          <w:bdr w:val="none" w:sz="0" w:space="0" w:color="auto" w:frame="1"/>
        </w:rPr>
        <w:t xml:space="preserve"> = </w:t>
      </w:r>
      <w:proofErr w:type="spellStart"/>
      <w:r w:rsidRPr="004F78EB">
        <w:rPr>
          <w:color w:val="000000"/>
          <w:bdr w:val="none" w:sz="0" w:space="0" w:color="auto" w:frame="1"/>
        </w:rPr>
        <w:t>dd</w:t>
      </w:r>
      <w:proofErr w:type="spellEnd"/>
      <w:r w:rsidRPr="004F78EB">
        <w:rPr>
          <w:color w:val="000000"/>
          <w:bdr w:val="none" w:sz="0" w:space="0" w:color="auto" w:frame="1"/>
        </w:rPr>
        <w:t>)</w:t>
      </w:r>
    </w:p>
    <w:p w14:paraId="3387E65E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</w:p>
    <w:p w14:paraId="7F9D6C00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4F78EB">
        <w:rPr>
          <w:color w:val="000000"/>
          <w:bdr w:val="none" w:sz="0" w:space="0" w:color="auto" w:frame="1"/>
        </w:rPr>
        <w:t>Residuals</w:t>
      </w:r>
      <w:proofErr w:type="spellEnd"/>
      <w:r w:rsidRPr="004F78EB">
        <w:rPr>
          <w:color w:val="000000"/>
          <w:bdr w:val="none" w:sz="0" w:space="0" w:color="auto" w:frame="1"/>
        </w:rPr>
        <w:t>:</w:t>
      </w:r>
    </w:p>
    <w:p w14:paraId="5545439F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 xml:space="preserve">     Min       1Q   Median       3Q      Max </w:t>
      </w:r>
    </w:p>
    <w:p w14:paraId="5D3FFBE8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>-2.49483 -0.</w:t>
      </w:r>
      <w:proofErr w:type="gramStart"/>
      <w:r w:rsidRPr="004F78EB">
        <w:rPr>
          <w:color w:val="000000"/>
          <w:bdr w:val="none" w:sz="0" w:space="0" w:color="auto" w:frame="1"/>
        </w:rPr>
        <w:t>00830  0.00431</w:t>
      </w:r>
      <w:proofErr w:type="gramEnd"/>
      <w:r w:rsidRPr="004F78EB">
        <w:rPr>
          <w:color w:val="000000"/>
          <w:bdr w:val="none" w:sz="0" w:space="0" w:color="auto" w:frame="1"/>
        </w:rPr>
        <w:t xml:space="preserve">  0.01458  0.06636 </w:t>
      </w:r>
    </w:p>
    <w:p w14:paraId="7AAFE89E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</w:p>
    <w:p w14:paraId="497BE079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4F78EB">
        <w:rPr>
          <w:color w:val="000000"/>
          <w:bdr w:val="none" w:sz="0" w:space="0" w:color="auto" w:frame="1"/>
        </w:rPr>
        <w:t>Coefficients</w:t>
      </w:r>
      <w:proofErr w:type="spellEnd"/>
      <w:r w:rsidRPr="004F78EB">
        <w:rPr>
          <w:color w:val="000000"/>
          <w:bdr w:val="none" w:sz="0" w:space="0" w:color="auto" w:frame="1"/>
        </w:rPr>
        <w:t>:</w:t>
      </w:r>
    </w:p>
    <w:p w14:paraId="305F4B2A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 xml:space="preserve">             </w:t>
      </w:r>
      <w:proofErr w:type="spellStart"/>
      <w:r w:rsidRPr="004F78EB">
        <w:rPr>
          <w:color w:val="000000"/>
          <w:bdr w:val="none" w:sz="0" w:space="0" w:color="auto" w:frame="1"/>
        </w:rPr>
        <w:t>Estimate</w:t>
      </w:r>
      <w:proofErr w:type="spellEnd"/>
      <w:r w:rsidRPr="004F78EB">
        <w:rPr>
          <w:color w:val="000000"/>
          <w:bdr w:val="none" w:sz="0" w:space="0" w:color="auto" w:frame="1"/>
        </w:rPr>
        <w:t xml:space="preserve"> Std. </w:t>
      </w:r>
      <w:proofErr w:type="gramStart"/>
      <w:r w:rsidRPr="004F78EB">
        <w:rPr>
          <w:color w:val="000000"/>
          <w:bdr w:val="none" w:sz="0" w:space="0" w:color="auto" w:frame="1"/>
        </w:rPr>
        <w:t>Error  t</w:t>
      </w:r>
      <w:proofErr w:type="gramEnd"/>
      <w:r w:rsidRPr="004F78EB">
        <w:rPr>
          <w:color w:val="000000"/>
          <w:bdr w:val="none" w:sz="0" w:space="0" w:color="auto" w:frame="1"/>
        </w:rPr>
        <w:t xml:space="preserve"> </w:t>
      </w:r>
      <w:proofErr w:type="spellStart"/>
      <w:r w:rsidRPr="004F78EB">
        <w:rPr>
          <w:color w:val="000000"/>
          <w:bdr w:val="none" w:sz="0" w:space="0" w:color="auto" w:frame="1"/>
        </w:rPr>
        <w:t>value</w:t>
      </w:r>
      <w:proofErr w:type="spellEnd"/>
      <w:r w:rsidRPr="004F78EB">
        <w:rPr>
          <w:color w:val="000000"/>
          <w:bdr w:val="none" w:sz="0" w:space="0" w:color="auto" w:frame="1"/>
        </w:rPr>
        <w:t xml:space="preserve"> </w:t>
      </w:r>
      <w:proofErr w:type="spellStart"/>
      <w:r w:rsidRPr="004F78EB">
        <w:rPr>
          <w:color w:val="000000"/>
          <w:bdr w:val="none" w:sz="0" w:space="0" w:color="auto" w:frame="1"/>
        </w:rPr>
        <w:t>Pr</w:t>
      </w:r>
      <w:proofErr w:type="spellEnd"/>
      <w:r w:rsidRPr="004F78EB">
        <w:rPr>
          <w:color w:val="000000"/>
          <w:bdr w:val="none" w:sz="0" w:space="0" w:color="auto" w:frame="1"/>
        </w:rPr>
        <w:t xml:space="preserve">(&gt;|t|)    </w:t>
      </w:r>
    </w:p>
    <w:p w14:paraId="52D34F7E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>(</w:t>
      </w:r>
      <w:proofErr w:type="spellStart"/>
      <w:r w:rsidRPr="004F78EB">
        <w:rPr>
          <w:color w:val="000000"/>
          <w:bdr w:val="none" w:sz="0" w:space="0" w:color="auto" w:frame="1"/>
        </w:rPr>
        <w:t>Intercept</w:t>
      </w:r>
      <w:proofErr w:type="spellEnd"/>
      <w:r w:rsidRPr="004F78EB">
        <w:rPr>
          <w:color w:val="000000"/>
          <w:bdr w:val="none" w:sz="0" w:space="0" w:color="auto" w:frame="1"/>
        </w:rPr>
        <w:t xml:space="preserve">) </w:t>
      </w:r>
      <w:proofErr w:type="gramStart"/>
      <w:r w:rsidRPr="004F78EB">
        <w:rPr>
          <w:color w:val="000000"/>
          <w:bdr w:val="none" w:sz="0" w:space="0" w:color="auto" w:frame="1"/>
        </w:rPr>
        <w:t>0.0030796  0.0007728</w:t>
      </w:r>
      <w:proofErr w:type="gramEnd"/>
      <w:r w:rsidRPr="004F78EB">
        <w:rPr>
          <w:color w:val="000000"/>
          <w:bdr w:val="none" w:sz="0" w:space="0" w:color="auto" w:frame="1"/>
        </w:rPr>
        <w:t xml:space="preserve">    3.985 6.77e-05 ***</w:t>
      </w:r>
    </w:p>
    <w:p w14:paraId="0F9D6852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 xml:space="preserve">x           </w:t>
      </w:r>
      <w:proofErr w:type="gramStart"/>
      <w:r w:rsidRPr="004F78EB">
        <w:rPr>
          <w:color w:val="000000"/>
          <w:bdr w:val="none" w:sz="0" w:space="0" w:color="auto" w:frame="1"/>
        </w:rPr>
        <w:t>0.9914212  0.0001318</w:t>
      </w:r>
      <w:proofErr w:type="gramEnd"/>
      <w:r w:rsidRPr="004F78EB">
        <w:rPr>
          <w:color w:val="000000"/>
          <w:bdr w:val="none" w:sz="0" w:space="0" w:color="auto" w:frame="1"/>
        </w:rPr>
        <w:t xml:space="preserve"> 7521.858  &lt; 2e-16 ***</w:t>
      </w:r>
    </w:p>
    <w:p w14:paraId="24B7D993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>---</w:t>
      </w:r>
    </w:p>
    <w:p w14:paraId="3C229054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4F78EB">
        <w:rPr>
          <w:color w:val="000000"/>
          <w:bdr w:val="none" w:sz="0" w:space="0" w:color="auto" w:frame="1"/>
        </w:rPr>
        <w:t>Signif</w:t>
      </w:r>
      <w:proofErr w:type="spellEnd"/>
      <w:r w:rsidRPr="004F78EB">
        <w:rPr>
          <w:color w:val="000000"/>
          <w:bdr w:val="none" w:sz="0" w:space="0" w:color="auto" w:frame="1"/>
        </w:rPr>
        <w:t xml:space="preserve">. </w:t>
      </w:r>
      <w:proofErr w:type="spellStart"/>
      <w:r w:rsidRPr="004F78EB">
        <w:rPr>
          <w:color w:val="000000"/>
          <w:bdr w:val="none" w:sz="0" w:space="0" w:color="auto" w:frame="1"/>
        </w:rPr>
        <w:t>codes</w:t>
      </w:r>
      <w:proofErr w:type="spellEnd"/>
      <w:r w:rsidRPr="004F78EB">
        <w:rPr>
          <w:color w:val="000000"/>
          <w:bdr w:val="none" w:sz="0" w:space="0" w:color="auto" w:frame="1"/>
        </w:rPr>
        <w:t>:  0 ‘***’ 0.001 ‘**’ 0.01 ‘*’ 0.05 ‘.’ 0.1 ‘ ’ 1</w:t>
      </w:r>
    </w:p>
    <w:p w14:paraId="1507BBA3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</w:p>
    <w:p w14:paraId="64B61CE0" w14:textId="77777777" w:rsidR="004F78EB" w:rsidRPr="004F78EB" w:rsidRDefault="004F78EB" w:rsidP="007A2A4A">
      <w:pPr>
        <w:pStyle w:val="QT3klein"/>
        <w:rPr>
          <w:color w:val="000000"/>
          <w:bdr w:val="none" w:sz="0" w:space="0" w:color="auto" w:frame="1"/>
        </w:rPr>
      </w:pPr>
      <w:r w:rsidRPr="004F78EB">
        <w:rPr>
          <w:color w:val="000000"/>
          <w:bdr w:val="none" w:sz="0" w:space="0" w:color="auto" w:frame="1"/>
        </w:rPr>
        <w:t xml:space="preserve">Residual </w:t>
      </w:r>
      <w:proofErr w:type="spellStart"/>
      <w:r w:rsidRPr="004F78EB">
        <w:rPr>
          <w:color w:val="000000"/>
          <w:bdr w:val="none" w:sz="0" w:space="0" w:color="auto" w:frame="1"/>
        </w:rPr>
        <w:t>standard</w:t>
      </w:r>
      <w:proofErr w:type="spellEnd"/>
      <w:r w:rsidRPr="004F78EB">
        <w:rPr>
          <w:color w:val="000000"/>
          <w:bdr w:val="none" w:sz="0" w:space="0" w:color="auto" w:frame="1"/>
        </w:rPr>
        <w:t xml:space="preserve"> </w:t>
      </w:r>
      <w:proofErr w:type="spellStart"/>
      <w:r w:rsidRPr="004F78EB">
        <w:rPr>
          <w:color w:val="000000"/>
          <w:bdr w:val="none" w:sz="0" w:space="0" w:color="auto" w:frame="1"/>
        </w:rPr>
        <w:t>error</w:t>
      </w:r>
      <w:proofErr w:type="spellEnd"/>
      <w:r w:rsidRPr="004F78EB">
        <w:rPr>
          <w:color w:val="000000"/>
          <w:bdr w:val="none" w:sz="0" w:space="0" w:color="auto" w:frame="1"/>
        </w:rPr>
        <w:t xml:space="preserve">: 0.03427 on 53915 </w:t>
      </w:r>
      <w:proofErr w:type="spellStart"/>
      <w:r w:rsidRPr="004F78EB">
        <w:rPr>
          <w:color w:val="000000"/>
          <w:bdr w:val="none" w:sz="0" w:space="0" w:color="auto" w:frame="1"/>
        </w:rPr>
        <w:t>degrees</w:t>
      </w:r>
      <w:proofErr w:type="spellEnd"/>
      <w:r w:rsidRPr="004F78EB">
        <w:rPr>
          <w:color w:val="000000"/>
          <w:bdr w:val="none" w:sz="0" w:space="0" w:color="auto" w:frame="1"/>
        </w:rPr>
        <w:t xml:space="preserve"> </w:t>
      </w:r>
      <w:proofErr w:type="spellStart"/>
      <w:r w:rsidRPr="004F78EB">
        <w:rPr>
          <w:color w:val="000000"/>
          <w:bdr w:val="none" w:sz="0" w:space="0" w:color="auto" w:frame="1"/>
        </w:rPr>
        <w:t>of</w:t>
      </w:r>
      <w:proofErr w:type="spellEnd"/>
      <w:r w:rsidRPr="004F78EB">
        <w:rPr>
          <w:color w:val="000000"/>
          <w:bdr w:val="none" w:sz="0" w:space="0" w:color="auto" w:frame="1"/>
        </w:rPr>
        <w:t xml:space="preserve"> </w:t>
      </w:r>
      <w:proofErr w:type="spellStart"/>
      <w:r w:rsidRPr="004F78EB">
        <w:rPr>
          <w:color w:val="000000"/>
          <w:bdr w:val="none" w:sz="0" w:space="0" w:color="auto" w:frame="1"/>
        </w:rPr>
        <w:t>freedom</w:t>
      </w:r>
      <w:proofErr w:type="spellEnd"/>
    </w:p>
    <w:p w14:paraId="397EB436" w14:textId="579D3C89" w:rsidR="004F78EB" w:rsidRPr="004F78EB" w:rsidRDefault="007A2A4A" w:rsidP="007A2A4A">
      <w:pPr>
        <w:pStyle w:val="QT3klein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Multiple R-</w:t>
      </w:r>
      <w:proofErr w:type="spellStart"/>
      <w:r>
        <w:rPr>
          <w:color w:val="000000"/>
          <w:bdr w:val="none" w:sz="0" w:space="0" w:color="auto" w:frame="1"/>
        </w:rPr>
        <w:t>squared</w:t>
      </w:r>
      <w:proofErr w:type="spellEnd"/>
      <w:r>
        <w:rPr>
          <w:color w:val="000000"/>
          <w:bdr w:val="none" w:sz="0" w:space="0" w:color="auto" w:frame="1"/>
        </w:rPr>
        <w:t xml:space="preserve">:  0.999, </w:t>
      </w:r>
      <w:proofErr w:type="spellStart"/>
      <w:r w:rsidR="004F78EB" w:rsidRPr="004F78EB">
        <w:rPr>
          <w:color w:val="000000"/>
          <w:bdr w:val="none" w:sz="0" w:space="0" w:color="auto" w:frame="1"/>
        </w:rPr>
        <w:t>Adjusted</w:t>
      </w:r>
      <w:proofErr w:type="spellEnd"/>
      <w:r w:rsidR="004F78EB" w:rsidRPr="004F78EB">
        <w:rPr>
          <w:color w:val="000000"/>
          <w:bdr w:val="none" w:sz="0" w:space="0" w:color="auto" w:frame="1"/>
        </w:rPr>
        <w:t xml:space="preserve"> R-</w:t>
      </w:r>
      <w:proofErr w:type="spellStart"/>
      <w:r w:rsidR="004F78EB" w:rsidRPr="004F78EB">
        <w:rPr>
          <w:color w:val="000000"/>
          <w:bdr w:val="none" w:sz="0" w:space="0" w:color="auto" w:frame="1"/>
        </w:rPr>
        <w:t>squared</w:t>
      </w:r>
      <w:proofErr w:type="spellEnd"/>
      <w:r w:rsidR="004F78EB" w:rsidRPr="004F78EB">
        <w:rPr>
          <w:color w:val="000000"/>
          <w:bdr w:val="none" w:sz="0" w:space="0" w:color="auto" w:frame="1"/>
        </w:rPr>
        <w:t xml:space="preserve">:  0.999 </w:t>
      </w:r>
    </w:p>
    <w:p w14:paraId="4CD4589A" w14:textId="77777777" w:rsidR="004F78EB" w:rsidRPr="004F78EB" w:rsidRDefault="004F78EB" w:rsidP="007A2A4A">
      <w:pPr>
        <w:pStyle w:val="QT3klein"/>
        <w:rPr>
          <w:color w:val="000000"/>
        </w:rPr>
      </w:pPr>
      <w:r w:rsidRPr="004F78EB">
        <w:rPr>
          <w:color w:val="000000"/>
          <w:bdr w:val="none" w:sz="0" w:space="0" w:color="auto" w:frame="1"/>
        </w:rPr>
        <w:t>F-</w:t>
      </w:r>
      <w:proofErr w:type="spellStart"/>
      <w:r w:rsidRPr="004F78EB">
        <w:rPr>
          <w:color w:val="000000"/>
          <w:bdr w:val="none" w:sz="0" w:space="0" w:color="auto" w:frame="1"/>
        </w:rPr>
        <w:t>statistic</w:t>
      </w:r>
      <w:proofErr w:type="spellEnd"/>
      <w:r w:rsidRPr="004F78EB">
        <w:rPr>
          <w:color w:val="000000"/>
          <w:bdr w:val="none" w:sz="0" w:space="0" w:color="auto" w:frame="1"/>
        </w:rPr>
        <w:t xml:space="preserve">: 5.658e+07 on 1 </w:t>
      </w:r>
      <w:proofErr w:type="spellStart"/>
      <w:r w:rsidRPr="004F78EB">
        <w:rPr>
          <w:color w:val="000000"/>
          <w:bdr w:val="none" w:sz="0" w:space="0" w:color="auto" w:frame="1"/>
        </w:rPr>
        <w:t>and</w:t>
      </w:r>
      <w:proofErr w:type="spellEnd"/>
      <w:r w:rsidRPr="004F78EB">
        <w:rPr>
          <w:color w:val="000000"/>
          <w:bdr w:val="none" w:sz="0" w:space="0" w:color="auto" w:frame="1"/>
        </w:rPr>
        <w:t xml:space="preserve"> 53915 </w:t>
      </w:r>
      <w:proofErr w:type="gramStart"/>
      <w:r w:rsidRPr="004F78EB">
        <w:rPr>
          <w:color w:val="000000"/>
          <w:bdr w:val="none" w:sz="0" w:space="0" w:color="auto" w:frame="1"/>
        </w:rPr>
        <w:t>DF,  p</w:t>
      </w:r>
      <w:proofErr w:type="gramEnd"/>
      <w:r w:rsidRPr="004F78EB">
        <w:rPr>
          <w:color w:val="000000"/>
          <w:bdr w:val="none" w:sz="0" w:space="0" w:color="auto" w:frame="1"/>
        </w:rPr>
        <w:t>-</w:t>
      </w:r>
      <w:proofErr w:type="spellStart"/>
      <w:r w:rsidRPr="004F78EB">
        <w:rPr>
          <w:color w:val="000000"/>
          <w:bdr w:val="none" w:sz="0" w:space="0" w:color="auto" w:frame="1"/>
        </w:rPr>
        <w:t>value</w:t>
      </w:r>
      <w:proofErr w:type="spellEnd"/>
      <w:r w:rsidRPr="004F78EB">
        <w:rPr>
          <w:color w:val="000000"/>
          <w:bdr w:val="none" w:sz="0" w:space="0" w:color="auto" w:frame="1"/>
        </w:rPr>
        <w:t>: &lt; 2.2e-16</w:t>
      </w:r>
    </w:p>
    <w:p w14:paraId="39FA7399" w14:textId="77777777" w:rsidR="00C414E3" w:rsidRDefault="00C414E3" w:rsidP="007A2A4A">
      <w:pPr>
        <w:pStyle w:val="QT3klein"/>
      </w:pPr>
    </w:p>
    <w:p w14:paraId="3AAAD525" w14:textId="77777777" w:rsidR="00C414E3" w:rsidRDefault="00C414E3" w:rsidP="007325D3"/>
    <w:p w14:paraId="6BBBD60F" w14:textId="60F51137" w:rsidR="00FB3B01" w:rsidRPr="00955056" w:rsidRDefault="007A2A4A" w:rsidP="007325D3">
      <w:pPr>
        <w:rPr>
          <w:color w:val="000000"/>
          <w:bdr w:val="none" w:sz="0" w:space="0" w:color="auto" w:frame="1"/>
        </w:rPr>
      </w:pPr>
      <w:r>
        <w:t xml:space="preserve">In unserem Fall sehen wir, dass die </w:t>
      </w:r>
      <w:r w:rsidR="00FB3B01">
        <w:t>Bestimmtheitsmaße</w:t>
      </w:r>
      <w:r>
        <w:t xml:space="preserve"> </w:t>
      </w:r>
      <w:r w:rsidRPr="007A2A4A">
        <w:rPr>
          <w:rStyle w:val="QWordZchn"/>
          <w:sz w:val="20"/>
          <w:szCs w:val="20"/>
        </w:rPr>
        <w:t>Multiple R-</w:t>
      </w:r>
      <w:proofErr w:type="spellStart"/>
      <w:r w:rsidRPr="007A2A4A">
        <w:rPr>
          <w:rStyle w:val="QWordZchn"/>
          <w:sz w:val="20"/>
          <w:szCs w:val="20"/>
        </w:rPr>
        <w:t>squared</w:t>
      </w:r>
      <w:proofErr w:type="spellEnd"/>
      <w:r>
        <w:rPr>
          <w:color w:val="000000"/>
          <w:bdr w:val="none" w:sz="0" w:space="0" w:color="auto" w:frame="1"/>
        </w:rPr>
        <w:t xml:space="preserve"> und </w:t>
      </w:r>
      <w:proofErr w:type="spellStart"/>
      <w:r w:rsidRPr="007A2A4A">
        <w:rPr>
          <w:rStyle w:val="QWordZchn"/>
          <w:sz w:val="20"/>
          <w:szCs w:val="20"/>
        </w:rPr>
        <w:t>Adjusted</w:t>
      </w:r>
      <w:proofErr w:type="spellEnd"/>
      <w:r w:rsidRPr="007A2A4A">
        <w:rPr>
          <w:rStyle w:val="QWordZchn"/>
          <w:sz w:val="20"/>
          <w:szCs w:val="20"/>
        </w:rPr>
        <w:t xml:space="preserve"> R-</w:t>
      </w:r>
      <w:proofErr w:type="spellStart"/>
      <w:r w:rsidRPr="007A2A4A">
        <w:rPr>
          <w:rStyle w:val="QWordZchn"/>
          <w:sz w:val="20"/>
          <w:szCs w:val="20"/>
        </w:rPr>
        <w:t>squared</w:t>
      </w:r>
      <w:proofErr w:type="spellEnd"/>
      <w:r>
        <w:rPr>
          <w:color w:val="000000"/>
          <w:bdr w:val="none" w:sz="0" w:space="0" w:color="auto" w:frame="1"/>
        </w:rPr>
        <w:t xml:space="preserve"> nahe bei 1 liegen</w:t>
      </w:r>
      <w:r w:rsidR="00FB3B01">
        <w:rPr>
          <w:color w:val="000000"/>
          <w:bdr w:val="none" w:sz="0" w:space="0" w:color="auto" w:frame="1"/>
        </w:rPr>
        <w:t>; dies bedeutet</w:t>
      </w:r>
      <w:r w:rsidR="006C0DCA">
        <w:rPr>
          <w:color w:val="000000"/>
          <w:bdr w:val="none" w:sz="0" w:space="0" w:color="auto" w:frame="1"/>
        </w:rPr>
        <w:t>, dass</w:t>
      </w:r>
      <w:r w:rsidR="00FB3B01">
        <w:rPr>
          <w:color w:val="000000"/>
          <w:bdr w:val="none" w:sz="0" w:space="0" w:color="auto" w:frame="1"/>
        </w:rPr>
        <w:t xml:space="preserve"> das gewählte Modell</w:t>
      </w:r>
      <w:r w:rsidR="006C0DCA">
        <w:rPr>
          <w:rStyle w:val="Funotenzeichen"/>
          <w:color w:val="000000"/>
          <w:bdr w:val="none" w:sz="0" w:space="0" w:color="auto" w:frame="1"/>
        </w:rPr>
        <w:footnoteReference w:id="5"/>
      </w:r>
      <w:r w:rsidR="00FB3B01">
        <w:rPr>
          <w:color w:val="000000"/>
          <w:bdr w:val="none" w:sz="0" w:space="0" w:color="auto" w:frame="1"/>
        </w:rPr>
        <w:t xml:space="preserve"> sehr gut zu den Daten passt</w:t>
      </w:r>
      <w:r w:rsidR="006C0DCA">
        <w:rPr>
          <w:color w:val="000000"/>
          <w:bdr w:val="none" w:sz="0" w:space="0" w:color="auto" w:frame="1"/>
        </w:rPr>
        <w:t>.</w:t>
      </w:r>
      <w:r w:rsidR="009F7612">
        <w:rPr>
          <w:color w:val="000000"/>
          <w:bdr w:val="none" w:sz="0" w:space="0" w:color="auto" w:frame="1"/>
        </w:rPr>
        <w:t xml:space="preserve"> Dies überrascht nicht, da</w:t>
      </w:r>
      <w:r w:rsidR="006C0DCA">
        <w:rPr>
          <w:color w:val="000000"/>
          <w:bdr w:val="none" w:sz="0" w:space="0" w:color="auto" w:frame="1"/>
        </w:rPr>
        <w:t xml:space="preserve"> </w:t>
      </w:r>
      <w:r w:rsidR="006C0DCA">
        <w:rPr>
          <w:color w:val="000000"/>
          <w:bdr w:val="none" w:sz="0" w:space="0" w:color="auto" w:frame="1"/>
        </w:rPr>
        <w:fldChar w:fldCharType="begin"/>
      </w:r>
      <w:r w:rsidR="006C0DCA">
        <w:rPr>
          <w:color w:val="000000"/>
          <w:bdr w:val="none" w:sz="0" w:space="0" w:color="auto" w:frame="1"/>
        </w:rPr>
        <w:instrText xml:space="preserve"> REF _Ref27667484 \h </w:instrText>
      </w:r>
      <w:r w:rsidR="006C0DCA">
        <w:rPr>
          <w:color w:val="000000"/>
          <w:bdr w:val="none" w:sz="0" w:space="0" w:color="auto" w:frame="1"/>
        </w:rPr>
      </w:r>
      <w:r w:rsidR="006C0DCA">
        <w:rPr>
          <w:color w:val="000000"/>
          <w:bdr w:val="none" w:sz="0" w:space="0" w:color="auto" w:frame="1"/>
        </w:rPr>
        <w:fldChar w:fldCharType="separate"/>
      </w:r>
      <w:r w:rsidR="00057E42">
        <w:t xml:space="preserve">Abbildung </w:t>
      </w:r>
      <w:r w:rsidR="00057E42">
        <w:rPr>
          <w:noProof/>
        </w:rPr>
        <w:t>4</w:t>
      </w:r>
      <w:r w:rsidR="006C0DCA">
        <w:rPr>
          <w:color w:val="000000"/>
          <w:bdr w:val="none" w:sz="0" w:space="0" w:color="auto" w:frame="1"/>
        </w:rPr>
        <w:fldChar w:fldCharType="end"/>
      </w:r>
      <w:r w:rsidR="006C0DCA">
        <w:rPr>
          <w:color w:val="000000"/>
          <w:bdr w:val="none" w:sz="0" w:space="0" w:color="auto" w:frame="1"/>
        </w:rPr>
        <w:t xml:space="preserve"> und </w:t>
      </w:r>
      <w:r w:rsidR="006C0DCA">
        <w:rPr>
          <w:color w:val="000000"/>
          <w:bdr w:val="none" w:sz="0" w:space="0" w:color="auto" w:frame="1"/>
        </w:rPr>
        <w:fldChar w:fldCharType="begin"/>
      </w:r>
      <w:r w:rsidR="006C0DCA">
        <w:rPr>
          <w:color w:val="000000"/>
          <w:bdr w:val="none" w:sz="0" w:space="0" w:color="auto" w:frame="1"/>
        </w:rPr>
        <w:instrText xml:space="preserve"> REF _Ref27748687 \h </w:instrText>
      </w:r>
      <w:r w:rsidR="006C0DCA">
        <w:rPr>
          <w:color w:val="000000"/>
          <w:bdr w:val="none" w:sz="0" w:space="0" w:color="auto" w:frame="1"/>
        </w:rPr>
      </w:r>
      <w:r w:rsidR="006C0DCA">
        <w:rPr>
          <w:color w:val="000000"/>
          <w:bdr w:val="none" w:sz="0" w:space="0" w:color="auto" w:frame="1"/>
        </w:rPr>
        <w:fldChar w:fldCharType="separate"/>
      </w:r>
      <w:r w:rsidR="00057E42">
        <w:t xml:space="preserve">Abbildung </w:t>
      </w:r>
      <w:r w:rsidR="00057E42">
        <w:rPr>
          <w:noProof/>
        </w:rPr>
        <w:t>5</w:t>
      </w:r>
      <w:r w:rsidR="006C0DCA">
        <w:rPr>
          <w:color w:val="000000"/>
          <w:bdr w:val="none" w:sz="0" w:space="0" w:color="auto" w:frame="1"/>
        </w:rPr>
        <w:fldChar w:fldCharType="end"/>
      </w:r>
      <w:r w:rsidR="006C0DCA">
        <w:rPr>
          <w:color w:val="000000"/>
          <w:bdr w:val="none" w:sz="0" w:space="0" w:color="auto" w:frame="1"/>
        </w:rPr>
        <w:t xml:space="preserve"> denselben Schluss nahe</w:t>
      </w:r>
      <w:r w:rsidR="009F7612">
        <w:rPr>
          <w:color w:val="000000"/>
          <w:bdr w:val="none" w:sz="0" w:space="0" w:color="auto" w:frame="1"/>
        </w:rPr>
        <w:t>legen</w:t>
      </w:r>
      <w:r w:rsidR="006C0DCA">
        <w:rPr>
          <w:color w:val="000000"/>
          <w:bdr w:val="none" w:sz="0" w:space="0" w:color="auto" w:frame="1"/>
        </w:rPr>
        <w:t>.</w:t>
      </w:r>
    </w:p>
    <w:p w14:paraId="36CF14AD" w14:textId="559F37FE" w:rsidR="00380D7B" w:rsidRDefault="00D445A3" w:rsidP="007325D3">
      <w:r>
        <w:t>Als Nächstes</w:t>
      </w:r>
      <w:r w:rsidR="00380D7B">
        <w:t xml:space="preserve"> speichern </w:t>
      </w:r>
      <w:r>
        <w:t>wir d</w:t>
      </w:r>
      <w:r w:rsidR="009F7612">
        <w:t>ie</w:t>
      </w:r>
      <w:r>
        <w:t xml:space="preserve"> Residu</w:t>
      </w:r>
      <w:r w:rsidR="009F7612">
        <w:t>en in einer neuen Sp</w:t>
      </w:r>
      <w:r w:rsidR="006072E0">
        <w:t>al</w:t>
      </w:r>
      <w:r w:rsidR="009F7612">
        <w:t>te</w:t>
      </w:r>
      <w:r w:rsidR="00380D7B">
        <w:t>:</w:t>
      </w:r>
    </w:p>
    <w:p w14:paraId="4B9C211F" w14:textId="788A72D3" w:rsidR="00D7046C" w:rsidRDefault="00380D7B" w:rsidP="00955056">
      <w:pPr>
        <w:pStyle w:val="QT3klein"/>
      </w:pPr>
      <w:proofErr w:type="spellStart"/>
      <w:r w:rsidRPr="00380D7B">
        <w:t>dd</w:t>
      </w:r>
      <w:proofErr w:type="spellEnd"/>
      <w:r w:rsidRPr="00380D7B">
        <w:t xml:space="preserve"> &lt;- </w:t>
      </w:r>
      <w:proofErr w:type="spellStart"/>
      <w:r w:rsidRPr="00380D7B">
        <w:t>dd</w:t>
      </w:r>
      <w:proofErr w:type="spellEnd"/>
      <w:r w:rsidRPr="00380D7B">
        <w:t xml:space="preserve"> %&gt;% </w:t>
      </w:r>
      <w:proofErr w:type="spellStart"/>
      <w:proofErr w:type="gramStart"/>
      <w:r w:rsidRPr="00380D7B">
        <w:t>mutate</w:t>
      </w:r>
      <w:proofErr w:type="spellEnd"/>
      <w:r w:rsidRPr="00380D7B">
        <w:t>(</w:t>
      </w:r>
      <w:proofErr w:type="spellStart"/>
      <w:proofErr w:type="gramEnd"/>
      <w:r w:rsidRPr="00380D7B">
        <w:t>res_xy</w:t>
      </w:r>
      <w:proofErr w:type="spellEnd"/>
      <w:r w:rsidRPr="00380D7B">
        <w:t xml:space="preserve"> = y-(</w:t>
      </w:r>
      <w:proofErr w:type="spellStart"/>
      <w:r w:rsidRPr="00380D7B">
        <w:t>beta</w:t>
      </w:r>
      <w:proofErr w:type="spellEnd"/>
      <w:r w:rsidRPr="00380D7B">
        <w:t>*</w:t>
      </w:r>
      <w:proofErr w:type="spellStart"/>
      <w:r w:rsidRPr="00380D7B">
        <w:t>x+alpha</w:t>
      </w:r>
      <w:proofErr w:type="spellEnd"/>
      <w:r w:rsidRPr="00380D7B">
        <w:t>))</w:t>
      </w:r>
    </w:p>
    <w:p w14:paraId="119FB5A9" w14:textId="77777777" w:rsidR="00955056" w:rsidRDefault="00955056" w:rsidP="00D7046C"/>
    <w:p w14:paraId="58B85D10" w14:textId="4D781167" w:rsidR="00D7046C" w:rsidRDefault="00D445A3" w:rsidP="00D7046C">
      <w:r>
        <w:t xml:space="preserve">Im </w:t>
      </w:r>
      <w:r w:rsidR="00D7046C">
        <w:t>Folgenden</w:t>
      </w:r>
      <w:r w:rsidR="001258FE">
        <w:t xml:space="preserve"> wollen wir </w:t>
      </w:r>
      <w:r w:rsidR="00D7046C">
        <w:t>die</w:t>
      </w:r>
      <w:r w:rsidR="009F7612">
        <w:t>jenigen</w:t>
      </w:r>
      <w:r w:rsidR="00D7046C">
        <w:t xml:space="preserve"> Diamanten kennzeichnen, die </w:t>
      </w:r>
      <w:r w:rsidR="001258FE">
        <w:t xml:space="preserve">bezüglich der Variablen </w:t>
      </w:r>
      <w:proofErr w:type="spellStart"/>
      <w:r w:rsidR="001258FE" w:rsidRPr="00CF0178">
        <w:rPr>
          <w:rStyle w:val="QWordZchn"/>
          <w:sz w:val="20"/>
        </w:rPr>
        <w:t>res_xy</w:t>
      </w:r>
      <w:proofErr w:type="spellEnd"/>
      <w:r w:rsidR="001258FE">
        <w:t xml:space="preserve"> auffällig</w:t>
      </w:r>
      <w:r w:rsidR="00D7046C">
        <w:t>e</w:t>
      </w:r>
      <w:r w:rsidR="001258FE">
        <w:t xml:space="preserve"> Werte haben. </w:t>
      </w:r>
      <w:r w:rsidR="00D7046C">
        <w:t xml:space="preserve">Hierzu betrachten wir ähnlich </w:t>
      </w:r>
      <w:r w:rsidR="00955056">
        <w:t xml:space="preserve">wie </w:t>
      </w:r>
      <w:r w:rsidR="00D7046C">
        <w:t>bei einem Boxplot die Ausreißer:</w:t>
      </w:r>
    </w:p>
    <w:p w14:paraId="2959C532" w14:textId="77777777" w:rsidR="00D7046C" w:rsidRDefault="00D7046C" w:rsidP="00D7046C">
      <w:pPr>
        <w:pStyle w:val="QT3klein"/>
      </w:pPr>
      <w:r>
        <w:t xml:space="preserve">&gt; </w:t>
      </w:r>
      <w:proofErr w:type="spellStart"/>
      <w:r>
        <w:t>schranke</w:t>
      </w:r>
      <w:proofErr w:type="spellEnd"/>
      <w:r>
        <w:t xml:space="preserve"> &lt;-  median(</w:t>
      </w:r>
      <w:proofErr w:type="spellStart"/>
      <w:r>
        <w:t>dd$res_xy</w:t>
      </w:r>
      <w:proofErr w:type="spellEnd"/>
      <w:r>
        <w:t>) - 10 * IQR(</w:t>
      </w:r>
      <w:proofErr w:type="spellStart"/>
      <w:r>
        <w:t>dd$res_xy</w:t>
      </w:r>
      <w:proofErr w:type="spellEnd"/>
      <w:r>
        <w:t>)</w:t>
      </w:r>
    </w:p>
    <w:p w14:paraId="73EECA81" w14:textId="77777777" w:rsidR="00D7046C" w:rsidRDefault="00D7046C" w:rsidP="00D7046C">
      <w:pPr>
        <w:pStyle w:val="QT3klein"/>
      </w:pPr>
      <w:r>
        <w:t xml:space="preserve">&gt; </w:t>
      </w:r>
      <w:proofErr w:type="spellStart"/>
      <w:r>
        <w:t>dd</w:t>
      </w:r>
      <w:proofErr w:type="spellEnd"/>
      <w:r>
        <w:t xml:space="preserve"> %&gt;% </w:t>
      </w:r>
      <w:proofErr w:type="spellStart"/>
      <w:proofErr w:type="gramStart"/>
      <w:r>
        <w:t>filter</w:t>
      </w:r>
      <w:proofErr w:type="spellEnd"/>
      <w:r>
        <w:t xml:space="preserve">( </w:t>
      </w:r>
      <w:proofErr w:type="spellStart"/>
      <w:r>
        <w:t>abs</w:t>
      </w:r>
      <w:proofErr w:type="spellEnd"/>
      <w:proofErr w:type="gramEnd"/>
      <w:r>
        <w:t>(</w:t>
      </w:r>
      <w:proofErr w:type="spellStart"/>
      <w:r>
        <w:t>res_xy</w:t>
      </w:r>
      <w:proofErr w:type="spellEnd"/>
      <w:r>
        <w:t xml:space="preserve">) &gt; </w:t>
      </w:r>
      <w:proofErr w:type="spellStart"/>
      <w:r>
        <w:t>abs</w:t>
      </w:r>
      <w:proofErr w:type="spellEnd"/>
      <w:r>
        <w:t>(</w:t>
      </w:r>
      <w:proofErr w:type="spellStart"/>
      <w:r>
        <w:t>schranke</w:t>
      </w:r>
      <w:proofErr w:type="spellEnd"/>
      <w:r>
        <w:t xml:space="preserve">)) %&gt;% </w:t>
      </w:r>
      <w:proofErr w:type="spellStart"/>
      <w:r>
        <w:t>count</w:t>
      </w:r>
      <w:proofErr w:type="spellEnd"/>
      <w:r>
        <w:t>()</w:t>
      </w:r>
    </w:p>
    <w:p w14:paraId="2ADBB1AC" w14:textId="77777777" w:rsidR="00D7046C" w:rsidRDefault="00D7046C" w:rsidP="00D7046C">
      <w:pPr>
        <w:pStyle w:val="QT3klein"/>
      </w:pPr>
      <w:r>
        <w:t xml:space="preserve"># A </w:t>
      </w:r>
      <w:proofErr w:type="spellStart"/>
      <w:r>
        <w:t>tibble</w:t>
      </w:r>
      <w:proofErr w:type="spellEnd"/>
      <w:r>
        <w:t>: 1 x 1</w:t>
      </w:r>
    </w:p>
    <w:p w14:paraId="493BE23C" w14:textId="77777777" w:rsidR="00D7046C" w:rsidRDefault="00D7046C" w:rsidP="00D7046C">
      <w:pPr>
        <w:pStyle w:val="QT3klein"/>
      </w:pPr>
      <w:r>
        <w:t xml:space="preserve">      n</w:t>
      </w:r>
    </w:p>
    <w:p w14:paraId="1962EDF8" w14:textId="77777777" w:rsidR="00D7046C" w:rsidRDefault="00D7046C" w:rsidP="00D7046C">
      <w:pPr>
        <w:pStyle w:val="QT3klein"/>
      </w:pPr>
      <w:r>
        <w:t xml:space="preserve">  &lt;</w:t>
      </w:r>
      <w:proofErr w:type="spellStart"/>
      <w:r>
        <w:t>int</w:t>
      </w:r>
      <w:proofErr w:type="spellEnd"/>
      <w:r>
        <w:t>&gt;</w:t>
      </w:r>
    </w:p>
    <w:p w14:paraId="78455EEB" w14:textId="034FF23A" w:rsidR="00380D7B" w:rsidRDefault="00D7046C" w:rsidP="00D7046C">
      <w:pPr>
        <w:pStyle w:val="QT3klein"/>
      </w:pPr>
      <w:r>
        <w:t>1    29</w:t>
      </w:r>
    </w:p>
    <w:p w14:paraId="1AD22029" w14:textId="77777777" w:rsidR="00955056" w:rsidRPr="00CF0178" w:rsidRDefault="00955056" w:rsidP="00D7046C">
      <w:pPr>
        <w:rPr>
          <w:rStyle w:val="QWordZchn"/>
          <w:sz w:val="20"/>
        </w:rPr>
      </w:pPr>
    </w:p>
    <w:p w14:paraId="62B19EBB" w14:textId="4B391038" w:rsidR="005A1E7D" w:rsidRDefault="009D739F" w:rsidP="00D7046C">
      <w:r w:rsidRPr="00CF0178">
        <w:rPr>
          <w:rStyle w:val="QWordZchn"/>
          <w:sz w:val="20"/>
        </w:rPr>
        <w:t>IQR(</w:t>
      </w:r>
      <w:proofErr w:type="spellStart"/>
      <w:r w:rsidRPr="00CF0178">
        <w:rPr>
          <w:rStyle w:val="QWordZchn"/>
          <w:sz w:val="20"/>
        </w:rPr>
        <w:t>dd$res_xy</w:t>
      </w:r>
      <w:proofErr w:type="spellEnd"/>
      <w:r w:rsidR="00D7046C" w:rsidRPr="00CF0178">
        <w:rPr>
          <w:rStyle w:val="QWordZchn"/>
          <w:sz w:val="20"/>
        </w:rPr>
        <w:t>)</w:t>
      </w:r>
      <w:r w:rsidR="00D7046C">
        <w:t xml:space="preserve"> gibt </w:t>
      </w:r>
      <w:r>
        <w:t>den mittleren Quar</w:t>
      </w:r>
      <w:r w:rsidR="00D7046C">
        <w:t>t</w:t>
      </w:r>
      <w:r>
        <w:t xml:space="preserve">ilsabstand zurück, entspricht also der Differenz </w:t>
      </w:r>
      <w:r>
        <w:br/>
      </w:r>
      <w:proofErr w:type="spellStart"/>
      <w:r w:rsidRPr="00CF0178">
        <w:rPr>
          <w:rStyle w:val="QWordZchn"/>
          <w:sz w:val="20"/>
        </w:rPr>
        <w:t>quantile</w:t>
      </w:r>
      <w:proofErr w:type="spellEnd"/>
      <w:r w:rsidRPr="00CF0178">
        <w:rPr>
          <w:rStyle w:val="QWordZchn"/>
          <w:sz w:val="20"/>
        </w:rPr>
        <w:t>(</w:t>
      </w:r>
      <w:proofErr w:type="spellStart"/>
      <w:r w:rsidRPr="00CF0178">
        <w:rPr>
          <w:rStyle w:val="QWordZchn"/>
          <w:sz w:val="20"/>
        </w:rPr>
        <w:t>dd$res_xy</w:t>
      </w:r>
      <w:proofErr w:type="spellEnd"/>
      <w:r w:rsidRPr="00CF0178">
        <w:rPr>
          <w:rStyle w:val="QWordZchn"/>
          <w:sz w:val="20"/>
        </w:rPr>
        <w:t xml:space="preserve">, 0.75) - </w:t>
      </w:r>
      <w:proofErr w:type="spellStart"/>
      <w:r w:rsidRPr="00CF0178">
        <w:rPr>
          <w:rStyle w:val="QWordZchn"/>
          <w:sz w:val="20"/>
        </w:rPr>
        <w:t>quantile</w:t>
      </w:r>
      <w:proofErr w:type="spellEnd"/>
      <w:r w:rsidRPr="00CF0178">
        <w:rPr>
          <w:rStyle w:val="QWordZchn"/>
          <w:sz w:val="20"/>
        </w:rPr>
        <w:t>(</w:t>
      </w:r>
      <w:proofErr w:type="spellStart"/>
      <w:r w:rsidRPr="00CF0178">
        <w:rPr>
          <w:rStyle w:val="QWordZchn"/>
          <w:sz w:val="20"/>
        </w:rPr>
        <w:t>dd$res_xy</w:t>
      </w:r>
      <w:proofErr w:type="spellEnd"/>
      <w:r w:rsidRPr="00CF0178">
        <w:rPr>
          <w:rStyle w:val="QWordZchn"/>
          <w:sz w:val="20"/>
        </w:rPr>
        <w:t>, 0.25)</w:t>
      </w:r>
      <w:r>
        <w:t>.</w:t>
      </w:r>
      <w:r w:rsidR="00D7046C">
        <w:t xml:space="preserve"> D</w:t>
      </w:r>
      <w:r>
        <w:t xml:space="preserve">er Faktor </w:t>
      </w:r>
      <w:r w:rsidR="00D7046C">
        <w:t xml:space="preserve">10 </w:t>
      </w:r>
      <w:r w:rsidR="002A2A32">
        <w:t>wurde</w:t>
      </w:r>
      <w:r>
        <w:t xml:space="preserve"> </w:t>
      </w:r>
      <w:r w:rsidR="000F2D8B">
        <w:t xml:space="preserve">hier </w:t>
      </w:r>
      <w:r w:rsidR="00D7046C">
        <w:t xml:space="preserve">mehr oder weniger </w:t>
      </w:r>
      <w:r>
        <w:t>willkürlich gewählt.</w:t>
      </w:r>
      <w:r w:rsidR="00D7046C">
        <w:t xml:space="preserve"> Wie die obige Ausgabe zeigt, gibt es 29 Ausreißer</w:t>
      </w:r>
      <w:r w:rsidR="000F2D8B">
        <w:t xml:space="preserve"> (beim Faktor 10)</w:t>
      </w:r>
      <w:r w:rsidR="00D7046C">
        <w:t xml:space="preserve">. In </w:t>
      </w:r>
      <w:proofErr w:type="spellStart"/>
      <w:r w:rsidR="00D7046C" w:rsidRPr="00CF0178">
        <w:rPr>
          <w:rStyle w:val="QWordZchn"/>
          <w:sz w:val="20"/>
        </w:rPr>
        <w:t>dd</w:t>
      </w:r>
      <w:proofErr w:type="spellEnd"/>
      <w:r w:rsidR="00D7046C">
        <w:t xml:space="preserve"> fügen wir </w:t>
      </w:r>
      <w:r w:rsidR="002A2A32">
        <w:t xml:space="preserve">nun </w:t>
      </w:r>
      <w:r w:rsidR="00D7046C">
        <w:t>eine neue Spalte ein</w:t>
      </w:r>
      <w:r w:rsidR="005A1E7D">
        <w:t>, die die Ausreißer kennzeichnet:</w:t>
      </w:r>
    </w:p>
    <w:p w14:paraId="69113BD9" w14:textId="77777777" w:rsidR="005A1E7D" w:rsidRDefault="005A1E7D" w:rsidP="005A1E7D">
      <w:pPr>
        <w:pStyle w:val="QT3klein"/>
      </w:pPr>
      <w:proofErr w:type="spellStart"/>
      <w:r>
        <w:t>dd</w:t>
      </w:r>
      <w:proofErr w:type="spellEnd"/>
      <w:r>
        <w:t xml:space="preserve"> &lt;- </w:t>
      </w:r>
      <w:proofErr w:type="spellStart"/>
      <w:r>
        <w:t>dd</w:t>
      </w:r>
      <w:proofErr w:type="spellEnd"/>
      <w:r>
        <w:t xml:space="preserve"> %&gt;%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Atypisch = "NONE") %&gt;% </w:t>
      </w:r>
    </w:p>
    <w:p w14:paraId="5531F5C2" w14:textId="77777777" w:rsidR="005A1E7D" w:rsidRDefault="005A1E7D" w:rsidP="005A1E7D">
      <w:pPr>
        <w:pStyle w:val="QT3klein"/>
      </w:pPr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Atypisch = </w:t>
      </w:r>
      <w:proofErr w:type="spellStart"/>
      <w:r>
        <w:t>ifelse</w:t>
      </w:r>
      <w:proofErr w:type="spellEnd"/>
      <w:r>
        <w:t xml:space="preserve">( </w:t>
      </w:r>
      <w:proofErr w:type="spellStart"/>
      <w:r>
        <w:t>abs</w:t>
      </w:r>
      <w:proofErr w:type="spellEnd"/>
      <w:r>
        <w:t>(</w:t>
      </w:r>
      <w:proofErr w:type="spellStart"/>
      <w:r>
        <w:t>res_xy</w:t>
      </w:r>
      <w:proofErr w:type="spellEnd"/>
      <w:r>
        <w:t xml:space="preserve">) &gt; </w:t>
      </w:r>
      <w:proofErr w:type="spellStart"/>
      <w:r>
        <w:t>abs</w:t>
      </w:r>
      <w:proofErr w:type="spellEnd"/>
      <w:r>
        <w:t>(</w:t>
      </w:r>
      <w:proofErr w:type="spellStart"/>
      <w:r>
        <w:t>schranke</w:t>
      </w:r>
      <w:proofErr w:type="spellEnd"/>
      <w:r>
        <w:t>), "</w:t>
      </w:r>
      <w:proofErr w:type="spellStart"/>
      <w:r>
        <w:t>Shape_xy</w:t>
      </w:r>
      <w:proofErr w:type="spellEnd"/>
      <w:r>
        <w:t xml:space="preserve">", Atypisch)) %&gt;% </w:t>
      </w:r>
    </w:p>
    <w:p w14:paraId="40934271" w14:textId="77777777" w:rsidR="005A1E7D" w:rsidRDefault="005A1E7D" w:rsidP="005A1E7D">
      <w:pPr>
        <w:pStyle w:val="QT3klein"/>
      </w:pPr>
      <w:r>
        <w:t xml:space="preserve">  </w:t>
      </w: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nr</w:t>
      </w:r>
      <w:proofErr w:type="spellEnd"/>
      <w:r>
        <w:t xml:space="preserve">, Atypisch, </w:t>
      </w:r>
      <w:proofErr w:type="spellStart"/>
      <w:r>
        <w:t>everything</w:t>
      </w:r>
      <w:proofErr w:type="spellEnd"/>
      <w:r>
        <w:t>())</w:t>
      </w:r>
    </w:p>
    <w:p w14:paraId="070A8B9C" w14:textId="77777777" w:rsidR="005A1E7D" w:rsidRDefault="005A1E7D" w:rsidP="005A1E7D">
      <w:pPr>
        <w:pStyle w:val="QT3klein"/>
      </w:pPr>
    </w:p>
    <w:p w14:paraId="21E45F9B" w14:textId="363E1724" w:rsidR="00D7046C" w:rsidRDefault="005A1E7D" w:rsidP="005A1E7D">
      <w:pPr>
        <w:pStyle w:val="QT3klein"/>
      </w:pPr>
      <w:proofErr w:type="spellStart"/>
      <w:r w:rsidRPr="005A1E7D">
        <w:t>dd$Atypisch</w:t>
      </w:r>
      <w:proofErr w:type="spellEnd"/>
      <w:r w:rsidRPr="005A1E7D">
        <w:t xml:space="preserve"> &lt;- </w:t>
      </w:r>
      <w:proofErr w:type="spellStart"/>
      <w:proofErr w:type="gramStart"/>
      <w:r w:rsidRPr="005A1E7D">
        <w:t>as.factor</w:t>
      </w:r>
      <w:proofErr w:type="spellEnd"/>
      <w:proofErr w:type="gramEnd"/>
      <w:r w:rsidRPr="005A1E7D">
        <w:t>(</w:t>
      </w:r>
      <w:proofErr w:type="spellStart"/>
      <w:r w:rsidRPr="005A1E7D">
        <w:t>dd$Atypisch</w:t>
      </w:r>
      <w:proofErr w:type="spellEnd"/>
      <w:r w:rsidRPr="005A1E7D">
        <w:t>)</w:t>
      </w:r>
    </w:p>
    <w:p w14:paraId="7887B873" w14:textId="5344F4A9" w:rsidR="00B56952" w:rsidRDefault="00B56952" w:rsidP="005A1E7D"/>
    <w:p w14:paraId="608440CA" w14:textId="77777777" w:rsidR="00955056" w:rsidRDefault="00955056">
      <w:pPr>
        <w:spacing w:after="0"/>
      </w:pPr>
      <w:r>
        <w:br w:type="page"/>
      </w:r>
    </w:p>
    <w:p w14:paraId="28E2C29D" w14:textId="4EEC7653" w:rsidR="005A1E7D" w:rsidRPr="005A1E7D" w:rsidRDefault="005A1E7D" w:rsidP="005A1E7D">
      <w:r>
        <w:lastRenderedPageBreak/>
        <w:t>Die auffälligen Diamanten geordnet nach de</w:t>
      </w:r>
      <w:r w:rsidR="000F2D8B">
        <w:t>n</w:t>
      </w:r>
      <w:r>
        <w:t xml:space="preserve"> Residu</w:t>
      </w:r>
      <w:r w:rsidR="000F2D8B">
        <w:t xml:space="preserve">en </w:t>
      </w:r>
      <w:r>
        <w:t>sind dann somit:</w:t>
      </w:r>
    </w:p>
    <w:p w14:paraId="0967FF1E" w14:textId="77777777" w:rsidR="005A1E7D" w:rsidRPr="005A1E7D" w:rsidRDefault="005A1E7D" w:rsidP="005A1E7D">
      <w:pPr>
        <w:pStyle w:val="QT3klein"/>
      </w:pPr>
      <w:r w:rsidRPr="005A1E7D">
        <w:t xml:space="preserve">&gt; </w:t>
      </w:r>
      <w:proofErr w:type="spellStart"/>
      <w:r w:rsidRPr="005A1E7D">
        <w:t>dd</w:t>
      </w:r>
      <w:proofErr w:type="spellEnd"/>
      <w:r w:rsidRPr="005A1E7D">
        <w:t xml:space="preserve"> %&gt;% </w:t>
      </w:r>
      <w:proofErr w:type="spellStart"/>
      <w:proofErr w:type="gramStart"/>
      <w:r w:rsidRPr="005A1E7D">
        <w:t>filter</w:t>
      </w:r>
      <w:proofErr w:type="spellEnd"/>
      <w:r w:rsidRPr="005A1E7D">
        <w:t>(</w:t>
      </w:r>
      <w:proofErr w:type="gramEnd"/>
      <w:r w:rsidRPr="005A1E7D">
        <w:t xml:space="preserve">Atypisch != "NONE" ) %&gt;% </w:t>
      </w:r>
    </w:p>
    <w:p w14:paraId="686E7885" w14:textId="77777777" w:rsidR="005A1E7D" w:rsidRPr="005A1E7D" w:rsidRDefault="005A1E7D" w:rsidP="005A1E7D">
      <w:pPr>
        <w:pStyle w:val="QT3klein"/>
      </w:pPr>
      <w:r w:rsidRPr="005A1E7D">
        <w:t xml:space="preserve">+   </w:t>
      </w:r>
      <w:proofErr w:type="spellStart"/>
      <w:r w:rsidRPr="005A1E7D">
        <w:t>arrange</w:t>
      </w:r>
      <w:proofErr w:type="spellEnd"/>
      <w:r w:rsidRPr="005A1E7D">
        <w:t>(</w:t>
      </w:r>
      <w:proofErr w:type="spellStart"/>
      <w:r w:rsidRPr="005A1E7D">
        <w:t>res_xy</w:t>
      </w:r>
      <w:proofErr w:type="spellEnd"/>
      <w:r w:rsidRPr="005A1E7D">
        <w:t>)</w:t>
      </w:r>
    </w:p>
    <w:p w14:paraId="711271D6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# A </w:t>
      </w:r>
      <w:proofErr w:type="spellStart"/>
      <w:r w:rsidRPr="005A1E7D">
        <w:rPr>
          <w:color w:val="000000"/>
          <w:bdr w:val="none" w:sz="0" w:space="0" w:color="auto" w:frame="1"/>
        </w:rPr>
        <w:t>tibble</w:t>
      </w:r>
      <w:proofErr w:type="spellEnd"/>
      <w:r w:rsidRPr="005A1E7D">
        <w:rPr>
          <w:color w:val="000000"/>
          <w:bdr w:val="none" w:sz="0" w:space="0" w:color="auto" w:frame="1"/>
        </w:rPr>
        <w:t>: 29 x 13</w:t>
      </w:r>
    </w:p>
    <w:p w14:paraId="6BA611AE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     </w:t>
      </w:r>
      <w:proofErr w:type="spellStart"/>
      <w:r w:rsidRPr="005A1E7D">
        <w:rPr>
          <w:color w:val="000000"/>
          <w:bdr w:val="none" w:sz="0" w:space="0" w:color="auto" w:frame="1"/>
        </w:rPr>
        <w:t>nr</w:t>
      </w:r>
      <w:proofErr w:type="spellEnd"/>
      <w:r w:rsidRPr="005A1E7D">
        <w:rPr>
          <w:color w:val="000000"/>
          <w:bdr w:val="none" w:sz="0" w:space="0" w:color="auto" w:frame="1"/>
        </w:rPr>
        <w:t xml:space="preserve"> Atypisch </w:t>
      </w:r>
      <w:proofErr w:type="spellStart"/>
      <w:r w:rsidRPr="005A1E7D">
        <w:rPr>
          <w:color w:val="000000"/>
          <w:bdr w:val="none" w:sz="0" w:space="0" w:color="auto" w:frame="1"/>
        </w:rPr>
        <w:t>carat</w:t>
      </w:r>
      <w:proofErr w:type="spell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cut</w:t>
      </w:r>
      <w:proofErr w:type="spellEnd"/>
      <w:r w:rsidRPr="005A1E7D">
        <w:rPr>
          <w:color w:val="000000"/>
          <w:bdr w:val="none" w:sz="0" w:space="0" w:color="auto" w:frame="1"/>
        </w:rPr>
        <w:t xml:space="preserve">     </w:t>
      </w:r>
      <w:proofErr w:type="spellStart"/>
      <w:r w:rsidRPr="005A1E7D">
        <w:rPr>
          <w:color w:val="000000"/>
          <w:bdr w:val="none" w:sz="0" w:space="0" w:color="auto" w:frame="1"/>
        </w:rPr>
        <w:t>color</w:t>
      </w:r>
      <w:proofErr w:type="spell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clarity</w:t>
      </w:r>
      <w:proofErr w:type="spell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depth</w:t>
      </w:r>
      <w:proofErr w:type="spell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table</w:t>
      </w:r>
      <w:proofErr w:type="spell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price</w:t>
      </w:r>
      <w:proofErr w:type="spellEnd"/>
      <w:r w:rsidRPr="005A1E7D">
        <w:rPr>
          <w:color w:val="000000"/>
          <w:bdr w:val="none" w:sz="0" w:space="0" w:color="auto" w:frame="1"/>
        </w:rPr>
        <w:t xml:space="preserve">     z     x     y </w:t>
      </w:r>
      <w:proofErr w:type="spellStart"/>
      <w:r w:rsidRPr="005A1E7D">
        <w:rPr>
          <w:color w:val="000000"/>
          <w:bdr w:val="none" w:sz="0" w:space="0" w:color="auto" w:frame="1"/>
        </w:rPr>
        <w:t>res_xy</w:t>
      </w:r>
      <w:proofErr w:type="spellEnd"/>
    </w:p>
    <w:p w14:paraId="5D0132A0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 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fct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  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 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 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proofErr w:type="gramStart"/>
      <w:r w:rsidRPr="005A1E7D">
        <w:rPr>
          <w:i/>
          <w:iCs/>
          <w:color w:val="000000"/>
          <w:bdr w:val="none" w:sz="0" w:space="0" w:color="auto" w:frame="1"/>
        </w:rPr>
        <w:t>&gt;</w:t>
      </w:r>
      <w:r w:rsidRPr="005A1E7D">
        <w:rPr>
          <w:color w:val="000000"/>
          <w:bdr w:val="none" w:sz="0" w:space="0" w:color="auto" w:frame="1"/>
        </w:rPr>
        <w:t xml:space="preserve">  </w:t>
      </w:r>
      <w:r w:rsidRPr="005A1E7D">
        <w:rPr>
          <w:i/>
          <w:iCs/>
          <w:color w:val="000000"/>
          <w:bdr w:val="none" w:sz="0" w:space="0" w:color="auto" w:frame="1"/>
        </w:rPr>
        <w:t>&lt;</w:t>
      </w:r>
      <w:proofErr w:type="spellStart"/>
      <w:proofErr w:type="gramEnd"/>
      <w:r w:rsidRPr="005A1E7D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5A1E7D">
        <w:rPr>
          <w:i/>
          <w:iCs/>
          <w:color w:val="000000"/>
          <w:bdr w:val="none" w:sz="0" w:space="0" w:color="auto" w:frame="1"/>
        </w:rPr>
        <w:t>&gt;</w:t>
      </w:r>
    </w:p>
    <w:p w14:paraId="12000C0E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</w:t>
      </w:r>
      <w:proofErr w:type="gramStart"/>
      <w:r w:rsidRPr="005A1E7D">
        <w:rPr>
          <w:color w:val="000000"/>
          <w:bdr w:val="none" w:sz="0" w:space="0" w:color="auto" w:frame="1"/>
        </w:rPr>
        <w:t xml:space="preserve">1  </w:t>
      </w:r>
      <w:r w:rsidRPr="005A1E7D">
        <w:rPr>
          <w:color w:val="000000"/>
          <w:u w:val="single"/>
          <w:bdr w:val="none" w:sz="0" w:space="0" w:color="auto" w:frame="1"/>
        </w:rPr>
        <w:t>2</w:t>
      </w:r>
      <w:r w:rsidRPr="005A1E7D">
        <w:rPr>
          <w:color w:val="000000"/>
          <w:bdr w:val="none" w:sz="0" w:space="0" w:color="auto" w:frame="1"/>
        </w:rPr>
        <w:t>275</w:t>
      </w:r>
      <w:proofErr w:type="gram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Shape_xy</w:t>
      </w:r>
      <w:proofErr w:type="spellEnd"/>
      <w:r w:rsidRPr="005A1E7D">
        <w:rPr>
          <w:color w:val="000000"/>
          <w:bdr w:val="none" w:sz="0" w:space="0" w:color="auto" w:frame="1"/>
        </w:rPr>
        <w:t xml:space="preserve">  1.22 Premium J     SI2      62.6    59  </w:t>
      </w:r>
      <w:r w:rsidRPr="005A1E7D">
        <w:rPr>
          <w:color w:val="000000"/>
          <w:u w:val="single"/>
          <w:bdr w:val="none" w:sz="0" w:space="0" w:color="auto" w:frame="1"/>
        </w:rPr>
        <w:t>3</w:t>
      </w:r>
      <w:r w:rsidRPr="005A1E7D">
        <w:rPr>
          <w:color w:val="000000"/>
          <w:bdr w:val="none" w:sz="0" w:space="0" w:color="auto" w:frame="1"/>
        </w:rPr>
        <w:t xml:space="preserve">156  3.76  6.79  4.24 -2.49 </w:t>
      </w:r>
    </w:p>
    <w:p w14:paraId="26DB2617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2 </w:t>
      </w:r>
      <w:r w:rsidRPr="005A1E7D">
        <w:rPr>
          <w:color w:val="000000"/>
          <w:u w:val="single"/>
          <w:bdr w:val="none" w:sz="0" w:space="0" w:color="auto" w:frame="1"/>
        </w:rPr>
        <w:t>15</w:t>
      </w:r>
      <w:r w:rsidRPr="005A1E7D">
        <w:rPr>
          <w:color w:val="000000"/>
          <w:bdr w:val="none" w:sz="0" w:space="0" w:color="auto" w:frame="1"/>
        </w:rPr>
        <w:t xml:space="preserve">236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1.12</w:t>
      </w:r>
      <w:proofErr w:type="gramEnd"/>
      <w:r w:rsidRPr="005A1E7D">
        <w:rPr>
          <w:color w:val="000000"/>
          <w:bdr w:val="none" w:sz="0" w:space="0" w:color="auto" w:frame="1"/>
        </w:rPr>
        <w:t xml:space="preserve"> Premium H     VS1      61.6    58  </w:t>
      </w:r>
      <w:r w:rsidRPr="005A1E7D">
        <w:rPr>
          <w:color w:val="000000"/>
          <w:u w:val="single"/>
          <w:bdr w:val="none" w:sz="0" w:space="0" w:color="auto" w:frame="1"/>
        </w:rPr>
        <w:t>6</w:t>
      </w:r>
      <w:r w:rsidRPr="005A1E7D">
        <w:rPr>
          <w:color w:val="000000"/>
          <w:bdr w:val="none" w:sz="0" w:space="0" w:color="auto" w:frame="1"/>
        </w:rPr>
        <w:t xml:space="preserve">115  3.7   6.64  4.11 -2.48 </w:t>
      </w:r>
    </w:p>
    <w:p w14:paraId="40511241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3 </w:t>
      </w:r>
      <w:r w:rsidRPr="005A1E7D">
        <w:rPr>
          <w:color w:val="000000"/>
          <w:u w:val="single"/>
          <w:bdr w:val="none" w:sz="0" w:space="0" w:color="auto" w:frame="1"/>
        </w:rPr>
        <w:t>17</w:t>
      </w:r>
      <w:r w:rsidRPr="005A1E7D">
        <w:rPr>
          <w:color w:val="000000"/>
          <w:bdr w:val="none" w:sz="0" w:space="0" w:color="auto" w:frame="1"/>
        </w:rPr>
        <w:t xml:space="preserve">827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1.51</w:t>
      </w:r>
      <w:proofErr w:type="gramEnd"/>
      <w:r w:rsidRPr="005A1E7D">
        <w:rPr>
          <w:color w:val="000000"/>
          <w:bdr w:val="none" w:sz="0" w:space="0" w:color="auto" w:frame="1"/>
        </w:rPr>
        <w:t xml:space="preserve"> Fair    H     VS2      65.6    56  </w:t>
      </w:r>
      <w:r w:rsidRPr="005A1E7D">
        <w:rPr>
          <w:color w:val="000000"/>
          <w:u w:val="single"/>
          <w:bdr w:val="none" w:sz="0" w:space="0" w:color="auto" w:frame="1"/>
        </w:rPr>
        <w:t>7</w:t>
      </w:r>
      <w:r w:rsidRPr="005A1E7D">
        <w:rPr>
          <w:color w:val="000000"/>
          <w:bdr w:val="none" w:sz="0" w:space="0" w:color="auto" w:frame="1"/>
        </w:rPr>
        <w:t xml:space="preserve">188  4     7.08  4.7  -2.32 </w:t>
      </w:r>
    </w:p>
    <w:p w14:paraId="01360F8C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4 </w:t>
      </w:r>
      <w:r w:rsidRPr="005A1E7D">
        <w:rPr>
          <w:color w:val="000000"/>
          <w:u w:val="single"/>
          <w:bdr w:val="none" w:sz="0" w:space="0" w:color="auto" w:frame="1"/>
        </w:rPr>
        <w:t>19</w:t>
      </w:r>
      <w:r w:rsidRPr="005A1E7D">
        <w:rPr>
          <w:color w:val="000000"/>
          <w:bdr w:val="none" w:sz="0" w:space="0" w:color="auto" w:frame="1"/>
        </w:rPr>
        <w:t xml:space="preserve">503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1.57</w:t>
      </w:r>
      <w:proofErr w:type="gramEnd"/>
      <w:r w:rsidRPr="005A1E7D">
        <w:rPr>
          <w:color w:val="000000"/>
          <w:bdr w:val="none" w:sz="0" w:space="0" w:color="auto" w:frame="1"/>
        </w:rPr>
        <w:t xml:space="preserve"> Fair    H     VS1      67.3    66  </w:t>
      </w:r>
      <w:r w:rsidRPr="005A1E7D">
        <w:rPr>
          <w:color w:val="000000"/>
          <w:u w:val="single"/>
          <w:bdr w:val="none" w:sz="0" w:space="0" w:color="auto" w:frame="1"/>
        </w:rPr>
        <w:t>8</w:t>
      </w:r>
      <w:r w:rsidRPr="005A1E7D">
        <w:rPr>
          <w:color w:val="000000"/>
          <w:bdr w:val="none" w:sz="0" w:space="0" w:color="auto" w:frame="1"/>
        </w:rPr>
        <w:t xml:space="preserve">133  3.87  7.85  5.75 -2.04 </w:t>
      </w:r>
    </w:p>
    <w:p w14:paraId="11FF2FB9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5 </w:t>
      </w:r>
      <w:r w:rsidRPr="005A1E7D">
        <w:rPr>
          <w:color w:val="000000"/>
          <w:u w:val="single"/>
          <w:bdr w:val="none" w:sz="0" w:space="0" w:color="auto" w:frame="1"/>
        </w:rPr>
        <w:t>33</w:t>
      </w:r>
      <w:r w:rsidRPr="005A1E7D">
        <w:rPr>
          <w:color w:val="000000"/>
          <w:bdr w:val="none" w:sz="0" w:space="0" w:color="auto" w:frame="1"/>
        </w:rPr>
        <w:t xml:space="preserve">103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0.34</w:t>
      </w:r>
      <w:proofErr w:type="gram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Good</w:t>
      </w:r>
      <w:proofErr w:type="spellEnd"/>
      <w:r w:rsidRPr="005A1E7D">
        <w:rPr>
          <w:color w:val="000000"/>
          <w:bdr w:val="none" w:sz="0" w:space="0" w:color="auto" w:frame="1"/>
        </w:rPr>
        <w:t xml:space="preserve">    E     VS2      57      61   816  2.64  6.65  4.61 -1.99 </w:t>
      </w:r>
    </w:p>
    <w:p w14:paraId="05D69917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6 </w:t>
      </w:r>
      <w:r w:rsidRPr="005A1E7D">
        <w:rPr>
          <w:color w:val="000000"/>
          <w:u w:val="single"/>
          <w:bdr w:val="none" w:sz="0" w:space="0" w:color="auto" w:frame="1"/>
        </w:rPr>
        <w:t>34</w:t>
      </w:r>
      <w:r w:rsidRPr="005A1E7D">
        <w:rPr>
          <w:color w:val="000000"/>
          <w:bdr w:val="none" w:sz="0" w:space="0" w:color="auto" w:frame="1"/>
        </w:rPr>
        <w:t xml:space="preserve">283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0.39</w:t>
      </w:r>
      <w:proofErr w:type="gramEnd"/>
      <w:r w:rsidRPr="005A1E7D">
        <w:rPr>
          <w:color w:val="000000"/>
          <w:bdr w:val="none" w:sz="0" w:space="0" w:color="auto" w:frame="1"/>
        </w:rPr>
        <w:t xml:space="preserve"> Premium H     SI2      61.2    58   468  4.44  6.02  4.51 -1.46 </w:t>
      </w:r>
    </w:p>
    <w:p w14:paraId="14BBADE9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7 </w:t>
      </w:r>
      <w:r w:rsidRPr="005A1E7D">
        <w:rPr>
          <w:color w:val="000000"/>
          <w:u w:val="single"/>
          <w:bdr w:val="none" w:sz="0" w:space="0" w:color="auto" w:frame="1"/>
        </w:rPr>
        <w:t>49</w:t>
      </w:r>
      <w:r w:rsidRPr="005A1E7D">
        <w:rPr>
          <w:color w:val="000000"/>
          <w:bdr w:val="none" w:sz="0" w:space="0" w:color="auto" w:frame="1"/>
        </w:rPr>
        <w:t xml:space="preserve">916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0.7</w:t>
      </w:r>
      <w:proofErr w:type="gramEnd"/>
      <w:r w:rsidRPr="005A1E7D">
        <w:rPr>
          <w:color w:val="000000"/>
          <w:bdr w:val="none" w:sz="0" w:space="0" w:color="auto" w:frame="1"/>
        </w:rPr>
        <w:t xml:space="preserve">  Premium F     SI1      62.6    55  </w:t>
      </w:r>
      <w:r w:rsidRPr="005A1E7D">
        <w:rPr>
          <w:color w:val="000000"/>
          <w:u w:val="single"/>
          <w:bdr w:val="none" w:sz="0" w:space="0" w:color="auto" w:frame="1"/>
        </w:rPr>
        <w:t>2</w:t>
      </w:r>
      <w:r w:rsidRPr="005A1E7D">
        <w:rPr>
          <w:color w:val="000000"/>
          <w:bdr w:val="none" w:sz="0" w:space="0" w:color="auto" w:frame="1"/>
        </w:rPr>
        <w:t xml:space="preserve">184  3     5.65  4.5  -1.10 </w:t>
      </w:r>
    </w:p>
    <w:p w14:paraId="7F0B755B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8 </w:t>
      </w:r>
      <w:r w:rsidRPr="005A1E7D">
        <w:rPr>
          <w:color w:val="000000"/>
          <w:u w:val="single"/>
          <w:bdr w:val="none" w:sz="0" w:space="0" w:color="auto" w:frame="1"/>
        </w:rPr>
        <w:t>48</w:t>
      </w:r>
      <w:r w:rsidRPr="005A1E7D">
        <w:rPr>
          <w:color w:val="000000"/>
          <w:bdr w:val="none" w:sz="0" w:space="0" w:color="auto" w:frame="1"/>
        </w:rPr>
        <w:t xml:space="preserve">833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0.53</w:t>
      </w:r>
      <w:proofErr w:type="gramEnd"/>
      <w:r w:rsidRPr="005A1E7D">
        <w:rPr>
          <w:color w:val="000000"/>
          <w:bdr w:val="none" w:sz="0" w:space="0" w:color="auto" w:frame="1"/>
        </w:rPr>
        <w:t xml:space="preserve"> Ideal   F     VVS2     62.7    56  </w:t>
      </w:r>
      <w:r w:rsidRPr="005A1E7D">
        <w:rPr>
          <w:color w:val="000000"/>
          <w:u w:val="single"/>
          <w:bdr w:val="none" w:sz="0" w:space="0" w:color="auto" w:frame="1"/>
        </w:rPr>
        <w:t>2</w:t>
      </w:r>
      <w:r w:rsidRPr="005A1E7D">
        <w:rPr>
          <w:color w:val="000000"/>
          <w:bdr w:val="none" w:sz="0" w:space="0" w:color="auto" w:frame="1"/>
        </w:rPr>
        <w:t>030  3.25  6.2   5.16 -0.990</w:t>
      </w:r>
    </w:p>
    <w:p w14:paraId="75A224F8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 9 </w:t>
      </w:r>
      <w:r w:rsidRPr="005A1E7D">
        <w:rPr>
          <w:color w:val="000000"/>
          <w:u w:val="single"/>
          <w:bdr w:val="none" w:sz="0" w:space="0" w:color="auto" w:frame="1"/>
        </w:rPr>
        <w:t>14</w:t>
      </w:r>
      <w:r w:rsidRPr="005A1E7D">
        <w:rPr>
          <w:color w:val="000000"/>
          <w:bdr w:val="none" w:sz="0" w:space="0" w:color="auto" w:frame="1"/>
        </w:rPr>
        <w:t xml:space="preserve">030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1.22</w:t>
      </w:r>
      <w:proofErr w:type="gramEnd"/>
      <w:r w:rsidRPr="005A1E7D">
        <w:rPr>
          <w:color w:val="000000"/>
          <w:bdr w:val="none" w:sz="0" w:space="0" w:color="auto" w:frame="1"/>
        </w:rPr>
        <w:t xml:space="preserve"> Ideal   H     SI2      61.1    57  </w:t>
      </w:r>
      <w:r w:rsidRPr="005A1E7D">
        <w:rPr>
          <w:color w:val="000000"/>
          <w:u w:val="single"/>
          <w:bdr w:val="none" w:sz="0" w:space="0" w:color="auto" w:frame="1"/>
        </w:rPr>
        <w:t>5</w:t>
      </w:r>
      <w:r w:rsidRPr="005A1E7D">
        <w:rPr>
          <w:color w:val="000000"/>
          <w:bdr w:val="none" w:sz="0" w:space="0" w:color="auto" w:frame="1"/>
        </w:rPr>
        <w:t>703  4.22  6.9   5.92 -0.924</w:t>
      </w:r>
    </w:p>
    <w:p w14:paraId="68713EE5" w14:textId="77777777" w:rsidR="005A1E7D" w:rsidRPr="005A1E7D" w:rsidRDefault="005A1E7D" w:rsidP="005A1E7D">
      <w:pPr>
        <w:pStyle w:val="QT3klein"/>
        <w:rPr>
          <w:color w:val="000000"/>
          <w:bdr w:val="none" w:sz="0" w:space="0" w:color="auto" w:frame="1"/>
        </w:rPr>
      </w:pPr>
      <w:r w:rsidRPr="005A1E7D">
        <w:rPr>
          <w:color w:val="000000"/>
          <w:bdr w:val="none" w:sz="0" w:space="0" w:color="auto" w:frame="1"/>
        </w:rPr>
        <w:t xml:space="preserve">10 </w:t>
      </w:r>
      <w:r w:rsidRPr="005A1E7D">
        <w:rPr>
          <w:color w:val="000000"/>
          <w:u w:val="single"/>
          <w:bdr w:val="none" w:sz="0" w:space="0" w:color="auto" w:frame="1"/>
        </w:rPr>
        <w:t>14</w:t>
      </w:r>
      <w:r w:rsidRPr="005A1E7D">
        <w:rPr>
          <w:color w:val="000000"/>
          <w:bdr w:val="none" w:sz="0" w:space="0" w:color="auto" w:frame="1"/>
        </w:rPr>
        <w:t xml:space="preserve">345 </w:t>
      </w:r>
      <w:proofErr w:type="spellStart"/>
      <w:r w:rsidRPr="005A1E7D">
        <w:rPr>
          <w:color w:val="000000"/>
          <w:bdr w:val="none" w:sz="0" w:space="0" w:color="auto" w:frame="1"/>
        </w:rPr>
        <w:t>Shape_</w:t>
      </w:r>
      <w:proofErr w:type="gramStart"/>
      <w:r w:rsidRPr="005A1E7D">
        <w:rPr>
          <w:color w:val="000000"/>
          <w:bdr w:val="none" w:sz="0" w:space="0" w:color="auto" w:frame="1"/>
        </w:rPr>
        <w:t>xy</w:t>
      </w:r>
      <w:proofErr w:type="spellEnd"/>
      <w:r w:rsidRPr="005A1E7D">
        <w:rPr>
          <w:color w:val="000000"/>
          <w:bdr w:val="none" w:sz="0" w:space="0" w:color="auto" w:frame="1"/>
        </w:rPr>
        <w:t xml:space="preserve">  1.22</w:t>
      </w:r>
      <w:proofErr w:type="gramEnd"/>
      <w:r w:rsidRPr="005A1E7D">
        <w:rPr>
          <w:color w:val="000000"/>
          <w:bdr w:val="none" w:sz="0" w:space="0" w:color="auto" w:frame="1"/>
        </w:rPr>
        <w:t xml:space="preserve"> Ideal   H     SI2      61.1    57  </w:t>
      </w:r>
      <w:r w:rsidRPr="005A1E7D">
        <w:rPr>
          <w:color w:val="000000"/>
          <w:u w:val="single"/>
          <w:bdr w:val="none" w:sz="0" w:space="0" w:color="auto" w:frame="1"/>
        </w:rPr>
        <w:t>5</w:t>
      </w:r>
      <w:r w:rsidRPr="005A1E7D">
        <w:rPr>
          <w:color w:val="000000"/>
          <w:bdr w:val="none" w:sz="0" w:space="0" w:color="auto" w:frame="1"/>
        </w:rPr>
        <w:t>807  4.22  6.9   5.92 -0.924</w:t>
      </w:r>
    </w:p>
    <w:p w14:paraId="5B86BA52" w14:textId="77777777" w:rsidR="005A1E7D" w:rsidRPr="005A1E7D" w:rsidRDefault="005A1E7D" w:rsidP="005A1E7D">
      <w:pPr>
        <w:pStyle w:val="QT3klein"/>
        <w:rPr>
          <w:color w:val="000000"/>
        </w:rPr>
      </w:pPr>
      <w:r w:rsidRPr="005A1E7D">
        <w:rPr>
          <w:color w:val="000000"/>
          <w:bdr w:val="none" w:sz="0" w:space="0" w:color="auto" w:frame="1"/>
        </w:rPr>
        <w:t xml:space="preserve"># … </w:t>
      </w:r>
      <w:proofErr w:type="spellStart"/>
      <w:r w:rsidRPr="005A1E7D">
        <w:rPr>
          <w:color w:val="000000"/>
          <w:bdr w:val="none" w:sz="0" w:space="0" w:color="auto" w:frame="1"/>
        </w:rPr>
        <w:t>with</w:t>
      </w:r>
      <w:proofErr w:type="spellEnd"/>
      <w:r w:rsidRPr="005A1E7D">
        <w:rPr>
          <w:color w:val="000000"/>
          <w:bdr w:val="none" w:sz="0" w:space="0" w:color="auto" w:frame="1"/>
        </w:rPr>
        <w:t xml:space="preserve"> 19 </w:t>
      </w:r>
      <w:proofErr w:type="spellStart"/>
      <w:r w:rsidRPr="005A1E7D">
        <w:rPr>
          <w:color w:val="000000"/>
          <w:bdr w:val="none" w:sz="0" w:space="0" w:color="auto" w:frame="1"/>
        </w:rPr>
        <w:t>more</w:t>
      </w:r>
      <w:proofErr w:type="spellEnd"/>
      <w:r w:rsidRPr="005A1E7D">
        <w:rPr>
          <w:color w:val="000000"/>
          <w:bdr w:val="none" w:sz="0" w:space="0" w:color="auto" w:frame="1"/>
        </w:rPr>
        <w:t xml:space="preserve"> </w:t>
      </w:r>
      <w:proofErr w:type="spellStart"/>
      <w:r w:rsidRPr="005A1E7D">
        <w:rPr>
          <w:color w:val="000000"/>
          <w:bdr w:val="none" w:sz="0" w:space="0" w:color="auto" w:frame="1"/>
        </w:rPr>
        <w:t>rows</w:t>
      </w:r>
      <w:proofErr w:type="spellEnd"/>
    </w:p>
    <w:p w14:paraId="0D3A27E0" w14:textId="77777777" w:rsidR="005A1E7D" w:rsidRDefault="005A1E7D" w:rsidP="007325D3"/>
    <w:p w14:paraId="4DC079B1" w14:textId="27F8FE91" w:rsidR="00BE57EF" w:rsidRDefault="005F7594" w:rsidP="007325D3">
      <w:r>
        <w:t>Die Ergebnisse können leicht visualisiert werden:</w:t>
      </w:r>
    </w:p>
    <w:p w14:paraId="5FAA4CB2" w14:textId="77777777" w:rsidR="005A1E7D" w:rsidRDefault="005A1E7D" w:rsidP="005A1E7D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dd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x, y = y, </w:t>
      </w:r>
      <w:proofErr w:type="spellStart"/>
      <w:r>
        <w:t>color</w:t>
      </w:r>
      <w:proofErr w:type="spellEnd"/>
      <w:r>
        <w:t>=Atypisch)) +</w:t>
      </w:r>
    </w:p>
    <w:p w14:paraId="234D2D4B" w14:textId="77777777" w:rsidR="005A1E7D" w:rsidRDefault="005A1E7D" w:rsidP="005A1E7D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alpha</w:t>
      </w:r>
      <w:proofErr w:type="spellEnd"/>
      <w:r>
        <w:t xml:space="preserve"> = 0.5) +</w:t>
      </w:r>
    </w:p>
    <w:p w14:paraId="62CF6DE9" w14:textId="77777777" w:rsidR="005A1E7D" w:rsidRDefault="005A1E7D" w:rsidP="005A1E7D">
      <w:pPr>
        <w:pStyle w:val="QT3klein"/>
      </w:pPr>
      <w:r>
        <w:t xml:space="preserve">  </w:t>
      </w:r>
      <w:proofErr w:type="spellStart"/>
      <w:r>
        <w:t>scale_colour_brewer</w:t>
      </w:r>
      <w:proofErr w:type="spellEnd"/>
      <w:r>
        <w:t>(</w:t>
      </w:r>
      <w:proofErr w:type="spellStart"/>
      <w:r>
        <w:t>palette</w:t>
      </w:r>
      <w:proofErr w:type="spellEnd"/>
      <w:r>
        <w:t>="Dark2") +</w:t>
      </w:r>
    </w:p>
    <w:p w14:paraId="4AB8716A" w14:textId="77777777" w:rsidR="005A1E7D" w:rsidRDefault="005A1E7D" w:rsidP="005A1E7D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abline</w:t>
      </w:r>
      <w:proofErr w:type="spellEnd"/>
      <w:r>
        <w:t>(</w:t>
      </w:r>
      <w:proofErr w:type="spellStart"/>
      <w:proofErr w:type="gramEnd"/>
      <w:r>
        <w:t>intercept</w:t>
      </w:r>
      <w:proofErr w:type="spellEnd"/>
      <w:r>
        <w:t xml:space="preserve"> = </w:t>
      </w:r>
      <w:proofErr w:type="spellStart"/>
      <w:r>
        <w:t>alpha</w:t>
      </w:r>
      <w:proofErr w:type="spellEnd"/>
      <w:r>
        <w:t xml:space="preserve">, </w:t>
      </w:r>
      <w:proofErr w:type="spellStart"/>
      <w:r>
        <w:t>slope</w:t>
      </w:r>
      <w:proofErr w:type="spellEnd"/>
      <w:r>
        <w:t xml:space="preserve"> = </w:t>
      </w:r>
      <w:proofErr w:type="spellStart"/>
      <w:r>
        <w:t>beta,size</w:t>
      </w:r>
      <w:proofErr w:type="spellEnd"/>
      <w:r>
        <w:t xml:space="preserve"> = 1) +</w:t>
      </w:r>
    </w:p>
    <w:p w14:paraId="31968969" w14:textId="36557006" w:rsidR="007325D3" w:rsidRDefault="005A1E7D" w:rsidP="005F7594">
      <w:pPr>
        <w:pStyle w:val="QT3klein"/>
      </w:pPr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"Auffällige x-, und y-Werte")</w:t>
      </w:r>
    </w:p>
    <w:p w14:paraId="247A260D" w14:textId="77777777" w:rsidR="005F7594" w:rsidRDefault="005F7594" w:rsidP="005F7594">
      <w:pPr>
        <w:keepNext/>
      </w:pPr>
      <w:r>
        <w:rPr>
          <w:noProof/>
        </w:rPr>
        <w:drawing>
          <wp:inline distT="0" distB="0" distL="0" distR="0" wp14:anchorId="43228275" wp14:editId="7360031E">
            <wp:extent cx="3600000" cy="2229059"/>
            <wp:effectExtent l="0" t="0" r="63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ointLm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1761" w14:textId="6BA2B86A" w:rsidR="005F7594" w:rsidRDefault="005F7594" w:rsidP="005F7594">
      <w:pPr>
        <w:pStyle w:val="Beschriftung"/>
      </w:pPr>
      <w:r>
        <w:t xml:space="preserve">Abbildung </w:t>
      </w:r>
      <w:fldSimple w:instr=" SEQ Abbildung \* ARABIC ">
        <w:r w:rsidR="00A277C7">
          <w:rPr>
            <w:noProof/>
          </w:rPr>
          <w:t>6</w:t>
        </w:r>
      </w:fldSimple>
      <w:r>
        <w:t>: Ausreißer bzgl. x- und y-Wert</w:t>
      </w:r>
      <w:r w:rsidR="0048334D">
        <w:t>e</w:t>
      </w:r>
    </w:p>
    <w:p w14:paraId="5FDA2ADB" w14:textId="79CBCE36" w:rsidR="00FF11C7" w:rsidRDefault="00FF11C7">
      <w:pPr>
        <w:spacing w:after="0"/>
        <w:rPr>
          <w:rFonts w:ascii="Arial" w:eastAsia="SimSun" w:hAnsi="Arial" w:cs="Arial"/>
          <w:color w:val="002060"/>
          <w:sz w:val="36"/>
          <w:szCs w:val="36"/>
        </w:rPr>
      </w:pPr>
    </w:p>
    <w:p w14:paraId="1AB2F970" w14:textId="38A9FBE7" w:rsidR="00A277C7" w:rsidRPr="00A277C7" w:rsidRDefault="00A277C7" w:rsidP="00A277C7">
      <w:pPr>
        <w:pStyle w:val="berschrift2"/>
      </w:pPr>
      <w:bookmarkStart w:id="11" w:name="_Toc28516987"/>
      <w:r w:rsidRPr="00A277C7">
        <w:t>Vergleich der x- und z-Variablen</w:t>
      </w:r>
      <w:bookmarkEnd w:id="11"/>
    </w:p>
    <w:p w14:paraId="145CFACC" w14:textId="7D226353" w:rsidR="00A277C7" w:rsidRDefault="00A277C7">
      <w:pPr>
        <w:spacing w:after="0"/>
      </w:pPr>
      <w:r>
        <w:t xml:space="preserve">Ähnlich kann nun auch beim Vergleich der </w:t>
      </w:r>
      <w:r w:rsidRPr="00CF0178">
        <w:rPr>
          <w:rStyle w:val="QWordZchn"/>
          <w:sz w:val="20"/>
        </w:rPr>
        <w:t>x</w:t>
      </w:r>
      <w:r w:rsidRPr="00A11038">
        <w:t>-</w:t>
      </w:r>
      <w:r>
        <w:t xml:space="preserve"> und </w:t>
      </w:r>
      <w:r w:rsidRPr="00CF0178">
        <w:rPr>
          <w:rStyle w:val="QWordZchn"/>
          <w:sz w:val="20"/>
        </w:rPr>
        <w:t>z</w:t>
      </w:r>
      <w:r w:rsidRPr="00A11038">
        <w:t>-</w:t>
      </w:r>
      <w:r>
        <w:t xml:space="preserve">Variablen vorgegangen werden. Wie der nächste Plot zeigt, </w:t>
      </w:r>
      <w:r w:rsidR="001F436C">
        <w:t>scheint</w:t>
      </w:r>
      <w:r>
        <w:t xml:space="preserve"> es auch hier Ausreißer</w:t>
      </w:r>
      <w:r w:rsidR="001F436C">
        <w:t xml:space="preserve"> zu geben</w:t>
      </w:r>
      <w:r>
        <w:t>:</w:t>
      </w:r>
    </w:p>
    <w:p w14:paraId="72D89287" w14:textId="77777777" w:rsidR="00A277C7" w:rsidRDefault="00A277C7">
      <w:pPr>
        <w:spacing w:after="0"/>
      </w:pPr>
    </w:p>
    <w:p w14:paraId="1F0B3AB4" w14:textId="77777777" w:rsidR="00A277C7" w:rsidRDefault="00A277C7" w:rsidP="00A277C7">
      <w:pPr>
        <w:pStyle w:val="QT3klein"/>
      </w:pPr>
      <w:proofErr w:type="spellStart"/>
      <w:r>
        <w:t>ddd</w:t>
      </w:r>
      <w:proofErr w:type="spellEnd"/>
      <w:r>
        <w:t xml:space="preserve"> &lt;- </w:t>
      </w:r>
      <w:proofErr w:type="spellStart"/>
      <w:r>
        <w:t>dd</w:t>
      </w:r>
      <w:proofErr w:type="spellEnd"/>
      <w:r>
        <w:t xml:space="preserve"> %&gt;%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Atypisch == "NONE" )</w:t>
      </w:r>
    </w:p>
    <w:p w14:paraId="0CD7C683" w14:textId="77777777" w:rsidR="00A277C7" w:rsidRDefault="00A277C7" w:rsidP="00A277C7">
      <w:pPr>
        <w:pStyle w:val="QT3klein"/>
      </w:pPr>
    </w:p>
    <w:p w14:paraId="4CE74F21" w14:textId="77777777" w:rsidR="00A277C7" w:rsidRDefault="00A277C7" w:rsidP="00A277C7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ddd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x, y = z)) +</w:t>
      </w:r>
    </w:p>
    <w:p w14:paraId="60D38006" w14:textId="77777777" w:rsidR="00A277C7" w:rsidRDefault="00A277C7" w:rsidP="00A277C7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alpha</w:t>
      </w:r>
      <w:proofErr w:type="spellEnd"/>
      <w:r>
        <w:t xml:space="preserve"> =0.5) +</w:t>
      </w:r>
    </w:p>
    <w:p w14:paraId="5A92AF9B" w14:textId="77777777" w:rsidR="00A277C7" w:rsidRDefault="00A277C7" w:rsidP="00A277C7">
      <w:pPr>
        <w:pStyle w:val="QT3klein"/>
      </w:pPr>
      <w:r>
        <w:t xml:space="preserve">  </w:t>
      </w:r>
      <w:proofErr w:type="spellStart"/>
      <w:r>
        <w:t>geom_smooth</w:t>
      </w:r>
      <w:proofErr w:type="spellEnd"/>
      <w:r>
        <w:t>(</w:t>
      </w:r>
      <w:proofErr w:type="spellStart"/>
      <w:r>
        <w:t>method</w:t>
      </w:r>
      <w:proofErr w:type="spellEnd"/>
      <w:r>
        <w:t>='lm')</w:t>
      </w:r>
    </w:p>
    <w:p w14:paraId="77EA73A6" w14:textId="15F86D0C" w:rsidR="00A277C7" w:rsidRDefault="00A277C7" w:rsidP="00A277C7"/>
    <w:p w14:paraId="58D2A8F6" w14:textId="77777777" w:rsidR="00A277C7" w:rsidRDefault="00A277C7" w:rsidP="00A277C7">
      <w:pPr>
        <w:keepNext/>
      </w:pPr>
      <w:r>
        <w:rPr>
          <w:noProof/>
        </w:rPr>
        <w:lastRenderedPageBreak/>
        <w:drawing>
          <wp:inline distT="0" distB="0" distL="0" distR="0" wp14:anchorId="2CDCD120" wp14:editId="21F5219C">
            <wp:extent cx="3600000" cy="2095263"/>
            <wp:effectExtent l="0" t="0" r="635" b="63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intLm_z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1576" w14:textId="35EF0E39" w:rsidR="00A277C7" w:rsidRDefault="00A277C7" w:rsidP="00A277C7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7</w:t>
        </w:r>
      </w:fldSimple>
      <w:r>
        <w:t>:</w:t>
      </w:r>
      <w:r w:rsidRPr="00A277C7">
        <w:t xml:space="preserve"> </w:t>
      </w:r>
      <w:r>
        <w:t>Ausreißer bzgl. x- und z-Werte</w:t>
      </w:r>
    </w:p>
    <w:p w14:paraId="2F6816A3" w14:textId="71FC7BDA" w:rsidR="00A277C7" w:rsidRDefault="00A277C7" w:rsidP="00A277C7">
      <w:r>
        <w:t xml:space="preserve">Die restliche Analyse der </w:t>
      </w:r>
      <w:r w:rsidRPr="00CF0178">
        <w:rPr>
          <w:rStyle w:val="QWordZchn"/>
          <w:sz w:val="20"/>
        </w:rPr>
        <w:t>x</w:t>
      </w:r>
      <w:r w:rsidRPr="00A11038">
        <w:t>-</w:t>
      </w:r>
      <w:r>
        <w:t xml:space="preserve"> und </w:t>
      </w:r>
      <w:r w:rsidRPr="00CF0178">
        <w:rPr>
          <w:rStyle w:val="QWordZchn"/>
          <w:sz w:val="20"/>
        </w:rPr>
        <w:t>z</w:t>
      </w:r>
      <w:r w:rsidRPr="00A11038">
        <w:t>-</w:t>
      </w:r>
      <w:r>
        <w:t xml:space="preserve">Variablen und der </w:t>
      </w:r>
      <w:r>
        <w:rPr>
          <w:rStyle w:val="QWordZchn"/>
          <w:sz w:val="20"/>
        </w:rPr>
        <w:t>y</w:t>
      </w:r>
      <w:r w:rsidRPr="00A11038">
        <w:t>-</w:t>
      </w:r>
      <w:r>
        <w:t xml:space="preserve"> und </w:t>
      </w:r>
      <w:r w:rsidRPr="00CF0178">
        <w:rPr>
          <w:rStyle w:val="QWordZchn"/>
          <w:sz w:val="20"/>
        </w:rPr>
        <w:t>z</w:t>
      </w:r>
      <w:r w:rsidRPr="00A11038">
        <w:t>-</w:t>
      </w:r>
      <w:r>
        <w:t xml:space="preserve">Variablen </w:t>
      </w:r>
      <w:r w:rsidR="001F436C">
        <w:t xml:space="preserve">wird als zusätzliche Übungsaufgabe gestellt. </w:t>
      </w:r>
    </w:p>
    <w:p w14:paraId="25600426" w14:textId="77777777" w:rsidR="001F436C" w:rsidRPr="00A277C7" w:rsidRDefault="001F436C" w:rsidP="00A277C7"/>
    <w:p w14:paraId="176098EB" w14:textId="57D65C75" w:rsidR="00955056" w:rsidRDefault="00A94448" w:rsidP="00955056">
      <w:pPr>
        <w:pStyle w:val="berschrift1"/>
      </w:pPr>
      <w:bookmarkStart w:id="12" w:name="_Toc28516988"/>
      <w:r>
        <w:t>Allgemeiner</w:t>
      </w:r>
      <w:r w:rsidR="00955056">
        <w:t xml:space="preserve"> Überblick</w:t>
      </w:r>
      <w:bookmarkEnd w:id="12"/>
    </w:p>
    <w:p w14:paraId="4B477977" w14:textId="0E65C19B" w:rsidR="00FF11C7" w:rsidRDefault="00FF11C7" w:rsidP="00FF11C7">
      <w:r>
        <w:t xml:space="preserve">In diesem Kapitel wollen wir </w:t>
      </w:r>
      <w:r w:rsidR="001B482D">
        <w:t xml:space="preserve">kurz </w:t>
      </w:r>
      <w:r>
        <w:t xml:space="preserve">verschiedene Möglichkeiten vorstellen, wie man </w:t>
      </w:r>
      <w:r w:rsidR="006072E0">
        <w:t xml:space="preserve">sich </w:t>
      </w:r>
      <w:r>
        <w:t xml:space="preserve">relativ schnell einen ersten </w:t>
      </w:r>
      <w:r w:rsidR="00A94448">
        <w:t xml:space="preserve">groben </w:t>
      </w:r>
      <w:r>
        <w:t xml:space="preserve">Überblick über einen Datensatz verschaffen kann. Als Beispiel benutzten wir den Datensatz </w:t>
      </w:r>
      <w:proofErr w:type="spellStart"/>
      <w:r w:rsidRPr="00CF0178">
        <w:rPr>
          <w:rStyle w:val="QWordZchn"/>
          <w:sz w:val="20"/>
        </w:rPr>
        <w:t>diamonds</w:t>
      </w:r>
      <w:proofErr w:type="spellEnd"/>
      <w:r>
        <w:t xml:space="preserve">. Da </w:t>
      </w:r>
      <w:proofErr w:type="spellStart"/>
      <w:r w:rsidRPr="00CF0178">
        <w:rPr>
          <w:rStyle w:val="QWordZchn"/>
          <w:sz w:val="20"/>
        </w:rPr>
        <w:t>diamonds</w:t>
      </w:r>
      <w:proofErr w:type="spellEnd"/>
      <w:r>
        <w:t xml:space="preserve"> ein </w:t>
      </w:r>
      <w:proofErr w:type="spellStart"/>
      <w:r>
        <w:t>Tibble</w:t>
      </w:r>
      <w:proofErr w:type="spellEnd"/>
      <w:r>
        <w:t xml:space="preserve"> ist, ist es leicht erste Informationen zu erhalten:</w:t>
      </w:r>
      <w:r>
        <w:rPr>
          <w:rStyle w:val="Funotenzeichen"/>
        </w:rPr>
        <w:footnoteReference w:id="6"/>
      </w:r>
    </w:p>
    <w:p w14:paraId="5AA6C18A" w14:textId="7BAA71E6" w:rsidR="00FF11C7" w:rsidRPr="00FF11C7" w:rsidRDefault="00FF11C7" w:rsidP="00FF11C7">
      <w:pPr>
        <w:pStyle w:val="QT3klein"/>
      </w:pPr>
      <w:r w:rsidRPr="00FF11C7">
        <w:t xml:space="preserve">&gt; </w:t>
      </w:r>
      <w:proofErr w:type="spellStart"/>
      <w:r w:rsidRPr="00FF11C7">
        <w:t>diamonds</w:t>
      </w:r>
      <w:proofErr w:type="spellEnd"/>
    </w:p>
    <w:p w14:paraId="4A5BBE99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# A </w:t>
      </w:r>
      <w:proofErr w:type="spellStart"/>
      <w:r w:rsidRPr="00FF11C7">
        <w:rPr>
          <w:color w:val="000000"/>
          <w:bdr w:val="none" w:sz="0" w:space="0" w:color="auto" w:frame="1"/>
        </w:rPr>
        <w:t>tibble</w:t>
      </w:r>
      <w:proofErr w:type="spellEnd"/>
      <w:r w:rsidRPr="00FF11C7">
        <w:rPr>
          <w:color w:val="000000"/>
          <w:bdr w:val="none" w:sz="0" w:space="0" w:color="auto" w:frame="1"/>
        </w:rPr>
        <w:t>: 53,940 x 10</w:t>
      </w:r>
    </w:p>
    <w:p w14:paraId="3CABC9E6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  </w:t>
      </w:r>
      <w:proofErr w:type="spellStart"/>
      <w:r w:rsidRPr="00FF11C7">
        <w:rPr>
          <w:color w:val="000000"/>
          <w:bdr w:val="none" w:sz="0" w:space="0" w:color="auto" w:frame="1"/>
        </w:rPr>
        <w:t>carat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cut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</w:t>
      </w:r>
      <w:proofErr w:type="spellStart"/>
      <w:r w:rsidRPr="00FF11C7">
        <w:rPr>
          <w:color w:val="000000"/>
          <w:bdr w:val="none" w:sz="0" w:space="0" w:color="auto" w:frame="1"/>
        </w:rPr>
        <w:t>color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clarity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depth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table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price</w:t>
      </w:r>
      <w:proofErr w:type="spellEnd"/>
      <w:r w:rsidRPr="00FF11C7">
        <w:rPr>
          <w:color w:val="000000"/>
          <w:bdr w:val="none" w:sz="0" w:space="0" w:color="auto" w:frame="1"/>
        </w:rPr>
        <w:t xml:space="preserve">     x     y     z</w:t>
      </w:r>
    </w:p>
    <w:p w14:paraId="256D5FFD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 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   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 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  <w:r w:rsidRPr="00FF11C7">
        <w:rPr>
          <w:color w:val="000000"/>
          <w:bdr w:val="none" w:sz="0" w:space="0" w:color="auto" w:frame="1"/>
        </w:rPr>
        <w:t xml:space="preserve"> </w:t>
      </w:r>
      <w:r w:rsidRPr="00FF11C7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FF11C7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FF11C7">
        <w:rPr>
          <w:i/>
          <w:iCs/>
          <w:color w:val="000000"/>
          <w:bdr w:val="none" w:sz="0" w:space="0" w:color="auto" w:frame="1"/>
        </w:rPr>
        <w:t>&gt;</w:t>
      </w:r>
    </w:p>
    <w:p w14:paraId="700821CF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1 </w:t>
      </w:r>
      <w:proofErr w:type="gramStart"/>
      <w:r w:rsidRPr="00FF11C7">
        <w:rPr>
          <w:color w:val="000000"/>
          <w:bdr w:val="none" w:sz="0" w:space="0" w:color="auto" w:frame="1"/>
        </w:rPr>
        <w:t>0.23  Ideal</w:t>
      </w:r>
      <w:proofErr w:type="gramEnd"/>
      <w:r w:rsidRPr="00FF11C7">
        <w:rPr>
          <w:color w:val="000000"/>
          <w:bdr w:val="none" w:sz="0" w:space="0" w:color="auto" w:frame="1"/>
        </w:rPr>
        <w:t xml:space="preserve">     E     SI2      61.5    55   326  3.95  3.98  2.43</w:t>
      </w:r>
    </w:p>
    <w:p w14:paraId="0305E52F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2 </w:t>
      </w:r>
      <w:proofErr w:type="gramStart"/>
      <w:r w:rsidRPr="00FF11C7">
        <w:rPr>
          <w:color w:val="000000"/>
          <w:bdr w:val="none" w:sz="0" w:space="0" w:color="auto" w:frame="1"/>
        </w:rPr>
        <w:t>0.21  Premium</w:t>
      </w:r>
      <w:proofErr w:type="gramEnd"/>
      <w:r w:rsidRPr="00FF11C7">
        <w:rPr>
          <w:color w:val="000000"/>
          <w:bdr w:val="none" w:sz="0" w:space="0" w:color="auto" w:frame="1"/>
        </w:rPr>
        <w:t xml:space="preserve">   E     SI1      59.8    61   326  3.89  3.84  2.31</w:t>
      </w:r>
    </w:p>
    <w:p w14:paraId="1435ED9B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3 </w:t>
      </w:r>
      <w:proofErr w:type="gramStart"/>
      <w:r w:rsidRPr="00FF11C7">
        <w:rPr>
          <w:color w:val="000000"/>
          <w:bdr w:val="none" w:sz="0" w:space="0" w:color="auto" w:frame="1"/>
        </w:rPr>
        <w:t xml:space="preserve">0.23 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proofErr w:type="gramEnd"/>
      <w:r w:rsidRPr="00FF11C7">
        <w:rPr>
          <w:color w:val="000000"/>
          <w:bdr w:val="none" w:sz="0" w:space="0" w:color="auto" w:frame="1"/>
        </w:rPr>
        <w:t xml:space="preserve">      E     VS1      56.9    65   327  4.05  4.07  2.31</w:t>
      </w:r>
    </w:p>
    <w:p w14:paraId="73E90942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4 0.290 Premium   I     VS2      62.4    58   </w:t>
      </w:r>
      <w:proofErr w:type="gramStart"/>
      <w:r w:rsidRPr="00FF11C7">
        <w:rPr>
          <w:color w:val="000000"/>
          <w:bdr w:val="none" w:sz="0" w:space="0" w:color="auto" w:frame="1"/>
        </w:rPr>
        <w:t>334  4.2</w:t>
      </w:r>
      <w:proofErr w:type="gramEnd"/>
      <w:r w:rsidRPr="00FF11C7">
        <w:rPr>
          <w:color w:val="000000"/>
          <w:bdr w:val="none" w:sz="0" w:space="0" w:color="auto" w:frame="1"/>
        </w:rPr>
        <w:t xml:space="preserve">   4.23  2.63</w:t>
      </w:r>
    </w:p>
    <w:p w14:paraId="4E15116D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5 </w:t>
      </w:r>
      <w:proofErr w:type="gramStart"/>
      <w:r w:rsidRPr="00FF11C7">
        <w:rPr>
          <w:color w:val="000000"/>
          <w:bdr w:val="none" w:sz="0" w:space="0" w:color="auto" w:frame="1"/>
        </w:rPr>
        <w:t xml:space="preserve">0.31 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proofErr w:type="gramEnd"/>
      <w:r w:rsidRPr="00FF11C7">
        <w:rPr>
          <w:color w:val="000000"/>
          <w:bdr w:val="none" w:sz="0" w:space="0" w:color="auto" w:frame="1"/>
        </w:rPr>
        <w:t xml:space="preserve">      J     SI2      63.3    58   335  4.34  4.35  2.75</w:t>
      </w:r>
    </w:p>
    <w:p w14:paraId="194A6488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6 </w:t>
      </w:r>
      <w:proofErr w:type="gramStart"/>
      <w:r w:rsidRPr="00FF11C7">
        <w:rPr>
          <w:color w:val="000000"/>
          <w:bdr w:val="none" w:sz="0" w:space="0" w:color="auto" w:frame="1"/>
        </w:rPr>
        <w:t xml:space="preserve">0.24  </w:t>
      </w:r>
      <w:proofErr w:type="spellStart"/>
      <w:r w:rsidRPr="00FF11C7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r w:rsidRPr="00FF11C7">
        <w:rPr>
          <w:color w:val="000000"/>
          <w:bdr w:val="none" w:sz="0" w:space="0" w:color="auto" w:frame="1"/>
        </w:rPr>
        <w:t xml:space="preserve"> J     VVS2     62.8    57   336  3.94  3.96  2.48</w:t>
      </w:r>
    </w:p>
    <w:p w14:paraId="55FF7864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7 </w:t>
      </w:r>
      <w:proofErr w:type="gramStart"/>
      <w:r w:rsidRPr="00FF11C7">
        <w:rPr>
          <w:color w:val="000000"/>
          <w:bdr w:val="none" w:sz="0" w:space="0" w:color="auto" w:frame="1"/>
        </w:rPr>
        <w:t xml:space="preserve">0.24  </w:t>
      </w:r>
      <w:proofErr w:type="spellStart"/>
      <w:r w:rsidRPr="00FF11C7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r w:rsidRPr="00FF11C7">
        <w:rPr>
          <w:color w:val="000000"/>
          <w:bdr w:val="none" w:sz="0" w:space="0" w:color="auto" w:frame="1"/>
        </w:rPr>
        <w:t xml:space="preserve"> I     VVS1     62.3    57   336  3.95  3.98  2.47</w:t>
      </w:r>
    </w:p>
    <w:p w14:paraId="44BA7D01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8 </w:t>
      </w:r>
      <w:proofErr w:type="gramStart"/>
      <w:r w:rsidRPr="00FF11C7">
        <w:rPr>
          <w:color w:val="000000"/>
          <w:bdr w:val="none" w:sz="0" w:space="0" w:color="auto" w:frame="1"/>
        </w:rPr>
        <w:t xml:space="preserve">0.26  </w:t>
      </w:r>
      <w:proofErr w:type="spellStart"/>
      <w:r w:rsidRPr="00FF11C7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r w:rsidRPr="00FF11C7">
        <w:rPr>
          <w:color w:val="000000"/>
          <w:bdr w:val="none" w:sz="0" w:space="0" w:color="auto" w:frame="1"/>
        </w:rPr>
        <w:t xml:space="preserve"> H     SI1      61.9    55   337  4.07  4.11  2.53</w:t>
      </w:r>
    </w:p>
    <w:p w14:paraId="415A5FB0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9 </w:t>
      </w:r>
      <w:proofErr w:type="gramStart"/>
      <w:r w:rsidRPr="00FF11C7">
        <w:rPr>
          <w:color w:val="000000"/>
          <w:bdr w:val="none" w:sz="0" w:space="0" w:color="auto" w:frame="1"/>
        </w:rPr>
        <w:t>0.22  Fair</w:t>
      </w:r>
      <w:proofErr w:type="gramEnd"/>
      <w:r w:rsidRPr="00FF11C7">
        <w:rPr>
          <w:color w:val="000000"/>
          <w:bdr w:val="none" w:sz="0" w:space="0" w:color="auto" w:frame="1"/>
        </w:rPr>
        <w:t xml:space="preserve">      E     VS2      65.1    61   337  3.87  3.78  2.49</w:t>
      </w:r>
    </w:p>
    <w:p w14:paraId="4315B1FD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10 </w:t>
      </w:r>
      <w:proofErr w:type="gramStart"/>
      <w:r w:rsidRPr="00FF11C7">
        <w:rPr>
          <w:color w:val="000000"/>
          <w:bdr w:val="none" w:sz="0" w:space="0" w:color="auto" w:frame="1"/>
        </w:rPr>
        <w:t xml:space="preserve">0.23  </w:t>
      </w:r>
      <w:proofErr w:type="spellStart"/>
      <w:r w:rsidRPr="00FF11C7">
        <w:rPr>
          <w:color w:val="000000"/>
          <w:bdr w:val="none" w:sz="0" w:space="0" w:color="auto" w:frame="1"/>
        </w:rPr>
        <w:t>Very</w:t>
      </w:r>
      <w:proofErr w:type="spellEnd"/>
      <w:proofErr w:type="gram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r w:rsidRPr="00FF11C7">
        <w:rPr>
          <w:color w:val="000000"/>
          <w:bdr w:val="none" w:sz="0" w:space="0" w:color="auto" w:frame="1"/>
        </w:rPr>
        <w:t xml:space="preserve"> H     VS1      59.4    61   338  4     4.05  2.39</w:t>
      </w:r>
    </w:p>
    <w:p w14:paraId="325A0297" w14:textId="77777777" w:rsidR="00FF11C7" w:rsidRPr="00FF11C7" w:rsidRDefault="00FF11C7" w:rsidP="00FF11C7">
      <w:pPr>
        <w:pStyle w:val="QT3klein"/>
        <w:rPr>
          <w:color w:val="000000"/>
        </w:rPr>
      </w:pPr>
      <w:r w:rsidRPr="00FF11C7">
        <w:rPr>
          <w:color w:val="000000"/>
          <w:bdr w:val="none" w:sz="0" w:space="0" w:color="auto" w:frame="1"/>
        </w:rPr>
        <w:t xml:space="preserve"># … </w:t>
      </w:r>
      <w:proofErr w:type="spellStart"/>
      <w:r w:rsidRPr="00FF11C7">
        <w:rPr>
          <w:color w:val="000000"/>
          <w:bdr w:val="none" w:sz="0" w:space="0" w:color="auto" w:frame="1"/>
        </w:rPr>
        <w:t>with</w:t>
      </w:r>
      <w:proofErr w:type="spellEnd"/>
      <w:r w:rsidRPr="00FF11C7">
        <w:rPr>
          <w:color w:val="000000"/>
          <w:bdr w:val="none" w:sz="0" w:space="0" w:color="auto" w:frame="1"/>
        </w:rPr>
        <w:t xml:space="preserve"> 53,930 </w:t>
      </w:r>
      <w:proofErr w:type="spellStart"/>
      <w:r w:rsidRPr="00FF11C7">
        <w:rPr>
          <w:color w:val="000000"/>
          <w:bdr w:val="none" w:sz="0" w:space="0" w:color="auto" w:frame="1"/>
        </w:rPr>
        <w:t>more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rows</w:t>
      </w:r>
      <w:proofErr w:type="spellEnd"/>
    </w:p>
    <w:p w14:paraId="70564356" w14:textId="669F9291" w:rsidR="00FF11C7" w:rsidRDefault="00FF11C7" w:rsidP="00FF11C7"/>
    <w:p w14:paraId="12C6AD5B" w14:textId="6A4126D1" w:rsidR="00FF11C7" w:rsidRDefault="00FF11C7" w:rsidP="00FF11C7">
      <w:r>
        <w:t>Informativ ist auch:</w:t>
      </w:r>
    </w:p>
    <w:p w14:paraId="2882B772" w14:textId="77777777" w:rsidR="00FF11C7" w:rsidRPr="00FF11C7" w:rsidRDefault="00FF11C7" w:rsidP="00FF11C7">
      <w:pPr>
        <w:pStyle w:val="QT3klein"/>
      </w:pPr>
      <w:r w:rsidRPr="00FF11C7">
        <w:t xml:space="preserve">&gt; </w:t>
      </w:r>
      <w:proofErr w:type="spellStart"/>
      <w:r w:rsidRPr="00FF11C7">
        <w:t>summary</w:t>
      </w:r>
      <w:proofErr w:type="spellEnd"/>
      <w:r w:rsidRPr="00FF11C7">
        <w:t>(</w:t>
      </w:r>
      <w:proofErr w:type="spellStart"/>
      <w:r w:rsidRPr="00FF11C7">
        <w:t>diamonds</w:t>
      </w:r>
      <w:proofErr w:type="spellEnd"/>
      <w:r w:rsidRPr="00FF11C7">
        <w:t>)</w:t>
      </w:r>
    </w:p>
    <w:p w14:paraId="39C468AE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    </w:t>
      </w:r>
      <w:proofErr w:type="spellStart"/>
      <w:r w:rsidRPr="00FF11C7">
        <w:rPr>
          <w:color w:val="000000"/>
          <w:bdr w:val="none" w:sz="0" w:space="0" w:color="auto" w:frame="1"/>
        </w:rPr>
        <w:t>carat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        </w:t>
      </w:r>
      <w:proofErr w:type="spellStart"/>
      <w:r w:rsidRPr="00FF11C7">
        <w:rPr>
          <w:color w:val="000000"/>
          <w:bdr w:val="none" w:sz="0" w:space="0" w:color="auto" w:frame="1"/>
        </w:rPr>
        <w:t>cut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 </w:t>
      </w:r>
      <w:proofErr w:type="spellStart"/>
      <w:r w:rsidRPr="00FF11C7">
        <w:rPr>
          <w:color w:val="000000"/>
          <w:bdr w:val="none" w:sz="0" w:space="0" w:color="auto" w:frame="1"/>
        </w:rPr>
        <w:t>color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 </w:t>
      </w:r>
      <w:proofErr w:type="spellStart"/>
      <w:r w:rsidRPr="00FF11C7">
        <w:rPr>
          <w:color w:val="000000"/>
          <w:bdr w:val="none" w:sz="0" w:space="0" w:color="auto" w:frame="1"/>
        </w:rPr>
        <w:t>clarity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   </w:t>
      </w:r>
      <w:proofErr w:type="spellStart"/>
      <w:r w:rsidRPr="00FF11C7">
        <w:rPr>
          <w:color w:val="000000"/>
          <w:bdr w:val="none" w:sz="0" w:space="0" w:color="auto" w:frame="1"/>
        </w:rPr>
        <w:t>depth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</w:t>
      </w:r>
    </w:p>
    <w:p w14:paraId="3EF0B400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Min.   :0.2000   Fair  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 1610   D: 6775   SI1    :13065   Min.   :43.00  </w:t>
      </w:r>
    </w:p>
    <w:p w14:paraId="33364735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1st Qu.:0.4000   </w:t>
      </w:r>
      <w:proofErr w:type="spellStart"/>
      <w:r w:rsidRPr="00FF11C7">
        <w:rPr>
          <w:color w:val="000000"/>
          <w:bdr w:val="none" w:sz="0" w:space="0" w:color="auto" w:frame="1"/>
        </w:rPr>
        <w:t>Good</w:t>
      </w:r>
      <w:proofErr w:type="spellEnd"/>
      <w:r w:rsidRPr="00FF11C7">
        <w:rPr>
          <w:color w:val="000000"/>
          <w:bdr w:val="none" w:sz="0" w:space="0" w:color="auto" w:frame="1"/>
        </w:rPr>
        <w:t xml:space="preserve">  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 4906   E: 9797   VS2    :12258   1st Qu.:61.00  </w:t>
      </w:r>
    </w:p>
    <w:p w14:paraId="4456829D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</w:t>
      </w:r>
      <w:proofErr w:type="gramStart"/>
      <w:r w:rsidRPr="00FF11C7">
        <w:rPr>
          <w:color w:val="000000"/>
          <w:bdr w:val="none" w:sz="0" w:space="0" w:color="auto" w:frame="1"/>
        </w:rPr>
        <w:t>Median :</w:t>
      </w:r>
      <w:proofErr w:type="gramEnd"/>
      <w:r w:rsidRPr="00FF11C7">
        <w:rPr>
          <w:color w:val="000000"/>
          <w:bdr w:val="none" w:sz="0" w:space="0" w:color="auto" w:frame="1"/>
        </w:rPr>
        <w:t xml:space="preserve">0.7000   </w:t>
      </w:r>
      <w:proofErr w:type="spellStart"/>
      <w:r w:rsidRPr="00FF11C7">
        <w:rPr>
          <w:color w:val="000000"/>
          <w:bdr w:val="none" w:sz="0" w:space="0" w:color="auto" w:frame="1"/>
        </w:rPr>
        <w:t>Very</w:t>
      </w:r>
      <w:proofErr w:type="spellEnd"/>
      <w:r w:rsidRPr="00FF11C7">
        <w:rPr>
          <w:color w:val="000000"/>
          <w:bdr w:val="none" w:sz="0" w:space="0" w:color="auto" w:frame="1"/>
        </w:rPr>
        <w:t xml:space="preserve"> Good:12082   F: 9542   SI2    : 9194   Median :61.80  </w:t>
      </w:r>
    </w:p>
    <w:p w14:paraId="45DD8A04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0.7979   Premium  :13791   G:11292   VS1    : 8171  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  :61.75  </w:t>
      </w:r>
    </w:p>
    <w:p w14:paraId="5F049225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3rd Qu.:1.0400   Ideal    :21551   H: 8304   VVS2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 5066   3rd Qu.:62.50  </w:t>
      </w:r>
    </w:p>
    <w:p w14:paraId="4D677559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Max.   :5.0100                     I: 5422   VVS1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 3655   Max.   :79.00  </w:t>
      </w:r>
    </w:p>
    <w:p w14:paraId="150DC45B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                                   J: 2808</w:t>
      </w:r>
      <w:proofErr w:type="gramStart"/>
      <w:r w:rsidRPr="00FF11C7">
        <w:rPr>
          <w:color w:val="000000"/>
          <w:bdr w:val="none" w:sz="0" w:space="0" w:color="auto" w:frame="1"/>
        </w:rPr>
        <w:t xml:space="preserve">   (</w:t>
      </w:r>
      <w:proofErr w:type="gramEnd"/>
      <w:r w:rsidRPr="00FF11C7">
        <w:rPr>
          <w:color w:val="000000"/>
          <w:bdr w:val="none" w:sz="0" w:space="0" w:color="auto" w:frame="1"/>
        </w:rPr>
        <w:t xml:space="preserve">Other): 2531                  </w:t>
      </w:r>
    </w:p>
    <w:p w14:paraId="4C32958C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    </w:t>
      </w:r>
      <w:proofErr w:type="spellStart"/>
      <w:r w:rsidRPr="00FF11C7">
        <w:rPr>
          <w:color w:val="000000"/>
          <w:bdr w:val="none" w:sz="0" w:space="0" w:color="auto" w:frame="1"/>
        </w:rPr>
        <w:t>table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    </w:t>
      </w:r>
      <w:proofErr w:type="spellStart"/>
      <w:r w:rsidRPr="00FF11C7">
        <w:rPr>
          <w:color w:val="000000"/>
          <w:bdr w:val="none" w:sz="0" w:space="0" w:color="auto" w:frame="1"/>
        </w:rPr>
        <w:t>price</w:t>
      </w:r>
      <w:proofErr w:type="spellEnd"/>
      <w:r w:rsidRPr="00FF11C7">
        <w:rPr>
          <w:color w:val="000000"/>
          <w:bdr w:val="none" w:sz="0" w:space="0" w:color="auto" w:frame="1"/>
        </w:rPr>
        <w:t xml:space="preserve">             x                y                z         </w:t>
      </w:r>
    </w:p>
    <w:p w14:paraId="4BA0086E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Min.   :43.00   Min.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  326   Min.   : 0.000   Min.   : 0.000   Min.   : 0.000  </w:t>
      </w:r>
    </w:p>
    <w:p w14:paraId="5570455E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1st Qu.:56.00   1st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 950   1st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4.710   1st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4.720   1st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2.910  </w:t>
      </w:r>
    </w:p>
    <w:p w14:paraId="4F220615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</w:t>
      </w:r>
      <w:proofErr w:type="gramStart"/>
      <w:r w:rsidRPr="00FF11C7">
        <w:rPr>
          <w:color w:val="000000"/>
          <w:bdr w:val="none" w:sz="0" w:space="0" w:color="auto" w:frame="1"/>
        </w:rPr>
        <w:t>Median :</w:t>
      </w:r>
      <w:proofErr w:type="gramEnd"/>
      <w:r w:rsidRPr="00FF11C7">
        <w:rPr>
          <w:color w:val="000000"/>
          <w:bdr w:val="none" w:sz="0" w:space="0" w:color="auto" w:frame="1"/>
        </w:rPr>
        <w:t xml:space="preserve">57.00   Median : 2401   Median : 5.700   Median : 5.710   Median : 3.530  </w:t>
      </w:r>
    </w:p>
    <w:p w14:paraId="675032C9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</w:t>
      </w:r>
      <w:proofErr w:type="gramStart"/>
      <w:r w:rsidRPr="00FF11C7">
        <w:rPr>
          <w:color w:val="000000"/>
          <w:bdr w:val="none" w:sz="0" w:space="0" w:color="auto" w:frame="1"/>
        </w:rPr>
        <w:t xml:space="preserve">  :</w:t>
      </w:r>
      <w:proofErr w:type="gramEnd"/>
      <w:r w:rsidRPr="00FF11C7">
        <w:rPr>
          <w:color w:val="000000"/>
          <w:bdr w:val="none" w:sz="0" w:space="0" w:color="auto" w:frame="1"/>
        </w:rPr>
        <w:t xml:space="preserve">57.46  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  : 3933  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  : 5.731  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  : 5.735   </w:t>
      </w:r>
      <w:proofErr w:type="spellStart"/>
      <w:r w:rsidRPr="00FF11C7">
        <w:rPr>
          <w:color w:val="000000"/>
          <w:bdr w:val="none" w:sz="0" w:space="0" w:color="auto" w:frame="1"/>
        </w:rPr>
        <w:t>Mean</w:t>
      </w:r>
      <w:proofErr w:type="spellEnd"/>
      <w:r w:rsidRPr="00FF11C7">
        <w:rPr>
          <w:color w:val="000000"/>
          <w:bdr w:val="none" w:sz="0" w:space="0" w:color="auto" w:frame="1"/>
        </w:rPr>
        <w:t xml:space="preserve">   : 3.539  </w:t>
      </w:r>
    </w:p>
    <w:p w14:paraId="0AB93D16" w14:textId="77777777" w:rsidR="00FF11C7" w:rsidRPr="00FF11C7" w:rsidRDefault="00FF11C7" w:rsidP="00FF11C7">
      <w:pPr>
        <w:pStyle w:val="QT3klein"/>
        <w:rPr>
          <w:color w:val="000000"/>
          <w:bdr w:val="none" w:sz="0" w:space="0" w:color="auto" w:frame="1"/>
        </w:rPr>
      </w:pPr>
      <w:r w:rsidRPr="00FF11C7">
        <w:rPr>
          <w:color w:val="000000"/>
          <w:bdr w:val="none" w:sz="0" w:space="0" w:color="auto" w:frame="1"/>
        </w:rPr>
        <w:t xml:space="preserve"> 3rd Qu.:59.00   3rd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5324   3rd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6.540   3rd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6.540   3rd </w:t>
      </w:r>
      <w:proofErr w:type="spellStart"/>
      <w:r w:rsidRPr="00FF11C7">
        <w:rPr>
          <w:color w:val="000000"/>
          <w:bdr w:val="none" w:sz="0" w:space="0" w:color="auto" w:frame="1"/>
        </w:rPr>
        <w:t>Qu</w:t>
      </w:r>
      <w:proofErr w:type="spellEnd"/>
      <w:r w:rsidRPr="00FF11C7">
        <w:rPr>
          <w:color w:val="000000"/>
          <w:bdr w:val="none" w:sz="0" w:space="0" w:color="auto" w:frame="1"/>
        </w:rPr>
        <w:t xml:space="preserve">.: 4.040  </w:t>
      </w:r>
    </w:p>
    <w:p w14:paraId="7F693653" w14:textId="77777777" w:rsidR="00FF11C7" w:rsidRPr="00FF11C7" w:rsidRDefault="00FF11C7" w:rsidP="00FF11C7">
      <w:pPr>
        <w:pStyle w:val="QT3klein"/>
        <w:rPr>
          <w:color w:val="000000"/>
        </w:rPr>
      </w:pPr>
      <w:r w:rsidRPr="00FF11C7">
        <w:rPr>
          <w:color w:val="000000"/>
          <w:bdr w:val="none" w:sz="0" w:space="0" w:color="auto" w:frame="1"/>
        </w:rPr>
        <w:t xml:space="preserve"> Max.   :95.00   Max.   :18823   Max.   :10.740   Max.   :58.900   Max.   :31.800  </w:t>
      </w:r>
    </w:p>
    <w:p w14:paraId="3F07562F" w14:textId="2A4A789B" w:rsidR="00FF11C7" w:rsidRDefault="004D27E4" w:rsidP="00FF11C7">
      <w:r>
        <w:lastRenderedPageBreak/>
        <w:t>Mithilfe von Korrelationen kann die lineare Abhängigkeit der einzelnen Variablen untersucht werden:</w:t>
      </w:r>
    </w:p>
    <w:p w14:paraId="3A278DE9" w14:textId="77777777" w:rsidR="004D27E4" w:rsidRPr="004D27E4" w:rsidRDefault="004D27E4" w:rsidP="004D27E4">
      <w:pPr>
        <w:pStyle w:val="QT3"/>
      </w:pPr>
      <w:proofErr w:type="spellStart"/>
      <w:r w:rsidRPr="004D27E4">
        <w:t>cor</w:t>
      </w:r>
      <w:proofErr w:type="spellEnd"/>
      <w:r w:rsidRPr="004D27E4">
        <w:t>(</w:t>
      </w:r>
      <w:proofErr w:type="spellStart"/>
      <w:r w:rsidRPr="004D27E4">
        <w:t>diamonds</w:t>
      </w:r>
      <w:proofErr w:type="spellEnd"/>
      <w:r w:rsidRPr="004D27E4">
        <w:t>)</w:t>
      </w:r>
    </w:p>
    <w:p w14:paraId="1A7BF7A4" w14:textId="77777777" w:rsidR="004D27E4" w:rsidRPr="004D27E4" w:rsidRDefault="004D27E4" w:rsidP="004D27E4">
      <w:pPr>
        <w:pStyle w:val="QT3"/>
        <w:rPr>
          <w:color w:val="000000"/>
        </w:rPr>
      </w:pPr>
      <w:r w:rsidRPr="004D27E4">
        <w:rPr>
          <w:color w:val="C5060B"/>
        </w:rPr>
        <w:t xml:space="preserve">Fehler in </w:t>
      </w:r>
      <w:proofErr w:type="spellStart"/>
      <w:r w:rsidRPr="004D27E4">
        <w:rPr>
          <w:color w:val="C5060B"/>
        </w:rPr>
        <w:t>cor</w:t>
      </w:r>
      <w:proofErr w:type="spellEnd"/>
      <w:r w:rsidRPr="004D27E4">
        <w:rPr>
          <w:color w:val="C5060B"/>
        </w:rPr>
        <w:t>(</w:t>
      </w:r>
      <w:proofErr w:type="spellStart"/>
      <w:r w:rsidRPr="004D27E4">
        <w:rPr>
          <w:color w:val="C5060B"/>
        </w:rPr>
        <w:t>diamonds</w:t>
      </w:r>
      <w:proofErr w:type="spellEnd"/>
      <w:proofErr w:type="gramStart"/>
      <w:r w:rsidRPr="004D27E4">
        <w:rPr>
          <w:color w:val="C5060B"/>
        </w:rPr>
        <w:t>) :</w:t>
      </w:r>
      <w:proofErr w:type="gramEnd"/>
      <w:r w:rsidRPr="004D27E4">
        <w:rPr>
          <w:color w:val="C5060B"/>
        </w:rPr>
        <w:t xml:space="preserve"> 'x' muss numerisch sein</w:t>
      </w:r>
    </w:p>
    <w:p w14:paraId="7E018764" w14:textId="5BE082E8" w:rsidR="004D27E4" w:rsidRDefault="004D27E4" w:rsidP="00FF11C7">
      <w:r>
        <w:t>Also besser:</w:t>
      </w:r>
    </w:p>
    <w:p w14:paraId="36EB49A5" w14:textId="77777777" w:rsidR="004D27E4" w:rsidRPr="004D27E4" w:rsidRDefault="004D27E4" w:rsidP="004D27E4">
      <w:pPr>
        <w:pStyle w:val="QT3klein"/>
      </w:pPr>
      <w:r w:rsidRPr="004D27E4">
        <w:t xml:space="preserve">&gt; d &lt;- </w:t>
      </w:r>
      <w:proofErr w:type="spellStart"/>
      <w:proofErr w:type="gramStart"/>
      <w:r w:rsidRPr="004D27E4">
        <w:t>diamonds</w:t>
      </w:r>
      <w:proofErr w:type="spellEnd"/>
      <w:r w:rsidRPr="004D27E4">
        <w:t xml:space="preserve">  %&gt;</w:t>
      </w:r>
      <w:proofErr w:type="gramEnd"/>
      <w:r w:rsidRPr="004D27E4">
        <w:t xml:space="preserve">%  </w:t>
      </w:r>
      <w:proofErr w:type="spellStart"/>
      <w:r w:rsidRPr="004D27E4">
        <w:t>select</w:t>
      </w:r>
      <w:proofErr w:type="spellEnd"/>
      <w:r w:rsidRPr="004D27E4">
        <w:t>(</w:t>
      </w:r>
      <w:proofErr w:type="spellStart"/>
      <w:r w:rsidRPr="004D27E4">
        <w:t>carat</w:t>
      </w:r>
      <w:proofErr w:type="spellEnd"/>
      <w:r w:rsidRPr="004D27E4">
        <w:t xml:space="preserve">, </w:t>
      </w:r>
      <w:proofErr w:type="spellStart"/>
      <w:r w:rsidRPr="004D27E4">
        <w:t>depth</w:t>
      </w:r>
      <w:proofErr w:type="spellEnd"/>
      <w:r w:rsidRPr="004D27E4">
        <w:t xml:space="preserve">, </w:t>
      </w:r>
      <w:proofErr w:type="spellStart"/>
      <w:r w:rsidRPr="004D27E4">
        <w:t>price,x,y,z</w:t>
      </w:r>
      <w:proofErr w:type="spellEnd"/>
      <w:r w:rsidRPr="004D27E4">
        <w:t>)</w:t>
      </w:r>
    </w:p>
    <w:p w14:paraId="7B751D6C" w14:textId="77777777" w:rsidR="004D27E4" w:rsidRPr="004D27E4" w:rsidRDefault="004D27E4" w:rsidP="004D27E4">
      <w:pPr>
        <w:pStyle w:val="QT3klein"/>
      </w:pPr>
      <w:r w:rsidRPr="004D27E4">
        <w:t xml:space="preserve">&gt; </w:t>
      </w:r>
      <w:proofErr w:type="spellStart"/>
      <w:r w:rsidRPr="004D27E4">
        <w:t>cor</w:t>
      </w:r>
      <w:proofErr w:type="spellEnd"/>
      <w:r w:rsidRPr="004D27E4">
        <w:t xml:space="preserve">(d) </w:t>
      </w:r>
    </w:p>
    <w:p w14:paraId="56F6BA4F" w14:textId="77777777" w:rsidR="004D27E4" w:rsidRPr="004D27E4" w:rsidRDefault="004D27E4" w:rsidP="004D27E4">
      <w:pPr>
        <w:pStyle w:val="QT3klein"/>
        <w:rPr>
          <w:color w:val="000000"/>
          <w:bdr w:val="none" w:sz="0" w:space="0" w:color="auto" w:frame="1"/>
        </w:rPr>
      </w:pPr>
      <w:r w:rsidRPr="004D27E4">
        <w:rPr>
          <w:color w:val="000000"/>
          <w:bdr w:val="none" w:sz="0" w:space="0" w:color="auto" w:frame="1"/>
        </w:rPr>
        <w:t xml:space="preserve">           </w:t>
      </w:r>
      <w:proofErr w:type="spellStart"/>
      <w:r w:rsidRPr="004D27E4">
        <w:rPr>
          <w:color w:val="000000"/>
          <w:bdr w:val="none" w:sz="0" w:space="0" w:color="auto" w:frame="1"/>
        </w:rPr>
        <w:t>carat</w:t>
      </w:r>
      <w:proofErr w:type="spellEnd"/>
      <w:r w:rsidRPr="004D27E4">
        <w:rPr>
          <w:color w:val="000000"/>
          <w:bdr w:val="none" w:sz="0" w:space="0" w:color="auto" w:frame="1"/>
        </w:rPr>
        <w:t xml:space="preserve">       </w:t>
      </w:r>
      <w:proofErr w:type="spellStart"/>
      <w:r w:rsidRPr="004D27E4">
        <w:rPr>
          <w:color w:val="000000"/>
          <w:bdr w:val="none" w:sz="0" w:space="0" w:color="auto" w:frame="1"/>
        </w:rPr>
        <w:t>depth</w:t>
      </w:r>
      <w:proofErr w:type="spellEnd"/>
      <w:r w:rsidRPr="004D27E4">
        <w:rPr>
          <w:color w:val="000000"/>
          <w:bdr w:val="none" w:sz="0" w:space="0" w:color="auto" w:frame="1"/>
        </w:rPr>
        <w:t xml:space="preserve">      </w:t>
      </w:r>
      <w:proofErr w:type="spellStart"/>
      <w:r w:rsidRPr="004D27E4">
        <w:rPr>
          <w:color w:val="000000"/>
          <w:bdr w:val="none" w:sz="0" w:space="0" w:color="auto" w:frame="1"/>
        </w:rPr>
        <w:t>price</w:t>
      </w:r>
      <w:proofErr w:type="spellEnd"/>
      <w:r w:rsidRPr="004D27E4">
        <w:rPr>
          <w:color w:val="000000"/>
          <w:bdr w:val="none" w:sz="0" w:space="0" w:color="auto" w:frame="1"/>
        </w:rPr>
        <w:t xml:space="preserve">           x           y          z</w:t>
      </w:r>
    </w:p>
    <w:p w14:paraId="52564F20" w14:textId="77777777" w:rsidR="004D27E4" w:rsidRPr="004D27E4" w:rsidRDefault="004D27E4" w:rsidP="004D27E4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4D27E4">
        <w:rPr>
          <w:color w:val="000000"/>
          <w:bdr w:val="none" w:sz="0" w:space="0" w:color="auto" w:frame="1"/>
        </w:rPr>
        <w:t>carat</w:t>
      </w:r>
      <w:proofErr w:type="spellEnd"/>
      <w:r w:rsidRPr="004D27E4">
        <w:rPr>
          <w:color w:val="000000"/>
          <w:bdr w:val="none" w:sz="0" w:space="0" w:color="auto" w:frame="1"/>
        </w:rPr>
        <w:t xml:space="preserve"> </w:t>
      </w:r>
      <w:proofErr w:type="gramStart"/>
      <w:r w:rsidRPr="004D27E4">
        <w:rPr>
          <w:color w:val="000000"/>
          <w:bdr w:val="none" w:sz="0" w:space="0" w:color="auto" w:frame="1"/>
        </w:rPr>
        <w:t>1.00000000  0.02822431</w:t>
      </w:r>
      <w:proofErr w:type="gramEnd"/>
      <w:r w:rsidRPr="004D27E4">
        <w:rPr>
          <w:color w:val="000000"/>
          <w:bdr w:val="none" w:sz="0" w:space="0" w:color="auto" w:frame="1"/>
        </w:rPr>
        <w:t xml:space="preserve">  0.9215913  0.97509423  0.95172220 0.95338738</w:t>
      </w:r>
    </w:p>
    <w:p w14:paraId="54266414" w14:textId="77777777" w:rsidR="004D27E4" w:rsidRPr="004D27E4" w:rsidRDefault="004D27E4" w:rsidP="004D27E4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4D27E4">
        <w:rPr>
          <w:color w:val="000000"/>
          <w:bdr w:val="none" w:sz="0" w:space="0" w:color="auto" w:frame="1"/>
        </w:rPr>
        <w:t>depth</w:t>
      </w:r>
      <w:proofErr w:type="spellEnd"/>
      <w:r w:rsidRPr="004D27E4">
        <w:rPr>
          <w:color w:val="000000"/>
          <w:bdr w:val="none" w:sz="0" w:space="0" w:color="auto" w:frame="1"/>
        </w:rPr>
        <w:t xml:space="preserve"> </w:t>
      </w:r>
      <w:proofErr w:type="gramStart"/>
      <w:r w:rsidRPr="004D27E4">
        <w:rPr>
          <w:color w:val="000000"/>
          <w:bdr w:val="none" w:sz="0" w:space="0" w:color="auto" w:frame="1"/>
        </w:rPr>
        <w:t>0.02822431  1.00000000</w:t>
      </w:r>
      <w:proofErr w:type="gramEnd"/>
      <w:r w:rsidRPr="004D27E4">
        <w:rPr>
          <w:color w:val="000000"/>
          <w:bdr w:val="none" w:sz="0" w:space="0" w:color="auto" w:frame="1"/>
        </w:rPr>
        <w:t xml:space="preserve"> -0.0106474 -0.02528925 -0.02934067 0.09492388</w:t>
      </w:r>
    </w:p>
    <w:p w14:paraId="4FAAFA5C" w14:textId="77777777" w:rsidR="004D27E4" w:rsidRPr="004D27E4" w:rsidRDefault="004D27E4" w:rsidP="004D27E4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4D27E4">
        <w:rPr>
          <w:color w:val="000000"/>
          <w:bdr w:val="none" w:sz="0" w:space="0" w:color="auto" w:frame="1"/>
        </w:rPr>
        <w:t>price</w:t>
      </w:r>
      <w:proofErr w:type="spellEnd"/>
      <w:r w:rsidRPr="004D27E4">
        <w:rPr>
          <w:color w:val="000000"/>
          <w:bdr w:val="none" w:sz="0" w:space="0" w:color="auto" w:frame="1"/>
        </w:rPr>
        <w:t xml:space="preserve"> 0.92159130 -0.</w:t>
      </w:r>
      <w:proofErr w:type="gramStart"/>
      <w:r w:rsidRPr="004D27E4">
        <w:rPr>
          <w:color w:val="000000"/>
          <w:bdr w:val="none" w:sz="0" w:space="0" w:color="auto" w:frame="1"/>
        </w:rPr>
        <w:t>01064740  1.0000000</w:t>
      </w:r>
      <w:proofErr w:type="gramEnd"/>
      <w:r w:rsidRPr="004D27E4">
        <w:rPr>
          <w:color w:val="000000"/>
          <w:bdr w:val="none" w:sz="0" w:space="0" w:color="auto" w:frame="1"/>
        </w:rPr>
        <w:t xml:space="preserve">  0.88443516  0.86542090 0.86124944</w:t>
      </w:r>
    </w:p>
    <w:p w14:paraId="6D537D5A" w14:textId="77777777" w:rsidR="004D27E4" w:rsidRPr="004D27E4" w:rsidRDefault="004D27E4" w:rsidP="004D27E4">
      <w:pPr>
        <w:pStyle w:val="QT3klein"/>
        <w:rPr>
          <w:color w:val="000000"/>
          <w:bdr w:val="none" w:sz="0" w:space="0" w:color="auto" w:frame="1"/>
        </w:rPr>
      </w:pPr>
      <w:r w:rsidRPr="004D27E4">
        <w:rPr>
          <w:color w:val="000000"/>
          <w:bdr w:val="none" w:sz="0" w:space="0" w:color="auto" w:frame="1"/>
        </w:rPr>
        <w:t>x     0.97509423 -0.</w:t>
      </w:r>
      <w:proofErr w:type="gramStart"/>
      <w:r w:rsidRPr="004D27E4">
        <w:rPr>
          <w:color w:val="000000"/>
          <w:bdr w:val="none" w:sz="0" w:space="0" w:color="auto" w:frame="1"/>
        </w:rPr>
        <w:t>02528925  0.8844352</w:t>
      </w:r>
      <w:proofErr w:type="gramEnd"/>
      <w:r w:rsidRPr="004D27E4">
        <w:rPr>
          <w:color w:val="000000"/>
          <w:bdr w:val="none" w:sz="0" w:space="0" w:color="auto" w:frame="1"/>
        </w:rPr>
        <w:t xml:space="preserve">  1.00000000  0.97470148 0.97077180</w:t>
      </w:r>
    </w:p>
    <w:p w14:paraId="36FCCF0C" w14:textId="77777777" w:rsidR="004D27E4" w:rsidRPr="004D27E4" w:rsidRDefault="004D27E4" w:rsidP="004D27E4">
      <w:pPr>
        <w:pStyle w:val="QT3klein"/>
        <w:rPr>
          <w:color w:val="000000"/>
          <w:bdr w:val="none" w:sz="0" w:space="0" w:color="auto" w:frame="1"/>
        </w:rPr>
      </w:pPr>
      <w:r w:rsidRPr="004D27E4">
        <w:rPr>
          <w:color w:val="000000"/>
          <w:bdr w:val="none" w:sz="0" w:space="0" w:color="auto" w:frame="1"/>
        </w:rPr>
        <w:t>y     0.95172220 -0.</w:t>
      </w:r>
      <w:proofErr w:type="gramStart"/>
      <w:r w:rsidRPr="004D27E4">
        <w:rPr>
          <w:color w:val="000000"/>
          <w:bdr w:val="none" w:sz="0" w:space="0" w:color="auto" w:frame="1"/>
        </w:rPr>
        <w:t>02934067  0.8654209</w:t>
      </w:r>
      <w:proofErr w:type="gramEnd"/>
      <w:r w:rsidRPr="004D27E4">
        <w:rPr>
          <w:color w:val="000000"/>
          <w:bdr w:val="none" w:sz="0" w:space="0" w:color="auto" w:frame="1"/>
        </w:rPr>
        <w:t xml:space="preserve">  0.97470148  1.00000000 0.95200572</w:t>
      </w:r>
    </w:p>
    <w:p w14:paraId="1B9FC1D3" w14:textId="77777777" w:rsidR="004D27E4" w:rsidRPr="004D27E4" w:rsidRDefault="004D27E4" w:rsidP="004D27E4">
      <w:pPr>
        <w:pStyle w:val="QT3klein"/>
        <w:rPr>
          <w:color w:val="000000"/>
        </w:rPr>
      </w:pPr>
      <w:r w:rsidRPr="004D27E4">
        <w:rPr>
          <w:color w:val="000000"/>
          <w:bdr w:val="none" w:sz="0" w:space="0" w:color="auto" w:frame="1"/>
        </w:rPr>
        <w:t xml:space="preserve">z     </w:t>
      </w:r>
      <w:proofErr w:type="gramStart"/>
      <w:r w:rsidRPr="004D27E4">
        <w:rPr>
          <w:color w:val="000000"/>
          <w:bdr w:val="none" w:sz="0" w:space="0" w:color="auto" w:frame="1"/>
        </w:rPr>
        <w:t>0.95338738  0.09492388</w:t>
      </w:r>
      <w:proofErr w:type="gramEnd"/>
      <w:r w:rsidRPr="004D27E4">
        <w:rPr>
          <w:color w:val="000000"/>
          <w:bdr w:val="none" w:sz="0" w:space="0" w:color="auto" w:frame="1"/>
        </w:rPr>
        <w:t xml:space="preserve">  0.8612494  0.97077180  0.95200572 1.00000000</w:t>
      </w:r>
    </w:p>
    <w:p w14:paraId="2336C9FF" w14:textId="77777777" w:rsidR="00835CD8" w:rsidRDefault="00835CD8" w:rsidP="00835CD8"/>
    <w:p w14:paraId="593E887F" w14:textId="014ED3B6" w:rsidR="00623543" w:rsidRDefault="00A94448" w:rsidP="00835CD8">
      <w:r>
        <w:t xml:space="preserve">Für die nächste Grafik </w:t>
      </w:r>
      <w:r w:rsidR="001B482D">
        <w:t>in</w:t>
      </w:r>
      <w:r>
        <w:t xml:space="preserve"> </w:t>
      </w:r>
      <w:r w:rsidR="006072E0">
        <w:fldChar w:fldCharType="begin"/>
      </w:r>
      <w:r w:rsidR="006072E0">
        <w:instrText xml:space="preserve"> REF _Ref27755347 \h </w:instrText>
      </w:r>
      <w:r w:rsidR="006072E0">
        <w:fldChar w:fldCharType="separate"/>
      </w:r>
      <w:r w:rsidR="006072E0">
        <w:t xml:space="preserve">Abbildung </w:t>
      </w:r>
      <w:r w:rsidR="006072E0">
        <w:rPr>
          <w:noProof/>
        </w:rPr>
        <w:t>8</w:t>
      </w:r>
      <w:r w:rsidR="006072E0">
        <w:fldChar w:fldCharType="end"/>
      </w:r>
      <w:r w:rsidR="006072E0">
        <w:t xml:space="preserve"> </w:t>
      </w:r>
      <w:r w:rsidR="004D27E4">
        <w:t xml:space="preserve">wollen wir das R-Paket </w:t>
      </w:r>
      <w:proofErr w:type="spellStart"/>
      <w:r w:rsidR="004D27E4" w:rsidRPr="00CF0178">
        <w:rPr>
          <w:rStyle w:val="QWordZchn"/>
          <w:sz w:val="20"/>
        </w:rPr>
        <w:t>GGalley</w:t>
      </w:r>
      <w:proofErr w:type="spellEnd"/>
      <w:r>
        <w:t xml:space="preserve"> benutzen,</w:t>
      </w:r>
      <w:r w:rsidR="00623543">
        <w:t xml:space="preserve"> das </w:t>
      </w:r>
      <w:r w:rsidR="00623543" w:rsidRPr="00CF0178">
        <w:rPr>
          <w:rStyle w:val="QWordZchn"/>
          <w:sz w:val="20"/>
        </w:rPr>
        <w:t>ggplot2</w:t>
      </w:r>
      <w:r w:rsidR="00623543">
        <w:t xml:space="preserve"> erweitert. Es ist nicht Bestandteil von </w:t>
      </w:r>
      <w:proofErr w:type="spellStart"/>
      <w:r w:rsidR="00623543" w:rsidRPr="00CF0178">
        <w:rPr>
          <w:rStyle w:val="QWordZchn"/>
          <w:sz w:val="20"/>
        </w:rPr>
        <w:t>tidyverse</w:t>
      </w:r>
      <w:proofErr w:type="spellEnd"/>
      <w:r w:rsidR="00623543">
        <w:t xml:space="preserve"> und muss daher getrennt installiert werden. Aus dem </w:t>
      </w:r>
      <w:proofErr w:type="spellStart"/>
      <w:r w:rsidR="00623543" w:rsidRPr="00CF0178">
        <w:rPr>
          <w:rStyle w:val="QWordZchn"/>
          <w:sz w:val="20"/>
        </w:rPr>
        <w:t>GGalley</w:t>
      </w:r>
      <w:proofErr w:type="spellEnd"/>
      <w:r w:rsidR="00623543">
        <w:t xml:space="preserve">-Paket wollen wir lediglich die Funktion </w:t>
      </w:r>
      <w:proofErr w:type="spellStart"/>
      <w:proofErr w:type="gramStart"/>
      <w:r w:rsidR="00623543" w:rsidRPr="00CF0178">
        <w:rPr>
          <w:rStyle w:val="QWordZchn"/>
          <w:sz w:val="20"/>
        </w:rPr>
        <w:t>ggpairs</w:t>
      </w:r>
      <w:proofErr w:type="spellEnd"/>
      <w:r w:rsidR="00623543" w:rsidRPr="00CF0178">
        <w:rPr>
          <w:rStyle w:val="QWordZchn"/>
          <w:sz w:val="20"/>
        </w:rPr>
        <w:t>(</w:t>
      </w:r>
      <w:proofErr w:type="gramEnd"/>
      <w:r w:rsidR="00623543" w:rsidRPr="00CF0178">
        <w:rPr>
          <w:rStyle w:val="QWordZchn"/>
          <w:sz w:val="20"/>
        </w:rPr>
        <w:t>)</w:t>
      </w:r>
      <w:r w:rsidR="00623543" w:rsidRPr="00A94448">
        <w:t xml:space="preserve"> </w:t>
      </w:r>
      <w:r w:rsidR="00623543">
        <w:t xml:space="preserve">nutzen, die in einer Matrixform je zwei Spalten vergleicht und grafisch darstellt. </w:t>
      </w:r>
      <w:r>
        <w:t xml:space="preserve">Insgesamt werden </w:t>
      </w:r>
      <w:r w:rsidR="001B482D">
        <w:t>dabei</w:t>
      </w:r>
      <w:r>
        <w:t xml:space="preserve"> 10×10 Teilgrafiken automatisch erzeugt. </w:t>
      </w:r>
      <w:r w:rsidR="00450B57">
        <w:t xml:space="preserve">Wird der komplette Datensatz </w:t>
      </w:r>
      <w:r w:rsidR="00835CD8">
        <w:t>benutzt</w:t>
      </w:r>
      <w:r w:rsidR="00450B57">
        <w:t>, dann braucht die Erzeugung dieser Grafik viel Zeit und manche Teilgrafiken sind auch durch die vielen Punkte nicht mehr aussagekräftig. Daher werden für die Erzeugung der Grafik</w:t>
      </w:r>
      <w:r>
        <w:t xml:space="preserve"> lediglich</w:t>
      </w:r>
      <w:r w:rsidR="00450B57">
        <w:t xml:space="preserve"> 5000 zufällig ausgewählt</w:t>
      </w:r>
      <w:r w:rsidR="00835CD8">
        <w:t>e Datensätze</w:t>
      </w:r>
      <w:r w:rsidR="00835CD8">
        <w:rPr>
          <w:rStyle w:val="Funotenzeichen"/>
        </w:rPr>
        <w:footnoteReference w:id="7"/>
      </w:r>
      <w:r w:rsidR="00835CD8">
        <w:t xml:space="preserve"> zugrunde gelegt.</w:t>
      </w:r>
    </w:p>
    <w:p w14:paraId="33B15E71" w14:textId="6151AD6B" w:rsidR="00835CD8" w:rsidRDefault="00835CD8" w:rsidP="00835CD8"/>
    <w:p w14:paraId="62F40C7C" w14:textId="77777777" w:rsidR="00835CD8" w:rsidRDefault="00835CD8" w:rsidP="00835CD8">
      <w:pPr>
        <w:pStyle w:val="QT3"/>
      </w:pPr>
      <w:proofErr w:type="spellStart"/>
      <w:r>
        <w:t>diamondsSample</w:t>
      </w:r>
      <w:proofErr w:type="spellEnd"/>
      <w:r>
        <w:t xml:space="preserve"> &lt;- </w:t>
      </w:r>
      <w:proofErr w:type="spellStart"/>
      <w:r>
        <w:t>sample_</w:t>
      </w:r>
      <w:proofErr w:type="gramStart"/>
      <w:r>
        <w:t>n</w:t>
      </w:r>
      <w:proofErr w:type="spellEnd"/>
      <w:r>
        <w:t>(</w:t>
      </w:r>
      <w:proofErr w:type="spellStart"/>
      <w:proofErr w:type="gramEnd"/>
      <w:r>
        <w:t>diamonds</w:t>
      </w:r>
      <w:proofErr w:type="spellEnd"/>
      <w:r>
        <w:t>, 5000)</w:t>
      </w:r>
    </w:p>
    <w:p w14:paraId="478FE3E9" w14:textId="77777777" w:rsidR="00835CD8" w:rsidRDefault="00835CD8" w:rsidP="00835CD8">
      <w:pPr>
        <w:pStyle w:val="QT3"/>
      </w:pPr>
      <w:proofErr w:type="spellStart"/>
      <w:r>
        <w:t>diamondsSample</w:t>
      </w:r>
      <w:proofErr w:type="spellEnd"/>
      <w:r>
        <w:t xml:space="preserve"> %&gt;%   </w:t>
      </w:r>
    </w:p>
    <w:p w14:paraId="1576D51D" w14:textId="76274CF0" w:rsidR="00835CD8" w:rsidRDefault="00835CD8" w:rsidP="00835CD8">
      <w:pPr>
        <w:pStyle w:val="QT3"/>
      </w:pPr>
      <w:r>
        <w:t xml:space="preserve">  </w:t>
      </w:r>
      <w:proofErr w:type="spellStart"/>
      <w:proofErr w:type="gramStart"/>
      <w:r>
        <w:t>ggpairs</w:t>
      </w:r>
      <w:proofErr w:type="spellEnd"/>
      <w:r>
        <w:t>(</w:t>
      </w:r>
      <w:proofErr w:type="gramEnd"/>
      <w:r>
        <w:t xml:space="preserve">title = "Diamonds", </w:t>
      </w:r>
      <w:proofErr w:type="spellStart"/>
      <w:r>
        <w:t>mapping</w:t>
      </w:r>
      <w:proofErr w:type="spellEnd"/>
      <w:r>
        <w:t xml:space="preserve"> =ggplot2::</w:t>
      </w:r>
      <w:proofErr w:type="spellStart"/>
      <w:r>
        <w:t>aes</w:t>
      </w:r>
      <w:proofErr w:type="spellEnd"/>
      <w:r>
        <w:t>(</w:t>
      </w:r>
      <w:proofErr w:type="spellStart"/>
      <w:r>
        <w:t>alpha</w:t>
      </w:r>
      <w:proofErr w:type="spellEnd"/>
      <w:r>
        <w:t xml:space="preserve"> = 0.2))</w:t>
      </w:r>
    </w:p>
    <w:p w14:paraId="60EAF541" w14:textId="04A73480" w:rsidR="00835CD8" w:rsidRDefault="00835CD8" w:rsidP="00835CD8"/>
    <w:p w14:paraId="60C8075D" w14:textId="77777777" w:rsidR="00835CD8" w:rsidRDefault="00835CD8" w:rsidP="00835CD8">
      <w:pPr>
        <w:pStyle w:val="LEMarginalie"/>
        <w:framePr w:wrap="notBeside" w:x="632" w:y="1"/>
        <w:spacing w:after="0" w:line="240" w:lineRule="auto"/>
      </w:pPr>
      <w:r>
        <w:t>Aufgabe</w:t>
      </w:r>
    </w:p>
    <w:p w14:paraId="74CF6CAC" w14:textId="2C98E836" w:rsidR="00835CD8" w:rsidRDefault="00835CD8" w:rsidP="00835CD8">
      <w:pPr>
        <w:pStyle w:val="AufgNr"/>
      </w:pPr>
      <w:r>
        <w:t xml:space="preserve">Erklären Sie die </w:t>
      </w:r>
      <w:r w:rsidR="006D5A5E">
        <w:t>G</w:t>
      </w:r>
      <w:r>
        <w:t>rafiken in</w:t>
      </w:r>
      <w:r w:rsidR="006072E0">
        <w:t xml:space="preserve"> </w:t>
      </w:r>
      <w:r w:rsidR="006072E0">
        <w:fldChar w:fldCharType="begin"/>
      </w:r>
      <w:r w:rsidR="006072E0">
        <w:instrText xml:space="preserve"> REF _Ref27755347 \h </w:instrText>
      </w:r>
      <w:r w:rsidR="006072E0">
        <w:fldChar w:fldCharType="separate"/>
      </w:r>
      <w:r w:rsidR="006072E0">
        <w:t xml:space="preserve">Abbildung </w:t>
      </w:r>
      <w:r w:rsidR="006072E0">
        <w:rPr>
          <w:noProof/>
        </w:rPr>
        <w:t>8</w:t>
      </w:r>
      <w:r w:rsidR="006072E0">
        <w:fldChar w:fldCharType="end"/>
      </w:r>
      <w:r w:rsidR="00A94448">
        <w:t>.</w:t>
      </w:r>
    </w:p>
    <w:p w14:paraId="1D95D484" w14:textId="6A935002" w:rsidR="00835CD8" w:rsidRDefault="00835CD8" w:rsidP="00835CD8"/>
    <w:p w14:paraId="30714314" w14:textId="742EF3EC" w:rsidR="00835CD8" w:rsidRDefault="00835CD8" w:rsidP="00835CD8"/>
    <w:p w14:paraId="6EADA7AA" w14:textId="09424BEC" w:rsidR="00835CD8" w:rsidRDefault="00835CD8" w:rsidP="00835CD8"/>
    <w:p w14:paraId="4F676065" w14:textId="77777777" w:rsidR="00835CD8" w:rsidRDefault="00835CD8" w:rsidP="00835CD8"/>
    <w:p w14:paraId="725961D5" w14:textId="34F4958A" w:rsidR="00835CD8" w:rsidRDefault="00835CD8" w:rsidP="006D5A5E">
      <w:pPr>
        <w:spacing w:after="0"/>
      </w:pPr>
      <w:r>
        <w:br w:type="page"/>
      </w:r>
    </w:p>
    <w:p w14:paraId="7E462EBD" w14:textId="77777777" w:rsidR="00835CD8" w:rsidRDefault="00835CD8" w:rsidP="006D5A5E">
      <w:pPr>
        <w:keepNext/>
        <w:ind w:left="-1134"/>
      </w:pPr>
      <w:r>
        <w:rPr>
          <w:noProof/>
        </w:rPr>
        <w:lastRenderedPageBreak/>
        <w:drawing>
          <wp:inline distT="0" distB="0" distL="0" distR="0" wp14:anchorId="00C252D3" wp14:editId="38AF9513">
            <wp:extent cx="8739851" cy="6547362"/>
            <wp:effectExtent l="0" t="8572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gpairs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82204" cy="65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3B72" w14:textId="3509911B" w:rsidR="00FF11C7" w:rsidRPr="004D27E4" w:rsidRDefault="00835CD8" w:rsidP="001B482D">
      <w:pPr>
        <w:pStyle w:val="Beschriftung"/>
      </w:pPr>
      <w:bookmarkStart w:id="13" w:name="_Ref27755347"/>
      <w:bookmarkStart w:id="14" w:name="_Ref27755270"/>
      <w:r>
        <w:t xml:space="preserve">Abbildung </w:t>
      </w:r>
      <w:fldSimple w:instr=" SEQ Abbildung \* ARABIC ">
        <w:r w:rsidR="00A277C7">
          <w:rPr>
            <w:noProof/>
          </w:rPr>
          <w:t>8</w:t>
        </w:r>
      </w:fldSimple>
      <w:bookmarkEnd w:id="13"/>
      <w:r>
        <w:t xml:space="preserve">: Mit </w:t>
      </w:r>
      <w:proofErr w:type="spellStart"/>
      <w:r w:rsidRPr="00682F1F">
        <w:rPr>
          <w:rFonts w:ascii="Consolas" w:hAnsi="Consolas"/>
        </w:rPr>
        <w:t>ggpair</w:t>
      </w:r>
      <w:r w:rsidR="00A94448" w:rsidRPr="00682F1F">
        <w:rPr>
          <w:rFonts w:ascii="Consolas" w:hAnsi="Consolas"/>
        </w:rPr>
        <w:t>s</w:t>
      </w:r>
      <w:proofErr w:type="spellEnd"/>
      <w:r w:rsidRPr="00682F1F">
        <w:rPr>
          <w:rFonts w:ascii="Consolas" w:hAnsi="Consolas"/>
        </w:rPr>
        <w:t>()</w:t>
      </w:r>
      <w:r>
        <w:t xml:space="preserve"> erstellt</w:t>
      </w:r>
      <w:bookmarkEnd w:id="14"/>
      <w:r w:rsidR="00682F1F">
        <w:t>e Auswertung</w:t>
      </w:r>
    </w:p>
    <w:sectPr w:rsidR="00FF11C7" w:rsidRPr="004D27E4" w:rsidSect="006D5A5E">
      <w:headerReference w:type="default" r:id="rId16"/>
      <w:footerReference w:type="default" r:id="rId17"/>
      <w:headerReference w:type="first" r:id="rId18"/>
      <w:footerReference w:type="first" r:id="rId19"/>
      <w:pgSz w:w="11907" w:h="16840" w:code="9"/>
      <w:pgMar w:top="1276" w:right="708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DF1F66" w14:textId="77777777" w:rsidR="006E4CBA" w:rsidRDefault="006E4CBA" w:rsidP="00B22FB3"/>
    <w:p w14:paraId="75C48968" w14:textId="77777777" w:rsidR="006E4CBA" w:rsidRDefault="006E4CBA" w:rsidP="00B22FB3"/>
    <w:p w14:paraId="0FD85691" w14:textId="77777777" w:rsidR="006E4CBA" w:rsidRDefault="006E4CBA" w:rsidP="00B22FB3"/>
    <w:p w14:paraId="797DAED9" w14:textId="77777777" w:rsidR="006E4CBA" w:rsidRDefault="006E4CBA"/>
  </w:endnote>
  <w:endnote w:type="continuationSeparator" w:id="0">
    <w:p w14:paraId="379966B6" w14:textId="77777777" w:rsidR="006E4CBA" w:rsidRDefault="006E4CBA" w:rsidP="00B22FB3"/>
    <w:p w14:paraId="13061768" w14:textId="77777777" w:rsidR="006E4CBA" w:rsidRDefault="006E4CBA" w:rsidP="00B22FB3"/>
    <w:p w14:paraId="6BBCA89A" w14:textId="77777777" w:rsidR="006E4CBA" w:rsidRDefault="006E4CBA" w:rsidP="00B22FB3"/>
    <w:p w14:paraId="3F9D0226" w14:textId="77777777" w:rsidR="006E4CBA" w:rsidRDefault="006E4CBA"/>
  </w:endnote>
  <w:endnote w:type="continuationNotice" w:id="1">
    <w:p w14:paraId="0AE02CA7" w14:textId="77777777" w:rsidR="006E4CBA" w:rsidRDefault="006E4CBA" w:rsidP="00B22FB3"/>
    <w:p w14:paraId="551DC1FB" w14:textId="77777777" w:rsidR="006E4CBA" w:rsidRDefault="006E4CBA" w:rsidP="00B22FB3"/>
    <w:p w14:paraId="71A7A6AD" w14:textId="77777777" w:rsidR="006E4CBA" w:rsidRDefault="006E4CBA" w:rsidP="00B22FB3"/>
    <w:p w14:paraId="47B23BA6" w14:textId="77777777" w:rsidR="006E4CBA" w:rsidRDefault="006E4C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2F35D84A" w:rsidR="00A277C7" w:rsidRPr="00D3643B" w:rsidRDefault="00A277C7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1326B">
      <w:rPr>
        <w:rFonts w:asciiTheme="minorHAnsi" w:hAnsiTheme="minorHAnsi" w:cstheme="minorHAnsi"/>
        <w:bCs/>
        <w:noProof/>
        <w:sz w:val="24"/>
        <w:szCs w:val="24"/>
      </w:rPr>
      <w:t>14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1326B">
      <w:rPr>
        <w:rFonts w:asciiTheme="minorHAnsi" w:hAnsiTheme="minorHAnsi" w:cstheme="minorHAnsi"/>
        <w:bCs/>
        <w:noProof/>
        <w:sz w:val="24"/>
        <w:szCs w:val="24"/>
      </w:rPr>
      <w:t>14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jwRSS19_fallstudien6_DiamShape_a2.docx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78B1B489" w:rsidR="00A277C7" w:rsidRDefault="00A277C7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1326B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1326B">
      <w:rPr>
        <w:rFonts w:asciiTheme="minorHAnsi" w:hAnsiTheme="minorHAnsi" w:cstheme="minorHAnsi"/>
        <w:bCs/>
        <w:noProof/>
        <w:sz w:val="24"/>
        <w:szCs w:val="24"/>
      </w:rPr>
      <w:t>14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jwRSS19_fallstudien6_DiamShape_a2.docx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0CAE53" w14:textId="77777777" w:rsidR="006E4CBA" w:rsidRDefault="006E4CBA" w:rsidP="00B27513">
      <w:pPr>
        <w:pStyle w:val="stdText"/>
      </w:pPr>
      <w:r>
        <w:continuationSeparator/>
      </w:r>
    </w:p>
    <w:p w14:paraId="5988787F" w14:textId="77777777" w:rsidR="006E4CBA" w:rsidRDefault="006E4CBA"/>
  </w:footnote>
  <w:footnote w:type="continuationSeparator" w:id="0">
    <w:p w14:paraId="4980343D" w14:textId="77777777" w:rsidR="006E4CBA" w:rsidRDefault="006E4CBA" w:rsidP="00B27513">
      <w:pPr>
        <w:pStyle w:val="stdText"/>
      </w:pPr>
      <w:r>
        <w:continuationSeparator/>
      </w:r>
    </w:p>
    <w:p w14:paraId="5660D749" w14:textId="77777777" w:rsidR="006E4CBA" w:rsidRDefault="006E4CBA"/>
  </w:footnote>
  <w:footnote w:type="continuationNotice" w:id="1">
    <w:p w14:paraId="336AD883" w14:textId="77777777" w:rsidR="006E4CBA" w:rsidRDefault="006E4CBA" w:rsidP="00B22FB3"/>
    <w:p w14:paraId="2500D89B" w14:textId="77777777" w:rsidR="006E4CBA" w:rsidRDefault="006E4CBA" w:rsidP="00B22FB3"/>
    <w:p w14:paraId="2C8282EF" w14:textId="77777777" w:rsidR="006E4CBA" w:rsidRDefault="006E4CBA" w:rsidP="00B22FB3"/>
    <w:p w14:paraId="25E5CF63" w14:textId="77777777" w:rsidR="006E4CBA" w:rsidRDefault="006E4CBA"/>
  </w:footnote>
  <w:footnote w:id="2">
    <w:p w14:paraId="19888251" w14:textId="60BD27F7" w:rsidR="00A277C7" w:rsidRDefault="00A277C7">
      <w:pPr>
        <w:pStyle w:val="Funotentext"/>
      </w:pPr>
      <w:r>
        <w:rPr>
          <w:rStyle w:val="Funotenzeichen"/>
        </w:rPr>
        <w:footnoteRef/>
      </w:r>
      <w:r>
        <w:t xml:space="preserve"> In einer zusätzlichen Übungsaufgabe wird behandelt, wie in einem </w:t>
      </w:r>
      <w:proofErr w:type="spellStart"/>
      <w:r>
        <w:t>Tibble</w:t>
      </w:r>
      <w:proofErr w:type="spellEnd"/>
      <w:r>
        <w:t xml:space="preserve"> zeilenweise bezüglich mehrerer Spalten sortiert werden kann.</w:t>
      </w:r>
    </w:p>
  </w:footnote>
  <w:footnote w:id="3">
    <w:p w14:paraId="5375BAD0" w14:textId="4203F306" w:rsidR="00A277C7" w:rsidRDefault="00A277C7">
      <w:pPr>
        <w:pStyle w:val="Funotentext"/>
      </w:pPr>
      <w:r>
        <w:rPr>
          <w:rStyle w:val="Funotenzeichen"/>
        </w:rPr>
        <w:footnoteRef/>
      </w:r>
      <w:r>
        <w:t xml:space="preserve"> In der folgenden Tabelle sind die zu bestimmenden Modell-Parameter: α, β und γ</w:t>
      </w:r>
    </w:p>
  </w:footnote>
  <w:footnote w:id="4">
    <w:p w14:paraId="415F766F" w14:textId="77777777" w:rsidR="00A277C7" w:rsidRDefault="00A277C7" w:rsidP="009F7612">
      <w:pPr>
        <w:pStyle w:val="Funotentext"/>
      </w:pPr>
      <w:r>
        <w:rPr>
          <w:rStyle w:val="Funotenzeichen"/>
        </w:rPr>
        <w:footnoteRef/>
      </w:r>
      <w:r>
        <w:t xml:space="preserve"> Zu einem Datenpunkt mit den Koordinaten (</w:t>
      </w:r>
      <w:proofErr w:type="spellStart"/>
      <w:proofErr w:type="gramStart"/>
      <w:r>
        <w:t>x,y</w:t>
      </w:r>
      <w:proofErr w:type="spellEnd"/>
      <w:proofErr w:type="gramEnd"/>
      <w:r>
        <w:t>) ist dies der Punkt auf der Ausgleichsgeraden mit derselben x-Koordinate</w:t>
      </w:r>
    </w:p>
  </w:footnote>
  <w:footnote w:id="5">
    <w:p w14:paraId="39993A61" w14:textId="78363F85" w:rsidR="00A277C7" w:rsidRDefault="00A277C7">
      <w:pPr>
        <w:pStyle w:val="Funotentext"/>
      </w:pPr>
      <w:r>
        <w:rPr>
          <w:rStyle w:val="Funotenzeichen"/>
        </w:rPr>
        <w:footnoteRef/>
      </w:r>
      <w:r>
        <w:t xml:space="preserve"> In unserem Fall ein einfaches lineares Modell</w:t>
      </w:r>
    </w:p>
  </w:footnote>
  <w:footnote w:id="6">
    <w:p w14:paraId="10936848" w14:textId="0780951A" w:rsidR="00A277C7" w:rsidRDefault="00A277C7">
      <w:pPr>
        <w:pStyle w:val="Funotentext"/>
      </w:pPr>
      <w:r>
        <w:rPr>
          <w:rStyle w:val="Funotenzeichen"/>
        </w:rPr>
        <w:footnoteRef/>
      </w:r>
      <w:r>
        <w:t xml:space="preserve"> Für einen normalen Data Frame wäre </w:t>
      </w:r>
      <w:proofErr w:type="spellStart"/>
      <w:proofErr w:type="gramStart"/>
      <w:r w:rsidRPr="00FF11C7">
        <w:rPr>
          <w:rFonts w:ascii="Consolas" w:hAnsi="Consolas"/>
        </w:rPr>
        <w:t>str</w:t>
      </w:r>
      <w:proofErr w:type="spellEnd"/>
      <w:r w:rsidRPr="00FF11C7">
        <w:rPr>
          <w:rFonts w:ascii="Consolas" w:hAnsi="Consolas"/>
        </w:rPr>
        <w:t>(</w:t>
      </w:r>
      <w:proofErr w:type="gramEnd"/>
      <w:r w:rsidRPr="00FF11C7">
        <w:rPr>
          <w:rFonts w:ascii="Consolas" w:hAnsi="Consolas"/>
        </w:rPr>
        <w:t>)</w:t>
      </w:r>
      <w:r>
        <w:t xml:space="preserve"> die vielleicht bessere Lösung.</w:t>
      </w:r>
    </w:p>
  </w:footnote>
  <w:footnote w:id="7">
    <w:p w14:paraId="714B4F09" w14:textId="0F53907F" w:rsidR="00A277C7" w:rsidRDefault="00A277C7" w:rsidP="00835CD8">
      <w:pPr>
        <w:pStyle w:val="Funotentext"/>
      </w:pPr>
      <w:r>
        <w:rPr>
          <w:rStyle w:val="Funotenzeichen"/>
        </w:rPr>
        <w:footnoteRef/>
      </w:r>
      <w:r>
        <w:t xml:space="preserve"> Ein willkürlich gewählter Wert.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25332603" w:rsidR="00A277C7" w:rsidRDefault="00A277C7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, Fallstudie 6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A277C7" w:rsidRPr="00D47F29" w:rsidRDefault="00A277C7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1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AFF015A6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95ECF"/>
    <w:multiLevelType w:val="hybridMultilevel"/>
    <w:tmpl w:val="DE0281C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421FE"/>
    <w:multiLevelType w:val="hybridMultilevel"/>
    <w:tmpl w:val="8514E2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6"/>
  </w:num>
  <w:num w:numId="5">
    <w:abstractNumId w:val="1"/>
  </w:num>
  <w:num w:numId="6">
    <w:abstractNumId w:val="13"/>
  </w:num>
  <w:num w:numId="7">
    <w:abstractNumId w:val="0"/>
  </w:num>
  <w:num w:numId="8">
    <w:abstractNumId w:val="11"/>
  </w:num>
  <w:num w:numId="9">
    <w:abstractNumId w:val="14"/>
  </w:num>
  <w:num w:numId="10">
    <w:abstractNumId w:val="4"/>
  </w:num>
  <w:num w:numId="11">
    <w:abstractNumId w:val="15"/>
  </w:num>
  <w:num w:numId="12">
    <w:abstractNumId w:val="5"/>
  </w:num>
  <w:num w:numId="13">
    <w:abstractNumId w:val="9"/>
  </w:num>
  <w:num w:numId="14">
    <w:abstractNumId w:val="0"/>
  </w:num>
  <w:num w:numId="15">
    <w:abstractNumId w:val="7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12"/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10"/>
  </w:num>
  <w:num w:numId="28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341"/>
    <w:rsid w:val="00015986"/>
    <w:rsid w:val="000161A6"/>
    <w:rsid w:val="00022044"/>
    <w:rsid w:val="0002250E"/>
    <w:rsid w:val="00022B68"/>
    <w:rsid w:val="0002365E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1243"/>
    <w:rsid w:val="00042273"/>
    <w:rsid w:val="00042BC3"/>
    <w:rsid w:val="00042CE1"/>
    <w:rsid w:val="00043231"/>
    <w:rsid w:val="00043341"/>
    <w:rsid w:val="00044304"/>
    <w:rsid w:val="00044764"/>
    <w:rsid w:val="00044C47"/>
    <w:rsid w:val="000473F9"/>
    <w:rsid w:val="00052A31"/>
    <w:rsid w:val="000546A3"/>
    <w:rsid w:val="000546F9"/>
    <w:rsid w:val="000549C4"/>
    <w:rsid w:val="00055A42"/>
    <w:rsid w:val="00056356"/>
    <w:rsid w:val="00057E42"/>
    <w:rsid w:val="00060169"/>
    <w:rsid w:val="000603D1"/>
    <w:rsid w:val="000609FC"/>
    <w:rsid w:val="00060A24"/>
    <w:rsid w:val="00060A4F"/>
    <w:rsid w:val="00060E48"/>
    <w:rsid w:val="00060F46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11EA"/>
    <w:rsid w:val="00072244"/>
    <w:rsid w:val="000724DD"/>
    <w:rsid w:val="00074E36"/>
    <w:rsid w:val="00075381"/>
    <w:rsid w:val="00075E32"/>
    <w:rsid w:val="00077B6A"/>
    <w:rsid w:val="00077BE2"/>
    <w:rsid w:val="00080856"/>
    <w:rsid w:val="00081302"/>
    <w:rsid w:val="0008172C"/>
    <w:rsid w:val="00082C3F"/>
    <w:rsid w:val="00083096"/>
    <w:rsid w:val="00084448"/>
    <w:rsid w:val="000846E0"/>
    <w:rsid w:val="00086296"/>
    <w:rsid w:val="00086E2A"/>
    <w:rsid w:val="00090F1B"/>
    <w:rsid w:val="00092557"/>
    <w:rsid w:val="000930ED"/>
    <w:rsid w:val="000934A4"/>
    <w:rsid w:val="00093F50"/>
    <w:rsid w:val="000942A9"/>
    <w:rsid w:val="000947B5"/>
    <w:rsid w:val="00096CF6"/>
    <w:rsid w:val="000A22E4"/>
    <w:rsid w:val="000A4D04"/>
    <w:rsid w:val="000A4FFD"/>
    <w:rsid w:val="000A7280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293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1C3B"/>
    <w:rsid w:val="000E30EC"/>
    <w:rsid w:val="000E410A"/>
    <w:rsid w:val="000E4D8F"/>
    <w:rsid w:val="000E4EDF"/>
    <w:rsid w:val="000E55B1"/>
    <w:rsid w:val="000E707F"/>
    <w:rsid w:val="000F14AA"/>
    <w:rsid w:val="000F1E8E"/>
    <w:rsid w:val="000F2D8B"/>
    <w:rsid w:val="000F4B43"/>
    <w:rsid w:val="000F5109"/>
    <w:rsid w:val="000F79D0"/>
    <w:rsid w:val="000F7C85"/>
    <w:rsid w:val="0010064D"/>
    <w:rsid w:val="00100C9F"/>
    <w:rsid w:val="00102403"/>
    <w:rsid w:val="001026CE"/>
    <w:rsid w:val="00103869"/>
    <w:rsid w:val="00103D3F"/>
    <w:rsid w:val="001055FB"/>
    <w:rsid w:val="00105F4B"/>
    <w:rsid w:val="00105F95"/>
    <w:rsid w:val="00106A3E"/>
    <w:rsid w:val="0010732A"/>
    <w:rsid w:val="001076D8"/>
    <w:rsid w:val="001077F5"/>
    <w:rsid w:val="001078CC"/>
    <w:rsid w:val="0011083C"/>
    <w:rsid w:val="00110FCF"/>
    <w:rsid w:val="00111C10"/>
    <w:rsid w:val="0011213A"/>
    <w:rsid w:val="001147D6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8FE"/>
    <w:rsid w:val="00125930"/>
    <w:rsid w:val="00125A12"/>
    <w:rsid w:val="00130968"/>
    <w:rsid w:val="00132861"/>
    <w:rsid w:val="00133377"/>
    <w:rsid w:val="00133C8E"/>
    <w:rsid w:val="00133CE1"/>
    <w:rsid w:val="00134420"/>
    <w:rsid w:val="001345E7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27FF"/>
    <w:rsid w:val="001532C2"/>
    <w:rsid w:val="00153ECD"/>
    <w:rsid w:val="00153F6D"/>
    <w:rsid w:val="00154FC2"/>
    <w:rsid w:val="00155887"/>
    <w:rsid w:val="00155E12"/>
    <w:rsid w:val="00156892"/>
    <w:rsid w:val="00156FF0"/>
    <w:rsid w:val="001570B7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1F6C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0400"/>
    <w:rsid w:val="00182DED"/>
    <w:rsid w:val="001832C0"/>
    <w:rsid w:val="00183D24"/>
    <w:rsid w:val="001852E1"/>
    <w:rsid w:val="00185AB0"/>
    <w:rsid w:val="00186490"/>
    <w:rsid w:val="00187233"/>
    <w:rsid w:val="00190A40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A7"/>
    <w:rsid w:val="001A27D8"/>
    <w:rsid w:val="001A3CB3"/>
    <w:rsid w:val="001A55EF"/>
    <w:rsid w:val="001A6498"/>
    <w:rsid w:val="001A6A3B"/>
    <w:rsid w:val="001A6C73"/>
    <w:rsid w:val="001B1BFF"/>
    <w:rsid w:val="001B33D0"/>
    <w:rsid w:val="001B39B7"/>
    <w:rsid w:val="001B416B"/>
    <w:rsid w:val="001B482D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CC7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3AF8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7E1"/>
    <w:rsid w:val="001E5EB6"/>
    <w:rsid w:val="001E62C7"/>
    <w:rsid w:val="001E71FE"/>
    <w:rsid w:val="001F14F7"/>
    <w:rsid w:val="001F1D82"/>
    <w:rsid w:val="001F1D89"/>
    <w:rsid w:val="001F25C2"/>
    <w:rsid w:val="001F409D"/>
    <w:rsid w:val="001F436C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777"/>
    <w:rsid w:val="00213BF7"/>
    <w:rsid w:val="00214A02"/>
    <w:rsid w:val="00215071"/>
    <w:rsid w:val="0021678F"/>
    <w:rsid w:val="00216D1F"/>
    <w:rsid w:val="00216E38"/>
    <w:rsid w:val="00217043"/>
    <w:rsid w:val="002175F7"/>
    <w:rsid w:val="002227E2"/>
    <w:rsid w:val="0022418A"/>
    <w:rsid w:val="002247D9"/>
    <w:rsid w:val="002302E5"/>
    <w:rsid w:val="00230917"/>
    <w:rsid w:val="00230CEE"/>
    <w:rsid w:val="00230E5C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A44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397F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6567"/>
    <w:rsid w:val="00267335"/>
    <w:rsid w:val="00267419"/>
    <w:rsid w:val="00270155"/>
    <w:rsid w:val="00271148"/>
    <w:rsid w:val="0027351E"/>
    <w:rsid w:val="00273723"/>
    <w:rsid w:val="00274ED4"/>
    <w:rsid w:val="0027568D"/>
    <w:rsid w:val="002800EE"/>
    <w:rsid w:val="00280473"/>
    <w:rsid w:val="00281CAE"/>
    <w:rsid w:val="0028207A"/>
    <w:rsid w:val="002824A9"/>
    <w:rsid w:val="002830EF"/>
    <w:rsid w:val="00284E67"/>
    <w:rsid w:val="00286494"/>
    <w:rsid w:val="00287A08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2A32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39EB"/>
    <w:rsid w:val="002D5817"/>
    <w:rsid w:val="002D69D4"/>
    <w:rsid w:val="002E2000"/>
    <w:rsid w:val="002E294A"/>
    <w:rsid w:val="002E2CD0"/>
    <w:rsid w:val="002E40C8"/>
    <w:rsid w:val="002E4149"/>
    <w:rsid w:val="002E42A2"/>
    <w:rsid w:val="002E4635"/>
    <w:rsid w:val="002E494D"/>
    <w:rsid w:val="002E5A55"/>
    <w:rsid w:val="002E5B3F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814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26B"/>
    <w:rsid w:val="00313FCC"/>
    <w:rsid w:val="00314827"/>
    <w:rsid w:val="00315344"/>
    <w:rsid w:val="00315776"/>
    <w:rsid w:val="00316060"/>
    <w:rsid w:val="00316D4F"/>
    <w:rsid w:val="003174E9"/>
    <w:rsid w:val="00317EC3"/>
    <w:rsid w:val="003231BE"/>
    <w:rsid w:val="003234D6"/>
    <w:rsid w:val="0032505C"/>
    <w:rsid w:val="00325506"/>
    <w:rsid w:val="00327F18"/>
    <w:rsid w:val="0033056A"/>
    <w:rsid w:val="00330F7B"/>
    <w:rsid w:val="0033385F"/>
    <w:rsid w:val="00333C6D"/>
    <w:rsid w:val="00333C7E"/>
    <w:rsid w:val="00333FDE"/>
    <w:rsid w:val="00335CC0"/>
    <w:rsid w:val="00335D90"/>
    <w:rsid w:val="00336CDC"/>
    <w:rsid w:val="003371F7"/>
    <w:rsid w:val="0034084B"/>
    <w:rsid w:val="003422F1"/>
    <w:rsid w:val="00343E51"/>
    <w:rsid w:val="00344D3A"/>
    <w:rsid w:val="003465B9"/>
    <w:rsid w:val="00346A2F"/>
    <w:rsid w:val="00346B26"/>
    <w:rsid w:val="00350616"/>
    <w:rsid w:val="0035118F"/>
    <w:rsid w:val="00351C7C"/>
    <w:rsid w:val="003521F0"/>
    <w:rsid w:val="00352A4D"/>
    <w:rsid w:val="00353291"/>
    <w:rsid w:val="0035348E"/>
    <w:rsid w:val="00355EC9"/>
    <w:rsid w:val="00360296"/>
    <w:rsid w:val="00361943"/>
    <w:rsid w:val="00362223"/>
    <w:rsid w:val="0036231F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0D7B"/>
    <w:rsid w:val="003812C0"/>
    <w:rsid w:val="00382039"/>
    <w:rsid w:val="00382921"/>
    <w:rsid w:val="00383D48"/>
    <w:rsid w:val="003845DA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091C"/>
    <w:rsid w:val="003A3084"/>
    <w:rsid w:val="003A35F2"/>
    <w:rsid w:val="003A53FE"/>
    <w:rsid w:val="003A7FC1"/>
    <w:rsid w:val="003B0F42"/>
    <w:rsid w:val="003B13B2"/>
    <w:rsid w:val="003B1611"/>
    <w:rsid w:val="003B1D48"/>
    <w:rsid w:val="003B26AA"/>
    <w:rsid w:val="003B41E4"/>
    <w:rsid w:val="003B4EAC"/>
    <w:rsid w:val="003B5A66"/>
    <w:rsid w:val="003C0B02"/>
    <w:rsid w:val="003C0D39"/>
    <w:rsid w:val="003C1C10"/>
    <w:rsid w:val="003C3812"/>
    <w:rsid w:val="003C3998"/>
    <w:rsid w:val="003C3AE1"/>
    <w:rsid w:val="003C45F6"/>
    <w:rsid w:val="003C4B72"/>
    <w:rsid w:val="003C5A6A"/>
    <w:rsid w:val="003C6C7D"/>
    <w:rsid w:val="003D1989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099A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1E31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137B"/>
    <w:rsid w:val="004231A8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774"/>
    <w:rsid w:val="00436D15"/>
    <w:rsid w:val="00441ACA"/>
    <w:rsid w:val="004421AC"/>
    <w:rsid w:val="0044283A"/>
    <w:rsid w:val="004432B0"/>
    <w:rsid w:val="00444076"/>
    <w:rsid w:val="004444A2"/>
    <w:rsid w:val="00444BE4"/>
    <w:rsid w:val="00445151"/>
    <w:rsid w:val="00445660"/>
    <w:rsid w:val="00446432"/>
    <w:rsid w:val="004478DA"/>
    <w:rsid w:val="00450AE3"/>
    <w:rsid w:val="00450B57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77E58"/>
    <w:rsid w:val="00482D56"/>
    <w:rsid w:val="0048334D"/>
    <w:rsid w:val="004840FE"/>
    <w:rsid w:val="00484F00"/>
    <w:rsid w:val="0048536F"/>
    <w:rsid w:val="00485767"/>
    <w:rsid w:val="00490F4F"/>
    <w:rsid w:val="004916E4"/>
    <w:rsid w:val="00491BCA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646"/>
    <w:rsid w:val="004B5933"/>
    <w:rsid w:val="004B7AF1"/>
    <w:rsid w:val="004C0A5B"/>
    <w:rsid w:val="004C1C33"/>
    <w:rsid w:val="004C266B"/>
    <w:rsid w:val="004C3EF8"/>
    <w:rsid w:val="004C4371"/>
    <w:rsid w:val="004C4DC5"/>
    <w:rsid w:val="004C52AD"/>
    <w:rsid w:val="004D129F"/>
    <w:rsid w:val="004D1404"/>
    <w:rsid w:val="004D27E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8EB"/>
    <w:rsid w:val="004F7AE4"/>
    <w:rsid w:val="004F7B35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DF6"/>
    <w:rsid w:val="00513F4C"/>
    <w:rsid w:val="005143A3"/>
    <w:rsid w:val="00516ADA"/>
    <w:rsid w:val="0051788F"/>
    <w:rsid w:val="0052028D"/>
    <w:rsid w:val="00522617"/>
    <w:rsid w:val="00522712"/>
    <w:rsid w:val="00523266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C17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189"/>
    <w:rsid w:val="0055247F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780"/>
    <w:rsid w:val="00564A28"/>
    <w:rsid w:val="00565625"/>
    <w:rsid w:val="00566FFD"/>
    <w:rsid w:val="005670BF"/>
    <w:rsid w:val="00570B51"/>
    <w:rsid w:val="00571BE3"/>
    <w:rsid w:val="00571D5C"/>
    <w:rsid w:val="00571E1B"/>
    <w:rsid w:val="00571ED1"/>
    <w:rsid w:val="00571EF2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5859"/>
    <w:rsid w:val="00586605"/>
    <w:rsid w:val="005869D7"/>
    <w:rsid w:val="0058761E"/>
    <w:rsid w:val="00590BF3"/>
    <w:rsid w:val="005916C0"/>
    <w:rsid w:val="0059195A"/>
    <w:rsid w:val="00593025"/>
    <w:rsid w:val="00594426"/>
    <w:rsid w:val="00594D30"/>
    <w:rsid w:val="005957E4"/>
    <w:rsid w:val="00595814"/>
    <w:rsid w:val="005A0C7F"/>
    <w:rsid w:val="005A1355"/>
    <w:rsid w:val="005A198A"/>
    <w:rsid w:val="005A1E7D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6DC6"/>
    <w:rsid w:val="005B790C"/>
    <w:rsid w:val="005C1D62"/>
    <w:rsid w:val="005C1DEC"/>
    <w:rsid w:val="005C2046"/>
    <w:rsid w:val="005C3CF5"/>
    <w:rsid w:val="005C4820"/>
    <w:rsid w:val="005D0F64"/>
    <w:rsid w:val="005D319C"/>
    <w:rsid w:val="005D39F7"/>
    <w:rsid w:val="005D3EF4"/>
    <w:rsid w:val="005D4E5B"/>
    <w:rsid w:val="005D4E8F"/>
    <w:rsid w:val="005D5408"/>
    <w:rsid w:val="005D66E1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3431"/>
    <w:rsid w:val="005E4C90"/>
    <w:rsid w:val="005E4D48"/>
    <w:rsid w:val="005E6D22"/>
    <w:rsid w:val="005E7952"/>
    <w:rsid w:val="005E7E0E"/>
    <w:rsid w:val="005F28C8"/>
    <w:rsid w:val="005F2A27"/>
    <w:rsid w:val="005F2EF1"/>
    <w:rsid w:val="005F3DED"/>
    <w:rsid w:val="005F542C"/>
    <w:rsid w:val="005F7594"/>
    <w:rsid w:val="005F79CB"/>
    <w:rsid w:val="00600648"/>
    <w:rsid w:val="00601552"/>
    <w:rsid w:val="00602948"/>
    <w:rsid w:val="00602DE2"/>
    <w:rsid w:val="00603E3A"/>
    <w:rsid w:val="006044B2"/>
    <w:rsid w:val="00606182"/>
    <w:rsid w:val="006072E0"/>
    <w:rsid w:val="0060787C"/>
    <w:rsid w:val="00607B4E"/>
    <w:rsid w:val="00611540"/>
    <w:rsid w:val="006121AC"/>
    <w:rsid w:val="00612315"/>
    <w:rsid w:val="006129AD"/>
    <w:rsid w:val="00612F11"/>
    <w:rsid w:val="006132BE"/>
    <w:rsid w:val="00613E46"/>
    <w:rsid w:val="0061430F"/>
    <w:rsid w:val="00616D10"/>
    <w:rsid w:val="006170BE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3543"/>
    <w:rsid w:val="00624494"/>
    <w:rsid w:val="00624763"/>
    <w:rsid w:val="00626890"/>
    <w:rsid w:val="00627760"/>
    <w:rsid w:val="0063001A"/>
    <w:rsid w:val="006321E9"/>
    <w:rsid w:val="00633ED1"/>
    <w:rsid w:val="0063459F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791"/>
    <w:rsid w:val="00647EA2"/>
    <w:rsid w:val="00647F98"/>
    <w:rsid w:val="00650BA5"/>
    <w:rsid w:val="0065137C"/>
    <w:rsid w:val="00652322"/>
    <w:rsid w:val="00652FA6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0CC"/>
    <w:rsid w:val="0067060D"/>
    <w:rsid w:val="006717BD"/>
    <w:rsid w:val="00674982"/>
    <w:rsid w:val="006750BF"/>
    <w:rsid w:val="006754C9"/>
    <w:rsid w:val="00675CD8"/>
    <w:rsid w:val="006772CB"/>
    <w:rsid w:val="00681513"/>
    <w:rsid w:val="00682005"/>
    <w:rsid w:val="00682159"/>
    <w:rsid w:val="006828FA"/>
    <w:rsid w:val="00682F1F"/>
    <w:rsid w:val="006834DD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A6C63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0B3"/>
    <w:rsid w:val="006B7523"/>
    <w:rsid w:val="006C04E6"/>
    <w:rsid w:val="006C0DCA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D5A5E"/>
    <w:rsid w:val="006D7804"/>
    <w:rsid w:val="006E11A2"/>
    <w:rsid w:val="006E13C5"/>
    <w:rsid w:val="006E3DA3"/>
    <w:rsid w:val="006E4417"/>
    <w:rsid w:val="006E494B"/>
    <w:rsid w:val="006E4C63"/>
    <w:rsid w:val="006E4CBA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06D79"/>
    <w:rsid w:val="007103F0"/>
    <w:rsid w:val="007107B5"/>
    <w:rsid w:val="00711E40"/>
    <w:rsid w:val="007129BE"/>
    <w:rsid w:val="00712FE7"/>
    <w:rsid w:val="007147B3"/>
    <w:rsid w:val="00714B71"/>
    <w:rsid w:val="007152A9"/>
    <w:rsid w:val="007171EA"/>
    <w:rsid w:val="007174AF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25D3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5533"/>
    <w:rsid w:val="00746861"/>
    <w:rsid w:val="00746B51"/>
    <w:rsid w:val="00746E69"/>
    <w:rsid w:val="0074719B"/>
    <w:rsid w:val="007500F9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2ED3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66345"/>
    <w:rsid w:val="00767070"/>
    <w:rsid w:val="007673DD"/>
    <w:rsid w:val="00770084"/>
    <w:rsid w:val="00771AF5"/>
    <w:rsid w:val="0077226C"/>
    <w:rsid w:val="007723F8"/>
    <w:rsid w:val="00774037"/>
    <w:rsid w:val="007770CC"/>
    <w:rsid w:val="00777A2E"/>
    <w:rsid w:val="00780985"/>
    <w:rsid w:val="00780E5D"/>
    <w:rsid w:val="0078122A"/>
    <w:rsid w:val="00782925"/>
    <w:rsid w:val="00783775"/>
    <w:rsid w:val="00783EC4"/>
    <w:rsid w:val="00784584"/>
    <w:rsid w:val="007853E2"/>
    <w:rsid w:val="00787ACB"/>
    <w:rsid w:val="007900F9"/>
    <w:rsid w:val="0079077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2A4A"/>
    <w:rsid w:val="007A33FD"/>
    <w:rsid w:val="007A4FA0"/>
    <w:rsid w:val="007A53C7"/>
    <w:rsid w:val="007A552B"/>
    <w:rsid w:val="007A55D7"/>
    <w:rsid w:val="007A668A"/>
    <w:rsid w:val="007A6A06"/>
    <w:rsid w:val="007A77C0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A04"/>
    <w:rsid w:val="007D2B2E"/>
    <w:rsid w:val="007D2CEC"/>
    <w:rsid w:val="007D2E48"/>
    <w:rsid w:val="007D38CB"/>
    <w:rsid w:val="007D4E40"/>
    <w:rsid w:val="007D54F4"/>
    <w:rsid w:val="007D62CE"/>
    <w:rsid w:val="007D7866"/>
    <w:rsid w:val="007D7D33"/>
    <w:rsid w:val="007E30FA"/>
    <w:rsid w:val="007E4569"/>
    <w:rsid w:val="007E4E5E"/>
    <w:rsid w:val="007E6E7F"/>
    <w:rsid w:val="007F0F95"/>
    <w:rsid w:val="007F150C"/>
    <w:rsid w:val="007F2CA0"/>
    <w:rsid w:val="007F36AF"/>
    <w:rsid w:val="007F4476"/>
    <w:rsid w:val="007F5423"/>
    <w:rsid w:val="007F5697"/>
    <w:rsid w:val="007F617F"/>
    <w:rsid w:val="007F6ED9"/>
    <w:rsid w:val="007F74E4"/>
    <w:rsid w:val="00800DCE"/>
    <w:rsid w:val="00801690"/>
    <w:rsid w:val="00801A78"/>
    <w:rsid w:val="00803114"/>
    <w:rsid w:val="0080396D"/>
    <w:rsid w:val="00803F0F"/>
    <w:rsid w:val="00803FD5"/>
    <w:rsid w:val="00804989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5CD8"/>
    <w:rsid w:val="00836232"/>
    <w:rsid w:val="008365AB"/>
    <w:rsid w:val="00836667"/>
    <w:rsid w:val="008414F3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9BE"/>
    <w:rsid w:val="00847A8A"/>
    <w:rsid w:val="00847B32"/>
    <w:rsid w:val="008501AA"/>
    <w:rsid w:val="008513C1"/>
    <w:rsid w:val="0085143E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2DF6"/>
    <w:rsid w:val="00863AA1"/>
    <w:rsid w:val="00864383"/>
    <w:rsid w:val="00864668"/>
    <w:rsid w:val="0086683C"/>
    <w:rsid w:val="00866FF0"/>
    <w:rsid w:val="00867B5A"/>
    <w:rsid w:val="008715C8"/>
    <w:rsid w:val="008718B8"/>
    <w:rsid w:val="00875EB5"/>
    <w:rsid w:val="0087622F"/>
    <w:rsid w:val="0087648B"/>
    <w:rsid w:val="008774B1"/>
    <w:rsid w:val="008801B6"/>
    <w:rsid w:val="00880538"/>
    <w:rsid w:val="00880760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831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122F"/>
    <w:rsid w:val="008E323F"/>
    <w:rsid w:val="008E3294"/>
    <w:rsid w:val="008E4866"/>
    <w:rsid w:val="008E54CF"/>
    <w:rsid w:val="008E5E86"/>
    <w:rsid w:val="008E6103"/>
    <w:rsid w:val="008F0A7A"/>
    <w:rsid w:val="008F1001"/>
    <w:rsid w:val="008F2F17"/>
    <w:rsid w:val="008F425A"/>
    <w:rsid w:val="008F4295"/>
    <w:rsid w:val="008F57D5"/>
    <w:rsid w:val="008F6038"/>
    <w:rsid w:val="008F7A25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1F6D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085C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ECF"/>
    <w:rsid w:val="00936078"/>
    <w:rsid w:val="0093625A"/>
    <w:rsid w:val="009368BC"/>
    <w:rsid w:val="00937786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056"/>
    <w:rsid w:val="009557BE"/>
    <w:rsid w:val="0095625D"/>
    <w:rsid w:val="00960E9D"/>
    <w:rsid w:val="00961805"/>
    <w:rsid w:val="009648EB"/>
    <w:rsid w:val="00964B3A"/>
    <w:rsid w:val="00964BC8"/>
    <w:rsid w:val="00965AF9"/>
    <w:rsid w:val="00967DB1"/>
    <w:rsid w:val="00970481"/>
    <w:rsid w:val="00970575"/>
    <w:rsid w:val="00973E06"/>
    <w:rsid w:val="00975078"/>
    <w:rsid w:val="0097508D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4BB"/>
    <w:rsid w:val="00992E34"/>
    <w:rsid w:val="009943B4"/>
    <w:rsid w:val="00997293"/>
    <w:rsid w:val="009A082A"/>
    <w:rsid w:val="009A1E07"/>
    <w:rsid w:val="009A1F07"/>
    <w:rsid w:val="009A1F73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320B"/>
    <w:rsid w:val="009B42DD"/>
    <w:rsid w:val="009B7113"/>
    <w:rsid w:val="009C5EAA"/>
    <w:rsid w:val="009C7E89"/>
    <w:rsid w:val="009D0370"/>
    <w:rsid w:val="009D08B2"/>
    <w:rsid w:val="009D1352"/>
    <w:rsid w:val="009D1F49"/>
    <w:rsid w:val="009D214F"/>
    <w:rsid w:val="009D28E3"/>
    <w:rsid w:val="009D520D"/>
    <w:rsid w:val="009D5377"/>
    <w:rsid w:val="009D6101"/>
    <w:rsid w:val="009D6ACF"/>
    <w:rsid w:val="009D739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550B"/>
    <w:rsid w:val="009E6277"/>
    <w:rsid w:val="009E6B22"/>
    <w:rsid w:val="009F0635"/>
    <w:rsid w:val="009F0C6C"/>
    <w:rsid w:val="009F452A"/>
    <w:rsid w:val="009F4C93"/>
    <w:rsid w:val="009F4FD4"/>
    <w:rsid w:val="009F678D"/>
    <w:rsid w:val="009F7612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038"/>
    <w:rsid w:val="00A111C3"/>
    <w:rsid w:val="00A11895"/>
    <w:rsid w:val="00A11FF6"/>
    <w:rsid w:val="00A140A0"/>
    <w:rsid w:val="00A16693"/>
    <w:rsid w:val="00A20B9C"/>
    <w:rsid w:val="00A20C33"/>
    <w:rsid w:val="00A228FC"/>
    <w:rsid w:val="00A2369A"/>
    <w:rsid w:val="00A246C5"/>
    <w:rsid w:val="00A25699"/>
    <w:rsid w:val="00A258E1"/>
    <w:rsid w:val="00A271E6"/>
    <w:rsid w:val="00A277C7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444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A603F"/>
    <w:rsid w:val="00AB0AE7"/>
    <w:rsid w:val="00AB0B76"/>
    <w:rsid w:val="00AB1585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2E94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E489F"/>
    <w:rsid w:val="00AF0832"/>
    <w:rsid w:val="00AF0AEB"/>
    <w:rsid w:val="00AF27BA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39CF"/>
    <w:rsid w:val="00B346BF"/>
    <w:rsid w:val="00B35143"/>
    <w:rsid w:val="00B35ED0"/>
    <w:rsid w:val="00B36109"/>
    <w:rsid w:val="00B36738"/>
    <w:rsid w:val="00B36752"/>
    <w:rsid w:val="00B41005"/>
    <w:rsid w:val="00B41221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56952"/>
    <w:rsid w:val="00B57EE0"/>
    <w:rsid w:val="00B602DE"/>
    <w:rsid w:val="00B60A90"/>
    <w:rsid w:val="00B61491"/>
    <w:rsid w:val="00B6166B"/>
    <w:rsid w:val="00B61CB5"/>
    <w:rsid w:val="00B61DB7"/>
    <w:rsid w:val="00B622E5"/>
    <w:rsid w:val="00B629B2"/>
    <w:rsid w:val="00B65688"/>
    <w:rsid w:val="00B67323"/>
    <w:rsid w:val="00B67C24"/>
    <w:rsid w:val="00B707B9"/>
    <w:rsid w:val="00B71B0B"/>
    <w:rsid w:val="00B71D67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21F0"/>
    <w:rsid w:val="00BB2D53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0F97"/>
    <w:rsid w:val="00BE15DE"/>
    <w:rsid w:val="00BE2DCF"/>
    <w:rsid w:val="00BE34A0"/>
    <w:rsid w:val="00BE3D20"/>
    <w:rsid w:val="00BE57EF"/>
    <w:rsid w:val="00BE587E"/>
    <w:rsid w:val="00BE68E1"/>
    <w:rsid w:val="00BE6BFF"/>
    <w:rsid w:val="00BE6CDD"/>
    <w:rsid w:val="00BE70CB"/>
    <w:rsid w:val="00BF04EB"/>
    <w:rsid w:val="00BF0627"/>
    <w:rsid w:val="00BF0CDD"/>
    <w:rsid w:val="00BF1F56"/>
    <w:rsid w:val="00BF23DA"/>
    <w:rsid w:val="00BF3149"/>
    <w:rsid w:val="00BF4F4D"/>
    <w:rsid w:val="00BF695D"/>
    <w:rsid w:val="00BF70E0"/>
    <w:rsid w:val="00C00EE9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14E3"/>
    <w:rsid w:val="00C4442C"/>
    <w:rsid w:val="00C4597C"/>
    <w:rsid w:val="00C462EB"/>
    <w:rsid w:val="00C4671E"/>
    <w:rsid w:val="00C469FC"/>
    <w:rsid w:val="00C47843"/>
    <w:rsid w:val="00C51398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54B"/>
    <w:rsid w:val="00C83CDA"/>
    <w:rsid w:val="00C8537A"/>
    <w:rsid w:val="00C859A8"/>
    <w:rsid w:val="00C8613E"/>
    <w:rsid w:val="00C87AAE"/>
    <w:rsid w:val="00C87F72"/>
    <w:rsid w:val="00C9006E"/>
    <w:rsid w:val="00C90A5C"/>
    <w:rsid w:val="00C93034"/>
    <w:rsid w:val="00C9378C"/>
    <w:rsid w:val="00C93ED0"/>
    <w:rsid w:val="00C94660"/>
    <w:rsid w:val="00C94A5E"/>
    <w:rsid w:val="00C951E7"/>
    <w:rsid w:val="00C95811"/>
    <w:rsid w:val="00C95CB6"/>
    <w:rsid w:val="00C979F3"/>
    <w:rsid w:val="00C97C19"/>
    <w:rsid w:val="00C97CB7"/>
    <w:rsid w:val="00CA1877"/>
    <w:rsid w:val="00CA239C"/>
    <w:rsid w:val="00CA2C3F"/>
    <w:rsid w:val="00CA3815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58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3790"/>
    <w:rsid w:val="00CC47CE"/>
    <w:rsid w:val="00CC4959"/>
    <w:rsid w:val="00CC4B27"/>
    <w:rsid w:val="00CC6686"/>
    <w:rsid w:val="00CC71C0"/>
    <w:rsid w:val="00CC73DF"/>
    <w:rsid w:val="00CC75E3"/>
    <w:rsid w:val="00CC7C88"/>
    <w:rsid w:val="00CD0197"/>
    <w:rsid w:val="00CD06DC"/>
    <w:rsid w:val="00CD101E"/>
    <w:rsid w:val="00CD24FB"/>
    <w:rsid w:val="00CD30CB"/>
    <w:rsid w:val="00CD38FC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78"/>
    <w:rsid w:val="00CF01A7"/>
    <w:rsid w:val="00CF0CAD"/>
    <w:rsid w:val="00CF13B3"/>
    <w:rsid w:val="00CF1F04"/>
    <w:rsid w:val="00CF2185"/>
    <w:rsid w:val="00CF2CFF"/>
    <w:rsid w:val="00CF3F86"/>
    <w:rsid w:val="00CF4BB2"/>
    <w:rsid w:val="00CF62EA"/>
    <w:rsid w:val="00CF721E"/>
    <w:rsid w:val="00CF78C4"/>
    <w:rsid w:val="00D024E3"/>
    <w:rsid w:val="00D02784"/>
    <w:rsid w:val="00D02DDC"/>
    <w:rsid w:val="00D03364"/>
    <w:rsid w:val="00D03C2A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01BB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DC8"/>
    <w:rsid w:val="00D353D7"/>
    <w:rsid w:val="00D363EA"/>
    <w:rsid w:val="00D3643B"/>
    <w:rsid w:val="00D3652C"/>
    <w:rsid w:val="00D367EB"/>
    <w:rsid w:val="00D36FC0"/>
    <w:rsid w:val="00D37379"/>
    <w:rsid w:val="00D37D7B"/>
    <w:rsid w:val="00D411A2"/>
    <w:rsid w:val="00D41437"/>
    <w:rsid w:val="00D414E1"/>
    <w:rsid w:val="00D41ED5"/>
    <w:rsid w:val="00D42702"/>
    <w:rsid w:val="00D42B6D"/>
    <w:rsid w:val="00D42D70"/>
    <w:rsid w:val="00D445A3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454"/>
    <w:rsid w:val="00D56E1B"/>
    <w:rsid w:val="00D5782A"/>
    <w:rsid w:val="00D61451"/>
    <w:rsid w:val="00D63D1A"/>
    <w:rsid w:val="00D649C8"/>
    <w:rsid w:val="00D668B6"/>
    <w:rsid w:val="00D66DE2"/>
    <w:rsid w:val="00D67842"/>
    <w:rsid w:val="00D7046C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063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E68"/>
    <w:rsid w:val="00DC317E"/>
    <w:rsid w:val="00DC389F"/>
    <w:rsid w:val="00DC629B"/>
    <w:rsid w:val="00DC71AD"/>
    <w:rsid w:val="00DC72C8"/>
    <w:rsid w:val="00DC7BC1"/>
    <w:rsid w:val="00DC7DAD"/>
    <w:rsid w:val="00DD0567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118"/>
    <w:rsid w:val="00DE39AD"/>
    <w:rsid w:val="00DE6EA1"/>
    <w:rsid w:val="00DF0E0A"/>
    <w:rsid w:val="00DF0E2A"/>
    <w:rsid w:val="00DF2377"/>
    <w:rsid w:val="00DF2F48"/>
    <w:rsid w:val="00DF3BD3"/>
    <w:rsid w:val="00DF4163"/>
    <w:rsid w:val="00DF46B5"/>
    <w:rsid w:val="00DF5376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68E5"/>
    <w:rsid w:val="00E071E4"/>
    <w:rsid w:val="00E117A2"/>
    <w:rsid w:val="00E12014"/>
    <w:rsid w:val="00E12827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47912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396"/>
    <w:rsid w:val="00E57F20"/>
    <w:rsid w:val="00E6050E"/>
    <w:rsid w:val="00E60ADA"/>
    <w:rsid w:val="00E60C50"/>
    <w:rsid w:val="00E614FD"/>
    <w:rsid w:val="00E6248B"/>
    <w:rsid w:val="00E62EEF"/>
    <w:rsid w:val="00E630DE"/>
    <w:rsid w:val="00E647D7"/>
    <w:rsid w:val="00E64ABB"/>
    <w:rsid w:val="00E67A65"/>
    <w:rsid w:val="00E70AC3"/>
    <w:rsid w:val="00E70C32"/>
    <w:rsid w:val="00E713B4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77D32"/>
    <w:rsid w:val="00E8259B"/>
    <w:rsid w:val="00E825CD"/>
    <w:rsid w:val="00E82C8D"/>
    <w:rsid w:val="00E83067"/>
    <w:rsid w:val="00E852E5"/>
    <w:rsid w:val="00E864E9"/>
    <w:rsid w:val="00E86675"/>
    <w:rsid w:val="00E87374"/>
    <w:rsid w:val="00E8739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2C43"/>
    <w:rsid w:val="00EA3750"/>
    <w:rsid w:val="00EA4871"/>
    <w:rsid w:val="00EA4ED3"/>
    <w:rsid w:val="00EA5241"/>
    <w:rsid w:val="00EA5570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0C75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0673"/>
    <w:rsid w:val="00EF247E"/>
    <w:rsid w:val="00EF24A8"/>
    <w:rsid w:val="00EF25C5"/>
    <w:rsid w:val="00EF2F01"/>
    <w:rsid w:val="00EF3AA4"/>
    <w:rsid w:val="00EF6A24"/>
    <w:rsid w:val="00EF7ABD"/>
    <w:rsid w:val="00F00566"/>
    <w:rsid w:val="00F00A64"/>
    <w:rsid w:val="00F026D6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3397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478F"/>
    <w:rsid w:val="00F34834"/>
    <w:rsid w:val="00F35FAE"/>
    <w:rsid w:val="00F362F4"/>
    <w:rsid w:val="00F364AD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3C2"/>
    <w:rsid w:val="00F50754"/>
    <w:rsid w:val="00F51BC1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63E"/>
    <w:rsid w:val="00F649FD"/>
    <w:rsid w:val="00F65251"/>
    <w:rsid w:val="00F65914"/>
    <w:rsid w:val="00F66A62"/>
    <w:rsid w:val="00F66C0C"/>
    <w:rsid w:val="00F73192"/>
    <w:rsid w:val="00F731CC"/>
    <w:rsid w:val="00F7468E"/>
    <w:rsid w:val="00F747D6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05C"/>
    <w:rsid w:val="00F97831"/>
    <w:rsid w:val="00FA1758"/>
    <w:rsid w:val="00FA3C65"/>
    <w:rsid w:val="00FA50B8"/>
    <w:rsid w:val="00FA6948"/>
    <w:rsid w:val="00FB0140"/>
    <w:rsid w:val="00FB08C5"/>
    <w:rsid w:val="00FB0A6B"/>
    <w:rsid w:val="00FB2D58"/>
    <w:rsid w:val="00FB3B01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C6880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1C7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CA1877"/>
    <w:pPr>
      <w:keepNext/>
      <w:keepLines/>
      <w:framePr w:w="2041" w:hSpace="284" w:wrap="notBeside" w:vAnchor="text" w:hAnchor="page" w:x="700" w:y="931"/>
      <w:shd w:val="clear" w:color="FFFFFF" w:fill="auto"/>
      <w:spacing w:after="120" w:line="280" w:lineRule="atLeast"/>
    </w:pPr>
    <w:rPr>
      <w:rFonts w:ascii="Arial" w:hAnsi="Arial"/>
      <w:b/>
      <w:color w:val="C00000"/>
      <w:sz w:val="19"/>
      <w:szCs w:val="21"/>
    </w:rPr>
  </w:style>
  <w:style w:type="character" w:customStyle="1" w:styleId="LEMarginalieZchn">
    <w:name w:val="LE Marginalie Zchn"/>
    <w:link w:val="LEMarginalie"/>
    <w:rsid w:val="00CA1877"/>
    <w:rPr>
      <w:rFonts w:ascii="Arial" w:hAnsi="Arial"/>
      <w:b/>
      <w:color w:val="C00000"/>
      <w:sz w:val="19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D56454"/>
    <w:rPr>
      <w:rFonts w:ascii="Consolas" w:hAnsi="Consolas"/>
      <w:sz w:val="20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D56454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32505C"/>
    <w:pPr>
      <w:spacing w:before="120" w:after="240" w:line="336" w:lineRule="auto"/>
      <w:ind w:left="0" w:right="-57"/>
      <w:contextualSpacing/>
    </w:pPr>
    <w:rPr>
      <w:sz w:val="20"/>
    </w:r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32505C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QT3klein">
    <w:name w:val="QT3klein"/>
    <w:basedOn w:val="QT3"/>
    <w:link w:val="QT3kleinZchn"/>
    <w:qFormat/>
    <w:rsid w:val="0032505C"/>
    <w:pPr>
      <w:tabs>
        <w:tab w:val="left" w:pos="1701"/>
        <w:tab w:val="left" w:pos="2268"/>
        <w:tab w:val="left" w:pos="2835"/>
      </w:tabs>
      <w:spacing w:before="0" w:after="60" w:line="240" w:lineRule="auto"/>
      <w:ind w:right="-227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32505C"/>
    <w:rPr>
      <w:rFonts w:ascii="Lucida Console" w:hAnsi="Lucida Console"/>
      <w:color w:val="0000FF"/>
      <w:sz w:val="18"/>
      <w:szCs w:val="18"/>
      <w:shd w:val="clear" w:color="auto" w:fill="FFFFFF"/>
    </w:rPr>
  </w:style>
  <w:style w:type="paragraph" w:customStyle="1" w:styleId="AufgNr">
    <w:name w:val="AufgNr"/>
    <w:basedOn w:val="Listenabsatz"/>
    <w:link w:val="AufgNrZchn"/>
    <w:qFormat/>
    <w:rsid w:val="00DC2E68"/>
    <w:pPr>
      <w:numPr>
        <w:numId w:val="22"/>
      </w:numPr>
      <w:spacing w:before="240"/>
      <w:contextualSpacing w:val="0"/>
    </w:pPr>
  </w:style>
  <w:style w:type="character" w:customStyle="1" w:styleId="AufgNrZchn">
    <w:name w:val="AufgNr Zchn"/>
    <w:basedOn w:val="Absatz-Standardschriftart"/>
    <w:link w:val="AufgNr"/>
    <w:rsid w:val="00DC2E68"/>
    <w:rPr>
      <w:rFonts w:ascii="Times New Roman" w:hAnsi="Times New Roman"/>
      <w:sz w:val="22"/>
      <w:szCs w:val="21"/>
    </w:rPr>
  </w:style>
  <w:style w:type="table" w:styleId="Gitternetztabelle4Akzent5">
    <w:name w:val="Grid Table 4 Accent 5"/>
    <w:basedOn w:val="NormaleTabelle"/>
    <w:uiPriority w:val="49"/>
    <w:rsid w:val="00571EF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706D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Math">
    <w:name w:val="Math"/>
    <w:basedOn w:val="Standard"/>
    <w:link w:val="MathZchn"/>
    <w:qFormat/>
    <w:rsid w:val="00E12827"/>
    <w:rPr>
      <w:rFonts w:ascii="Cambria Math" w:hAnsi="Cambria Math"/>
    </w:rPr>
  </w:style>
  <w:style w:type="character" w:customStyle="1" w:styleId="MathZchn">
    <w:name w:val="Math Zchn"/>
    <w:basedOn w:val="Absatz-Standardschriftart"/>
    <w:link w:val="Math"/>
    <w:rsid w:val="00E12827"/>
    <w:rPr>
      <w:rFonts w:ascii="Cambria Math" w:hAnsi="Cambria Math"/>
      <w:sz w:val="22"/>
      <w:szCs w:val="21"/>
    </w:rPr>
  </w:style>
  <w:style w:type="character" w:customStyle="1" w:styleId="gd15mcfckub">
    <w:name w:val="gd15mcfckub"/>
    <w:basedOn w:val="Absatz-Standardschriftart"/>
    <w:rsid w:val="000A7280"/>
  </w:style>
  <w:style w:type="character" w:customStyle="1" w:styleId="gd15mcfcktb">
    <w:name w:val="gd15mcfcktb"/>
    <w:basedOn w:val="Absatz-Standardschriftart"/>
    <w:rsid w:val="000A7280"/>
  </w:style>
  <w:style w:type="character" w:customStyle="1" w:styleId="gd15mcfceub">
    <w:name w:val="gd15mcfceub"/>
    <w:basedOn w:val="Absatz-Standardschriftart"/>
    <w:rsid w:val="000A7280"/>
  </w:style>
  <w:style w:type="table" w:styleId="Gitternetztabelle3Akzent5">
    <w:name w:val="Grid Table 3 Accent 5"/>
    <w:basedOn w:val="NormaleTabelle"/>
    <w:uiPriority w:val="48"/>
    <w:rsid w:val="00214A0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4Akzent1">
    <w:name w:val="Grid Table 4 Accent 1"/>
    <w:basedOn w:val="NormaleTabelle"/>
    <w:uiPriority w:val="49"/>
    <w:rsid w:val="00214A0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gd15mcfcotb">
    <w:name w:val="gd15mcfcotb"/>
    <w:basedOn w:val="Absatz-Standardschriftart"/>
    <w:rsid w:val="004D2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08055C"/>
    <w:rsid w:val="00131CEA"/>
    <w:rsid w:val="001B7BFD"/>
    <w:rsid w:val="002309C7"/>
    <w:rsid w:val="002376EC"/>
    <w:rsid w:val="00264ADC"/>
    <w:rsid w:val="002E6EF9"/>
    <w:rsid w:val="002F49C9"/>
    <w:rsid w:val="00300572"/>
    <w:rsid w:val="003A28FE"/>
    <w:rsid w:val="003D4DDF"/>
    <w:rsid w:val="004256B2"/>
    <w:rsid w:val="00454B29"/>
    <w:rsid w:val="004B00D5"/>
    <w:rsid w:val="005C025B"/>
    <w:rsid w:val="005C68F0"/>
    <w:rsid w:val="0063729D"/>
    <w:rsid w:val="006C5953"/>
    <w:rsid w:val="00734020"/>
    <w:rsid w:val="007575FE"/>
    <w:rsid w:val="00767930"/>
    <w:rsid w:val="007E151E"/>
    <w:rsid w:val="00851160"/>
    <w:rsid w:val="008A5AF0"/>
    <w:rsid w:val="009206F6"/>
    <w:rsid w:val="009227C6"/>
    <w:rsid w:val="00971E4E"/>
    <w:rsid w:val="00A632FD"/>
    <w:rsid w:val="00A81104"/>
    <w:rsid w:val="00AB00A6"/>
    <w:rsid w:val="00AE7E82"/>
    <w:rsid w:val="00B07049"/>
    <w:rsid w:val="00B5103A"/>
    <w:rsid w:val="00CB754F"/>
    <w:rsid w:val="00D642E4"/>
    <w:rsid w:val="00DA0BF8"/>
    <w:rsid w:val="00E04EE5"/>
    <w:rsid w:val="00E42FB9"/>
    <w:rsid w:val="00EF6F8D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F6F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AB7F2-EBBF-4758-908A-33B87F4FC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14</Pages>
  <Words>3085</Words>
  <Characters>19440</Characters>
  <Application>Microsoft Office Word</Application>
  <DocSecurity>0</DocSecurity>
  <Lines>162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Fallstudie 6</vt:lpstr>
    </vt:vector>
  </TitlesOfParts>
  <Company>FH Südwestfalen</Company>
  <LinksUpToDate>false</LinksUpToDate>
  <CharactersWithSpaces>22481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Fallstudie 6</dc:title>
  <dc:subject/>
  <dc:creator>willms</dc:creator>
  <cp:keywords/>
  <cp:lastModifiedBy>J Willms</cp:lastModifiedBy>
  <cp:revision>5</cp:revision>
  <cp:lastPrinted>2019-12-20T16:36:00Z</cp:lastPrinted>
  <dcterms:created xsi:type="dcterms:W3CDTF">2019-12-29T11:54:00Z</dcterms:created>
  <dcterms:modified xsi:type="dcterms:W3CDTF">2020-07-22T13:58:00Z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