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033C859A" w:rsidR="0017335C" w:rsidRDefault="00864668" w:rsidP="00A64F90">
      <w:pPr>
        <w:pStyle w:val="Titel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Spezielle Themen und </w:t>
      </w:r>
      <w:r w:rsidR="00FD4385">
        <w:rPr>
          <w:b/>
          <w:sz w:val="48"/>
          <w:szCs w:val="48"/>
        </w:rPr>
        <w:t xml:space="preserve">Fallstudien </w:t>
      </w:r>
      <w:r w:rsidR="00594D30">
        <w:rPr>
          <w:b/>
          <w:sz w:val="48"/>
          <w:szCs w:val="48"/>
        </w:rPr>
        <w:t>5</w:t>
      </w:r>
    </w:p>
    <w:p w14:paraId="0576708C" w14:textId="0C2B564E" w:rsidR="006A6C63" w:rsidRDefault="00B90D15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  <w:r>
        <w:rPr>
          <w:rFonts w:ascii="Calibri Light" w:eastAsia="SimSun" w:hAnsi="Calibri Light"/>
          <w:color w:val="C00000"/>
          <w:spacing w:val="-7"/>
          <w:sz w:val="32"/>
          <w:szCs w:val="32"/>
        </w:rPr>
        <w:t xml:space="preserve">Vergleich der </w:t>
      </w:r>
      <w:r w:rsidR="00594D30">
        <w:rPr>
          <w:rFonts w:ascii="Calibri Light" w:eastAsia="SimSun" w:hAnsi="Calibri Light"/>
          <w:color w:val="C00000"/>
          <w:spacing w:val="-7"/>
          <w:sz w:val="32"/>
          <w:szCs w:val="32"/>
        </w:rPr>
        <w:t>Test</w:t>
      </w:r>
      <w:r w:rsidR="00571ED1">
        <w:rPr>
          <w:rFonts w:ascii="Calibri Light" w:eastAsia="SimSun" w:hAnsi="Calibri Light"/>
          <w:color w:val="C00000"/>
          <w:spacing w:val="-7"/>
          <w:sz w:val="32"/>
          <w:szCs w:val="32"/>
        </w:rPr>
        <w:t>stärke</w:t>
      </w:r>
      <w:r w:rsidR="00594D30">
        <w:rPr>
          <w:rFonts w:ascii="Calibri Light" w:eastAsia="SimSun" w:hAnsi="Calibri Light"/>
          <w:color w:val="C00000"/>
          <w:spacing w:val="-7"/>
          <w:sz w:val="32"/>
          <w:szCs w:val="32"/>
        </w:rPr>
        <w:t xml:space="preserve"> des </w:t>
      </w:r>
      <w:r w:rsidR="00571ED1" w:rsidRPr="00571ED1">
        <w:rPr>
          <w:rFonts w:ascii="Calibri Light" w:eastAsia="SimSun" w:hAnsi="Calibri Light"/>
          <w:color w:val="C00000"/>
          <w:spacing w:val="-7"/>
          <w:sz w:val="32"/>
          <w:szCs w:val="32"/>
        </w:rPr>
        <w:t>Shapiro-Wilk-Test</w:t>
      </w:r>
      <w:r w:rsidR="00571ED1">
        <w:rPr>
          <w:rFonts w:ascii="Calibri Light" w:eastAsia="SimSun" w:hAnsi="Calibri Light"/>
          <w:color w:val="C00000"/>
          <w:spacing w:val="-7"/>
          <w:sz w:val="32"/>
          <w:szCs w:val="32"/>
        </w:rPr>
        <w:t>s</w:t>
      </w:r>
      <w:r>
        <w:rPr>
          <w:rFonts w:ascii="Calibri Light" w:eastAsia="SimSun" w:hAnsi="Calibri Light"/>
          <w:color w:val="C00000"/>
          <w:spacing w:val="-7"/>
          <w:sz w:val="32"/>
          <w:szCs w:val="32"/>
        </w:rPr>
        <w:t xml:space="preserve"> mit dem </w:t>
      </w:r>
      <w:r>
        <w:rPr>
          <w:rFonts w:ascii="Calibri Light" w:eastAsia="SimSun" w:hAnsi="Calibri Light"/>
          <w:color w:val="C00000"/>
          <w:spacing w:val="-7"/>
          <w:sz w:val="32"/>
          <w:szCs w:val="32"/>
        </w:rPr>
        <w:br/>
      </w:r>
      <w:proofErr w:type="spellStart"/>
      <w:r w:rsidRPr="00B90D15">
        <w:rPr>
          <w:rFonts w:ascii="Calibri Light" w:eastAsia="SimSun" w:hAnsi="Calibri Light"/>
          <w:color w:val="C00000"/>
          <w:spacing w:val="-7"/>
          <w:sz w:val="32"/>
          <w:szCs w:val="32"/>
        </w:rPr>
        <w:t>Kolmogorov</w:t>
      </w:r>
      <w:proofErr w:type="spellEnd"/>
      <w:r w:rsidRPr="00B90D15">
        <w:rPr>
          <w:rFonts w:ascii="Calibri Light" w:eastAsia="SimSun" w:hAnsi="Calibri Light"/>
          <w:color w:val="C00000"/>
          <w:spacing w:val="-7"/>
          <w:sz w:val="32"/>
          <w:szCs w:val="32"/>
        </w:rPr>
        <w:t>-</w:t>
      </w:r>
      <w:proofErr w:type="spellStart"/>
      <w:r w:rsidRPr="00B90D15">
        <w:rPr>
          <w:rFonts w:ascii="Calibri Light" w:eastAsia="SimSun" w:hAnsi="Calibri Light"/>
          <w:color w:val="C00000"/>
          <w:spacing w:val="-7"/>
          <w:sz w:val="32"/>
          <w:szCs w:val="32"/>
        </w:rPr>
        <w:t>Smirnov</w:t>
      </w:r>
      <w:proofErr w:type="spellEnd"/>
      <w:r w:rsidRPr="00B90D15">
        <w:rPr>
          <w:rFonts w:ascii="Calibri Light" w:eastAsia="SimSun" w:hAnsi="Calibri Light"/>
          <w:color w:val="C00000"/>
          <w:spacing w:val="-7"/>
          <w:sz w:val="32"/>
          <w:szCs w:val="32"/>
        </w:rPr>
        <w:t>-Test</w:t>
      </w:r>
    </w:p>
    <w:p w14:paraId="23BE9F07" w14:textId="77777777" w:rsidR="009B320B" w:rsidRPr="006A6C63" w:rsidRDefault="009B320B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</w:p>
    <w:p w14:paraId="57B17C90" w14:textId="77777777" w:rsidR="00346A2F" w:rsidRPr="00D552AA" w:rsidRDefault="00346A2F" w:rsidP="00346A2F">
      <w:bookmarkStart w:id="1" w:name="jwTitle"/>
      <w:bookmarkEnd w:id="1"/>
    </w:p>
    <w:sdt>
      <w:sdtPr>
        <w:rPr>
          <w:rFonts w:ascii="Times New Roman" w:hAnsi="Times New Roman"/>
          <w:b w:val="0"/>
          <w:bCs w:val="0"/>
          <w:caps w:val="0"/>
          <w:sz w:val="21"/>
          <w:szCs w:val="21"/>
          <w:u w:val="none"/>
        </w:rPr>
        <w:id w:val="161663570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4F048A8F" w14:textId="6CEEAF2B" w:rsidR="00AB67FF" w:rsidRDefault="00346A2F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646498" w:history="1">
            <w:r w:rsidR="00AB67FF" w:rsidRPr="009C3AC6">
              <w:rPr>
                <w:rStyle w:val="Hyperlink"/>
                <w:noProof/>
              </w:rPr>
              <w:t>1</w:t>
            </w:r>
            <w:r w:rsidR="00AB67F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AB67FF" w:rsidRPr="009C3AC6">
              <w:rPr>
                <w:rStyle w:val="Hyperlink"/>
                <w:noProof/>
              </w:rPr>
              <w:t>Shapiro-Wilk-Test</w:t>
            </w:r>
            <w:r w:rsidR="00AB67FF">
              <w:rPr>
                <w:noProof/>
                <w:webHidden/>
              </w:rPr>
              <w:tab/>
            </w:r>
            <w:r w:rsidR="00AB67FF">
              <w:rPr>
                <w:noProof/>
                <w:webHidden/>
              </w:rPr>
              <w:fldChar w:fldCharType="begin"/>
            </w:r>
            <w:r w:rsidR="00AB67FF">
              <w:rPr>
                <w:noProof/>
                <w:webHidden/>
              </w:rPr>
              <w:instrText xml:space="preserve"> PAGEREF _Toc27646498 \h </w:instrText>
            </w:r>
            <w:r w:rsidR="00AB67FF">
              <w:rPr>
                <w:noProof/>
                <w:webHidden/>
              </w:rPr>
            </w:r>
            <w:r w:rsidR="00AB67FF">
              <w:rPr>
                <w:noProof/>
                <w:webHidden/>
              </w:rPr>
              <w:fldChar w:fldCharType="separate"/>
            </w:r>
            <w:r w:rsidR="00AB67FF">
              <w:rPr>
                <w:noProof/>
                <w:webHidden/>
              </w:rPr>
              <w:t>2</w:t>
            </w:r>
            <w:r w:rsidR="00AB67FF">
              <w:rPr>
                <w:noProof/>
                <w:webHidden/>
              </w:rPr>
              <w:fldChar w:fldCharType="end"/>
            </w:r>
          </w:hyperlink>
        </w:p>
        <w:p w14:paraId="7C447F84" w14:textId="21289414" w:rsidR="00AB67FF" w:rsidRDefault="00BC31A5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7646499" w:history="1">
            <w:r w:rsidR="00AB67FF" w:rsidRPr="009C3AC6">
              <w:rPr>
                <w:rStyle w:val="Hyperlink"/>
                <w:noProof/>
              </w:rPr>
              <w:t>1.1</w:t>
            </w:r>
            <w:r w:rsidR="00AB67FF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AB67FF" w:rsidRPr="009C3AC6">
              <w:rPr>
                <w:rStyle w:val="Hyperlink"/>
                <w:noProof/>
              </w:rPr>
              <w:t>Funktionen zur mehrfachen Wiederholung des Shapiro-Wilk-Tests</w:t>
            </w:r>
            <w:r w:rsidR="00AB67FF">
              <w:rPr>
                <w:noProof/>
                <w:webHidden/>
              </w:rPr>
              <w:tab/>
            </w:r>
            <w:r w:rsidR="00AB67FF">
              <w:rPr>
                <w:noProof/>
                <w:webHidden/>
              </w:rPr>
              <w:fldChar w:fldCharType="begin"/>
            </w:r>
            <w:r w:rsidR="00AB67FF">
              <w:rPr>
                <w:noProof/>
                <w:webHidden/>
              </w:rPr>
              <w:instrText xml:space="preserve"> PAGEREF _Toc27646499 \h </w:instrText>
            </w:r>
            <w:r w:rsidR="00AB67FF">
              <w:rPr>
                <w:noProof/>
                <w:webHidden/>
              </w:rPr>
            </w:r>
            <w:r w:rsidR="00AB67FF">
              <w:rPr>
                <w:noProof/>
                <w:webHidden/>
              </w:rPr>
              <w:fldChar w:fldCharType="separate"/>
            </w:r>
            <w:r w:rsidR="00AB67FF">
              <w:rPr>
                <w:noProof/>
                <w:webHidden/>
              </w:rPr>
              <w:t>3</w:t>
            </w:r>
            <w:r w:rsidR="00AB67FF">
              <w:rPr>
                <w:noProof/>
                <w:webHidden/>
              </w:rPr>
              <w:fldChar w:fldCharType="end"/>
            </w:r>
          </w:hyperlink>
        </w:p>
        <w:p w14:paraId="6ADCD68C" w14:textId="2361753E" w:rsidR="00AB67FF" w:rsidRDefault="00BC31A5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7646500" w:history="1">
            <w:r w:rsidR="00AB67FF" w:rsidRPr="009C3AC6">
              <w:rPr>
                <w:rStyle w:val="Hyperlink"/>
                <w:noProof/>
              </w:rPr>
              <w:t>1.2</w:t>
            </w:r>
            <w:r w:rsidR="00AB67FF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AB67FF" w:rsidRPr="009C3AC6">
              <w:rPr>
                <w:rStyle w:val="Hyperlink"/>
                <w:noProof/>
              </w:rPr>
              <w:t>Testgüte des Shapiro-Wilk-Tests bei Gleichverteilung</w:t>
            </w:r>
            <w:r w:rsidR="00AB67FF">
              <w:rPr>
                <w:noProof/>
                <w:webHidden/>
              </w:rPr>
              <w:tab/>
            </w:r>
            <w:r w:rsidR="00AB67FF">
              <w:rPr>
                <w:noProof/>
                <w:webHidden/>
              </w:rPr>
              <w:fldChar w:fldCharType="begin"/>
            </w:r>
            <w:r w:rsidR="00AB67FF">
              <w:rPr>
                <w:noProof/>
                <w:webHidden/>
              </w:rPr>
              <w:instrText xml:space="preserve"> PAGEREF _Toc27646500 \h </w:instrText>
            </w:r>
            <w:r w:rsidR="00AB67FF">
              <w:rPr>
                <w:noProof/>
                <w:webHidden/>
              </w:rPr>
            </w:r>
            <w:r w:rsidR="00AB67FF">
              <w:rPr>
                <w:noProof/>
                <w:webHidden/>
              </w:rPr>
              <w:fldChar w:fldCharType="separate"/>
            </w:r>
            <w:r w:rsidR="00AB67FF">
              <w:rPr>
                <w:noProof/>
                <w:webHidden/>
              </w:rPr>
              <w:t>5</w:t>
            </w:r>
            <w:r w:rsidR="00AB67FF">
              <w:rPr>
                <w:noProof/>
                <w:webHidden/>
              </w:rPr>
              <w:fldChar w:fldCharType="end"/>
            </w:r>
          </w:hyperlink>
        </w:p>
        <w:p w14:paraId="351FB2C5" w14:textId="154E783E" w:rsidR="00AB67FF" w:rsidRDefault="00BC31A5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7646501" w:history="1">
            <w:r w:rsidR="00AB67FF" w:rsidRPr="009C3AC6">
              <w:rPr>
                <w:rStyle w:val="Hyperlink"/>
                <w:noProof/>
              </w:rPr>
              <w:t>2</w:t>
            </w:r>
            <w:r w:rsidR="00AB67F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AB67FF" w:rsidRPr="009C3AC6">
              <w:rPr>
                <w:rStyle w:val="Hyperlink"/>
                <w:noProof/>
              </w:rPr>
              <w:t>Vergleich mit dem Kolmogorov-Smirnov-Test</w:t>
            </w:r>
            <w:r w:rsidR="00AB67FF">
              <w:rPr>
                <w:noProof/>
                <w:webHidden/>
              </w:rPr>
              <w:tab/>
            </w:r>
            <w:r w:rsidR="00AB67FF">
              <w:rPr>
                <w:noProof/>
                <w:webHidden/>
              </w:rPr>
              <w:fldChar w:fldCharType="begin"/>
            </w:r>
            <w:r w:rsidR="00AB67FF">
              <w:rPr>
                <w:noProof/>
                <w:webHidden/>
              </w:rPr>
              <w:instrText xml:space="preserve"> PAGEREF _Toc27646501 \h </w:instrText>
            </w:r>
            <w:r w:rsidR="00AB67FF">
              <w:rPr>
                <w:noProof/>
                <w:webHidden/>
              </w:rPr>
            </w:r>
            <w:r w:rsidR="00AB67FF">
              <w:rPr>
                <w:noProof/>
                <w:webHidden/>
              </w:rPr>
              <w:fldChar w:fldCharType="separate"/>
            </w:r>
            <w:r w:rsidR="00AB67FF">
              <w:rPr>
                <w:noProof/>
                <w:webHidden/>
              </w:rPr>
              <w:t>6</w:t>
            </w:r>
            <w:r w:rsidR="00AB67FF">
              <w:rPr>
                <w:noProof/>
                <w:webHidden/>
              </w:rPr>
              <w:fldChar w:fldCharType="end"/>
            </w:r>
          </w:hyperlink>
        </w:p>
        <w:p w14:paraId="04987273" w14:textId="375F223E" w:rsidR="006129AD" w:rsidRDefault="00346A2F" w:rsidP="00346A2F">
          <w:r>
            <w:fldChar w:fldCharType="end"/>
          </w:r>
        </w:p>
      </w:sdtContent>
    </w:sdt>
    <w:p w14:paraId="1A6292B9" w14:textId="77777777" w:rsidR="00346A2F" w:rsidRPr="00346A2F" w:rsidRDefault="00346A2F" w:rsidP="00346A2F">
      <w:pPr>
        <w:rPr>
          <w:rFonts w:eastAsia="SimSun"/>
        </w:rPr>
      </w:pPr>
      <w:r>
        <w:br w:type="page"/>
      </w:r>
    </w:p>
    <w:p w14:paraId="30892381" w14:textId="62DEB98A" w:rsidR="0042137B" w:rsidRDefault="005B54D8" w:rsidP="005B54D8">
      <w:pPr>
        <w:pStyle w:val="Inhaltsverzeichnisberschrift"/>
      </w:pPr>
      <w:bookmarkStart w:id="2" w:name="_Toc27646498"/>
      <w:r w:rsidRPr="005B54D8">
        <w:lastRenderedPageBreak/>
        <w:t>Shapiro-Wilk-Test</w:t>
      </w:r>
      <w:bookmarkEnd w:id="2"/>
      <w:r w:rsidRPr="005B54D8">
        <w:t xml:space="preserve"> </w:t>
      </w:r>
    </w:p>
    <w:p w14:paraId="73321544" w14:textId="1F6425A9" w:rsidR="007F3310" w:rsidRDefault="005D5919" w:rsidP="005D5919">
      <w:r>
        <w:t xml:space="preserve">In dieser Fallstudie wollen wir </w:t>
      </w:r>
      <w:r w:rsidR="00B90D15">
        <w:t xml:space="preserve">zuerst </w:t>
      </w:r>
      <w:r>
        <w:t xml:space="preserve">exemplarisch auf den </w:t>
      </w:r>
      <w:r w:rsidRPr="005D5919">
        <w:t>Shapiro-Wilk-Test</w:t>
      </w:r>
      <w:r>
        <w:t xml:space="preserve"> eingehen. Der </w:t>
      </w:r>
      <w:r w:rsidRPr="005D5919">
        <w:t>Shapiro-Wilk-Test</w:t>
      </w:r>
      <w:r>
        <w:t xml:space="preserve"> ist ein statistischer </w:t>
      </w:r>
      <w:r w:rsidR="007F3310" w:rsidRPr="005D5919">
        <w:t>Signifikanztest</w:t>
      </w:r>
      <w:r>
        <w:t>, der die Hypothese überprüft, ob eine Normalverteilung vorliegt.</w:t>
      </w:r>
    </w:p>
    <w:p w14:paraId="617D0A43" w14:textId="51B55F97" w:rsidR="007F3310" w:rsidRDefault="007F3310" w:rsidP="005D5919">
      <w:r>
        <w:t xml:space="preserve">Die </w:t>
      </w:r>
      <w:r w:rsidRPr="006A1CED">
        <w:rPr>
          <w:rStyle w:val="emph1Zchn"/>
        </w:rPr>
        <w:t>Nullhypothese</w:t>
      </w:r>
      <w:r>
        <w:t xml:space="preserve"> H</w:t>
      </w:r>
      <w:r>
        <w:rPr>
          <w:vertAlign w:val="subscript"/>
        </w:rPr>
        <w:t xml:space="preserve">0 </w:t>
      </w:r>
      <w:r>
        <w:t xml:space="preserve">lautet: </w:t>
      </w:r>
      <w:r w:rsidRPr="00AB67FF">
        <w:rPr>
          <w:rStyle w:val="emph1Zchn"/>
        </w:rPr>
        <w:t xml:space="preserve">Die Daten </w:t>
      </w:r>
      <w:r w:rsidR="00474159" w:rsidRPr="00AB67FF">
        <w:rPr>
          <w:rStyle w:val="emph1Zchn"/>
        </w:rPr>
        <w:t xml:space="preserve">der Grundgesamtheit </w:t>
      </w:r>
      <w:r w:rsidRPr="00AB67FF">
        <w:rPr>
          <w:rStyle w:val="emph1Zchn"/>
        </w:rPr>
        <w:t>sind normalverteilt</w:t>
      </w:r>
      <w:r>
        <w:t>.</w:t>
      </w:r>
      <w:r w:rsidR="00597386">
        <w:t xml:space="preserve"> Die Alternativhypothese</w:t>
      </w:r>
      <w:r w:rsidR="00597386" w:rsidRPr="00597386">
        <w:t xml:space="preserve"> </w:t>
      </w:r>
      <w:r w:rsidR="00597386">
        <w:t>H</w:t>
      </w:r>
      <w:r w:rsidR="00597386">
        <w:rPr>
          <w:vertAlign w:val="subscript"/>
        </w:rPr>
        <w:t xml:space="preserve">1 </w:t>
      </w:r>
      <w:r w:rsidR="00597386">
        <w:t xml:space="preserve">lautet somit: </w:t>
      </w:r>
      <w:r w:rsidR="00597386" w:rsidRPr="00AB67FF">
        <w:rPr>
          <w:rStyle w:val="emph1Zchn"/>
        </w:rPr>
        <w:t>Die Daten</w:t>
      </w:r>
      <w:r w:rsidR="00474159" w:rsidRPr="00AB67FF">
        <w:rPr>
          <w:rStyle w:val="emph1Zchn"/>
        </w:rPr>
        <w:t xml:space="preserve"> der Grundgesamtheit</w:t>
      </w:r>
      <w:r w:rsidR="00597386" w:rsidRPr="00AB67FF">
        <w:rPr>
          <w:rStyle w:val="emph1Zchn"/>
        </w:rPr>
        <w:t xml:space="preserve"> sind nicht normalverteilt</w:t>
      </w:r>
      <w:r w:rsidR="00597386">
        <w:t>.</w:t>
      </w:r>
    </w:p>
    <w:p w14:paraId="7DE6A741" w14:textId="7CA0060E" w:rsidR="006A1CED" w:rsidRDefault="00E97B38" w:rsidP="005D5919">
      <w:r>
        <w:t xml:space="preserve">Als </w:t>
      </w:r>
      <w:r w:rsidRPr="006A1CED">
        <w:rPr>
          <w:rStyle w:val="emph1Zchn"/>
        </w:rPr>
        <w:t>Signifikanzniveau</w:t>
      </w:r>
      <w:r>
        <w:t xml:space="preserve"> wählen wir</w:t>
      </w:r>
      <w:r w:rsidR="00474159">
        <w:t xml:space="preserve"> erst einmal</w:t>
      </w:r>
      <w:r>
        <w:t xml:space="preserve"> </w:t>
      </w:r>
      <w:r w:rsidR="000B6AF8">
        <w:t>α = 0.05</w:t>
      </w:r>
      <w:r w:rsidR="00597386">
        <w:rPr>
          <w:rStyle w:val="Funotenzeichen"/>
        </w:rPr>
        <w:footnoteReference w:id="2"/>
      </w:r>
      <w:r w:rsidR="000B6AF8">
        <w:t>.</w:t>
      </w:r>
    </w:p>
    <w:p w14:paraId="4BB3381C" w14:textId="77777777" w:rsidR="00C913E3" w:rsidRDefault="006A1CED" w:rsidP="005D5919">
      <w:r>
        <w:t xml:space="preserve">Es ist in R sehr leicht, den </w:t>
      </w:r>
      <w:r w:rsidRPr="005D5919">
        <w:t>Shapiro-Wilk-Test</w:t>
      </w:r>
      <w:r>
        <w:t xml:space="preserve"> durchzuführen.</w:t>
      </w:r>
      <w:r w:rsidR="00C913E3">
        <w:t xml:space="preserve"> Viel schwieriger ist es, die richtigen Schlüsse aus den berechneten Testergebnissen zu ziehen.</w:t>
      </w:r>
      <w:r>
        <w:t xml:space="preserve"> </w:t>
      </w:r>
    </w:p>
    <w:p w14:paraId="1FA0BA22" w14:textId="1B4A7AF6" w:rsidR="006A1CED" w:rsidRDefault="006A1CED" w:rsidP="005D5919">
      <w:r>
        <w:t>Zuerst wollen wir den Pseudo-Zufallsgenerator initialisieren:</w:t>
      </w:r>
    </w:p>
    <w:p w14:paraId="77C4D9D2" w14:textId="77777777" w:rsidR="006A1CED" w:rsidRPr="006A1CED" w:rsidRDefault="006A1CED" w:rsidP="006A1CED">
      <w:pPr>
        <w:pStyle w:val="QT3"/>
      </w:pPr>
      <w:proofErr w:type="spellStart"/>
      <w:proofErr w:type="gramStart"/>
      <w:r w:rsidRPr="006A1CED">
        <w:t>set.seed</w:t>
      </w:r>
      <w:proofErr w:type="spellEnd"/>
      <w:proofErr w:type="gramEnd"/>
      <w:r w:rsidRPr="006A1CED">
        <w:t>(17122019)</w:t>
      </w:r>
    </w:p>
    <w:p w14:paraId="06DFE5A9" w14:textId="34AFAD47" w:rsidR="006A1CED" w:rsidRDefault="006A1CED" w:rsidP="005D5919">
      <w:r>
        <w:t xml:space="preserve">Als Nächstes </w:t>
      </w:r>
      <w:r w:rsidR="00C913E3">
        <w:t xml:space="preserve">wollen wir </w:t>
      </w:r>
      <w:r>
        <w:t>eine Stichprobe bestehend aus 40 Elemente</w:t>
      </w:r>
      <w:r w:rsidR="00AF4C6D">
        <w:t>n</w:t>
      </w:r>
      <w:r>
        <w:t xml:space="preserve"> aus einer normalverteilen </w:t>
      </w:r>
      <w:r w:rsidR="00AB67FF">
        <w:t>Grundg</w:t>
      </w:r>
      <w:r>
        <w:t>esamtheit testen:</w:t>
      </w:r>
    </w:p>
    <w:p w14:paraId="1D25000A" w14:textId="77777777" w:rsidR="00150175" w:rsidRPr="00150175" w:rsidRDefault="00150175" w:rsidP="00150175">
      <w:pPr>
        <w:pStyle w:val="QT3klein"/>
      </w:pPr>
      <w:r w:rsidRPr="00150175">
        <w:t xml:space="preserve">&gt; </w:t>
      </w:r>
      <w:proofErr w:type="spellStart"/>
      <w:r w:rsidRPr="00150175">
        <w:t>stichprobe</w:t>
      </w:r>
      <w:proofErr w:type="spellEnd"/>
      <w:r w:rsidRPr="00150175">
        <w:t xml:space="preserve"> &lt;- </w:t>
      </w:r>
      <w:proofErr w:type="spellStart"/>
      <w:proofErr w:type="gramStart"/>
      <w:r w:rsidRPr="00150175">
        <w:t>rnorm</w:t>
      </w:r>
      <w:proofErr w:type="spellEnd"/>
      <w:r w:rsidRPr="00150175">
        <w:t>(</w:t>
      </w:r>
      <w:proofErr w:type="gramEnd"/>
      <w:r w:rsidRPr="00150175">
        <w:t xml:space="preserve">40, </w:t>
      </w:r>
      <w:proofErr w:type="spellStart"/>
      <w:r w:rsidRPr="00150175">
        <w:t>mean</w:t>
      </w:r>
      <w:proofErr w:type="spellEnd"/>
      <w:r w:rsidRPr="00150175">
        <w:t xml:space="preserve"> = 5, </w:t>
      </w:r>
      <w:proofErr w:type="spellStart"/>
      <w:r w:rsidRPr="00150175">
        <w:t>sd</w:t>
      </w:r>
      <w:proofErr w:type="spellEnd"/>
      <w:r w:rsidRPr="00150175">
        <w:t xml:space="preserve"> = 3)</w:t>
      </w:r>
    </w:p>
    <w:p w14:paraId="2F7F3E6D" w14:textId="77777777" w:rsidR="00150175" w:rsidRPr="00150175" w:rsidRDefault="00150175" w:rsidP="00150175">
      <w:pPr>
        <w:pStyle w:val="QT3klein"/>
      </w:pPr>
      <w:r w:rsidRPr="00150175">
        <w:t xml:space="preserve">&gt; </w:t>
      </w:r>
      <w:proofErr w:type="spellStart"/>
      <w:r w:rsidRPr="00150175">
        <w:t>shapiro.test</w:t>
      </w:r>
      <w:proofErr w:type="spellEnd"/>
      <w:r w:rsidRPr="00150175">
        <w:t>(</w:t>
      </w:r>
      <w:proofErr w:type="spellStart"/>
      <w:r w:rsidRPr="00150175">
        <w:t>stichprobe</w:t>
      </w:r>
      <w:proofErr w:type="spellEnd"/>
      <w:r w:rsidRPr="00150175">
        <w:t>)</w:t>
      </w:r>
    </w:p>
    <w:p w14:paraId="3F8A9751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</w:p>
    <w:p w14:paraId="42DBCF59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  <w:r w:rsidRPr="00150175">
        <w:rPr>
          <w:color w:val="000000"/>
          <w:bdr w:val="none" w:sz="0" w:space="0" w:color="auto" w:frame="1"/>
        </w:rPr>
        <w:tab/>
        <w:t xml:space="preserve">Shapiro-Wilk </w:t>
      </w:r>
      <w:proofErr w:type="spellStart"/>
      <w:r w:rsidRPr="00150175">
        <w:rPr>
          <w:color w:val="000000"/>
          <w:bdr w:val="none" w:sz="0" w:space="0" w:color="auto" w:frame="1"/>
        </w:rPr>
        <w:t>normality</w:t>
      </w:r>
      <w:proofErr w:type="spellEnd"/>
      <w:r w:rsidRPr="00150175">
        <w:rPr>
          <w:color w:val="000000"/>
          <w:bdr w:val="none" w:sz="0" w:space="0" w:color="auto" w:frame="1"/>
        </w:rPr>
        <w:t xml:space="preserve"> </w:t>
      </w:r>
      <w:proofErr w:type="spellStart"/>
      <w:r w:rsidRPr="00150175">
        <w:rPr>
          <w:color w:val="000000"/>
          <w:bdr w:val="none" w:sz="0" w:space="0" w:color="auto" w:frame="1"/>
        </w:rPr>
        <w:t>test</w:t>
      </w:r>
      <w:proofErr w:type="spellEnd"/>
    </w:p>
    <w:p w14:paraId="05AE69C5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</w:p>
    <w:p w14:paraId="0F1C5547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150175">
        <w:rPr>
          <w:color w:val="000000"/>
          <w:bdr w:val="none" w:sz="0" w:space="0" w:color="auto" w:frame="1"/>
        </w:rPr>
        <w:t>data</w:t>
      </w:r>
      <w:proofErr w:type="spellEnd"/>
      <w:r w:rsidRPr="00150175">
        <w:rPr>
          <w:color w:val="000000"/>
          <w:bdr w:val="none" w:sz="0" w:space="0" w:color="auto" w:frame="1"/>
        </w:rPr>
        <w:t xml:space="preserve">:  </w:t>
      </w:r>
      <w:proofErr w:type="spellStart"/>
      <w:r w:rsidRPr="00150175">
        <w:rPr>
          <w:color w:val="000000"/>
          <w:bdr w:val="none" w:sz="0" w:space="0" w:color="auto" w:frame="1"/>
        </w:rPr>
        <w:t>stichprobe</w:t>
      </w:r>
      <w:proofErr w:type="spellEnd"/>
    </w:p>
    <w:p w14:paraId="4D004CCC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  <w:r w:rsidRPr="00150175">
        <w:rPr>
          <w:color w:val="000000"/>
          <w:bdr w:val="none" w:sz="0" w:space="0" w:color="auto" w:frame="1"/>
        </w:rPr>
        <w:t>W = 0.97987, p-</w:t>
      </w:r>
      <w:proofErr w:type="spellStart"/>
      <w:r w:rsidRPr="00150175">
        <w:rPr>
          <w:color w:val="000000"/>
          <w:bdr w:val="none" w:sz="0" w:space="0" w:color="auto" w:frame="1"/>
        </w:rPr>
        <w:t>value</w:t>
      </w:r>
      <w:proofErr w:type="spellEnd"/>
      <w:r w:rsidRPr="00150175">
        <w:rPr>
          <w:color w:val="000000"/>
          <w:bdr w:val="none" w:sz="0" w:space="0" w:color="auto" w:frame="1"/>
        </w:rPr>
        <w:t xml:space="preserve"> = 0.6846</w:t>
      </w:r>
    </w:p>
    <w:p w14:paraId="499EBC5D" w14:textId="15C4F366" w:rsidR="006A1CED" w:rsidRDefault="006A1CED" w:rsidP="005D5919"/>
    <w:p w14:paraId="3FBA5630" w14:textId="56DEC62A" w:rsidR="006A1CED" w:rsidRPr="00CC33A3" w:rsidRDefault="006A1CED" w:rsidP="005D5919">
      <w:r>
        <w:t>Wie wir sehen</w:t>
      </w:r>
      <w:r w:rsidR="00AF4C6D">
        <w:t>,</w:t>
      </w:r>
      <w:r>
        <w:t xml:space="preserve"> ist der p-Wert </w:t>
      </w:r>
      <w:r w:rsidR="00536120">
        <w:t>recht</w:t>
      </w:r>
      <w:r>
        <w:t xml:space="preserve"> groß; wir haben also keinen Grund, die Nullhypothese </w:t>
      </w:r>
      <w:r w:rsidR="00CC33A3">
        <w:t>H</w:t>
      </w:r>
      <w:r w:rsidR="00CC33A3">
        <w:rPr>
          <w:vertAlign w:val="subscript"/>
        </w:rPr>
        <w:t xml:space="preserve">0 </w:t>
      </w:r>
      <w:r>
        <w:t>abzulehnen.</w:t>
      </w:r>
      <w:r w:rsidR="00CC33A3">
        <w:t xml:space="preserve"> </w:t>
      </w:r>
      <w:r w:rsidR="00AF4C6D">
        <w:t>Selbst ein großer p-Wert belegt nicht, dass H</w:t>
      </w:r>
      <w:r w:rsidR="00AF4C6D">
        <w:rPr>
          <w:vertAlign w:val="subscript"/>
        </w:rPr>
        <w:t xml:space="preserve">0 </w:t>
      </w:r>
      <w:r w:rsidR="00AF4C6D">
        <w:t xml:space="preserve">wahr ist. </w:t>
      </w:r>
      <w:r w:rsidR="00CC33A3">
        <w:t>Dies Aussagekraft d</w:t>
      </w:r>
      <w:r w:rsidR="00AF4C6D">
        <w:t>es</w:t>
      </w:r>
      <w:r w:rsidR="00CC33A3">
        <w:t xml:space="preserve"> Ergebnisses ist also in diesem Fall recht schwach.</w:t>
      </w:r>
    </w:p>
    <w:p w14:paraId="479F58F3" w14:textId="2406978C" w:rsidR="00CC33A3" w:rsidRDefault="006A1CED" w:rsidP="005D5919">
      <w:r>
        <w:t>Bei einer S</w:t>
      </w:r>
      <w:r w:rsidR="00CC33A3">
        <w:t xml:space="preserve">tichprobe, die aus einer auf [0,1] gleichverteilten </w:t>
      </w:r>
      <w:r w:rsidR="00AB67FF">
        <w:t xml:space="preserve">Grundgesamtheit </w:t>
      </w:r>
      <w:r w:rsidR="00CC33A3">
        <w:t>stammt, sollte</w:t>
      </w:r>
      <w:r w:rsidR="00AF4C6D">
        <w:t>n</w:t>
      </w:r>
      <w:r w:rsidR="00CC33A3">
        <w:t xml:space="preserve"> die </w:t>
      </w:r>
      <w:r w:rsidR="00B90D15">
        <w:t>Testergebnisse</w:t>
      </w:r>
      <w:r w:rsidR="00CC33A3">
        <w:t xml:space="preserve"> anders aussehen:</w:t>
      </w:r>
    </w:p>
    <w:p w14:paraId="10151A8D" w14:textId="77777777" w:rsidR="00150175" w:rsidRPr="00150175" w:rsidRDefault="00150175" w:rsidP="00150175">
      <w:pPr>
        <w:pStyle w:val="QT3klein"/>
      </w:pPr>
      <w:r w:rsidRPr="00150175">
        <w:t xml:space="preserve">&gt; </w:t>
      </w:r>
      <w:proofErr w:type="spellStart"/>
      <w:r w:rsidRPr="00150175">
        <w:t>stichprobe</w:t>
      </w:r>
      <w:proofErr w:type="spellEnd"/>
      <w:r w:rsidRPr="00150175">
        <w:t xml:space="preserve"> &lt;- </w:t>
      </w:r>
      <w:proofErr w:type="spellStart"/>
      <w:proofErr w:type="gramStart"/>
      <w:r w:rsidRPr="00150175">
        <w:t>runif</w:t>
      </w:r>
      <w:proofErr w:type="spellEnd"/>
      <w:r w:rsidRPr="00150175">
        <w:t>(</w:t>
      </w:r>
      <w:proofErr w:type="gramEnd"/>
      <w:r w:rsidRPr="00150175">
        <w:t>40)</w:t>
      </w:r>
    </w:p>
    <w:p w14:paraId="14A83EFC" w14:textId="77777777" w:rsidR="00150175" w:rsidRPr="00150175" w:rsidRDefault="00150175" w:rsidP="00150175">
      <w:pPr>
        <w:pStyle w:val="QT3klein"/>
      </w:pPr>
      <w:r w:rsidRPr="00150175">
        <w:t xml:space="preserve">&gt; </w:t>
      </w:r>
      <w:proofErr w:type="spellStart"/>
      <w:r w:rsidRPr="00150175">
        <w:t>shapiro.test</w:t>
      </w:r>
      <w:proofErr w:type="spellEnd"/>
      <w:r w:rsidRPr="00150175">
        <w:t>(</w:t>
      </w:r>
      <w:proofErr w:type="spellStart"/>
      <w:r w:rsidRPr="00150175">
        <w:t>stichprobe</w:t>
      </w:r>
      <w:proofErr w:type="spellEnd"/>
      <w:r w:rsidRPr="00150175">
        <w:t>)</w:t>
      </w:r>
    </w:p>
    <w:p w14:paraId="15851707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</w:p>
    <w:p w14:paraId="2DD113FA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  <w:r w:rsidRPr="00150175">
        <w:rPr>
          <w:color w:val="000000"/>
          <w:bdr w:val="none" w:sz="0" w:space="0" w:color="auto" w:frame="1"/>
        </w:rPr>
        <w:tab/>
        <w:t xml:space="preserve">Shapiro-Wilk </w:t>
      </w:r>
      <w:proofErr w:type="spellStart"/>
      <w:r w:rsidRPr="00150175">
        <w:rPr>
          <w:color w:val="000000"/>
          <w:bdr w:val="none" w:sz="0" w:space="0" w:color="auto" w:frame="1"/>
        </w:rPr>
        <w:t>normality</w:t>
      </w:r>
      <w:proofErr w:type="spellEnd"/>
      <w:r w:rsidRPr="00150175">
        <w:rPr>
          <w:color w:val="000000"/>
          <w:bdr w:val="none" w:sz="0" w:space="0" w:color="auto" w:frame="1"/>
        </w:rPr>
        <w:t xml:space="preserve"> </w:t>
      </w:r>
      <w:proofErr w:type="spellStart"/>
      <w:r w:rsidRPr="00150175">
        <w:rPr>
          <w:color w:val="000000"/>
          <w:bdr w:val="none" w:sz="0" w:space="0" w:color="auto" w:frame="1"/>
        </w:rPr>
        <w:t>test</w:t>
      </w:r>
      <w:proofErr w:type="spellEnd"/>
    </w:p>
    <w:p w14:paraId="48F82CA5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</w:p>
    <w:p w14:paraId="73D59313" w14:textId="77777777" w:rsidR="00150175" w:rsidRPr="00150175" w:rsidRDefault="00150175" w:rsidP="00150175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150175">
        <w:rPr>
          <w:color w:val="000000"/>
          <w:bdr w:val="none" w:sz="0" w:space="0" w:color="auto" w:frame="1"/>
        </w:rPr>
        <w:t>data</w:t>
      </w:r>
      <w:proofErr w:type="spellEnd"/>
      <w:r w:rsidRPr="00150175">
        <w:rPr>
          <w:color w:val="000000"/>
          <w:bdr w:val="none" w:sz="0" w:space="0" w:color="auto" w:frame="1"/>
        </w:rPr>
        <w:t xml:space="preserve">:  </w:t>
      </w:r>
      <w:proofErr w:type="spellStart"/>
      <w:r w:rsidRPr="00150175">
        <w:rPr>
          <w:color w:val="000000"/>
          <w:bdr w:val="none" w:sz="0" w:space="0" w:color="auto" w:frame="1"/>
        </w:rPr>
        <w:t>stichprobe</w:t>
      </w:r>
      <w:proofErr w:type="spellEnd"/>
    </w:p>
    <w:p w14:paraId="637837A3" w14:textId="77777777" w:rsidR="00150175" w:rsidRPr="00150175" w:rsidRDefault="00150175" w:rsidP="00150175">
      <w:pPr>
        <w:pStyle w:val="QT3klein"/>
        <w:rPr>
          <w:color w:val="000000"/>
        </w:rPr>
      </w:pPr>
      <w:r w:rsidRPr="00150175">
        <w:rPr>
          <w:color w:val="000000"/>
          <w:bdr w:val="none" w:sz="0" w:space="0" w:color="auto" w:frame="1"/>
        </w:rPr>
        <w:t>W = 0.88576, p-</w:t>
      </w:r>
      <w:proofErr w:type="spellStart"/>
      <w:r w:rsidRPr="00150175">
        <w:rPr>
          <w:color w:val="000000"/>
          <w:bdr w:val="none" w:sz="0" w:space="0" w:color="auto" w:frame="1"/>
        </w:rPr>
        <w:t>value</w:t>
      </w:r>
      <w:proofErr w:type="spellEnd"/>
      <w:r w:rsidRPr="00150175">
        <w:rPr>
          <w:color w:val="000000"/>
          <w:bdr w:val="none" w:sz="0" w:space="0" w:color="auto" w:frame="1"/>
        </w:rPr>
        <w:t xml:space="preserve"> = 0.0007558</w:t>
      </w:r>
    </w:p>
    <w:p w14:paraId="124AADDD" w14:textId="77777777" w:rsidR="00CC33A3" w:rsidRDefault="00CC33A3" w:rsidP="005D5919"/>
    <w:p w14:paraId="7348466B" w14:textId="1E8AD998" w:rsidR="00B173A4" w:rsidRDefault="006B2AF1" w:rsidP="00B90D15">
      <w:pPr>
        <w:spacing w:after="0"/>
      </w:pPr>
      <w:r>
        <w:t>Da der p-Wert unter dem gewählten</w:t>
      </w:r>
      <w:r w:rsidRPr="00CC33A3">
        <w:t xml:space="preserve"> Signifikanzniveau</w:t>
      </w:r>
      <w:r>
        <w:t xml:space="preserve"> </w:t>
      </w:r>
      <w:r w:rsidR="00C913E3">
        <w:t xml:space="preserve">α </w:t>
      </w:r>
      <w:r>
        <w:t>liegt, ist die Nullhypothese H</w:t>
      </w:r>
      <w:r>
        <w:rPr>
          <w:vertAlign w:val="subscript"/>
        </w:rPr>
        <w:t>0</w:t>
      </w:r>
      <w:r w:rsidRPr="00CC33A3">
        <w:t xml:space="preserve"> </w:t>
      </w:r>
      <w:r>
        <w:t>in diesem Fall abzulehnen. Wir können aber nicht ausschließen, dass H</w:t>
      </w:r>
      <w:r>
        <w:rPr>
          <w:vertAlign w:val="subscript"/>
        </w:rPr>
        <w:t>0</w:t>
      </w:r>
      <w:r w:rsidRPr="00CC33A3">
        <w:t xml:space="preserve"> </w:t>
      </w:r>
      <w:r>
        <w:t>trotzdem richtig ist!  Wird H</w:t>
      </w:r>
      <w:r>
        <w:rPr>
          <w:vertAlign w:val="subscript"/>
        </w:rPr>
        <w:t>0</w:t>
      </w:r>
      <w:r>
        <w:t xml:space="preserve"> aufgrund des Tests </w:t>
      </w:r>
      <w:r w:rsidR="00597386">
        <w:t>(</w:t>
      </w:r>
      <w:r w:rsidR="00597386" w:rsidRPr="00672BD0">
        <w:t>fälschlicherweise</w:t>
      </w:r>
      <w:r w:rsidR="00597386">
        <w:t xml:space="preserve">) </w:t>
      </w:r>
      <w:r>
        <w:t>abgelehnt, obwohl H</w:t>
      </w:r>
      <w:r>
        <w:rPr>
          <w:vertAlign w:val="subscript"/>
        </w:rPr>
        <w:t>0</w:t>
      </w:r>
      <w:r>
        <w:t xml:space="preserve"> </w:t>
      </w:r>
      <w:r w:rsidR="00C913E3">
        <w:t>wahr</w:t>
      </w:r>
      <w:r>
        <w:t xml:space="preserve"> ist (</w:t>
      </w:r>
      <w:r>
        <w:rPr>
          <w:rStyle w:val="emph1Zchn"/>
        </w:rPr>
        <w:t>Fehler 1</w:t>
      </w:r>
      <w:r w:rsidRPr="009652E7">
        <w:rPr>
          <w:rStyle w:val="emph1Zchn"/>
        </w:rPr>
        <w:t>. Art</w:t>
      </w:r>
      <w:r>
        <w:t xml:space="preserve">), dann repräsentiert die Stichprobe ein sehr seltenes </w:t>
      </w:r>
      <w:r w:rsidR="00D87000">
        <w:t xml:space="preserve">Ereignis, das höchstens mit </w:t>
      </w:r>
      <w:r>
        <w:t>Wahrscheinlichkeit α eintritt.</w:t>
      </w:r>
      <w:r w:rsidR="00C913E3">
        <w:t xml:space="preserve"> Daraus lässt sich aber </w:t>
      </w:r>
      <w:r w:rsidR="00C913E3" w:rsidRPr="00C913E3">
        <w:rPr>
          <w:b/>
        </w:rPr>
        <w:t>nicht</w:t>
      </w:r>
      <w:r w:rsidR="00C913E3">
        <w:rPr>
          <w:b/>
        </w:rPr>
        <w:t xml:space="preserve"> </w:t>
      </w:r>
      <w:r w:rsidR="00C913E3">
        <w:t>able</w:t>
      </w:r>
      <w:r w:rsidR="00C913E3" w:rsidRPr="00C913E3">
        <w:t>iten</w:t>
      </w:r>
      <w:r w:rsidR="00C913E3">
        <w:t>, dass die Wahrscheinlichkeit, dass H</w:t>
      </w:r>
      <w:r w:rsidR="00C913E3">
        <w:rPr>
          <w:vertAlign w:val="subscript"/>
        </w:rPr>
        <w:t>0</w:t>
      </w:r>
      <w:r w:rsidR="00C913E3">
        <w:t xml:space="preserve"> wahr ist, kleiner als das</w:t>
      </w:r>
      <w:r w:rsidR="00C913E3" w:rsidRPr="00C913E3">
        <w:t xml:space="preserve"> </w:t>
      </w:r>
      <w:r w:rsidR="00C913E3">
        <w:t>gewählte</w:t>
      </w:r>
      <w:r w:rsidR="00C913E3" w:rsidRPr="00CC33A3">
        <w:t xml:space="preserve"> Signifikanzniveau</w:t>
      </w:r>
      <w:r w:rsidR="00C913E3">
        <w:t xml:space="preserve"> α ist</w:t>
      </w:r>
      <w:r w:rsidR="00B90D15">
        <w:t>.</w:t>
      </w:r>
      <w:r w:rsidR="00B173A4">
        <w:rPr>
          <w:rStyle w:val="Funotenzeichen"/>
        </w:rPr>
        <w:footnoteReference w:id="3"/>
      </w:r>
    </w:p>
    <w:p w14:paraId="0ACD5069" w14:textId="691823AA" w:rsidR="00B173A4" w:rsidRDefault="00B173A4" w:rsidP="006B2AF1"/>
    <w:p w14:paraId="2C8A3F61" w14:textId="59D0B4D2" w:rsidR="00384DA8" w:rsidRDefault="00384DA8" w:rsidP="006B2AF1"/>
    <w:p w14:paraId="36B5BE72" w14:textId="085C1064" w:rsidR="00423C27" w:rsidRDefault="00423C27" w:rsidP="006B2AF1">
      <w:r>
        <w:lastRenderedPageBreak/>
        <w:t xml:space="preserve">Im Folgenden sehen wir, dass die Funktion </w:t>
      </w:r>
      <w:proofErr w:type="spellStart"/>
      <w:r w:rsidRPr="007E1577">
        <w:rPr>
          <w:rStyle w:val="QWordZchn"/>
          <w:sz w:val="20"/>
        </w:rPr>
        <w:t>shapiro.</w:t>
      </w:r>
      <w:proofErr w:type="gramStart"/>
      <w:r w:rsidRPr="007E1577">
        <w:rPr>
          <w:rStyle w:val="QWordZchn"/>
          <w:sz w:val="20"/>
        </w:rPr>
        <w:t>test</w:t>
      </w:r>
      <w:proofErr w:type="spellEnd"/>
      <w:r w:rsidRPr="007E1577">
        <w:rPr>
          <w:rStyle w:val="QWordZchn"/>
          <w:sz w:val="20"/>
        </w:rPr>
        <w:t>(</w:t>
      </w:r>
      <w:proofErr w:type="gramEnd"/>
      <w:r w:rsidRPr="007E1577">
        <w:rPr>
          <w:rStyle w:val="QWordZchn"/>
          <w:sz w:val="20"/>
        </w:rPr>
        <w:t>)</w:t>
      </w:r>
      <w:r>
        <w:t xml:space="preserve"> eine Liste mit vier Elementen zurückgibt und dass </w:t>
      </w:r>
      <w:proofErr w:type="spellStart"/>
      <w:r w:rsidRPr="007E1577">
        <w:rPr>
          <w:rStyle w:val="QWordZchn"/>
          <w:sz w:val="20"/>
        </w:rPr>
        <w:t>p.value</w:t>
      </w:r>
      <w:proofErr w:type="spellEnd"/>
      <w:r>
        <w:t xml:space="preserve"> dem p-Wert entspricht:</w:t>
      </w:r>
    </w:p>
    <w:p w14:paraId="621513D0" w14:textId="3AF790AD" w:rsidR="00423C27" w:rsidRPr="00423C27" w:rsidRDefault="00423C27" w:rsidP="00423C27">
      <w:pPr>
        <w:pStyle w:val="QT3klein"/>
      </w:pPr>
      <w:r w:rsidRPr="00423C27">
        <w:t xml:space="preserve">&gt; </w:t>
      </w:r>
      <w:proofErr w:type="spellStart"/>
      <w:r>
        <w:t>sTest</w:t>
      </w:r>
      <w:proofErr w:type="spellEnd"/>
      <w:r w:rsidRPr="00423C27">
        <w:t xml:space="preserve"> &lt;- </w:t>
      </w:r>
      <w:proofErr w:type="spellStart"/>
      <w:r w:rsidRPr="00423C27">
        <w:t>shapiro.test</w:t>
      </w:r>
      <w:proofErr w:type="spellEnd"/>
      <w:r w:rsidRPr="00423C27">
        <w:t>(</w:t>
      </w:r>
      <w:proofErr w:type="spellStart"/>
      <w:r w:rsidRPr="00423C27">
        <w:t>stichprobe</w:t>
      </w:r>
      <w:proofErr w:type="spellEnd"/>
      <w:r w:rsidRPr="00423C27">
        <w:t>)</w:t>
      </w:r>
    </w:p>
    <w:p w14:paraId="5DA5F1A5" w14:textId="52EB0F7C" w:rsidR="00423C27" w:rsidRPr="00423C27" w:rsidRDefault="00423C27" w:rsidP="00423C27">
      <w:pPr>
        <w:pStyle w:val="QT3klein"/>
      </w:pPr>
      <w:r w:rsidRPr="00423C27">
        <w:t xml:space="preserve">&gt; </w:t>
      </w:r>
      <w:proofErr w:type="spellStart"/>
      <w:r w:rsidRPr="00423C27">
        <w:t>str</w:t>
      </w:r>
      <w:proofErr w:type="spellEnd"/>
      <w:r w:rsidRPr="00423C27">
        <w:t>(</w:t>
      </w:r>
      <w:proofErr w:type="spellStart"/>
      <w:r>
        <w:t>sTest</w:t>
      </w:r>
      <w:proofErr w:type="spellEnd"/>
      <w:r w:rsidRPr="00423C27">
        <w:t>)</w:t>
      </w:r>
    </w:p>
    <w:p w14:paraId="4234340A" w14:textId="77777777" w:rsidR="00423C27" w:rsidRPr="00423C27" w:rsidRDefault="00423C27" w:rsidP="00423C27">
      <w:pPr>
        <w:pStyle w:val="QT3klein"/>
        <w:rPr>
          <w:color w:val="000000"/>
          <w:bdr w:val="none" w:sz="0" w:space="0" w:color="auto" w:frame="1"/>
        </w:rPr>
      </w:pPr>
      <w:r w:rsidRPr="00423C27">
        <w:rPr>
          <w:color w:val="000000"/>
          <w:bdr w:val="none" w:sz="0" w:space="0" w:color="auto" w:frame="1"/>
        </w:rPr>
        <w:t xml:space="preserve">List </w:t>
      </w:r>
      <w:proofErr w:type="spellStart"/>
      <w:r w:rsidRPr="00423C27">
        <w:rPr>
          <w:color w:val="000000"/>
          <w:bdr w:val="none" w:sz="0" w:space="0" w:color="auto" w:frame="1"/>
        </w:rPr>
        <w:t>of</w:t>
      </w:r>
      <w:proofErr w:type="spellEnd"/>
      <w:r w:rsidRPr="00423C27">
        <w:rPr>
          <w:color w:val="000000"/>
          <w:bdr w:val="none" w:sz="0" w:space="0" w:color="auto" w:frame="1"/>
        </w:rPr>
        <w:t xml:space="preserve"> 4</w:t>
      </w:r>
    </w:p>
    <w:p w14:paraId="67BD2917" w14:textId="77777777" w:rsidR="00423C27" w:rsidRPr="00423C27" w:rsidRDefault="00423C27" w:rsidP="00423C27">
      <w:pPr>
        <w:pStyle w:val="QT3klein"/>
        <w:rPr>
          <w:color w:val="000000"/>
          <w:bdr w:val="none" w:sz="0" w:space="0" w:color="auto" w:frame="1"/>
        </w:rPr>
      </w:pPr>
      <w:r w:rsidRPr="00423C27">
        <w:rPr>
          <w:color w:val="000000"/>
          <w:bdr w:val="none" w:sz="0" w:space="0" w:color="auto" w:frame="1"/>
        </w:rPr>
        <w:t xml:space="preserve"> $ </w:t>
      </w:r>
      <w:proofErr w:type="spellStart"/>
      <w:r w:rsidRPr="00423C27">
        <w:rPr>
          <w:color w:val="000000"/>
          <w:bdr w:val="none" w:sz="0" w:space="0" w:color="auto" w:frame="1"/>
        </w:rPr>
        <w:t>statistic</w:t>
      </w:r>
      <w:proofErr w:type="spellEnd"/>
      <w:r w:rsidRPr="00423C27">
        <w:rPr>
          <w:color w:val="000000"/>
          <w:bdr w:val="none" w:sz="0" w:space="0" w:color="auto" w:frame="1"/>
        </w:rPr>
        <w:t xml:space="preserve">: </w:t>
      </w:r>
      <w:proofErr w:type="spellStart"/>
      <w:r w:rsidRPr="00423C27">
        <w:rPr>
          <w:color w:val="000000"/>
          <w:bdr w:val="none" w:sz="0" w:space="0" w:color="auto" w:frame="1"/>
        </w:rPr>
        <w:t>Named</w:t>
      </w:r>
      <w:proofErr w:type="spellEnd"/>
      <w:r w:rsidRPr="00423C27">
        <w:rPr>
          <w:color w:val="000000"/>
          <w:bdr w:val="none" w:sz="0" w:space="0" w:color="auto" w:frame="1"/>
        </w:rPr>
        <w:t xml:space="preserve"> </w:t>
      </w:r>
      <w:proofErr w:type="spellStart"/>
      <w:r w:rsidRPr="00423C27">
        <w:rPr>
          <w:color w:val="000000"/>
          <w:bdr w:val="none" w:sz="0" w:space="0" w:color="auto" w:frame="1"/>
        </w:rPr>
        <w:t>num</w:t>
      </w:r>
      <w:proofErr w:type="spellEnd"/>
      <w:r w:rsidRPr="00423C27">
        <w:rPr>
          <w:color w:val="000000"/>
          <w:bdr w:val="none" w:sz="0" w:space="0" w:color="auto" w:frame="1"/>
        </w:rPr>
        <w:t xml:space="preserve"> 0.886</w:t>
      </w:r>
    </w:p>
    <w:p w14:paraId="5EDE3FCE" w14:textId="77777777" w:rsidR="00423C27" w:rsidRPr="00423C27" w:rsidRDefault="00423C27" w:rsidP="00423C27">
      <w:pPr>
        <w:pStyle w:val="QT3klein"/>
        <w:rPr>
          <w:color w:val="000000"/>
          <w:bdr w:val="none" w:sz="0" w:space="0" w:color="auto" w:frame="1"/>
        </w:rPr>
      </w:pPr>
      <w:r w:rsidRPr="00423C27">
        <w:rPr>
          <w:color w:val="000000"/>
          <w:bdr w:val="none" w:sz="0" w:space="0" w:color="auto" w:frame="1"/>
        </w:rPr>
        <w:t xml:space="preserve">  </w:t>
      </w:r>
      <w:proofErr w:type="gramStart"/>
      <w:r w:rsidRPr="00423C27">
        <w:rPr>
          <w:color w:val="000000"/>
          <w:bdr w:val="none" w:sz="0" w:space="0" w:color="auto" w:frame="1"/>
        </w:rPr>
        <w:t>..</w:t>
      </w:r>
      <w:proofErr w:type="gramEnd"/>
      <w:r w:rsidRPr="00423C27">
        <w:rPr>
          <w:color w:val="000000"/>
          <w:bdr w:val="none" w:sz="0" w:space="0" w:color="auto" w:frame="1"/>
        </w:rPr>
        <w:t xml:space="preserve">- </w:t>
      </w:r>
      <w:proofErr w:type="spellStart"/>
      <w:r w:rsidRPr="00423C27">
        <w:rPr>
          <w:color w:val="000000"/>
          <w:bdr w:val="none" w:sz="0" w:space="0" w:color="auto" w:frame="1"/>
        </w:rPr>
        <w:t>attr</w:t>
      </w:r>
      <w:proofErr w:type="spellEnd"/>
      <w:r w:rsidRPr="00423C27">
        <w:rPr>
          <w:color w:val="000000"/>
          <w:bdr w:val="none" w:sz="0" w:space="0" w:color="auto" w:frame="1"/>
        </w:rPr>
        <w:t>(*, "</w:t>
      </w:r>
      <w:proofErr w:type="spellStart"/>
      <w:r w:rsidRPr="00423C27">
        <w:rPr>
          <w:color w:val="000000"/>
          <w:bdr w:val="none" w:sz="0" w:space="0" w:color="auto" w:frame="1"/>
        </w:rPr>
        <w:t>names</w:t>
      </w:r>
      <w:proofErr w:type="spellEnd"/>
      <w:r w:rsidRPr="00423C27">
        <w:rPr>
          <w:color w:val="000000"/>
          <w:bdr w:val="none" w:sz="0" w:space="0" w:color="auto" w:frame="1"/>
        </w:rPr>
        <w:t xml:space="preserve">")= </w:t>
      </w:r>
      <w:proofErr w:type="spellStart"/>
      <w:r w:rsidRPr="00423C27">
        <w:rPr>
          <w:color w:val="000000"/>
          <w:bdr w:val="none" w:sz="0" w:space="0" w:color="auto" w:frame="1"/>
        </w:rPr>
        <w:t>chr</w:t>
      </w:r>
      <w:proofErr w:type="spellEnd"/>
      <w:r w:rsidRPr="00423C27">
        <w:rPr>
          <w:color w:val="000000"/>
          <w:bdr w:val="none" w:sz="0" w:space="0" w:color="auto" w:frame="1"/>
        </w:rPr>
        <w:t xml:space="preserve"> "W"</w:t>
      </w:r>
    </w:p>
    <w:p w14:paraId="0F42A39F" w14:textId="77777777" w:rsidR="00423C27" w:rsidRPr="00423C27" w:rsidRDefault="00423C27" w:rsidP="00423C27">
      <w:pPr>
        <w:pStyle w:val="QT3klein"/>
        <w:rPr>
          <w:color w:val="000000"/>
          <w:bdr w:val="none" w:sz="0" w:space="0" w:color="auto" w:frame="1"/>
        </w:rPr>
      </w:pPr>
      <w:r w:rsidRPr="00423C27">
        <w:rPr>
          <w:color w:val="000000"/>
          <w:bdr w:val="none" w:sz="0" w:space="0" w:color="auto" w:frame="1"/>
        </w:rPr>
        <w:t xml:space="preserve"> $ </w:t>
      </w:r>
      <w:proofErr w:type="spellStart"/>
      <w:r w:rsidRPr="00423C27">
        <w:rPr>
          <w:color w:val="000000"/>
          <w:bdr w:val="none" w:sz="0" w:space="0" w:color="auto" w:frame="1"/>
        </w:rPr>
        <w:t>p.</w:t>
      </w:r>
      <w:proofErr w:type="gramStart"/>
      <w:r w:rsidRPr="00423C27">
        <w:rPr>
          <w:color w:val="000000"/>
          <w:bdr w:val="none" w:sz="0" w:space="0" w:color="auto" w:frame="1"/>
        </w:rPr>
        <w:t>value</w:t>
      </w:r>
      <w:proofErr w:type="spellEnd"/>
      <w:r w:rsidRPr="00423C27">
        <w:rPr>
          <w:color w:val="000000"/>
          <w:bdr w:val="none" w:sz="0" w:space="0" w:color="auto" w:frame="1"/>
        </w:rPr>
        <w:t xml:space="preserve">  :</w:t>
      </w:r>
      <w:proofErr w:type="gramEnd"/>
      <w:r w:rsidRPr="00423C27">
        <w:rPr>
          <w:color w:val="000000"/>
          <w:bdr w:val="none" w:sz="0" w:space="0" w:color="auto" w:frame="1"/>
        </w:rPr>
        <w:t xml:space="preserve"> </w:t>
      </w:r>
      <w:proofErr w:type="spellStart"/>
      <w:r w:rsidRPr="00423C27">
        <w:rPr>
          <w:color w:val="000000"/>
          <w:bdr w:val="none" w:sz="0" w:space="0" w:color="auto" w:frame="1"/>
        </w:rPr>
        <w:t>num</w:t>
      </w:r>
      <w:proofErr w:type="spellEnd"/>
      <w:r w:rsidRPr="00423C27">
        <w:rPr>
          <w:color w:val="000000"/>
          <w:bdr w:val="none" w:sz="0" w:space="0" w:color="auto" w:frame="1"/>
        </w:rPr>
        <w:t xml:space="preserve"> 0.000756</w:t>
      </w:r>
    </w:p>
    <w:p w14:paraId="0A8BBFD1" w14:textId="77777777" w:rsidR="00423C27" w:rsidRPr="00423C27" w:rsidRDefault="00423C27" w:rsidP="00423C27">
      <w:pPr>
        <w:pStyle w:val="QT3klein"/>
        <w:rPr>
          <w:color w:val="000000"/>
          <w:bdr w:val="none" w:sz="0" w:space="0" w:color="auto" w:frame="1"/>
        </w:rPr>
      </w:pPr>
      <w:r w:rsidRPr="00423C27">
        <w:rPr>
          <w:color w:val="000000"/>
          <w:bdr w:val="none" w:sz="0" w:space="0" w:color="auto" w:frame="1"/>
        </w:rPr>
        <w:t xml:space="preserve"> $ </w:t>
      </w:r>
      <w:proofErr w:type="spellStart"/>
      <w:r w:rsidRPr="00423C27">
        <w:rPr>
          <w:color w:val="000000"/>
          <w:bdr w:val="none" w:sz="0" w:space="0" w:color="auto" w:frame="1"/>
        </w:rPr>
        <w:t>method</w:t>
      </w:r>
      <w:proofErr w:type="spellEnd"/>
      <w:r w:rsidRPr="00423C27">
        <w:rPr>
          <w:color w:val="000000"/>
          <w:bdr w:val="none" w:sz="0" w:space="0" w:color="auto" w:frame="1"/>
        </w:rPr>
        <w:t xml:space="preserve"> </w:t>
      </w:r>
      <w:proofErr w:type="gramStart"/>
      <w:r w:rsidRPr="00423C27">
        <w:rPr>
          <w:color w:val="000000"/>
          <w:bdr w:val="none" w:sz="0" w:space="0" w:color="auto" w:frame="1"/>
        </w:rPr>
        <w:t xml:space="preserve">  :</w:t>
      </w:r>
      <w:proofErr w:type="gramEnd"/>
      <w:r w:rsidRPr="00423C27">
        <w:rPr>
          <w:color w:val="000000"/>
          <w:bdr w:val="none" w:sz="0" w:space="0" w:color="auto" w:frame="1"/>
        </w:rPr>
        <w:t xml:space="preserve"> </w:t>
      </w:r>
      <w:proofErr w:type="spellStart"/>
      <w:r w:rsidRPr="00423C27">
        <w:rPr>
          <w:color w:val="000000"/>
          <w:bdr w:val="none" w:sz="0" w:space="0" w:color="auto" w:frame="1"/>
        </w:rPr>
        <w:t>chr</w:t>
      </w:r>
      <w:proofErr w:type="spellEnd"/>
      <w:r w:rsidRPr="00423C27">
        <w:rPr>
          <w:color w:val="000000"/>
          <w:bdr w:val="none" w:sz="0" w:space="0" w:color="auto" w:frame="1"/>
        </w:rPr>
        <w:t xml:space="preserve"> "Shapiro-Wilk </w:t>
      </w:r>
      <w:proofErr w:type="spellStart"/>
      <w:r w:rsidRPr="00423C27">
        <w:rPr>
          <w:color w:val="000000"/>
          <w:bdr w:val="none" w:sz="0" w:space="0" w:color="auto" w:frame="1"/>
        </w:rPr>
        <w:t>normality</w:t>
      </w:r>
      <w:proofErr w:type="spellEnd"/>
      <w:r w:rsidRPr="00423C27">
        <w:rPr>
          <w:color w:val="000000"/>
          <w:bdr w:val="none" w:sz="0" w:space="0" w:color="auto" w:frame="1"/>
        </w:rPr>
        <w:t xml:space="preserve"> </w:t>
      </w:r>
      <w:proofErr w:type="spellStart"/>
      <w:r w:rsidRPr="00423C27">
        <w:rPr>
          <w:color w:val="000000"/>
          <w:bdr w:val="none" w:sz="0" w:space="0" w:color="auto" w:frame="1"/>
        </w:rPr>
        <w:t>test</w:t>
      </w:r>
      <w:proofErr w:type="spellEnd"/>
      <w:r w:rsidRPr="00423C27">
        <w:rPr>
          <w:color w:val="000000"/>
          <w:bdr w:val="none" w:sz="0" w:space="0" w:color="auto" w:frame="1"/>
        </w:rPr>
        <w:t>"</w:t>
      </w:r>
    </w:p>
    <w:p w14:paraId="2E4A591E" w14:textId="77777777" w:rsidR="00423C27" w:rsidRPr="00423C27" w:rsidRDefault="00423C27" w:rsidP="00423C27">
      <w:pPr>
        <w:pStyle w:val="QT3klein"/>
        <w:rPr>
          <w:color w:val="000000"/>
          <w:bdr w:val="none" w:sz="0" w:space="0" w:color="auto" w:frame="1"/>
        </w:rPr>
      </w:pPr>
      <w:r w:rsidRPr="00423C27">
        <w:rPr>
          <w:color w:val="000000"/>
          <w:bdr w:val="none" w:sz="0" w:space="0" w:color="auto" w:frame="1"/>
        </w:rPr>
        <w:t xml:space="preserve"> $ data.name: </w:t>
      </w:r>
      <w:proofErr w:type="spellStart"/>
      <w:r w:rsidRPr="00423C27">
        <w:rPr>
          <w:color w:val="000000"/>
          <w:bdr w:val="none" w:sz="0" w:space="0" w:color="auto" w:frame="1"/>
        </w:rPr>
        <w:t>chr</w:t>
      </w:r>
      <w:proofErr w:type="spellEnd"/>
      <w:r w:rsidRPr="00423C27">
        <w:rPr>
          <w:color w:val="000000"/>
          <w:bdr w:val="none" w:sz="0" w:space="0" w:color="auto" w:frame="1"/>
        </w:rPr>
        <w:t xml:space="preserve"> "</w:t>
      </w:r>
      <w:proofErr w:type="spellStart"/>
      <w:r w:rsidRPr="00423C27">
        <w:rPr>
          <w:color w:val="000000"/>
          <w:bdr w:val="none" w:sz="0" w:space="0" w:color="auto" w:frame="1"/>
        </w:rPr>
        <w:t>stichprobe</w:t>
      </w:r>
      <w:proofErr w:type="spellEnd"/>
      <w:r w:rsidRPr="00423C27">
        <w:rPr>
          <w:color w:val="000000"/>
          <w:bdr w:val="none" w:sz="0" w:space="0" w:color="auto" w:frame="1"/>
        </w:rPr>
        <w:t>"</w:t>
      </w:r>
    </w:p>
    <w:p w14:paraId="7549A378" w14:textId="77777777" w:rsidR="00423C27" w:rsidRPr="00423C27" w:rsidRDefault="00423C27" w:rsidP="00423C27">
      <w:pPr>
        <w:pStyle w:val="QT3klein"/>
        <w:rPr>
          <w:color w:val="000000"/>
        </w:rPr>
      </w:pPr>
      <w:r w:rsidRPr="00423C27">
        <w:rPr>
          <w:color w:val="000000"/>
          <w:bdr w:val="none" w:sz="0" w:space="0" w:color="auto" w:frame="1"/>
        </w:rPr>
        <w:t xml:space="preserve"> - </w:t>
      </w:r>
      <w:proofErr w:type="spellStart"/>
      <w:proofErr w:type="gramStart"/>
      <w:r w:rsidRPr="00423C27">
        <w:rPr>
          <w:color w:val="000000"/>
          <w:bdr w:val="none" w:sz="0" w:space="0" w:color="auto" w:frame="1"/>
        </w:rPr>
        <w:t>attr</w:t>
      </w:r>
      <w:proofErr w:type="spellEnd"/>
      <w:r w:rsidRPr="00423C27">
        <w:rPr>
          <w:color w:val="000000"/>
          <w:bdr w:val="none" w:sz="0" w:space="0" w:color="auto" w:frame="1"/>
        </w:rPr>
        <w:t>(</w:t>
      </w:r>
      <w:proofErr w:type="gramEnd"/>
      <w:r w:rsidRPr="00423C27">
        <w:rPr>
          <w:color w:val="000000"/>
          <w:bdr w:val="none" w:sz="0" w:space="0" w:color="auto" w:frame="1"/>
        </w:rPr>
        <w:t>*, "</w:t>
      </w:r>
      <w:proofErr w:type="spellStart"/>
      <w:r w:rsidRPr="00423C27">
        <w:rPr>
          <w:color w:val="000000"/>
          <w:bdr w:val="none" w:sz="0" w:space="0" w:color="auto" w:frame="1"/>
        </w:rPr>
        <w:t>class</w:t>
      </w:r>
      <w:proofErr w:type="spellEnd"/>
      <w:r w:rsidRPr="00423C27">
        <w:rPr>
          <w:color w:val="000000"/>
          <w:bdr w:val="none" w:sz="0" w:space="0" w:color="auto" w:frame="1"/>
        </w:rPr>
        <w:t xml:space="preserve">")= </w:t>
      </w:r>
      <w:proofErr w:type="spellStart"/>
      <w:r w:rsidRPr="00423C27">
        <w:rPr>
          <w:color w:val="000000"/>
          <w:bdr w:val="none" w:sz="0" w:space="0" w:color="auto" w:frame="1"/>
        </w:rPr>
        <w:t>chr</w:t>
      </w:r>
      <w:proofErr w:type="spellEnd"/>
      <w:r w:rsidRPr="00423C27">
        <w:rPr>
          <w:color w:val="000000"/>
          <w:bdr w:val="none" w:sz="0" w:space="0" w:color="auto" w:frame="1"/>
        </w:rPr>
        <w:t xml:space="preserve"> "</w:t>
      </w:r>
      <w:proofErr w:type="spellStart"/>
      <w:r w:rsidRPr="00423C27">
        <w:rPr>
          <w:color w:val="000000"/>
          <w:bdr w:val="none" w:sz="0" w:space="0" w:color="auto" w:frame="1"/>
        </w:rPr>
        <w:t>htest</w:t>
      </w:r>
      <w:proofErr w:type="spellEnd"/>
      <w:r w:rsidRPr="00423C27">
        <w:rPr>
          <w:color w:val="000000"/>
          <w:bdr w:val="none" w:sz="0" w:space="0" w:color="auto" w:frame="1"/>
        </w:rPr>
        <w:t>"</w:t>
      </w:r>
    </w:p>
    <w:p w14:paraId="6619CB5E" w14:textId="134753C6" w:rsidR="005B54D8" w:rsidRDefault="005B54D8" w:rsidP="006B2AF1"/>
    <w:p w14:paraId="42E4B57C" w14:textId="45A4621C" w:rsidR="005B54D8" w:rsidRDefault="005B54D8" w:rsidP="006B2AF1">
      <w:pPr>
        <w:pStyle w:val="berschrift2"/>
      </w:pPr>
      <w:bookmarkStart w:id="3" w:name="_Toc27646499"/>
      <w:r>
        <w:t xml:space="preserve">Funktionen zur mehrfachen Wiederholung des </w:t>
      </w:r>
      <w:r w:rsidRPr="005D5919">
        <w:t>Shapiro-Wilk-Test</w:t>
      </w:r>
      <w:r>
        <w:t>s</w:t>
      </w:r>
      <w:bookmarkEnd w:id="3"/>
    </w:p>
    <w:p w14:paraId="5ED7C114" w14:textId="6BA46AE0" w:rsidR="00423C27" w:rsidRDefault="00ED45A3" w:rsidP="006B2AF1">
      <w:r>
        <w:t xml:space="preserve">Wir wollen als Nächstes für unterschiedliche Stichprobengrößen ähnliche Tests </w:t>
      </w:r>
      <w:r w:rsidR="00803B73">
        <w:t>mehrfach</w:t>
      </w:r>
      <w:r>
        <w:t xml:space="preserve"> wiederholen und jeweils untersuchen</w:t>
      </w:r>
      <w:r w:rsidR="00536120">
        <w:t>,</w:t>
      </w:r>
      <w:r>
        <w:t xml:space="preserve"> wie oft die entsprechende Nullhypothese verworfen wird.  Dafür</w:t>
      </w:r>
      <w:r w:rsidR="00AB064C">
        <w:t xml:space="preserve"> verwenden</w:t>
      </w:r>
      <w:r w:rsidR="00423C27">
        <w:t xml:space="preserve"> wir </w:t>
      </w:r>
      <w:r w:rsidR="00AB064C">
        <w:t xml:space="preserve">vier </w:t>
      </w:r>
      <w:r w:rsidR="00423C27">
        <w:t xml:space="preserve">Funktionen. Die erste Funktion </w:t>
      </w:r>
      <w:r>
        <w:t>werden wir benutzen</w:t>
      </w:r>
      <w:r w:rsidR="00423C27">
        <w:t xml:space="preserve">, um unsere </w:t>
      </w:r>
      <w:r>
        <w:t>erhaltenen Ergebnisdaten</w:t>
      </w:r>
      <w:r w:rsidR="00423C27">
        <w:t xml:space="preserve"> zu visualisiere</w:t>
      </w:r>
      <w:r w:rsidR="00B90D15">
        <w:t>n</w:t>
      </w:r>
      <w:r w:rsidR="00423C27">
        <w:t>:</w:t>
      </w:r>
    </w:p>
    <w:p w14:paraId="1C0DAFCA" w14:textId="77777777" w:rsidR="00D95D9A" w:rsidRPr="00D95D9A" w:rsidRDefault="00D95D9A" w:rsidP="00D95D9A">
      <w:pPr>
        <w:pStyle w:val="QT3"/>
        <w:rPr>
          <w:szCs w:val="20"/>
        </w:rPr>
      </w:pPr>
      <w:proofErr w:type="spellStart"/>
      <w:r w:rsidRPr="00D95D9A">
        <w:rPr>
          <w:szCs w:val="20"/>
        </w:rPr>
        <w:t>myPlot</w:t>
      </w:r>
      <w:proofErr w:type="spellEnd"/>
      <w:r w:rsidRPr="00D95D9A">
        <w:rPr>
          <w:szCs w:val="20"/>
        </w:rPr>
        <w:t xml:space="preserve"> &lt;- </w:t>
      </w:r>
      <w:proofErr w:type="spellStart"/>
      <w:proofErr w:type="gramStart"/>
      <w:r w:rsidRPr="00D95D9A">
        <w:rPr>
          <w:szCs w:val="20"/>
        </w:rPr>
        <w:t>function</w:t>
      </w:r>
      <w:proofErr w:type="spellEnd"/>
      <w:r w:rsidRPr="00D95D9A">
        <w:rPr>
          <w:szCs w:val="20"/>
        </w:rPr>
        <w:t>(</w:t>
      </w:r>
      <w:proofErr w:type="spellStart"/>
      <w:proofErr w:type="gramEnd"/>
      <w:r w:rsidRPr="00D95D9A">
        <w:rPr>
          <w:szCs w:val="20"/>
        </w:rPr>
        <w:t>titel</w:t>
      </w:r>
      <w:proofErr w:type="spellEnd"/>
      <w:r w:rsidRPr="00D95D9A">
        <w:rPr>
          <w:szCs w:val="20"/>
        </w:rPr>
        <w:t xml:space="preserve">, </w:t>
      </w:r>
      <w:proofErr w:type="spellStart"/>
      <w:r w:rsidRPr="00D95D9A">
        <w:rPr>
          <w:szCs w:val="20"/>
        </w:rPr>
        <w:t>nWerte</w:t>
      </w:r>
      <w:proofErr w:type="spellEnd"/>
      <w:r w:rsidRPr="00D95D9A">
        <w:rPr>
          <w:szCs w:val="20"/>
        </w:rPr>
        <w:t>, Anteil){</w:t>
      </w:r>
    </w:p>
    <w:p w14:paraId="541DA542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g &lt;- </w:t>
      </w:r>
      <w:proofErr w:type="spellStart"/>
      <w:proofErr w:type="gramStart"/>
      <w:r w:rsidRPr="00D95D9A">
        <w:rPr>
          <w:szCs w:val="20"/>
        </w:rPr>
        <w:t>ggplot</w:t>
      </w:r>
      <w:proofErr w:type="spellEnd"/>
      <w:r w:rsidRPr="00D95D9A">
        <w:rPr>
          <w:szCs w:val="20"/>
        </w:rPr>
        <w:t>(</w:t>
      </w:r>
      <w:proofErr w:type="spellStart"/>
      <w:proofErr w:type="gramEnd"/>
      <w:r w:rsidRPr="00D95D9A">
        <w:rPr>
          <w:szCs w:val="20"/>
        </w:rPr>
        <w:t>data.frame</w:t>
      </w:r>
      <w:proofErr w:type="spellEnd"/>
      <w:r w:rsidRPr="00D95D9A">
        <w:rPr>
          <w:szCs w:val="20"/>
        </w:rPr>
        <w:t>(</w:t>
      </w:r>
      <w:proofErr w:type="spellStart"/>
      <w:r w:rsidRPr="00D95D9A">
        <w:rPr>
          <w:szCs w:val="20"/>
        </w:rPr>
        <w:t>nWerte</w:t>
      </w:r>
      <w:proofErr w:type="spellEnd"/>
      <w:r w:rsidRPr="00D95D9A">
        <w:rPr>
          <w:szCs w:val="20"/>
        </w:rPr>
        <w:t xml:space="preserve">, Anteil), </w:t>
      </w:r>
      <w:proofErr w:type="spellStart"/>
      <w:r w:rsidRPr="00D95D9A">
        <w:rPr>
          <w:szCs w:val="20"/>
        </w:rPr>
        <w:t>aes</w:t>
      </w:r>
      <w:proofErr w:type="spellEnd"/>
      <w:r w:rsidRPr="00D95D9A">
        <w:rPr>
          <w:szCs w:val="20"/>
        </w:rPr>
        <w:t xml:space="preserve">(x = </w:t>
      </w:r>
      <w:proofErr w:type="spellStart"/>
      <w:r w:rsidRPr="00D95D9A">
        <w:rPr>
          <w:szCs w:val="20"/>
        </w:rPr>
        <w:t>nWerte</w:t>
      </w:r>
      <w:proofErr w:type="spellEnd"/>
      <w:r w:rsidRPr="00D95D9A">
        <w:rPr>
          <w:szCs w:val="20"/>
        </w:rPr>
        <w:t>, y = Anteil)) +</w:t>
      </w:r>
    </w:p>
    <w:p w14:paraId="1059BCC1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  </w:t>
      </w:r>
      <w:proofErr w:type="spellStart"/>
      <w:proofErr w:type="gramStart"/>
      <w:r w:rsidRPr="00D95D9A">
        <w:rPr>
          <w:szCs w:val="20"/>
        </w:rPr>
        <w:t>ggtitle</w:t>
      </w:r>
      <w:proofErr w:type="spellEnd"/>
      <w:r w:rsidRPr="00D95D9A">
        <w:rPr>
          <w:szCs w:val="20"/>
        </w:rPr>
        <w:t>(</w:t>
      </w:r>
      <w:proofErr w:type="spellStart"/>
      <w:proofErr w:type="gramEnd"/>
      <w:r w:rsidRPr="00D95D9A">
        <w:rPr>
          <w:szCs w:val="20"/>
        </w:rPr>
        <w:t>titel</w:t>
      </w:r>
      <w:proofErr w:type="spellEnd"/>
      <w:r w:rsidRPr="00D95D9A">
        <w:rPr>
          <w:szCs w:val="20"/>
        </w:rPr>
        <w:t xml:space="preserve">, </w:t>
      </w:r>
      <w:proofErr w:type="spellStart"/>
      <w:r w:rsidRPr="00D95D9A">
        <w:rPr>
          <w:szCs w:val="20"/>
        </w:rPr>
        <w:t>subtitle</w:t>
      </w:r>
      <w:proofErr w:type="spellEnd"/>
      <w:r w:rsidRPr="00D95D9A">
        <w:rPr>
          <w:szCs w:val="20"/>
        </w:rPr>
        <w:t xml:space="preserve"> = </w:t>
      </w:r>
    </w:p>
    <w:p w14:paraId="5DAB018B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            </w:t>
      </w:r>
      <w:proofErr w:type="spellStart"/>
      <w:r w:rsidRPr="00D95D9A">
        <w:rPr>
          <w:szCs w:val="20"/>
        </w:rPr>
        <w:t>expression</w:t>
      </w:r>
      <w:proofErr w:type="spellEnd"/>
      <w:r w:rsidRPr="00D95D9A">
        <w:rPr>
          <w:szCs w:val="20"/>
        </w:rPr>
        <w:t>('H'[</w:t>
      </w:r>
      <w:proofErr w:type="gramStart"/>
      <w:r w:rsidRPr="00D95D9A">
        <w:rPr>
          <w:szCs w:val="20"/>
        </w:rPr>
        <w:t>0]*</w:t>
      </w:r>
      <w:proofErr w:type="gramEnd"/>
      <w:r w:rsidRPr="00D95D9A">
        <w:rPr>
          <w:szCs w:val="20"/>
        </w:rPr>
        <w:t>': Normalverteilung liegt vor')) +</w:t>
      </w:r>
    </w:p>
    <w:p w14:paraId="04670BA4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  </w:t>
      </w:r>
      <w:proofErr w:type="spellStart"/>
      <w:r w:rsidRPr="00D95D9A">
        <w:rPr>
          <w:szCs w:val="20"/>
        </w:rPr>
        <w:t>ylab</w:t>
      </w:r>
      <w:proofErr w:type="spellEnd"/>
      <w:r w:rsidRPr="00D95D9A">
        <w:rPr>
          <w:szCs w:val="20"/>
        </w:rPr>
        <w:t>(</w:t>
      </w:r>
      <w:proofErr w:type="spellStart"/>
      <w:r w:rsidRPr="00D95D9A">
        <w:rPr>
          <w:szCs w:val="20"/>
        </w:rPr>
        <w:t>expression</w:t>
      </w:r>
      <w:proofErr w:type="spellEnd"/>
      <w:r w:rsidRPr="00D95D9A">
        <w:rPr>
          <w:szCs w:val="20"/>
        </w:rPr>
        <w:t>('H'[</w:t>
      </w:r>
      <w:proofErr w:type="gramStart"/>
      <w:r w:rsidRPr="00D95D9A">
        <w:rPr>
          <w:szCs w:val="20"/>
        </w:rPr>
        <w:t>0]*</w:t>
      </w:r>
      <w:proofErr w:type="gramEnd"/>
      <w:r w:rsidRPr="00D95D9A">
        <w:rPr>
          <w:szCs w:val="20"/>
        </w:rPr>
        <w:t xml:space="preserve">' verworfen')) + </w:t>
      </w:r>
    </w:p>
    <w:p w14:paraId="00363367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  </w:t>
      </w:r>
      <w:proofErr w:type="spellStart"/>
      <w:proofErr w:type="gramStart"/>
      <w:r w:rsidRPr="00D95D9A">
        <w:rPr>
          <w:szCs w:val="20"/>
        </w:rPr>
        <w:t>xlab</w:t>
      </w:r>
      <w:proofErr w:type="spellEnd"/>
      <w:r w:rsidRPr="00D95D9A">
        <w:rPr>
          <w:szCs w:val="20"/>
        </w:rPr>
        <w:t>(</w:t>
      </w:r>
      <w:proofErr w:type="gramEnd"/>
      <w:r w:rsidRPr="00D95D9A">
        <w:rPr>
          <w:szCs w:val="20"/>
        </w:rPr>
        <w:t xml:space="preserve">"Stichproben-Größe: n") + </w:t>
      </w:r>
    </w:p>
    <w:p w14:paraId="3A5E98F6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  </w:t>
      </w:r>
      <w:proofErr w:type="spellStart"/>
      <w:r w:rsidRPr="00D95D9A">
        <w:rPr>
          <w:szCs w:val="20"/>
        </w:rPr>
        <w:t>scale_y_</w:t>
      </w:r>
      <w:proofErr w:type="gramStart"/>
      <w:r w:rsidRPr="00D95D9A">
        <w:rPr>
          <w:szCs w:val="20"/>
        </w:rPr>
        <w:t>continuous</w:t>
      </w:r>
      <w:proofErr w:type="spellEnd"/>
      <w:r w:rsidRPr="00D95D9A">
        <w:rPr>
          <w:szCs w:val="20"/>
        </w:rPr>
        <w:t>(</w:t>
      </w:r>
      <w:proofErr w:type="spellStart"/>
      <w:proofErr w:type="gramEnd"/>
      <w:r w:rsidRPr="00D95D9A">
        <w:rPr>
          <w:szCs w:val="20"/>
        </w:rPr>
        <w:t>labels</w:t>
      </w:r>
      <w:proofErr w:type="spellEnd"/>
      <w:r w:rsidRPr="00D95D9A">
        <w:rPr>
          <w:szCs w:val="20"/>
        </w:rPr>
        <w:t xml:space="preserve"> = </w:t>
      </w:r>
      <w:proofErr w:type="spellStart"/>
      <w:r w:rsidRPr="00D95D9A">
        <w:rPr>
          <w:szCs w:val="20"/>
        </w:rPr>
        <w:t>scales</w:t>
      </w:r>
      <w:proofErr w:type="spellEnd"/>
      <w:r w:rsidRPr="00D95D9A">
        <w:rPr>
          <w:szCs w:val="20"/>
        </w:rPr>
        <w:t>::</w:t>
      </w:r>
      <w:proofErr w:type="spellStart"/>
      <w:r w:rsidRPr="00D95D9A">
        <w:rPr>
          <w:szCs w:val="20"/>
        </w:rPr>
        <w:t>percent</w:t>
      </w:r>
      <w:proofErr w:type="spellEnd"/>
      <w:r w:rsidRPr="00D95D9A">
        <w:rPr>
          <w:szCs w:val="20"/>
        </w:rPr>
        <w:t xml:space="preserve">)  </w:t>
      </w:r>
    </w:p>
    <w:p w14:paraId="5A1EE517" w14:textId="77777777" w:rsidR="00D95D9A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 xml:space="preserve">  </w:t>
      </w:r>
      <w:proofErr w:type="spellStart"/>
      <w:r w:rsidRPr="00D95D9A">
        <w:rPr>
          <w:szCs w:val="20"/>
        </w:rPr>
        <w:t>return</w:t>
      </w:r>
      <w:proofErr w:type="spellEnd"/>
      <w:r w:rsidRPr="00D95D9A">
        <w:rPr>
          <w:szCs w:val="20"/>
        </w:rPr>
        <w:t>(g)</w:t>
      </w:r>
    </w:p>
    <w:p w14:paraId="0A128BE6" w14:textId="6E4795C5" w:rsidR="00ED45A3" w:rsidRPr="00D95D9A" w:rsidRDefault="00D95D9A" w:rsidP="00D95D9A">
      <w:pPr>
        <w:pStyle w:val="QT3"/>
        <w:rPr>
          <w:szCs w:val="20"/>
        </w:rPr>
      </w:pPr>
      <w:r w:rsidRPr="00D95D9A">
        <w:rPr>
          <w:szCs w:val="20"/>
        </w:rPr>
        <w:t>}</w:t>
      </w:r>
    </w:p>
    <w:p w14:paraId="7B9BD965" w14:textId="61E8ED62" w:rsidR="009E50AE" w:rsidRDefault="00B90D15" w:rsidP="006B2AF1">
      <w:r>
        <w:t>Wir haben</w:t>
      </w:r>
      <w:r w:rsidR="00536120">
        <w:t xml:space="preserve"> hier</w:t>
      </w:r>
      <w:r>
        <w:t xml:space="preserve"> </w:t>
      </w:r>
      <w:r w:rsidR="00DA157C">
        <w:t xml:space="preserve">den Funktionsaufruf </w:t>
      </w:r>
      <w:proofErr w:type="spellStart"/>
      <w:r w:rsidRPr="007E1577">
        <w:rPr>
          <w:rStyle w:val="QWordZchn"/>
          <w:sz w:val="20"/>
        </w:rPr>
        <w:t>scale_y_</w:t>
      </w:r>
      <w:proofErr w:type="gramStart"/>
      <w:r w:rsidRPr="007E1577">
        <w:rPr>
          <w:rStyle w:val="QWordZchn"/>
          <w:sz w:val="20"/>
        </w:rPr>
        <w:t>continuous</w:t>
      </w:r>
      <w:proofErr w:type="spellEnd"/>
      <w:r w:rsidRPr="007E1577">
        <w:rPr>
          <w:rStyle w:val="QWordZchn"/>
          <w:sz w:val="20"/>
        </w:rPr>
        <w:t>(</w:t>
      </w:r>
      <w:proofErr w:type="spellStart"/>
      <w:proofErr w:type="gramEnd"/>
      <w:r w:rsidRPr="007E1577">
        <w:rPr>
          <w:rStyle w:val="QWordZchn"/>
          <w:sz w:val="20"/>
        </w:rPr>
        <w:t>labels</w:t>
      </w:r>
      <w:proofErr w:type="spellEnd"/>
      <w:r w:rsidRPr="007E1577">
        <w:rPr>
          <w:rStyle w:val="QWordZchn"/>
          <w:sz w:val="20"/>
        </w:rPr>
        <w:t xml:space="preserve"> = </w:t>
      </w:r>
      <w:proofErr w:type="spellStart"/>
      <w:r w:rsidRPr="007E1577">
        <w:rPr>
          <w:rStyle w:val="QWordZchn"/>
          <w:sz w:val="20"/>
        </w:rPr>
        <w:t>scales</w:t>
      </w:r>
      <w:proofErr w:type="spellEnd"/>
      <w:r w:rsidRPr="007E1577">
        <w:rPr>
          <w:rStyle w:val="QWordZchn"/>
          <w:sz w:val="20"/>
        </w:rPr>
        <w:t>::</w:t>
      </w:r>
      <w:proofErr w:type="spellStart"/>
      <w:r w:rsidRPr="007E1577">
        <w:rPr>
          <w:rStyle w:val="QWordZchn"/>
          <w:sz w:val="20"/>
        </w:rPr>
        <w:t>percent</w:t>
      </w:r>
      <w:proofErr w:type="spellEnd"/>
      <w:r w:rsidRPr="007E1577">
        <w:rPr>
          <w:rStyle w:val="QWordZchn"/>
          <w:sz w:val="20"/>
        </w:rPr>
        <w:t>)</w:t>
      </w:r>
      <w:r w:rsidR="00DA157C">
        <w:t xml:space="preserve"> benutzt, um die y-Achse mit den entsprechenden Prozentzahlen zu skalieren. Neu ist auch </w:t>
      </w:r>
      <w:r w:rsidR="00AC7CF6">
        <w:br/>
      </w:r>
      <w:proofErr w:type="spellStart"/>
      <w:r w:rsidR="00DA157C" w:rsidRPr="007E1577">
        <w:rPr>
          <w:rStyle w:val="QWordZchn"/>
          <w:sz w:val="20"/>
        </w:rPr>
        <w:t>expression</w:t>
      </w:r>
      <w:proofErr w:type="spellEnd"/>
      <w:r w:rsidR="00DA157C" w:rsidRPr="007E1577">
        <w:rPr>
          <w:rStyle w:val="QWordZchn"/>
          <w:sz w:val="20"/>
        </w:rPr>
        <w:t>('H'[0]*': Normalverteilung liegt vor'))</w:t>
      </w:r>
      <w:r w:rsidR="00DA157C" w:rsidRPr="00536120">
        <w:t xml:space="preserve"> </w:t>
      </w:r>
      <w:r w:rsidR="00536120" w:rsidRPr="00536120">
        <w:t>.</w:t>
      </w:r>
      <w:r w:rsidR="00AC7CF6">
        <w:br/>
      </w:r>
      <w:r w:rsidR="00536120">
        <w:t>D</w:t>
      </w:r>
      <w:r w:rsidR="00DA157C">
        <w:t xml:space="preserve">amit </w:t>
      </w:r>
      <w:r w:rsidR="00AC7CF6">
        <w:t>wird der</w:t>
      </w:r>
      <w:r w:rsidR="00AB67FF">
        <w:t xml:space="preserve"> folgende</w:t>
      </w:r>
      <w:r w:rsidR="00DA157C">
        <w:t xml:space="preserve"> Text im Plot </w:t>
      </w:r>
      <w:r w:rsidR="00AC7CF6">
        <w:t>erzeugt</w:t>
      </w:r>
      <w:r w:rsidR="00DA157C">
        <w:t>: „</w:t>
      </w:r>
      <w:r w:rsidR="00DA157C" w:rsidRPr="007E1577">
        <w:rPr>
          <w:rStyle w:val="QWordZchn"/>
          <w:sz w:val="20"/>
        </w:rPr>
        <w:t>H</w:t>
      </w:r>
      <w:r w:rsidR="00DA157C" w:rsidRPr="007E1577">
        <w:rPr>
          <w:rStyle w:val="QWordZchn"/>
          <w:sz w:val="20"/>
          <w:vertAlign w:val="subscript"/>
        </w:rPr>
        <w:t>0</w:t>
      </w:r>
      <w:r w:rsidR="00DA157C" w:rsidRPr="007E1577">
        <w:rPr>
          <w:rStyle w:val="QWordZchn"/>
          <w:sz w:val="20"/>
        </w:rPr>
        <w:t xml:space="preserve"> : Normalverteilung liegt vor</w:t>
      </w:r>
      <w:r w:rsidR="00DA157C">
        <w:t>“. D</w:t>
      </w:r>
      <w:r w:rsidR="00AC7CF6">
        <w:t>er mit</w:t>
      </w:r>
      <w:r w:rsidR="00DA157C">
        <w:t xml:space="preserve"> </w:t>
      </w:r>
      <w:r w:rsidR="00DA157C" w:rsidRPr="007E1577">
        <w:rPr>
          <w:rStyle w:val="QWordZchn"/>
          <w:sz w:val="20"/>
        </w:rPr>
        <w:t>[]</w:t>
      </w:r>
      <w:r w:rsidR="00DA157C">
        <w:t xml:space="preserve"> </w:t>
      </w:r>
      <w:r w:rsidR="00AC7CF6">
        <w:t>umschlossene Buchstabe wird also tiefergestellt.</w:t>
      </w:r>
      <w:r w:rsidR="00AC7CF6">
        <w:rPr>
          <w:rStyle w:val="Funotenzeichen"/>
        </w:rPr>
        <w:footnoteReference w:id="4"/>
      </w:r>
      <w:r w:rsidR="00AC7CF6">
        <w:t xml:space="preserve"> Auf die genaue Syntax wollen wir an dieser Stelle nicht eingehen</w:t>
      </w:r>
      <w:r w:rsidR="00536120">
        <w:t>, sondern lediglich ein weiteres Beispiel anführen</w:t>
      </w:r>
      <w:r w:rsidR="009E50AE">
        <w:t>:</w:t>
      </w:r>
    </w:p>
    <w:p w14:paraId="3C670758" w14:textId="19A81A43" w:rsidR="009E50AE" w:rsidRPr="009E50AE" w:rsidRDefault="009E50AE" w:rsidP="009E50AE">
      <w:pPr>
        <w:pStyle w:val="QT3"/>
        <w:rPr>
          <w:szCs w:val="20"/>
        </w:rPr>
      </w:pPr>
      <w:proofErr w:type="spellStart"/>
      <w:proofErr w:type="gramStart"/>
      <w:r w:rsidRPr="009E50AE">
        <w:rPr>
          <w:szCs w:val="20"/>
        </w:rPr>
        <w:t>ggplot</w:t>
      </w:r>
      <w:proofErr w:type="spellEnd"/>
      <w:r w:rsidRPr="009E50AE">
        <w:rPr>
          <w:szCs w:val="20"/>
        </w:rPr>
        <w:t>(</w:t>
      </w:r>
      <w:proofErr w:type="gramEnd"/>
      <w:r w:rsidRPr="009E50AE">
        <w:rPr>
          <w:szCs w:val="20"/>
        </w:rPr>
        <w:t xml:space="preserve">) + </w:t>
      </w:r>
      <w:proofErr w:type="spellStart"/>
      <w:r w:rsidRPr="009E50AE">
        <w:rPr>
          <w:szCs w:val="20"/>
        </w:rPr>
        <w:t>ggtitle</w:t>
      </w:r>
      <w:proofErr w:type="spellEnd"/>
      <w:r w:rsidRPr="009E50AE">
        <w:rPr>
          <w:szCs w:val="20"/>
        </w:rPr>
        <w:t>(</w:t>
      </w:r>
      <w:proofErr w:type="spellStart"/>
      <w:r w:rsidRPr="009E50AE">
        <w:rPr>
          <w:szCs w:val="20"/>
        </w:rPr>
        <w:t>expression</w:t>
      </w:r>
      <w:proofErr w:type="spellEnd"/>
      <w:r w:rsidRPr="009E50AE">
        <w:rPr>
          <w:szCs w:val="20"/>
        </w:rPr>
        <w:t>('Beispiel: A'['1,2']* ' und B' ^'1,2'))</w:t>
      </w:r>
    </w:p>
    <w:p w14:paraId="03E459E1" w14:textId="368A0CDF" w:rsidR="00D95D9A" w:rsidRDefault="00B25D54" w:rsidP="006B2AF1">
      <w:r>
        <w:t xml:space="preserve">Die obige Anweisung ergibt </w:t>
      </w:r>
      <w:r w:rsidR="009E50AE">
        <w:t>den folgenden (leeren) Plot:</w:t>
      </w:r>
    </w:p>
    <w:p w14:paraId="1BE39FDB" w14:textId="28336456" w:rsidR="009E50AE" w:rsidRDefault="009E50AE" w:rsidP="006B2AF1"/>
    <w:p w14:paraId="22A62794" w14:textId="77777777" w:rsidR="009E50AE" w:rsidRDefault="009E50AE" w:rsidP="009E50AE">
      <w:pPr>
        <w:keepNext/>
      </w:pPr>
      <w:r>
        <w:rPr>
          <w:noProof/>
        </w:rPr>
        <w:drawing>
          <wp:inline distT="0" distB="0" distL="0" distR="0" wp14:anchorId="412D119D" wp14:editId="5D557720">
            <wp:extent cx="2880000" cy="976071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tySubscript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F774" w14:textId="1A8EC3C2" w:rsidR="009E50AE" w:rsidRDefault="009E50AE" w:rsidP="009E50AE">
      <w:pPr>
        <w:pStyle w:val="Beschriftung"/>
      </w:pPr>
      <w:bookmarkStart w:id="4" w:name="_Ref27591397"/>
      <w:r>
        <w:t xml:space="preserve">Abbildung </w:t>
      </w:r>
      <w:fldSimple w:instr=" SEQ Abbildung \* ARABIC ">
        <w:r w:rsidR="00A32D58">
          <w:rPr>
            <w:noProof/>
          </w:rPr>
          <w:t>1</w:t>
        </w:r>
      </w:fldSimple>
      <w:bookmarkEnd w:id="4"/>
      <w:r>
        <w:t>: Leer Plot mit tiefer und höher gestellten Buchstaben im Titel</w:t>
      </w:r>
    </w:p>
    <w:p w14:paraId="0EF77C31" w14:textId="06FA0F08" w:rsidR="009E50AE" w:rsidRDefault="009E50AE" w:rsidP="006B2AF1"/>
    <w:p w14:paraId="421F52F0" w14:textId="1AA4B54A" w:rsidR="009E50AE" w:rsidRDefault="009E50AE" w:rsidP="006B2AF1"/>
    <w:p w14:paraId="6187B3AC" w14:textId="173257C6" w:rsidR="00D95D9A" w:rsidRPr="00DA157C" w:rsidRDefault="00D95D9A" w:rsidP="006B2AF1"/>
    <w:p w14:paraId="1A718000" w14:textId="15A1DA3F" w:rsidR="006B702E" w:rsidRDefault="006B702E" w:rsidP="006B2AF1">
      <w:r>
        <w:t xml:space="preserve">Die zweite Funktion </w:t>
      </w:r>
      <w:proofErr w:type="spellStart"/>
      <w:r w:rsidR="00B0585D" w:rsidRPr="007E1577">
        <w:rPr>
          <w:rStyle w:val="QWordZchn"/>
          <w:sz w:val="20"/>
        </w:rPr>
        <w:t>pShapiro</w:t>
      </w:r>
      <w:proofErr w:type="spellEnd"/>
      <w:r w:rsidR="00B0585D" w:rsidRPr="007E1577">
        <w:rPr>
          <w:rStyle w:val="QWordZchn"/>
          <w:sz w:val="20"/>
        </w:rPr>
        <w:t>(n)</w:t>
      </w:r>
      <w:r w:rsidR="00AB67FF" w:rsidRPr="00AB67FF">
        <w:t xml:space="preserve"> </w:t>
      </w:r>
      <w:r>
        <w:t xml:space="preserve">erzeugt </w:t>
      </w:r>
      <w:r w:rsidR="004C4FB5">
        <w:t xml:space="preserve">in [-1,1] gleichverteilte </w:t>
      </w:r>
      <w:r>
        <w:t xml:space="preserve">Stichproben der Größe </w:t>
      </w:r>
      <w:r w:rsidRPr="007E1577">
        <w:rPr>
          <w:rStyle w:val="QWordZchn"/>
          <w:sz w:val="20"/>
        </w:rPr>
        <w:t>n</w:t>
      </w:r>
      <w:r>
        <w:t xml:space="preserve">, führt den </w:t>
      </w:r>
      <w:r w:rsidRPr="005D5919">
        <w:t>Shapiro-Wilk-Test</w:t>
      </w:r>
      <w:r>
        <w:t xml:space="preserve"> durch und gibt den entsprechenden p-Wert zurück. Wollen wir eine andere Wahrscheinlichkeitsverteilung zugrunde legen, </w:t>
      </w:r>
      <w:r w:rsidR="004C4FB5">
        <w:t>dann muss diese</w:t>
      </w:r>
      <w:r>
        <w:t xml:space="preserve"> Funktion an</w:t>
      </w:r>
      <w:r w:rsidR="004C4FB5">
        <w:t>ge</w:t>
      </w:r>
      <w:r>
        <w:t>pass</w:t>
      </w:r>
      <w:r w:rsidR="004C4FB5">
        <w:t>t</w:t>
      </w:r>
      <w:r w:rsidR="00AF4C6D">
        <w:t xml:space="preserve"> werden</w:t>
      </w:r>
      <w:r>
        <w:t>.</w:t>
      </w:r>
    </w:p>
    <w:p w14:paraId="5780C90C" w14:textId="77777777" w:rsidR="004C4FB5" w:rsidRDefault="004C4FB5" w:rsidP="004C4FB5">
      <w:pPr>
        <w:pStyle w:val="QT3"/>
      </w:pPr>
      <w:r>
        <w:t># Shapiro-Wilk-Test</w:t>
      </w:r>
    </w:p>
    <w:p w14:paraId="02ADB278" w14:textId="77777777" w:rsidR="004C4FB5" w:rsidRDefault="004C4FB5" w:rsidP="004C4FB5">
      <w:pPr>
        <w:pStyle w:val="QT3"/>
      </w:pPr>
      <w:r>
        <w:t># Stichproben gleichverteilt</w:t>
      </w:r>
    </w:p>
    <w:p w14:paraId="5CA468A7" w14:textId="77777777" w:rsidR="004C4FB5" w:rsidRDefault="004C4FB5" w:rsidP="004C4FB5">
      <w:pPr>
        <w:pStyle w:val="QT3"/>
      </w:pPr>
      <w:r>
        <w:t># n: Stichprobengröße</w:t>
      </w:r>
    </w:p>
    <w:p w14:paraId="2A4FBE51" w14:textId="77777777" w:rsidR="004C4FB5" w:rsidRDefault="004C4FB5" w:rsidP="004C4FB5">
      <w:pPr>
        <w:pStyle w:val="QT3"/>
      </w:pPr>
      <w:proofErr w:type="spellStart"/>
      <w:r>
        <w:t>pShapiroTest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(n</w:t>
      </w:r>
      <w:proofErr w:type="gramStart"/>
      <w:r>
        <w:t>){</w:t>
      </w:r>
      <w:proofErr w:type="gramEnd"/>
    </w:p>
    <w:p w14:paraId="5044E644" w14:textId="77777777" w:rsidR="004C4FB5" w:rsidRDefault="004C4FB5" w:rsidP="004C4FB5">
      <w:pPr>
        <w:pStyle w:val="QT3"/>
      </w:pPr>
      <w:r>
        <w:t xml:space="preserve">  </w:t>
      </w:r>
      <w:proofErr w:type="spellStart"/>
      <w:r>
        <w:t>stichprobe</w:t>
      </w:r>
      <w:proofErr w:type="spellEnd"/>
      <w:r>
        <w:t xml:space="preserve">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 xml:space="preserve">n, min=-1, </w:t>
      </w:r>
      <w:proofErr w:type="spellStart"/>
      <w:r>
        <w:t>max</w:t>
      </w:r>
      <w:proofErr w:type="spellEnd"/>
      <w:r>
        <w:t>=1)</w:t>
      </w:r>
    </w:p>
    <w:p w14:paraId="7E42AB6C" w14:textId="77777777" w:rsidR="004C4FB5" w:rsidRDefault="004C4FB5" w:rsidP="004C4FB5">
      <w:pPr>
        <w:pStyle w:val="QT3"/>
      </w:pPr>
      <w:r>
        <w:t xml:space="preserve">  h &lt;- </w:t>
      </w:r>
      <w:proofErr w:type="spellStart"/>
      <w:r>
        <w:t>shapiro.test</w:t>
      </w:r>
      <w:proofErr w:type="spellEnd"/>
      <w:r>
        <w:t>(</w:t>
      </w:r>
      <w:proofErr w:type="spellStart"/>
      <w:r>
        <w:t>stichprobe</w:t>
      </w:r>
      <w:proofErr w:type="spellEnd"/>
      <w:r>
        <w:t xml:space="preserve">) </w:t>
      </w:r>
    </w:p>
    <w:p w14:paraId="5EB73D94" w14:textId="77777777" w:rsidR="004C4FB5" w:rsidRDefault="004C4FB5" w:rsidP="004C4FB5">
      <w:pPr>
        <w:pStyle w:val="QT3"/>
      </w:pPr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h$p.value</w:t>
      </w:r>
      <w:proofErr w:type="spellEnd"/>
      <w:r>
        <w:t>)</w:t>
      </w:r>
    </w:p>
    <w:p w14:paraId="2231D79C" w14:textId="36C22D9C" w:rsidR="006B702E" w:rsidRDefault="004C4FB5" w:rsidP="004C4FB5">
      <w:pPr>
        <w:pStyle w:val="QT3"/>
      </w:pPr>
      <w:r>
        <w:t>}</w:t>
      </w:r>
    </w:p>
    <w:p w14:paraId="15FD0B9A" w14:textId="17F45DCE" w:rsidR="00ED45A3" w:rsidRPr="00B0585D" w:rsidRDefault="006B702E" w:rsidP="006B2AF1">
      <w:r>
        <w:t xml:space="preserve">Die dritte Funktion </w:t>
      </w:r>
      <w:proofErr w:type="spellStart"/>
      <w:proofErr w:type="gramStart"/>
      <w:r w:rsidRPr="007E1577">
        <w:rPr>
          <w:rStyle w:val="QWordZchn"/>
          <w:sz w:val="20"/>
        </w:rPr>
        <w:t>replicate</w:t>
      </w:r>
      <w:r w:rsidR="00AB064C" w:rsidRPr="007E1577">
        <w:rPr>
          <w:rStyle w:val="QWordZchn"/>
          <w:sz w:val="20"/>
        </w:rPr>
        <w:t>Test</w:t>
      </w:r>
      <w:proofErr w:type="spellEnd"/>
      <w:r w:rsidRPr="007E1577">
        <w:rPr>
          <w:rStyle w:val="QWordZchn"/>
          <w:sz w:val="20"/>
        </w:rPr>
        <w:t>(</w:t>
      </w:r>
      <w:proofErr w:type="gramEnd"/>
      <w:r w:rsidRPr="007E1577">
        <w:rPr>
          <w:rStyle w:val="QWordZchn"/>
          <w:sz w:val="20"/>
        </w:rPr>
        <w:t>)</w:t>
      </w:r>
      <w:r>
        <w:t xml:space="preserve"> ruft </w:t>
      </w:r>
      <w:proofErr w:type="spellStart"/>
      <w:r w:rsidR="003D2BCF" w:rsidRPr="007E1577">
        <w:rPr>
          <w:rStyle w:val="QWordZchn"/>
          <w:sz w:val="20"/>
        </w:rPr>
        <w:t>nTest</w:t>
      </w:r>
      <w:proofErr w:type="spellEnd"/>
      <w:r w:rsidR="003D2BCF">
        <w:t>-mal</w:t>
      </w:r>
      <w:r>
        <w:t xml:space="preserve"> die </w:t>
      </w:r>
      <w:r w:rsidR="00AB064C">
        <w:t xml:space="preserve">übergebene </w:t>
      </w:r>
      <w:r>
        <w:t xml:space="preserve">Funktion </w:t>
      </w:r>
      <w:r w:rsidR="00AB064C" w:rsidRPr="007E1577">
        <w:rPr>
          <w:rStyle w:val="QWordZchn"/>
          <w:sz w:val="20"/>
        </w:rPr>
        <w:t>FUN(</w:t>
      </w:r>
      <w:r w:rsidR="003D2BCF" w:rsidRPr="007E1577">
        <w:rPr>
          <w:rStyle w:val="QWordZchn"/>
          <w:sz w:val="20"/>
        </w:rPr>
        <w:t>n</w:t>
      </w:r>
      <w:r w:rsidR="00AB064C" w:rsidRPr="007E1577">
        <w:rPr>
          <w:rStyle w:val="QWordZchn"/>
          <w:sz w:val="20"/>
        </w:rPr>
        <w:t>)</w:t>
      </w:r>
      <w:r>
        <w:t xml:space="preserve"> auf</w:t>
      </w:r>
      <w:r w:rsidR="00B0585D">
        <w:t xml:space="preserve"> und gibt den Anteil zurück</w:t>
      </w:r>
      <w:r w:rsidR="00803B73">
        <w:t xml:space="preserve">, </w:t>
      </w:r>
      <w:r w:rsidR="00B0585D">
        <w:t xml:space="preserve">wie oft der entsprechende p-Wert unter dem </w:t>
      </w:r>
      <w:r w:rsidR="00B0585D" w:rsidRPr="00B0585D">
        <w:t xml:space="preserve">Signifikanzniveau α </w:t>
      </w:r>
      <w:r w:rsidR="00B0585D">
        <w:t>gelegen hat.</w:t>
      </w:r>
    </w:p>
    <w:p w14:paraId="292B312A" w14:textId="552E2EA3" w:rsidR="00803B73" w:rsidRDefault="00803B73" w:rsidP="00803B73">
      <w:pPr>
        <w:pStyle w:val="QT3"/>
      </w:pPr>
      <w:r>
        <w:t># n: S</w:t>
      </w:r>
      <w:r w:rsidR="003D2BCF">
        <w:t>t</w:t>
      </w:r>
      <w:r>
        <w:t>ichprobengröße</w:t>
      </w:r>
    </w:p>
    <w:p w14:paraId="7909DEC3" w14:textId="77777777" w:rsidR="00803B73" w:rsidRDefault="00803B73" w:rsidP="00803B73">
      <w:pPr>
        <w:pStyle w:val="QT3"/>
      </w:pPr>
      <w:r>
        <w:t xml:space="preserve"># FUN: Testfunktion (Default: </w:t>
      </w:r>
      <w:proofErr w:type="spellStart"/>
      <w:r>
        <w:t>pShapiroTest</w:t>
      </w:r>
      <w:proofErr w:type="spellEnd"/>
      <w:r>
        <w:t>)</w:t>
      </w:r>
    </w:p>
    <w:p w14:paraId="0AB3DC20" w14:textId="77777777" w:rsidR="00803B73" w:rsidRDefault="00803B73" w:rsidP="00803B73">
      <w:pPr>
        <w:pStyle w:val="QT3"/>
      </w:pPr>
      <w:r>
        <w:t xml:space="preserve"># </w:t>
      </w:r>
      <w:proofErr w:type="spellStart"/>
      <w:r>
        <w:t>nTest</w:t>
      </w:r>
      <w:proofErr w:type="spellEnd"/>
      <w:r>
        <w:t xml:space="preserve">: Anzahl der Tests (Wiederholungen) </w:t>
      </w:r>
    </w:p>
    <w:p w14:paraId="31105FB6" w14:textId="77777777" w:rsidR="00803B73" w:rsidRDefault="00803B73" w:rsidP="00803B73">
      <w:pPr>
        <w:pStyle w:val="QT3"/>
      </w:pPr>
      <w:r>
        <w:t xml:space="preserve"># </w:t>
      </w:r>
      <w:proofErr w:type="spellStart"/>
      <w:r>
        <w:t>alpha</w:t>
      </w:r>
      <w:proofErr w:type="spellEnd"/>
      <w:r>
        <w:t>: entspricht dem Signifikanzniveau</w:t>
      </w:r>
    </w:p>
    <w:p w14:paraId="5C34A9C6" w14:textId="6CD4A2DA" w:rsidR="00803B73" w:rsidRDefault="00803B73" w:rsidP="00803B73">
      <w:pPr>
        <w:pStyle w:val="QT3"/>
      </w:pPr>
      <w:proofErr w:type="spellStart"/>
      <w:r>
        <w:t>replicateTest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 w:rsidR="00361A32">
        <w:t>(</w:t>
      </w:r>
      <w:proofErr w:type="gramEnd"/>
      <w:r w:rsidR="00361A32">
        <w:t>n, FUN=</w:t>
      </w:r>
      <w:proofErr w:type="spellStart"/>
      <w:r w:rsidR="00361A32">
        <w:t>pShapiroTest</w:t>
      </w:r>
      <w:proofErr w:type="spellEnd"/>
      <w:r w:rsidR="00361A32">
        <w:t xml:space="preserve">, </w:t>
      </w:r>
      <w:proofErr w:type="spellStart"/>
      <w:r w:rsidR="00361A32">
        <w:t>nTest</w:t>
      </w:r>
      <w:proofErr w:type="spellEnd"/>
      <w:r w:rsidR="00361A32">
        <w:t xml:space="preserve">, </w:t>
      </w:r>
      <w:proofErr w:type="spellStart"/>
      <w:r w:rsidR="00361A32">
        <w:t>alpha</w:t>
      </w:r>
      <w:proofErr w:type="spellEnd"/>
      <w:r>
        <w:t>){</w:t>
      </w:r>
    </w:p>
    <w:p w14:paraId="6B61F6E8" w14:textId="77777777" w:rsidR="00803B73" w:rsidRDefault="00803B73" w:rsidP="00803B73">
      <w:pPr>
        <w:pStyle w:val="QT3"/>
      </w:pPr>
      <w:r>
        <w:t xml:space="preserve">  </w:t>
      </w:r>
      <w:proofErr w:type="spellStart"/>
      <w:r>
        <w:t>res</w:t>
      </w:r>
      <w:proofErr w:type="spellEnd"/>
      <w:r>
        <w:t xml:space="preserve"> &lt;- </w:t>
      </w:r>
      <w:proofErr w:type="spellStart"/>
      <w:proofErr w:type="gramStart"/>
      <w:r>
        <w:t>replicate</w:t>
      </w:r>
      <w:proofErr w:type="spellEnd"/>
      <w:r>
        <w:t>(</w:t>
      </w:r>
      <w:proofErr w:type="spellStart"/>
      <w:proofErr w:type="gramEnd"/>
      <w:r>
        <w:t>nTest</w:t>
      </w:r>
      <w:proofErr w:type="spellEnd"/>
      <w:r>
        <w:t>, FUN(n))</w:t>
      </w:r>
    </w:p>
    <w:p w14:paraId="284A044A" w14:textId="77777777" w:rsidR="00803B73" w:rsidRDefault="00803B73" w:rsidP="00803B73">
      <w:pPr>
        <w:pStyle w:val="QT3"/>
      </w:pPr>
      <w:r>
        <w:t xml:space="preserve">  </w:t>
      </w:r>
      <w:proofErr w:type="spellStart"/>
      <w:proofErr w:type="gramStart"/>
      <w:r>
        <w:t>return</w:t>
      </w:r>
      <w:proofErr w:type="spellEnd"/>
      <w:r>
        <w:t>(</w:t>
      </w:r>
      <w:proofErr w:type="spellStart"/>
      <w:proofErr w:type="gramEnd"/>
      <w:r>
        <w:t>sum</w:t>
      </w:r>
      <w:proofErr w:type="spellEnd"/>
      <w:r>
        <w:t>(</w:t>
      </w:r>
      <w:proofErr w:type="spellStart"/>
      <w:r>
        <w:t>res</w:t>
      </w:r>
      <w:proofErr w:type="spellEnd"/>
      <w:r>
        <w:t xml:space="preserve"> &lt;= </w:t>
      </w:r>
      <w:proofErr w:type="spellStart"/>
      <w:r>
        <w:t>alpha</w:t>
      </w:r>
      <w:proofErr w:type="spellEnd"/>
      <w:r>
        <w:t>)/</w:t>
      </w:r>
      <w:proofErr w:type="spellStart"/>
      <w:r>
        <w:t>nTest</w:t>
      </w:r>
      <w:proofErr w:type="spellEnd"/>
      <w:r>
        <w:t>)</w:t>
      </w:r>
    </w:p>
    <w:p w14:paraId="2CCCC1D0" w14:textId="3A9354D6" w:rsidR="00423C27" w:rsidRDefault="00803B73" w:rsidP="00803B73">
      <w:pPr>
        <w:pStyle w:val="QT3"/>
      </w:pPr>
      <w:r>
        <w:t>}</w:t>
      </w:r>
    </w:p>
    <w:p w14:paraId="73ADA828" w14:textId="2ACA4084" w:rsidR="00D87000" w:rsidRDefault="00D87000" w:rsidP="006B2AF1"/>
    <w:p w14:paraId="2C19E2FE" w14:textId="2F63F27D" w:rsidR="00B0585D" w:rsidRDefault="00B0585D" w:rsidP="006B2AF1"/>
    <w:p w14:paraId="2204C689" w14:textId="64087139" w:rsidR="00803B73" w:rsidRDefault="00803B73" w:rsidP="00803B73">
      <w:r>
        <w:t xml:space="preserve">In der vierten Funktion </w:t>
      </w:r>
      <w:proofErr w:type="spellStart"/>
      <w:proofErr w:type="gramStart"/>
      <w:r w:rsidRPr="007E1577">
        <w:rPr>
          <w:rStyle w:val="QWordZchn"/>
          <w:sz w:val="20"/>
        </w:rPr>
        <w:t>testShapiro</w:t>
      </w:r>
      <w:proofErr w:type="spellEnd"/>
      <w:r w:rsidRPr="007E1577">
        <w:rPr>
          <w:rStyle w:val="QWordZchn"/>
          <w:sz w:val="20"/>
        </w:rPr>
        <w:t>(</w:t>
      </w:r>
      <w:proofErr w:type="gramEnd"/>
      <w:r w:rsidRPr="007E1577">
        <w:rPr>
          <w:rStyle w:val="QWordZchn"/>
          <w:sz w:val="20"/>
        </w:rPr>
        <w:t>)</w:t>
      </w:r>
      <w:r>
        <w:t xml:space="preserve"> </w:t>
      </w:r>
      <w:r w:rsidR="003D2BCF">
        <w:t xml:space="preserve">schließlich </w:t>
      </w:r>
      <w:r>
        <w:t>wird festgelegt</w:t>
      </w:r>
      <w:r w:rsidR="003D2BCF">
        <w:t>:</w:t>
      </w:r>
    </w:p>
    <w:p w14:paraId="63302BD2" w14:textId="1B88CB8B" w:rsidR="00803B73" w:rsidRDefault="00803B73" w:rsidP="00AB064C">
      <w:pPr>
        <w:pStyle w:val="Listenabsatz"/>
        <w:numPr>
          <w:ilvl w:val="0"/>
          <w:numId w:val="24"/>
        </w:numPr>
      </w:pPr>
      <w:r>
        <w:t>die Stichprobengröße</w:t>
      </w:r>
      <w:r w:rsidR="00AB064C">
        <w:t xml:space="preserve"> </w:t>
      </w:r>
      <w:r w:rsidR="00AB064C" w:rsidRPr="007E1577">
        <w:rPr>
          <w:rStyle w:val="QWordZchn"/>
          <w:sz w:val="20"/>
        </w:rPr>
        <w:t>n</w:t>
      </w:r>
    </w:p>
    <w:p w14:paraId="232B6C14" w14:textId="58BBE64C" w:rsidR="00803B73" w:rsidRDefault="00803B73" w:rsidP="00AB064C">
      <w:pPr>
        <w:pStyle w:val="Listenabsatz"/>
        <w:numPr>
          <w:ilvl w:val="0"/>
          <w:numId w:val="24"/>
        </w:numPr>
      </w:pPr>
      <w:r>
        <w:t xml:space="preserve">welcher Test benutzt werden soll </w:t>
      </w:r>
      <w:r w:rsidR="00361A32">
        <w:t xml:space="preserve">(der </w:t>
      </w:r>
      <w:proofErr w:type="spellStart"/>
      <w:r w:rsidR="00361A32">
        <w:t>Defaultwert</w:t>
      </w:r>
      <w:proofErr w:type="spellEnd"/>
      <w:r w:rsidR="00361A32">
        <w:t xml:space="preserve"> ist die Funktion </w:t>
      </w:r>
      <w:proofErr w:type="spellStart"/>
      <w:proofErr w:type="gramStart"/>
      <w:r w:rsidR="00361A32" w:rsidRPr="00361A32">
        <w:rPr>
          <w:rStyle w:val="QWordZchn"/>
          <w:sz w:val="20"/>
          <w:szCs w:val="20"/>
        </w:rPr>
        <w:t>pShapiroTest</w:t>
      </w:r>
      <w:proofErr w:type="spellEnd"/>
      <w:r w:rsidR="00361A32" w:rsidRPr="00361A32">
        <w:rPr>
          <w:rStyle w:val="QWordZchn"/>
          <w:sz w:val="20"/>
          <w:szCs w:val="20"/>
        </w:rPr>
        <w:t>(</w:t>
      </w:r>
      <w:proofErr w:type="gramEnd"/>
      <w:r w:rsidR="00361A32" w:rsidRPr="00361A32">
        <w:rPr>
          <w:rStyle w:val="QWordZchn"/>
          <w:sz w:val="20"/>
          <w:szCs w:val="20"/>
        </w:rPr>
        <w:t>)</w:t>
      </w:r>
      <w:r w:rsidR="00361A32">
        <w:t>)</w:t>
      </w:r>
    </w:p>
    <w:p w14:paraId="12EF8027" w14:textId="7C19790B" w:rsidR="00803B73" w:rsidRDefault="00803B73" w:rsidP="00AB064C">
      <w:pPr>
        <w:pStyle w:val="Listenabsatz"/>
        <w:numPr>
          <w:ilvl w:val="0"/>
          <w:numId w:val="24"/>
        </w:numPr>
      </w:pPr>
      <w:r>
        <w:t xml:space="preserve">wie oft </w:t>
      </w:r>
      <w:r w:rsidR="00361A32">
        <w:t xml:space="preserve">(bei gegebener Stichprobengröße) </w:t>
      </w:r>
      <w:r>
        <w:t>ein Test ausgeführt werden soll</w:t>
      </w:r>
      <w:r w:rsidR="00AB064C">
        <w:t xml:space="preserve"> (</w:t>
      </w:r>
      <w:proofErr w:type="spellStart"/>
      <w:r w:rsidR="00AB064C" w:rsidRPr="007E1577">
        <w:rPr>
          <w:rStyle w:val="QWordZchn"/>
          <w:sz w:val="20"/>
        </w:rPr>
        <w:t>nTest</w:t>
      </w:r>
      <w:proofErr w:type="spellEnd"/>
      <w:r w:rsidR="00AB064C">
        <w:t>)</w:t>
      </w:r>
    </w:p>
    <w:p w14:paraId="1267CBE7" w14:textId="5BA247F4" w:rsidR="00803B73" w:rsidRDefault="00803B73" w:rsidP="00AB064C">
      <w:pPr>
        <w:pStyle w:val="Listenabsatz"/>
        <w:numPr>
          <w:ilvl w:val="0"/>
          <w:numId w:val="24"/>
        </w:numPr>
      </w:pPr>
      <w:r>
        <w:t xml:space="preserve">das </w:t>
      </w:r>
      <w:r w:rsidRPr="00803B73">
        <w:t>Signifikanzniveau</w:t>
      </w:r>
      <w:r>
        <w:t xml:space="preserve"> </w:t>
      </w:r>
      <w:proofErr w:type="spellStart"/>
      <w:r w:rsidRPr="00BD6DD4">
        <w:rPr>
          <w:rStyle w:val="QWordZchn"/>
          <w:sz w:val="20"/>
          <w:szCs w:val="20"/>
        </w:rPr>
        <w:t>alpha</w:t>
      </w:r>
      <w:proofErr w:type="spellEnd"/>
    </w:p>
    <w:p w14:paraId="4E71463C" w14:textId="6333566C" w:rsidR="00803B73" w:rsidRDefault="00AB064C" w:rsidP="00803B73">
      <w:r>
        <w:t xml:space="preserve">und </w:t>
      </w:r>
      <w:r w:rsidR="00AF4C6D">
        <w:t xml:space="preserve">es wird </w:t>
      </w:r>
      <w:r w:rsidR="00803B73">
        <w:t>die Funktion</w:t>
      </w:r>
      <w:r w:rsidR="00803B73" w:rsidRPr="00BD6DD4">
        <w:t xml:space="preserve"> </w:t>
      </w:r>
      <w:proofErr w:type="spellStart"/>
      <w:proofErr w:type="gramStart"/>
      <w:r w:rsidR="00803B73" w:rsidRPr="00BD6DD4">
        <w:rPr>
          <w:rStyle w:val="QWordZchn"/>
          <w:sz w:val="20"/>
          <w:szCs w:val="20"/>
        </w:rPr>
        <w:t>replicateTest</w:t>
      </w:r>
      <w:proofErr w:type="spellEnd"/>
      <w:r w:rsidRPr="00BD6DD4">
        <w:rPr>
          <w:rStyle w:val="QWordZchn"/>
          <w:sz w:val="20"/>
          <w:szCs w:val="20"/>
        </w:rPr>
        <w:t>(</w:t>
      </w:r>
      <w:proofErr w:type="gramEnd"/>
      <w:r w:rsidRPr="00BD6DD4">
        <w:rPr>
          <w:rStyle w:val="QWordZchn"/>
          <w:sz w:val="20"/>
          <w:szCs w:val="20"/>
        </w:rPr>
        <w:t>)</w:t>
      </w:r>
      <w:r>
        <w:t xml:space="preserve"> aufgerufen:</w:t>
      </w:r>
      <w:r w:rsidR="00803B73">
        <w:t xml:space="preserve"> </w:t>
      </w:r>
    </w:p>
    <w:p w14:paraId="6AA05D50" w14:textId="77777777" w:rsidR="00803B73" w:rsidRDefault="00803B73" w:rsidP="00803B73">
      <w:pPr>
        <w:pStyle w:val="QT3"/>
      </w:pPr>
      <w:proofErr w:type="spellStart"/>
      <w:r>
        <w:t>testShapiro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(n</w:t>
      </w:r>
      <w:proofErr w:type="gramStart"/>
      <w:r>
        <w:t>){</w:t>
      </w:r>
      <w:proofErr w:type="gramEnd"/>
    </w:p>
    <w:p w14:paraId="2528A706" w14:textId="28EEA808" w:rsidR="00803B73" w:rsidRDefault="00803B73" w:rsidP="00803B73">
      <w:pPr>
        <w:pStyle w:val="QT3"/>
      </w:pPr>
      <w:r>
        <w:t xml:space="preserve">  </w:t>
      </w:r>
      <w:proofErr w:type="spellStart"/>
      <w:proofErr w:type="gramStart"/>
      <w:r>
        <w:t>replicateTest</w:t>
      </w:r>
      <w:proofErr w:type="spellEnd"/>
      <w:r>
        <w:t>(</w:t>
      </w:r>
      <w:proofErr w:type="gramEnd"/>
      <w:r>
        <w:t>n, FUN=</w:t>
      </w:r>
      <w:proofErr w:type="spellStart"/>
      <w:r>
        <w:t>pSh</w:t>
      </w:r>
      <w:r w:rsidR="00361A32">
        <w:t>apiroTest</w:t>
      </w:r>
      <w:proofErr w:type="spellEnd"/>
      <w:r w:rsidR="00361A32">
        <w:t xml:space="preserve">, </w:t>
      </w:r>
      <w:proofErr w:type="spellStart"/>
      <w:r w:rsidR="00361A32">
        <w:t>nTest</w:t>
      </w:r>
      <w:proofErr w:type="spellEnd"/>
      <w:r w:rsidR="00361A32">
        <w:t xml:space="preserve">=1000, </w:t>
      </w:r>
      <w:proofErr w:type="spellStart"/>
      <w:r w:rsidR="00361A32">
        <w:t>alpha</w:t>
      </w:r>
      <w:proofErr w:type="spellEnd"/>
      <w:r w:rsidR="00361A32">
        <w:t>=0.05</w:t>
      </w:r>
      <w:r>
        <w:t>)</w:t>
      </w:r>
    </w:p>
    <w:p w14:paraId="239C464E" w14:textId="77777777" w:rsidR="00803B73" w:rsidRDefault="00803B73" w:rsidP="00803B73">
      <w:pPr>
        <w:pStyle w:val="QT3"/>
      </w:pPr>
      <w:r>
        <w:t>}</w:t>
      </w:r>
    </w:p>
    <w:p w14:paraId="285A73C9" w14:textId="573F4230" w:rsidR="00803B73" w:rsidRDefault="00803B73" w:rsidP="006B2AF1"/>
    <w:p w14:paraId="56ADC25F" w14:textId="094C2524" w:rsidR="00803B73" w:rsidRDefault="00803B73" w:rsidP="006B2AF1"/>
    <w:p w14:paraId="4939855C" w14:textId="72681463" w:rsidR="005B54D8" w:rsidRDefault="005B54D8" w:rsidP="006B2AF1"/>
    <w:p w14:paraId="1DE307BD" w14:textId="0560A67D" w:rsidR="005B54D8" w:rsidRDefault="005B54D8" w:rsidP="006B2AF1"/>
    <w:p w14:paraId="67DFADE6" w14:textId="73A1F1D7" w:rsidR="005B54D8" w:rsidRDefault="005B54D8" w:rsidP="006B2AF1"/>
    <w:p w14:paraId="26C7BB58" w14:textId="2CD9B525" w:rsidR="005B54D8" w:rsidRDefault="005B54D8" w:rsidP="006B2AF1"/>
    <w:p w14:paraId="370704A3" w14:textId="05DEA033" w:rsidR="00BD6DD4" w:rsidRDefault="00BD6DD4" w:rsidP="006B2AF1"/>
    <w:p w14:paraId="48B47169" w14:textId="5041B8F0" w:rsidR="00BD6DD4" w:rsidRDefault="00BD6DD4" w:rsidP="006B2AF1"/>
    <w:p w14:paraId="0460B060" w14:textId="77777777" w:rsidR="00BD6DD4" w:rsidRDefault="00BD6DD4" w:rsidP="006B2AF1"/>
    <w:p w14:paraId="18DAE794" w14:textId="77777777" w:rsidR="005B54D8" w:rsidRDefault="005B54D8" w:rsidP="006B2AF1"/>
    <w:p w14:paraId="4F6959F2" w14:textId="34CC21C9" w:rsidR="005B54D8" w:rsidRDefault="005B54D8" w:rsidP="005B54D8">
      <w:pPr>
        <w:pStyle w:val="berschrift2"/>
      </w:pPr>
      <w:bookmarkStart w:id="5" w:name="_Toc27646500"/>
      <w:proofErr w:type="spellStart"/>
      <w:r>
        <w:lastRenderedPageBreak/>
        <w:t>Testgüte</w:t>
      </w:r>
      <w:proofErr w:type="spellEnd"/>
      <w:r>
        <w:t xml:space="preserve"> des </w:t>
      </w:r>
      <w:r w:rsidRPr="005D5919">
        <w:t>Shapiro-Wilk-Test</w:t>
      </w:r>
      <w:r>
        <w:t>s bei Gleichverteilung</w:t>
      </w:r>
      <w:bookmarkEnd w:id="5"/>
    </w:p>
    <w:p w14:paraId="4C058417" w14:textId="52C61860" w:rsidR="00935DDB" w:rsidRDefault="005B54D8" w:rsidP="006B2AF1">
      <w:r>
        <w:t xml:space="preserve">Nun können wir sehr leicht die </w:t>
      </w:r>
      <w:proofErr w:type="spellStart"/>
      <w:r>
        <w:t>Testgüte</w:t>
      </w:r>
      <w:proofErr w:type="spellEnd"/>
      <w:r>
        <w:t xml:space="preserve"> des </w:t>
      </w:r>
      <w:r w:rsidRPr="005D5919">
        <w:t>Shapiro-Wilk-Test</w:t>
      </w:r>
      <w:r>
        <w:t>s untersuchen und die Ergebnisse visuell darstellen.</w:t>
      </w:r>
      <w:r w:rsidR="00D7268D">
        <w:t xml:space="preserve"> Nach wie vor lautet </w:t>
      </w:r>
      <w:r w:rsidR="00D7268D" w:rsidRPr="00D7268D">
        <w:t xml:space="preserve">die Nullhypothese </w:t>
      </w:r>
      <w:r w:rsidR="00D7268D">
        <w:t>H</w:t>
      </w:r>
      <w:r w:rsidR="00D7268D">
        <w:rPr>
          <w:vertAlign w:val="subscript"/>
        </w:rPr>
        <w:t>0</w:t>
      </w:r>
      <w:r w:rsidR="00BD6DD4">
        <w:t xml:space="preserve">: </w:t>
      </w:r>
      <w:r w:rsidR="00D7268D" w:rsidRPr="00B25D54">
        <w:rPr>
          <w:i/>
        </w:rPr>
        <w:t xml:space="preserve">Die Daten </w:t>
      </w:r>
      <w:r w:rsidR="00474159" w:rsidRPr="00B25D54">
        <w:rPr>
          <w:i/>
        </w:rPr>
        <w:t>der Grundgesamtheit sind</w:t>
      </w:r>
      <w:r w:rsidR="00D7268D" w:rsidRPr="00B25D54">
        <w:rPr>
          <w:i/>
        </w:rPr>
        <w:t xml:space="preserve"> normalverteilt</w:t>
      </w:r>
      <w:r w:rsidR="00D7268D">
        <w:t>. Die Alternativhypothese</w:t>
      </w:r>
      <w:r w:rsidR="00D7268D" w:rsidRPr="00597386">
        <w:t xml:space="preserve"> </w:t>
      </w:r>
      <w:r w:rsidR="00D7268D">
        <w:t>H</w:t>
      </w:r>
      <w:r w:rsidR="00D7268D">
        <w:rPr>
          <w:vertAlign w:val="subscript"/>
        </w:rPr>
        <w:t xml:space="preserve">1 </w:t>
      </w:r>
      <w:r w:rsidR="00D7268D">
        <w:t xml:space="preserve">lautet somit: </w:t>
      </w:r>
      <w:r w:rsidR="00D7268D" w:rsidRPr="00B25D54">
        <w:rPr>
          <w:i/>
        </w:rPr>
        <w:t>Die Daten</w:t>
      </w:r>
      <w:r w:rsidR="00474159" w:rsidRPr="00B25D54">
        <w:rPr>
          <w:i/>
        </w:rPr>
        <w:t xml:space="preserve"> der Grundgesamtheit</w:t>
      </w:r>
      <w:r w:rsidR="00D7268D" w:rsidRPr="00B25D54">
        <w:rPr>
          <w:i/>
        </w:rPr>
        <w:t xml:space="preserve"> sind nicht normalverteilt</w:t>
      </w:r>
      <w:r w:rsidR="00D7268D">
        <w:t>.</w:t>
      </w:r>
      <w:r w:rsidR="00474159">
        <w:t xml:space="preserve"> Wir wissen, dass die Stichproben </w:t>
      </w:r>
      <w:r w:rsidR="00B25D54">
        <w:t xml:space="preserve">aus einer </w:t>
      </w:r>
      <w:r w:rsidR="00474159">
        <w:t>gleichverteilt</w:t>
      </w:r>
      <w:r w:rsidR="00B25D54">
        <w:t>en</w:t>
      </w:r>
      <w:r w:rsidR="00B25D54" w:rsidRPr="00B25D54">
        <w:t xml:space="preserve"> Grundgesamtheit stammen</w:t>
      </w:r>
      <w:r w:rsidR="00474159">
        <w:t xml:space="preserve">, also ist </w:t>
      </w:r>
      <w:r w:rsidR="00B25D54">
        <w:t xml:space="preserve">die </w:t>
      </w:r>
      <w:r w:rsidR="00474159" w:rsidRPr="00D7268D">
        <w:t xml:space="preserve">Nullhypothese </w:t>
      </w:r>
      <w:r w:rsidR="00474159">
        <w:t>H</w:t>
      </w:r>
      <w:r w:rsidR="00474159">
        <w:rPr>
          <w:vertAlign w:val="subscript"/>
        </w:rPr>
        <w:t>0</w:t>
      </w:r>
      <w:r w:rsidR="00474159">
        <w:t xml:space="preserve"> falsch. Wir woll</w:t>
      </w:r>
      <w:r w:rsidR="000B6D94">
        <w:t xml:space="preserve">en nun untersuchen, </w:t>
      </w:r>
      <w:r w:rsidR="000B6D94" w:rsidRPr="00AB67FF">
        <w:rPr>
          <w:i/>
        </w:rPr>
        <w:t>wie oft</w:t>
      </w:r>
      <w:r w:rsidR="000B6D94" w:rsidRPr="000B6D94">
        <w:rPr>
          <w:b/>
        </w:rPr>
        <w:t xml:space="preserve"> </w:t>
      </w:r>
      <w:r w:rsidR="00474159">
        <w:t xml:space="preserve">die </w:t>
      </w:r>
      <w:r w:rsidR="00474159" w:rsidRPr="00D7268D">
        <w:t xml:space="preserve">Nullhypothese </w:t>
      </w:r>
      <w:r w:rsidR="00474159">
        <w:t>H</w:t>
      </w:r>
      <w:r w:rsidR="00474159">
        <w:rPr>
          <w:vertAlign w:val="subscript"/>
        </w:rPr>
        <w:t xml:space="preserve">0 </w:t>
      </w:r>
      <w:r w:rsidR="00474159">
        <w:t xml:space="preserve">durch den Test tatsächlich verworfen wird. Welche </w:t>
      </w:r>
      <w:r w:rsidR="00361A32">
        <w:t xml:space="preserve">qualitativen </w:t>
      </w:r>
      <w:r w:rsidR="00474159">
        <w:t xml:space="preserve">Ergebnisse erwarten wir? Für relativ große Stichprobengrößen sollte </w:t>
      </w:r>
      <w:r w:rsidR="00BD6DD4">
        <w:t>ein Test</w:t>
      </w:r>
      <w:r w:rsidR="00474159">
        <w:t xml:space="preserve"> in der Lage sein</w:t>
      </w:r>
      <w:r w:rsidR="00361A32">
        <w:t>,</w:t>
      </w:r>
      <w:r w:rsidR="00474159">
        <w:t xml:space="preserve"> in fast 100% der Fälle die </w:t>
      </w:r>
      <w:r w:rsidR="00474159" w:rsidRPr="00D7268D">
        <w:t xml:space="preserve">Nullhypothese </w:t>
      </w:r>
      <w:r w:rsidR="00474159">
        <w:t>H</w:t>
      </w:r>
      <w:r w:rsidR="00474159">
        <w:rPr>
          <w:vertAlign w:val="subscript"/>
        </w:rPr>
        <w:t xml:space="preserve">0 </w:t>
      </w:r>
      <w:r w:rsidR="00474159">
        <w:t>zu verwerfen. Je kleiner die Stichprobengröße</w:t>
      </w:r>
      <w:r w:rsidR="00361A32">
        <w:t xml:space="preserve"> hingegen ist</w:t>
      </w:r>
      <w:r w:rsidR="000B6D94">
        <w:t>, desto öfter</w:t>
      </w:r>
      <w:r w:rsidR="00474159">
        <w:t xml:space="preserve"> erwarten wir, dass aufgrund des p-Wertes die </w:t>
      </w:r>
      <w:r w:rsidR="00474159" w:rsidRPr="00D7268D">
        <w:t xml:space="preserve">Nullhypothese </w:t>
      </w:r>
      <w:r w:rsidR="00474159">
        <w:t>H</w:t>
      </w:r>
      <w:r w:rsidR="00474159">
        <w:rPr>
          <w:vertAlign w:val="subscript"/>
        </w:rPr>
        <w:t>0</w:t>
      </w:r>
      <w:r w:rsidR="00361A32">
        <w:t xml:space="preserve"> nicht abgelehnt wird. Dies können wir nun leicht nachprüfen.</w:t>
      </w:r>
      <w:r w:rsidR="00BD6DD4">
        <w:t xml:space="preserve"> Als Stichprobengröße </w:t>
      </w:r>
      <w:r w:rsidR="00BD6DD4" w:rsidRPr="007E1577">
        <w:rPr>
          <w:rStyle w:val="QWordZchn"/>
          <w:sz w:val="20"/>
        </w:rPr>
        <w:t>n</w:t>
      </w:r>
      <w:r w:rsidR="00BD6DD4">
        <w:t xml:space="preserve"> wählen wir </w:t>
      </w:r>
      <w:r w:rsidR="00AB67FF">
        <w:br/>
      </w:r>
      <w:r w:rsidR="00BD6DD4" w:rsidRPr="00AB67FF">
        <w:rPr>
          <w:rFonts w:ascii="Consolas" w:hAnsi="Consolas"/>
          <w:sz w:val="20"/>
          <w:szCs w:val="20"/>
        </w:rPr>
        <w:t>n</w:t>
      </w:r>
      <w:r w:rsidR="00AB67FF">
        <w:t xml:space="preserve"> </w:t>
      </w:r>
      <w:r w:rsidR="00BD6DD4">
        <w:t>=</w:t>
      </w:r>
      <w:r w:rsidR="00AB67FF">
        <w:t xml:space="preserve"> </w:t>
      </w:r>
      <w:r w:rsidR="00BD6DD4">
        <w:t>3,</w:t>
      </w:r>
      <w:r w:rsidR="00AB67FF">
        <w:t xml:space="preserve"> </w:t>
      </w:r>
      <w:r w:rsidR="00BD6DD4">
        <w:t>4,</w:t>
      </w:r>
      <w:r w:rsidR="00AB67FF">
        <w:t xml:space="preserve"> </w:t>
      </w:r>
      <w:r w:rsidR="00BD6DD4">
        <w:t>5,…,100:</w:t>
      </w:r>
    </w:p>
    <w:p w14:paraId="19FEE75E" w14:textId="11C91CFD" w:rsidR="00361A32" w:rsidRDefault="00361A32" w:rsidP="006B2AF1"/>
    <w:p w14:paraId="328360E5" w14:textId="6094B131" w:rsidR="00BD6DD4" w:rsidRDefault="00BD6DD4" w:rsidP="00BD6DD4">
      <w:pPr>
        <w:pStyle w:val="QT3"/>
      </w:pPr>
      <w:proofErr w:type="spellStart"/>
      <w:proofErr w:type="gramStart"/>
      <w:r>
        <w:t>set.seed</w:t>
      </w:r>
      <w:proofErr w:type="spellEnd"/>
      <w:proofErr w:type="gramEnd"/>
      <w:r>
        <w:t xml:space="preserve">(17122019) </w:t>
      </w:r>
    </w:p>
    <w:p w14:paraId="75290BC7" w14:textId="77777777" w:rsidR="00BD6DD4" w:rsidRDefault="00BD6DD4" w:rsidP="00BD6DD4">
      <w:pPr>
        <w:pStyle w:val="QT3"/>
      </w:pPr>
      <w:proofErr w:type="spellStart"/>
      <w:r>
        <w:t>nWerte</w:t>
      </w:r>
      <w:proofErr w:type="spellEnd"/>
      <w:r>
        <w:t xml:space="preserve"> &lt;- 3:100 </w:t>
      </w:r>
    </w:p>
    <w:p w14:paraId="42B5C249" w14:textId="77777777" w:rsidR="00BD6DD4" w:rsidRDefault="00BD6DD4" w:rsidP="00BD6DD4">
      <w:pPr>
        <w:pStyle w:val="QT3"/>
      </w:pPr>
      <w:proofErr w:type="spellStart"/>
      <w:r>
        <w:t>AnteilShapiro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nWerte</w:t>
      </w:r>
      <w:proofErr w:type="spellEnd"/>
      <w:r>
        <w:t xml:space="preserve">, </w:t>
      </w:r>
      <w:proofErr w:type="spellStart"/>
      <w:r>
        <w:t>testShapiro</w:t>
      </w:r>
      <w:proofErr w:type="spellEnd"/>
      <w:r>
        <w:t>)</w:t>
      </w:r>
    </w:p>
    <w:p w14:paraId="51EB4110" w14:textId="77777777" w:rsidR="00BD6DD4" w:rsidRDefault="00BD6DD4" w:rsidP="00BD6DD4">
      <w:pPr>
        <w:pStyle w:val="QT3"/>
      </w:pPr>
    </w:p>
    <w:p w14:paraId="574DF04E" w14:textId="77777777" w:rsidR="00BD6DD4" w:rsidRDefault="00BD6DD4" w:rsidP="00BD6DD4">
      <w:pPr>
        <w:pStyle w:val="QT3"/>
      </w:pPr>
      <w:proofErr w:type="spellStart"/>
      <w:proofErr w:type="gramStart"/>
      <w:r>
        <w:t>myPlot</w:t>
      </w:r>
      <w:proofErr w:type="spellEnd"/>
      <w:r>
        <w:t>(</w:t>
      </w:r>
      <w:proofErr w:type="gramEnd"/>
      <w:r>
        <w:t>"Shapiro-Wilk-Test: gleichverteilte Stichproben (</w:t>
      </w:r>
      <w:proofErr w:type="spellStart"/>
      <w:r>
        <w:t>nTest</w:t>
      </w:r>
      <w:proofErr w:type="spellEnd"/>
      <w:r>
        <w:t xml:space="preserve">=1000)", </w:t>
      </w:r>
    </w:p>
    <w:p w14:paraId="492BD4C9" w14:textId="2C8E0A58" w:rsidR="00BD6DD4" w:rsidRDefault="00BD6DD4" w:rsidP="00BD6DD4">
      <w:pPr>
        <w:pStyle w:val="QT3"/>
      </w:pPr>
      <w:r>
        <w:t xml:space="preserve">                                                    </w:t>
      </w:r>
      <w:proofErr w:type="spellStart"/>
      <w:r>
        <w:t>nWerte</w:t>
      </w:r>
      <w:proofErr w:type="spellEnd"/>
      <w:r>
        <w:t xml:space="preserve">, </w:t>
      </w:r>
      <w:proofErr w:type="spellStart"/>
      <w:proofErr w:type="gramStart"/>
      <w:r>
        <w:t>AnteilShapiro</w:t>
      </w:r>
      <w:proofErr w:type="spellEnd"/>
      <w:r>
        <w:t>)  +</w:t>
      </w:r>
      <w:proofErr w:type="gramEnd"/>
    </w:p>
    <w:p w14:paraId="6B69D5BF" w14:textId="318EF1EC" w:rsidR="00361A32" w:rsidRDefault="00BD6DD4" w:rsidP="00BD6DD4">
      <w:pPr>
        <w:pStyle w:val="QT3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geom_smooth</w:t>
      </w:r>
      <w:proofErr w:type="spellEnd"/>
      <w:r>
        <w:t>()</w:t>
      </w:r>
    </w:p>
    <w:p w14:paraId="0F8022ED" w14:textId="77777777" w:rsidR="007E3CAE" w:rsidRDefault="00826A34" w:rsidP="007E3CAE">
      <w:pPr>
        <w:keepNext/>
      </w:pPr>
      <w:r>
        <w:rPr>
          <w:noProof/>
        </w:rPr>
        <w:drawing>
          <wp:inline distT="0" distB="0" distL="0" distR="0" wp14:anchorId="02D50643" wp14:editId="27A14629">
            <wp:extent cx="3600000" cy="2379533"/>
            <wp:effectExtent l="0" t="0" r="635" b="190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ueteShapir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3621" w14:textId="1CCA6B73" w:rsidR="00826A34" w:rsidRDefault="007E3CAE" w:rsidP="007E3CAE">
      <w:pPr>
        <w:pStyle w:val="Beschriftung"/>
      </w:pPr>
      <w:bookmarkStart w:id="6" w:name="_Ref27591402"/>
      <w:r>
        <w:t xml:space="preserve">Abbildung </w:t>
      </w:r>
      <w:fldSimple w:instr=" SEQ Abbildung \* ARABIC ">
        <w:r w:rsidR="00A32D58">
          <w:rPr>
            <w:noProof/>
          </w:rPr>
          <w:t>2</w:t>
        </w:r>
      </w:fldSimple>
      <w:bookmarkEnd w:id="6"/>
      <w:r>
        <w:t xml:space="preserve">: </w:t>
      </w:r>
      <w:proofErr w:type="spellStart"/>
      <w:r>
        <w:t>Testgüte</w:t>
      </w:r>
      <w:proofErr w:type="spellEnd"/>
      <w:r>
        <w:t xml:space="preserve"> des Shapiro-Wilk-Tests</w:t>
      </w:r>
    </w:p>
    <w:p w14:paraId="350FA385" w14:textId="010E9FD2" w:rsidR="00826A34" w:rsidRDefault="00826A34" w:rsidP="006B2AF1"/>
    <w:p w14:paraId="2915E39A" w14:textId="54E3A932" w:rsidR="00826A34" w:rsidRDefault="00826A34" w:rsidP="006B2AF1">
      <w:r>
        <w:t>Ändert sich der Plot wesentlich, wenn die Untersuchung mit anderen zuf</w:t>
      </w:r>
      <w:r w:rsidR="003D4989">
        <w:t xml:space="preserve">älligen Werten wiederholt wird? </w:t>
      </w:r>
      <w:r w:rsidR="000B6D94">
        <w:t>Auch d</w:t>
      </w:r>
      <w:r>
        <w:t xml:space="preserve">ies können wir </w:t>
      </w:r>
      <w:r w:rsidR="000B6D94">
        <w:t>sofort</w:t>
      </w:r>
      <w:r>
        <w:t xml:space="preserve"> nachprüfen. </w:t>
      </w:r>
    </w:p>
    <w:p w14:paraId="34353D7A" w14:textId="33808B77" w:rsidR="00826A34" w:rsidRDefault="00826A34" w:rsidP="006B2AF1"/>
    <w:p w14:paraId="3623D3CD" w14:textId="77777777" w:rsidR="00826A34" w:rsidRDefault="00826A34" w:rsidP="00826A34">
      <w:pPr>
        <w:pStyle w:val="QT3"/>
      </w:pPr>
      <w:r>
        <w:t xml:space="preserve">AnteilShapiro2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nWerte</w:t>
      </w:r>
      <w:proofErr w:type="spellEnd"/>
      <w:r>
        <w:t xml:space="preserve">, </w:t>
      </w:r>
      <w:proofErr w:type="spellStart"/>
      <w:r>
        <w:t>testShapiro</w:t>
      </w:r>
      <w:proofErr w:type="spellEnd"/>
      <w:r>
        <w:t>)</w:t>
      </w:r>
    </w:p>
    <w:p w14:paraId="1781238C" w14:textId="77777777" w:rsidR="00826A34" w:rsidRDefault="00826A34" w:rsidP="00826A34">
      <w:pPr>
        <w:pStyle w:val="QT3"/>
      </w:pPr>
    </w:p>
    <w:p w14:paraId="503D7957" w14:textId="77777777" w:rsidR="00826A34" w:rsidRDefault="00826A34" w:rsidP="00826A34">
      <w:pPr>
        <w:pStyle w:val="QT3"/>
      </w:pPr>
      <w:proofErr w:type="spellStart"/>
      <w:proofErr w:type="gramStart"/>
      <w:r>
        <w:t>myPlot</w:t>
      </w:r>
      <w:proofErr w:type="spellEnd"/>
      <w:r>
        <w:t>(</w:t>
      </w:r>
      <w:proofErr w:type="gramEnd"/>
      <w:r>
        <w:t>"Shapiro-Wilk-Test: gleichverteilte Stichproben (</w:t>
      </w:r>
      <w:proofErr w:type="spellStart"/>
      <w:r>
        <w:t>nTest</w:t>
      </w:r>
      <w:proofErr w:type="spellEnd"/>
      <w:r>
        <w:t xml:space="preserve">=1000)", </w:t>
      </w:r>
      <w:proofErr w:type="spellStart"/>
      <w:r>
        <w:t>nWerte</w:t>
      </w:r>
      <w:proofErr w:type="spellEnd"/>
      <w:r>
        <w:t xml:space="preserve">, </w:t>
      </w:r>
      <w:proofErr w:type="spellStart"/>
      <w:r>
        <w:t>AnteilShapiro</w:t>
      </w:r>
      <w:proofErr w:type="spellEnd"/>
      <w:r>
        <w:t>)  +</w:t>
      </w:r>
    </w:p>
    <w:p w14:paraId="6164E362" w14:textId="77777777" w:rsidR="00826A34" w:rsidRDefault="00826A34" w:rsidP="00826A34">
      <w:pPr>
        <w:pStyle w:val="QT3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geom_smooth</w:t>
      </w:r>
      <w:proofErr w:type="spellEnd"/>
      <w:r>
        <w:t>() +</w:t>
      </w:r>
    </w:p>
    <w:p w14:paraId="657323E1" w14:textId="76740C34" w:rsidR="00826A34" w:rsidRDefault="00826A34" w:rsidP="00826A34">
      <w:pPr>
        <w:pStyle w:val="QT3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</w:t>
      </w:r>
      <w:proofErr w:type="spellStart"/>
      <w:r>
        <w:t>nWerte</w:t>
      </w:r>
      <w:proofErr w:type="spellEnd"/>
      <w:r>
        <w:t xml:space="preserve">, y = AnteilShapiro2), </w:t>
      </w:r>
      <w:proofErr w:type="spellStart"/>
      <w:r>
        <w:t>color</w:t>
      </w:r>
      <w:proofErr w:type="spellEnd"/>
      <w:r>
        <w:t xml:space="preserve"> = "</w:t>
      </w:r>
      <w:proofErr w:type="spellStart"/>
      <w:r>
        <w:t>green</w:t>
      </w:r>
      <w:proofErr w:type="spellEnd"/>
      <w:r>
        <w:t>")</w:t>
      </w:r>
    </w:p>
    <w:p w14:paraId="51417AD6" w14:textId="0AFF180D" w:rsidR="00826A34" w:rsidRDefault="00826A34" w:rsidP="006B2AF1">
      <w:r>
        <w:t xml:space="preserve">Die neu hinzu gekommenen Daten </w:t>
      </w:r>
      <w:r w:rsidR="000B6D94">
        <w:t>wurden</w:t>
      </w:r>
      <w:r>
        <w:t xml:space="preserve"> in den letzten Plot als grüne Punkte eingefügt. Wie man sieht, gibt es nur geringfügige Abweichungen. </w:t>
      </w:r>
    </w:p>
    <w:p w14:paraId="4108D541" w14:textId="080EAA3E" w:rsidR="00826A34" w:rsidRDefault="00826A34" w:rsidP="006B2AF1"/>
    <w:p w14:paraId="5EB32D59" w14:textId="77777777" w:rsidR="007E3CAE" w:rsidRDefault="007E3CAE" w:rsidP="007E3CAE">
      <w:pPr>
        <w:keepNext/>
      </w:pPr>
      <w:r>
        <w:rPr>
          <w:noProof/>
        </w:rPr>
        <w:lastRenderedPageBreak/>
        <w:drawing>
          <wp:inline distT="0" distB="0" distL="0" distR="0" wp14:anchorId="5DEE8176" wp14:editId="5896BB06">
            <wp:extent cx="3600000" cy="2379533"/>
            <wp:effectExtent l="0" t="0" r="635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ueteShapiro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B7E8" w14:textId="0C4C769D" w:rsidR="00826A34" w:rsidRDefault="007E3CAE" w:rsidP="007E3CAE">
      <w:pPr>
        <w:pStyle w:val="Beschriftung"/>
      </w:pPr>
      <w:bookmarkStart w:id="7" w:name="_Ref27592212"/>
      <w:r>
        <w:t xml:space="preserve">Abbildung </w:t>
      </w:r>
      <w:fldSimple w:instr=" SEQ Abbildung \* ARABIC ">
        <w:r w:rsidR="00A32D58">
          <w:rPr>
            <w:noProof/>
          </w:rPr>
          <w:t>3</w:t>
        </w:r>
      </w:fldSimple>
      <w:bookmarkEnd w:id="7"/>
      <w:r>
        <w:t>: Wiederholung mit anderen zufälligen Werten</w:t>
      </w:r>
    </w:p>
    <w:p w14:paraId="29357E53" w14:textId="26FC5FE0" w:rsidR="00826A34" w:rsidRDefault="00826A34" w:rsidP="006B2AF1"/>
    <w:p w14:paraId="716B172D" w14:textId="77777777" w:rsidR="003D4989" w:rsidRPr="00DE0ABA" w:rsidRDefault="003D4989" w:rsidP="003D4989">
      <w:pPr>
        <w:pStyle w:val="LEMarginalie"/>
        <w:framePr w:wrap="notBeside" w:x="789" w:y="276"/>
      </w:pPr>
      <w:r>
        <w:t xml:space="preserve"> </w:t>
      </w:r>
      <w:r w:rsidRPr="00DE0ABA">
        <w:t>Aufgabe</w:t>
      </w:r>
    </w:p>
    <w:p w14:paraId="5E1D744F" w14:textId="77777777" w:rsidR="003D4989" w:rsidRDefault="003D4989" w:rsidP="003D4989">
      <w:r>
        <w:t xml:space="preserve"> </w:t>
      </w:r>
    </w:p>
    <w:p w14:paraId="2B03EE2A" w14:textId="19928432" w:rsidR="003D4989" w:rsidRDefault="003D4989" w:rsidP="003D4989">
      <w:pPr>
        <w:pStyle w:val="AufgNr"/>
      </w:pPr>
      <w:r>
        <w:t xml:space="preserve">Wiederholen Sie die Untersuchung mit einer </w:t>
      </w:r>
      <w:r w:rsidRPr="003D4989">
        <w:t>χ</w:t>
      </w:r>
      <w:r w:rsidRPr="00D53F1E">
        <w:rPr>
          <w:vertAlign w:val="superscript"/>
        </w:rPr>
        <w:t>2</w:t>
      </w:r>
      <w:r>
        <w:t>-Verteilung (</w:t>
      </w:r>
      <w:r w:rsidRPr="003D4989">
        <w:t>Chi-Quadrat</w:t>
      </w:r>
      <w:r>
        <w:t>-Verteilung)</w:t>
      </w:r>
      <w:r w:rsidR="007709D6">
        <w:t xml:space="preserve"> mit zwei Freiheitsgraden</w:t>
      </w:r>
      <w:r>
        <w:t xml:space="preserve"> anstelle der Gleichverteilung.</w:t>
      </w:r>
      <w:r w:rsidR="00D53F1E">
        <w:t xml:space="preserve"> Wie unterscheiden sich die Ergebnisse? Plotten Sie zuerst die </w:t>
      </w:r>
      <w:r w:rsidR="00D53F1E" w:rsidRPr="003D4989">
        <w:t>χ</w:t>
      </w:r>
      <w:r w:rsidR="00D53F1E" w:rsidRPr="00D53F1E">
        <w:rPr>
          <w:vertAlign w:val="superscript"/>
        </w:rPr>
        <w:t>2</w:t>
      </w:r>
      <w:r w:rsidR="00D53F1E">
        <w:t>-Verteilung mit zwei Freiheitsgraden.</w:t>
      </w:r>
    </w:p>
    <w:p w14:paraId="4489C55D" w14:textId="4112DC97" w:rsidR="003D4989" w:rsidRDefault="007709D6" w:rsidP="007709D6">
      <w:pPr>
        <w:pStyle w:val="AufgNr"/>
      </w:pPr>
      <w:r>
        <w:t>Wiederholen Sie die Untersuchung mit einer Normalverteilung anstelle der Gleichverteilung. Was ändert sich nun grundsätzlich?</w:t>
      </w:r>
      <w:r w:rsidR="009A6B68">
        <w:t xml:space="preserve"> Welchen Einfluss hat nun die Stichprobengröße </w:t>
      </w:r>
      <w:r w:rsidR="009A6B68" w:rsidRPr="009A6B68">
        <w:rPr>
          <w:rStyle w:val="QWordZchn"/>
          <w:sz w:val="20"/>
          <w:szCs w:val="20"/>
        </w:rPr>
        <w:t>n</w:t>
      </w:r>
      <w:r w:rsidR="009A6B68">
        <w:t xml:space="preserve"> und das </w:t>
      </w:r>
      <w:r w:rsidR="009A6B68" w:rsidRPr="009A6B68">
        <w:t>Signifikanzniveau</w:t>
      </w:r>
      <w:r w:rsidR="009A6B68">
        <w:t xml:space="preserve"> </w:t>
      </w:r>
      <w:proofErr w:type="spellStart"/>
      <w:r w:rsidR="009A6B68" w:rsidRPr="009A6B68">
        <w:rPr>
          <w:rStyle w:val="QWordZchn"/>
          <w:sz w:val="20"/>
          <w:szCs w:val="20"/>
        </w:rPr>
        <w:t>alpha</w:t>
      </w:r>
      <w:proofErr w:type="spellEnd"/>
      <w:r w:rsidR="009A6B68">
        <w:t>. Testen Sie dies!</w:t>
      </w:r>
    </w:p>
    <w:p w14:paraId="412EC4FE" w14:textId="354B1A75" w:rsidR="00361A32" w:rsidRDefault="00361A32" w:rsidP="006B2AF1"/>
    <w:p w14:paraId="75541F92" w14:textId="2780B0D2" w:rsidR="00361A32" w:rsidRDefault="00361A32" w:rsidP="006B2AF1"/>
    <w:p w14:paraId="724AB495" w14:textId="49A59909" w:rsidR="00482DED" w:rsidRDefault="00482DED" w:rsidP="00482DED">
      <w:pPr>
        <w:pStyle w:val="Inhaltsverzeichnisberschrift"/>
      </w:pPr>
      <w:bookmarkStart w:id="8" w:name="_Toc27646501"/>
      <w:r>
        <w:t xml:space="preserve">Vergleich mit dem </w:t>
      </w:r>
      <w:proofErr w:type="spellStart"/>
      <w:r w:rsidRPr="00482DED">
        <w:t>Kolmogorov</w:t>
      </w:r>
      <w:proofErr w:type="spellEnd"/>
      <w:r w:rsidRPr="00482DED">
        <w:t>-</w:t>
      </w:r>
      <w:proofErr w:type="spellStart"/>
      <w:r w:rsidRPr="00482DED">
        <w:t>Smirnov</w:t>
      </w:r>
      <w:proofErr w:type="spellEnd"/>
      <w:r w:rsidRPr="00482DED">
        <w:t>-Test</w:t>
      </w:r>
      <w:bookmarkEnd w:id="8"/>
      <w:r w:rsidRPr="005B54D8">
        <w:t xml:space="preserve"> </w:t>
      </w:r>
    </w:p>
    <w:p w14:paraId="0F0C2E47" w14:textId="773DC7CF" w:rsidR="00361A32" w:rsidRDefault="00634CBB" w:rsidP="006B2AF1">
      <w:r>
        <w:t>Mithilfe unsere</w:t>
      </w:r>
      <w:r w:rsidR="00523FF8">
        <w:t>r</w:t>
      </w:r>
      <w:r>
        <w:t xml:space="preserve"> oben definierten Funktion</w:t>
      </w:r>
      <w:r w:rsidR="000B6D94">
        <w:t>en</w:t>
      </w:r>
      <w:r>
        <w:t xml:space="preserve"> ist es nun sehr leicht, den </w:t>
      </w:r>
      <w:r w:rsidRPr="00634CBB">
        <w:t>Shapiro-Wilk-Test</w:t>
      </w:r>
      <w:r>
        <w:t xml:space="preserve"> </w:t>
      </w:r>
      <w:proofErr w:type="spellStart"/>
      <w:r w:rsidRPr="007E1577">
        <w:rPr>
          <w:rStyle w:val="QWordZchn"/>
          <w:sz w:val="20"/>
        </w:rPr>
        <w:t>shapiro.</w:t>
      </w:r>
      <w:proofErr w:type="gramStart"/>
      <w:r w:rsidRPr="007E1577">
        <w:rPr>
          <w:rStyle w:val="QWordZchn"/>
          <w:sz w:val="20"/>
        </w:rPr>
        <w:t>test</w:t>
      </w:r>
      <w:proofErr w:type="spellEnd"/>
      <w:r w:rsidRPr="007E1577">
        <w:rPr>
          <w:rStyle w:val="QWordZchn"/>
          <w:sz w:val="20"/>
        </w:rPr>
        <w:t>(</w:t>
      </w:r>
      <w:proofErr w:type="gramEnd"/>
      <w:r w:rsidRPr="007E1577">
        <w:rPr>
          <w:rStyle w:val="QWordZchn"/>
          <w:sz w:val="20"/>
        </w:rPr>
        <w:t>)</w:t>
      </w:r>
      <w:r>
        <w:t xml:space="preserve"> durch den </w:t>
      </w:r>
      <w:proofErr w:type="spellStart"/>
      <w:r w:rsidRPr="00634CBB">
        <w:t>Kolmogorov</w:t>
      </w:r>
      <w:proofErr w:type="spellEnd"/>
      <w:r w:rsidRPr="00634CBB">
        <w:t>-</w:t>
      </w:r>
      <w:proofErr w:type="spellStart"/>
      <w:r w:rsidRPr="00634CBB">
        <w:t>Smirnov</w:t>
      </w:r>
      <w:proofErr w:type="spellEnd"/>
      <w:r w:rsidRPr="00634CBB">
        <w:t>-Test</w:t>
      </w:r>
      <w:r>
        <w:t xml:space="preserve"> </w:t>
      </w:r>
      <w:proofErr w:type="spellStart"/>
      <w:r w:rsidRPr="007E1577">
        <w:rPr>
          <w:rStyle w:val="QWordZchn"/>
          <w:sz w:val="20"/>
        </w:rPr>
        <w:t>ks.test</w:t>
      </w:r>
      <w:proofErr w:type="spellEnd"/>
      <w:r w:rsidRPr="007E1577">
        <w:rPr>
          <w:rStyle w:val="QWordZchn"/>
          <w:sz w:val="20"/>
        </w:rPr>
        <w:t>()</w:t>
      </w:r>
      <w:r>
        <w:t xml:space="preserve"> zu ersetzen und beide Tests direkt zu vergleichen.</w:t>
      </w:r>
    </w:p>
    <w:p w14:paraId="78B39249" w14:textId="77777777" w:rsidR="00620762" w:rsidRDefault="00620762" w:rsidP="00620762">
      <w:pPr>
        <w:pStyle w:val="QT3klein"/>
      </w:pPr>
      <w:proofErr w:type="spellStart"/>
      <w:r>
        <w:t>pKSTest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(n</w:t>
      </w:r>
      <w:proofErr w:type="gramStart"/>
      <w:r>
        <w:t>){</w:t>
      </w:r>
      <w:proofErr w:type="gramEnd"/>
      <w:r>
        <w:t xml:space="preserve"> </w:t>
      </w:r>
    </w:p>
    <w:p w14:paraId="1BFFFF25" w14:textId="77777777" w:rsidR="00620762" w:rsidRDefault="00620762" w:rsidP="00620762">
      <w:pPr>
        <w:pStyle w:val="QT3klein"/>
      </w:pPr>
      <w:r>
        <w:t xml:space="preserve">  </w:t>
      </w:r>
      <w:proofErr w:type="spellStart"/>
      <w:r>
        <w:t>stichprobe</w:t>
      </w:r>
      <w:proofErr w:type="spellEnd"/>
      <w:r>
        <w:t xml:space="preserve">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 xml:space="preserve">n, min=-1, </w:t>
      </w:r>
      <w:proofErr w:type="spellStart"/>
      <w:r>
        <w:t>max</w:t>
      </w:r>
      <w:proofErr w:type="spellEnd"/>
      <w:r>
        <w:t xml:space="preserve">=1) </w:t>
      </w:r>
    </w:p>
    <w:p w14:paraId="46EBF566" w14:textId="77777777" w:rsidR="00620762" w:rsidRDefault="00620762" w:rsidP="00620762">
      <w:pPr>
        <w:pStyle w:val="QT3klein"/>
      </w:pPr>
      <w:r>
        <w:t xml:space="preserve">  h &lt;- </w:t>
      </w:r>
      <w:proofErr w:type="spellStart"/>
      <w:r>
        <w:t>ks.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stichprobe</w:t>
      </w:r>
      <w:proofErr w:type="spellEnd"/>
      <w:r>
        <w:t>, "</w:t>
      </w:r>
      <w:proofErr w:type="spellStart"/>
      <w:r>
        <w:t>pnorm</w:t>
      </w:r>
      <w:proofErr w:type="spellEnd"/>
      <w:r>
        <w:t>")</w:t>
      </w:r>
    </w:p>
    <w:p w14:paraId="6532246B" w14:textId="77777777" w:rsidR="00620762" w:rsidRDefault="00620762" w:rsidP="00620762">
      <w:pPr>
        <w:pStyle w:val="QT3klein"/>
      </w:pPr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h$p.value</w:t>
      </w:r>
      <w:proofErr w:type="spellEnd"/>
      <w:r>
        <w:t>)</w:t>
      </w:r>
    </w:p>
    <w:p w14:paraId="4FABF8F5" w14:textId="77777777" w:rsidR="00620762" w:rsidRDefault="00620762" w:rsidP="00620762">
      <w:pPr>
        <w:pStyle w:val="QT3klein"/>
      </w:pPr>
      <w:r>
        <w:t>}</w:t>
      </w:r>
    </w:p>
    <w:p w14:paraId="137AB1EA" w14:textId="77777777" w:rsidR="00620762" w:rsidRDefault="00620762" w:rsidP="00620762">
      <w:pPr>
        <w:pStyle w:val="QT3klein"/>
      </w:pPr>
    </w:p>
    <w:p w14:paraId="6508087D" w14:textId="77777777" w:rsidR="00620762" w:rsidRDefault="00620762" w:rsidP="00620762">
      <w:pPr>
        <w:pStyle w:val="QT3klein"/>
      </w:pPr>
      <w:proofErr w:type="spellStart"/>
      <w:r>
        <w:t>testKS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(n</w:t>
      </w:r>
      <w:proofErr w:type="gramStart"/>
      <w:r>
        <w:t>){</w:t>
      </w:r>
      <w:proofErr w:type="gramEnd"/>
    </w:p>
    <w:p w14:paraId="003AA33E" w14:textId="77777777" w:rsidR="00620762" w:rsidRDefault="00620762" w:rsidP="00620762">
      <w:pPr>
        <w:pStyle w:val="QT3klein"/>
      </w:pPr>
      <w:r>
        <w:t xml:space="preserve">  </w:t>
      </w:r>
      <w:proofErr w:type="spellStart"/>
      <w:proofErr w:type="gramStart"/>
      <w:r>
        <w:t>replicateTest</w:t>
      </w:r>
      <w:proofErr w:type="spellEnd"/>
      <w:r>
        <w:t>(</w:t>
      </w:r>
      <w:proofErr w:type="gramEnd"/>
      <w:r>
        <w:t>n, FUN=</w:t>
      </w:r>
      <w:proofErr w:type="spellStart"/>
      <w:r>
        <w:t>pKSTest</w:t>
      </w:r>
      <w:proofErr w:type="spellEnd"/>
      <w:r>
        <w:t xml:space="preserve">, </w:t>
      </w:r>
      <w:proofErr w:type="spellStart"/>
      <w:r>
        <w:t>nTest</w:t>
      </w:r>
      <w:proofErr w:type="spellEnd"/>
      <w:r>
        <w:t xml:space="preserve">=1000, </w:t>
      </w:r>
      <w:proofErr w:type="spellStart"/>
      <w:r>
        <w:t>alpha</w:t>
      </w:r>
      <w:proofErr w:type="spellEnd"/>
      <w:r>
        <w:t>=0.1)</w:t>
      </w:r>
    </w:p>
    <w:p w14:paraId="71E09ABE" w14:textId="6A24D97C" w:rsidR="00361A32" w:rsidRDefault="00620762" w:rsidP="00620762">
      <w:pPr>
        <w:pStyle w:val="QT3klein"/>
      </w:pPr>
      <w:r>
        <w:t>}</w:t>
      </w:r>
    </w:p>
    <w:p w14:paraId="22B85053" w14:textId="55BAD8CB" w:rsidR="00620762" w:rsidRDefault="00620762" w:rsidP="00620762"/>
    <w:p w14:paraId="04199552" w14:textId="77777777" w:rsidR="00620762" w:rsidRDefault="00620762" w:rsidP="00620762">
      <w:pPr>
        <w:pStyle w:val="QT3klein"/>
      </w:pPr>
      <w:proofErr w:type="spellStart"/>
      <w:proofErr w:type="gramStart"/>
      <w:r>
        <w:t>set.seed</w:t>
      </w:r>
      <w:proofErr w:type="spellEnd"/>
      <w:proofErr w:type="gramEnd"/>
      <w:r>
        <w:t>(17122019)</w:t>
      </w:r>
    </w:p>
    <w:p w14:paraId="64820BE8" w14:textId="77777777" w:rsidR="00620762" w:rsidRDefault="00620762" w:rsidP="00620762">
      <w:pPr>
        <w:pStyle w:val="QT3klein"/>
      </w:pPr>
      <w:proofErr w:type="spellStart"/>
      <w:r>
        <w:t>nWerte</w:t>
      </w:r>
      <w:proofErr w:type="spellEnd"/>
      <w:r>
        <w:t xml:space="preserve"> &lt;- 3:100 </w:t>
      </w:r>
    </w:p>
    <w:p w14:paraId="7C1BB890" w14:textId="6C0FA80F" w:rsidR="00620762" w:rsidRDefault="00620762" w:rsidP="00620762">
      <w:pPr>
        <w:pStyle w:val="QT3klein"/>
      </w:pPr>
      <w:proofErr w:type="spellStart"/>
      <w:r>
        <w:t>AnteilKS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nWerte</w:t>
      </w:r>
      <w:proofErr w:type="spellEnd"/>
      <w:r>
        <w:t xml:space="preserve">, </w:t>
      </w:r>
      <w:proofErr w:type="spellStart"/>
      <w:r>
        <w:t>testKS</w:t>
      </w:r>
      <w:proofErr w:type="spellEnd"/>
      <w:r>
        <w:t>)</w:t>
      </w:r>
    </w:p>
    <w:p w14:paraId="39F609BF" w14:textId="7AC4515A" w:rsidR="00620762" w:rsidRDefault="00620762" w:rsidP="00620762"/>
    <w:p w14:paraId="4EFF3874" w14:textId="77777777" w:rsidR="00EB662F" w:rsidRDefault="00EB662F">
      <w:pPr>
        <w:spacing w:after="0"/>
      </w:pPr>
      <w:r>
        <w:br w:type="page"/>
      </w:r>
    </w:p>
    <w:p w14:paraId="5871EB18" w14:textId="41E37B55" w:rsidR="00620762" w:rsidRDefault="00620762" w:rsidP="00620762">
      <w:r>
        <w:lastRenderedPageBreak/>
        <w:t>Ähnlich wie im vorherigen Abschnitt können wir die berechneten Anteile (</w:t>
      </w:r>
      <w:proofErr w:type="spellStart"/>
      <w:r w:rsidRPr="007E1577">
        <w:rPr>
          <w:rStyle w:val="QWordZchn"/>
          <w:sz w:val="20"/>
        </w:rPr>
        <w:t>AnteilKS</w:t>
      </w:r>
      <w:proofErr w:type="spellEnd"/>
      <w:r>
        <w:t xml:space="preserve">), wie oft die </w:t>
      </w:r>
      <w:r w:rsidR="000B6D94" w:rsidRPr="00D7268D">
        <w:t xml:space="preserve">Nullhypothese </w:t>
      </w:r>
      <w:r w:rsidR="000B6D94">
        <w:t>H</w:t>
      </w:r>
      <w:r w:rsidR="000B6D94">
        <w:rPr>
          <w:vertAlign w:val="subscript"/>
        </w:rPr>
        <w:t>0</w:t>
      </w:r>
      <w:r>
        <w:t xml:space="preserve"> verworfen wurden, visualisieren:</w:t>
      </w:r>
    </w:p>
    <w:p w14:paraId="3B0EB785" w14:textId="77777777" w:rsidR="00A144B3" w:rsidRDefault="00A144B3" w:rsidP="00A144B3">
      <w:pPr>
        <w:keepNext/>
      </w:pPr>
      <w:r>
        <w:t xml:space="preserve"> </w:t>
      </w:r>
      <w:r>
        <w:rPr>
          <w:noProof/>
        </w:rPr>
        <w:drawing>
          <wp:inline distT="0" distB="0" distL="0" distR="0" wp14:anchorId="7818D40A" wp14:editId="2BE8C60D">
            <wp:extent cx="2880000" cy="1903626"/>
            <wp:effectExtent l="0" t="0" r="0" b="190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ueteKS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0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9178" w14:textId="4A08D839" w:rsidR="00620762" w:rsidRDefault="00A144B3" w:rsidP="00A144B3">
      <w:pPr>
        <w:pStyle w:val="Beschriftung"/>
      </w:pPr>
      <w:r>
        <w:t xml:space="preserve">Abbildung </w:t>
      </w:r>
      <w:fldSimple w:instr=" SEQ Abbildung \* ARABIC ">
        <w:r w:rsidR="00A32D58">
          <w:rPr>
            <w:noProof/>
          </w:rPr>
          <w:t>4</w:t>
        </w:r>
      </w:fldSimple>
      <w:r>
        <w:t xml:space="preserve">: </w:t>
      </w:r>
      <w:proofErr w:type="spellStart"/>
      <w:r w:rsidRPr="00A144B3">
        <w:t>Testgüte</w:t>
      </w:r>
      <w:proofErr w:type="spellEnd"/>
      <w:r w:rsidRPr="00A144B3">
        <w:t xml:space="preserve"> des </w:t>
      </w:r>
      <w:proofErr w:type="spellStart"/>
      <w:r w:rsidRPr="00A144B3">
        <w:t>Kolmogorov</w:t>
      </w:r>
      <w:proofErr w:type="spellEnd"/>
      <w:r w:rsidRPr="00A144B3">
        <w:t>-</w:t>
      </w:r>
      <w:proofErr w:type="spellStart"/>
      <w:r w:rsidRPr="00A144B3">
        <w:t>Smirnov</w:t>
      </w:r>
      <w:proofErr w:type="spellEnd"/>
      <w:r w:rsidRPr="00A144B3">
        <w:t>-Test</w:t>
      </w:r>
      <w:r>
        <w:t>s</w:t>
      </w:r>
    </w:p>
    <w:p w14:paraId="775D2452" w14:textId="71A5E7B0" w:rsidR="00C92C48" w:rsidRDefault="00C92C48" w:rsidP="00620762"/>
    <w:p w14:paraId="14A1F21C" w14:textId="3D4F2B83" w:rsidR="00C92C48" w:rsidRDefault="00620762" w:rsidP="00620762">
      <w:r>
        <w:t xml:space="preserve">Um die Ergebnisse besser vergleichen zu können, </w:t>
      </w:r>
      <w:r w:rsidR="00A954DF" w:rsidRPr="00A954DF">
        <w:t xml:space="preserve">erweitern wir </w:t>
      </w:r>
      <w:r>
        <w:fldChar w:fldCharType="begin"/>
      </w:r>
      <w:r>
        <w:instrText xml:space="preserve"> REF _Ref27591402 \h </w:instrText>
      </w:r>
      <w:r>
        <w:fldChar w:fldCharType="separate"/>
      </w:r>
      <w:r w:rsidR="00A32D58">
        <w:t xml:space="preserve">Abbildung </w:t>
      </w:r>
      <w:r w:rsidR="00A32D58">
        <w:rPr>
          <w:noProof/>
        </w:rPr>
        <w:t>2</w:t>
      </w:r>
      <w:r>
        <w:fldChar w:fldCharType="end"/>
      </w:r>
      <w:r>
        <w:t xml:space="preserve"> </w:t>
      </w:r>
      <w:r w:rsidR="00332ABE">
        <w:t>um die neu berechneten roten Punkte</w:t>
      </w:r>
      <w:r>
        <w:t xml:space="preserve"> </w:t>
      </w:r>
      <w:r w:rsidR="00332ABE">
        <w:t xml:space="preserve">und erhalten </w:t>
      </w:r>
      <w:r w:rsidR="00332ABE">
        <w:fldChar w:fldCharType="begin"/>
      </w:r>
      <w:r w:rsidR="00332ABE">
        <w:instrText xml:space="preserve"> REF _Ref27737079 \h </w:instrText>
      </w:r>
      <w:r w:rsidR="00332ABE">
        <w:fldChar w:fldCharType="separate"/>
      </w:r>
      <w:r w:rsidR="00332ABE">
        <w:t xml:space="preserve">Abbildung </w:t>
      </w:r>
      <w:r w:rsidR="00332ABE">
        <w:rPr>
          <w:noProof/>
        </w:rPr>
        <w:t>5</w:t>
      </w:r>
      <w:r w:rsidR="00332ABE">
        <w:fldChar w:fldCharType="end"/>
      </w:r>
      <w:r w:rsidR="00C92C48">
        <w:t>:</w:t>
      </w:r>
    </w:p>
    <w:p w14:paraId="64800B46" w14:textId="77777777" w:rsidR="00C92C48" w:rsidRDefault="00C92C48" w:rsidP="00C92C48">
      <w:pPr>
        <w:pStyle w:val="QT3klein"/>
      </w:pPr>
      <w:proofErr w:type="spellStart"/>
      <w:proofErr w:type="gramStart"/>
      <w:r>
        <w:t>myPlot</w:t>
      </w:r>
      <w:proofErr w:type="spellEnd"/>
      <w:r>
        <w:t>(</w:t>
      </w:r>
      <w:proofErr w:type="gramEnd"/>
      <w:r>
        <w:t>"Gleichverteilte Stichproben (</w:t>
      </w:r>
      <w:proofErr w:type="spellStart"/>
      <w:r>
        <w:t>nTest</w:t>
      </w:r>
      <w:proofErr w:type="spellEnd"/>
      <w:r>
        <w:t xml:space="preserve">=1000)", </w:t>
      </w:r>
    </w:p>
    <w:p w14:paraId="1F3D78BD" w14:textId="77777777" w:rsidR="00C92C48" w:rsidRDefault="00C92C48" w:rsidP="00C92C48">
      <w:pPr>
        <w:pStyle w:val="QT3klein"/>
      </w:pPr>
      <w:r>
        <w:t xml:space="preserve">       </w:t>
      </w:r>
      <w:proofErr w:type="spellStart"/>
      <w:r>
        <w:t>nWerte</w:t>
      </w:r>
      <w:proofErr w:type="spellEnd"/>
      <w:r>
        <w:t xml:space="preserve">, </w:t>
      </w:r>
      <w:proofErr w:type="spellStart"/>
      <w:proofErr w:type="gramStart"/>
      <w:r>
        <w:t>AnteilShapiro</w:t>
      </w:r>
      <w:proofErr w:type="spellEnd"/>
      <w:r>
        <w:t>)  +</w:t>
      </w:r>
      <w:proofErr w:type="gramEnd"/>
    </w:p>
    <w:p w14:paraId="144DAB40" w14:textId="77777777" w:rsidR="00C92C48" w:rsidRDefault="00C92C48" w:rsidP="00C92C48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geom_smooth</w:t>
      </w:r>
      <w:proofErr w:type="spellEnd"/>
      <w:r>
        <w:t>() +</w:t>
      </w:r>
    </w:p>
    <w:p w14:paraId="7FCCA305" w14:textId="338281B6" w:rsidR="00C92C48" w:rsidRDefault="00C92C48" w:rsidP="00A144B3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</w:t>
      </w:r>
      <w:proofErr w:type="spellStart"/>
      <w:r>
        <w:t>nWerte</w:t>
      </w:r>
      <w:proofErr w:type="spellEnd"/>
      <w:r>
        <w:t xml:space="preserve">, y = </w:t>
      </w:r>
      <w:proofErr w:type="spellStart"/>
      <w:r>
        <w:t>AnteilKS</w:t>
      </w:r>
      <w:proofErr w:type="spellEnd"/>
      <w:r>
        <w:t xml:space="preserve">), </w:t>
      </w:r>
      <w:proofErr w:type="spellStart"/>
      <w:r>
        <w:t>color</w:t>
      </w:r>
      <w:proofErr w:type="spellEnd"/>
      <w:r>
        <w:t xml:space="preserve"> = "</w:t>
      </w:r>
      <w:proofErr w:type="spellStart"/>
      <w:r>
        <w:t>red</w:t>
      </w:r>
      <w:proofErr w:type="spellEnd"/>
      <w:r>
        <w:t>")</w:t>
      </w:r>
    </w:p>
    <w:p w14:paraId="5A51BC6F" w14:textId="77777777" w:rsidR="00A144B3" w:rsidRDefault="00A144B3" w:rsidP="00A144B3"/>
    <w:p w14:paraId="0CB6D44E" w14:textId="77777777" w:rsidR="00A144B3" w:rsidRDefault="00A144B3" w:rsidP="00A144B3">
      <w:pPr>
        <w:keepNext/>
      </w:pPr>
      <w:r>
        <w:rPr>
          <w:noProof/>
        </w:rPr>
        <w:drawing>
          <wp:inline distT="0" distB="0" distL="0" distR="0" wp14:anchorId="3503BA24" wp14:editId="6B08B544">
            <wp:extent cx="3600000" cy="2379533"/>
            <wp:effectExtent l="0" t="0" r="635" b="190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ueteVergleich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6FFA" w14:textId="3384E48D" w:rsidR="00A144B3" w:rsidRDefault="00A144B3" w:rsidP="00A144B3">
      <w:pPr>
        <w:pStyle w:val="Beschriftung"/>
      </w:pPr>
      <w:bookmarkStart w:id="9" w:name="_Ref27737079"/>
      <w:r>
        <w:t xml:space="preserve">Abbildung </w:t>
      </w:r>
      <w:fldSimple w:instr=" SEQ Abbildung \* ARABIC ">
        <w:r w:rsidR="00A32D58">
          <w:rPr>
            <w:noProof/>
          </w:rPr>
          <w:t>5</w:t>
        </w:r>
      </w:fldSimple>
      <w:bookmarkEnd w:id="9"/>
      <w:r>
        <w:t xml:space="preserve">: Vergleich der </w:t>
      </w:r>
      <w:proofErr w:type="spellStart"/>
      <w:r>
        <w:t>Testgüte</w:t>
      </w:r>
      <w:proofErr w:type="spellEnd"/>
      <w:r w:rsidR="00332ABE">
        <w:t xml:space="preserve">: </w:t>
      </w:r>
      <w:r w:rsidR="00332ABE" w:rsidRPr="00332ABE">
        <w:t>Shapiro-Wilk-Test</w:t>
      </w:r>
      <w:r w:rsidR="00332ABE">
        <w:t xml:space="preserve"> (schwarz) und </w:t>
      </w:r>
      <w:r w:rsidR="00332ABE">
        <w:br/>
        <w:t xml:space="preserve">                        </w:t>
      </w:r>
      <w:proofErr w:type="spellStart"/>
      <w:r w:rsidR="00332ABE" w:rsidRPr="00A144B3">
        <w:t>Kolmogorov</w:t>
      </w:r>
      <w:proofErr w:type="spellEnd"/>
      <w:r w:rsidR="00332ABE" w:rsidRPr="00A144B3">
        <w:t>-</w:t>
      </w:r>
      <w:proofErr w:type="spellStart"/>
      <w:r w:rsidR="00332ABE" w:rsidRPr="00A144B3">
        <w:t>Smirnov</w:t>
      </w:r>
      <w:proofErr w:type="spellEnd"/>
      <w:r w:rsidR="00332ABE" w:rsidRPr="00A144B3">
        <w:t>-Test</w:t>
      </w:r>
      <w:r w:rsidR="00332ABE">
        <w:t>s (rot)</w:t>
      </w:r>
    </w:p>
    <w:p w14:paraId="1D80505B" w14:textId="77777777" w:rsidR="00332ABE" w:rsidRDefault="00332ABE" w:rsidP="00C92C48"/>
    <w:p w14:paraId="02B42BBA" w14:textId="294D81FB" w:rsidR="00C92C48" w:rsidRDefault="00C92C48" w:rsidP="00C92C48">
      <w:r>
        <w:t xml:space="preserve">Wir können die Ergebnisse auch in </w:t>
      </w:r>
      <w:r>
        <w:fldChar w:fldCharType="begin"/>
      </w:r>
      <w:r>
        <w:instrText xml:space="preserve"> REF _Ref27592212 \h </w:instrText>
      </w:r>
      <w:r>
        <w:fldChar w:fldCharType="separate"/>
      </w:r>
      <w:r w:rsidR="00A32D58">
        <w:t xml:space="preserve">Abbildung </w:t>
      </w:r>
      <w:r w:rsidR="00A32D58">
        <w:rPr>
          <w:noProof/>
        </w:rPr>
        <w:t>3</w:t>
      </w:r>
      <w:r>
        <w:fldChar w:fldCharType="end"/>
      </w:r>
      <w:r>
        <w:t xml:space="preserve"> einfügen, sollten dann aber auch eine entsprechende Legende </w:t>
      </w:r>
      <w:r w:rsidR="00A954DF">
        <w:t>hinzu</w:t>
      </w:r>
      <w:r>
        <w:t>fügen:</w:t>
      </w:r>
    </w:p>
    <w:p w14:paraId="0CFA4B52" w14:textId="77777777" w:rsidR="00C92C48" w:rsidRDefault="00C92C48" w:rsidP="00C92C48">
      <w:pPr>
        <w:pStyle w:val="QT3klein"/>
      </w:pPr>
      <w:proofErr w:type="spellStart"/>
      <w:proofErr w:type="gramStart"/>
      <w:r>
        <w:t>myPlot</w:t>
      </w:r>
      <w:proofErr w:type="spellEnd"/>
      <w:r>
        <w:t>(</w:t>
      </w:r>
      <w:proofErr w:type="gramEnd"/>
      <w:r>
        <w:t>"Gleichverteilte Stichproben (</w:t>
      </w:r>
      <w:proofErr w:type="spellStart"/>
      <w:r>
        <w:t>nTest</w:t>
      </w:r>
      <w:proofErr w:type="spellEnd"/>
      <w:r>
        <w:t xml:space="preserve">=1000)", </w:t>
      </w:r>
      <w:proofErr w:type="spellStart"/>
      <w:r>
        <w:t>nWerte</w:t>
      </w:r>
      <w:proofErr w:type="spellEnd"/>
      <w:r>
        <w:t xml:space="preserve">, </w:t>
      </w:r>
      <w:proofErr w:type="spellStart"/>
      <w:r>
        <w:t>AnteilShapiro</w:t>
      </w:r>
      <w:proofErr w:type="spellEnd"/>
      <w:r>
        <w:t>)  +</w:t>
      </w:r>
    </w:p>
    <w:p w14:paraId="792841E2" w14:textId="77777777" w:rsidR="00C92C48" w:rsidRDefault="00C92C48" w:rsidP="00C92C48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"Shapiro 1")) + </w:t>
      </w:r>
      <w:proofErr w:type="spellStart"/>
      <w:r>
        <w:t>geom_smooth</w:t>
      </w:r>
      <w:proofErr w:type="spellEnd"/>
      <w:r>
        <w:t>() +</w:t>
      </w:r>
    </w:p>
    <w:p w14:paraId="187464AE" w14:textId="77777777" w:rsidR="00C92C48" w:rsidRDefault="00C92C48" w:rsidP="00C92C48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</w:t>
      </w:r>
      <w:proofErr w:type="spellStart"/>
      <w:r>
        <w:t>nWerte</w:t>
      </w:r>
      <w:proofErr w:type="spellEnd"/>
      <w:r>
        <w:t xml:space="preserve">, y = AnteilShapiro2, </w:t>
      </w:r>
      <w:proofErr w:type="spellStart"/>
      <w:r>
        <w:t>color</w:t>
      </w:r>
      <w:proofErr w:type="spellEnd"/>
      <w:r>
        <w:t xml:space="preserve"> = "Shapiro 2")) +</w:t>
      </w:r>
    </w:p>
    <w:p w14:paraId="44471824" w14:textId="77777777" w:rsidR="00C92C48" w:rsidRDefault="00C92C48" w:rsidP="00C92C48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</w:t>
      </w:r>
      <w:proofErr w:type="spellStart"/>
      <w:r>
        <w:t>nWerte</w:t>
      </w:r>
      <w:proofErr w:type="spellEnd"/>
      <w:r>
        <w:t xml:space="preserve">, y = </w:t>
      </w:r>
      <w:proofErr w:type="spellStart"/>
      <w:r>
        <w:t>AnteilKS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"KS")) +</w:t>
      </w:r>
    </w:p>
    <w:p w14:paraId="22ED3D06" w14:textId="3B80E9A1" w:rsidR="00C92C48" w:rsidRDefault="002B3C14" w:rsidP="00C92C48">
      <w:pPr>
        <w:pStyle w:val="QT3klein"/>
      </w:pPr>
      <w:r>
        <w:t xml:space="preserve">  </w:t>
      </w:r>
      <w:proofErr w:type="spellStart"/>
      <w:r>
        <w:t>labs</w:t>
      </w:r>
      <w:proofErr w:type="spellEnd"/>
      <w:r>
        <w:t>(</w:t>
      </w:r>
      <w:proofErr w:type="spellStart"/>
      <w:r w:rsidR="00C92C48">
        <w:t>color</w:t>
      </w:r>
      <w:proofErr w:type="spellEnd"/>
      <w:r w:rsidR="00C92C48">
        <w:t xml:space="preserve"> = "Legende")</w:t>
      </w:r>
    </w:p>
    <w:p w14:paraId="42761B9F" w14:textId="2B9DAC5A" w:rsidR="00C92C48" w:rsidRDefault="00C92C48" w:rsidP="00C92C48"/>
    <w:p w14:paraId="0C91778B" w14:textId="77777777" w:rsidR="00A144B3" w:rsidRDefault="00A144B3" w:rsidP="00A144B3">
      <w:pPr>
        <w:keepNext/>
      </w:pPr>
      <w:r>
        <w:rPr>
          <w:noProof/>
        </w:rPr>
        <w:lastRenderedPageBreak/>
        <w:drawing>
          <wp:inline distT="0" distB="0" distL="0" distR="0" wp14:anchorId="798F6B65" wp14:editId="4DB2661B">
            <wp:extent cx="4320000" cy="2858168"/>
            <wp:effectExtent l="0" t="0" r="444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ueteVergleich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CE90" w14:textId="537584E2" w:rsidR="00C92C48" w:rsidRDefault="00A144B3" w:rsidP="00A144B3">
      <w:pPr>
        <w:pStyle w:val="Beschriftung"/>
      </w:pPr>
      <w:r>
        <w:t xml:space="preserve">Abbildung </w:t>
      </w:r>
      <w:fldSimple w:instr=" SEQ Abbildung \* ARABIC ">
        <w:r w:rsidR="00A32D58">
          <w:rPr>
            <w:noProof/>
          </w:rPr>
          <w:t>6</w:t>
        </w:r>
      </w:fldSimple>
      <w:r>
        <w:t>: Alle Ergebnisse</w:t>
      </w:r>
    </w:p>
    <w:p w14:paraId="51CED37B" w14:textId="581807BE" w:rsidR="00A144B3" w:rsidRDefault="00A144B3" w:rsidP="00C92C48"/>
    <w:p w14:paraId="2CEDEE0C" w14:textId="77777777" w:rsidR="00A144B3" w:rsidRDefault="00A144B3" w:rsidP="00C92C48"/>
    <w:p w14:paraId="446F8BA6" w14:textId="56E3A9F4" w:rsidR="00C92C48" w:rsidRDefault="00C92C48" w:rsidP="00C92C48">
      <w:r>
        <w:t>In der Tat sehen wir, dass in unsere</w:t>
      </w:r>
      <w:r w:rsidR="00A144B3">
        <w:t>m speziellen</w:t>
      </w:r>
      <w:r>
        <w:t xml:space="preserve"> Test</w:t>
      </w:r>
      <w:r w:rsidR="00A144B3">
        <w:t xml:space="preserve">modell der </w:t>
      </w:r>
      <w:r w:rsidR="00A144B3" w:rsidRPr="00A144B3">
        <w:t>Shapiro-Wilk-Test</w:t>
      </w:r>
      <w:r w:rsidR="00A144B3">
        <w:t xml:space="preserve"> </w:t>
      </w:r>
      <w:r w:rsidR="00F2308E">
        <w:t xml:space="preserve">für Stichprobengrößen </w:t>
      </w:r>
      <w:r w:rsidR="00F2308E" w:rsidRPr="007E1577">
        <w:rPr>
          <w:rFonts w:ascii="Consolas" w:hAnsi="Consolas"/>
          <w:sz w:val="20"/>
        </w:rPr>
        <w:t>n</w:t>
      </w:r>
      <w:r w:rsidR="00F2308E">
        <w:t xml:space="preserve"> </w:t>
      </w:r>
      <w:r w:rsidR="000B6D94">
        <w:t>≤ 65</w:t>
      </w:r>
      <w:r w:rsidR="00F2308E">
        <w:t xml:space="preserve"> </w:t>
      </w:r>
      <w:r w:rsidR="00A144B3">
        <w:t>besser</w:t>
      </w:r>
      <w:r w:rsidR="000B6D94">
        <w:rPr>
          <w:rStyle w:val="Funotenzeichen"/>
        </w:rPr>
        <w:footnoteReference w:id="5"/>
      </w:r>
      <w:r w:rsidR="00A144B3">
        <w:t xml:space="preserve"> </w:t>
      </w:r>
      <w:r w:rsidR="00F2308E">
        <w:t xml:space="preserve">als der </w:t>
      </w:r>
      <w:proofErr w:type="spellStart"/>
      <w:r w:rsidR="00F2308E" w:rsidRPr="00F2308E">
        <w:t>Kolmogorov</w:t>
      </w:r>
      <w:proofErr w:type="spellEnd"/>
      <w:r w:rsidR="00F2308E" w:rsidRPr="00F2308E">
        <w:t>-</w:t>
      </w:r>
      <w:proofErr w:type="spellStart"/>
      <w:r w:rsidR="00F2308E" w:rsidRPr="00F2308E">
        <w:t>Smirnov</w:t>
      </w:r>
      <w:proofErr w:type="spellEnd"/>
      <w:r w:rsidR="00F2308E" w:rsidRPr="00F2308E">
        <w:t xml:space="preserve">-Test </w:t>
      </w:r>
      <w:r w:rsidR="00A144B3">
        <w:t xml:space="preserve">abschneidet. </w:t>
      </w:r>
      <w:r w:rsidR="000B6D94">
        <w:t xml:space="preserve"> </w:t>
      </w:r>
    </w:p>
    <w:p w14:paraId="020AC32D" w14:textId="5B4016C2" w:rsidR="007709D6" w:rsidRDefault="007709D6" w:rsidP="007709D6"/>
    <w:p w14:paraId="71EE3617" w14:textId="77777777" w:rsidR="007709D6" w:rsidRPr="00DE0ABA" w:rsidRDefault="007709D6" w:rsidP="007709D6">
      <w:pPr>
        <w:pStyle w:val="LEMarginalie"/>
        <w:framePr w:wrap="notBeside" w:x="789" w:y="276"/>
      </w:pPr>
      <w:r>
        <w:t xml:space="preserve"> </w:t>
      </w:r>
      <w:r w:rsidRPr="00DE0ABA">
        <w:t>Aufgabe</w:t>
      </w:r>
    </w:p>
    <w:p w14:paraId="5A9DF8A8" w14:textId="77777777" w:rsidR="007709D6" w:rsidRDefault="007709D6" w:rsidP="007709D6">
      <w:r>
        <w:t xml:space="preserve"> </w:t>
      </w:r>
    </w:p>
    <w:p w14:paraId="2F61A3C5" w14:textId="053F9291" w:rsidR="007709D6" w:rsidRDefault="007709D6" w:rsidP="007709D6">
      <w:pPr>
        <w:pStyle w:val="AufgNr"/>
      </w:pPr>
      <w:r w:rsidRPr="007709D6">
        <w:t xml:space="preserve">Wie sieht der Vergleich des Shapiro-Wilk-Tests mit dem </w:t>
      </w:r>
      <w:proofErr w:type="spellStart"/>
      <w:r w:rsidRPr="007709D6">
        <w:t>Kolmogorov</w:t>
      </w:r>
      <w:proofErr w:type="spellEnd"/>
      <w:r w:rsidRPr="007709D6">
        <w:t>-</w:t>
      </w:r>
      <w:proofErr w:type="spellStart"/>
      <w:r w:rsidRPr="007709D6">
        <w:t>Smirnov</w:t>
      </w:r>
      <w:proofErr w:type="spellEnd"/>
      <w:r w:rsidRPr="007709D6">
        <w:t>-Test aus für Stichprobengrößen</w:t>
      </w:r>
      <w:r w:rsidR="000B6D94">
        <w:t xml:space="preserve"> </w:t>
      </w:r>
      <w:r w:rsidR="000B6D94" w:rsidRPr="007E1577">
        <w:rPr>
          <w:rFonts w:ascii="Consolas" w:hAnsi="Consolas"/>
          <w:sz w:val="20"/>
        </w:rPr>
        <w:t>n</w:t>
      </w:r>
      <w:r w:rsidRPr="007709D6">
        <w:t xml:space="preserve"> zwischen </w:t>
      </w:r>
      <w:r>
        <w:t>4</w:t>
      </w:r>
      <w:r w:rsidRPr="007709D6">
        <w:t xml:space="preserve"> und 1</w:t>
      </w:r>
      <w:r>
        <w:t xml:space="preserve">00, wenn statt der Gleichverteilung eine </w:t>
      </w:r>
      <w:r w:rsidR="00D53F1E" w:rsidRPr="003D4989">
        <w:t>χ</w:t>
      </w:r>
      <w:r w:rsidR="00D53F1E" w:rsidRPr="00D53F1E">
        <w:rPr>
          <w:vertAlign w:val="superscript"/>
        </w:rPr>
        <w:t>2</w:t>
      </w:r>
      <w:r>
        <w:t>-Verteilung (</w:t>
      </w:r>
      <w:r w:rsidRPr="003D4989">
        <w:t>Chi-Quadrat</w:t>
      </w:r>
      <w:r>
        <w:t>-Verteilung) mit zwei Freiheitsgraden zugrunde gelegt wird?</w:t>
      </w:r>
    </w:p>
    <w:p w14:paraId="02AFBC30" w14:textId="70897611" w:rsidR="007709D6" w:rsidRDefault="007709D6" w:rsidP="007709D6">
      <w:pPr>
        <w:pStyle w:val="AufgNr"/>
        <w:numPr>
          <w:ilvl w:val="0"/>
          <w:numId w:val="0"/>
        </w:numPr>
        <w:ind w:left="568"/>
      </w:pPr>
    </w:p>
    <w:p w14:paraId="35D0452D" w14:textId="77777777" w:rsidR="00C92C48" w:rsidRPr="00C92C48" w:rsidRDefault="00C92C48" w:rsidP="00C92C48"/>
    <w:sectPr w:rsidR="00C92C48" w:rsidRPr="00C92C48" w:rsidSect="00100C9F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1418" w:right="708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6CDB2" w14:textId="77777777" w:rsidR="00BC31A5" w:rsidRDefault="00BC31A5" w:rsidP="00B22FB3"/>
    <w:p w14:paraId="185DED60" w14:textId="77777777" w:rsidR="00BC31A5" w:rsidRDefault="00BC31A5" w:rsidP="00B22FB3"/>
    <w:p w14:paraId="666828D4" w14:textId="77777777" w:rsidR="00BC31A5" w:rsidRDefault="00BC31A5" w:rsidP="00B22FB3"/>
    <w:p w14:paraId="44F34C9E" w14:textId="77777777" w:rsidR="00BC31A5" w:rsidRDefault="00BC31A5"/>
  </w:endnote>
  <w:endnote w:type="continuationSeparator" w:id="0">
    <w:p w14:paraId="5B7336B7" w14:textId="77777777" w:rsidR="00BC31A5" w:rsidRDefault="00BC31A5" w:rsidP="00B22FB3"/>
    <w:p w14:paraId="6E06FC12" w14:textId="77777777" w:rsidR="00BC31A5" w:rsidRDefault="00BC31A5" w:rsidP="00B22FB3"/>
    <w:p w14:paraId="1D012678" w14:textId="77777777" w:rsidR="00BC31A5" w:rsidRDefault="00BC31A5" w:rsidP="00B22FB3"/>
    <w:p w14:paraId="502D7AAC" w14:textId="77777777" w:rsidR="00BC31A5" w:rsidRDefault="00BC31A5"/>
  </w:endnote>
  <w:endnote w:type="continuationNotice" w:id="1">
    <w:p w14:paraId="4082CD81" w14:textId="77777777" w:rsidR="00BC31A5" w:rsidRDefault="00BC31A5" w:rsidP="00B22FB3"/>
    <w:p w14:paraId="7512B689" w14:textId="77777777" w:rsidR="00BC31A5" w:rsidRDefault="00BC31A5" w:rsidP="00B22FB3"/>
    <w:p w14:paraId="69F19C74" w14:textId="77777777" w:rsidR="00BC31A5" w:rsidRDefault="00BC31A5" w:rsidP="00B22FB3"/>
    <w:p w14:paraId="750C038D" w14:textId="77777777" w:rsidR="00BC31A5" w:rsidRDefault="00BC31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0945F6AB" w:rsidR="00A144B3" w:rsidRPr="00D3643B" w:rsidRDefault="00A144B3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B47AA">
      <w:rPr>
        <w:rFonts w:asciiTheme="minorHAnsi" w:hAnsiTheme="minorHAnsi" w:cstheme="minorHAnsi"/>
        <w:bCs/>
        <w:noProof/>
        <w:sz w:val="24"/>
        <w:szCs w:val="24"/>
      </w:rPr>
      <w:t>8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B47AA">
      <w:rPr>
        <w:rFonts w:asciiTheme="minorHAnsi" w:hAnsiTheme="minorHAnsi" w:cstheme="minorHAnsi"/>
        <w:bCs/>
        <w:noProof/>
        <w:sz w:val="24"/>
        <w:szCs w:val="24"/>
      </w:rPr>
      <w:t>8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jwRSS19_fallstudien3_c.docx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22FE7D41" w:rsidR="00A144B3" w:rsidRDefault="00A144B3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B47AA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3B47AA">
      <w:rPr>
        <w:rFonts w:asciiTheme="minorHAnsi" w:hAnsiTheme="minorHAnsi" w:cstheme="minorHAnsi"/>
        <w:bCs/>
        <w:noProof/>
        <w:sz w:val="24"/>
        <w:szCs w:val="24"/>
      </w:rPr>
      <w:t>8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jwRSS19_fallstudien3_c.docx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9C7E5" w14:textId="77777777" w:rsidR="00BC31A5" w:rsidRDefault="00BC31A5" w:rsidP="00B27513">
      <w:pPr>
        <w:pStyle w:val="stdText"/>
      </w:pPr>
      <w:r>
        <w:continuationSeparator/>
      </w:r>
    </w:p>
    <w:p w14:paraId="7876829E" w14:textId="77777777" w:rsidR="00BC31A5" w:rsidRDefault="00BC31A5"/>
  </w:footnote>
  <w:footnote w:type="continuationSeparator" w:id="0">
    <w:p w14:paraId="76289EEF" w14:textId="77777777" w:rsidR="00BC31A5" w:rsidRDefault="00BC31A5" w:rsidP="00B27513">
      <w:pPr>
        <w:pStyle w:val="stdText"/>
      </w:pPr>
      <w:r>
        <w:continuationSeparator/>
      </w:r>
    </w:p>
    <w:p w14:paraId="0F662BA4" w14:textId="77777777" w:rsidR="00BC31A5" w:rsidRDefault="00BC31A5"/>
  </w:footnote>
  <w:footnote w:type="continuationNotice" w:id="1">
    <w:p w14:paraId="1B22ECDD" w14:textId="77777777" w:rsidR="00BC31A5" w:rsidRDefault="00BC31A5" w:rsidP="00B22FB3"/>
    <w:p w14:paraId="25E591CF" w14:textId="77777777" w:rsidR="00BC31A5" w:rsidRDefault="00BC31A5" w:rsidP="00B22FB3"/>
    <w:p w14:paraId="73177C86" w14:textId="77777777" w:rsidR="00BC31A5" w:rsidRDefault="00BC31A5" w:rsidP="00B22FB3"/>
    <w:p w14:paraId="67112813" w14:textId="77777777" w:rsidR="00BC31A5" w:rsidRDefault="00BC31A5"/>
  </w:footnote>
  <w:footnote w:id="2">
    <w:p w14:paraId="4DD0BDCC" w14:textId="6DE4F63B" w:rsidR="00A144B3" w:rsidRDefault="00A144B3">
      <w:pPr>
        <w:pStyle w:val="Funotentext"/>
      </w:pPr>
      <w:r>
        <w:rPr>
          <w:rStyle w:val="Funotenzeichen"/>
        </w:rPr>
        <w:footnoteRef/>
      </w:r>
      <w:r>
        <w:t xml:space="preserve"> Dies ist ein üblicher, aber trotzdem sehr willkürlicher Wert</w:t>
      </w:r>
    </w:p>
  </w:footnote>
  <w:footnote w:id="3">
    <w:p w14:paraId="5B7E10E8" w14:textId="5265A231" w:rsidR="00A144B3" w:rsidRDefault="00A144B3">
      <w:pPr>
        <w:pStyle w:val="Funotentext"/>
      </w:pPr>
      <w:r>
        <w:rPr>
          <w:rStyle w:val="Funotenzeichen"/>
        </w:rPr>
        <w:footnoteRef/>
      </w:r>
      <w:r>
        <w:t xml:space="preserve"> Leider wird dieser Schluss fälschlicherweise sehr oft gezogen</w:t>
      </w:r>
    </w:p>
  </w:footnote>
  <w:footnote w:id="4">
    <w:p w14:paraId="1EA0A05B" w14:textId="507C4D5A" w:rsidR="00A144B3" w:rsidRDefault="00A144B3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AC7CF6">
        <w:t xml:space="preserve">Um einen Buchstaben </w:t>
      </w:r>
      <w:r>
        <w:t>hoch zu stellen</w:t>
      </w:r>
      <w:r w:rsidRPr="00AC7CF6">
        <w:t xml:space="preserve">, wird </w:t>
      </w:r>
      <w:r w:rsidRPr="00AC7CF6">
        <w:rPr>
          <w:rFonts w:ascii="Consolas" w:hAnsi="Consolas"/>
        </w:rPr>
        <w:t>^</w:t>
      </w:r>
      <w:r w:rsidRPr="00AC7CF6">
        <w:t xml:space="preserve"> statt </w:t>
      </w:r>
      <w:r w:rsidRPr="00AC7CF6">
        <w:rPr>
          <w:rFonts w:ascii="Consolas" w:hAnsi="Consolas"/>
        </w:rPr>
        <w:t>[]</w:t>
      </w:r>
      <w:r w:rsidRPr="00AC7CF6">
        <w:t xml:space="preserve"> benutzt.</w:t>
      </w:r>
    </w:p>
  </w:footnote>
  <w:footnote w:id="5">
    <w:p w14:paraId="76FBE654" w14:textId="55102C43" w:rsidR="000B6D94" w:rsidRDefault="000B6D94">
      <w:pPr>
        <w:pStyle w:val="Funotentext"/>
      </w:pPr>
      <w:r>
        <w:rPr>
          <w:rStyle w:val="Funotenzeichen"/>
        </w:rPr>
        <w:footnoteRef/>
      </w:r>
      <w:r>
        <w:t xml:space="preserve"> Für </w:t>
      </w:r>
      <w:r w:rsidRPr="000B6D94">
        <w:rPr>
          <w:rFonts w:ascii="Consolas" w:hAnsi="Consolas"/>
        </w:rPr>
        <w:t>n</w:t>
      </w:r>
      <w:r w:rsidR="0017517C">
        <w:t xml:space="preserve"> ≤ 60</w:t>
      </w:r>
      <w:r w:rsidRPr="000B6D94">
        <w:t xml:space="preserve"> </w:t>
      </w:r>
      <w:r>
        <w:t xml:space="preserve">sogar deutlich </w:t>
      </w:r>
      <w:r w:rsidRPr="000B6D94">
        <w:t>besser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36EAA41C" w:rsidR="00A144B3" w:rsidRDefault="00A144B3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, Fallstudie 5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A144B3" w:rsidRPr="00D47F29" w:rsidRDefault="00A144B3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025CD4A4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97CACCB0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421FE"/>
    <w:multiLevelType w:val="hybridMultilevel"/>
    <w:tmpl w:val="8514E2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F43C1"/>
    <w:multiLevelType w:val="hybridMultilevel"/>
    <w:tmpl w:val="FAB4551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6"/>
  </w:num>
  <w:num w:numId="5">
    <w:abstractNumId w:val="1"/>
  </w:num>
  <w:num w:numId="6">
    <w:abstractNumId w:val="12"/>
  </w:num>
  <w:num w:numId="7">
    <w:abstractNumId w:val="0"/>
  </w:num>
  <w:num w:numId="8">
    <w:abstractNumId w:val="10"/>
  </w:num>
  <w:num w:numId="9">
    <w:abstractNumId w:val="14"/>
  </w:num>
  <w:num w:numId="10">
    <w:abstractNumId w:val="4"/>
  </w:num>
  <w:num w:numId="11">
    <w:abstractNumId w:val="15"/>
  </w:num>
  <w:num w:numId="12">
    <w:abstractNumId w:val="5"/>
  </w:num>
  <w:num w:numId="13">
    <w:abstractNumId w:val="9"/>
  </w:num>
  <w:num w:numId="14">
    <w:abstractNumId w:val="0"/>
  </w:num>
  <w:num w:numId="15">
    <w:abstractNumId w:val="7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11"/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</w:num>
  <w:num w:numId="24">
    <w:abstractNumId w:val="13"/>
  </w:num>
  <w:num w:numId="25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341"/>
    <w:rsid w:val="00015986"/>
    <w:rsid w:val="000161A6"/>
    <w:rsid w:val="00022044"/>
    <w:rsid w:val="0002250E"/>
    <w:rsid w:val="00022B68"/>
    <w:rsid w:val="0002365E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3341"/>
    <w:rsid w:val="00044304"/>
    <w:rsid w:val="00044764"/>
    <w:rsid w:val="00044C47"/>
    <w:rsid w:val="000473F9"/>
    <w:rsid w:val="00052A31"/>
    <w:rsid w:val="000546A3"/>
    <w:rsid w:val="000546F9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0F46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11EA"/>
    <w:rsid w:val="00072244"/>
    <w:rsid w:val="000724DD"/>
    <w:rsid w:val="00074E36"/>
    <w:rsid w:val="00075381"/>
    <w:rsid w:val="00075E32"/>
    <w:rsid w:val="00077B6A"/>
    <w:rsid w:val="00077BE2"/>
    <w:rsid w:val="00080856"/>
    <w:rsid w:val="00081302"/>
    <w:rsid w:val="0008172C"/>
    <w:rsid w:val="00082C3F"/>
    <w:rsid w:val="00083096"/>
    <w:rsid w:val="00084448"/>
    <w:rsid w:val="000846E0"/>
    <w:rsid w:val="00086296"/>
    <w:rsid w:val="00086E2A"/>
    <w:rsid w:val="00090F1B"/>
    <w:rsid w:val="00092557"/>
    <w:rsid w:val="000930ED"/>
    <w:rsid w:val="000934A4"/>
    <w:rsid w:val="00093F50"/>
    <w:rsid w:val="000942A9"/>
    <w:rsid w:val="000947B5"/>
    <w:rsid w:val="00096CF6"/>
    <w:rsid w:val="000A22E4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6AF8"/>
    <w:rsid w:val="000B6D94"/>
    <w:rsid w:val="000B70AB"/>
    <w:rsid w:val="000B79B0"/>
    <w:rsid w:val="000C03CC"/>
    <w:rsid w:val="000C0C00"/>
    <w:rsid w:val="000C1293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1C3B"/>
    <w:rsid w:val="000E30EC"/>
    <w:rsid w:val="000E410A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0C9F"/>
    <w:rsid w:val="00102403"/>
    <w:rsid w:val="001026CE"/>
    <w:rsid w:val="00103869"/>
    <w:rsid w:val="00103D3F"/>
    <w:rsid w:val="001055FB"/>
    <w:rsid w:val="00105F4B"/>
    <w:rsid w:val="00105F95"/>
    <w:rsid w:val="00106A3E"/>
    <w:rsid w:val="0010732A"/>
    <w:rsid w:val="001076D8"/>
    <w:rsid w:val="001077F5"/>
    <w:rsid w:val="001078CC"/>
    <w:rsid w:val="0011083C"/>
    <w:rsid w:val="00110FCF"/>
    <w:rsid w:val="00111C10"/>
    <w:rsid w:val="0011213A"/>
    <w:rsid w:val="001147D6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45E7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0175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570B7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517C"/>
    <w:rsid w:val="001760CE"/>
    <w:rsid w:val="00176C42"/>
    <w:rsid w:val="00177E59"/>
    <w:rsid w:val="001802BE"/>
    <w:rsid w:val="00180400"/>
    <w:rsid w:val="00182DED"/>
    <w:rsid w:val="001832C0"/>
    <w:rsid w:val="00183D24"/>
    <w:rsid w:val="001852E1"/>
    <w:rsid w:val="00185AB0"/>
    <w:rsid w:val="00186490"/>
    <w:rsid w:val="00187233"/>
    <w:rsid w:val="00190A40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A7"/>
    <w:rsid w:val="001A27D8"/>
    <w:rsid w:val="001A3CB3"/>
    <w:rsid w:val="001A55EF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CC7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3AF8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27E2"/>
    <w:rsid w:val="0022418A"/>
    <w:rsid w:val="002247D9"/>
    <w:rsid w:val="002302E5"/>
    <w:rsid w:val="00230917"/>
    <w:rsid w:val="00230CEE"/>
    <w:rsid w:val="00230E5C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A44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397F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6567"/>
    <w:rsid w:val="00267335"/>
    <w:rsid w:val="00267419"/>
    <w:rsid w:val="00270155"/>
    <w:rsid w:val="00271148"/>
    <w:rsid w:val="0027351E"/>
    <w:rsid w:val="00273723"/>
    <w:rsid w:val="00274ED4"/>
    <w:rsid w:val="0027568D"/>
    <w:rsid w:val="00280473"/>
    <w:rsid w:val="00281CAE"/>
    <w:rsid w:val="0028207A"/>
    <w:rsid w:val="002824A9"/>
    <w:rsid w:val="002830EF"/>
    <w:rsid w:val="00284E67"/>
    <w:rsid w:val="00286494"/>
    <w:rsid w:val="00287A08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3C14"/>
    <w:rsid w:val="002B478F"/>
    <w:rsid w:val="002B4B70"/>
    <w:rsid w:val="002B6E6F"/>
    <w:rsid w:val="002C0B9B"/>
    <w:rsid w:val="002C166B"/>
    <w:rsid w:val="002C1AC9"/>
    <w:rsid w:val="002C2AF2"/>
    <w:rsid w:val="002C3753"/>
    <w:rsid w:val="002C5084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39EB"/>
    <w:rsid w:val="002D5817"/>
    <w:rsid w:val="002D69D4"/>
    <w:rsid w:val="002E2000"/>
    <w:rsid w:val="002E294A"/>
    <w:rsid w:val="002E2CD0"/>
    <w:rsid w:val="002E40C8"/>
    <w:rsid w:val="002E4149"/>
    <w:rsid w:val="002E42A2"/>
    <w:rsid w:val="002E4635"/>
    <w:rsid w:val="002E494D"/>
    <w:rsid w:val="002E5A55"/>
    <w:rsid w:val="002E5B3F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814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6D4F"/>
    <w:rsid w:val="003174E9"/>
    <w:rsid w:val="00317EC3"/>
    <w:rsid w:val="003231BE"/>
    <w:rsid w:val="003234D6"/>
    <w:rsid w:val="00325506"/>
    <w:rsid w:val="00327F18"/>
    <w:rsid w:val="0033056A"/>
    <w:rsid w:val="00330F7B"/>
    <w:rsid w:val="00332ABE"/>
    <w:rsid w:val="0033385F"/>
    <w:rsid w:val="00333C6D"/>
    <w:rsid w:val="00333C7E"/>
    <w:rsid w:val="00333FDE"/>
    <w:rsid w:val="00335CC0"/>
    <w:rsid w:val="00335D90"/>
    <w:rsid w:val="00336CDC"/>
    <w:rsid w:val="003371F7"/>
    <w:rsid w:val="0034084B"/>
    <w:rsid w:val="003422F1"/>
    <w:rsid w:val="00343E51"/>
    <w:rsid w:val="00344D3A"/>
    <w:rsid w:val="003465B9"/>
    <w:rsid w:val="00346A2F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1A32"/>
    <w:rsid w:val="00362223"/>
    <w:rsid w:val="0036231F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5DA"/>
    <w:rsid w:val="00384904"/>
    <w:rsid w:val="00384DA8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091C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7AA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989"/>
    <w:rsid w:val="003D1D88"/>
    <w:rsid w:val="003D2BCF"/>
    <w:rsid w:val="003D366F"/>
    <w:rsid w:val="003D3BE6"/>
    <w:rsid w:val="003D4133"/>
    <w:rsid w:val="003D4989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099A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1E31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137B"/>
    <w:rsid w:val="004231A8"/>
    <w:rsid w:val="004232A9"/>
    <w:rsid w:val="00423C27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774"/>
    <w:rsid w:val="00436D15"/>
    <w:rsid w:val="00441ACA"/>
    <w:rsid w:val="004421AC"/>
    <w:rsid w:val="0044283A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159"/>
    <w:rsid w:val="00474436"/>
    <w:rsid w:val="00475953"/>
    <w:rsid w:val="00476A08"/>
    <w:rsid w:val="00476D58"/>
    <w:rsid w:val="00477E58"/>
    <w:rsid w:val="00482D56"/>
    <w:rsid w:val="00482DED"/>
    <w:rsid w:val="004840FE"/>
    <w:rsid w:val="00484F00"/>
    <w:rsid w:val="0048536F"/>
    <w:rsid w:val="00485767"/>
    <w:rsid w:val="00490F4F"/>
    <w:rsid w:val="004916E4"/>
    <w:rsid w:val="00491BCA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646"/>
    <w:rsid w:val="004B5933"/>
    <w:rsid w:val="004B7AF1"/>
    <w:rsid w:val="004C0A5B"/>
    <w:rsid w:val="004C266B"/>
    <w:rsid w:val="004C3EF8"/>
    <w:rsid w:val="004C4371"/>
    <w:rsid w:val="004C4DC5"/>
    <w:rsid w:val="004C4FB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4F7B35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DF6"/>
    <w:rsid w:val="00513F4C"/>
    <w:rsid w:val="005143A3"/>
    <w:rsid w:val="00516ADA"/>
    <w:rsid w:val="0051788F"/>
    <w:rsid w:val="0052028D"/>
    <w:rsid w:val="00522617"/>
    <w:rsid w:val="00522712"/>
    <w:rsid w:val="00523266"/>
    <w:rsid w:val="0052383B"/>
    <w:rsid w:val="00523FF8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120"/>
    <w:rsid w:val="00536EB2"/>
    <w:rsid w:val="005404F3"/>
    <w:rsid w:val="0054069F"/>
    <w:rsid w:val="00541A14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189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780"/>
    <w:rsid w:val="00564A28"/>
    <w:rsid w:val="00565625"/>
    <w:rsid w:val="00566FFD"/>
    <w:rsid w:val="005670BF"/>
    <w:rsid w:val="00570B51"/>
    <w:rsid w:val="00571BE3"/>
    <w:rsid w:val="00571D5C"/>
    <w:rsid w:val="00571E1B"/>
    <w:rsid w:val="00571ED1"/>
    <w:rsid w:val="00571EF2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5859"/>
    <w:rsid w:val="00586605"/>
    <w:rsid w:val="005869D7"/>
    <w:rsid w:val="0058761E"/>
    <w:rsid w:val="00590BF3"/>
    <w:rsid w:val="005916C0"/>
    <w:rsid w:val="0059195A"/>
    <w:rsid w:val="00593025"/>
    <w:rsid w:val="00594426"/>
    <w:rsid w:val="00594D30"/>
    <w:rsid w:val="005957E4"/>
    <w:rsid w:val="00595814"/>
    <w:rsid w:val="00597386"/>
    <w:rsid w:val="005A0C7F"/>
    <w:rsid w:val="005A1355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4D8"/>
    <w:rsid w:val="005B5837"/>
    <w:rsid w:val="005B65BC"/>
    <w:rsid w:val="005B6DC6"/>
    <w:rsid w:val="005B790C"/>
    <w:rsid w:val="005C1D62"/>
    <w:rsid w:val="005C1DEC"/>
    <w:rsid w:val="005C2046"/>
    <w:rsid w:val="005C3CF5"/>
    <w:rsid w:val="005C4820"/>
    <w:rsid w:val="005D0F64"/>
    <w:rsid w:val="005D319C"/>
    <w:rsid w:val="005D39F7"/>
    <w:rsid w:val="005D3EF4"/>
    <w:rsid w:val="005D4E5B"/>
    <w:rsid w:val="005D4E8F"/>
    <w:rsid w:val="005D5408"/>
    <w:rsid w:val="005D5919"/>
    <w:rsid w:val="005D66E1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6D10"/>
    <w:rsid w:val="006170BE"/>
    <w:rsid w:val="00617237"/>
    <w:rsid w:val="006173A1"/>
    <w:rsid w:val="00617C8D"/>
    <w:rsid w:val="00617DB6"/>
    <w:rsid w:val="00620032"/>
    <w:rsid w:val="0062076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59F"/>
    <w:rsid w:val="00634CBB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791"/>
    <w:rsid w:val="00647EA2"/>
    <w:rsid w:val="00647F98"/>
    <w:rsid w:val="00650BA5"/>
    <w:rsid w:val="0065137C"/>
    <w:rsid w:val="00652322"/>
    <w:rsid w:val="00652FA6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0CC"/>
    <w:rsid w:val="0067060D"/>
    <w:rsid w:val="006717BD"/>
    <w:rsid w:val="00674982"/>
    <w:rsid w:val="006750BF"/>
    <w:rsid w:val="006754C9"/>
    <w:rsid w:val="00675CD8"/>
    <w:rsid w:val="006772CB"/>
    <w:rsid w:val="00681513"/>
    <w:rsid w:val="00682005"/>
    <w:rsid w:val="00682159"/>
    <w:rsid w:val="006828FA"/>
    <w:rsid w:val="006834DD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1CED"/>
    <w:rsid w:val="006A2216"/>
    <w:rsid w:val="006A26A8"/>
    <w:rsid w:val="006A3B39"/>
    <w:rsid w:val="006A6C63"/>
    <w:rsid w:val="006B0FA2"/>
    <w:rsid w:val="006B251D"/>
    <w:rsid w:val="006B285A"/>
    <w:rsid w:val="006B2AF1"/>
    <w:rsid w:val="006B3890"/>
    <w:rsid w:val="006B399E"/>
    <w:rsid w:val="006B44C3"/>
    <w:rsid w:val="006B5504"/>
    <w:rsid w:val="006B5D5E"/>
    <w:rsid w:val="006B6167"/>
    <w:rsid w:val="006B6B16"/>
    <w:rsid w:val="006B6D24"/>
    <w:rsid w:val="006B702E"/>
    <w:rsid w:val="006B70B3"/>
    <w:rsid w:val="006B7523"/>
    <w:rsid w:val="006C04E6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D7804"/>
    <w:rsid w:val="006E13C5"/>
    <w:rsid w:val="006E3DA3"/>
    <w:rsid w:val="006E4417"/>
    <w:rsid w:val="006E494B"/>
    <w:rsid w:val="006E4C63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06D79"/>
    <w:rsid w:val="007103F0"/>
    <w:rsid w:val="00711E40"/>
    <w:rsid w:val="007129BE"/>
    <w:rsid w:val="00712FE7"/>
    <w:rsid w:val="007147B3"/>
    <w:rsid w:val="00714B71"/>
    <w:rsid w:val="007152A9"/>
    <w:rsid w:val="007171EA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6E69"/>
    <w:rsid w:val="0074719B"/>
    <w:rsid w:val="007500F9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2ED3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67070"/>
    <w:rsid w:val="007673DD"/>
    <w:rsid w:val="00770084"/>
    <w:rsid w:val="007709D6"/>
    <w:rsid w:val="00771AF5"/>
    <w:rsid w:val="0077226C"/>
    <w:rsid w:val="007723F8"/>
    <w:rsid w:val="00774037"/>
    <w:rsid w:val="007770CC"/>
    <w:rsid w:val="00777A2E"/>
    <w:rsid w:val="00780985"/>
    <w:rsid w:val="00780E5D"/>
    <w:rsid w:val="0078122A"/>
    <w:rsid w:val="00782925"/>
    <w:rsid w:val="00783775"/>
    <w:rsid w:val="00783EC4"/>
    <w:rsid w:val="00784584"/>
    <w:rsid w:val="007853E2"/>
    <w:rsid w:val="00787ACB"/>
    <w:rsid w:val="007900F9"/>
    <w:rsid w:val="0079077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A77C0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3A5"/>
    <w:rsid w:val="007C5E03"/>
    <w:rsid w:val="007C617B"/>
    <w:rsid w:val="007C78A5"/>
    <w:rsid w:val="007D0934"/>
    <w:rsid w:val="007D1894"/>
    <w:rsid w:val="007D1D5D"/>
    <w:rsid w:val="007D2350"/>
    <w:rsid w:val="007D2A04"/>
    <w:rsid w:val="007D2B2E"/>
    <w:rsid w:val="007D2CEC"/>
    <w:rsid w:val="007D2E48"/>
    <w:rsid w:val="007D38CB"/>
    <w:rsid w:val="007D4E40"/>
    <w:rsid w:val="007D54F4"/>
    <w:rsid w:val="007D62CE"/>
    <w:rsid w:val="007D7866"/>
    <w:rsid w:val="007D7D33"/>
    <w:rsid w:val="007E1577"/>
    <w:rsid w:val="007E30FA"/>
    <w:rsid w:val="007E3CAE"/>
    <w:rsid w:val="007E4569"/>
    <w:rsid w:val="007E4E5E"/>
    <w:rsid w:val="007E6E7F"/>
    <w:rsid w:val="007F0F95"/>
    <w:rsid w:val="007F150C"/>
    <w:rsid w:val="007F2CA0"/>
    <w:rsid w:val="007F3310"/>
    <w:rsid w:val="007F36AF"/>
    <w:rsid w:val="007F4476"/>
    <w:rsid w:val="007F5423"/>
    <w:rsid w:val="007F5697"/>
    <w:rsid w:val="007F617F"/>
    <w:rsid w:val="007F6ED9"/>
    <w:rsid w:val="007F74E4"/>
    <w:rsid w:val="00800DCE"/>
    <w:rsid w:val="00801690"/>
    <w:rsid w:val="00801A78"/>
    <w:rsid w:val="00803114"/>
    <w:rsid w:val="0080396D"/>
    <w:rsid w:val="00803B73"/>
    <w:rsid w:val="00803F0F"/>
    <w:rsid w:val="00803FD5"/>
    <w:rsid w:val="00804989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A34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9BE"/>
    <w:rsid w:val="00847A8A"/>
    <w:rsid w:val="00847B32"/>
    <w:rsid w:val="008501AA"/>
    <w:rsid w:val="008513C1"/>
    <w:rsid w:val="0085143E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2DF6"/>
    <w:rsid w:val="00863AA1"/>
    <w:rsid w:val="00864383"/>
    <w:rsid w:val="00864668"/>
    <w:rsid w:val="0086683C"/>
    <w:rsid w:val="00866FF0"/>
    <w:rsid w:val="00867B5A"/>
    <w:rsid w:val="008715C8"/>
    <w:rsid w:val="008718B8"/>
    <w:rsid w:val="00875EB5"/>
    <w:rsid w:val="0087622F"/>
    <w:rsid w:val="0087648B"/>
    <w:rsid w:val="008774B1"/>
    <w:rsid w:val="008801B6"/>
    <w:rsid w:val="00880538"/>
    <w:rsid w:val="00880760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831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122F"/>
    <w:rsid w:val="008E323F"/>
    <w:rsid w:val="008E3294"/>
    <w:rsid w:val="008E4866"/>
    <w:rsid w:val="008E54CF"/>
    <w:rsid w:val="008E5E86"/>
    <w:rsid w:val="008E6103"/>
    <w:rsid w:val="008F0A7A"/>
    <w:rsid w:val="008F1001"/>
    <w:rsid w:val="008F425A"/>
    <w:rsid w:val="008F4295"/>
    <w:rsid w:val="008F57D5"/>
    <w:rsid w:val="008F6038"/>
    <w:rsid w:val="008F7A25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1F6D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DDB"/>
    <w:rsid w:val="00935ECF"/>
    <w:rsid w:val="00936078"/>
    <w:rsid w:val="0093625A"/>
    <w:rsid w:val="009368BC"/>
    <w:rsid w:val="00937786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2E7"/>
    <w:rsid w:val="00965AF9"/>
    <w:rsid w:val="00967DB1"/>
    <w:rsid w:val="00970481"/>
    <w:rsid w:val="00970575"/>
    <w:rsid w:val="00973E06"/>
    <w:rsid w:val="00975078"/>
    <w:rsid w:val="0097508D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43B4"/>
    <w:rsid w:val="00997293"/>
    <w:rsid w:val="009A082A"/>
    <w:rsid w:val="009A1E07"/>
    <w:rsid w:val="009A1F07"/>
    <w:rsid w:val="009A2FA6"/>
    <w:rsid w:val="009A44E3"/>
    <w:rsid w:val="009A4DCA"/>
    <w:rsid w:val="009A503E"/>
    <w:rsid w:val="009A5103"/>
    <w:rsid w:val="009A682D"/>
    <w:rsid w:val="009A6B68"/>
    <w:rsid w:val="009A753C"/>
    <w:rsid w:val="009B000C"/>
    <w:rsid w:val="009B03A7"/>
    <w:rsid w:val="009B0780"/>
    <w:rsid w:val="009B320B"/>
    <w:rsid w:val="009B42DD"/>
    <w:rsid w:val="009B7113"/>
    <w:rsid w:val="009C5EAA"/>
    <w:rsid w:val="009C7E89"/>
    <w:rsid w:val="009D0370"/>
    <w:rsid w:val="009D08B2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50AE"/>
    <w:rsid w:val="009E6277"/>
    <w:rsid w:val="009E6B22"/>
    <w:rsid w:val="009F0635"/>
    <w:rsid w:val="009F0C6C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1C3"/>
    <w:rsid w:val="00A11895"/>
    <w:rsid w:val="00A11FF6"/>
    <w:rsid w:val="00A140A0"/>
    <w:rsid w:val="00A144B3"/>
    <w:rsid w:val="00A16693"/>
    <w:rsid w:val="00A20B9C"/>
    <w:rsid w:val="00A20C33"/>
    <w:rsid w:val="00A228FC"/>
    <w:rsid w:val="00A2369A"/>
    <w:rsid w:val="00A246C5"/>
    <w:rsid w:val="00A25699"/>
    <w:rsid w:val="00A258E1"/>
    <w:rsid w:val="00A271E6"/>
    <w:rsid w:val="00A27906"/>
    <w:rsid w:val="00A27CCC"/>
    <w:rsid w:val="00A30F80"/>
    <w:rsid w:val="00A3106B"/>
    <w:rsid w:val="00A32103"/>
    <w:rsid w:val="00A32D58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4DF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A603F"/>
    <w:rsid w:val="00AB064C"/>
    <w:rsid w:val="00AB0AE7"/>
    <w:rsid w:val="00AB0B76"/>
    <w:rsid w:val="00AB1585"/>
    <w:rsid w:val="00AB1C81"/>
    <w:rsid w:val="00AB27AA"/>
    <w:rsid w:val="00AB2F7E"/>
    <w:rsid w:val="00AB59E6"/>
    <w:rsid w:val="00AB67FF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C7CF6"/>
    <w:rsid w:val="00AD0D2D"/>
    <w:rsid w:val="00AD28A2"/>
    <w:rsid w:val="00AD2E65"/>
    <w:rsid w:val="00AD2E94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669B"/>
    <w:rsid w:val="00AD7635"/>
    <w:rsid w:val="00AE03AC"/>
    <w:rsid w:val="00AE35DA"/>
    <w:rsid w:val="00AE3C2F"/>
    <w:rsid w:val="00AE489F"/>
    <w:rsid w:val="00AF0832"/>
    <w:rsid w:val="00AF0AEB"/>
    <w:rsid w:val="00AF27BA"/>
    <w:rsid w:val="00AF4C6D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85D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173A4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5D54"/>
    <w:rsid w:val="00B26CEB"/>
    <w:rsid w:val="00B27513"/>
    <w:rsid w:val="00B324F9"/>
    <w:rsid w:val="00B32738"/>
    <w:rsid w:val="00B32B80"/>
    <w:rsid w:val="00B32DDC"/>
    <w:rsid w:val="00B3319C"/>
    <w:rsid w:val="00B339CF"/>
    <w:rsid w:val="00B346BF"/>
    <w:rsid w:val="00B35143"/>
    <w:rsid w:val="00B35ED0"/>
    <w:rsid w:val="00B36109"/>
    <w:rsid w:val="00B36738"/>
    <w:rsid w:val="00B36752"/>
    <w:rsid w:val="00B41005"/>
    <w:rsid w:val="00B41221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602DE"/>
    <w:rsid w:val="00B60A90"/>
    <w:rsid w:val="00B61491"/>
    <w:rsid w:val="00B6166B"/>
    <w:rsid w:val="00B61CB5"/>
    <w:rsid w:val="00B61DB7"/>
    <w:rsid w:val="00B622E5"/>
    <w:rsid w:val="00B629B2"/>
    <w:rsid w:val="00B65688"/>
    <w:rsid w:val="00B67323"/>
    <w:rsid w:val="00B67C24"/>
    <w:rsid w:val="00B707B9"/>
    <w:rsid w:val="00B71B0B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D15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21F0"/>
    <w:rsid w:val="00BB2D53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1A5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6DD4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0CDD"/>
    <w:rsid w:val="00BF1F56"/>
    <w:rsid w:val="00BF23DA"/>
    <w:rsid w:val="00BF3149"/>
    <w:rsid w:val="00BF4F4D"/>
    <w:rsid w:val="00BF695D"/>
    <w:rsid w:val="00BF70E0"/>
    <w:rsid w:val="00C00EE9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442C"/>
    <w:rsid w:val="00C4597C"/>
    <w:rsid w:val="00C462EB"/>
    <w:rsid w:val="00C4671E"/>
    <w:rsid w:val="00C469FC"/>
    <w:rsid w:val="00C47843"/>
    <w:rsid w:val="00C51398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54B"/>
    <w:rsid w:val="00C83CDA"/>
    <w:rsid w:val="00C8537A"/>
    <w:rsid w:val="00C859A8"/>
    <w:rsid w:val="00C8613E"/>
    <w:rsid w:val="00C87AAE"/>
    <w:rsid w:val="00C87F72"/>
    <w:rsid w:val="00C9006E"/>
    <w:rsid w:val="00C90A5C"/>
    <w:rsid w:val="00C913E3"/>
    <w:rsid w:val="00C92C48"/>
    <w:rsid w:val="00C93034"/>
    <w:rsid w:val="00C9378C"/>
    <w:rsid w:val="00C94A5E"/>
    <w:rsid w:val="00C951E7"/>
    <w:rsid w:val="00C95811"/>
    <w:rsid w:val="00C95CB6"/>
    <w:rsid w:val="00C979F3"/>
    <w:rsid w:val="00C97C19"/>
    <w:rsid w:val="00C97CB7"/>
    <w:rsid w:val="00CA1877"/>
    <w:rsid w:val="00CA239C"/>
    <w:rsid w:val="00CA2C3F"/>
    <w:rsid w:val="00CA3815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58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33A3"/>
    <w:rsid w:val="00CC3790"/>
    <w:rsid w:val="00CC47CE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38FC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62EA"/>
    <w:rsid w:val="00CF721E"/>
    <w:rsid w:val="00CF78C4"/>
    <w:rsid w:val="00D024E3"/>
    <w:rsid w:val="00D02784"/>
    <w:rsid w:val="00D02DDC"/>
    <w:rsid w:val="00D03364"/>
    <w:rsid w:val="00D03C2A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01BB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DC8"/>
    <w:rsid w:val="00D353D7"/>
    <w:rsid w:val="00D363EA"/>
    <w:rsid w:val="00D3643B"/>
    <w:rsid w:val="00D3652C"/>
    <w:rsid w:val="00D367EB"/>
    <w:rsid w:val="00D36FC0"/>
    <w:rsid w:val="00D37379"/>
    <w:rsid w:val="00D37D7B"/>
    <w:rsid w:val="00D411A2"/>
    <w:rsid w:val="00D41437"/>
    <w:rsid w:val="00D414E1"/>
    <w:rsid w:val="00D41ED5"/>
    <w:rsid w:val="00D42702"/>
    <w:rsid w:val="00D42B6D"/>
    <w:rsid w:val="00D42D70"/>
    <w:rsid w:val="00D47F29"/>
    <w:rsid w:val="00D50B4F"/>
    <w:rsid w:val="00D51A6E"/>
    <w:rsid w:val="00D51DE6"/>
    <w:rsid w:val="00D52A38"/>
    <w:rsid w:val="00D52F54"/>
    <w:rsid w:val="00D53CE1"/>
    <w:rsid w:val="00D53F1E"/>
    <w:rsid w:val="00D55063"/>
    <w:rsid w:val="00D552AA"/>
    <w:rsid w:val="00D55704"/>
    <w:rsid w:val="00D5645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268D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063"/>
    <w:rsid w:val="00D8387C"/>
    <w:rsid w:val="00D83E5E"/>
    <w:rsid w:val="00D86299"/>
    <w:rsid w:val="00D87000"/>
    <w:rsid w:val="00D932D8"/>
    <w:rsid w:val="00D955A7"/>
    <w:rsid w:val="00D95D9A"/>
    <w:rsid w:val="00D96F0B"/>
    <w:rsid w:val="00D9758A"/>
    <w:rsid w:val="00D978F5"/>
    <w:rsid w:val="00D97BAE"/>
    <w:rsid w:val="00DA0293"/>
    <w:rsid w:val="00DA09E0"/>
    <w:rsid w:val="00DA157C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E68"/>
    <w:rsid w:val="00DC317E"/>
    <w:rsid w:val="00DC389F"/>
    <w:rsid w:val="00DC629B"/>
    <w:rsid w:val="00DC71AD"/>
    <w:rsid w:val="00DC72C8"/>
    <w:rsid w:val="00DC7BC1"/>
    <w:rsid w:val="00DC7DAD"/>
    <w:rsid w:val="00DD0567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118"/>
    <w:rsid w:val="00DE39AD"/>
    <w:rsid w:val="00DE6EA1"/>
    <w:rsid w:val="00DF0E0A"/>
    <w:rsid w:val="00DF0E2A"/>
    <w:rsid w:val="00DF2377"/>
    <w:rsid w:val="00DF2F48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827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396"/>
    <w:rsid w:val="00E57F20"/>
    <w:rsid w:val="00E6050E"/>
    <w:rsid w:val="00E60ADA"/>
    <w:rsid w:val="00E60C50"/>
    <w:rsid w:val="00E614FD"/>
    <w:rsid w:val="00E6248B"/>
    <w:rsid w:val="00E62EEF"/>
    <w:rsid w:val="00E630DE"/>
    <w:rsid w:val="00E647D7"/>
    <w:rsid w:val="00E64ABB"/>
    <w:rsid w:val="00E67A65"/>
    <w:rsid w:val="00E70AC3"/>
    <w:rsid w:val="00E70C32"/>
    <w:rsid w:val="00E713B4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77D32"/>
    <w:rsid w:val="00E8259B"/>
    <w:rsid w:val="00E825CD"/>
    <w:rsid w:val="00E82C8D"/>
    <w:rsid w:val="00E83067"/>
    <w:rsid w:val="00E852E5"/>
    <w:rsid w:val="00E864E9"/>
    <w:rsid w:val="00E86675"/>
    <w:rsid w:val="00E87374"/>
    <w:rsid w:val="00E8739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97B38"/>
    <w:rsid w:val="00EA07BC"/>
    <w:rsid w:val="00EA225B"/>
    <w:rsid w:val="00EA3750"/>
    <w:rsid w:val="00EA4871"/>
    <w:rsid w:val="00EA4ED3"/>
    <w:rsid w:val="00EA5241"/>
    <w:rsid w:val="00EA5570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62F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0C75"/>
    <w:rsid w:val="00ED1269"/>
    <w:rsid w:val="00ED22B6"/>
    <w:rsid w:val="00ED2FDD"/>
    <w:rsid w:val="00ED32D3"/>
    <w:rsid w:val="00ED4324"/>
    <w:rsid w:val="00ED45A3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0673"/>
    <w:rsid w:val="00EF247E"/>
    <w:rsid w:val="00EF24A8"/>
    <w:rsid w:val="00EF25C5"/>
    <w:rsid w:val="00EF2F01"/>
    <w:rsid w:val="00EF3AA4"/>
    <w:rsid w:val="00EF7ABD"/>
    <w:rsid w:val="00F00566"/>
    <w:rsid w:val="00F00A64"/>
    <w:rsid w:val="00F026D6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3397"/>
    <w:rsid w:val="00F149CA"/>
    <w:rsid w:val="00F20887"/>
    <w:rsid w:val="00F20B80"/>
    <w:rsid w:val="00F21DED"/>
    <w:rsid w:val="00F222F9"/>
    <w:rsid w:val="00F2308E"/>
    <w:rsid w:val="00F2419E"/>
    <w:rsid w:val="00F30031"/>
    <w:rsid w:val="00F304C7"/>
    <w:rsid w:val="00F30D36"/>
    <w:rsid w:val="00F32846"/>
    <w:rsid w:val="00F337BA"/>
    <w:rsid w:val="00F33C68"/>
    <w:rsid w:val="00F3478F"/>
    <w:rsid w:val="00F34834"/>
    <w:rsid w:val="00F35FAE"/>
    <w:rsid w:val="00F362F4"/>
    <w:rsid w:val="00F364AD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3C2"/>
    <w:rsid w:val="00F50754"/>
    <w:rsid w:val="00F51BC1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5914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05C"/>
    <w:rsid w:val="00F97831"/>
    <w:rsid w:val="00FA1758"/>
    <w:rsid w:val="00FA3C65"/>
    <w:rsid w:val="00FA50B8"/>
    <w:rsid w:val="00FA6948"/>
    <w:rsid w:val="00FB0140"/>
    <w:rsid w:val="00FB08C5"/>
    <w:rsid w:val="00FB0A6B"/>
    <w:rsid w:val="00FB2D58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C6880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CA1877"/>
    <w:pPr>
      <w:keepNext/>
      <w:keepLines/>
      <w:framePr w:w="2041" w:hSpace="284" w:wrap="notBeside" w:vAnchor="text" w:hAnchor="page" w:x="700" w:y="931"/>
      <w:shd w:val="clear" w:color="FFFFFF" w:fill="auto"/>
      <w:spacing w:after="120" w:line="280" w:lineRule="atLeast"/>
    </w:pPr>
    <w:rPr>
      <w:rFonts w:ascii="Arial" w:hAnsi="Arial"/>
      <w:b/>
      <w:color w:val="C00000"/>
      <w:sz w:val="19"/>
      <w:szCs w:val="21"/>
    </w:rPr>
  </w:style>
  <w:style w:type="character" w:customStyle="1" w:styleId="LEMarginalieZchn">
    <w:name w:val="LE Marginalie Zchn"/>
    <w:link w:val="LEMarginalie"/>
    <w:rsid w:val="00CA1877"/>
    <w:rPr>
      <w:rFonts w:ascii="Arial" w:hAnsi="Arial"/>
      <w:b/>
      <w:color w:val="C00000"/>
      <w:sz w:val="19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B6AF8"/>
    <w:pPr>
      <w:ind w:right="142"/>
    </w:p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D56454"/>
    <w:rPr>
      <w:rFonts w:ascii="Consolas" w:hAnsi="Consolas"/>
      <w:sz w:val="20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D56454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BD6DD4"/>
    <w:pPr>
      <w:spacing w:before="120" w:after="240" w:line="240" w:lineRule="auto"/>
      <w:ind w:left="0" w:right="142"/>
      <w:contextualSpacing/>
    </w:pPr>
    <w:rPr>
      <w:rFonts w:ascii="Consolas" w:hAnsi="Consolas"/>
      <w:sz w:val="20"/>
    </w:r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BD6DD4"/>
    <w:rPr>
      <w:rFonts w:ascii="Consolas" w:hAnsi="Consolas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QT3klein">
    <w:name w:val="QT3klein"/>
    <w:basedOn w:val="QT3"/>
    <w:link w:val="QT3kleinZchn"/>
    <w:qFormat/>
    <w:rsid w:val="00B36752"/>
    <w:pPr>
      <w:tabs>
        <w:tab w:val="left" w:pos="1701"/>
        <w:tab w:val="left" w:pos="2268"/>
        <w:tab w:val="left" w:pos="2835"/>
      </w:tabs>
      <w:spacing w:before="0" w:after="60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B36752"/>
    <w:rPr>
      <w:rFonts w:ascii="Lucida Console" w:hAnsi="Lucida Console"/>
      <w:color w:val="0000FF"/>
      <w:sz w:val="18"/>
      <w:szCs w:val="18"/>
      <w:shd w:val="clear" w:color="auto" w:fill="FFFFFF"/>
    </w:rPr>
  </w:style>
  <w:style w:type="paragraph" w:customStyle="1" w:styleId="AufgNr">
    <w:name w:val="AufgNr"/>
    <w:basedOn w:val="Listenabsatz"/>
    <w:link w:val="AufgNrZchn"/>
    <w:qFormat/>
    <w:rsid w:val="00DC2E68"/>
    <w:pPr>
      <w:numPr>
        <w:numId w:val="22"/>
      </w:numPr>
      <w:spacing w:before="240"/>
      <w:contextualSpacing w:val="0"/>
    </w:pPr>
  </w:style>
  <w:style w:type="character" w:customStyle="1" w:styleId="AufgNrZchn">
    <w:name w:val="AufgNr Zchn"/>
    <w:basedOn w:val="Absatz-Standardschriftart"/>
    <w:link w:val="AufgNr"/>
    <w:rsid w:val="00DC2E68"/>
    <w:rPr>
      <w:rFonts w:ascii="Times New Roman" w:hAnsi="Times New Roman"/>
      <w:sz w:val="22"/>
      <w:szCs w:val="21"/>
    </w:rPr>
  </w:style>
  <w:style w:type="table" w:styleId="Gitternetztabelle4Akzent5">
    <w:name w:val="Grid Table 4 Accent 5"/>
    <w:basedOn w:val="NormaleTabelle"/>
    <w:uiPriority w:val="49"/>
    <w:rsid w:val="00571EF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706D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Math">
    <w:name w:val="Math"/>
    <w:basedOn w:val="Standard"/>
    <w:link w:val="MathZchn"/>
    <w:qFormat/>
    <w:rsid w:val="00E12827"/>
    <w:rPr>
      <w:rFonts w:ascii="Cambria Math" w:hAnsi="Cambria Math"/>
    </w:rPr>
  </w:style>
  <w:style w:type="character" w:customStyle="1" w:styleId="MathZchn">
    <w:name w:val="Math Zchn"/>
    <w:basedOn w:val="Absatz-Standardschriftart"/>
    <w:link w:val="Math"/>
    <w:rsid w:val="00E12827"/>
    <w:rPr>
      <w:rFonts w:ascii="Cambria Math" w:hAnsi="Cambria Math"/>
      <w:sz w:val="22"/>
      <w:szCs w:val="21"/>
    </w:rPr>
  </w:style>
  <w:style w:type="character" w:customStyle="1" w:styleId="gd15mcfcktb">
    <w:name w:val="gd15mcfcktb"/>
    <w:basedOn w:val="Absatz-Standardschriftart"/>
    <w:rsid w:val="000B6AF8"/>
  </w:style>
  <w:style w:type="character" w:customStyle="1" w:styleId="gd15mcfckub">
    <w:name w:val="gd15mcfckub"/>
    <w:basedOn w:val="Absatz-Standardschriftart"/>
    <w:rsid w:val="006A1CED"/>
  </w:style>
  <w:style w:type="character" w:customStyle="1" w:styleId="gd15mcfceub">
    <w:name w:val="gd15mcfceub"/>
    <w:basedOn w:val="Absatz-Standardschriftart"/>
    <w:rsid w:val="006A1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04621"/>
    <w:rsid w:val="00131CEA"/>
    <w:rsid w:val="001B7BFD"/>
    <w:rsid w:val="002309C7"/>
    <w:rsid w:val="002376EC"/>
    <w:rsid w:val="00264ADC"/>
    <w:rsid w:val="002E6EF9"/>
    <w:rsid w:val="002F49C9"/>
    <w:rsid w:val="00300572"/>
    <w:rsid w:val="003A28FE"/>
    <w:rsid w:val="003D4DDF"/>
    <w:rsid w:val="005C68F0"/>
    <w:rsid w:val="0063729D"/>
    <w:rsid w:val="006C5953"/>
    <w:rsid w:val="00734020"/>
    <w:rsid w:val="007575FE"/>
    <w:rsid w:val="007E151E"/>
    <w:rsid w:val="00851160"/>
    <w:rsid w:val="008A5AF0"/>
    <w:rsid w:val="009206F6"/>
    <w:rsid w:val="009227C6"/>
    <w:rsid w:val="00971E4E"/>
    <w:rsid w:val="00A632FD"/>
    <w:rsid w:val="00A81104"/>
    <w:rsid w:val="00A9461E"/>
    <w:rsid w:val="00AB00A6"/>
    <w:rsid w:val="00AE7E82"/>
    <w:rsid w:val="00B07049"/>
    <w:rsid w:val="00B5103A"/>
    <w:rsid w:val="00CB754F"/>
    <w:rsid w:val="00D823ED"/>
    <w:rsid w:val="00DA0BF8"/>
    <w:rsid w:val="00E04EE5"/>
    <w:rsid w:val="00E42FB9"/>
    <w:rsid w:val="00EF223E"/>
    <w:rsid w:val="00EF6F8D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F6F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5743E-4D81-46E3-A46E-0B6AEDD2E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8</Pages>
  <Words>1436</Words>
  <Characters>9052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Fallstudie 5</vt:lpstr>
    </vt:vector>
  </TitlesOfParts>
  <Company>FH Südwestfalen</Company>
  <LinksUpToDate>false</LinksUpToDate>
  <CharactersWithSpaces>10468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Fallstudie 5</dc:title>
  <dc:subject/>
  <dc:creator>willms</dc:creator>
  <cp:keywords/>
  <cp:lastModifiedBy>J Willms</cp:lastModifiedBy>
  <cp:revision>11</cp:revision>
  <cp:lastPrinted>2019-11-23T17:23:00Z</cp:lastPrinted>
  <dcterms:created xsi:type="dcterms:W3CDTF">2019-12-18T19:49:00Z</dcterms:created>
  <dcterms:modified xsi:type="dcterms:W3CDTF">2020-07-22T13:57:00Z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