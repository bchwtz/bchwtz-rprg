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FEFE5" w14:textId="77777777" w:rsidR="00427F5A" w:rsidRDefault="00427F5A" w:rsidP="00F91B2E">
      <w:pPr>
        <w:pStyle w:val="Titel"/>
      </w:pPr>
      <w:bookmarkStart w:id="0" w:name="_Ref411870436"/>
      <w:bookmarkStart w:id="1" w:name="_GoBack"/>
      <w:bookmarkEnd w:id="1"/>
    </w:p>
    <w:p w14:paraId="0321C495" w14:textId="77777777" w:rsidR="00427F5A" w:rsidRDefault="00427F5A" w:rsidP="00F91B2E">
      <w:pPr>
        <w:pStyle w:val="Titel"/>
      </w:pPr>
    </w:p>
    <w:p w14:paraId="6DB153A4" w14:textId="63C923CF" w:rsidR="00F91B2E" w:rsidRPr="00115783" w:rsidRDefault="00F91B2E" w:rsidP="00F91B2E">
      <w:pPr>
        <w:pStyle w:val="Titel"/>
        <w:rPr>
          <w:sz w:val="40"/>
        </w:rPr>
      </w:pPr>
      <w:r w:rsidRPr="00115783">
        <w:rPr>
          <w:sz w:val="40"/>
        </w:rPr>
        <w:t xml:space="preserve">Programmierung für </w:t>
      </w:r>
      <w:r w:rsidRPr="00115783">
        <w:rPr>
          <w:sz w:val="40"/>
        </w:rPr>
        <w:br/>
        <w:t>statistische Datenanalyse</w:t>
      </w:r>
    </w:p>
    <w:p w14:paraId="3AC6DACD" w14:textId="4AFA396D" w:rsidR="003B0F42" w:rsidRDefault="003B0F42" w:rsidP="003B0F42"/>
    <w:p w14:paraId="59E96B47" w14:textId="7F901098" w:rsidR="003B0F42" w:rsidRPr="003B0F42" w:rsidRDefault="00C80CAD" w:rsidP="003B0F42">
      <w:pPr>
        <w:rPr>
          <w:rFonts w:ascii="Calibri Light" w:eastAsia="SimSun" w:hAnsi="Calibri Light"/>
          <w:color w:val="002060"/>
          <w:spacing w:val="-7"/>
          <w:sz w:val="40"/>
          <w:szCs w:val="40"/>
        </w:rPr>
      </w:pPr>
      <w:r>
        <w:rPr>
          <w:rFonts w:ascii="Calibri Light" w:eastAsia="SimSun" w:hAnsi="Calibri Light"/>
          <w:color w:val="002060"/>
          <w:spacing w:val="-7"/>
          <w:sz w:val="40"/>
          <w:szCs w:val="40"/>
        </w:rPr>
        <w:t>TEIL 2</w:t>
      </w:r>
    </w:p>
    <w:p w14:paraId="46E2A4C1" w14:textId="77777777" w:rsidR="00F91B2E" w:rsidRDefault="00F91B2E" w:rsidP="003B1611"/>
    <w:p w14:paraId="3907F50D" w14:textId="77777777" w:rsidR="00F91B2E" w:rsidRDefault="00F91B2E" w:rsidP="003B1611"/>
    <w:p w14:paraId="0D7688CF" w14:textId="77777777" w:rsidR="00F91B2E" w:rsidRPr="0023170D" w:rsidRDefault="00F91B2E" w:rsidP="003B1611">
      <w:pPr>
        <w:rPr>
          <w:sz w:val="40"/>
          <w:szCs w:val="40"/>
        </w:rPr>
      </w:pPr>
    </w:p>
    <w:p w14:paraId="176B225D" w14:textId="77777777" w:rsidR="00F91B2E" w:rsidRDefault="00F91B2E" w:rsidP="003B1611"/>
    <w:p w14:paraId="04120B9D" w14:textId="77777777" w:rsidR="00F91B2E" w:rsidRDefault="00F91B2E" w:rsidP="003B1611"/>
    <w:p w14:paraId="371C927F" w14:textId="77777777" w:rsidR="00F91B2E" w:rsidRDefault="00F91B2E" w:rsidP="00F91B2E">
      <w:pPr>
        <w:pStyle w:val="KeinLeerraum"/>
      </w:pPr>
    </w:p>
    <w:p w14:paraId="73648904" w14:textId="4F0B40E2" w:rsidR="00475953" w:rsidRDefault="00F91B2E" w:rsidP="00475953">
      <w:pPr>
        <w:pStyle w:val="Titel"/>
      </w:pPr>
      <w:r>
        <w:br w:type="page"/>
      </w:r>
      <w:r w:rsidRPr="00A27CCC">
        <w:lastRenderedPageBreak/>
        <w:t>Inhaltsverzeichnis</w:t>
      </w:r>
    </w:p>
    <w:p w14:paraId="7A33368B" w14:textId="77777777" w:rsidR="00D552AA" w:rsidRPr="00D552AA" w:rsidRDefault="00D552AA" w:rsidP="00D552AA"/>
    <w:sdt>
      <w:sdtPr>
        <w:rPr>
          <w:rFonts w:ascii="Times New Roman" w:hAnsi="Times New Roman"/>
          <w:sz w:val="21"/>
          <w:szCs w:val="21"/>
        </w:rPr>
        <w:id w:val="1616635709"/>
        <w:docPartObj>
          <w:docPartGallery w:val="Table of Contents"/>
          <w:docPartUnique/>
        </w:docPartObj>
      </w:sdtPr>
      <w:sdtEndPr>
        <w:rPr>
          <w:rFonts w:asciiTheme="majorHAnsi" w:hAnsiTheme="majorHAnsi"/>
          <w:sz w:val="24"/>
          <w:szCs w:val="24"/>
        </w:rPr>
      </w:sdtEndPr>
      <w:sdtContent>
        <w:p w14:paraId="5E1BE5CF" w14:textId="494F7165" w:rsidR="00A85787" w:rsidRDefault="005E236C">
          <w:pPr>
            <w:pStyle w:val="Verzeichnis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6801" w:history="1">
            <w:r w:rsidR="00A85787" w:rsidRPr="00A16BC0">
              <w:rPr>
                <w:rStyle w:val="Hyperlink"/>
                <w:noProof/>
              </w:rPr>
              <w:t>4</w:t>
            </w:r>
            <w:r w:rsidR="00A8578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Homogene Datenstrukturen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_Toc21086801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3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6F4C1A87" w14:textId="2E842ABE" w:rsidR="00A85787" w:rsidRDefault="002820A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1086802" w:history="1">
            <w:r w:rsidR="00A85787" w:rsidRPr="00A16BC0">
              <w:rPr>
                <w:rStyle w:val="Hyperlink"/>
                <w:noProof/>
              </w:rPr>
              <w:t>4.1</w:t>
            </w:r>
            <w:r w:rsidR="00A85787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Wichtige Eigenschaften von Objekten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_Toc21086802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3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5A28F33" w14:textId="1676C521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3" w:history="1">
            <w:r w:rsidR="00A85787" w:rsidRPr="00A16BC0">
              <w:rPr>
                <w:rStyle w:val="Hyperlink"/>
                <w:noProof/>
              </w:rPr>
              <w:t>4.1.1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typeof()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_Toc21086803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3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85C6F91" w14:textId="6723C7BF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4" w:history="1">
            <w:r w:rsidR="00A85787" w:rsidRPr="00A16BC0">
              <w:rPr>
                <w:rStyle w:val="Hyperlink"/>
                <w:noProof/>
              </w:rPr>
              <w:t>4.1.2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length()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_Toc21086804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4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6D30F7EC" w14:textId="01E97467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5" w:history="1">
            <w:r w:rsidR="00A85787" w:rsidRPr="00A16BC0">
              <w:rPr>
                <w:rStyle w:val="Hyperlink"/>
                <w:noProof/>
              </w:rPr>
              <w:t>4.1.3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Attribute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_Toc21086805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4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0AA4084E" w14:textId="0C7B7B6B" w:rsidR="00A85787" w:rsidRDefault="002820A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1086806" w:history="1">
            <w:r w:rsidR="00A85787" w:rsidRPr="00A16BC0">
              <w:rPr>
                <w:rStyle w:val="Hyperlink"/>
                <w:noProof/>
              </w:rPr>
              <w:t>4.2</w:t>
            </w:r>
            <w:r w:rsidR="00A85787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(Atomic) Vector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_Toc21086806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5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1DF5DA5" w14:textId="6D3BA667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7" w:history="1">
            <w:r w:rsidR="00A85787" w:rsidRPr="00A16BC0">
              <w:rPr>
                <w:rStyle w:val="Hyperlink"/>
                <w:noProof/>
              </w:rPr>
              <w:t>4.2.1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Filter und Vektor-Indizierung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_Toc21086807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7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01185D75" w14:textId="08DC726F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8" w:history="1">
            <w:r w:rsidR="00A85787" w:rsidRPr="00A16BC0">
              <w:rPr>
                <w:rStyle w:val="Hyperlink"/>
                <w:noProof/>
              </w:rPr>
              <w:t>4.2.2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Elemente einfügen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_Toc21086808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8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1EC6152B" w14:textId="7CBA600F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09" w:history="1">
            <w:r w:rsidR="00A85787" w:rsidRPr="00A16BC0">
              <w:rPr>
                <w:rStyle w:val="Hyperlink"/>
                <w:noProof/>
              </w:rPr>
              <w:t>4.2.3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Test auf Gleichheit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_Toc21086809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8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3026C6EC" w14:textId="1E2B542E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0" w:history="1">
            <w:r w:rsidR="00A85787" w:rsidRPr="00A16BC0">
              <w:rPr>
                <w:rStyle w:val="Hyperlink"/>
                <w:noProof/>
              </w:rPr>
              <w:t>4.2.4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Elementnamen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_Toc21086810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9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AAA28D5" w14:textId="4FC9CCA5" w:rsidR="00A85787" w:rsidRDefault="002820A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1086811" w:history="1">
            <w:r w:rsidR="00A85787" w:rsidRPr="00A16BC0">
              <w:rPr>
                <w:rStyle w:val="Hyperlink"/>
                <w:noProof/>
              </w:rPr>
              <w:t>4.3</w:t>
            </w:r>
            <w:r w:rsidR="00A85787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Matrix und Array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_Toc21086811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11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4CED5473" w14:textId="325869A2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2" w:history="1">
            <w:r w:rsidR="00A85787" w:rsidRPr="00A16BC0">
              <w:rPr>
                <w:rStyle w:val="Hyperlink"/>
                <w:noProof/>
              </w:rPr>
              <w:t>4.3.1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Matrizen erzeugen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_Toc21086812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11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47CD927F" w14:textId="0BFB76ED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3" w:history="1">
            <w:r w:rsidR="00A85787" w:rsidRPr="00A16BC0">
              <w:rPr>
                <w:rStyle w:val="Hyperlink"/>
                <w:noProof/>
              </w:rPr>
              <w:t>4.3.2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Indizierung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_Toc21086813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14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347A005B" w14:textId="6AE99B0D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4" w:history="1">
            <w:r w:rsidR="00A85787" w:rsidRPr="00A16BC0">
              <w:rPr>
                <w:rStyle w:val="Hyperlink"/>
                <w:noProof/>
              </w:rPr>
              <w:t>4.3.3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Zeilen- und Spaltennamen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_Toc21086814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16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476C8451" w14:textId="26060001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5" w:history="1">
            <w:r w:rsidR="00A85787" w:rsidRPr="00A16BC0">
              <w:rPr>
                <w:rStyle w:val="Hyperlink"/>
                <w:noProof/>
              </w:rPr>
              <w:t>4.3.4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Einfügen und Löschen von Zeilen und Spalten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_Toc21086815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17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291CE86D" w14:textId="04FD3690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6" w:history="1">
            <w:r w:rsidR="00A85787" w:rsidRPr="00A16BC0">
              <w:rPr>
                <w:rStyle w:val="Hyperlink"/>
                <w:noProof/>
              </w:rPr>
              <w:t>4.3.5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Matrixoperationen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_Toc21086816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19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50D5EA2" w14:textId="5972F41D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7" w:history="1">
            <w:r w:rsidR="00A85787" w:rsidRPr="00A16BC0">
              <w:rPr>
                <w:rStyle w:val="Hyperlink"/>
                <w:noProof/>
              </w:rPr>
              <w:t>4.3.6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Lineare Gleichungssysteme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_Toc21086817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21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7CF4602A" w14:textId="386486E0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8" w:history="1">
            <w:r w:rsidR="00A85787" w:rsidRPr="00A16BC0">
              <w:rPr>
                <w:rStyle w:val="Hyperlink"/>
                <w:noProof/>
              </w:rPr>
              <w:t>4.3.7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Eigenwerte und Eigenvektoren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_Toc21086818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22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461A1A00" w14:textId="50951DAF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19" w:history="1">
            <w:r w:rsidR="00A85787" w:rsidRPr="00A16BC0">
              <w:rPr>
                <w:rStyle w:val="Hyperlink"/>
                <w:noProof/>
              </w:rPr>
              <w:t>4.3.8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apply()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_Toc21086819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25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72645DD2" w14:textId="7C66C425" w:rsidR="00A85787" w:rsidRDefault="002820AE">
          <w:pPr>
            <w:pStyle w:val="Verzeichnis3"/>
            <w:tabs>
              <w:tab w:val="left" w:pos="1000"/>
              <w:tab w:val="right" w:pos="9629"/>
            </w:tabs>
            <w:rPr>
              <w:rFonts w:eastAsiaTheme="minorEastAsia" w:cstheme="minorBidi"/>
              <w:noProof/>
              <w:sz w:val="22"/>
              <w:szCs w:val="22"/>
            </w:rPr>
          </w:pPr>
          <w:hyperlink w:anchor="_Toc21086820" w:history="1">
            <w:r w:rsidR="00A85787" w:rsidRPr="00A16BC0">
              <w:rPr>
                <w:rStyle w:val="Hyperlink"/>
                <w:noProof/>
              </w:rPr>
              <w:t>4.3.9</w:t>
            </w:r>
            <w:r w:rsidR="00A85787">
              <w:rPr>
                <w:rFonts w:eastAsiaTheme="minorEastAsia" w:cstheme="minorBidi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Array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_Toc21086820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27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0F7029BE" w14:textId="20F00136" w:rsidR="00A85787" w:rsidRDefault="002820AE">
          <w:pPr>
            <w:pStyle w:val="Verzeichnis2"/>
            <w:tabs>
              <w:tab w:val="left" w:pos="600"/>
              <w:tab w:val="right" w:pos="9629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21086821" w:history="1">
            <w:r w:rsidR="00A85787" w:rsidRPr="00A16BC0">
              <w:rPr>
                <w:rStyle w:val="Hyperlink"/>
                <w:noProof/>
              </w:rPr>
              <w:t>4.4</w:t>
            </w:r>
            <w:r w:rsidR="00A85787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A85787" w:rsidRPr="00A16BC0">
              <w:rPr>
                <w:rStyle w:val="Hyperlink"/>
                <w:noProof/>
              </w:rPr>
              <w:t>Übungen</w:t>
            </w:r>
            <w:r w:rsidR="00A85787">
              <w:rPr>
                <w:noProof/>
                <w:webHidden/>
              </w:rPr>
              <w:tab/>
            </w:r>
            <w:r w:rsidR="00A85787">
              <w:rPr>
                <w:noProof/>
                <w:webHidden/>
              </w:rPr>
              <w:fldChar w:fldCharType="begin"/>
            </w:r>
            <w:r w:rsidR="00A85787">
              <w:rPr>
                <w:noProof/>
                <w:webHidden/>
              </w:rPr>
              <w:instrText xml:space="preserve"> PAGEREF _Toc21086821 \h </w:instrText>
            </w:r>
            <w:r w:rsidR="00A85787">
              <w:rPr>
                <w:noProof/>
                <w:webHidden/>
              </w:rPr>
            </w:r>
            <w:r w:rsidR="00A85787">
              <w:rPr>
                <w:noProof/>
                <w:webHidden/>
              </w:rPr>
              <w:fldChar w:fldCharType="separate"/>
            </w:r>
            <w:r w:rsidR="00A85787">
              <w:rPr>
                <w:noProof/>
                <w:webHidden/>
              </w:rPr>
              <w:t>31</w:t>
            </w:r>
            <w:r w:rsidR="00A85787">
              <w:rPr>
                <w:noProof/>
                <w:webHidden/>
              </w:rPr>
              <w:fldChar w:fldCharType="end"/>
            </w:r>
          </w:hyperlink>
        </w:p>
        <w:p w14:paraId="5ECBAE0D" w14:textId="4B7EE4CA" w:rsidR="00475953" w:rsidRDefault="005E236C" w:rsidP="001504B5">
          <w:pPr>
            <w:pStyle w:val="Verzeichnis1"/>
            <w:tabs>
              <w:tab w:val="left" w:pos="400"/>
              <w:tab w:val="right" w:leader="underscore" w:pos="9629"/>
            </w:tabs>
            <w:rPr>
              <w:rStyle w:val="Fett"/>
              <w:b/>
              <w:bCs/>
            </w:rPr>
            <w:sectPr w:rsidR="00475953" w:rsidSect="00321ACF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7" w:h="16840" w:code="9"/>
              <w:pgMar w:top="1134" w:right="1134" w:bottom="1134" w:left="1134" w:header="567" w:footer="567" w:gutter="0"/>
              <w:cols w:space="397"/>
              <w:titlePg/>
              <w:docGrid w:linePitch="360"/>
            </w:sectPr>
          </w:pPr>
          <w:r>
            <w:fldChar w:fldCharType="end"/>
          </w:r>
        </w:p>
      </w:sdtContent>
    </w:sdt>
    <w:p w14:paraId="25EA67B9" w14:textId="07A8E9C6" w:rsidR="00A6051B" w:rsidRDefault="00A85787">
      <w:pPr>
        <w:pStyle w:val="berschrift1"/>
      </w:pPr>
      <w:bookmarkStart w:id="2" w:name="_Ref17470553"/>
      <w:bookmarkStart w:id="3" w:name="_Toc18233394"/>
      <w:bookmarkStart w:id="4" w:name="_Toc21086801"/>
      <w:bookmarkEnd w:id="0"/>
      <w:r>
        <w:lastRenderedPageBreak/>
        <w:t xml:space="preserve">Homogene </w:t>
      </w:r>
      <w:r w:rsidR="00A6051B">
        <w:t>Datenstrukturen</w:t>
      </w:r>
      <w:bookmarkEnd w:id="2"/>
      <w:bookmarkEnd w:id="3"/>
      <w:bookmarkEnd w:id="4"/>
    </w:p>
    <w:p w14:paraId="2C99F1D6" w14:textId="641BFA26" w:rsidR="00A6051B" w:rsidRPr="006F16F7" w:rsidRDefault="00A6051B" w:rsidP="00A6051B">
      <w:r>
        <w:t>Bevor wir auf die wesentlichen Strukturen für Daten eingehen werden, wollen wir kurz grundsätzlich auf Objekte eingehen</w:t>
      </w:r>
      <w:r w:rsidR="00CB3C77">
        <w:t>.</w:t>
      </w:r>
    </w:p>
    <w:p w14:paraId="28DF591D" w14:textId="2FD6D2A3" w:rsidR="00A6051B" w:rsidRDefault="00A6051B" w:rsidP="00A6051B">
      <w:pPr>
        <w:pStyle w:val="berschrift2"/>
      </w:pPr>
      <w:bookmarkStart w:id="5" w:name="_Toc18233395"/>
      <w:bookmarkStart w:id="6" w:name="_Toc21086802"/>
      <w:r>
        <w:t>Wichtige Eigenschaften von Objekten</w:t>
      </w:r>
      <w:bookmarkEnd w:id="5"/>
      <w:bookmarkEnd w:id="6"/>
    </w:p>
    <w:p w14:paraId="1B6A741F" w14:textId="0D94B70D" w:rsidR="00A6051B" w:rsidRDefault="00A6051B" w:rsidP="00A6051B">
      <w:r>
        <w:t>Wie bereits gesehen gilt laut John M. Chambers: „</w:t>
      </w:r>
      <w:r w:rsidRPr="0013160D">
        <w:rPr>
          <w:rStyle w:val="emph1Zchn"/>
        </w:rPr>
        <w:t>alles, was [in R] existiert, ist ein Objekt</w:t>
      </w:r>
      <w:r>
        <w:t>“. Dies trifft sowohl für Datencontainer zu wie z.</w:t>
      </w:r>
      <w:r w:rsidR="00BE1A6A">
        <w:t> </w:t>
      </w:r>
      <w:r>
        <w:t>B. Vektoren als auch für Funktionen oder Namen.</w:t>
      </w:r>
    </w:p>
    <w:p w14:paraId="5DF580C8" w14:textId="77777777" w:rsidR="00A6051B" w:rsidRPr="006F16F7" w:rsidRDefault="00A6051B" w:rsidP="00A6051B">
      <w:pPr>
        <w:pStyle w:val="berschrift3"/>
        <w:ind w:left="1134" w:hanging="1134"/>
      </w:pPr>
      <w:bookmarkStart w:id="7" w:name="_Toc18233396"/>
      <w:bookmarkStart w:id="8" w:name="_Toc21086803"/>
      <w:r w:rsidRPr="006F16F7">
        <w:t>typeof()</w:t>
      </w:r>
      <w:bookmarkEnd w:id="7"/>
      <w:bookmarkEnd w:id="8"/>
    </w:p>
    <w:p w14:paraId="2E5A695A" w14:textId="77777777" w:rsidR="00A6051B" w:rsidRDefault="00A6051B" w:rsidP="00A6051B">
      <w:r>
        <w:t xml:space="preserve">Jedes Objekt hat in R einen zugrundeliegenden Datentyp (kurz Typ), den man mithilfe der Funktion </w:t>
      </w:r>
      <w:r>
        <w:br/>
      </w:r>
      <w:r w:rsidRPr="00201AA2">
        <w:rPr>
          <w:rStyle w:val="QWordZchn"/>
        </w:rPr>
        <w:t>typeof()</w:t>
      </w:r>
      <w:r>
        <w:t xml:space="preserve"> abrufen kann:</w:t>
      </w:r>
    </w:p>
    <w:p w14:paraId="5D885C5D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a &lt;- 42</w:t>
      </w:r>
    </w:p>
    <w:p w14:paraId="534C3E3D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typeof(a)</w:t>
      </w:r>
    </w:p>
    <w:p w14:paraId="2EFC9DED" w14:textId="77777777" w:rsidR="00A6051B" w:rsidRPr="000E0EC8" w:rsidRDefault="00A6051B" w:rsidP="00A6051B">
      <w:pPr>
        <w:pStyle w:val="QT3"/>
        <w:rPr>
          <w:color w:val="000000"/>
          <w:lang w:val="en-US"/>
        </w:rPr>
      </w:pPr>
      <w:r w:rsidRPr="000E0EC8">
        <w:rPr>
          <w:color w:val="000000"/>
          <w:bdr w:val="none" w:sz="0" w:space="0" w:color="auto" w:frame="1"/>
          <w:lang w:val="en-US"/>
        </w:rPr>
        <w:t>[1] "double"</w:t>
      </w:r>
      <w:r w:rsidRPr="000E0EC8">
        <w:rPr>
          <w:color w:val="000000"/>
          <w:bdr w:val="none" w:sz="0" w:space="0" w:color="auto" w:frame="1"/>
          <w:lang w:val="en-US"/>
        </w:rPr>
        <w:br/>
      </w:r>
    </w:p>
    <w:p w14:paraId="2C4358ED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x &lt;- 1:10</w:t>
      </w:r>
    </w:p>
    <w:p w14:paraId="2EB74F0B" w14:textId="77777777" w:rsidR="00A6051B" w:rsidRPr="00201AA2" w:rsidRDefault="00A6051B" w:rsidP="00A6051B">
      <w:pPr>
        <w:pStyle w:val="QT3"/>
      </w:pPr>
      <w:r w:rsidRPr="00201AA2">
        <w:t>&gt; typeof(x)</w:t>
      </w:r>
    </w:p>
    <w:p w14:paraId="496035C2" w14:textId="77777777" w:rsidR="00A6051B" w:rsidRPr="00201AA2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201AA2">
        <w:rPr>
          <w:color w:val="000000"/>
          <w:bdr w:val="none" w:sz="0" w:space="0" w:color="auto" w:frame="1"/>
        </w:rPr>
        <w:t>[1] "integer"</w:t>
      </w:r>
      <w:r>
        <w:rPr>
          <w:color w:val="000000"/>
          <w:bdr w:val="none" w:sz="0" w:space="0" w:color="auto" w:frame="1"/>
        </w:rPr>
        <w:br/>
      </w:r>
    </w:p>
    <w:p w14:paraId="0AFB2860" w14:textId="77777777" w:rsidR="00A6051B" w:rsidRPr="00201AA2" w:rsidRDefault="00A6051B" w:rsidP="00A6051B">
      <w:pPr>
        <w:pStyle w:val="QT3"/>
      </w:pPr>
      <w:r w:rsidRPr="00201AA2">
        <w:t>&gt; z &lt;- c(1,2,3)</w:t>
      </w:r>
    </w:p>
    <w:p w14:paraId="604896A2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typeof(z)</w:t>
      </w:r>
    </w:p>
    <w:p w14:paraId="5BC7A1B0" w14:textId="77777777" w:rsidR="00A6051B" w:rsidRPr="000E0EC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0E0EC8">
        <w:rPr>
          <w:color w:val="000000"/>
          <w:bdr w:val="none" w:sz="0" w:space="0" w:color="auto" w:frame="1"/>
          <w:lang w:val="en-US"/>
        </w:rPr>
        <w:t>[1] "double"</w:t>
      </w:r>
      <w:r w:rsidRPr="000E0EC8">
        <w:rPr>
          <w:color w:val="000000"/>
          <w:bdr w:val="none" w:sz="0" w:space="0" w:color="auto" w:frame="1"/>
          <w:lang w:val="en-US"/>
        </w:rPr>
        <w:br/>
      </w:r>
    </w:p>
    <w:p w14:paraId="1492B8CD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 xml:space="preserve">&gt; f3 &lt;- function (x,y,z){ </w:t>
      </w:r>
    </w:p>
    <w:p w14:paraId="5BC85E79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+   x+2*y+3*z</w:t>
      </w:r>
    </w:p>
    <w:p w14:paraId="30DD252B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+ }</w:t>
      </w:r>
    </w:p>
    <w:p w14:paraId="2EE7BAF7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typeof(f3)</w:t>
      </w:r>
    </w:p>
    <w:p w14:paraId="0AFC4F21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1F15F8">
        <w:rPr>
          <w:color w:val="000000"/>
          <w:bdr w:val="none" w:sz="0" w:space="0" w:color="auto" w:frame="1"/>
          <w:lang w:val="en-US"/>
        </w:rPr>
        <w:t>[1] "closure"</w:t>
      </w:r>
      <w:r w:rsidRPr="001F15F8">
        <w:rPr>
          <w:color w:val="000000"/>
          <w:bdr w:val="none" w:sz="0" w:space="0" w:color="auto" w:frame="1"/>
          <w:lang w:val="en-US"/>
        </w:rPr>
        <w:br/>
      </w:r>
    </w:p>
    <w:p w14:paraId="0C745DB6" w14:textId="77777777" w:rsidR="00A6051B" w:rsidRPr="005C5AD8" w:rsidRDefault="00A6051B" w:rsidP="00A6051B">
      <w:pPr>
        <w:pStyle w:val="QT3"/>
      </w:pPr>
      <w:r w:rsidRPr="005C5AD8">
        <w:t>&gt; typeof(sqrt)</w:t>
      </w:r>
    </w:p>
    <w:p w14:paraId="673BD5D9" w14:textId="77777777" w:rsidR="00A6051B" w:rsidRPr="00201AA2" w:rsidRDefault="00A6051B" w:rsidP="00A6051B">
      <w:pPr>
        <w:pStyle w:val="QT3"/>
        <w:rPr>
          <w:color w:val="000000"/>
        </w:rPr>
      </w:pPr>
      <w:r w:rsidRPr="00201AA2">
        <w:rPr>
          <w:color w:val="000000"/>
          <w:bdr w:val="none" w:sz="0" w:space="0" w:color="auto" w:frame="1"/>
        </w:rPr>
        <w:t>[1] "builtin"</w:t>
      </w:r>
    </w:p>
    <w:p w14:paraId="7D87D1A7" w14:textId="56B2E261" w:rsidR="00A6051B" w:rsidRDefault="00A6051B" w:rsidP="00A6051B">
      <w:pPr>
        <w:rPr>
          <w:color w:val="000000"/>
          <w:bdr w:val="none" w:sz="0" w:space="0" w:color="auto" w:frame="1"/>
        </w:rPr>
      </w:pPr>
      <w:r>
        <w:t xml:space="preserve">Aus der Ausgabe entnehmen wir, dass </w:t>
      </w:r>
      <w:r w:rsidRPr="00A27143">
        <w:rPr>
          <w:rStyle w:val="QWordZchn"/>
        </w:rPr>
        <w:t>x</w:t>
      </w:r>
      <w:r>
        <w:t xml:space="preserve"> ein </w:t>
      </w:r>
      <w:r w:rsidRPr="00A27143">
        <w:rPr>
          <w:rStyle w:val="QWordZchn"/>
        </w:rPr>
        <w:t>integer</w:t>
      </w:r>
      <w:r>
        <w:rPr>
          <w:color w:val="000000"/>
          <w:bdr w:val="none" w:sz="0" w:space="0" w:color="auto" w:frame="1"/>
        </w:rPr>
        <w:t xml:space="preserve">-Vektor ist und </w:t>
      </w:r>
      <w:r w:rsidRPr="00A27143">
        <w:rPr>
          <w:rStyle w:val="QWordZchn"/>
        </w:rPr>
        <w:t>a</w:t>
      </w:r>
      <w:r>
        <w:rPr>
          <w:color w:val="000000"/>
          <w:bdr w:val="none" w:sz="0" w:space="0" w:color="auto" w:frame="1"/>
        </w:rPr>
        <w:t xml:space="preserve"> und </w:t>
      </w:r>
      <w:r w:rsidRPr="00A27143">
        <w:rPr>
          <w:rStyle w:val="QWordZchn"/>
        </w:rPr>
        <w:t>z</w:t>
      </w:r>
      <w:r>
        <w:rPr>
          <w:color w:val="000000"/>
          <w:bdr w:val="none" w:sz="0" w:space="0" w:color="auto" w:frame="1"/>
        </w:rPr>
        <w:t xml:space="preserve"> jeweils </w:t>
      </w:r>
      <w:r w:rsidRPr="00A27143">
        <w:rPr>
          <w:rStyle w:val="QWordZchn"/>
        </w:rPr>
        <w:t>double</w:t>
      </w:r>
      <w:r>
        <w:rPr>
          <w:color w:val="000000"/>
          <w:bdr w:val="none" w:sz="0" w:space="0" w:color="auto" w:frame="1"/>
        </w:rPr>
        <w:t>-Vektoren sind. Wir haben gesehen, dass R keine skalaren Datentypen hat: ein skalare</w:t>
      </w:r>
      <w:r w:rsidR="00CB3C77">
        <w:rPr>
          <w:color w:val="000000"/>
          <w:bdr w:val="none" w:sz="0" w:space="0" w:color="auto" w:frame="1"/>
        </w:rPr>
        <w:t>r</w:t>
      </w:r>
      <w:r>
        <w:rPr>
          <w:color w:val="000000"/>
          <w:bdr w:val="none" w:sz="0" w:space="0" w:color="auto" w:frame="1"/>
        </w:rPr>
        <w:t xml:space="preserve"> Wert wird stets dargestellt durch einen Vektor der Länge eins. Es gibt auch keinen Datentyp Vektor, sondern es gibt verschiedene Vektor-Datentypen wie </w:t>
      </w:r>
      <w:r w:rsidRPr="00A27143">
        <w:rPr>
          <w:rStyle w:val="QWordZchn"/>
        </w:rPr>
        <w:t>integer</w:t>
      </w:r>
      <w:r>
        <w:rPr>
          <w:color w:val="000000"/>
          <w:bdr w:val="none" w:sz="0" w:space="0" w:color="auto" w:frame="1"/>
        </w:rPr>
        <w:t xml:space="preserve">-Vektor oder </w:t>
      </w:r>
      <w:r w:rsidRPr="00A27143">
        <w:rPr>
          <w:rStyle w:val="QWordZchn"/>
        </w:rPr>
        <w:t>double</w:t>
      </w:r>
      <w:r>
        <w:rPr>
          <w:color w:val="000000"/>
          <w:bdr w:val="none" w:sz="0" w:space="0" w:color="auto" w:frame="1"/>
        </w:rPr>
        <w:t>-Vektor.</w:t>
      </w:r>
    </w:p>
    <w:p w14:paraId="5E82DC1E" w14:textId="77777777" w:rsidR="00A6051B" w:rsidRDefault="00A6051B" w:rsidP="00A6051B">
      <w:pPr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Weiterhin zeigt die Ausgabe, dass die Funktion </w:t>
      </w:r>
      <w:r w:rsidRPr="00A27143">
        <w:rPr>
          <w:rStyle w:val="QWordZchn"/>
        </w:rPr>
        <w:t>f3</w:t>
      </w:r>
      <w:r>
        <w:rPr>
          <w:rStyle w:val="QWordZchn"/>
        </w:rPr>
        <w:t>()</w:t>
      </w:r>
      <w:r>
        <w:rPr>
          <w:color w:val="000000"/>
          <w:bdr w:val="none" w:sz="0" w:space="0" w:color="auto" w:frame="1"/>
        </w:rPr>
        <w:t xml:space="preserve"> den Datentyp </w:t>
      </w:r>
      <w:r w:rsidRPr="00A27143">
        <w:rPr>
          <w:rStyle w:val="QWordZchn"/>
        </w:rPr>
        <w:t>closure</w:t>
      </w:r>
      <w:r w:rsidRPr="00B3499E">
        <w:t xml:space="preserve"> </w:t>
      </w:r>
      <w:r>
        <w:rPr>
          <w:color w:val="000000"/>
          <w:bdr w:val="none" w:sz="0" w:space="0" w:color="auto" w:frame="1"/>
        </w:rPr>
        <w:t xml:space="preserve">besitzt, während die Wurzelfunktion </w:t>
      </w:r>
      <w:r w:rsidRPr="00A27143">
        <w:rPr>
          <w:rStyle w:val="QWordZchn"/>
        </w:rPr>
        <w:t>sqrt()</w:t>
      </w:r>
      <w:r>
        <w:rPr>
          <w:color w:val="000000"/>
          <w:bdr w:val="none" w:sz="0" w:space="0" w:color="auto" w:frame="1"/>
        </w:rPr>
        <w:t xml:space="preserve"> vom Datentyp </w:t>
      </w:r>
      <w:r w:rsidRPr="00A27143">
        <w:rPr>
          <w:rStyle w:val="QWordZchn"/>
        </w:rPr>
        <w:t>builtin</w:t>
      </w:r>
      <w:r>
        <w:rPr>
          <w:color w:val="000000"/>
          <w:bdr w:val="none" w:sz="0" w:space="0" w:color="auto" w:frame="1"/>
        </w:rPr>
        <w:t xml:space="preserve"> ist. Zum Teil werden wir auf die einzelnen Datentypen im Verlauf dieses Skriptes näher eingehen. Neben dem Typ spielen Attribute bei Objekten eine wichtige Rolle. </w:t>
      </w:r>
    </w:p>
    <w:p w14:paraId="3E2035FD" w14:textId="77777777" w:rsidR="001504B5" w:rsidRDefault="001504B5">
      <w:pPr>
        <w:spacing w:after="0"/>
        <w:rPr>
          <w:b/>
          <w:color w:val="660033"/>
          <w:sz w:val="24"/>
          <w:szCs w:val="24"/>
          <w:bdr w:val="none" w:sz="0" w:space="0" w:color="auto" w:frame="1"/>
        </w:rPr>
      </w:pPr>
      <w:r>
        <w:rPr>
          <w:bdr w:val="none" w:sz="0" w:space="0" w:color="auto" w:frame="1"/>
        </w:rPr>
        <w:br w:type="page"/>
      </w:r>
    </w:p>
    <w:p w14:paraId="5D434CD4" w14:textId="146692F3" w:rsidR="00A6051B" w:rsidRDefault="00A6051B" w:rsidP="00A6051B">
      <w:pPr>
        <w:pStyle w:val="FragenText"/>
        <w:rPr>
          <w:bdr w:val="none" w:sz="0" w:space="0" w:color="auto" w:frame="1"/>
        </w:rPr>
      </w:pPr>
      <w:r>
        <w:rPr>
          <w:bdr w:val="none" w:sz="0" w:space="0" w:color="auto" w:frame="1"/>
        </w:rPr>
        <w:t>Fragen</w:t>
      </w:r>
    </w:p>
    <w:p w14:paraId="79E74A5D" w14:textId="77777777" w:rsidR="00A6051B" w:rsidRDefault="00A6051B" w:rsidP="00A6051B">
      <w:pPr>
        <w:pStyle w:val="Aufzhl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Welchen Datentyp hat </w:t>
      </w:r>
      <w:r w:rsidRPr="003A6DB9">
        <w:rPr>
          <w:rStyle w:val="QWordZchn"/>
        </w:rPr>
        <w:t>NULL</w:t>
      </w:r>
      <w:r>
        <w:rPr>
          <w:bdr w:val="none" w:sz="0" w:space="0" w:color="auto" w:frame="1"/>
        </w:rPr>
        <w:t xml:space="preserve"> ?</w:t>
      </w:r>
    </w:p>
    <w:p w14:paraId="391CBA76" w14:textId="77777777" w:rsidR="00A6051B" w:rsidRDefault="00A6051B" w:rsidP="00A6051B">
      <w:pPr>
        <w:pStyle w:val="Aufzhl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Welchen Datentyp hat </w:t>
      </w:r>
      <w:r>
        <w:rPr>
          <w:rStyle w:val="QWordZchn"/>
        </w:rPr>
        <w:t>NA</w:t>
      </w:r>
      <w:r>
        <w:rPr>
          <w:bdr w:val="none" w:sz="0" w:space="0" w:color="auto" w:frame="1"/>
        </w:rPr>
        <w:t xml:space="preserve"> ?</w:t>
      </w:r>
    </w:p>
    <w:p w14:paraId="01775050" w14:textId="77777777" w:rsidR="0021095E" w:rsidRDefault="00A6051B" w:rsidP="0021095E">
      <w:pPr>
        <w:pStyle w:val="Aufzhl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Welchen Datentyp hat </w:t>
      </w:r>
      <w:r w:rsidRPr="00F41F10">
        <w:rPr>
          <w:rStyle w:val="QWordZchn"/>
        </w:rPr>
        <w:t>Nile</w:t>
      </w:r>
      <w:r>
        <w:rPr>
          <w:bdr w:val="none" w:sz="0" w:space="0" w:color="auto" w:frame="1"/>
        </w:rPr>
        <w:t xml:space="preserve"> ?</w:t>
      </w:r>
    </w:p>
    <w:p w14:paraId="317CAF97" w14:textId="77777777" w:rsidR="00A6051B" w:rsidRPr="00942CDE" w:rsidRDefault="00A6051B" w:rsidP="00A6051B">
      <w:pPr>
        <w:pStyle w:val="berschrift3"/>
        <w:ind w:left="1134" w:hanging="1134"/>
      </w:pPr>
      <w:bookmarkStart w:id="9" w:name="_Toc18233397"/>
      <w:bookmarkStart w:id="10" w:name="_Toc21086804"/>
      <w:r w:rsidRPr="00942CDE">
        <w:t>length()</w:t>
      </w:r>
      <w:bookmarkEnd w:id="9"/>
      <w:bookmarkEnd w:id="10"/>
    </w:p>
    <w:p w14:paraId="1768EEFA" w14:textId="77777777" w:rsidR="00A6051B" w:rsidRPr="00942CDE" w:rsidRDefault="00A6051B" w:rsidP="00A6051B">
      <w:r>
        <w:t xml:space="preserve">Neben dem Typ hat jedes Objekt in R eine Länge, die die Funktion </w:t>
      </w:r>
      <w:r w:rsidRPr="0057673D">
        <w:rPr>
          <w:rStyle w:val="QWordsZchn"/>
        </w:rPr>
        <w:t>length()</w:t>
      </w:r>
      <w:r>
        <w:t xml:space="preserve"> z</w:t>
      </w:r>
      <w:r w:rsidRPr="00942CDE">
        <w:t>urückgibt:</w:t>
      </w:r>
    </w:p>
    <w:p w14:paraId="2FA4AC5C" w14:textId="77777777" w:rsidR="00A6051B" w:rsidRPr="00A00989" w:rsidRDefault="00A6051B" w:rsidP="00A6051B">
      <w:pPr>
        <w:pStyle w:val="QT3"/>
      </w:pPr>
      <w:r w:rsidRPr="00A00989">
        <w:t>&gt; x &lt;- 1:10</w:t>
      </w:r>
    </w:p>
    <w:p w14:paraId="5B752075" w14:textId="77777777" w:rsidR="00A6051B" w:rsidRPr="00A00989" w:rsidRDefault="00A6051B" w:rsidP="00A6051B">
      <w:pPr>
        <w:pStyle w:val="QT3"/>
      </w:pPr>
      <w:r w:rsidRPr="00A00989">
        <w:t>&gt; length(x)</w:t>
      </w:r>
    </w:p>
    <w:p w14:paraId="376B1CF1" w14:textId="77777777" w:rsidR="00A6051B" w:rsidRPr="00A00989" w:rsidRDefault="00A6051B" w:rsidP="00A6051B">
      <w:pPr>
        <w:pStyle w:val="QT3"/>
        <w:rPr>
          <w:color w:val="000000"/>
        </w:rPr>
      </w:pPr>
      <w:r w:rsidRPr="00A00989">
        <w:rPr>
          <w:color w:val="000000"/>
          <w:bdr w:val="none" w:sz="0" w:space="0" w:color="auto" w:frame="1"/>
        </w:rPr>
        <w:t>[1] 10</w:t>
      </w:r>
    </w:p>
    <w:p w14:paraId="23422DBB" w14:textId="77777777" w:rsidR="00A6051B" w:rsidRPr="0057673D" w:rsidRDefault="00A6051B" w:rsidP="00A6051B">
      <w:pPr>
        <w:pStyle w:val="QT3"/>
        <w:rPr>
          <w:color w:val="000000"/>
        </w:rPr>
      </w:pPr>
      <w:r w:rsidRPr="0057673D">
        <w:rPr>
          <w:color w:val="000000"/>
          <w:bdr w:val="none" w:sz="0" w:space="0" w:color="auto" w:frame="1"/>
        </w:rPr>
        <w:t xml:space="preserve"> 2</w:t>
      </w:r>
    </w:p>
    <w:p w14:paraId="3CE13327" w14:textId="77777777" w:rsidR="00A6051B" w:rsidRPr="00B3499E" w:rsidRDefault="00A6051B" w:rsidP="00A6051B">
      <w:pPr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Für manche Objekttypen wie z. B. Funktionsobjekte beinhaltet die Längeninformation allerdings keine zusätzlichen Informationen. Die Eigenschafen Typ und Länge werden oft auch „intrinsische Attribute“ genannt.</w:t>
      </w:r>
      <w:r>
        <w:rPr>
          <w:rStyle w:val="Funotenzeichen"/>
          <w:color w:val="000000"/>
          <w:bdr w:val="none" w:sz="0" w:space="0" w:color="auto" w:frame="1"/>
        </w:rPr>
        <w:footnoteReference w:id="2"/>
      </w:r>
    </w:p>
    <w:p w14:paraId="26743F4E" w14:textId="77777777" w:rsidR="00A6051B" w:rsidRDefault="00A6051B" w:rsidP="00A6051B">
      <w:pPr>
        <w:pStyle w:val="berschrift3"/>
        <w:ind w:left="1134" w:hanging="1134"/>
      </w:pPr>
      <w:bookmarkStart w:id="11" w:name="_Toc18233398"/>
      <w:bookmarkStart w:id="12" w:name="_Toc21086805"/>
      <w:r>
        <w:t>Attribute</w:t>
      </w:r>
      <w:bookmarkEnd w:id="11"/>
      <w:bookmarkEnd w:id="12"/>
    </w:p>
    <w:p w14:paraId="54AD4889" w14:textId="77777777" w:rsidR="00A6051B" w:rsidRPr="00172AFB" w:rsidRDefault="00A6051B" w:rsidP="00A6051B">
      <w:r>
        <w:t>Grundsätzlich kann jedem Objekt eine Menge von Attributen zugeordnet sein und zwar in Form einer „</w:t>
      </w:r>
      <w:r w:rsidRPr="0013160D">
        <w:rPr>
          <w:rStyle w:val="QWordZchn"/>
        </w:rPr>
        <w:t>key</w:t>
      </w:r>
      <w:r>
        <w:t>-</w:t>
      </w:r>
      <w:r w:rsidRPr="0013160D">
        <w:rPr>
          <w:rStyle w:val="QWordZchn"/>
        </w:rPr>
        <w:t>value</w:t>
      </w:r>
      <w:r>
        <w:t xml:space="preserve">“ Beziehung. </w:t>
      </w:r>
      <w:r w:rsidRPr="0013160D">
        <w:rPr>
          <w:rStyle w:val="QWordZchn"/>
        </w:rPr>
        <w:t>key</w:t>
      </w:r>
      <w:r>
        <w:t xml:space="preserve"> ist dabei stets eine Zeichenkette, wohingegen </w:t>
      </w:r>
      <w:r w:rsidRPr="0013160D">
        <w:rPr>
          <w:rStyle w:val="QWordZchn"/>
        </w:rPr>
        <w:t>value</w:t>
      </w:r>
      <w:r>
        <w:t xml:space="preserve"> ein beliebiger Datentyp sein kann. </w:t>
      </w:r>
    </w:p>
    <w:p w14:paraId="16C48843" w14:textId="77777777" w:rsidR="00A6051B" w:rsidRDefault="00A6051B" w:rsidP="00A6051B">
      <w:r>
        <w:t xml:space="preserve">Mit </w:t>
      </w:r>
      <w:r>
        <w:rPr>
          <w:rStyle w:val="QWordZchn"/>
        </w:rPr>
        <w:t>attributes(</w:t>
      </w:r>
      <w:r w:rsidRPr="00172AFB">
        <w:rPr>
          <w:rStyle w:val="QWordZchn"/>
        </w:rPr>
        <w:t>)</w:t>
      </w:r>
      <w:r>
        <w:t xml:space="preserve"> erhält man eine Liste aller zugeordneten Attribute.</w:t>
      </w:r>
    </w:p>
    <w:p w14:paraId="0CAC39AD" w14:textId="77777777" w:rsidR="00A6051B" w:rsidRPr="006F16F7" w:rsidRDefault="00A6051B" w:rsidP="00A6051B">
      <w:pPr>
        <w:pStyle w:val="QT3"/>
      </w:pPr>
      <w:r w:rsidRPr="006F16F7">
        <w:t>&gt; x &lt;- 1:10</w:t>
      </w:r>
    </w:p>
    <w:p w14:paraId="462D5254" w14:textId="77777777" w:rsidR="00A6051B" w:rsidRPr="006F16F7" w:rsidRDefault="00A6051B" w:rsidP="00A6051B">
      <w:pPr>
        <w:pStyle w:val="QT3"/>
      </w:pPr>
      <w:r w:rsidRPr="006F16F7">
        <w:t>&gt; attributes(x)</w:t>
      </w:r>
    </w:p>
    <w:p w14:paraId="53BC27FF" w14:textId="77777777" w:rsidR="00A6051B" w:rsidRPr="006F16F7" w:rsidRDefault="00A6051B" w:rsidP="00A6051B">
      <w:pPr>
        <w:pStyle w:val="QT3"/>
        <w:rPr>
          <w:color w:val="000000"/>
        </w:rPr>
      </w:pPr>
      <w:r w:rsidRPr="006F16F7">
        <w:rPr>
          <w:color w:val="000000"/>
          <w:bdr w:val="none" w:sz="0" w:space="0" w:color="auto" w:frame="1"/>
        </w:rPr>
        <w:t>NULL</w:t>
      </w:r>
    </w:p>
    <w:p w14:paraId="7457466A" w14:textId="3F83B022" w:rsidR="00A6051B" w:rsidRDefault="00A6051B" w:rsidP="00A6051B">
      <w:r>
        <w:t xml:space="preserve">Die Ausgabe zeigt, dass der Vektor </w:t>
      </w:r>
      <w:r w:rsidRPr="004C659C">
        <w:rPr>
          <w:rStyle w:val="QWordZchn"/>
        </w:rPr>
        <w:t>x</w:t>
      </w:r>
      <w:r w:rsidRPr="000752AB">
        <w:t xml:space="preserve"> </w:t>
      </w:r>
      <w:r>
        <w:t>keine zugeordneten Attribute besitzt. Wir werden bald sehen, das</w:t>
      </w:r>
      <w:r w:rsidR="00CB3C77">
        <w:t>s komplexere Datenstrukturen wie</w:t>
      </w:r>
      <w:r>
        <w:t xml:space="preserve"> Matrix oder Data Frame durchaus unterschiedliche Attribute besitzen; dies sieht man auch an dem Datensatz </w:t>
      </w:r>
      <w:r w:rsidRPr="00F41F10">
        <w:rPr>
          <w:rStyle w:val="QWordZchn"/>
        </w:rPr>
        <w:t>Nile</w:t>
      </w:r>
      <w:r>
        <w:t>:</w:t>
      </w:r>
    </w:p>
    <w:p w14:paraId="5335361C" w14:textId="77777777" w:rsidR="00A6051B" w:rsidRPr="001F15F8" w:rsidRDefault="00A6051B" w:rsidP="00A6051B">
      <w:pPr>
        <w:pStyle w:val="QT3"/>
      </w:pPr>
      <w:r w:rsidRPr="001F15F8">
        <w:t>&gt; attributes(Nile)</w:t>
      </w:r>
    </w:p>
    <w:p w14:paraId="3B69B5B3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1F15F8">
        <w:rPr>
          <w:color w:val="000000"/>
          <w:bdr w:val="none" w:sz="0" w:space="0" w:color="auto" w:frame="1"/>
        </w:rPr>
        <w:t>$tsp</w:t>
      </w:r>
    </w:p>
    <w:p w14:paraId="616C7296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1F15F8">
        <w:rPr>
          <w:color w:val="000000"/>
          <w:bdr w:val="none" w:sz="0" w:space="0" w:color="auto" w:frame="1"/>
        </w:rPr>
        <w:t>[1] 1871 1970    1</w:t>
      </w:r>
    </w:p>
    <w:p w14:paraId="1874C72D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</w:rPr>
      </w:pPr>
    </w:p>
    <w:p w14:paraId="5309C54A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1F15F8">
        <w:rPr>
          <w:color w:val="000000"/>
          <w:bdr w:val="none" w:sz="0" w:space="0" w:color="auto" w:frame="1"/>
        </w:rPr>
        <w:t>$class</w:t>
      </w:r>
    </w:p>
    <w:p w14:paraId="38E28DB6" w14:textId="77777777" w:rsidR="00A6051B" w:rsidRPr="001F15F8" w:rsidRDefault="00A6051B" w:rsidP="00A6051B">
      <w:pPr>
        <w:pStyle w:val="QT3"/>
        <w:rPr>
          <w:color w:val="000000"/>
        </w:rPr>
      </w:pPr>
      <w:r w:rsidRPr="001F15F8">
        <w:rPr>
          <w:color w:val="000000"/>
          <w:bdr w:val="none" w:sz="0" w:space="0" w:color="auto" w:frame="1"/>
        </w:rPr>
        <w:t>[1] "ts"</w:t>
      </w:r>
    </w:p>
    <w:p w14:paraId="0B7B2AA3" w14:textId="245A26F8" w:rsidR="00A6051B" w:rsidRPr="009031E8" w:rsidRDefault="00A6051B" w:rsidP="00A6051B">
      <w:r>
        <w:t xml:space="preserve">Das Objekt Nile hat also zwei Attribute: „tsp“, das Anfangs- und Endzeit und Frequenz beschreibt, und „class“, das den Wert „ts“ hat </w:t>
      </w:r>
      <w:r w:rsidRPr="009031E8">
        <w:t xml:space="preserve">(und für </w:t>
      </w:r>
      <w:r w:rsidRPr="009031E8">
        <w:rPr>
          <w:rStyle w:val="emph1Zchn"/>
        </w:rPr>
        <w:t>time series</w:t>
      </w:r>
      <w:r w:rsidRPr="009031E8">
        <w:rPr>
          <w:rFonts w:eastAsia="MS Mincho"/>
        </w:rPr>
        <w:t xml:space="preserve"> steht</w:t>
      </w:r>
      <w:r w:rsidRPr="009031E8">
        <w:t xml:space="preserve">).  </w:t>
      </w:r>
    </w:p>
    <w:p w14:paraId="439840C6" w14:textId="05F270B0" w:rsidR="00A6051B" w:rsidRPr="00CB3C77" w:rsidRDefault="00A6051B" w:rsidP="00A6051B">
      <w:pPr>
        <w:rPr>
          <w:sz w:val="18"/>
        </w:rPr>
      </w:pPr>
      <w:r>
        <w:t xml:space="preserve">Wie wir später ebenfalls sehen werden, können mithilfe der Funktion </w:t>
      </w:r>
      <w:r w:rsidRPr="003B3E93">
        <w:rPr>
          <w:rStyle w:val="QWordZchn"/>
        </w:rPr>
        <w:t>attr()</w:t>
      </w:r>
      <w:r>
        <w:t xml:space="preserve"> Attribute gesetzt und verändert werden. Einige Attribute nehmen dabei jedoch eine Sonderrolle</w:t>
      </w:r>
      <w:r w:rsidR="00A67941">
        <w:rPr>
          <w:rStyle w:val="Funotenzeichen"/>
        </w:rPr>
        <w:footnoteReference w:id="3"/>
      </w:r>
      <w:r>
        <w:t xml:space="preserve"> ein, nämlich  </w:t>
      </w:r>
      <w:r w:rsidRPr="000752AB">
        <w:t>„</w:t>
      </w:r>
      <w:hyperlink r:id="rId14" w:history="1">
        <w:r w:rsidRPr="000752AB">
          <w:rPr>
            <w:rStyle w:val="Hyperlink"/>
          </w:rPr>
          <w:t>class</w:t>
        </w:r>
      </w:hyperlink>
      <w:r w:rsidRPr="000752AB">
        <w:t>“</w:t>
      </w:r>
      <w:r>
        <w:t xml:space="preserve">, </w:t>
      </w:r>
      <w:r w:rsidRPr="000752AB">
        <w:t>„</w:t>
      </w:r>
      <w:hyperlink r:id="rId15" w:history="1">
        <w:r w:rsidRPr="000752AB">
          <w:rPr>
            <w:rStyle w:val="Hyperlink"/>
          </w:rPr>
          <w:t>comment</w:t>
        </w:r>
      </w:hyperlink>
      <w:r w:rsidRPr="000752AB">
        <w:t>“</w:t>
      </w:r>
      <w:r>
        <w:t xml:space="preserve">, </w:t>
      </w:r>
      <w:r w:rsidRPr="000752AB">
        <w:t>„</w:t>
      </w:r>
      <w:hyperlink r:id="rId16" w:history="1">
        <w:r w:rsidRPr="000752AB">
          <w:rPr>
            <w:rStyle w:val="Hyperlink"/>
          </w:rPr>
          <w:t>dim</w:t>
        </w:r>
      </w:hyperlink>
      <w:r w:rsidRPr="000752AB">
        <w:t>“</w:t>
      </w:r>
      <w:r>
        <w:t xml:space="preserve">, </w:t>
      </w:r>
      <w:r w:rsidRPr="000752AB">
        <w:t>„</w:t>
      </w:r>
      <w:hyperlink r:id="rId17" w:history="1">
        <w:r w:rsidRPr="000752AB">
          <w:rPr>
            <w:rStyle w:val="Hyperlink"/>
          </w:rPr>
          <w:t>dimnames</w:t>
        </w:r>
      </w:hyperlink>
      <w:r w:rsidRPr="000752AB">
        <w:t>“</w:t>
      </w:r>
      <w:r>
        <w:t xml:space="preserve">, </w:t>
      </w:r>
      <w:r w:rsidRPr="000752AB">
        <w:t>„</w:t>
      </w:r>
      <w:hyperlink r:id="rId18" w:history="1">
        <w:r w:rsidRPr="000752AB">
          <w:rPr>
            <w:rStyle w:val="Hyperlink"/>
          </w:rPr>
          <w:t>names</w:t>
        </w:r>
      </w:hyperlink>
      <w:r w:rsidRPr="000752AB">
        <w:t>“</w:t>
      </w:r>
      <w:r>
        <w:t xml:space="preserve">, </w:t>
      </w:r>
      <w:r w:rsidRPr="000752AB">
        <w:t>„</w:t>
      </w:r>
      <w:hyperlink r:id="rId19" w:history="1">
        <w:r w:rsidRPr="000752AB">
          <w:rPr>
            <w:rStyle w:val="Hyperlink"/>
          </w:rPr>
          <w:t>row.names</w:t>
        </w:r>
      </w:hyperlink>
      <w:r w:rsidRPr="000752AB">
        <w:t>“</w:t>
      </w:r>
      <w:r>
        <w:t xml:space="preserve"> und </w:t>
      </w:r>
      <w:r w:rsidRPr="000752AB">
        <w:t>„</w:t>
      </w:r>
      <w:hyperlink r:id="rId20" w:history="1">
        <w:r w:rsidRPr="000752AB">
          <w:rPr>
            <w:rStyle w:val="Hyperlink"/>
          </w:rPr>
          <w:t>tsp</w:t>
        </w:r>
      </w:hyperlink>
      <w:r w:rsidRPr="000752AB">
        <w:t>“</w:t>
      </w:r>
      <w:r>
        <w:t xml:space="preserve">. Für diese Attribute gibt es auch bestimmte Einschränkungen und in der Regel werden spezielle Funktionen bereitgestellt (wie z. B. </w:t>
      </w:r>
      <w:r w:rsidRPr="003B3E93">
        <w:rPr>
          <w:rStyle w:val="QWordZchn"/>
        </w:rPr>
        <w:t>names()</w:t>
      </w:r>
      <w:r w:rsidRPr="00B901D6">
        <w:t xml:space="preserve"> oder </w:t>
      </w:r>
      <w:r>
        <w:rPr>
          <w:rStyle w:val="QWordZchn"/>
        </w:rPr>
        <w:t>class</w:t>
      </w:r>
      <w:r w:rsidRPr="003B3E93">
        <w:rPr>
          <w:rStyle w:val="QWordZchn"/>
        </w:rPr>
        <w:t>()</w:t>
      </w:r>
      <w:r>
        <w:t xml:space="preserve">), um das entsprechende Attribut zu verändern oder zu setzen. </w:t>
      </w:r>
    </w:p>
    <w:p w14:paraId="42F9BA4E" w14:textId="3D39E084" w:rsidR="00A6051B" w:rsidRDefault="00A6051B" w:rsidP="00A6051B">
      <w:r>
        <w:t>Das Attribut „class“ spielt eine zentrale Rolle bei der objektorientierten Programm</w:t>
      </w:r>
      <w:r w:rsidR="00CB3C77">
        <w:t>ierung; es ist ein character-Vek</w:t>
      </w:r>
      <w:r>
        <w:t>tor, der die Namen der Oberklassen enthält. Genaugenommen unterstützt R unterschiedliche objektorientierte Systeme, das gebräuchlichste ist S3.</w:t>
      </w:r>
    </w:p>
    <w:p w14:paraId="51D8FC47" w14:textId="0518C0F3" w:rsidR="00A6051B" w:rsidRDefault="00A6051B" w:rsidP="00A6051B">
      <w:pPr>
        <w:autoSpaceDE w:val="0"/>
        <w:autoSpaceDN w:val="0"/>
        <w:adjustRightInd w:val="0"/>
        <w:spacing w:after="0"/>
        <w:rPr>
          <w:rFonts w:eastAsia="Courier New"/>
        </w:rPr>
      </w:pPr>
      <w:r>
        <w:t xml:space="preserve">Auch wenn das class-Attribut nicht explizit gesetzt ist, dann gibt der Funktionsaufruf </w:t>
      </w:r>
      <w:r>
        <w:rPr>
          <w:rStyle w:val="QWordZchn"/>
        </w:rPr>
        <w:t>class</w:t>
      </w:r>
      <w:r w:rsidRPr="003B3E93">
        <w:rPr>
          <w:rStyle w:val="QWordZchn"/>
        </w:rPr>
        <w:t>()</w:t>
      </w:r>
      <w:r>
        <w:t xml:space="preserve"> einen Wert zurück wie „matrix“</w:t>
      </w:r>
      <w:r w:rsidRPr="00B13F6A">
        <w:t>,</w:t>
      </w:r>
      <w:r w:rsidRPr="00B13F6A">
        <w:rPr>
          <w:rFonts w:eastAsia="Courier New"/>
        </w:rPr>
        <w:t> </w:t>
      </w:r>
      <w:r>
        <w:t>„array“</w:t>
      </w:r>
      <w:r w:rsidRPr="00B13F6A">
        <w:t>,</w:t>
      </w:r>
      <w:r w:rsidRPr="00B13F6A">
        <w:rPr>
          <w:rFonts w:eastAsia="Courier New"/>
        </w:rPr>
        <w:t> </w:t>
      </w:r>
      <w:r>
        <w:t>„function“</w:t>
      </w:r>
      <w:r w:rsidRPr="00B13F6A">
        <w:rPr>
          <w:rFonts w:eastAsia="Courier New"/>
        </w:rPr>
        <w:t> </w:t>
      </w:r>
      <w:r w:rsidRPr="00B13F6A">
        <w:t>or</w:t>
      </w:r>
      <w:r w:rsidRPr="00B13F6A">
        <w:rPr>
          <w:rFonts w:eastAsia="Courier New"/>
        </w:rPr>
        <w:t> </w:t>
      </w:r>
      <w:r>
        <w:t>„numeric“</w:t>
      </w:r>
      <w:r w:rsidRPr="00B13F6A">
        <w:rPr>
          <w:rFonts w:eastAsia="Courier New"/>
        </w:rPr>
        <w:t> </w:t>
      </w:r>
      <w:r>
        <w:t xml:space="preserve">oder das Resultat von </w:t>
      </w:r>
      <w:r w:rsidR="0021095E">
        <w:br/>
      </w:r>
      <w:hyperlink r:id="rId21" w:history="1">
        <w:r w:rsidRPr="00B13F6A">
          <w:rPr>
            <w:rStyle w:val="QWordZchn"/>
          </w:rPr>
          <w:t>typeof</w:t>
        </w:r>
      </w:hyperlink>
      <w:r w:rsidRPr="00B13F6A">
        <w:rPr>
          <w:rStyle w:val="QWordZchn"/>
        </w:rPr>
        <w:t>()</w:t>
      </w:r>
      <w:r w:rsidRPr="00FC1869">
        <w:rPr>
          <w:rFonts w:eastAsia="Courier New"/>
        </w:rPr>
        <w:t>.</w:t>
      </w:r>
    </w:p>
    <w:p w14:paraId="0C53116E" w14:textId="77777777" w:rsidR="00A6051B" w:rsidRDefault="00A6051B" w:rsidP="00A6051B">
      <w:pPr>
        <w:autoSpaceDE w:val="0"/>
        <w:autoSpaceDN w:val="0"/>
        <w:adjustRightInd w:val="0"/>
        <w:spacing w:after="0"/>
        <w:rPr>
          <w:rFonts w:eastAsia="Courier New"/>
        </w:rPr>
      </w:pPr>
    </w:p>
    <w:p w14:paraId="69D05B89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class(1:10)</w:t>
      </w:r>
    </w:p>
    <w:p w14:paraId="795487E8" w14:textId="77777777" w:rsidR="00A6051B" w:rsidRPr="000E0EC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0E0EC8">
        <w:rPr>
          <w:color w:val="000000"/>
          <w:bdr w:val="none" w:sz="0" w:space="0" w:color="auto" w:frame="1"/>
          <w:lang w:val="en-US"/>
        </w:rPr>
        <w:t>[1] "integer"</w:t>
      </w:r>
    </w:p>
    <w:p w14:paraId="3AEEDA20" w14:textId="77777777" w:rsidR="00A6051B" w:rsidRPr="000E0EC8" w:rsidRDefault="00A6051B" w:rsidP="00A6051B">
      <w:pPr>
        <w:pStyle w:val="QT3"/>
        <w:rPr>
          <w:lang w:val="en-US"/>
        </w:rPr>
      </w:pPr>
      <w:r w:rsidRPr="000E0EC8">
        <w:rPr>
          <w:lang w:val="en-US"/>
        </w:rPr>
        <w:t>&gt; class(c(1,2,3))</w:t>
      </w:r>
    </w:p>
    <w:p w14:paraId="7832C76D" w14:textId="77777777" w:rsidR="00A6051B" w:rsidRPr="000E0EC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0E0EC8">
        <w:rPr>
          <w:color w:val="000000"/>
          <w:bdr w:val="none" w:sz="0" w:space="0" w:color="auto" w:frame="1"/>
          <w:lang w:val="en-US"/>
        </w:rPr>
        <w:t>[1] "numeric"</w:t>
      </w:r>
    </w:p>
    <w:p w14:paraId="4F199D94" w14:textId="77777777" w:rsidR="00A6051B" w:rsidRPr="005C5AD8" w:rsidRDefault="00A6051B" w:rsidP="00A6051B">
      <w:pPr>
        <w:pStyle w:val="QT3"/>
        <w:rPr>
          <w:lang w:val="en-US"/>
        </w:rPr>
      </w:pPr>
      <w:r w:rsidRPr="005C5AD8">
        <w:rPr>
          <w:lang w:val="en-US"/>
        </w:rPr>
        <w:t>&gt; class(sqrt)</w:t>
      </w:r>
    </w:p>
    <w:p w14:paraId="24BF0FB5" w14:textId="77777777" w:rsidR="00A6051B" w:rsidRPr="005C5AD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5C5AD8">
        <w:rPr>
          <w:color w:val="000000"/>
          <w:bdr w:val="none" w:sz="0" w:space="0" w:color="auto" w:frame="1"/>
          <w:lang w:val="en-US"/>
        </w:rPr>
        <w:t>[1] "function"</w:t>
      </w:r>
    </w:p>
    <w:p w14:paraId="50CA5D88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class(NULL)</w:t>
      </w:r>
    </w:p>
    <w:p w14:paraId="7E730EE2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"NULL"</w:t>
      </w:r>
    </w:p>
    <w:p w14:paraId="1F0EE432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class(Nile)</w:t>
      </w:r>
    </w:p>
    <w:p w14:paraId="195521D1" w14:textId="77777777" w:rsidR="00A6051B" w:rsidRPr="00F41F10" w:rsidRDefault="00A6051B" w:rsidP="00A6051B">
      <w:pPr>
        <w:pStyle w:val="QT3"/>
        <w:rPr>
          <w:color w:val="000000"/>
        </w:rPr>
      </w:pPr>
      <w:r w:rsidRPr="00F41F10">
        <w:rPr>
          <w:color w:val="000000"/>
          <w:bdr w:val="none" w:sz="0" w:space="0" w:color="auto" w:frame="1"/>
        </w:rPr>
        <w:t>[1] "ts"</w:t>
      </w:r>
    </w:p>
    <w:p w14:paraId="67E1D773" w14:textId="77777777" w:rsidR="0021095E" w:rsidRPr="00DA48B4" w:rsidRDefault="0021095E" w:rsidP="0021095E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5E133676" w14:textId="77777777" w:rsidR="0021095E" w:rsidRPr="008058C2" w:rsidRDefault="0021095E" w:rsidP="0021095E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typeof</w:t>
      </w:r>
      <w:r w:rsidRPr="00DA48B4">
        <w:rPr>
          <w:rStyle w:val="QWordZchn"/>
        </w:rPr>
        <w:t>()</w:t>
      </w:r>
    </w:p>
    <w:p w14:paraId="221D24FC" w14:textId="77777777" w:rsidR="0021095E" w:rsidRPr="008058C2" w:rsidRDefault="0021095E" w:rsidP="0021095E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length()</w:t>
      </w:r>
    </w:p>
    <w:p w14:paraId="5320A266" w14:textId="77777777" w:rsidR="0021095E" w:rsidRPr="008058C2" w:rsidRDefault="0021095E" w:rsidP="0021095E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attributes()</w:t>
      </w:r>
    </w:p>
    <w:p w14:paraId="26030E81" w14:textId="77777777" w:rsidR="0021095E" w:rsidRPr="008058C2" w:rsidRDefault="0021095E" w:rsidP="0021095E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class()</w:t>
      </w:r>
    </w:p>
    <w:p w14:paraId="71FF059F" w14:textId="77777777" w:rsidR="00A6051B" w:rsidRPr="00140B2F" w:rsidRDefault="00A6051B" w:rsidP="00A6051B"/>
    <w:p w14:paraId="5F879587" w14:textId="77777777" w:rsidR="00A6051B" w:rsidRDefault="00A6051B" w:rsidP="00A6051B">
      <w:pPr>
        <w:pStyle w:val="berschrift2"/>
      </w:pPr>
      <w:bookmarkStart w:id="13" w:name="_Toc18233399"/>
      <w:bookmarkStart w:id="14" w:name="_Toc21086806"/>
      <w:r>
        <w:t>(Atomic) Vector</w:t>
      </w:r>
      <w:bookmarkEnd w:id="13"/>
      <w:bookmarkEnd w:id="14"/>
    </w:p>
    <w:p w14:paraId="6F80441E" w14:textId="77777777" w:rsidR="00A6051B" w:rsidRDefault="00A6051B" w:rsidP="00A6051B">
      <w:r>
        <w:t xml:space="preserve">Vektoren haben wir bereits kennengelernt. Streng genommen gibt es zwei Arten von Vektoren: </w:t>
      </w:r>
      <w:r w:rsidRPr="00902AF3">
        <w:rPr>
          <w:rStyle w:val="emph1Zchn"/>
        </w:rPr>
        <w:t>atomare Vektoren</w:t>
      </w:r>
      <w:r>
        <w:t xml:space="preserve"> und </w:t>
      </w:r>
      <w:r w:rsidRPr="00902AF3">
        <w:rPr>
          <w:rStyle w:val="emph1Zchn"/>
        </w:rPr>
        <w:t>Listen</w:t>
      </w:r>
      <w:r>
        <w:t xml:space="preserve">. Im Folgenden meinen wir jedoch immer atomare Vektoren, wenn wir von Vektoren reden! </w:t>
      </w:r>
    </w:p>
    <w:p w14:paraId="26C21834" w14:textId="5512505F" w:rsidR="00A6051B" w:rsidRDefault="00A6051B" w:rsidP="00A6051B">
      <w:r>
        <w:t>Ein Vektor ist wie ein Feld (array) eine Datenstruktur, die eine Folge von Elementen desselben Typs enthält, die in aufeinander folgenden Speicherbereichen abgelegt sind. Wie in C haben wir mithilfe des Indexoperator</w:t>
      </w:r>
      <w:r w:rsidR="00CB3C77">
        <w:t>s</w:t>
      </w:r>
      <w:r>
        <w:t xml:space="preserve"> </w:t>
      </w:r>
      <w:r w:rsidRPr="000270F6">
        <w:rPr>
          <w:rStyle w:val="QWordZchn"/>
        </w:rPr>
        <w:t>[]</w:t>
      </w:r>
      <w:r>
        <w:t xml:space="preserve"> wahlfreien Zugriff auf die einzelnen Elemente des Vektors. Aber im Gegensatz zu C und vielen anderen Programmiersprachen beginnt die Indexierung in R nicht bei 0 sondern bei 1!</w:t>
      </w:r>
    </w:p>
    <w:p w14:paraId="7F274C8B" w14:textId="77777777" w:rsidR="00A6051B" w:rsidRDefault="00A6051B" w:rsidP="00A6051B">
      <w:r>
        <w:rPr>
          <w:color w:val="000000"/>
          <w:bdr w:val="none" w:sz="0" w:space="0" w:color="auto" w:frame="1"/>
        </w:rPr>
        <w:t xml:space="preserve">Es gibt sechs unterschiedliche Vektor-Datentypen: </w:t>
      </w:r>
      <w:r w:rsidRPr="00767DE4">
        <w:rPr>
          <w:rStyle w:val="QWordZchn"/>
        </w:rPr>
        <w:t>logical</w:t>
      </w:r>
      <w:r>
        <w:t xml:space="preserve">, </w:t>
      </w:r>
      <w:r w:rsidRPr="00767DE4">
        <w:rPr>
          <w:rStyle w:val="QWordZchn"/>
        </w:rPr>
        <w:t>integer</w:t>
      </w:r>
      <w:r>
        <w:t xml:space="preserve">, </w:t>
      </w:r>
      <w:r>
        <w:rPr>
          <w:rStyle w:val="QWordZchn"/>
        </w:rPr>
        <w:t>double</w:t>
      </w:r>
      <w:r>
        <w:t xml:space="preserve">, </w:t>
      </w:r>
      <w:r w:rsidRPr="00767DE4">
        <w:rPr>
          <w:rStyle w:val="QWordZchn"/>
        </w:rPr>
        <w:t>complex</w:t>
      </w:r>
      <w:r>
        <w:t xml:space="preserve">,  </w:t>
      </w:r>
      <w:r w:rsidRPr="00767DE4">
        <w:rPr>
          <w:rStyle w:val="QWordZchn"/>
        </w:rPr>
        <w:t>character</w:t>
      </w:r>
      <w:r>
        <w:t xml:space="preserve"> und </w:t>
      </w:r>
      <w:r w:rsidRPr="00767DE4">
        <w:rPr>
          <w:rStyle w:val="QWordZchn"/>
        </w:rPr>
        <w:t>raw</w:t>
      </w:r>
      <w:r>
        <w:t>, die den jeweils zugrundeliegenden Datentyp (d. h. den Typ eines Vektorelements) charakterisieren.</w:t>
      </w:r>
    </w:p>
    <w:p w14:paraId="677C1053" w14:textId="77777777" w:rsidR="0001337A" w:rsidRDefault="0001337A">
      <w:pPr>
        <w:spacing w:after="0"/>
      </w:pPr>
      <w:r>
        <w:br w:type="page"/>
      </w:r>
    </w:p>
    <w:p w14:paraId="21B05F8B" w14:textId="7014C2A4" w:rsidR="00A6051B" w:rsidRDefault="00A6051B" w:rsidP="00A6051B">
      <w:pPr>
        <w:rPr>
          <w:color w:val="000000"/>
          <w:bdr w:val="none" w:sz="0" w:space="0" w:color="auto" w:frame="1"/>
        </w:rPr>
      </w:pPr>
      <w:r>
        <w:t xml:space="preserve">Auf </w:t>
      </w:r>
      <w:r w:rsidRPr="00767DE4">
        <w:rPr>
          <w:rStyle w:val="QWordZchn"/>
        </w:rPr>
        <w:t>raw</w:t>
      </w:r>
      <w:r>
        <w:t xml:space="preserve"> werden wir im Folgenden nicht weiter eingehen. Im nächsten Quelltextbeispiel sehen wir Vektoren der Länge 2, die jeweils einen unterschiedlicher </w:t>
      </w:r>
      <w:r>
        <w:rPr>
          <w:color w:val="000000"/>
          <w:bdr w:val="none" w:sz="0" w:space="0" w:color="auto" w:frame="1"/>
        </w:rPr>
        <w:t xml:space="preserve">Vektor-Datentypen haben: </w:t>
      </w:r>
    </w:p>
    <w:p w14:paraId="064E1278" w14:textId="77777777" w:rsidR="00A6051B" w:rsidRPr="0057673D" w:rsidRDefault="00A6051B" w:rsidP="00A6051B">
      <w:pPr>
        <w:pStyle w:val="QT3"/>
      </w:pPr>
      <w:r w:rsidRPr="0057673D">
        <w:t>&gt; x</w:t>
      </w:r>
      <w:r>
        <w:t>1</w:t>
      </w:r>
      <w:r w:rsidRPr="0057673D">
        <w:t xml:space="preserve"> &lt;- c(T, F)           # logical</w:t>
      </w:r>
      <w:r>
        <w:t xml:space="preserve">   (entspricht booleschen Wert)</w:t>
      </w:r>
    </w:p>
    <w:p w14:paraId="7C273731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x2 &lt;- 4:5               # integer</w:t>
      </w:r>
    </w:p>
    <w:p w14:paraId="077D5C73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x3 &lt;- c(4, 5)           # double</w:t>
      </w:r>
    </w:p>
    <w:p w14:paraId="6F504ED0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x4 &lt;- c(4+1i, 5+2i)     # complex</w:t>
      </w:r>
    </w:p>
    <w:p w14:paraId="76EC73C0" w14:textId="77777777" w:rsidR="00A6051B" w:rsidRPr="0057673D" w:rsidRDefault="00A6051B" w:rsidP="00A6051B">
      <w:pPr>
        <w:pStyle w:val="QT3"/>
      </w:pPr>
      <w:r w:rsidRPr="0057673D">
        <w:t>&gt; x</w:t>
      </w:r>
      <w:r>
        <w:t>5</w:t>
      </w:r>
      <w:r w:rsidRPr="0057673D">
        <w:t xml:space="preserve"> &lt;- c("</w:t>
      </w:r>
      <w:r>
        <w:t>vier</w:t>
      </w:r>
      <w:r w:rsidRPr="0057673D">
        <w:t>", "</w:t>
      </w:r>
      <w:r>
        <w:t xml:space="preserve">5")    </w:t>
      </w:r>
      <w:r w:rsidRPr="0057673D">
        <w:t># character</w:t>
      </w:r>
      <w:r>
        <w:t xml:space="preserve">  (entspricht einer Zeichenkette)</w:t>
      </w:r>
    </w:p>
    <w:p w14:paraId="6821860F" w14:textId="5CD22A3A" w:rsidR="00A6051B" w:rsidRPr="000D19B5" w:rsidRDefault="00A6051B" w:rsidP="00A6051B">
      <w:r>
        <w:t>Dabei wurden die Abkürzung</w:t>
      </w:r>
      <w:r w:rsidR="00CB3C77">
        <w:t>en</w:t>
      </w:r>
      <w:r>
        <w:t xml:space="preserve"> </w:t>
      </w:r>
      <w:r w:rsidRPr="0057673D">
        <w:rPr>
          <w:rStyle w:val="QWordZchn"/>
        </w:rPr>
        <w:t>T</w:t>
      </w:r>
      <w:r>
        <w:t xml:space="preserve"> und </w:t>
      </w:r>
      <w:r w:rsidRPr="0057673D">
        <w:rPr>
          <w:rStyle w:val="QWordZchn"/>
        </w:rPr>
        <w:t>F</w:t>
      </w:r>
      <w:r>
        <w:t xml:space="preserve"> für </w:t>
      </w:r>
      <w:r w:rsidRPr="0057673D">
        <w:rPr>
          <w:rStyle w:val="QWordZchn"/>
        </w:rPr>
        <w:t>TRUE</w:t>
      </w:r>
      <w:r>
        <w:t xml:space="preserve"> und</w:t>
      </w:r>
      <w:r w:rsidRPr="0057673D">
        <w:t xml:space="preserve"> </w:t>
      </w:r>
      <w:r w:rsidRPr="0057673D">
        <w:rPr>
          <w:rStyle w:val="QWordZchn"/>
        </w:rPr>
        <w:t>FALSE</w:t>
      </w:r>
      <w:r>
        <w:t xml:space="preserve"> benutzt. </w:t>
      </w:r>
      <w:r w:rsidRPr="006B15A1">
        <w:rPr>
          <w:rStyle w:val="QWordZchn"/>
        </w:rPr>
        <w:t>character</w:t>
      </w:r>
      <w:r>
        <w:t xml:space="preserve"> bezieht sich nicht auf ein einzelnes Zeichnen, sondern stets auf eine Zeichenkette (die leer sein </w:t>
      </w:r>
      <w:r w:rsidR="00CB3C77">
        <w:t xml:space="preserve">kann </w:t>
      </w:r>
      <w:r>
        <w:t xml:space="preserve">oder aus ein oder mehreren Zeichen bestehen kann). Zeichenketten können in R mit einfachen oder doppelten Anführungszeichen geschrieben werden. Statt </w:t>
      </w:r>
      <w:r w:rsidR="0021095E">
        <w:rPr>
          <w:rStyle w:val="QWordZchn"/>
        </w:rPr>
        <w:t xml:space="preserve">c("vier", </w:t>
      </w:r>
      <w:r w:rsidRPr="00E813FB">
        <w:rPr>
          <w:rStyle w:val="QWordZchn"/>
        </w:rPr>
        <w:t>"5")</w:t>
      </w:r>
      <w:r>
        <w:t xml:space="preserve"> hätten wir also </w:t>
      </w:r>
      <w:r w:rsidR="00CB3C77">
        <w:t xml:space="preserve">auch </w:t>
      </w:r>
      <w:r w:rsidRPr="00E813FB">
        <w:rPr>
          <w:rStyle w:val="QWordZchn"/>
        </w:rPr>
        <w:t>c('vier'</w:t>
      </w:r>
      <w:r>
        <w:rPr>
          <w:rStyle w:val="QWordZchn"/>
        </w:rPr>
        <w:t>,</w:t>
      </w:r>
      <w:r w:rsidRPr="00E813FB">
        <w:rPr>
          <w:rStyle w:val="QWordZchn"/>
        </w:rPr>
        <w:t>'5')</w:t>
      </w:r>
      <w:r>
        <w:t xml:space="preserve"> schreiben können. Wir werden in der Regel die doppelten Anführungszeichen benutzten, es sei denn, wir wollen eine Zeichenkette </w:t>
      </w:r>
      <w:r w:rsidR="00CB3C77">
        <w:t>verwenden</w:t>
      </w:r>
      <w:r>
        <w:t xml:space="preserve">, die selbst doppelte Anführungszeichen </w:t>
      </w:r>
      <w:r w:rsidR="00CB3C77">
        <w:t>enthält</w:t>
      </w:r>
      <w:r>
        <w:t xml:space="preserve"> wie </w:t>
      </w:r>
      <w:r w:rsidRPr="00E813FB">
        <w:rPr>
          <w:rStyle w:val="QWordZchn"/>
        </w:rPr>
        <w:t>'Eine Zeichenkette die "doppelte" Anführungszeichen enthält'</w:t>
      </w:r>
      <w:r>
        <w:t>.</w:t>
      </w:r>
    </w:p>
    <w:p w14:paraId="6920CA48" w14:textId="77777777" w:rsidR="00A6051B" w:rsidRDefault="00A6051B" w:rsidP="00A6051B">
      <w:r>
        <w:t xml:space="preserve">Aus zum Teil historischen Gründen sind die Bezeichnungen nicht immer konsistent. Aus Kompatibilitätsgründen mit S gibt es neben </w:t>
      </w:r>
      <w:r w:rsidRPr="006975B3">
        <w:rPr>
          <w:rStyle w:val="QWordZchn"/>
        </w:rPr>
        <w:t>typeof</w:t>
      </w:r>
      <w:r>
        <w:rPr>
          <w:rStyle w:val="QWordZchn"/>
        </w:rPr>
        <w:t>()</w:t>
      </w:r>
      <w:r w:rsidRPr="006975B3">
        <w:t xml:space="preserve"> </w:t>
      </w:r>
      <w:r>
        <w:t xml:space="preserve">auch die ähnlichen Funktionen </w:t>
      </w:r>
      <w:r w:rsidRPr="006975B3">
        <w:rPr>
          <w:rStyle w:val="QWordZchn"/>
        </w:rPr>
        <w:t>mode</w:t>
      </w:r>
      <w:r>
        <w:rPr>
          <w:rStyle w:val="QWordZchn"/>
        </w:rPr>
        <w:t>()</w:t>
      </w:r>
      <w:r>
        <w:t xml:space="preserve"> und </w:t>
      </w:r>
      <w:r w:rsidRPr="006975B3">
        <w:rPr>
          <w:rStyle w:val="QWordZchn"/>
        </w:rPr>
        <w:t>storage.mode</w:t>
      </w:r>
      <w:r>
        <w:rPr>
          <w:rStyle w:val="QWordZchn"/>
        </w:rPr>
        <w:t>()</w:t>
      </w:r>
      <w:r w:rsidRPr="006975B3">
        <w:t xml:space="preserve">, die </w:t>
      </w:r>
      <w:r>
        <w:t xml:space="preserve">aber </w:t>
      </w:r>
      <w:r w:rsidRPr="006975B3">
        <w:t>zum Teil unterschiedliche Bezeichnungen zurückgeben</w:t>
      </w:r>
      <w:r>
        <w:t>, wie aus der folgenden Tabelle hervorgeht:</w:t>
      </w:r>
    </w:p>
    <w:p w14:paraId="29FD2E62" w14:textId="77777777" w:rsidR="00A6051B" w:rsidRDefault="00A6051B" w:rsidP="00A6051B">
      <w:pPr>
        <w:spacing w:after="0"/>
      </w:pPr>
    </w:p>
    <w:tbl>
      <w:tblPr>
        <w:tblStyle w:val="Gitternetztabelle4Akzent5"/>
        <w:tblW w:w="0" w:type="auto"/>
        <w:tblInd w:w="2269" w:type="dxa"/>
        <w:tblLook w:val="04A0" w:firstRow="1" w:lastRow="0" w:firstColumn="1" w:lastColumn="0" w:noHBand="0" w:noVBand="1"/>
        <w:tblDescription w:val=""/>
      </w:tblPr>
      <w:tblGrid>
        <w:gridCol w:w="1008"/>
        <w:gridCol w:w="1008"/>
        <w:gridCol w:w="1404"/>
      </w:tblGrid>
      <w:tr w:rsidR="00A6051B" w14:paraId="515540C5" w14:textId="77777777" w:rsidTr="00210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93399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 w:rsidRPr="007746CC">
              <w:rPr>
                <w:rFonts w:ascii="Consolas" w:hAnsi="Consolas"/>
                <w:sz w:val="18"/>
                <w:szCs w:val="18"/>
              </w:rPr>
              <w:t>typeof</w:t>
            </w:r>
          </w:p>
        </w:tc>
        <w:tc>
          <w:tcPr>
            <w:tcW w:w="0" w:type="auto"/>
            <w:hideMark/>
          </w:tcPr>
          <w:p w14:paraId="3D6D7828" w14:textId="77777777" w:rsidR="00A6051B" w:rsidRPr="007746CC" w:rsidRDefault="00A6051B" w:rsidP="0021095E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 w:rsidRPr="007746CC">
              <w:rPr>
                <w:rFonts w:ascii="Consolas" w:hAnsi="Consolas"/>
                <w:sz w:val="18"/>
                <w:szCs w:val="18"/>
              </w:rPr>
              <w:t>mode</w:t>
            </w:r>
          </w:p>
        </w:tc>
        <w:tc>
          <w:tcPr>
            <w:tcW w:w="0" w:type="auto"/>
            <w:hideMark/>
          </w:tcPr>
          <w:p w14:paraId="2BA76EE0" w14:textId="77777777" w:rsidR="00A6051B" w:rsidRPr="007746CC" w:rsidRDefault="00A6051B" w:rsidP="0021095E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 w:rsidRPr="007746CC">
              <w:rPr>
                <w:rFonts w:ascii="Consolas" w:hAnsi="Consolas"/>
                <w:sz w:val="18"/>
                <w:szCs w:val="18"/>
              </w:rPr>
              <w:t>storage.mode</w:t>
            </w:r>
          </w:p>
        </w:tc>
      </w:tr>
      <w:tr w:rsidR="00A6051B" w14:paraId="157986D4" w14:textId="77777777" w:rsidTr="00210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2A4A6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logical</w:t>
            </w:r>
          </w:p>
        </w:tc>
        <w:tc>
          <w:tcPr>
            <w:tcW w:w="0" w:type="auto"/>
            <w:hideMark/>
          </w:tcPr>
          <w:p w14:paraId="50936166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logical</w:t>
            </w:r>
          </w:p>
        </w:tc>
        <w:tc>
          <w:tcPr>
            <w:tcW w:w="0" w:type="auto"/>
            <w:hideMark/>
          </w:tcPr>
          <w:p w14:paraId="410C71E0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logical</w:t>
            </w:r>
          </w:p>
        </w:tc>
      </w:tr>
      <w:tr w:rsidR="00A6051B" w14:paraId="5EC1A18E" w14:textId="77777777" w:rsidTr="00210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2E6E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integer</w:t>
            </w:r>
          </w:p>
        </w:tc>
        <w:tc>
          <w:tcPr>
            <w:tcW w:w="0" w:type="auto"/>
            <w:hideMark/>
          </w:tcPr>
          <w:p w14:paraId="23A033BD" w14:textId="77777777" w:rsidR="00A6051B" w:rsidRPr="007746CC" w:rsidRDefault="00A6051B" w:rsidP="0021095E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numeric</w:t>
            </w:r>
          </w:p>
        </w:tc>
        <w:tc>
          <w:tcPr>
            <w:tcW w:w="0" w:type="auto"/>
            <w:hideMark/>
          </w:tcPr>
          <w:p w14:paraId="53EDA437" w14:textId="77777777" w:rsidR="00A6051B" w:rsidRPr="007746CC" w:rsidRDefault="00A6051B" w:rsidP="0021095E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integer</w:t>
            </w:r>
          </w:p>
        </w:tc>
      </w:tr>
      <w:tr w:rsidR="00A6051B" w14:paraId="6FBFD1AA" w14:textId="77777777" w:rsidTr="00210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F9AAE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double</w:t>
            </w:r>
          </w:p>
        </w:tc>
        <w:tc>
          <w:tcPr>
            <w:tcW w:w="0" w:type="auto"/>
            <w:hideMark/>
          </w:tcPr>
          <w:p w14:paraId="7FBDD3BB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numeric</w:t>
            </w:r>
          </w:p>
        </w:tc>
        <w:tc>
          <w:tcPr>
            <w:tcW w:w="0" w:type="auto"/>
            <w:hideMark/>
          </w:tcPr>
          <w:p w14:paraId="3070BAED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double</w:t>
            </w:r>
          </w:p>
        </w:tc>
      </w:tr>
      <w:tr w:rsidR="00A6051B" w14:paraId="7249B47D" w14:textId="77777777" w:rsidTr="00210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B501C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complex</w:t>
            </w:r>
          </w:p>
        </w:tc>
        <w:tc>
          <w:tcPr>
            <w:tcW w:w="0" w:type="auto"/>
            <w:hideMark/>
          </w:tcPr>
          <w:p w14:paraId="749D04A1" w14:textId="77777777" w:rsidR="00A6051B" w:rsidRPr="007746CC" w:rsidRDefault="00A6051B" w:rsidP="0021095E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complex</w:t>
            </w:r>
          </w:p>
        </w:tc>
        <w:tc>
          <w:tcPr>
            <w:tcW w:w="0" w:type="auto"/>
            <w:hideMark/>
          </w:tcPr>
          <w:p w14:paraId="46C7991C" w14:textId="77777777" w:rsidR="00A6051B" w:rsidRPr="007746CC" w:rsidRDefault="00A6051B" w:rsidP="0021095E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complex</w:t>
            </w:r>
          </w:p>
        </w:tc>
      </w:tr>
      <w:tr w:rsidR="00A6051B" w14:paraId="100086DF" w14:textId="77777777" w:rsidTr="00210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2024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character</w:t>
            </w:r>
          </w:p>
        </w:tc>
        <w:tc>
          <w:tcPr>
            <w:tcW w:w="0" w:type="auto"/>
            <w:hideMark/>
          </w:tcPr>
          <w:p w14:paraId="1D43BAF4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character</w:t>
            </w:r>
          </w:p>
        </w:tc>
        <w:tc>
          <w:tcPr>
            <w:tcW w:w="0" w:type="auto"/>
            <w:hideMark/>
          </w:tcPr>
          <w:p w14:paraId="4A67ED1E" w14:textId="77777777" w:rsidR="00A6051B" w:rsidRPr="007746CC" w:rsidRDefault="00A6051B" w:rsidP="0021095E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character</w:t>
            </w:r>
          </w:p>
        </w:tc>
      </w:tr>
      <w:tr w:rsidR="00A6051B" w14:paraId="79C452EC" w14:textId="77777777" w:rsidTr="00210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2CCDC" w14:textId="77777777" w:rsidR="00A6051B" w:rsidRPr="007746CC" w:rsidRDefault="00A6051B" w:rsidP="0021095E">
            <w:pPr>
              <w:pStyle w:val="KeinLeerraum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raw</w:t>
            </w:r>
          </w:p>
        </w:tc>
        <w:tc>
          <w:tcPr>
            <w:tcW w:w="0" w:type="auto"/>
            <w:hideMark/>
          </w:tcPr>
          <w:p w14:paraId="40BA0870" w14:textId="77777777" w:rsidR="00A6051B" w:rsidRPr="007746CC" w:rsidRDefault="00A6051B" w:rsidP="0021095E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raw</w:t>
            </w:r>
          </w:p>
        </w:tc>
        <w:tc>
          <w:tcPr>
            <w:tcW w:w="0" w:type="auto"/>
            <w:hideMark/>
          </w:tcPr>
          <w:p w14:paraId="3BE2758C" w14:textId="77777777" w:rsidR="00A6051B" w:rsidRPr="007746CC" w:rsidRDefault="00A6051B" w:rsidP="0021095E">
            <w:pPr>
              <w:pStyle w:val="KeinLeerraum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7746CC">
              <w:rPr>
                <w:rStyle w:val="HTMLCode"/>
                <w:rFonts w:ascii="Consolas" w:eastAsiaTheme="minorHAnsi" w:hAnsi="Consolas"/>
                <w:sz w:val="16"/>
                <w:szCs w:val="16"/>
              </w:rPr>
              <w:t>raw</w:t>
            </w:r>
          </w:p>
        </w:tc>
      </w:tr>
    </w:tbl>
    <w:p w14:paraId="7BAE2A7B" w14:textId="11CD5476" w:rsidR="00A6051B" w:rsidRDefault="00A6051B" w:rsidP="00A6051B">
      <w:pPr>
        <w:pStyle w:val="Beschriftung"/>
        <w:ind w:left="1988" w:firstLine="284"/>
      </w:pPr>
      <w:r>
        <w:t xml:space="preserve">Tabelle </w:t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STYLEREF 1 \s </w:instrText>
      </w:r>
      <w:r w:rsidR="00C36EA8">
        <w:rPr>
          <w:noProof/>
        </w:rPr>
        <w:fldChar w:fldCharType="separate"/>
      </w:r>
      <w:r w:rsidR="001E1011">
        <w:rPr>
          <w:noProof/>
        </w:rPr>
        <w:t>1</w:t>
      </w:r>
      <w:r w:rsidR="00C36EA8">
        <w:rPr>
          <w:noProof/>
        </w:rPr>
        <w:fldChar w:fldCharType="end"/>
      </w:r>
      <w:r>
        <w:noBreakHyphen/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SEQ Tabelle \* ARABIC \s 1 </w:instrText>
      </w:r>
      <w:r w:rsidR="00C36EA8">
        <w:rPr>
          <w:noProof/>
        </w:rPr>
        <w:fldChar w:fldCharType="separate"/>
      </w:r>
      <w:r w:rsidR="001E1011">
        <w:rPr>
          <w:noProof/>
        </w:rPr>
        <w:t>1</w:t>
      </w:r>
      <w:r w:rsidR="00C36EA8">
        <w:rPr>
          <w:noProof/>
        </w:rPr>
        <w:fldChar w:fldCharType="end"/>
      </w:r>
    </w:p>
    <w:p w14:paraId="63A0AF89" w14:textId="68926031" w:rsidR="00A6051B" w:rsidRDefault="00BA1E0A" w:rsidP="00A6051B">
      <w:r>
        <w:rPr>
          <w:rStyle w:val="QWordZchn"/>
        </w:rPr>
        <w:t>n</w:t>
      </w:r>
      <w:r w:rsidR="00A6051B" w:rsidRPr="00762F50">
        <w:rPr>
          <w:rStyle w:val="QWordZchn"/>
        </w:rPr>
        <w:t>umeric</w:t>
      </w:r>
      <w:r w:rsidR="00A6051B">
        <w:t xml:space="preserve"> kann also sowohl für </w:t>
      </w:r>
      <w:r w:rsidR="00A6051B" w:rsidRPr="00762F50">
        <w:rPr>
          <w:rStyle w:val="QWordZchn"/>
        </w:rPr>
        <w:t>integer</w:t>
      </w:r>
      <w:r w:rsidR="00A6051B">
        <w:t xml:space="preserve"> als auch </w:t>
      </w:r>
      <w:r w:rsidR="00A6051B">
        <w:rPr>
          <w:rStyle w:val="QWordZchn"/>
        </w:rPr>
        <w:t>double</w:t>
      </w:r>
      <w:r w:rsidR="00A6051B">
        <w:t xml:space="preserve"> für stehen.</w:t>
      </w:r>
      <w:r>
        <w:t xml:space="preserve"> Die Inkonsistenz der Bezeichnung wird auch bei </w:t>
      </w:r>
      <w:r w:rsidR="00A6051B">
        <w:t xml:space="preserve"> </w:t>
      </w:r>
      <w:r w:rsidR="00A6051B" w:rsidRPr="00467F96">
        <w:rPr>
          <w:rStyle w:val="QWordZchn"/>
        </w:rPr>
        <w:t>str()</w:t>
      </w:r>
      <w:r w:rsidR="00A6051B">
        <w:t xml:space="preserve"> </w:t>
      </w:r>
      <w:r>
        <w:t xml:space="preserve">deutlich: </w:t>
      </w:r>
    </w:p>
    <w:p w14:paraId="267B088B" w14:textId="77777777" w:rsidR="00A6051B" w:rsidRPr="00467F96" w:rsidRDefault="00A6051B" w:rsidP="00A6051B">
      <w:pPr>
        <w:pStyle w:val="QT3"/>
      </w:pPr>
      <w:r w:rsidRPr="00467F96">
        <w:t>&gt; str(x2)</w:t>
      </w:r>
    </w:p>
    <w:p w14:paraId="590373F1" w14:textId="77777777" w:rsidR="00A6051B" w:rsidRPr="00467F96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467F96">
        <w:rPr>
          <w:color w:val="000000"/>
          <w:bdr w:val="none" w:sz="0" w:space="0" w:color="auto" w:frame="1"/>
        </w:rPr>
        <w:t xml:space="preserve"> int [1:2] 4 5</w:t>
      </w:r>
    </w:p>
    <w:p w14:paraId="7483CE46" w14:textId="77777777" w:rsidR="00A6051B" w:rsidRPr="00467F96" w:rsidRDefault="00A6051B" w:rsidP="00A6051B">
      <w:pPr>
        <w:pStyle w:val="QT3"/>
      </w:pPr>
      <w:r w:rsidRPr="00467F96">
        <w:t>&gt; str(x3)</w:t>
      </w:r>
    </w:p>
    <w:p w14:paraId="7F8D3894" w14:textId="77777777" w:rsidR="00A6051B" w:rsidRPr="0060467B" w:rsidRDefault="00A6051B" w:rsidP="00A6051B">
      <w:pPr>
        <w:pStyle w:val="QT3"/>
        <w:rPr>
          <w:color w:val="000000"/>
        </w:rPr>
      </w:pPr>
      <w:r w:rsidRPr="00467F96">
        <w:rPr>
          <w:color w:val="000000"/>
          <w:bdr w:val="none" w:sz="0" w:space="0" w:color="auto" w:frame="1"/>
        </w:rPr>
        <w:t xml:space="preserve"> num [1:2] 4 5</w:t>
      </w:r>
    </w:p>
    <w:p w14:paraId="67C08E5C" w14:textId="0991C75F" w:rsidR="00A6051B" w:rsidRDefault="00A6051B" w:rsidP="00A6051B">
      <w:r>
        <w:t xml:space="preserve">Ein Vektor ist </w:t>
      </w:r>
      <w:r w:rsidRPr="00015409">
        <w:rPr>
          <w:i/>
        </w:rPr>
        <w:t>homogen</w:t>
      </w:r>
      <w:r>
        <w:t>, d.</w:t>
      </w:r>
      <w:r w:rsidR="00BA1E0A">
        <w:t xml:space="preserve"> </w:t>
      </w:r>
      <w:r>
        <w:t>h. alle Elemente haben den gleichen zugrundeliegenden Datentyp. Was passiert aber, wenn wir versuchen, einen</w:t>
      </w:r>
      <w:r w:rsidRPr="00015409">
        <w:t xml:space="preserve"> </w:t>
      </w:r>
      <w:r>
        <w:rPr>
          <w:rStyle w:val="QWordZchn"/>
        </w:rPr>
        <w:t>integer</w:t>
      </w:r>
      <w:r>
        <w:t xml:space="preserve">-Wert wie 3L und einen </w:t>
      </w:r>
      <w:r w:rsidRPr="00015409">
        <w:rPr>
          <w:rStyle w:val="QWordZchn"/>
        </w:rPr>
        <w:t>double</w:t>
      </w:r>
      <w:r>
        <w:t>-Wert wie 5.1 zu einem neuen Vektor zusammenzufassen?</w:t>
      </w:r>
    </w:p>
    <w:p w14:paraId="61223E5B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typeof(x)</w:t>
      </w:r>
    </w:p>
    <w:p w14:paraId="79BF0837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"double"</w:t>
      </w:r>
    </w:p>
    <w:p w14:paraId="30AB1A0C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typeof(x[1])</w:t>
      </w:r>
    </w:p>
    <w:p w14:paraId="2F12FFC6" w14:textId="77777777" w:rsidR="00A6051B" w:rsidRPr="00015409" w:rsidRDefault="00A6051B" w:rsidP="00A6051B">
      <w:pPr>
        <w:pStyle w:val="QT3"/>
        <w:rPr>
          <w:color w:val="000000"/>
        </w:rPr>
      </w:pPr>
      <w:r w:rsidRPr="00015409">
        <w:rPr>
          <w:color w:val="000000"/>
          <w:bdr w:val="none" w:sz="0" w:space="0" w:color="auto" w:frame="1"/>
        </w:rPr>
        <w:t>[1] "double"</w:t>
      </w:r>
    </w:p>
    <w:p w14:paraId="06EB185D" w14:textId="3C31442A" w:rsidR="00A6051B" w:rsidRDefault="00A6051B" w:rsidP="00A6051B">
      <w:r>
        <w:t>Offensichtlich wird der „kleinere“ Datentyp in den „größeren“ Datentyp umgewandelt (</w:t>
      </w:r>
      <w:r w:rsidRPr="006B15A1">
        <w:rPr>
          <w:rStyle w:val="emph1Zchn"/>
        </w:rPr>
        <w:t>coercion</w:t>
      </w:r>
      <w:r>
        <w:t xml:space="preserve">) </w:t>
      </w:r>
      <w:r w:rsidR="0021095E">
        <w:t>und wir erhalten einen</w:t>
      </w:r>
      <w:r>
        <w:t xml:space="preserve"> </w:t>
      </w:r>
      <w:r w:rsidRPr="0069466B">
        <w:rPr>
          <w:rStyle w:val="QWordZchn"/>
        </w:rPr>
        <w:t>double</w:t>
      </w:r>
      <w:r>
        <w:t>-Vektor. Ebenso:</w:t>
      </w:r>
    </w:p>
    <w:p w14:paraId="5AE9B58C" w14:textId="77777777" w:rsidR="0021095E" w:rsidRDefault="0021095E">
      <w:pPr>
        <w:spacing w:after="0"/>
        <w:rPr>
          <w:rFonts w:ascii="Lucida Console" w:hAnsi="Lucida Console"/>
          <w:color w:val="0000FF"/>
        </w:rPr>
      </w:pPr>
      <w:r>
        <w:br w:type="page"/>
      </w:r>
    </w:p>
    <w:p w14:paraId="04125B91" w14:textId="4BF6ECDD" w:rsidR="00A6051B" w:rsidRPr="0069466B" w:rsidRDefault="00A6051B" w:rsidP="00A6051B">
      <w:pPr>
        <w:pStyle w:val="QT3"/>
      </w:pPr>
      <w:r w:rsidRPr="0069466B">
        <w:t>&gt; z &lt;- c(3.1, 1L,"drei", 2+4i)</w:t>
      </w:r>
    </w:p>
    <w:p w14:paraId="4F4F6A7E" w14:textId="77777777" w:rsidR="00A6051B" w:rsidRPr="0069466B" w:rsidRDefault="00A6051B" w:rsidP="00A6051B">
      <w:pPr>
        <w:pStyle w:val="QT3"/>
      </w:pPr>
      <w:r w:rsidRPr="0069466B">
        <w:t>&gt; typeof(z)</w:t>
      </w:r>
    </w:p>
    <w:p w14:paraId="34B5530B" w14:textId="77777777" w:rsidR="00A6051B" w:rsidRPr="0069466B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69466B">
        <w:rPr>
          <w:color w:val="000000"/>
          <w:bdr w:val="none" w:sz="0" w:space="0" w:color="auto" w:frame="1"/>
        </w:rPr>
        <w:t>[1] "character"</w:t>
      </w:r>
    </w:p>
    <w:p w14:paraId="2B3F9CB9" w14:textId="77777777" w:rsidR="00A6051B" w:rsidRPr="0069466B" w:rsidRDefault="00A6051B" w:rsidP="00A6051B">
      <w:pPr>
        <w:pStyle w:val="QT3"/>
      </w:pPr>
      <w:r w:rsidRPr="0069466B">
        <w:t>&gt; str(z)</w:t>
      </w:r>
    </w:p>
    <w:p w14:paraId="426C22E0" w14:textId="77777777" w:rsidR="00A6051B" w:rsidRPr="0069466B" w:rsidRDefault="00A6051B" w:rsidP="00A6051B">
      <w:pPr>
        <w:pStyle w:val="QT3"/>
        <w:rPr>
          <w:color w:val="000000"/>
        </w:rPr>
      </w:pPr>
      <w:r w:rsidRPr="0069466B">
        <w:rPr>
          <w:color w:val="000000"/>
          <w:bdr w:val="none" w:sz="0" w:space="0" w:color="auto" w:frame="1"/>
        </w:rPr>
        <w:t xml:space="preserve"> chr [1:4] "3.1" "1" "drei" "2+4i"</w:t>
      </w:r>
    </w:p>
    <w:p w14:paraId="4982B1A8" w14:textId="77777777" w:rsidR="00A6051B" w:rsidRPr="00015409" w:rsidRDefault="00A6051B" w:rsidP="00A6051B"/>
    <w:p w14:paraId="35E66268" w14:textId="77777777" w:rsidR="00A6051B" w:rsidRDefault="00A6051B" w:rsidP="00A6051B">
      <w:pPr>
        <w:pStyle w:val="berschrift3"/>
        <w:ind w:left="1134" w:hanging="1134"/>
      </w:pPr>
      <w:bookmarkStart w:id="15" w:name="_Toc18233400"/>
      <w:bookmarkStart w:id="16" w:name="_Ref20317051"/>
      <w:bookmarkStart w:id="17" w:name="_Ref20317071"/>
      <w:bookmarkStart w:id="18" w:name="_Toc21086807"/>
      <w:r>
        <w:t>Filter und Vektor-Indizierung</w:t>
      </w:r>
      <w:bookmarkEnd w:id="15"/>
      <w:bookmarkEnd w:id="16"/>
      <w:bookmarkEnd w:id="17"/>
      <w:bookmarkEnd w:id="18"/>
    </w:p>
    <w:p w14:paraId="625A0A98" w14:textId="2AE5D971" w:rsidR="00A6051B" w:rsidRPr="0021095E" w:rsidRDefault="00A6051B" w:rsidP="0021095E">
      <w:r w:rsidRPr="0021095E">
        <w:t>Wir haben bereits gesehen, dass durch</w:t>
      </w:r>
      <w:r w:rsidR="0021095E" w:rsidRPr="0021095E">
        <w:t xml:space="preserve"> </w:t>
      </w:r>
      <w:r w:rsidR="0021095E" w:rsidRPr="0021095E">
        <w:rPr>
          <w:rStyle w:val="QWordZchn"/>
        </w:rPr>
        <w:t>x[n]</w:t>
      </w:r>
      <w:r w:rsidR="001F6E61">
        <w:t xml:space="preserve"> </w:t>
      </w:r>
      <w:r w:rsidRPr="0021095E">
        <w:t xml:space="preserve">das </w:t>
      </w:r>
      <w:r w:rsidRPr="0021095E">
        <w:rPr>
          <w:rStyle w:val="QWordZchn"/>
          <w:szCs w:val="22"/>
        </w:rPr>
        <w:t>n</w:t>
      </w:r>
      <w:r w:rsidRPr="0021095E">
        <w:t xml:space="preserve">-te Element im Vektor </w:t>
      </w:r>
      <w:r w:rsidRPr="0021095E">
        <w:rPr>
          <w:rStyle w:val="QWordZchn"/>
          <w:szCs w:val="22"/>
        </w:rPr>
        <w:t>x</w:t>
      </w:r>
      <w:r w:rsidRPr="0021095E">
        <w:t xml:space="preserve"> angesprochen wird, falls </w:t>
      </w:r>
      <w:r w:rsidRPr="0021095E">
        <w:rPr>
          <w:rStyle w:val="QWordZchn"/>
          <w:szCs w:val="22"/>
        </w:rPr>
        <w:t>n</w:t>
      </w:r>
      <w:r w:rsidRPr="0021095E">
        <w:t xml:space="preserve"> eine natürliche Zahl ist. Dies ist in R verallgemeinert worden: </w:t>
      </w:r>
      <w:r w:rsidRPr="0021095E">
        <w:rPr>
          <w:rStyle w:val="QWordZchn"/>
          <w:szCs w:val="22"/>
        </w:rPr>
        <w:t>n</w:t>
      </w:r>
      <w:r w:rsidRPr="0021095E">
        <w:t xml:space="preserve"> kann auch ein Vektor sein, wie man aus der folgenden Tabelle entnehmen kann: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2971"/>
      </w:tblGrid>
      <w:tr w:rsidR="00A6051B" w:rsidRPr="00250D06" w14:paraId="6740124D" w14:textId="77777777" w:rsidTr="00477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35548C1" w14:textId="77777777" w:rsidR="00A6051B" w:rsidRPr="00214EFC" w:rsidRDefault="00A6051B" w:rsidP="0021095E">
            <w:pPr>
              <w:spacing w:after="0"/>
              <w:jc w:val="right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>n</w:t>
            </w:r>
          </w:p>
        </w:tc>
        <w:tc>
          <w:tcPr>
            <w:tcW w:w="3544" w:type="dxa"/>
          </w:tcPr>
          <w:p w14:paraId="69D4DE4A" w14:textId="77777777" w:rsidR="00A6051B" w:rsidRPr="00477F49" w:rsidRDefault="00A6051B" w:rsidP="0021095E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477F49">
              <w:rPr>
                <w:b w:val="0"/>
                <w:sz w:val="18"/>
                <w:szCs w:val="18"/>
              </w:rPr>
              <w:t>Ausgangswerte:</w:t>
            </w:r>
          </w:p>
        </w:tc>
        <w:tc>
          <w:tcPr>
            <w:tcW w:w="2971" w:type="dxa"/>
          </w:tcPr>
          <w:p w14:paraId="2660B658" w14:textId="77777777" w:rsidR="00A6051B" w:rsidRPr="00477F49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b w:val="0"/>
                <w:color w:val="000000"/>
                <w:sz w:val="18"/>
                <w:szCs w:val="18"/>
              </w:rPr>
            </w:pPr>
            <w:r w:rsidRPr="00477F49">
              <w:rPr>
                <w:rFonts w:ascii="Lucida Console" w:hAnsi="Lucida Console" w:cs="Courier New"/>
                <w:b w:val="0"/>
                <w:color w:val="000000"/>
                <w:sz w:val="18"/>
                <w:szCs w:val="18"/>
                <w:bdr w:val="none" w:sz="0" w:space="0" w:color="auto" w:frame="1"/>
              </w:rPr>
              <w:t>4</w:t>
            </w:r>
          </w:p>
        </w:tc>
      </w:tr>
      <w:tr w:rsidR="00A6051B" w:rsidRPr="00250D06" w14:paraId="16C7A4CC" w14:textId="77777777" w:rsidTr="00477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00B06FD" w14:textId="77777777" w:rsidR="00A6051B" w:rsidRPr="00214EFC" w:rsidRDefault="00A6051B" w:rsidP="0021095E">
            <w:pPr>
              <w:spacing w:after="0"/>
              <w:jc w:val="right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>u</w:t>
            </w:r>
          </w:p>
        </w:tc>
        <w:tc>
          <w:tcPr>
            <w:tcW w:w="3544" w:type="dxa"/>
          </w:tcPr>
          <w:p w14:paraId="6217EAC7" w14:textId="77777777" w:rsidR="00A6051B" w:rsidRPr="00214EFC" w:rsidRDefault="00A6051B" w:rsidP="0021095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Ausgangswerte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2971" w:type="dxa"/>
          </w:tcPr>
          <w:p w14:paraId="4A96D073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6 1 3</w:t>
            </w:r>
          </w:p>
        </w:tc>
      </w:tr>
      <w:tr w:rsidR="00A6051B" w:rsidRPr="00250D06" w14:paraId="16CBD5A2" w14:textId="77777777" w:rsidTr="00477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09D17F" w14:textId="77777777" w:rsidR="00A6051B" w:rsidRPr="00214EFC" w:rsidRDefault="00A6051B" w:rsidP="0021095E">
            <w:pPr>
              <w:spacing w:after="0"/>
              <w:jc w:val="right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>x</w:t>
            </w:r>
          </w:p>
        </w:tc>
        <w:tc>
          <w:tcPr>
            <w:tcW w:w="3544" w:type="dxa"/>
          </w:tcPr>
          <w:p w14:paraId="07B6AF23" w14:textId="77777777" w:rsidR="00A6051B" w:rsidRPr="00214EFC" w:rsidRDefault="00A6051B" w:rsidP="0021095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Ausgangswerte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2971" w:type="dxa"/>
          </w:tcPr>
          <w:p w14:paraId="06697576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3  6  9 12 15 18</w:t>
            </w:r>
          </w:p>
        </w:tc>
      </w:tr>
      <w:tr w:rsidR="00A6051B" w:rsidRPr="00250D06" w14:paraId="5F475D04" w14:textId="77777777" w:rsidTr="00477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4CF704F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x[n]   </w:t>
            </w:r>
          </w:p>
        </w:tc>
        <w:tc>
          <w:tcPr>
            <w:tcW w:w="3544" w:type="dxa"/>
          </w:tcPr>
          <w:p w14:paraId="451452FA" w14:textId="77777777" w:rsidR="00A6051B" w:rsidRPr="00214EFC" w:rsidRDefault="00A6051B" w:rsidP="0021095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 xml:space="preserve">das </w:t>
            </w:r>
            <w:r w:rsidRPr="00214EFC">
              <w:rPr>
                <w:rFonts w:ascii="Consolas" w:hAnsi="Consolas"/>
                <w:sz w:val="18"/>
                <w:szCs w:val="18"/>
              </w:rPr>
              <w:t>n</w:t>
            </w:r>
            <w:r w:rsidRPr="00214EFC">
              <w:rPr>
                <w:sz w:val="18"/>
                <w:szCs w:val="18"/>
              </w:rPr>
              <w:t>-te Element</w:t>
            </w:r>
          </w:p>
        </w:tc>
        <w:tc>
          <w:tcPr>
            <w:tcW w:w="2971" w:type="dxa"/>
          </w:tcPr>
          <w:p w14:paraId="37C01737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12</w:t>
            </w:r>
          </w:p>
        </w:tc>
      </w:tr>
      <w:tr w:rsidR="00A6051B" w:rsidRPr="00250D06" w14:paraId="1346B9C5" w14:textId="77777777" w:rsidTr="00477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FC83998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x[-n]   </w:t>
            </w:r>
          </w:p>
        </w:tc>
        <w:tc>
          <w:tcPr>
            <w:tcW w:w="3544" w:type="dxa"/>
          </w:tcPr>
          <w:p w14:paraId="4F565F93" w14:textId="77777777" w:rsidR="00A6051B" w:rsidRPr="00214EFC" w:rsidRDefault="00A6051B" w:rsidP="0021095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 xml:space="preserve">alle, bis auf </w:t>
            </w:r>
            <w:r w:rsidRPr="00214EFC">
              <w:rPr>
                <w:rFonts w:ascii="Consolas" w:hAnsi="Consolas"/>
                <w:sz w:val="18"/>
                <w:szCs w:val="18"/>
              </w:rPr>
              <w:t>n</w:t>
            </w:r>
            <w:r w:rsidRPr="00214EFC">
              <w:rPr>
                <w:sz w:val="18"/>
                <w:szCs w:val="18"/>
              </w:rPr>
              <w:t>-te Element</w:t>
            </w:r>
          </w:p>
        </w:tc>
        <w:tc>
          <w:tcPr>
            <w:tcW w:w="2971" w:type="dxa"/>
          </w:tcPr>
          <w:p w14:paraId="3F9D5EB2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3  6  9 15 18</w:t>
            </w:r>
          </w:p>
        </w:tc>
      </w:tr>
      <w:tr w:rsidR="00A6051B" w:rsidRPr="00250D06" w14:paraId="4A43F353" w14:textId="77777777" w:rsidTr="00477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B516BA6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x[1:n]   </w:t>
            </w:r>
          </w:p>
        </w:tc>
        <w:tc>
          <w:tcPr>
            <w:tcW w:w="3544" w:type="dxa"/>
          </w:tcPr>
          <w:p w14:paraId="1D9B71CF" w14:textId="77777777" w:rsidR="00A6051B" w:rsidRPr="00214EFC" w:rsidRDefault="00A6051B" w:rsidP="0021095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 xml:space="preserve">die ersten </w:t>
            </w:r>
            <w:r w:rsidRPr="00214EFC">
              <w:rPr>
                <w:rFonts w:ascii="Consolas" w:hAnsi="Consolas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</w:t>
            </w:r>
            <w:r w:rsidRPr="00214EFC">
              <w:rPr>
                <w:sz w:val="18"/>
                <w:szCs w:val="18"/>
              </w:rPr>
              <w:t>Elemente</w:t>
            </w:r>
          </w:p>
        </w:tc>
        <w:tc>
          <w:tcPr>
            <w:tcW w:w="2971" w:type="dxa"/>
          </w:tcPr>
          <w:p w14:paraId="6F69D602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3  6  9 12</w:t>
            </w:r>
          </w:p>
        </w:tc>
      </w:tr>
      <w:tr w:rsidR="00A6051B" w:rsidRPr="00250D06" w14:paraId="1F1DFBD9" w14:textId="77777777" w:rsidTr="00477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BDAA6DF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x[-(1:n)]   </w:t>
            </w:r>
          </w:p>
        </w:tc>
        <w:tc>
          <w:tcPr>
            <w:tcW w:w="3544" w:type="dxa"/>
          </w:tcPr>
          <w:p w14:paraId="7E408C2E" w14:textId="77777777" w:rsidR="00A6051B" w:rsidRPr="00214EFC" w:rsidRDefault="00A6051B" w:rsidP="0021095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>e</w:t>
            </w:r>
            <w:r w:rsidRPr="00214EFC">
              <w:rPr>
                <w:sz w:val="18"/>
                <w:szCs w:val="18"/>
              </w:rPr>
              <w:t xml:space="preserve"> bis auf die ersten </w:t>
            </w:r>
            <w:r w:rsidRPr="00214EFC">
              <w:rPr>
                <w:rFonts w:ascii="Consolas" w:hAnsi="Consolas"/>
                <w:sz w:val="18"/>
                <w:szCs w:val="18"/>
              </w:rPr>
              <w:t>n</w:t>
            </w:r>
            <w:r w:rsidRPr="00214EFC">
              <w:rPr>
                <w:sz w:val="18"/>
                <w:szCs w:val="18"/>
              </w:rPr>
              <w:t xml:space="preserve"> Elemente</w:t>
            </w:r>
          </w:p>
        </w:tc>
        <w:tc>
          <w:tcPr>
            <w:tcW w:w="2971" w:type="dxa"/>
          </w:tcPr>
          <w:p w14:paraId="0D4EB261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15 18</w:t>
            </w:r>
          </w:p>
        </w:tc>
      </w:tr>
      <w:tr w:rsidR="00A6051B" w:rsidRPr="00250D06" w14:paraId="371E8928" w14:textId="77777777" w:rsidTr="00477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C5367AE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x[u]   </w:t>
            </w:r>
          </w:p>
        </w:tc>
        <w:tc>
          <w:tcPr>
            <w:tcW w:w="3544" w:type="dxa"/>
          </w:tcPr>
          <w:p w14:paraId="06BD72BA" w14:textId="77777777" w:rsidR="00A6051B" w:rsidRPr="00214EFC" w:rsidRDefault="00A6051B" w:rsidP="0021095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 xml:space="preserve">die Elemente </w:t>
            </w:r>
            <w:r w:rsidRPr="00214EFC">
              <w:rPr>
                <w:rFonts w:ascii="Consolas" w:hAnsi="Consolas"/>
                <w:sz w:val="18"/>
                <w:szCs w:val="18"/>
              </w:rPr>
              <w:t>x[u[1]]</w:t>
            </w:r>
            <w:r w:rsidRPr="00214EFC">
              <w:rPr>
                <w:sz w:val="18"/>
                <w:szCs w:val="18"/>
              </w:rPr>
              <w:t xml:space="preserve">, </w:t>
            </w:r>
            <w:r w:rsidRPr="00214EFC">
              <w:rPr>
                <w:rFonts w:ascii="Consolas" w:hAnsi="Consolas"/>
                <w:sz w:val="18"/>
                <w:szCs w:val="18"/>
              </w:rPr>
              <w:t>x[u[2]]</w:t>
            </w:r>
            <w:r w:rsidRPr="00214EFC">
              <w:rPr>
                <w:sz w:val="18"/>
                <w:szCs w:val="18"/>
              </w:rPr>
              <w:t xml:space="preserve">, </w:t>
            </w:r>
            <w:r w:rsidRPr="00214EFC">
              <w:rPr>
                <w:rFonts w:ascii="Consolas" w:hAnsi="Consolas"/>
                <w:sz w:val="18"/>
                <w:szCs w:val="18"/>
              </w:rPr>
              <w:t>x[u[3]]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1" w:type="dxa"/>
          </w:tcPr>
          <w:p w14:paraId="2CE70E5B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18  3  9</w:t>
            </w:r>
          </w:p>
        </w:tc>
      </w:tr>
      <w:tr w:rsidR="00A6051B" w:rsidRPr="00250D06" w14:paraId="6F776880" w14:textId="77777777" w:rsidTr="00477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980A40A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x[x &gt; 7]   </w:t>
            </w:r>
          </w:p>
        </w:tc>
        <w:tc>
          <w:tcPr>
            <w:tcW w:w="3544" w:type="dxa"/>
          </w:tcPr>
          <w:p w14:paraId="4721EBAC" w14:textId="77777777" w:rsidR="00A6051B" w:rsidRPr="00214EFC" w:rsidRDefault="00A6051B" w:rsidP="0021095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e </w:t>
            </w:r>
            <w:r w:rsidRPr="00214EFC">
              <w:rPr>
                <w:sz w:val="18"/>
                <w:szCs w:val="18"/>
              </w:rPr>
              <w:t>Elemente größer als 7</w:t>
            </w:r>
          </w:p>
        </w:tc>
        <w:tc>
          <w:tcPr>
            <w:tcW w:w="2971" w:type="dxa"/>
          </w:tcPr>
          <w:p w14:paraId="7B5B0FBB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9 12 15 18</w:t>
            </w:r>
          </w:p>
        </w:tc>
      </w:tr>
      <w:tr w:rsidR="00A6051B" w:rsidRPr="00250D06" w14:paraId="62933F72" w14:textId="77777777" w:rsidTr="00477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F0E22C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x[x &gt;= 3 &amp; x &lt;= 7]   </w:t>
            </w:r>
          </w:p>
        </w:tc>
        <w:tc>
          <w:tcPr>
            <w:tcW w:w="3544" w:type="dxa"/>
          </w:tcPr>
          <w:p w14:paraId="7E218C92" w14:textId="77777777" w:rsidR="00A6051B" w:rsidRPr="00214EFC" w:rsidRDefault="00A6051B" w:rsidP="0021095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die Elemente zwischen 3 und 7</w:t>
            </w:r>
          </w:p>
        </w:tc>
        <w:tc>
          <w:tcPr>
            <w:tcW w:w="2971" w:type="dxa"/>
          </w:tcPr>
          <w:p w14:paraId="681AAE07" w14:textId="77777777" w:rsidR="00A6051B" w:rsidRPr="00214EFC" w:rsidRDefault="00A6051B" w:rsidP="002109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3 6</w:t>
            </w:r>
          </w:p>
        </w:tc>
      </w:tr>
      <w:tr w:rsidR="00A6051B" w14:paraId="5623A165" w14:textId="77777777" w:rsidTr="00477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5F5F0C0" w14:textId="77777777" w:rsidR="00A6051B" w:rsidRPr="00214EFC" w:rsidRDefault="00A6051B" w:rsidP="0021095E">
            <w:pPr>
              <w:spacing w:after="0"/>
              <w:rPr>
                <w:rFonts w:ascii="Consolas" w:hAnsi="Consolas"/>
                <w:sz w:val="16"/>
                <w:szCs w:val="16"/>
              </w:rPr>
            </w:pPr>
            <w:r w:rsidRPr="00214EFC">
              <w:rPr>
                <w:rFonts w:ascii="Consolas" w:hAnsi="Consolas"/>
                <w:sz w:val="16"/>
                <w:szCs w:val="16"/>
              </w:rPr>
              <w:t xml:space="preserve">x[x %in% u]   </w:t>
            </w:r>
          </w:p>
        </w:tc>
        <w:tc>
          <w:tcPr>
            <w:tcW w:w="3544" w:type="dxa"/>
          </w:tcPr>
          <w:p w14:paraId="0721C4A7" w14:textId="259AE810" w:rsidR="00A6051B" w:rsidRPr="00214EFC" w:rsidRDefault="00A6051B" w:rsidP="0021095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14EFC">
              <w:rPr>
                <w:sz w:val="18"/>
                <w:szCs w:val="18"/>
              </w:rPr>
              <w:t>alle Elemente, die</w:t>
            </w:r>
            <w:r w:rsidR="001F6E61">
              <w:rPr>
                <w:sz w:val="18"/>
                <w:szCs w:val="18"/>
              </w:rPr>
              <w:t xml:space="preserve"> in</w:t>
            </w:r>
            <w:r w:rsidRPr="00214EFC">
              <w:rPr>
                <w:sz w:val="18"/>
                <w:szCs w:val="18"/>
              </w:rPr>
              <w:t xml:space="preserve"> </w:t>
            </w:r>
            <w:r w:rsidRPr="00214EFC">
              <w:rPr>
                <w:rStyle w:val="QWordZchn"/>
              </w:rPr>
              <w:t>u</w:t>
            </w:r>
            <w:r w:rsidRPr="00214EFC">
              <w:rPr>
                <w:sz w:val="18"/>
                <w:szCs w:val="18"/>
              </w:rPr>
              <w:t xml:space="preserve"> enthalten sind </w:t>
            </w:r>
          </w:p>
        </w:tc>
        <w:tc>
          <w:tcPr>
            <w:tcW w:w="2971" w:type="dxa"/>
          </w:tcPr>
          <w:p w14:paraId="3581F869" w14:textId="77777777" w:rsidR="00A6051B" w:rsidRPr="00214EFC" w:rsidRDefault="00A6051B" w:rsidP="0021095E">
            <w:pPr>
              <w:keepNext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1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Console" w:hAnsi="Lucida Console" w:cs="Courier New"/>
                <w:color w:val="000000"/>
                <w:sz w:val="18"/>
                <w:szCs w:val="18"/>
              </w:rPr>
            </w:pPr>
            <w:r w:rsidRPr="00214EFC">
              <w:rPr>
                <w:rFonts w:ascii="Lucida Console" w:hAnsi="Lucida Console" w:cs="Courier New"/>
                <w:color w:val="000000"/>
                <w:sz w:val="18"/>
                <w:szCs w:val="18"/>
                <w:bdr w:val="none" w:sz="0" w:space="0" w:color="auto" w:frame="1"/>
              </w:rPr>
              <w:t>3 6</w:t>
            </w:r>
          </w:p>
        </w:tc>
      </w:tr>
    </w:tbl>
    <w:p w14:paraId="2FF383F2" w14:textId="46A7ABE6" w:rsidR="00A6051B" w:rsidRDefault="00A6051B" w:rsidP="00A6051B">
      <w:pPr>
        <w:pStyle w:val="Beschriftung"/>
      </w:pPr>
      <w:r>
        <w:t xml:space="preserve">Tabelle </w:t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STYLEREF 1 \s </w:instrText>
      </w:r>
      <w:r w:rsidR="00C36EA8">
        <w:rPr>
          <w:noProof/>
        </w:rPr>
        <w:fldChar w:fldCharType="separate"/>
      </w:r>
      <w:r w:rsidR="001E1011">
        <w:rPr>
          <w:noProof/>
        </w:rPr>
        <w:t>1</w:t>
      </w:r>
      <w:r w:rsidR="00C36EA8">
        <w:rPr>
          <w:noProof/>
        </w:rPr>
        <w:fldChar w:fldCharType="end"/>
      </w:r>
      <w:r>
        <w:noBreakHyphen/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SEQ Tabelle \* ARABIC \s 1 </w:instrText>
      </w:r>
      <w:r w:rsidR="00C36EA8">
        <w:rPr>
          <w:noProof/>
        </w:rPr>
        <w:fldChar w:fldCharType="separate"/>
      </w:r>
      <w:r w:rsidR="001E1011">
        <w:rPr>
          <w:noProof/>
        </w:rPr>
        <w:t>2</w:t>
      </w:r>
      <w:r w:rsidR="00C36EA8">
        <w:rPr>
          <w:noProof/>
        </w:rPr>
        <w:fldChar w:fldCharType="end"/>
      </w:r>
      <w:r>
        <w:t>: Beispiele Vektor-Indizierung</w:t>
      </w:r>
    </w:p>
    <w:p w14:paraId="7D8E2621" w14:textId="5B356002" w:rsidR="00C71075" w:rsidRDefault="00A6051B" w:rsidP="00A6051B">
      <w:pPr>
        <w:spacing w:after="0"/>
      </w:pPr>
      <w:r>
        <w:t xml:space="preserve">Beispielhaft wollen wir die drittletzte Zeile kurz erläutern. Was bedeutet </w:t>
      </w:r>
      <w:r w:rsidRPr="001F59CF">
        <w:rPr>
          <w:rStyle w:val="QWordZchn"/>
        </w:rPr>
        <w:t>x &gt; 7</w:t>
      </w:r>
      <w:r>
        <w:t xml:space="preserve">? </w:t>
      </w:r>
      <w:r w:rsidR="001F6E61">
        <w:t>Durch</w:t>
      </w:r>
      <w:r>
        <w:t xml:space="preserve"> Recycling wird aus dem skalaren Wert 7 der Vektor (7,</w:t>
      </w:r>
      <w:r w:rsidR="00477F49">
        <w:t xml:space="preserve"> </w:t>
      </w:r>
      <w:r>
        <w:t>7,</w:t>
      </w:r>
      <w:r w:rsidR="00477F49">
        <w:t xml:space="preserve"> </w:t>
      </w:r>
      <w:r>
        <w:t>7,</w:t>
      </w:r>
      <w:r w:rsidR="00477F49">
        <w:t xml:space="preserve"> </w:t>
      </w:r>
      <w:r>
        <w:t>7,</w:t>
      </w:r>
      <w:r w:rsidR="00477F49">
        <w:t xml:space="preserve"> </w:t>
      </w:r>
      <w:r>
        <w:t>7,</w:t>
      </w:r>
      <w:r w:rsidR="00477F49">
        <w:t xml:space="preserve"> </w:t>
      </w:r>
      <w:r>
        <w:t xml:space="preserve">7), der nun mit </w:t>
      </w:r>
      <w:r w:rsidRPr="008562FC">
        <w:rPr>
          <w:rStyle w:val="QWordZchn"/>
        </w:rPr>
        <w:t>x</w:t>
      </w:r>
      <w:r>
        <w:t xml:space="preserve"> elementweise verglichen wird. Das Ergebnis dieses Vergleichs ist der Vektor (</w:t>
      </w:r>
      <w:r w:rsidRPr="008562FC">
        <w:rPr>
          <w:rStyle w:val="QWordZchn"/>
        </w:rPr>
        <w:t>FALSE</w:t>
      </w:r>
      <w:r w:rsidR="00477F49">
        <w:rPr>
          <w:rStyle w:val="QWordZchn"/>
        </w:rPr>
        <w:t>,</w:t>
      </w:r>
      <w:r w:rsidRPr="008562FC">
        <w:rPr>
          <w:rStyle w:val="QWordZchn"/>
        </w:rPr>
        <w:t xml:space="preserve"> FALSE</w:t>
      </w:r>
      <w:r w:rsidR="00477F49">
        <w:rPr>
          <w:rStyle w:val="QWordZchn"/>
        </w:rPr>
        <w:t>,</w:t>
      </w:r>
      <w:r w:rsidRPr="008562FC">
        <w:rPr>
          <w:rStyle w:val="QWordZchn"/>
        </w:rPr>
        <w:t xml:space="preserve"> TRUE</w:t>
      </w:r>
      <w:r w:rsidR="00477F49">
        <w:rPr>
          <w:rStyle w:val="QWordZchn"/>
        </w:rPr>
        <w:t>,</w:t>
      </w:r>
      <w:r w:rsidRPr="008562FC">
        <w:rPr>
          <w:rStyle w:val="QWordZchn"/>
        </w:rPr>
        <w:t xml:space="preserve"> TRUE</w:t>
      </w:r>
      <w:r w:rsidR="00477F49">
        <w:rPr>
          <w:rStyle w:val="QWordZchn"/>
        </w:rPr>
        <w:t>,</w:t>
      </w:r>
      <w:r w:rsidRPr="008562FC">
        <w:rPr>
          <w:rStyle w:val="QWordZchn"/>
        </w:rPr>
        <w:t xml:space="preserve"> TRUE</w:t>
      </w:r>
      <w:r w:rsidR="00477F49">
        <w:rPr>
          <w:rStyle w:val="QWordZchn"/>
        </w:rPr>
        <w:t>,</w:t>
      </w:r>
      <w:r w:rsidRPr="008562FC">
        <w:rPr>
          <w:rStyle w:val="QWordZchn"/>
        </w:rPr>
        <w:t xml:space="preserve"> TRUE</w:t>
      </w:r>
      <w:r>
        <w:rPr>
          <w:rStyle w:val="QWordZchn"/>
        </w:rPr>
        <w:t>)</w:t>
      </w:r>
      <w:r w:rsidRPr="008562FC">
        <w:t xml:space="preserve">. </w:t>
      </w:r>
      <w:r>
        <w:t xml:space="preserve">Entsprechend besteht </w:t>
      </w:r>
      <w:r w:rsidRPr="001F59CF">
        <w:rPr>
          <w:rStyle w:val="QWordZchn"/>
        </w:rPr>
        <w:t>x[x &gt; 7]</w:t>
      </w:r>
      <w:r>
        <w:rPr>
          <w:rFonts w:ascii="Consolas" w:hAnsi="Consolas"/>
          <w:sz w:val="16"/>
          <w:szCs w:val="16"/>
        </w:rPr>
        <w:t xml:space="preserve"> </w:t>
      </w:r>
      <w:r>
        <w:t>daher aus dem 3.,</w:t>
      </w:r>
      <w:r w:rsidR="00477F49">
        <w:t xml:space="preserve"> </w:t>
      </w:r>
      <w:r>
        <w:t>4.,</w:t>
      </w:r>
      <w:r w:rsidR="00477F49">
        <w:t xml:space="preserve"> </w:t>
      </w:r>
      <w:r>
        <w:t xml:space="preserve">5. und 6. Element von </w:t>
      </w:r>
      <w:r w:rsidRPr="008562FC">
        <w:rPr>
          <w:rStyle w:val="QWordZchn"/>
        </w:rPr>
        <w:t>x</w:t>
      </w:r>
      <w:r>
        <w:t xml:space="preserve">. </w:t>
      </w:r>
    </w:p>
    <w:p w14:paraId="7D4E3107" w14:textId="77777777" w:rsidR="00C71075" w:rsidRDefault="00C71075" w:rsidP="00A6051B">
      <w:pPr>
        <w:spacing w:after="0"/>
      </w:pPr>
    </w:p>
    <w:p w14:paraId="722E180F" w14:textId="2B85C6EA" w:rsidR="007A5B0F" w:rsidRDefault="007A5B0F" w:rsidP="00A6051B">
      <w:pPr>
        <w:spacing w:after="0"/>
      </w:pPr>
      <w:r>
        <w:t xml:space="preserve">Ganz ähnlich ergibt sich das Beispiel in der letzten Zeile; hierzu sei angemerkt, dass </w:t>
      </w:r>
    </w:p>
    <w:p w14:paraId="73069F4C" w14:textId="2FCD8B31" w:rsidR="00C71075" w:rsidRPr="00C71075" w:rsidRDefault="007A5B0F" w:rsidP="00C71075">
      <w:pPr>
        <w:rPr>
          <w:szCs w:val="22"/>
        </w:rPr>
      </w:pPr>
      <w:r>
        <w:rPr>
          <w:rStyle w:val="QWordZchn"/>
        </w:rPr>
        <w:t>x%in%</w:t>
      </w:r>
      <w:r w:rsidR="00C71075" w:rsidRPr="00C71075">
        <w:rPr>
          <w:rStyle w:val="QWordZchn"/>
        </w:rPr>
        <w:t>u</w:t>
      </w:r>
      <w:r w:rsidR="00C71075" w:rsidRPr="00C71075">
        <w:rPr>
          <w:rStyle w:val="QWordsZchn"/>
        </w:rPr>
        <w:t xml:space="preserve"> </w:t>
      </w:r>
      <w:r w:rsidR="00C71075" w:rsidRPr="00C71075">
        <w:rPr>
          <w:szCs w:val="22"/>
        </w:rPr>
        <w:t xml:space="preserve">den Vektor </w:t>
      </w:r>
      <w:r w:rsidR="00C71075" w:rsidRPr="00C71075">
        <w:rPr>
          <w:rStyle w:val="QWordZchn"/>
        </w:rPr>
        <w:t>(T,T,F,F,F</w:t>
      </w:r>
      <w:r w:rsidR="00C71075">
        <w:rPr>
          <w:rStyle w:val="QWordZchn"/>
        </w:rPr>
        <w:t>,</w:t>
      </w:r>
      <w:r w:rsidR="00C71075" w:rsidRPr="00C71075">
        <w:rPr>
          <w:rStyle w:val="QWordZchn"/>
        </w:rPr>
        <w:t>F</w:t>
      </w:r>
      <w:r w:rsidR="00C71075">
        <w:rPr>
          <w:szCs w:val="22"/>
        </w:rPr>
        <w:t>)</w:t>
      </w:r>
      <w:r>
        <w:rPr>
          <w:rStyle w:val="Funotenzeichen"/>
          <w:szCs w:val="22"/>
        </w:rPr>
        <w:footnoteReference w:id="4"/>
      </w:r>
      <w:r w:rsidR="00C71075">
        <w:rPr>
          <w:szCs w:val="22"/>
        </w:rPr>
        <w:t xml:space="preserve"> zurück</w:t>
      </w:r>
      <w:r>
        <w:rPr>
          <w:szCs w:val="22"/>
        </w:rPr>
        <w:t>gibt.</w:t>
      </w:r>
    </w:p>
    <w:p w14:paraId="62283B28" w14:textId="77777777" w:rsidR="00C71075" w:rsidRDefault="00C71075" w:rsidP="00A6051B">
      <w:pPr>
        <w:spacing w:after="0"/>
      </w:pPr>
    </w:p>
    <w:p w14:paraId="2C19B61A" w14:textId="2B3ABFAA" w:rsidR="00A6051B" w:rsidRDefault="00A6051B" w:rsidP="00A6051B">
      <w:pPr>
        <w:spacing w:after="0"/>
      </w:pPr>
      <w:r>
        <w:t>Auf eine weite</w:t>
      </w:r>
      <w:r w:rsidR="00477F49">
        <w:t>re</w:t>
      </w:r>
      <w:r>
        <w:t xml:space="preserve"> Möglichkeit der Vektor-Indizierung mithilfe des Namens (also der Form </w:t>
      </w:r>
      <w:r w:rsidRPr="001F59CF">
        <w:rPr>
          <w:rStyle w:val="QWordZchn"/>
        </w:rPr>
        <w:t>x[</w:t>
      </w:r>
      <w:r>
        <w:rPr>
          <w:rStyle w:val="QWordZchn"/>
        </w:rPr>
        <w:t>"einNamen</w:t>
      </w:r>
      <w:r w:rsidR="00C71075">
        <w:rPr>
          <w:rStyle w:val="QWordZchn"/>
        </w:rPr>
        <w:t>"</w:t>
      </w:r>
      <w:r w:rsidRPr="001F59CF">
        <w:rPr>
          <w:rStyle w:val="QWordZchn"/>
        </w:rPr>
        <w:t>]</w:t>
      </w:r>
      <w:r>
        <w:t xml:space="preserve">) werden wir in </w:t>
      </w:r>
      <w:r w:rsidR="00F72093">
        <w:fldChar w:fldCharType="begin"/>
      </w:r>
      <w:r w:rsidR="00F72093">
        <w:instrText xml:space="preserve"> REF _Ref17470512 \r \h </w:instrText>
      </w:r>
      <w:r w:rsidR="00F72093">
        <w:fldChar w:fldCharType="separate"/>
      </w:r>
      <w:r w:rsidR="00F72093">
        <w:t>4.2.4</w:t>
      </w:r>
      <w:r w:rsidR="00F72093">
        <w:fldChar w:fldCharType="end"/>
      </w:r>
      <w:r w:rsidR="00F72093">
        <w:t xml:space="preserve"> ei</w:t>
      </w:r>
      <w:r>
        <w:t>ngehen.</w:t>
      </w:r>
    </w:p>
    <w:p w14:paraId="716BDF74" w14:textId="77777777" w:rsidR="00A6051B" w:rsidRDefault="00A6051B" w:rsidP="00A6051B">
      <w:pPr>
        <w:spacing w:after="0"/>
      </w:pPr>
    </w:p>
    <w:p w14:paraId="52686771" w14:textId="35BBFF2F" w:rsidR="00A6051B" w:rsidRDefault="00A6051B" w:rsidP="00A6051B">
      <w:pPr>
        <w:spacing w:after="0"/>
      </w:pPr>
      <w:r>
        <w:t xml:space="preserve">Die Funktion </w:t>
      </w:r>
      <w:r w:rsidRPr="00331003">
        <w:rPr>
          <w:rStyle w:val="QWordZchn"/>
        </w:rPr>
        <w:t>subset()</w:t>
      </w:r>
      <w:r>
        <w:t xml:space="preserve"> bietet eine ähnliche Filterfunktion</w:t>
      </w:r>
      <w:r w:rsidR="00CD1C20">
        <w:t xml:space="preserve"> wie </w:t>
      </w:r>
      <w:r w:rsidR="00CD1C20" w:rsidRPr="001F59CF">
        <w:rPr>
          <w:rStyle w:val="QWordZchn"/>
        </w:rPr>
        <w:t>x[x &gt; 7]</w:t>
      </w:r>
      <w:r>
        <w:t>, unterscheidet sich jedoch dadurch, dass sie automatisch NA-Werte ausschließt. In unserem Fall liefert sie ein identisches Ergebnis:</w:t>
      </w:r>
    </w:p>
    <w:p w14:paraId="0A552F19" w14:textId="77777777" w:rsidR="00A6051B" w:rsidRPr="00331003" w:rsidRDefault="00A6051B" w:rsidP="00A6051B">
      <w:pPr>
        <w:pStyle w:val="QT3"/>
      </w:pPr>
      <w:r w:rsidRPr="00331003">
        <w:t>&gt; subset(x, x&gt;7)</w:t>
      </w:r>
    </w:p>
    <w:p w14:paraId="00FC8BC8" w14:textId="77777777" w:rsidR="00A6051B" w:rsidRPr="00331003" w:rsidRDefault="00A6051B" w:rsidP="00A6051B">
      <w:pPr>
        <w:pStyle w:val="QT3"/>
        <w:rPr>
          <w:color w:val="000000"/>
        </w:rPr>
      </w:pPr>
      <w:r w:rsidRPr="00331003">
        <w:rPr>
          <w:color w:val="000000"/>
          <w:bdr w:val="none" w:sz="0" w:space="0" w:color="auto" w:frame="1"/>
        </w:rPr>
        <w:t>[1]  9 12 15 18</w:t>
      </w:r>
    </w:p>
    <w:p w14:paraId="738B25E2" w14:textId="315DDF34" w:rsidR="00A6051B" w:rsidRDefault="00A6051B" w:rsidP="00A6051B">
      <w:pPr>
        <w:spacing w:after="0"/>
      </w:pPr>
      <w:r>
        <w:t xml:space="preserve">Die Funktion </w:t>
      </w:r>
      <w:r w:rsidRPr="001F59CF">
        <w:rPr>
          <w:rStyle w:val="QWordZchn"/>
        </w:rPr>
        <w:t>which()</w:t>
      </w:r>
      <w:r>
        <w:t xml:space="preserve"> kann ebenfalls für Filteraufgaben benutzt werden. Im Gegensatz zu </w:t>
      </w:r>
      <w:r w:rsidR="00C67202">
        <w:br/>
      </w:r>
      <w:r w:rsidRPr="001F59CF">
        <w:rPr>
          <w:rStyle w:val="QWordZchn"/>
        </w:rPr>
        <w:t>x[x &gt; 7]</w:t>
      </w:r>
      <w:r>
        <w:t xml:space="preserve"> gibt </w:t>
      </w:r>
      <w:r w:rsidRPr="001F59CF">
        <w:rPr>
          <w:rStyle w:val="QWordZchn"/>
        </w:rPr>
        <w:t>which</w:t>
      </w:r>
      <w:r>
        <w:rPr>
          <w:rStyle w:val="QWordZchn"/>
        </w:rPr>
        <w:t>(</w:t>
      </w:r>
      <w:r w:rsidRPr="001F59CF">
        <w:rPr>
          <w:rStyle w:val="QWordZchn"/>
        </w:rPr>
        <w:t>x &gt; 7</w:t>
      </w:r>
      <w:r>
        <w:rPr>
          <w:rStyle w:val="QWordZchn"/>
        </w:rPr>
        <w:t>)</w:t>
      </w:r>
      <w:r w:rsidRPr="00C7005F">
        <w:t xml:space="preserve"> </w:t>
      </w:r>
      <w:r>
        <w:t xml:space="preserve">nicht die entsprechenden Elemente von </w:t>
      </w:r>
      <w:r w:rsidRPr="001F59CF">
        <w:rPr>
          <w:rStyle w:val="QWordZchn"/>
        </w:rPr>
        <w:t>x</w:t>
      </w:r>
      <w:r>
        <w:t xml:space="preserve"> sondern die korrespondierenden Indexwerte zurück:</w:t>
      </w:r>
    </w:p>
    <w:p w14:paraId="20AED7A3" w14:textId="77777777" w:rsidR="001504B5" w:rsidRDefault="001504B5">
      <w:pPr>
        <w:spacing w:after="0"/>
        <w:rPr>
          <w:rFonts w:ascii="Lucida Console" w:hAnsi="Lucida Console"/>
          <w:color w:val="0000FF"/>
        </w:rPr>
      </w:pPr>
      <w:r>
        <w:br w:type="page"/>
      </w:r>
    </w:p>
    <w:p w14:paraId="3C395214" w14:textId="74C41036" w:rsidR="00A6051B" w:rsidRPr="00C7005F" w:rsidRDefault="00A6051B" w:rsidP="00A6051B">
      <w:pPr>
        <w:pStyle w:val="QT3"/>
      </w:pPr>
      <w:r w:rsidRPr="00C7005F">
        <w:t>&gt; which(x &gt; 7)</w:t>
      </w:r>
    </w:p>
    <w:p w14:paraId="7E0E9BC2" w14:textId="77777777" w:rsidR="00A6051B" w:rsidRPr="00C7005F" w:rsidRDefault="00A6051B" w:rsidP="00A6051B">
      <w:pPr>
        <w:pStyle w:val="QT3"/>
        <w:rPr>
          <w:rFonts w:cs="Courier New"/>
          <w:color w:val="000000"/>
          <w:szCs w:val="20"/>
        </w:rPr>
      </w:pPr>
      <w:r w:rsidRPr="00C7005F">
        <w:rPr>
          <w:rFonts w:cs="Courier New"/>
          <w:color w:val="000000"/>
          <w:szCs w:val="20"/>
          <w:bdr w:val="none" w:sz="0" w:space="0" w:color="auto" w:frame="1"/>
        </w:rPr>
        <w:t>[1] 3 4 5 6</w:t>
      </w:r>
    </w:p>
    <w:p w14:paraId="117A6128" w14:textId="77777777" w:rsidR="00A6051B" w:rsidRDefault="00A6051B" w:rsidP="00A6051B">
      <w:pPr>
        <w:spacing w:after="0"/>
      </w:pPr>
    </w:p>
    <w:p w14:paraId="1EEE02CA" w14:textId="77777777" w:rsidR="00A6051B" w:rsidRDefault="00A6051B" w:rsidP="00A6051B">
      <w:pPr>
        <w:spacing w:after="0"/>
      </w:pPr>
      <w:r>
        <w:t xml:space="preserve">Ein Sonderfall sollte vielleicht noch an dieser Stelle erwähnt werden: </w:t>
      </w:r>
      <w:r w:rsidRPr="00D87C81">
        <w:rPr>
          <w:rStyle w:val="QWordZchn"/>
        </w:rPr>
        <w:t>x[0]</w:t>
      </w:r>
      <w:r>
        <w:t xml:space="preserve"> liefert einen leeren Vektor zurück.</w:t>
      </w:r>
    </w:p>
    <w:p w14:paraId="2BEDCF42" w14:textId="77777777" w:rsidR="00A6051B" w:rsidRDefault="00A6051B" w:rsidP="00A6051B">
      <w:pPr>
        <w:spacing w:after="0"/>
      </w:pPr>
    </w:p>
    <w:p w14:paraId="5D34E294" w14:textId="7FD21AA3" w:rsidR="00A6051B" w:rsidRDefault="00A6051B" w:rsidP="00A6051B">
      <w:pPr>
        <w:spacing w:after="0"/>
      </w:pPr>
      <w:r>
        <w:t xml:space="preserve">Nützlich sind auch die Funktionen </w:t>
      </w:r>
      <w:r w:rsidRPr="00D87C81">
        <w:rPr>
          <w:rStyle w:val="QWordZchn"/>
        </w:rPr>
        <w:t>any()</w:t>
      </w:r>
      <w:r>
        <w:t xml:space="preserve"> und </w:t>
      </w:r>
      <w:r w:rsidRPr="00D87C81">
        <w:rPr>
          <w:rStyle w:val="QWordZchn"/>
        </w:rPr>
        <w:t>all()</w:t>
      </w:r>
      <w:r>
        <w:t>. Sie geben zurück, ob mindestens ein</w:t>
      </w:r>
      <w:r w:rsidR="00CD1C20">
        <w:t xml:space="preserve"> Element</w:t>
      </w:r>
      <w:r>
        <w:t xml:space="preserve"> oder alle Elemente die übergebene Bedingung erfüllen (eine detaillierte Erklärung benutzt wieder Recycling):</w:t>
      </w:r>
    </w:p>
    <w:p w14:paraId="50E52C2B" w14:textId="77777777" w:rsidR="00A6051B" w:rsidRPr="0023170D" w:rsidRDefault="00A6051B" w:rsidP="00A6051B">
      <w:pPr>
        <w:pStyle w:val="QT3"/>
        <w:rPr>
          <w:sz w:val="20"/>
          <w:lang w:val="en-US"/>
        </w:rPr>
      </w:pPr>
      <w:r w:rsidRPr="005C5AD8">
        <w:rPr>
          <w:lang w:val="en-US"/>
        </w:rPr>
        <w:t>&gt; any(x%%4==0)</w:t>
      </w:r>
    </w:p>
    <w:p w14:paraId="02DC56C0" w14:textId="77777777" w:rsidR="00A6051B" w:rsidRPr="005C5AD8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5C5AD8">
        <w:rPr>
          <w:color w:val="000000"/>
          <w:bdr w:val="none" w:sz="0" w:space="0" w:color="auto" w:frame="1"/>
          <w:lang w:val="en-US"/>
        </w:rPr>
        <w:t>[1] TRUE</w:t>
      </w:r>
    </w:p>
    <w:p w14:paraId="59F8B128" w14:textId="77777777" w:rsidR="00A6051B" w:rsidRPr="005C5AD8" w:rsidRDefault="00A6051B" w:rsidP="00A6051B">
      <w:pPr>
        <w:pStyle w:val="QT3"/>
        <w:rPr>
          <w:lang w:val="en-US"/>
        </w:rPr>
      </w:pPr>
      <w:r w:rsidRPr="005C5AD8">
        <w:rPr>
          <w:lang w:val="en-US"/>
        </w:rPr>
        <w:t>&gt; all(x &gt; 4)</w:t>
      </w:r>
    </w:p>
    <w:p w14:paraId="34B12839" w14:textId="77777777" w:rsidR="00A6051B" w:rsidRPr="001F15F8" w:rsidRDefault="00A6051B" w:rsidP="00A6051B">
      <w:pPr>
        <w:pStyle w:val="QT3"/>
        <w:rPr>
          <w:color w:val="000000"/>
          <w:lang w:val="en-US"/>
        </w:rPr>
      </w:pPr>
      <w:r w:rsidRPr="001F15F8">
        <w:rPr>
          <w:color w:val="000000"/>
          <w:bdr w:val="none" w:sz="0" w:space="0" w:color="auto" w:frame="1"/>
          <w:lang w:val="en-US"/>
        </w:rPr>
        <w:t>[1] FALSE</w:t>
      </w:r>
    </w:p>
    <w:p w14:paraId="0B60D147" w14:textId="77777777" w:rsidR="00A6051B" w:rsidRDefault="00A6051B" w:rsidP="00A6051B">
      <w:pPr>
        <w:pStyle w:val="berschrift3"/>
        <w:ind w:left="1134" w:hanging="1134"/>
      </w:pPr>
      <w:bookmarkStart w:id="19" w:name="_Toc18233401"/>
      <w:bookmarkStart w:id="20" w:name="_Toc21086808"/>
      <w:r>
        <w:t>Elemente einfügen</w:t>
      </w:r>
      <w:bookmarkEnd w:id="19"/>
      <w:bookmarkEnd w:id="20"/>
    </w:p>
    <w:p w14:paraId="1C49379C" w14:textId="77777777" w:rsidR="00A6051B" w:rsidRDefault="00A6051B" w:rsidP="00A6051B">
      <w:r>
        <w:t>Mithilfe von Wiederzuweisung und Verkettung kann man Elemente in Vektoren einfügen:</w:t>
      </w:r>
    </w:p>
    <w:p w14:paraId="3FE71298" w14:textId="77777777" w:rsidR="00A6051B" w:rsidRPr="00A65F44" w:rsidRDefault="00A6051B" w:rsidP="00A6051B">
      <w:pPr>
        <w:pStyle w:val="QT3"/>
      </w:pPr>
      <w:r w:rsidRPr="00A65F44">
        <w:t>&gt; x &lt;- 3L*(1:8)</w:t>
      </w:r>
    </w:p>
    <w:p w14:paraId="1EC13088" w14:textId="77777777" w:rsidR="00A6051B" w:rsidRPr="00A65F44" w:rsidRDefault="00A6051B" w:rsidP="00A6051B">
      <w:pPr>
        <w:pStyle w:val="QT3"/>
      </w:pPr>
      <w:r w:rsidRPr="00A65F44">
        <w:t>&gt; x</w:t>
      </w:r>
    </w:p>
    <w:p w14:paraId="746F86AD" w14:textId="77777777" w:rsidR="00A6051B" w:rsidRPr="00A65F44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A65F44">
        <w:rPr>
          <w:color w:val="000000"/>
          <w:bdr w:val="none" w:sz="0" w:space="0" w:color="auto" w:frame="1"/>
        </w:rPr>
        <w:t>[1]  3  6  9 12 15 18 21 24</w:t>
      </w:r>
    </w:p>
    <w:p w14:paraId="758EA0AB" w14:textId="302F5CF6" w:rsidR="00A6051B" w:rsidRPr="00A65F44" w:rsidRDefault="00A6051B" w:rsidP="00A6051B">
      <w:pPr>
        <w:pStyle w:val="QT3"/>
      </w:pPr>
      <w:r w:rsidRPr="00A65F44">
        <w:t>&gt; x &lt;- c(x,5</w:t>
      </w:r>
      <w:r w:rsidR="00C67202">
        <w:t>L</w:t>
      </w:r>
      <w:r w:rsidRPr="00A65F44">
        <w:t xml:space="preserve">) # </w:t>
      </w:r>
      <w:r>
        <w:t xml:space="preserve">5 </w:t>
      </w:r>
      <w:r w:rsidRPr="00A65F44">
        <w:t>am Ende hinzufügen</w:t>
      </w:r>
    </w:p>
    <w:p w14:paraId="7BB6A9D7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</w:t>
      </w:r>
    </w:p>
    <w:p w14:paraId="299EA8B3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 3  6  9 12 15 18 21 24  5</w:t>
      </w:r>
    </w:p>
    <w:p w14:paraId="46BA9DCA" w14:textId="017490C0" w:rsidR="00A6051B" w:rsidRPr="00A65F44" w:rsidRDefault="00A6051B" w:rsidP="00A6051B">
      <w:pPr>
        <w:pStyle w:val="QT3"/>
      </w:pPr>
      <w:r w:rsidRPr="00A6051B">
        <w:rPr>
          <w:lang w:val="en-US"/>
        </w:rPr>
        <w:t>&gt; x &lt;- c(x[1:3],20</w:t>
      </w:r>
      <w:r w:rsidR="00C67202">
        <w:rPr>
          <w:lang w:val="en-US"/>
        </w:rPr>
        <w:t>L</w:t>
      </w:r>
      <w:r w:rsidRPr="00A6051B">
        <w:rPr>
          <w:lang w:val="en-US"/>
        </w:rPr>
        <w:t xml:space="preserve">,x[4:length(x)]) # 20 als 4. </w:t>
      </w:r>
      <w:r w:rsidRPr="00A65F44">
        <w:t>Element einfügen</w:t>
      </w:r>
    </w:p>
    <w:p w14:paraId="00442228" w14:textId="77777777" w:rsidR="00A6051B" w:rsidRPr="00A65F44" w:rsidRDefault="00A6051B" w:rsidP="00A6051B">
      <w:pPr>
        <w:pStyle w:val="QT3"/>
      </w:pPr>
      <w:r w:rsidRPr="00A65F44">
        <w:t>&gt; x</w:t>
      </w:r>
    </w:p>
    <w:p w14:paraId="50DF0EDB" w14:textId="77777777" w:rsidR="00A6051B" w:rsidRPr="00A65F44" w:rsidRDefault="00A6051B" w:rsidP="00A6051B">
      <w:pPr>
        <w:pStyle w:val="QT3"/>
        <w:rPr>
          <w:color w:val="000000"/>
        </w:rPr>
      </w:pPr>
      <w:r w:rsidRPr="00A65F44">
        <w:rPr>
          <w:color w:val="000000"/>
          <w:bdr w:val="none" w:sz="0" w:space="0" w:color="auto" w:frame="1"/>
        </w:rPr>
        <w:t xml:space="preserve"> [1]  3  6  9 20 12 15 18 21 24  5</w:t>
      </w:r>
    </w:p>
    <w:p w14:paraId="1849B57D" w14:textId="77777777" w:rsidR="00A6051B" w:rsidRPr="00A65F44" w:rsidRDefault="00A6051B" w:rsidP="00A6051B"/>
    <w:p w14:paraId="5EC43AAD" w14:textId="77777777" w:rsidR="00A6051B" w:rsidRDefault="00A6051B" w:rsidP="00A6051B">
      <w:pPr>
        <w:pStyle w:val="berschrift3"/>
        <w:ind w:left="1134" w:hanging="1134"/>
      </w:pPr>
      <w:bookmarkStart w:id="21" w:name="_Toc18233402"/>
      <w:bookmarkStart w:id="22" w:name="_Toc21086809"/>
      <w:r>
        <w:t>Test auf Gleichheit</w:t>
      </w:r>
      <w:bookmarkEnd w:id="21"/>
      <w:bookmarkEnd w:id="22"/>
    </w:p>
    <w:p w14:paraId="290BD684" w14:textId="77777777" w:rsidR="00A6051B" w:rsidRPr="000F11D5" w:rsidRDefault="00A6051B" w:rsidP="00A6051B">
      <w:r>
        <w:t xml:space="preserve">Die Funktion </w:t>
      </w:r>
      <w:r w:rsidRPr="00830FDE">
        <w:rPr>
          <w:rStyle w:val="QWordZchn"/>
        </w:rPr>
        <w:t>identical()</w:t>
      </w:r>
      <w:r>
        <w:t xml:space="preserve"> testet, ob zwei Objekte exakt gleich sind. Betrachten Sie hierzu folgendes Beispiel: </w:t>
      </w:r>
    </w:p>
    <w:p w14:paraId="46314D5C" w14:textId="77777777" w:rsidR="00A6051B" w:rsidRPr="000F11D5" w:rsidRDefault="00A6051B" w:rsidP="00A6051B">
      <w:pPr>
        <w:pStyle w:val="QT3"/>
      </w:pPr>
      <w:r w:rsidRPr="000F11D5">
        <w:t>&gt; u &lt;- 1:3</w:t>
      </w:r>
    </w:p>
    <w:p w14:paraId="6C71A03B" w14:textId="77777777" w:rsidR="00A6051B" w:rsidRPr="000F11D5" w:rsidRDefault="00A6051B" w:rsidP="00A6051B">
      <w:pPr>
        <w:pStyle w:val="QT3"/>
      </w:pPr>
      <w:r w:rsidRPr="000F11D5">
        <w:t>&gt; v &lt;- c(1,2,3)</w:t>
      </w:r>
    </w:p>
    <w:p w14:paraId="5E1CE128" w14:textId="77777777" w:rsidR="00A6051B" w:rsidRPr="000F11D5" w:rsidRDefault="00A6051B" w:rsidP="00A6051B">
      <w:pPr>
        <w:pStyle w:val="QT3"/>
      </w:pPr>
      <w:r w:rsidRPr="000F11D5">
        <w:t>&gt; all(u==v)</w:t>
      </w:r>
    </w:p>
    <w:p w14:paraId="14F6A0C3" w14:textId="77777777" w:rsidR="00A6051B" w:rsidRPr="000F11D5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0F11D5">
        <w:rPr>
          <w:color w:val="000000"/>
          <w:bdr w:val="none" w:sz="0" w:space="0" w:color="auto" w:frame="1"/>
        </w:rPr>
        <w:t>[1] TRUE</w:t>
      </w:r>
    </w:p>
    <w:p w14:paraId="54821B86" w14:textId="77777777" w:rsidR="00A6051B" w:rsidRPr="000F11D5" w:rsidRDefault="00A6051B" w:rsidP="00A6051B">
      <w:pPr>
        <w:pStyle w:val="QT3"/>
      </w:pPr>
      <w:r w:rsidRPr="000F11D5">
        <w:t>&gt; identical(u,v)</w:t>
      </w:r>
    </w:p>
    <w:p w14:paraId="1E66D6D9" w14:textId="77777777" w:rsidR="00A6051B" w:rsidRPr="000F11D5" w:rsidRDefault="00A6051B" w:rsidP="00A6051B">
      <w:pPr>
        <w:pStyle w:val="QT3"/>
        <w:rPr>
          <w:color w:val="000000"/>
        </w:rPr>
      </w:pPr>
      <w:r w:rsidRPr="000F11D5">
        <w:rPr>
          <w:color w:val="000000"/>
          <w:bdr w:val="none" w:sz="0" w:space="0" w:color="auto" w:frame="1"/>
        </w:rPr>
        <w:t>[1] FALSE</w:t>
      </w:r>
    </w:p>
    <w:p w14:paraId="6A4CFD46" w14:textId="77777777" w:rsidR="00A6051B" w:rsidRPr="007746CC" w:rsidRDefault="00A6051B" w:rsidP="00A6051B">
      <w:r>
        <w:t xml:space="preserve">Die Vektoren u und v haben zwar gleiche Werte aber unterschiedliche Datentypen; daher liefert </w:t>
      </w:r>
      <w:r w:rsidRPr="00830FDE">
        <w:rPr>
          <w:rStyle w:val="QWordZchn"/>
        </w:rPr>
        <w:t>identical(</w:t>
      </w:r>
      <w:r>
        <w:rPr>
          <w:rStyle w:val="QWordZchn"/>
        </w:rPr>
        <w:t>u,v</w:t>
      </w:r>
      <w:r w:rsidRPr="00830FDE">
        <w:rPr>
          <w:rStyle w:val="QWordZchn"/>
        </w:rPr>
        <w:t>)</w:t>
      </w:r>
      <w:r w:rsidRPr="00830FDE">
        <w:t xml:space="preserve"> </w:t>
      </w:r>
      <w:r>
        <w:t xml:space="preserve">den Wert </w:t>
      </w:r>
      <w:r>
        <w:rPr>
          <w:rStyle w:val="QWordZchn"/>
        </w:rPr>
        <w:t>FALSE</w:t>
      </w:r>
      <w:r w:rsidRPr="00830FDE">
        <w:t xml:space="preserve"> </w:t>
      </w:r>
      <w:r>
        <w:t xml:space="preserve">zurück, im Gegensatz zu </w:t>
      </w:r>
      <w:r>
        <w:rPr>
          <w:rStyle w:val="QWordZchn"/>
        </w:rPr>
        <w:t>u==v</w:t>
      </w:r>
      <w:r>
        <w:t xml:space="preserve">, das den Vektor </w:t>
      </w:r>
      <w:r w:rsidRPr="00830FDE">
        <w:t>(</w:t>
      </w:r>
      <w:r>
        <w:rPr>
          <w:rFonts w:ascii="Lucida Console" w:hAnsi="Lucida Console" w:cs="Courier New"/>
          <w:color w:val="000000"/>
          <w:szCs w:val="20"/>
          <w:bdr w:val="none" w:sz="0" w:space="0" w:color="auto" w:frame="1"/>
        </w:rPr>
        <w:t>TRUE,</w:t>
      </w:r>
      <w:r w:rsidRPr="00830FDE">
        <w:t xml:space="preserve"> </w:t>
      </w:r>
      <w:r w:rsidRPr="00830FDE">
        <w:rPr>
          <w:rFonts w:ascii="Lucida Console" w:hAnsi="Lucida Console" w:cs="Courier New"/>
          <w:color w:val="000000"/>
          <w:szCs w:val="20"/>
          <w:bdr w:val="none" w:sz="0" w:space="0" w:color="auto" w:frame="1"/>
        </w:rPr>
        <w:t>TRUE</w:t>
      </w:r>
      <w:r>
        <w:rPr>
          <w:rFonts w:ascii="Lucida Console" w:hAnsi="Lucida Console" w:cs="Courier New"/>
          <w:color w:val="000000"/>
          <w:szCs w:val="20"/>
          <w:bdr w:val="none" w:sz="0" w:space="0" w:color="auto" w:frame="1"/>
        </w:rPr>
        <w:t>,</w:t>
      </w:r>
      <w:r w:rsidRPr="00830FDE">
        <w:t xml:space="preserve"> </w:t>
      </w:r>
      <w:r w:rsidRPr="00830FDE">
        <w:rPr>
          <w:rFonts w:ascii="Lucida Console" w:hAnsi="Lucida Console" w:cs="Courier New"/>
          <w:color w:val="000000"/>
          <w:szCs w:val="20"/>
          <w:bdr w:val="none" w:sz="0" w:space="0" w:color="auto" w:frame="1"/>
        </w:rPr>
        <w:t>TRUE</w:t>
      </w:r>
      <w:r w:rsidRPr="00830FDE">
        <w:t>)</w:t>
      </w:r>
      <w:r>
        <w:t xml:space="preserve"> zurückgibt.</w:t>
      </w:r>
    </w:p>
    <w:p w14:paraId="25555E17" w14:textId="7A0B3EE8" w:rsidR="00A6051B" w:rsidRDefault="00A6051B" w:rsidP="00A6051B">
      <w:r>
        <w:t xml:space="preserve"> </w:t>
      </w:r>
    </w:p>
    <w:p w14:paraId="57074ED4" w14:textId="77777777" w:rsidR="00A6051B" w:rsidRDefault="00A6051B" w:rsidP="00A6051B">
      <w:pPr>
        <w:pStyle w:val="berschrift3"/>
        <w:ind w:left="1134" w:hanging="1134"/>
      </w:pPr>
      <w:bookmarkStart w:id="23" w:name="_Ref17470512"/>
      <w:bookmarkStart w:id="24" w:name="_Toc18233403"/>
      <w:bookmarkStart w:id="25" w:name="_Toc21086810"/>
      <w:r>
        <w:t>Elementnamen</w:t>
      </w:r>
      <w:bookmarkEnd w:id="23"/>
      <w:bookmarkEnd w:id="24"/>
      <w:bookmarkEnd w:id="25"/>
    </w:p>
    <w:p w14:paraId="4E67F6E1" w14:textId="77777777" w:rsidR="00A6051B" w:rsidRPr="007E1F3D" w:rsidRDefault="00A6051B" w:rsidP="00A6051B">
      <w:r>
        <w:t>Den Elementen eines Vektors können optional Namen zugeordnet werden:</w:t>
      </w:r>
    </w:p>
    <w:p w14:paraId="0576E3BE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 &lt;- c(a=1, b=2, 3, delta=4)</w:t>
      </w:r>
    </w:p>
    <w:p w14:paraId="3D0BA6DF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</w:t>
      </w:r>
    </w:p>
    <w:p w14:paraId="030D915B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   a     b       delta </w:t>
      </w:r>
    </w:p>
    <w:p w14:paraId="3A8E0974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   1     2     3     4 </w:t>
      </w:r>
    </w:p>
    <w:p w14:paraId="760D8639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x[1]</w:t>
      </w:r>
    </w:p>
    <w:p w14:paraId="7FE33CCD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a </w:t>
      </w:r>
    </w:p>
    <w:p w14:paraId="4BA08DAA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1 </w:t>
      </w:r>
    </w:p>
    <w:p w14:paraId="6967A313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typeof(x[1])</w:t>
      </w:r>
    </w:p>
    <w:p w14:paraId="47E7F475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"double"</w:t>
      </w:r>
    </w:p>
    <w:p w14:paraId="2899FD34" w14:textId="77777777" w:rsidR="00A6051B" w:rsidRPr="001F15F8" w:rsidRDefault="00A6051B" w:rsidP="00A6051B">
      <w:pPr>
        <w:pStyle w:val="QT3"/>
        <w:rPr>
          <w:lang w:val="en-US"/>
        </w:rPr>
      </w:pPr>
      <w:r w:rsidRPr="001F15F8">
        <w:rPr>
          <w:lang w:val="en-US"/>
        </w:rPr>
        <w:t>&gt; is.vector(x)</w:t>
      </w:r>
    </w:p>
    <w:p w14:paraId="36937F6B" w14:textId="77777777" w:rsidR="00A6051B" w:rsidRPr="00D0472C" w:rsidRDefault="00A6051B" w:rsidP="00A6051B">
      <w:pPr>
        <w:pStyle w:val="QT3"/>
        <w:rPr>
          <w:color w:val="000000"/>
        </w:rPr>
      </w:pPr>
      <w:r w:rsidRPr="00D0472C">
        <w:rPr>
          <w:color w:val="000000"/>
          <w:bdr w:val="none" w:sz="0" w:space="0" w:color="auto" w:frame="1"/>
        </w:rPr>
        <w:t>[1] TRUE</w:t>
      </w:r>
    </w:p>
    <w:p w14:paraId="538C094E" w14:textId="77777777" w:rsidR="00A6051B" w:rsidRDefault="00A6051B" w:rsidP="00A6051B">
      <w:r>
        <w:t>Das so erzeugte Objekt hat nun ein Attribut „names“, das eine Liste von Zeichenketten enthält:</w:t>
      </w:r>
    </w:p>
    <w:p w14:paraId="3E4DE295" w14:textId="77777777" w:rsidR="00A6051B" w:rsidRPr="001F15F8" w:rsidRDefault="00A6051B" w:rsidP="00A6051B">
      <w:pPr>
        <w:pStyle w:val="QT3"/>
      </w:pPr>
      <w:r w:rsidRPr="001F15F8">
        <w:t>&gt; attributes(x)</w:t>
      </w:r>
    </w:p>
    <w:p w14:paraId="4CFA4186" w14:textId="77777777" w:rsidR="00A6051B" w:rsidRPr="001F15F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1F15F8">
        <w:rPr>
          <w:color w:val="000000"/>
          <w:bdr w:val="none" w:sz="0" w:space="0" w:color="auto" w:frame="1"/>
        </w:rPr>
        <w:t>$names</w:t>
      </w:r>
    </w:p>
    <w:p w14:paraId="37B091E3" w14:textId="77777777" w:rsidR="00A6051B" w:rsidRPr="001F15F8" w:rsidRDefault="00A6051B" w:rsidP="00A6051B">
      <w:pPr>
        <w:pStyle w:val="QT3"/>
        <w:rPr>
          <w:color w:val="000000"/>
        </w:rPr>
      </w:pPr>
      <w:r w:rsidRPr="001F15F8">
        <w:rPr>
          <w:color w:val="000000"/>
          <w:bdr w:val="none" w:sz="0" w:space="0" w:color="auto" w:frame="1"/>
        </w:rPr>
        <w:t>[1] "a"     "b"     ""      "delta"</w:t>
      </w:r>
    </w:p>
    <w:p w14:paraId="0BD99400" w14:textId="77777777" w:rsidR="00A6051B" w:rsidRDefault="00A6051B" w:rsidP="00A6051B">
      <w:r>
        <w:t xml:space="preserve">Mithilfe der Funktion </w:t>
      </w:r>
      <w:r w:rsidRPr="004C3969">
        <w:rPr>
          <w:rStyle w:val="QWordZchn"/>
        </w:rPr>
        <w:t>names()</w:t>
      </w:r>
      <w:r>
        <w:t xml:space="preserve"> können die Namen der Elemente sowohl abgerufen als auch gesetzt werden:</w:t>
      </w:r>
    </w:p>
    <w:p w14:paraId="350F7202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names(x)</w:t>
      </w:r>
    </w:p>
    <w:p w14:paraId="2C957E6F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"a"     "b"     ""      "delta"</w:t>
      </w:r>
    </w:p>
    <w:p w14:paraId="7E203BA4" w14:textId="77777777" w:rsidR="00A6051B" w:rsidRPr="004C3969" w:rsidRDefault="00A6051B" w:rsidP="00A6051B">
      <w:pPr>
        <w:pStyle w:val="QT3"/>
      </w:pPr>
      <w:r w:rsidRPr="004C3969">
        <w:t>&gt; names(x) &lt;- c("alpha", "beta","gamma", "delta")</w:t>
      </w:r>
    </w:p>
    <w:p w14:paraId="359D022F" w14:textId="77777777" w:rsidR="00A6051B" w:rsidRPr="004C3969" w:rsidRDefault="00A6051B" w:rsidP="00A6051B">
      <w:pPr>
        <w:pStyle w:val="QT3"/>
      </w:pPr>
      <w:r w:rsidRPr="004C3969">
        <w:t>&gt; names(x)</w:t>
      </w:r>
    </w:p>
    <w:p w14:paraId="63698570" w14:textId="77777777" w:rsidR="00A6051B" w:rsidRPr="004C3969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4C3969">
        <w:rPr>
          <w:color w:val="000000"/>
          <w:bdr w:val="none" w:sz="0" w:space="0" w:color="auto" w:frame="1"/>
        </w:rPr>
        <w:t>[1] "alpha" "beta"  "gamma" "delta"</w:t>
      </w:r>
    </w:p>
    <w:p w14:paraId="6230F4A6" w14:textId="77777777" w:rsidR="00A6051B" w:rsidRPr="004C3969" w:rsidRDefault="00A6051B" w:rsidP="00A6051B">
      <w:pPr>
        <w:pStyle w:val="QT3"/>
      </w:pPr>
      <w:r w:rsidRPr="004C3969">
        <w:t>&gt; str(x)</w:t>
      </w:r>
    </w:p>
    <w:p w14:paraId="0B2671C7" w14:textId="77777777" w:rsidR="00A6051B" w:rsidRPr="004C3969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4C3969">
        <w:rPr>
          <w:color w:val="000000"/>
          <w:bdr w:val="none" w:sz="0" w:space="0" w:color="auto" w:frame="1"/>
        </w:rPr>
        <w:t xml:space="preserve"> Named num [1:4] 1 2 3 4</w:t>
      </w:r>
    </w:p>
    <w:p w14:paraId="5CE7A13A" w14:textId="77777777" w:rsidR="00A6051B" w:rsidRPr="00E45882" w:rsidRDefault="00A6051B" w:rsidP="00A6051B">
      <w:pPr>
        <w:pStyle w:val="QT3"/>
        <w:rPr>
          <w:color w:val="000000"/>
        </w:rPr>
      </w:pPr>
      <w:r w:rsidRPr="004C3969">
        <w:rPr>
          <w:color w:val="000000"/>
          <w:bdr w:val="none" w:sz="0" w:space="0" w:color="auto" w:frame="1"/>
        </w:rPr>
        <w:t xml:space="preserve"> - attr(*, "names")= chr [1:4] "alpha" "beta" "gamma" "delta"</w:t>
      </w:r>
    </w:p>
    <w:p w14:paraId="3D212847" w14:textId="77777777" w:rsidR="00A6051B" w:rsidRDefault="00A6051B" w:rsidP="00A6051B">
      <w:r>
        <w:t>Nun können wir auch über den Namen auf einzelne Elemente zugreifen:</w:t>
      </w:r>
    </w:p>
    <w:p w14:paraId="3C130F73" w14:textId="77777777" w:rsidR="00A6051B" w:rsidRPr="00E45882" w:rsidRDefault="00A6051B" w:rsidP="00A6051B">
      <w:pPr>
        <w:pStyle w:val="QT3"/>
      </w:pPr>
      <w:r w:rsidRPr="00E45882">
        <w:t>&gt; x["beta"]</w:t>
      </w:r>
    </w:p>
    <w:p w14:paraId="42447895" w14:textId="77777777" w:rsidR="00A6051B" w:rsidRPr="00E45882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E45882">
        <w:rPr>
          <w:color w:val="000000"/>
          <w:bdr w:val="none" w:sz="0" w:space="0" w:color="auto" w:frame="1"/>
        </w:rPr>
        <w:t xml:space="preserve">beta </w:t>
      </w:r>
    </w:p>
    <w:p w14:paraId="57D2C2BF" w14:textId="77777777" w:rsidR="00A6051B" w:rsidRPr="00E45882" w:rsidRDefault="00A6051B" w:rsidP="00A6051B">
      <w:pPr>
        <w:pStyle w:val="QT3"/>
        <w:rPr>
          <w:color w:val="000000"/>
        </w:rPr>
      </w:pPr>
      <w:r w:rsidRPr="00E45882">
        <w:rPr>
          <w:color w:val="000000"/>
          <w:bdr w:val="none" w:sz="0" w:space="0" w:color="auto" w:frame="1"/>
        </w:rPr>
        <w:t xml:space="preserve">   2 </w:t>
      </w:r>
    </w:p>
    <w:p w14:paraId="4B85F254" w14:textId="77777777" w:rsidR="00A6051B" w:rsidRDefault="00A6051B" w:rsidP="00A6051B">
      <w:r w:rsidRPr="00600C58">
        <w:t>Dies wollen wir als Nächstes in einem kleinen Beispiel illustrieren.</w:t>
      </w:r>
      <w:r>
        <w:t xml:space="preserve"> </w:t>
      </w:r>
      <w:r>
        <w:rPr>
          <w:rStyle w:val="QWordZchn"/>
        </w:rPr>
        <w:t>l</w:t>
      </w:r>
      <w:r w:rsidRPr="004C659C">
        <w:rPr>
          <w:rStyle w:val="QWordZchn"/>
        </w:rPr>
        <w:t>etters</w:t>
      </w:r>
      <w:r w:rsidRPr="004C659C">
        <w:t xml:space="preserve"> und </w:t>
      </w:r>
      <w:r w:rsidRPr="004C659C">
        <w:rPr>
          <w:rStyle w:val="QWordZchn"/>
        </w:rPr>
        <w:t>LETTERS</w:t>
      </w:r>
      <w:r w:rsidRPr="004C659C">
        <w:t xml:space="preserve"> sind </w:t>
      </w:r>
      <w:r>
        <w:t>(</w:t>
      </w:r>
      <w:r w:rsidRPr="004C659C">
        <w:t xml:space="preserve">ebenso wie </w:t>
      </w:r>
      <w:r w:rsidRPr="005670BF">
        <w:rPr>
          <w:rStyle w:val="QWordZchn"/>
        </w:rPr>
        <w:t>pi</w:t>
      </w:r>
      <w:r>
        <w:t>) in R eingebaute Konstanten. Sie sind Vektoren, die jeweils die 26 Buchstaben des Alphabets (ohne Umlaute) in Klein- bzw. Großschreibung beinhalten:</w:t>
      </w:r>
    </w:p>
    <w:p w14:paraId="2496223F" w14:textId="77777777" w:rsidR="001504B5" w:rsidRPr="001F15F8" w:rsidRDefault="001504B5">
      <w:pPr>
        <w:spacing w:after="0"/>
        <w:rPr>
          <w:rFonts w:ascii="Lucida Console" w:hAnsi="Lucida Console"/>
          <w:color w:val="0000FF"/>
        </w:rPr>
      </w:pPr>
      <w:r w:rsidRPr="001F15F8">
        <w:br w:type="page"/>
      </w:r>
    </w:p>
    <w:p w14:paraId="6CAE4B4B" w14:textId="6E9350F8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letters</w:t>
      </w:r>
    </w:p>
    <w:p w14:paraId="758B60B9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[1] "a" "b" "c" "d" "e" "f" "g" "h" "i" "j" "k" "l" "m" "n" "o" "p" "q" "r" "s" "t"</w:t>
      </w:r>
    </w:p>
    <w:p w14:paraId="7F0A895F" w14:textId="77777777" w:rsidR="00A6051B" w:rsidRPr="00E70B92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E70B92">
        <w:rPr>
          <w:color w:val="000000"/>
          <w:bdr w:val="none" w:sz="0" w:space="0" w:color="auto" w:frame="1"/>
        </w:rPr>
        <w:t>[21] "u" "v" "w" "x" "y" "z"</w:t>
      </w:r>
    </w:p>
    <w:p w14:paraId="5244FE91" w14:textId="77777777" w:rsidR="00A6051B" w:rsidRPr="00E70B92" w:rsidRDefault="00A6051B" w:rsidP="00A6051B">
      <w:pPr>
        <w:pStyle w:val="QT3"/>
      </w:pPr>
      <w:r w:rsidRPr="00E70B92">
        <w:t>&gt; LETTERS</w:t>
      </w:r>
    </w:p>
    <w:p w14:paraId="3BE6E0A9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E70B92">
        <w:rPr>
          <w:color w:val="000000"/>
          <w:bdr w:val="none" w:sz="0" w:space="0" w:color="auto" w:frame="1"/>
        </w:rPr>
        <w:t xml:space="preserve"> </w:t>
      </w:r>
      <w:r w:rsidRPr="00A6051B">
        <w:rPr>
          <w:color w:val="000000"/>
          <w:bdr w:val="none" w:sz="0" w:space="0" w:color="auto" w:frame="1"/>
          <w:lang w:val="en-US"/>
        </w:rPr>
        <w:t>[1] "A" "B" "C" "D" "E" "F" "G" "H" "I" "J" "K" "L" "M" "N" "O" "P" "Q" "R" "S" "T"</w:t>
      </w:r>
    </w:p>
    <w:p w14:paraId="23458106" w14:textId="77777777" w:rsidR="00A6051B" w:rsidRPr="00E70B92" w:rsidRDefault="00A6051B" w:rsidP="00A6051B">
      <w:pPr>
        <w:pStyle w:val="QT3"/>
        <w:rPr>
          <w:color w:val="000000"/>
        </w:rPr>
      </w:pPr>
      <w:r w:rsidRPr="00E70B92">
        <w:rPr>
          <w:color w:val="000000"/>
          <w:bdr w:val="none" w:sz="0" w:space="0" w:color="auto" w:frame="1"/>
        </w:rPr>
        <w:t>[21] "U" "V" "W" "X" "Y" "Z"</w:t>
      </w:r>
    </w:p>
    <w:p w14:paraId="3C737D8D" w14:textId="77777777" w:rsidR="00A6051B" w:rsidRDefault="00A6051B" w:rsidP="00A6051B">
      <w:r>
        <w:t>Somit können wir nun schreiben:</w:t>
      </w:r>
    </w:p>
    <w:p w14:paraId="35A450CE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 &lt;- 1:20</w:t>
      </w:r>
    </w:p>
    <w:p w14:paraId="7BBCCCB8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names(x) &lt;- LETTERS[1:length(x)]</w:t>
      </w:r>
    </w:p>
    <w:p w14:paraId="15069F8A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x</w:t>
      </w:r>
    </w:p>
    <w:p w14:paraId="3A232BCD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A  B  C  D  E  F  G  H  I  J  K  L  M  N  O  P  Q  R  S  T </w:t>
      </w:r>
    </w:p>
    <w:p w14:paraId="725439ED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1  2  3  4  5  6  7  8  9 10 11 12 13 14 15 16 17 18 19 20 </w:t>
      </w:r>
    </w:p>
    <w:p w14:paraId="243F2CDD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str(x)</w:t>
      </w:r>
    </w:p>
    <w:p w14:paraId="26A8E630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Named int [1:20] 1 2 3 4 5 6 7 8 9 10 ...</w:t>
      </w:r>
    </w:p>
    <w:p w14:paraId="3893995A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- attr(*, "names")= chr [1:20] "A" "B" "C" "D" ...</w:t>
      </w:r>
    </w:p>
    <w:p w14:paraId="116EEA57" w14:textId="77777777" w:rsidR="00A6051B" w:rsidRPr="00E70B92" w:rsidRDefault="00A6051B" w:rsidP="00A6051B">
      <w:pPr>
        <w:pStyle w:val="QT3"/>
      </w:pPr>
      <w:r w:rsidRPr="00E70B92">
        <w:t>&gt; x["H"]</w:t>
      </w:r>
    </w:p>
    <w:p w14:paraId="6720BA82" w14:textId="77777777" w:rsidR="00A6051B" w:rsidRPr="00E70B92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E70B92">
        <w:rPr>
          <w:color w:val="000000"/>
          <w:bdr w:val="none" w:sz="0" w:space="0" w:color="auto" w:frame="1"/>
        </w:rPr>
        <w:t xml:space="preserve">H </w:t>
      </w:r>
    </w:p>
    <w:p w14:paraId="6DA00230" w14:textId="77777777" w:rsidR="00A6051B" w:rsidRPr="00E70B92" w:rsidRDefault="00A6051B" w:rsidP="00A6051B">
      <w:pPr>
        <w:pStyle w:val="QT3"/>
        <w:rPr>
          <w:color w:val="000000"/>
        </w:rPr>
      </w:pPr>
      <w:r w:rsidRPr="00E70B92">
        <w:rPr>
          <w:color w:val="000000"/>
          <w:bdr w:val="none" w:sz="0" w:space="0" w:color="auto" w:frame="1"/>
        </w:rPr>
        <w:t xml:space="preserve">8 </w:t>
      </w:r>
    </w:p>
    <w:p w14:paraId="2E80DA08" w14:textId="77777777" w:rsidR="00A6051B" w:rsidRDefault="00A6051B" w:rsidP="00A6051B"/>
    <w:p w14:paraId="31052A82" w14:textId="77777777" w:rsidR="007A5B0F" w:rsidRPr="00DA48B4" w:rsidRDefault="007A5B0F" w:rsidP="007A5B0F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2E3C787F" w14:textId="77777777" w:rsidR="007A5B0F" w:rsidRPr="00B74BC0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767DE4">
        <w:rPr>
          <w:rStyle w:val="QWordZchn"/>
        </w:rPr>
        <w:t>logical</w:t>
      </w:r>
      <w:r>
        <w:t xml:space="preserve">, </w:t>
      </w:r>
      <w:r w:rsidRPr="00767DE4">
        <w:rPr>
          <w:rStyle w:val="QWordZchn"/>
        </w:rPr>
        <w:t>integer</w:t>
      </w:r>
      <w:r>
        <w:t xml:space="preserve">, </w:t>
      </w:r>
      <w:r>
        <w:rPr>
          <w:rStyle w:val="QWordZchn"/>
        </w:rPr>
        <w:t>double</w:t>
      </w:r>
      <w:r>
        <w:t xml:space="preserve">, </w:t>
      </w:r>
      <w:r w:rsidRPr="00767DE4">
        <w:rPr>
          <w:rStyle w:val="QWordZchn"/>
        </w:rPr>
        <w:t>complex</w:t>
      </w:r>
      <w:r>
        <w:t xml:space="preserve">,  </w:t>
      </w:r>
      <w:r w:rsidRPr="00767DE4">
        <w:rPr>
          <w:rStyle w:val="QWordZchn"/>
        </w:rPr>
        <w:t>character</w:t>
      </w:r>
    </w:p>
    <w:p w14:paraId="60E76D9C" w14:textId="77777777" w:rsidR="007A5B0F" w:rsidRPr="00B74BC0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numeric</w:t>
      </w:r>
    </w:p>
    <w:p w14:paraId="2964F2D5" w14:textId="77777777" w:rsidR="007A5B0F" w:rsidRPr="00B74BC0" w:rsidRDefault="007A5B0F" w:rsidP="007A5B0F">
      <w:pPr>
        <w:pStyle w:val="AufzhlMarkiert"/>
        <w:widowControl w:val="0"/>
        <w:spacing w:after="240"/>
      </w:pPr>
      <w:r w:rsidRPr="00B74BC0">
        <w:t>Ein Vektor ist homogen</w:t>
      </w:r>
    </w:p>
    <w:p w14:paraId="20C4A435" w14:textId="77777777" w:rsidR="007A5B0F" w:rsidRPr="008058C2" w:rsidRDefault="007A5B0F" w:rsidP="007A5B0F">
      <w:pPr>
        <w:pStyle w:val="AufzhlMarkiert"/>
        <w:widowControl w:val="0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6B15A1">
        <w:rPr>
          <w:rStyle w:val="emph1Zchn"/>
        </w:rPr>
        <w:t>Coercion</w:t>
      </w:r>
    </w:p>
    <w:p w14:paraId="32DC3C07" w14:textId="77777777" w:rsidR="007A5B0F" w:rsidRPr="00DA48B4" w:rsidRDefault="007A5B0F" w:rsidP="007A5B0F">
      <w:pPr>
        <w:pStyle w:val="AufzhlMarkiert"/>
        <w:spacing w:after="240"/>
      </w:pPr>
      <w:r w:rsidRPr="00DA48B4">
        <w:t>Vektor-Indizierung</w:t>
      </w:r>
    </w:p>
    <w:p w14:paraId="45F7A9EA" w14:textId="77777777" w:rsidR="007A5B0F" w:rsidRPr="001D4673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DA48B4">
        <w:rPr>
          <w:rStyle w:val="QWordZchn"/>
        </w:rPr>
        <w:t>x &gt; 7</w:t>
      </w:r>
    </w:p>
    <w:p w14:paraId="493E59E3" w14:textId="77777777" w:rsidR="007A5B0F" w:rsidRPr="00F16253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>
        <w:rPr>
          <w:rStyle w:val="QWordZchn"/>
        </w:rPr>
        <w:t>x%in%</w:t>
      </w:r>
      <w:r w:rsidRPr="00C71075">
        <w:rPr>
          <w:rStyle w:val="QWordZchn"/>
        </w:rPr>
        <w:t>u</w:t>
      </w:r>
    </w:p>
    <w:p w14:paraId="780B382C" w14:textId="77777777" w:rsidR="007A5B0F" w:rsidRPr="00DA48B4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DA48B4">
        <w:t>leere</w:t>
      </w:r>
      <w:r>
        <w:t>r</w:t>
      </w:r>
      <w:r w:rsidRPr="00DA48B4">
        <w:t xml:space="preserve"> Vektor</w:t>
      </w:r>
      <w:r>
        <w:t>:</w:t>
      </w:r>
      <w:r w:rsidRPr="00DA48B4">
        <w:rPr>
          <w:rStyle w:val="QWordZchn"/>
        </w:rPr>
        <w:t xml:space="preserve"> x[0]</w:t>
      </w:r>
      <w:r>
        <w:t xml:space="preserve"> </w:t>
      </w:r>
    </w:p>
    <w:p w14:paraId="6176E09A" w14:textId="77777777" w:rsidR="007A5B0F" w:rsidRPr="00DA48B4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DA48B4">
        <w:rPr>
          <w:rStyle w:val="QWordZchn"/>
        </w:rPr>
        <w:t>which()</w:t>
      </w:r>
    </w:p>
    <w:p w14:paraId="28934E16" w14:textId="77777777" w:rsidR="007A5B0F" w:rsidRPr="00DA48B4" w:rsidRDefault="007A5B0F" w:rsidP="007A5B0F">
      <w:pPr>
        <w:pStyle w:val="AufzhlMarkiert"/>
        <w:spacing w:after="240"/>
      </w:pPr>
      <w:r w:rsidRPr="00DA48B4">
        <w:rPr>
          <w:rStyle w:val="QWordZchn"/>
        </w:rPr>
        <w:t>subset()</w:t>
      </w:r>
    </w:p>
    <w:p w14:paraId="3627692D" w14:textId="77777777" w:rsidR="007A5B0F" w:rsidRPr="00F16253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DA48B4">
        <w:rPr>
          <w:rStyle w:val="QWordZchn"/>
        </w:rPr>
        <w:t>any()</w:t>
      </w:r>
      <w:r w:rsidRPr="00DA48B4">
        <w:t xml:space="preserve"> und </w:t>
      </w:r>
      <w:r w:rsidRPr="00DA48B4">
        <w:rPr>
          <w:rStyle w:val="QWordZchn"/>
        </w:rPr>
        <w:t>all()</w:t>
      </w:r>
    </w:p>
    <w:p w14:paraId="20FAAC41" w14:textId="77777777" w:rsidR="007A5B0F" w:rsidRPr="00F16253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830FDE">
        <w:rPr>
          <w:rStyle w:val="QWordZchn"/>
        </w:rPr>
        <w:t>identical()</w:t>
      </w:r>
      <w:r>
        <w:rPr>
          <w:rStyle w:val="QWordZchn"/>
        </w:rPr>
        <w:t xml:space="preserve"> </w:t>
      </w:r>
      <w:r>
        <w:t>vs.</w:t>
      </w:r>
      <w:r>
        <w:rPr>
          <w:rStyle w:val="QWordZchn"/>
        </w:rPr>
        <w:t xml:space="preserve"> ==</w:t>
      </w:r>
    </w:p>
    <w:p w14:paraId="4BAF0956" w14:textId="77777777" w:rsidR="007A5B0F" w:rsidRPr="007A5B0F" w:rsidRDefault="007A5B0F" w:rsidP="007A5B0F">
      <w:pPr>
        <w:pStyle w:val="AufzhlMarkiert"/>
        <w:spacing w:after="240"/>
        <w:rPr>
          <w:rStyle w:val="QWordZchn"/>
          <w:rFonts w:ascii="Times New Roman" w:hAnsi="Times New Roman"/>
          <w:sz w:val="20"/>
          <w:szCs w:val="20"/>
        </w:rPr>
      </w:pPr>
      <w:r w:rsidRPr="004C3969">
        <w:rPr>
          <w:rStyle w:val="QWordZchn"/>
        </w:rPr>
        <w:t>names()</w:t>
      </w:r>
    </w:p>
    <w:p w14:paraId="7FA4DF06" w14:textId="77777777" w:rsidR="007A5B0F" w:rsidRDefault="007A5B0F" w:rsidP="007A5B0F">
      <w:pPr>
        <w:pStyle w:val="AufzhlMarkiert"/>
      </w:pPr>
      <w:r w:rsidRPr="00DA48B4">
        <w:rPr>
          <w:rStyle w:val="QWordZchn"/>
        </w:rPr>
        <w:t>letters</w:t>
      </w:r>
      <w:r w:rsidRPr="00DA48B4">
        <w:t xml:space="preserve"> und </w:t>
      </w:r>
      <w:r w:rsidRPr="00DA48B4">
        <w:rPr>
          <w:rStyle w:val="QWordZchn"/>
        </w:rPr>
        <w:t>LETTERS</w:t>
      </w:r>
    </w:p>
    <w:p w14:paraId="1606E6F7" w14:textId="77777777" w:rsidR="00A6051B" w:rsidRPr="007746CC" w:rsidRDefault="00A6051B" w:rsidP="00A6051B"/>
    <w:p w14:paraId="21D76115" w14:textId="28072E1D" w:rsidR="00A6051B" w:rsidRDefault="00A6051B" w:rsidP="00A6051B">
      <w:pPr>
        <w:pStyle w:val="berschrift2"/>
      </w:pPr>
      <w:bookmarkStart w:id="26" w:name="_Toc18233404"/>
      <w:bookmarkStart w:id="27" w:name="_Toc21086811"/>
      <w:r>
        <w:t>Matrix</w:t>
      </w:r>
      <w:bookmarkEnd w:id="26"/>
      <w:r w:rsidR="00F821A0">
        <w:t xml:space="preserve"> und Array</w:t>
      </w:r>
      <w:bookmarkEnd w:id="27"/>
    </w:p>
    <w:p w14:paraId="5EB423D1" w14:textId="77777777" w:rsidR="00A6051B" w:rsidRDefault="00A6051B" w:rsidP="00A6051B">
      <w:r>
        <w:t>Matrizen sind aus der Mathematik bekannt; in Sprachen wie C entsprechen sie zweidimensionalen Feldern. In R sind Matrizen einfach Vektoren, die mit einem zusätzlichen Attribut „dim“ (und einem optionalen Attribut „dimnames“) versehen sind; das Attribut „dim“ ist ein numerischer Vektor der Länge zwei, der die Matrixdimensionen festlegt: die Anzahl der Zeilen und die Anzahl der Spalten. Wie wir sehen werden gilt: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567"/>
        <w:gridCol w:w="850"/>
        <w:gridCol w:w="284"/>
        <w:gridCol w:w="1564"/>
        <w:gridCol w:w="271"/>
        <w:gridCol w:w="1430"/>
        <w:gridCol w:w="427"/>
        <w:gridCol w:w="1837"/>
      </w:tblGrid>
      <w:tr w:rsidR="0092197D" w14:paraId="31EF436E" w14:textId="7B4FC8B7" w:rsidTr="0092197D">
        <w:tc>
          <w:tcPr>
            <w:tcW w:w="846" w:type="dxa"/>
            <w:vAlign w:val="center"/>
          </w:tcPr>
          <w:p w14:paraId="3FCEE3D0" w14:textId="77777777" w:rsidR="0092197D" w:rsidRPr="00CE57B9" w:rsidRDefault="0092197D" w:rsidP="0092197D">
            <w:pPr>
              <w:pStyle w:val="TabColor"/>
            </w:pPr>
            <w:r w:rsidRPr="00CE57B9">
              <w:t>Matrix</w:t>
            </w:r>
          </w:p>
        </w:tc>
        <w:tc>
          <w:tcPr>
            <w:tcW w:w="567" w:type="dxa"/>
            <w:vAlign w:val="center"/>
          </w:tcPr>
          <w:p w14:paraId="7F068910" w14:textId="5B9E30C5" w:rsidR="0092197D" w:rsidRDefault="0092197D" w:rsidP="0092197D">
            <w:pPr>
              <w:pStyle w:val="TabColor"/>
            </w:pPr>
            <w:r>
              <w:t>=</w:t>
            </w:r>
          </w:p>
        </w:tc>
        <w:tc>
          <w:tcPr>
            <w:tcW w:w="850" w:type="dxa"/>
            <w:vAlign w:val="center"/>
          </w:tcPr>
          <w:p w14:paraId="38C5173C" w14:textId="77777777" w:rsidR="0092197D" w:rsidRDefault="0092197D" w:rsidP="0092197D">
            <w:pPr>
              <w:pStyle w:val="TabColor"/>
            </w:pPr>
            <w:r>
              <w:t>Vektor</w:t>
            </w:r>
          </w:p>
        </w:tc>
        <w:tc>
          <w:tcPr>
            <w:tcW w:w="284" w:type="dxa"/>
            <w:vAlign w:val="center"/>
          </w:tcPr>
          <w:p w14:paraId="7C192C57" w14:textId="77777777" w:rsidR="0092197D" w:rsidRDefault="0092197D" w:rsidP="0092197D">
            <w:pPr>
              <w:pStyle w:val="TabColor"/>
            </w:pPr>
            <w:r>
              <w:t>+</w:t>
            </w:r>
          </w:p>
        </w:tc>
        <w:tc>
          <w:tcPr>
            <w:tcW w:w="1564" w:type="dxa"/>
            <w:vAlign w:val="center"/>
          </w:tcPr>
          <w:p w14:paraId="6CC6F3BF" w14:textId="3D70429B" w:rsidR="0092197D" w:rsidRPr="00CE57B9" w:rsidRDefault="0092197D" w:rsidP="0092197D">
            <w:pPr>
              <w:pStyle w:val="TabColor"/>
              <w:ind w:left="114" w:hanging="114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Attribut: dim </w:t>
            </w:r>
            <w:r>
              <w:rPr>
                <w:sz w:val="16"/>
                <w:szCs w:val="16"/>
              </w:rPr>
              <w:br/>
            </w:r>
            <w:r w:rsidRPr="00CE57B9">
              <w:rPr>
                <w:sz w:val="14"/>
                <w:szCs w:val="14"/>
              </w:rPr>
              <w:t>(Vektor</w:t>
            </w:r>
            <w:r>
              <w:rPr>
                <w:sz w:val="14"/>
                <w:szCs w:val="14"/>
              </w:rPr>
              <w:t xml:space="preserve"> der Länge 2</w:t>
            </w:r>
            <w:r w:rsidRPr="00CE57B9">
              <w:rPr>
                <w:sz w:val="14"/>
                <w:szCs w:val="14"/>
              </w:rPr>
              <w:t>)</w:t>
            </w:r>
          </w:p>
        </w:tc>
        <w:tc>
          <w:tcPr>
            <w:tcW w:w="271" w:type="dxa"/>
            <w:vAlign w:val="center"/>
          </w:tcPr>
          <w:p w14:paraId="2781E731" w14:textId="77777777" w:rsidR="0092197D" w:rsidRDefault="0092197D" w:rsidP="0092197D">
            <w:pPr>
              <w:pStyle w:val="TabColor"/>
            </w:pPr>
            <w:r>
              <w:t>+</w:t>
            </w:r>
          </w:p>
        </w:tc>
        <w:tc>
          <w:tcPr>
            <w:tcW w:w="1430" w:type="dxa"/>
            <w:vAlign w:val="center"/>
          </w:tcPr>
          <w:p w14:paraId="3D8EFF91" w14:textId="757D6C47" w:rsidR="0092197D" w:rsidRPr="00CE57B9" w:rsidRDefault="0092197D" w:rsidP="0092197D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>Attribut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  <w:t>class =</w:t>
            </w:r>
            <w:r w:rsidRPr="00CE57B9">
              <w:rPr>
                <w:sz w:val="16"/>
                <w:szCs w:val="16"/>
              </w:rPr>
              <w:t xml:space="preserve"> </w:t>
            </w:r>
            <w:r w:rsidRPr="0092197D">
              <w:rPr>
                <w:rFonts w:ascii="Consolas" w:hAnsi="Consolas"/>
                <w:sz w:val="16"/>
                <w:szCs w:val="16"/>
              </w:rPr>
              <w:t>"matrix“</w:t>
            </w:r>
          </w:p>
        </w:tc>
        <w:tc>
          <w:tcPr>
            <w:tcW w:w="427" w:type="dxa"/>
            <w:vAlign w:val="center"/>
          </w:tcPr>
          <w:p w14:paraId="3ED411B0" w14:textId="24BAE15F" w:rsidR="0092197D" w:rsidRPr="00CE57B9" w:rsidRDefault="0092197D" w:rsidP="0092197D">
            <w:pPr>
              <w:pStyle w:val="TabColor"/>
              <w:rPr>
                <w:sz w:val="16"/>
                <w:szCs w:val="16"/>
              </w:rPr>
            </w:pPr>
            <w:r>
              <w:t>+</w:t>
            </w:r>
          </w:p>
        </w:tc>
        <w:tc>
          <w:tcPr>
            <w:tcW w:w="1837" w:type="dxa"/>
            <w:vAlign w:val="center"/>
          </w:tcPr>
          <w:p w14:paraId="68B7547E" w14:textId="3064CE2F" w:rsidR="0092197D" w:rsidRPr="00CE57B9" w:rsidRDefault="0092197D" w:rsidP="0092197D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Optionales Attribut: </w:t>
            </w:r>
            <w:r>
              <w:rPr>
                <w:sz w:val="16"/>
                <w:szCs w:val="16"/>
              </w:rPr>
              <w:t>„</w:t>
            </w:r>
            <w:r w:rsidRPr="00CE57B9">
              <w:rPr>
                <w:sz w:val="16"/>
                <w:szCs w:val="16"/>
              </w:rPr>
              <w:t>dimnames</w:t>
            </w:r>
            <w:r>
              <w:rPr>
                <w:sz w:val="16"/>
                <w:szCs w:val="16"/>
              </w:rPr>
              <w:t>“</w:t>
            </w:r>
          </w:p>
        </w:tc>
      </w:tr>
    </w:tbl>
    <w:p w14:paraId="154A311E" w14:textId="31304D05" w:rsidR="00354ED4" w:rsidRDefault="00354ED4" w:rsidP="0023170D">
      <w:pPr>
        <w:pStyle w:val="berschrift3"/>
      </w:pPr>
      <w:bookmarkStart w:id="28" w:name="_Toc21086812"/>
      <w:r>
        <w:t>Matrizen erzeugen</w:t>
      </w:r>
      <w:bookmarkEnd w:id="28"/>
    </w:p>
    <w:p w14:paraId="42FAA010" w14:textId="29F8E945" w:rsidR="00A6051B" w:rsidRDefault="00A6051B" w:rsidP="00A6051B">
      <w:r>
        <w:t xml:space="preserve">In R können Matrizen </w:t>
      </w:r>
      <w:r w:rsidR="00904F3D">
        <w:t xml:space="preserve">u. a. </w:t>
      </w:r>
      <w:r>
        <w:t>erzeugt werden durch:</w:t>
      </w:r>
    </w:p>
    <w:p w14:paraId="316A416B" w14:textId="4D19C75E" w:rsidR="00A6051B" w:rsidRPr="00A6051B" w:rsidRDefault="00A6051B" w:rsidP="00A6051B">
      <w:pPr>
        <w:pStyle w:val="QWord"/>
        <w:rPr>
          <w:lang w:val="en-US"/>
        </w:rPr>
      </w:pPr>
      <w:r w:rsidRPr="00A6051B">
        <w:rPr>
          <w:lang w:val="en-US"/>
        </w:rPr>
        <w:t>matrix(data = NA, nrow = 1, ncol = 1, byrow = FALSE, dimnames = NULL)</w:t>
      </w:r>
    </w:p>
    <w:tbl>
      <w:tblPr>
        <w:tblStyle w:val="Gitternetztabelle2Akz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082"/>
      </w:tblGrid>
      <w:tr w:rsidR="00A6051B" w14:paraId="62C20CB1" w14:textId="77777777" w:rsidTr="00210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45C8122" w14:textId="77777777" w:rsidR="00A6051B" w:rsidRPr="00C76BA7" w:rsidRDefault="00A6051B" w:rsidP="0021095E">
            <w:pPr>
              <w:pStyle w:val="QWord"/>
              <w:rPr>
                <w:b w:val="0"/>
                <w:sz w:val="18"/>
                <w:szCs w:val="18"/>
              </w:rPr>
            </w:pPr>
            <w:r w:rsidRPr="00C76BA7">
              <w:rPr>
                <w:b w:val="0"/>
                <w:sz w:val="18"/>
                <w:szCs w:val="18"/>
              </w:rPr>
              <w:t>data</w:t>
            </w:r>
          </w:p>
        </w:tc>
        <w:tc>
          <w:tcPr>
            <w:tcW w:w="708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BD2D854" w14:textId="77777777" w:rsidR="00A6051B" w:rsidRPr="00E90F4D" w:rsidRDefault="00A6051B" w:rsidP="002109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E90F4D">
              <w:rPr>
                <w:b w:val="0"/>
                <w:sz w:val="18"/>
                <w:szCs w:val="18"/>
              </w:rPr>
              <w:t>zugrundeliegender Datenvektor</w:t>
            </w:r>
          </w:p>
        </w:tc>
      </w:tr>
      <w:tr w:rsidR="00A6051B" w14:paraId="4812CFB8" w14:textId="77777777" w:rsidTr="00210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96DDE02" w14:textId="77777777" w:rsidR="00A6051B" w:rsidRPr="00C76BA7" w:rsidRDefault="00A6051B" w:rsidP="0021095E">
            <w:pPr>
              <w:pStyle w:val="QWord"/>
              <w:rPr>
                <w:b w:val="0"/>
                <w:sz w:val="18"/>
                <w:szCs w:val="18"/>
              </w:rPr>
            </w:pPr>
            <w:r w:rsidRPr="00C76BA7">
              <w:rPr>
                <w:b w:val="0"/>
                <w:sz w:val="18"/>
                <w:szCs w:val="18"/>
              </w:rPr>
              <w:t>nrow</w:t>
            </w:r>
          </w:p>
        </w:tc>
        <w:tc>
          <w:tcPr>
            <w:tcW w:w="7082" w:type="dxa"/>
          </w:tcPr>
          <w:p w14:paraId="16EAC84C" w14:textId="77777777" w:rsidR="00A6051B" w:rsidRPr="00E90F4D" w:rsidRDefault="00A6051B" w:rsidP="00210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90F4D">
              <w:rPr>
                <w:sz w:val="18"/>
                <w:szCs w:val="18"/>
              </w:rPr>
              <w:t>Anzahl der Zeilen</w:t>
            </w:r>
          </w:p>
        </w:tc>
      </w:tr>
      <w:tr w:rsidR="00A6051B" w14:paraId="4723B40B" w14:textId="77777777" w:rsidTr="00210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B7A3F5" w14:textId="77777777" w:rsidR="00A6051B" w:rsidRPr="00C76BA7" w:rsidRDefault="00A6051B" w:rsidP="0021095E">
            <w:pPr>
              <w:pStyle w:val="QWord"/>
              <w:rPr>
                <w:b w:val="0"/>
                <w:sz w:val="18"/>
                <w:szCs w:val="18"/>
              </w:rPr>
            </w:pPr>
            <w:r w:rsidRPr="00C76BA7">
              <w:rPr>
                <w:b w:val="0"/>
                <w:sz w:val="18"/>
                <w:szCs w:val="18"/>
              </w:rPr>
              <w:t>ncol</w:t>
            </w:r>
          </w:p>
        </w:tc>
        <w:tc>
          <w:tcPr>
            <w:tcW w:w="7082" w:type="dxa"/>
          </w:tcPr>
          <w:p w14:paraId="6419A6DF" w14:textId="77777777" w:rsidR="00A6051B" w:rsidRPr="00E90F4D" w:rsidRDefault="00A6051B" w:rsidP="00210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Anzahl</w:t>
            </w:r>
            <w:r w:rsidRPr="00E90F4D">
              <w:rPr>
                <w:sz w:val="18"/>
                <w:szCs w:val="18"/>
              </w:rPr>
              <w:t xml:space="preserve"> der Spalten</w:t>
            </w:r>
          </w:p>
        </w:tc>
      </w:tr>
      <w:tr w:rsidR="00A6051B" w14:paraId="7B5633AE" w14:textId="77777777" w:rsidTr="00210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FBEED93" w14:textId="77777777" w:rsidR="00A6051B" w:rsidRPr="00C76BA7" w:rsidRDefault="00A6051B" w:rsidP="0021095E">
            <w:pPr>
              <w:pStyle w:val="QWord"/>
              <w:rPr>
                <w:b w:val="0"/>
                <w:sz w:val="18"/>
                <w:szCs w:val="18"/>
              </w:rPr>
            </w:pPr>
            <w:r w:rsidRPr="00C76BA7">
              <w:rPr>
                <w:b w:val="0"/>
                <w:sz w:val="18"/>
                <w:szCs w:val="18"/>
              </w:rPr>
              <w:t>byrow</w:t>
            </w:r>
          </w:p>
        </w:tc>
        <w:tc>
          <w:tcPr>
            <w:tcW w:w="7082" w:type="dxa"/>
          </w:tcPr>
          <w:p w14:paraId="1AAD099B" w14:textId="77777777" w:rsidR="00A6051B" w:rsidRPr="00E90F4D" w:rsidRDefault="00A6051B" w:rsidP="00210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90F4D">
              <w:rPr>
                <w:sz w:val="18"/>
                <w:szCs w:val="18"/>
              </w:rPr>
              <w:t>Falls TRUE, wird der Datenvektor zeilenweise interpretiert, sonst spaltenweise</w:t>
            </w:r>
          </w:p>
        </w:tc>
      </w:tr>
      <w:tr w:rsidR="00A6051B" w14:paraId="05CDC3B4" w14:textId="77777777" w:rsidTr="00210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5099924" w14:textId="77777777" w:rsidR="00A6051B" w:rsidRPr="00C76BA7" w:rsidRDefault="00A6051B" w:rsidP="0021095E">
            <w:pPr>
              <w:pStyle w:val="QWord"/>
              <w:rPr>
                <w:b w:val="0"/>
                <w:sz w:val="18"/>
                <w:szCs w:val="18"/>
              </w:rPr>
            </w:pPr>
            <w:r w:rsidRPr="00C76BA7">
              <w:rPr>
                <w:b w:val="0"/>
                <w:sz w:val="18"/>
                <w:szCs w:val="18"/>
              </w:rPr>
              <w:t>dimnames</w:t>
            </w:r>
          </w:p>
        </w:tc>
        <w:tc>
          <w:tcPr>
            <w:tcW w:w="7082" w:type="dxa"/>
          </w:tcPr>
          <w:p w14:paraId="4C44C887" w14:textId="77777777" w:rsidR="00A6051B" w:rsidRPr="00E90F4D" w:rsidRDefault="00A6051B" w:rsidP="0021095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90F4D">
              <w:rPr>
                <w:sz w:val="18"/>
                <w:szCs w:val="18"/>
              </w:rPr>
              <w:t>Setzt das Attribut</w:t>
            </w:r>
            <w:r>
              <w:rPr>
                <w:sz w:val="18"/>
                <w:szCs w:val="18"/>
              </w:rPr>
              <w:t xml:space="preserve"> “dimnames“, mit dem Namen für die Matrixdimensionen  gesetzt werden können: siehe </w:t>
            </w:r>
            <w:r w:rsidRPr="00E90F4D">
              <w:rPr>
                <w:rFonts w:ascii="Consolas" w:hAnsi="Consolas"/>
                <w:sz w:val="18"/>
                <w:szCs w:val="18"/>
              </w:rPr>
              <w:t>?matrix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14:paraId="41D99001" w14:textId="00C5893F" w:rsidR="00A6051B" w:rsidRDefault="00A6051B" w:rsidP="00A6051B">
      <w:pPr>
        <w:pStyle w:val="Beschriftung"/>
      </w:pPr>
      <w:r>
        <w:t xml:space="preserve">Tabelle </w:t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STYLEREF 1 \s </w:instrText>
      </w:r>
      <w:r w:rsidR="00C36EA8">
        <w:rPr>
          <w:noProof/>
        </w:rPr>
        <w:fldChar w:fldCharType="separate"/>
      </w:r>
      <w:r w:rsidR="001E1011">
        <w:rPr>
          <w:noProof/>
        </w:rPr>
        <w:t>1</w:t>
      </w:r>
      <w:r w:rsidR="00C36EA8">
        <w:rPr>
          <w:noProof/>
        </w:rPr>
        <w:fldChar w:fldCharType="end"/>
      </w:r>
      <w:r>
        <w:noBreakHyphen/>
      </w:r>
      <w:r w:rsidR="00C36EA8">
        <w:rPr>
          <w:noProof/>
        </w:rPr>
        <w:fldChar w:fldCharType="begin"/>
      </w:r>
      <w:r w:rsidR="00C36EA8">
        <w:rPr>
          <w:noProof/>
        </w:rPr>
        <w:instrText xml:space="preserve"> SEQ Tabelle \* ARABIC \s 1 </w:instrText>
      </w:r>
      <w:r w:rsidR="00C36EA8">
        <w:rPr>
          <w:noProof/>
        </w:rPr>
        <w:fldChar w:fldCharType="separate"/>
      </w:r>
      <w:r w:rsidR="001E1011">
        <w:rPr>
          <w:noProof/>
        </w:rPr>
        <w:t>3</w:t>
      </w:r>
      <w:r w:rsidR="00C36EA8">
        <w:rPr>
          <w:noProof/>
        </w:rPr>
        <w:fldChar w:fldCharType="end"/>
      </w:r>
      <w:r>
        <w:t xml:space="preserve">: Argumente </w:t>
      </w:r>
      <w:r w:rsidR="00904F3D">
        <w:t>der Funktion m</w:t>
      </w:r>
      <w:r>
        <w:t>atrix</w:t>
      </w:r>
      <w:r w:rsidR="00904F3D">
        <w:t>()</w:t>
      </w:r>
    </w:p>
    <w:p w14:paraId="2128FE78" w14:textId="77777777" w:rsidR="00A6051B" w:rsidRPr="002C5502" w:rsidRDefault="00A6051B" w:rsidP="00A6051B">
      <w:r>
        <w:t xml:space="preserve">Da in </w:t>
      </w:r>
      <w:r w:rsidRPr="00C76BA7">
        <w:rPr>
          <w:rStyle w:val="QWordZchn"/>
        </w:rPr>
        <w:t>matrix()</w:t>
      </w:r>
      <w:r>
        <w:t xml:space="preserve"> alle Argumente optional sind, ergibt sich im einfachsten Fall:</w:t>
      </w:r>
    </w:p>
    <w:p w14:paraId="3CB6FFC9" w14:textId="77777777" w:rsidR="00A6051B" w:rsidRPr="00DF6DAD" w:rsidRDefault="00A6051B" w:rsidP="00A6051B">
      <w:pPr>
        <w:pStyle w:val="QT3"/>
      </w:pPr>
      <w:r w:rsidRPr="00DF6DAD">
        <w:t>&gt; matrix()</w:t>
      </w:r>
    </w:p>
    <w:p w14:paraId="537F92B7" w14:textId="77777777" w:rsidR="00A6051B" w:rsidRPr="00DF6DAD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DF6DAD">
        <w:rPr>
          <w:color w:val="000000"/>
          <w:bdr w:val="none" w:sz="0" w:space="0" w:color="auto" w:frame="1"/>
        </w:rPr>
        <w:t xml:space="preserve">     [,1]</w:t>
      </w:r>
    </w:p>
    <w:p w14:paraId="602C685F" w14:textId="77777777" w:rsidR="00A6051B" w:rsidRPr="00DF6DAD" w:rsidRDefault="00A6051B" w:rsidP="00A6051B">
      <w:pPr>
        <w:pStyle w:val="QT3"/>
        <w:rPr>
          <w:color w:val="000000"/>
        </w:rPr>
      </w:pPr>
      <w:r w:rsidRPr="00DF6DAD">
        <w:rPr>
          <w:color w:val="000000"/>
          <w:bdr w:val="none" w:sz="0" w:space="0" w:color="auto" w:frame="1"/>
        </w:rPr>
        <w:t>[1,]   NA</w:t>
      </w:r>
    </w:p>
    <w:p w14:paraId="0A7F58B5" w14:textId="352EE1DF" w:rsidR="00904F3D" w:rsidRDefault="00A6051B" w:rsidP="0023170D">
      <w:r>
        <w:t>Im nächsten Beispiel sehen wir, dass die Daten spaltenweise eingelesen werden:</w:t>
      </w:r>
    </w:p>
    <w:p w14:paraId="365534AD" w14:textId="773D6CAE" w:rsidR="00904F3D" w:rsidRPr="00904F3D" w:rsidRDefault="00904F3D" w:rsidP="0023170D">
      <w:pPr>
        <w:pStyle w:val="QT3"/>
      </w:pPr>
      <w:r w:rsidRPr="00904F3D">
        <w:t>&gt; A &lt;- matrix(1:6, nrow=2)</w:t>
      </w:r>
    </w:p>
    <w:p w14:paraId="7DD2A583" w14:textId="77777777" w:rsidR="00904F3D" w:rsidRPr="00904F3D" w:rsidRDefault="00904F3D" w:rsidP="0023170D">
      <w:pPr>
        <w:pStyle w:val="QT3"/>
      </w:pPr>
      <w:r w:rsidRPr="00904F3D">
        <w:t>&gt; A</w:t>
      </w:r>
    </w:p>
    <w:p w14:paraId="15249C89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 xml:space="preserve">     [,1] [,2] [,3]</w:t>
      </w:r>
    </w:p>
    <w:p w14:paraId="3895F6AE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>[1,]    1    3    5</w:t>
      </w:r>
    </w:p>
    <w:p w14:paraId="6C2552EA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>[2,]    2    4    6</w:t>
      </w:r>
    </w:p>
    <w:p w14:paraId="6EEAD5D0" w14:textId="77777777" w:rsidR="00904F3D" w:rsidRPr="00904F3D" w:rsidRDefault="00904F3D" w:rsidP="0023170D">
      <w:pPr>
        <w:pStyle w:val="QT3"/>
      </w:pPr>
      <w:r w:rsidRPr="00904F3D">
        <w:t>&gt; str(A)</w:t>
      </w:r>
    </w:p>
    <w:p w14:paraId="421981AD" w14:textId="5D8F0A59" w:rsid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 xml:space="preserve"> int [1:2, 1:3] 1 2 3 4 5 6</w:t>
      </w:r>
    </w:p>
    <w:p w14:paraId="5403E673" w14:textId="77777777" w:rsidR="00A6051B" w:rsidRDefault="00A6051B" w:rsidP="00A6051B">
      <w:r>
        <w:t xml:space="preserve">Durch </w:t>
      </w:r>
      <w:r w:rsidRPr="00C76BA7">
        <w:rPr>
          <w:rStyle w:val="QWordZchn"/>
        </w:rPr>
        <w:t>byrow</w:t>
      </w:r>
      <w:r>
        <w:rPr>
          <w:rStyle w:val="QWordZchn"/>
        </w:rPr>
        <w:t>=</w:t>
      </w:r>
      <w:r w:rsidRPr="00C76BA7">
        <w:rPr>
          <w:rStyle w:val="QWordZchn"/>
        </w:rPr>
        <w:t>TRUE</w:t>
      </w:r>
      <w:r>
        <w:t xml:space="preserve"> kann dies geändert werden:</w:t>
      </w:r>
    </w:p>
    <w:p w14:paraId="608D6251" w14:textId="77777777" w:rsidR="00904F3D" w:rsidRPr="00904F3D" w:rsidRDefault="00904F3D" w:rsidP="0023170D">
      <w:pPr>
        <w:pStyle w:val="QT3"/>
      </w:pPr>
      <w:r w:rsidRPr="00904F3D">
        <w:t>&gt; B &lt;- matrix(1:6, nrow=2, byrow = TRUE)</w:t>
      </w:r>
    </w:p>
    <w:p w14:paraId="2B019458" w14:textId="77777777" w:rsidR="00904F3D" w:rsidRPr="00904F3D" w:rsidRDefault="00904F3D" w:rsidP="0023170D">
      <w:pPr>
        <w:pStyle w:val="QT3"/>
      </w:pPr>
      <w:r w:rsidRPr="00904F3D">
        <w:t>&gt; B</w:t>
      </w:r>
    </w:p>
    <w:p w14:paraId="76A4C26A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 xml:space="preserve">     [,1] [,2] [,3]</w:t>
      </w:r>
    </w:p>
    <w:p w14:paraId="29C36388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>[1,]    1    2    3</w:t>
      </w:r>
    </w:p>
    <w:p w14:paraId="47CE182C" w14:textId="77777777" w:rsidR="00904F3D" w:rsidRPr="00904F3D" w:rsidRDefault="00904F3D" w:rsidP="0023170D">
      <w:pPr>
        <w:pStyle w:val="QT3"/>
        <w:rPr>
          <w:color w:val="000000"/>
          <w:bdr w:val="none" w:sz="0" w:space="0" w:color="auto" w:frame="1"/>
        </w:rPr>
      </w:pPr>
      <w:r w:rsidRPr="00904F3D">
        <w:rPr>
          <w:color w:val="000000"/>
          <w:bdr w:val="none" w:sz="0" w:space="0" w:color="auto" w:frame="1"/>
        </w:rPr>
        <w:t>[2,]    4    5    6</w:t>
      </w:r>
    </w:p>
    <w:p w14:paraId="48821990" w14:textId="77777777" w:rsidR="00904F3D" w:rsidRPr="00904F3D" w:rsidRDefault="00904F3D" w:rsidP="0023170D">
      <w:pPr>
        <w:pStyle w:val="QT3"/>
      </w:pPr>
      <w:r w:rsidRPr="00904F3D">
        <w:t>&gt; str(B)</w:t>
      </w:r>
    </w:p>
    <w:p w14:paraId="421B9163" w14:textId="77777777" w:rsidR="00904F3D" w:rsidRPr="00904F3D" w:rsidRDefault="00904F3D" w:rsidP="0023170D">
      <w:pPr>
        <w:pStyle w:val="QT3"/>
        <w:rPr>
          <w:color w:val="000000"/>
        </w:rPr>
      </w:pPr>
      <w:r w:rsidRPr="00904F3D">
        <w:rPr>
          <w:color w:val="000000"/>
          <w:bdr w:val="none" w:sz="0" w:space="0" w:color="auto" w:frame="1"/>
        </w:rPr>
        <w:t xml:space="preserve"> int [1:2, 1:3] 1 4 2 5 3 6</w:t>
      </w:r>
    </w:p>
    <w:p w14:paraId="6A60FC52" w14:textId="77777777" w:rsidR="00A6051B" w:rsidRPr="00727E99" w:rsidRDefault="00A6051B" w:rsidP="00A6051B">
      <w:r>
        <w:t xml:space="preserve">Intern wird jedoch eine Matrix stets spaltenweise im Speicher abgelegt. Also sind für eine 2×3-Matrix wie A (d.h. zwei Zeilen und drei Spalten) die Elemente: </w:t>
      </w:r>
      <w:r w:rsidRPr="00727E99">
        <w:rPr>
          <w:rStyle w:val="QWordZchn"/>
        </w:rPr>
        <w:t>A[1,1], A[2,1], A[1,2], A[2,2], A[1,3], A[2,3]</w:t>
      </w:r>
      <w:r w:rsidRPr="00727E99">
        <w:t xml:space="preserve"> in aufeinanderfolgenden Speicherbereichen abgelegt.</w:t>
      </w:r>
    </w:p>
    <w:p w14:paraId="25BCD565" w14:textId="77777777" w:rsidR="00A6051B" w:rsidRDefault="00A6051B" w:rsidP="00A6051B">
      <w:r>
        <w:t xml:space="preserve">Mit </w:t>
      </w:r>
      <w:r w:rsidRPr="00626E4B">
        <w:rPr>
          <w:rStyle w:val="QWordZchn"/>
        </w:rPr>
        <w:t>cbind()</w:t>
      </w:r>
      <w:r>
        <w:t xml:space="preserve"> (column bind) erhält man das gleiche Ergebnis:</w:t>
      </w:r>
    </w:p>
    <w:p w14:paraId="585343FB" w14:textId="77777777" w:rsidR="00A6051B" w:rsidRPr="004F0EE8" w:rsidRDefault="00A6051B" w:rsidP="00A6051B">
      <w:pPr>
        <w:pStyle w:val="QT3"/>
      </w:pPr>
      <w:r w:rsidRPr="004F0EE8">
        <w:t>&gt; C &lt;- cbind(1:2,3:4,5:6)</w:t>
      </w:r>
    </w:p>
    <w:p w14:paraId="0D63C82E" w14:textId="77777777" w:rsidR="00A6051B" w:rsidRPr="004F0EE8" w:rsidRDefault="00A6051B" w:rsidP="00A6051B">
      <w:pPr>
        <w:pStyle w:val="QT3"/>
      </w:pPr>
      <w:r w:rsidRPr="004F0EE8">
        <w:t>&gt; C</w:t>
      </w:r>
    </w:p>
    <w:p w14:paraId="480357F0" w14:textId="77777777" w:rsidR="00A6051B" w:rsidRPr="004F0EE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4F0EE8">
        <w:rPr>
          <w:color w:val="000000"/>
          <w:bdr w:val="none" w:sz="0" w:space="0" w:color="auto" w:frame="1"/>
        </w:rPr>
        <w:t xml:space="preserve">     [,1] [,2] [,3]</w:t>
      </w:r>
    </w:p>
    <w:p w14:paraId="43517A1D" w14:textId="77777777" w:rsidR="00A6051B" w:rsidRPr="004F0EE8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4F0EE8">
        <w:rPr>
          <w:color w:val="000000"/>
          <w:bdr w:val="none" w:sz="0" w:space="0" w:color="auto" w:frame="1"/>
        </w:rPr>
        <w:t>[1,]    1    3    5</w:t>
      </w:r>
    </w:p>
    <w:p w14:paraId="27C681E7" w14:textId="77777777" w:rsidR="00A6051B" w:rsidRPr="004F0EE8" w:rsidRDefault="00A6051B" w:rsidP="00A6051B">
      <w:pPr>
        <w:pStyle w:val="QT3"/>
        <w:rPr>
          <w:color w:val="000000"/>
        </w:rPr>
      </w:pPr>
      <w:r w:rsidRPr="004F0EE8">
        <w:rPr>
          <w:color w:val="000000"/>
          <w:bdr w:val="none" w:sz="0" w:space="0" w:color="auto" w:frame="1"/>
        </w:rPr>
        <w:t>[2,]    2    4    6</w:t>
      </w:r>
    </w:p>
    <w:p w14:paraId="05724CD2" w14:textId="77777777" w:rsidR="00A6051B" w:rsidRDefault="00A6051B" w:rsidP="00A6051B">
      <w:r>
        <w:t xml:space="preserve">Alternativ kann auch </w:t>
      </w:r>
      <w:r w:rsidRPr="00626E4B">
        <w:rPr>
          <w:rStyle w:val="QWordZchn"/>
        </w:rPr>
        <w:t>rbind()</w:t>
      </w:r>
      <w:r>
        <w:t xml:space="preserve"> (row bind)</w:t>
      </w:r>
    </w:p>
    <w:p w14:paraId="0CF9B5DC" w14:textId="77777777" w:rsidR="00A6051B" w:rsidRPr="00626E4B" w:rsidRDefault="00A6051B" w:rsidP="00A6051B">
      <w:pPr>
        <w:pStyle w:val="QT3"/>
      </w:pPr>
      <w:r w:rsidRPr="00626E4B">
        <w:t>&gt; D &lt;- rbind(c(1,3,5), c(2,4,6))</w:t>
      </w:r>
    </w:p>
    <w:p w14:paraId="62C27AC8" w14:textId="77777777" w:rsidR="00A6051B" w:rsidRPr="00626E4B" w:rsidRDefault="00A6051B" w:rsidP="00A6051B">
      <w:pPr>
        <w:pStyle w:val="QT3"/>
      </w:pPr>
      <w:r w:rsidRPr="00626E4B">
        <w:t>&gt; D</w:t>
      </w:r>
    </w:p>
    <w:p w14:paraId="59ED3DE5" w14:textId="77777777" w:rsidR="00A6051B" w:rsidRPr="00626E4B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626E4B">
        <w:rPr>
          <w:color w:val="000000"/>
          <w:bdr w:val="none" w:sz="0" w:space="0" w:color="auto" w:frame="1"/>
        </w:rPr>
        <w:t xml:space="preserve">     [,1] [,2] [,3]</w:t>
      </w:r>
    </w:p>
    <w:p w14:paraId="7D6C61F7" w14:textId="77777777" w:rsidR="00A6051B" w:rsidRPr="00626E4B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626E4B">
        <w:rPr>
          <w:color w:val="000000"/>
          <w:bdr w:val="none" w:sz="0" w:space="0" w:color="auto" w:frame="1"/>
        </w:rPr>
        <w:t>[1,]    1    3    5</w:t>
      </w:r>
    </w:p>
    <w:p w14:paraId="41F73086" w14:textId="77777777" w:rsidR="00A6051B" w:rsidRPr="00626E4B" w:rsidRDefault="00A6051B" w:rsidP="00A6051B">
      <w:pPr>
        <w:pStyle w:val="QT3"/>
        <w:rPr>
          <w:color w:val="000000"/>
        </w:rPr>
      </w:pPr>
      <w:r w:rsidRPr="00626E4B">
        <w:rPr>
          <w:color w:val="000000"/>
          <w:bdr w:val="none" w:sz="0" w:space="0" w:color="auto" w:frame="1"/>
        </w:rPr>
        <w:t>[2,]    2    4    6</w:t>
      </w:r>
    </w:p>
    <w:p w14:paraId="430D5ED2" w14:textId="77777777" w:rsidR="00A6051B" w:rsidRDefault="00A6051B" w:rsidP="00A6051B">
      <w:r>
        <w:t xml:space="preserve">Einen kleinen Unterschied gibt es allerdings: da wir nicht </w:t>
      </w:r>
      <w:r w:rsidRPr="00626E4B">
        <w:rPr>
          <w:rStyle w:val="QWordZchn"/>
        </w:rPr>
        <w:t>rbind(c(1L,3L,5L), c(2L,4L,6L))</w:t>
      </w:r>
      <w:r>
        <w:t xml:space="preserve"> geschrieben haben, ist der zugrundeliegende Datentyp nun </w:t>
      </w:r>
      <w:r w:rsidRPr="00626E4B">
        <w:rPr>
          <w:rStyle w:val="QWordZchn"/>
        </w:rPr>
        <w:t>double</w:t>
      </w:r>
      <w:r>
        <w:t xml:space="preserve"> und nicht wie vorher </w:t>
      </w:r>
      <w:r w:rsidRPr="00626E4B">
        <w:rPr>
          <w:rStyle w:val="QWordZchn"/>
        </w:rPr>
        <w:t>integer</w:t>
      </w:r>
      <w:r>
        <w:t>.</w:t>
      </w:r>
    </w:p>
    <w:p w14:paraId="72FB6578" w14:textId="77777777" w:rsidR="00A6051B" w:rsidRDefault="00A6051B" w:rsidP="00A6051B">
      <w:r>
        <w:t>Auf die einzelnen Elemente kann wie gewohnt zugegriffen werden:</w:t>
      </w:r>
    </w:p>
    <w:p w14:paraId="31709BDD" w14:textId="77777777" w:rsidR="00A6051B" w:rsidRPr="00626E4B" w:rsidRDefault="00A6051B" w:rsidP="00A6051B">
      <w:pPr>
        <w:pStyle w:val="QT3"/>
      </w:pPr>
      <w:r w:rsidRPr="00626E4B">
        <w:t>&gt; D[2,3] &lt;- 24</w:t>
      </w:r>
    </w:p>
    <w:p w14:paraId="48183D15" w14:textId="77777777" w:rsidR="00A6051B" w:rsidRPr="00626E4B" w:rsidRDefault="00A6051B" w:rsidP="00A6051B">
      <w:pPr>
        <w:pStyle w:val="QT3"/>
      </w:pPr>
      <w:r w:rsidRPr="00626E4B">
        <w:t>&gt; D</w:t>
      </w:r>
    </w:p>
    <w:p w14:paraId="64EC39A0" w14:textId="77777777" w:rsidR="00A6051B" w:rsidRPr="00626E4B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626E4B">
        <w:rPr>
          <w:color w:val="000000"/>
          <w:bdr w:val="none" w:sz="0" w:space="0" w:color="auto" w:frame="1"/>
        </w:rPr>
        <w:t xml:space="preserve">     [,1] [,2] [,3]</w:t>
      </w:r>
    </w:p>
    <w:p w14:paraId="556B97A6" w14:textId="77777777" w:rsidR="00A6051B" w:rsidRPr="00626E4B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626E4B">
        <w:rPr>
          <w:color w:val="000000"/>
          <w:bdr w:val="none" w:sz="0" w:space="0" w:color="auto" w:frame="1"/>
        </w:rPr>
        <w:t>[1,]    1    3    5</w:t>
      </w:r>
    </w:p>
    <w:p w14:paraId="3C938461" w14:textId="1E382E0A" w:rsidR="00A6051B" w:rsidRDefault="00A6051B" w:rsidP="0023170D">
      <w:pPr>
        <w:pStyle w:val="QT3"/>
      </w:pPr>
      <w:r w:rsidRPr="00626E4B">
        <w:rPr>
          <w:color w:val="000000"/>
          <w:bdr w:val="none" w:sz="0" w:space="0" w:color="auto" w:frame="1"/>
        </w:rPr>
        <w:t>[2,]    2    4   24</w:t>
      </w:r>
    </w:p>
    <w:p w14:paraId="024A482C" w14:textId="77777777" w:rsidR="00A6051B" w:rsidRDefault="00A6051B" w:rsidP="00A6051B">
      <w:pPr>
        <w:pStyle w:val="FragenText"/>
      </w:pPr>
      <w:r>
        <w:t>Frage</w:t>
      </w:r>
    </w:p>
    <w:p w14:paraId="76BF65AC" w14:textId="77777777" w:rsidR="00A6051B" w:rsidRDefault="00A6051B" w:rsidP="00A6051B">
      <w:pPr>
        <w:pStyle w:val="Aufzhl"/>
      </w:pPr>
      <w:r>
        <w:t xml:space="preserve">Durch </w:t>
      </w:r>
      <w:r w:rsidRPr="001E675A">
        <w:rPr>
          <w:rStyle w:val="QWordZchn"/>
        </w:rPr>
        <w:t>A &lt;- matrix(1:6, nrow=2); A[1,1] = 3</w:t>
      </w:r>
      <w:r>
        <w:t xml:space="preserve"> wird auf jeden Fall die Matrix A umkopiert, wieso?</w:t>
      </w:r>
    </w:p>
    <w:p w14:paraId="27AC5F57" w14:textId="3EEFD552" w:rsidR="00A6051B" w:rsidRDefault="00A6051B" w:rsidP="00A6051B">
      <w:r>
        <w:t xml:space="preserve"> </w:t>
      </w:r>
    </w:p>
    <w:p w14:paraId="11D77964" w14:textId="77777777" w:rsidR="00904F3D" w:rsidRDefault="00904F3D" w:rsidP="00A6051B"/>
    <w:p w14:paraId="10FC5FC4" w14:textId="10762D81" w:rsidR="00A6051B" w:rsidRDefault="00A6051B" w:rsidP="00A6051B">
      <w:r>
        <w:t xml:space="preserve">Die Matrix A ist eine 2×3-Matrix, wie man leicht mithilfe der Funktion </w:t>
      </w:r>
      <w:r w:rsidRPr="00600811">
        <w:rPr>
          <w:rStyle w:val="QWordZchn"/>
        </w:rPr>
        <w:t>dim()</w:t>
      </w:r>
      <w:r>
        <w:t xml:space="preserve"> oder den Funktionen </w:t>
      </w:r>
      <w:r w:rsidRPr="00600811">
        <w:rPr>
          <w:rStyle w:val="QWordZchn"/>
        </w:rPr>
        <w:t>nrow()</w:t>
      </w:r>
      <w:r>
        <w:t xml:space="preserve"> bzw </w:t>
      </w:r>
      <w:r w:rsidRPr="00600811">
        <w:rPr>
          <w:rStyle w:val="QWordZchn"/>
        </w:rPr>
        <w:t>ncol()</w:t>
      </w:r>
      <w:r>
        <w:t xml:space="preserve"> </w:t>
      </w:r>
      <w:r w:rsidR="0001337A">
        <w:t>herausfindet</w:t>
      </w:r>
      <w:r>
        <w:t>:</w:t>
      </w:r>
    </w:p>
    <w:p w14:paraId="3CF2A677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A &lt;- matrix(1:6, nrow=2)</w:t>
      </w:r>
    </w:p>
    <w:p w14:paraId="43E8E8EA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dim(A)</w:t>
      </w:r>
    </w:p>
    <w:p w14:paraId="593C3000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2 3</w:t>
      </w:r>
    </w:p>
    <w:p w14:paraId="750A456A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nrow(A)</w:t>
      </w:r>
    </w:p>
    <w:p w14:paraId="2615F669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2</w:t>
      </w:r>
    </w:p>
    <w:p w14:paraId="339ADA36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ncol(A)</w:t>
      </w:r>
    </w:p>
    <w:p w14:paraId="29A84A97" w14:textId="6CB56D0D" w:rsidR="001F15F8" w:rsidRDefault="00A6051B" w:rsidP="0023170D">
      <w:pPr>
        <w:pStyle w:val="QT3"/>
        <w:rPr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3</w:t>
      </w:r>
    </w:p>
    <w:p w14:paraId="71685479" w14:textId="1ECE09FB" w:rsidR="00AD36CA" w:rsidRDefault="00A6051B" w:rsidP="00A6051B">
      <w:r>
        <w:t xml:space="preserve">Die </w:t>
      </w:r>
      <w:r w:rsidR="00AD36CA">
        <w:t xml:space="preserve">nächste </w:t>
      </w:r>
      <w:r>
        <w:t xml:space="preserve">Ausgabe zeigt auch, dass die Funktionen </w:t>
      </w:r>
      <w:r w:rsidRPr="00600811">
        <w:rPr>
          <w:rStyle w:val="QWordZchn"/>
        </w:rPr>
        <w:t>nrow()</w:t>
      </w:r>
      <w:r>
        <w:t xml:space="preserve"> und </w:t>
      </w:r>
      <w:r w:rsidRPr="00600811">
        <w:rPr>
          <w:rStyle w:val="QWordZchn"/>
        </w:rPr>
        <w:t>ncol()</w:t>
      </w:r>
      <w:r>
        <w:t xml:space="preserve"> einfache „Helferfunktionen“ sind, die jeweils das erste bzw. zweite Element von </w:t>
      </w:r>
      <w:r w:rsidRPr="00600811">
        <w:rPr>
          <w:rStyle w:val="QWordZchn"/>
        </w:rPr>
        <w:t>dim()</w:t>
      </w:r>
      <w:r>
        <w:t xml:space="preserve"> zurückgeben.</w:t>
      </w:r>
    </w:p>
    <w:p w14:paraId="13079A7E" w14:textId="77777777" w:rsidR="00AD36CA" w:rsidRPr="00A6051B" w:rsidRDefault="00AD36CA" w:rsidP="00AD36CA">
      <w:pPr>
        <w:pStyle w:val="QT3"/>
        <w:rPr>
          <w:lang w:val="en-US"/>
        </w:rPr>
      </w:pPr>
      <w:r w:rsidRPr="00A6051B">
        <w:rPr>
          <w:lang w:val="en-US"/>
        </w:rPr>
        <w:t>&gt; nrow</w:t>
      </w:r>
    </w:p>
    <w:p w14:paraId="25BE9E54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function (x) </w:t>
      </w:r>
    </w:p>
    <w:p w14:paraId="1CCCCC18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dim(x)[1L]</w:t>
      </w:r>
    </w:p>
    <w:p w14:paraId="77BE6472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&lt;bytecode: 0x000000000f859ea8&gt;</w:t>
      </w:r>
    </w:p>
    <w:p w14:paraId="5E205E4D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&lt;environment: namespace:base&gt;</w:t>
      </w:r>
    </w:p>
    <w:p w14:paraId="1ACE979A" w14:textId="77777777" w:rsidR="00AD36CA" w:rsidRPr="00A6051B" w:rsidRDefault="00AD36CA" w:rsidP="00AD36CA">
      <w:pPr>
        <w:pStyle w:val="QT3"/>
        <w:rPr>
          <w:lang w:val="en-US"/>
        </w:rPr>
      </w:pPr>
      <w:r w:rsidRPr="00A6051B">
        <w:rPr>
          <w:lang w:val="en-US"/>
        </w:rPr>
        <w:t>&gt; ncol</w:t>
      </w:r>
    </w:p>
    <w:p w14:paraId="029AAA71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function (x) </w:t>
      </w:r>
    </w:p>
    <w:p w14:paraId="02896D13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dim(x)[2L]</w:t>
      </w:r>
    </w:p>
    <w:p w14:paraId="6D2A11F9" w14:textId="77777777" w:rsidR="00AD36CA" w:rsidRPr="00A6051B" w:rsidRDefault="00AD36CA" w:rsidP="00AD36CA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&lt;bytecode: 0x000000000f113b98&gt;</w:t>
      </w:r>
    </w:p>
    <w:p w14:paraId="2D416763" w14:textId="61619D73" w:rsidR="001504B5" w:rsidRDefault="00AD36CA" w:rsidP="0023170D">
      <w:pPr>
        <w:pStyle w:val="QT3"/>
      </w:pPr>
      <w:r w:rsidRPr="00A6051B">
        <w:rPr>
          <w:color w:val="000000"/>
          <w:bdr w:val="none" w:sz="0" w:space="0" w:color="auto" w:frame="1"/>
          <w:lang w:val="en-US"/>
        </w:rPr>
        <w:t>&lt;environment: namespace:base&gt;</w:t>
      </w:r>
    </w:p>
    <w:p w14:paraId="19347844" w14:textId="77777777" w:rsidR="00A6051B" w:rsidRDefault="00A6051B" w:rsidP="00A6051B">
      <w:r>
        <w:t>Wir wollen die Matrix A genauer untersuchen:</w:t>
      </w:r>
    </w:p>
    <w:p w14:paraId="0CF68F97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str(A)</w:t>
      </w:r>
    </w:p>
    <w:p w14:paraId="69EF40E3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 xml:space="preserve"> int [1:2, 1:3] 1 2 3 4 5 6</w:t>
      </w:r>
    </w:p>
    <w:p w14:paraId="1A9924AD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typeof(A)</w:t>
      </w:r>
    </w:p>
    <w:p w14:paraId="3578645C" w14:textId="69B50EAD" w:rsidR="00A6051B" w:rsidRPr="00600811" w:rsidRDefault="00A6051B" w:rsidP="00CD1C20">
      <w:pPr>
        <w:pStyle w:val="QT3"/>
        <w:rPr>
          <w:color w:val="000000"/>
        </w:rPr>
      </w:pPr>
      <w:r w:rsidRPr="00600811">
        <w:rPr>
          <w:color w:val="000000"/>
          <w:bdr w:val="none" w:sz="0" w:space="0" w:color="auto" w:frame="1"/>
        </w:rPr>
        <w:t>[1] "integer"</w:t>
      </w:r>
    </w:p>
    <w:p w14:paraId="66AEFF1D" w14:textId="77777777" w:rsidR="00A6051B" w:rsidRDefault="00A6051B" w:rsidP="00A6051B">
      <w:pPr>
        <w:rPr>
          <w:rFonts w:ascii="Lucida Console" w:hAnsi="Lucida Console"/>
          <w:color w:val="000000"/>
          <w:bdr w:val="none" w:sz="0" w:space="0" w:color="auto" w:frame="1"/>
        </w:rPr>
      </w:pPr>
      <w:r>
        <w:t>Welche Attribute hat A und zu welcher Klasse und Typ gehört es?</w:t>
      </w:r>
    </w:p>
    <w:p w14:paraId="627DF66A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attributes(A)</w:t>
      </w:r>
    </w:p>
    <w:p w14:paraId="15633C84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$dim</w:t>
      </w:r>
    </w:p>
    <w:p w14:paraId="1DEB8FE6" w14:textId="79485687" w:rsidR="00A6051B" w:rsidRPr="00A6051B" w:rsidRDefault="00A6051B" w:rsidP="00885126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2 3</w:t>
      </w:r>
    </w:p>
    <w:p w14:paraId="70FC23CC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class(A)</w:t>
      </w:r>
    </w:p>
    <w:p w14:paraId="13F6409F" w14:textId="77777777" w:rsidR="00A6051B" w:rsidRPr="00A6051B" w:rsidRDefault="00A6051B" w:rsidP="00A6051B">
      <w:pPr>
        <w:pStyle w:val="QT3"/>
        <w:rPr>
          <w:color w:val="000000"/>
          <w:bdr w:val="none" w:sz="0" w:space="0" w:color="auto" w:frame="1"/>
          <w:lang w:val="en-US"/>
        </w:rPr>
      </w:pPr>
      <w:r w:rsidRPr="00A6051B">
        <w:rPr>
          <w:color w:val="000000"/>
          <w:bdr w:val="none" w:sz="0" w:space="0" w:color="auto" w:frame="1"/>
          <w:lang w:val="en-US"/>
        </w:rPr>
        <w:t>[1] "matrix"</w:t>
      </w:r>
    </w:p>
    <w:p w14:paraId="6919E2CF" w14:textId="77777777" w:rsidR="00A6051B" w:rsidRPr="00A6051B" w:rsidRDefault="00A6051B" w:rsidP="00A6051B">
      <w:pPr>
        <w:pStyle w:val="QT3"/>
        <w:rPr>
          <w:lang w:val="en-US"/>
        </w:rPr>
      </w:pPr>
      <w:r w:rsidRPr="00A6051B">
        <w:rPr>
          <w:lang w:val="en-US"/>
        </w:rPr>
        <w:t>&gt; typeof(A)</w:t>
      </w:r>
    </w:p>
    <w:p w14:paraId="211F113E" w14:textId="77777777" w:rsidR="00A6051B" w:rsidRPr="001F15F8" w:rsidRDefault="00A6051B" w:rsidP="00A6051B">
      <w:pPr>
        <w:pStyle w:val="QT3"/>
        <w:rPr>
          <w:color w:val="000000"/>
        </w:rPr>
      </w:pPr>
      <w:r w:rsidRPr="001F15F8">
        <w:rPr>
          <w:color w:val="000000"/>
          <w:bdr w:val="none" w:sz="0" w:space="0" w:color="auto" w:frame="1"/>
        </w:rPr>
        <w:t>[1] "integer"</w:t>
      </w:r>
    </w:p>
    <w:p w14:paraId="58501269" w14:textId="6DBB02A7" w:rsidR="00A6051B" w:rsidRDefault="00EB1B43" w:rsidP="00A6051B">
      <w:r>
        <w:t xml:space="preserve">Die Funktion </w:t>
      </w:r>
      <w:r w:rsidRPr="0030288C">
        <w:rPr>
          <w:rStyle w:val="QWordZchn"/>
        </w:rPr>
        <w:t>attributes</w:t>
      </w:r>
      <w:r w:rsidRPr="008C2825">
        <w:rPr>
          <w:rStyle w:val="QWordZchn"/>
        </w:rPr>
        <w:t>()</w:t>
      </w:r>
      <w:r w:rsidRPr="00EB1B43">
        <w:t xml:space="preserve"> </w:t>
      </w:r>
      <w:r>
        <w:t xml:space="preserve">zeigt lediglich ein Attribut an, nämlich „dim“: ein Vektor der Länge 2, </w:t>
      </w:r>
      <w:r w:rsidR="004D58E0">
        <w:t>der</w:t>
      </w:r>
      <w:r>
        <w:t xml:space="preserve"> der Dimension der Matrix (und der Rückgabe der Funktion </w:t>
      </w:r>
      <w:r w:rsidRPr="008C2825">
        <w:rPr>
          <w:rStyle w:val="QWordZchn"/>
        </w:rPr>
        <w:t>dim()</w:t>
      </w:r>
      <w:r>
        <w:t xml:space="preserve">) entspricht). Wie bereits erwähnt, nimmt das </w:t>
      </w:r>
      <w:r w:rsidRPr="001F15F8">
        <w:t>„class“</w:t>
      </w:r>
      <w:r>
        <w:t>-Attribut</w:t>
      </w:r>
      <w:r w:rsidR="004D58E0">
        <w:t xml:space="preserve"> eine</w:t>
      </w:r>
      <w:r>
        <w:t xml:space="preserve"> Sonderrolle ein.</w:t>
      </w:r>
      <w:r w:rsidR="004D58E0">
        <w:t xml:space="preserve"> Erst mithilfe der Funktion </w:t>
      </w:r>
      <w:r w:rsidR="004D58E0">
        <w:rPr>
          <w:rStyle w:val="QWordZchn"/>
        </w:rPr>
        <w:t>class</w:t>
      </w:r>
      <w:r w:rsidR="004D58E0" w:rsidRPr="008C2825">
        <w:rPr>
          <w:rStyle w:val="QWordZchn"/>
        </w:rPr>
        <w:t>()</w:t>
      </w:r>
      <w:r w:rsidR="004D58E0" w:rsidRPr="004D58E0">
        <w:t xml:space="preserve"> </w:t>
      </w:r>
      <w:r w:rsidR="004D58E0">
        <w:t xml:space="preserve">wird das </w:t>
      </w:r>
      <w:r w:rsidR="004D58E0" w:rsidRPr="001F15F8">
        <w:t>„class“</w:t>
      </w:r>
      <w:r w:rsidR="004D58E0">
        <w:t>-Attribut sichtbar.</w:t>
      </w:r>
    </w:p>
    <w:p w14:paraId="12DF1A4B" w14:textId="44B9A74B" w:rsidR="00A6051B" w:rsidRDefault="00A6051B" w:rsidP="00A6051B">
      <w:r>
        <w:t>Um zu zeigen, dass folgende Gleichung gilt:</w:t>
      </w:r>
    </w:p>
    <w:p w14:paraId="1C61DF03" w14:textId="77777777" w:rsidR="0030288C" w:rsidRDefault="0030288C" w:rsidP="0030288C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567"/>
        <w:gridCol w:w="850"/>
        <w:gridCol w:w="284"/>
        <w:gridCol w:w="1564"/>
        <w:gridCol w:w="271"/>
        <w:gridCol w:w="1430"/>
        <w:gridCol w:w="427"/>
        <w:gridCol w:w="1837"/>
      </w:tblGrid>
      <w:tr w:rsidR="0030288C" w14:paraId="3CA99A23" w14:textId="77777777" w:rsidTr="00B833B0">
        <w:tc>
          <w:tcPr>
            <w:tcW w:w="846" w:type="dxa"/>
            <w:vAlign w:val="center"/>
          </w:tcPr>
          <w:p w14:paraId="71B53507" w14:textId="77777777" w:rsidR="0030288C" w:rsidRPr="00CE57B9" w:rsidRDefault="0030288C" w:rsidP="00B833B0">
            <w:pPr>
              <w:pStyle w:val="TabColor"/>
            </w:pPr>
            <w:r w:rsidRPr="00CE57B9">
              <w:t>Matrix</w:t>
            </w:r>
          </w:p>
        </w:tc>
        <w:tc>
          <w:tcPr>
            <w:tcW w:w="567" w:type="dxa"/>
            <w:vAlign w:val="center"/>
          </w:tcPr>
          <w:p w14:paraId="4FC03D8F" w14:textId="77777777" w:rsidR="0030288C" w:rsidRDefault="0030288C" w:rsidP="00B833B0">
            <w:pPr>
              <w:pStyle w:val="TabColor"/>
            </w:pPr>
            <w:r>
              <w:t>=</w:t>
            </w:r>
          </w:p>
        </w:tc>
        <w:tc>
          <w:tcPr>
            <w:tcW w:w="850" w:type="dxa"/>
            <w:vAlign w:val="center"/>
          </w:tcPr>
          <w:p w14:paraId="1D068612" w14:textId="77777777" w:rsidR="0030288C" w:rsidRDefault="0030288C" w:rsidP="00B833B0">
            <w:pPr>
              <w:pStyle w:val="TabColor"/>
            </w:pPr>
            <w:r>
              <w:t>Vektor</w:t>
            </w:r>
          </w:p>
        </w:tc>
        <w:tc>
          <w:tcPr>
            <w:tcW w:w="284" w:type="dxa"/>
            <w:vAlign w:val="center"/>
          </w:tcPr>
          <w:p w14:paraId="1E522254" w14:textId="77777777" w:rsidR="0030288C" w:rsidRDefault="0030288C" w:rsidP="00B833B0">
            <w:pPr>
              <w:pStyle w:val="TabColor"/>
            </w:pPr>
            <w:r>
              <w:t>+</w:t>
            </w:r>
          </w:p>
        </w:tc>
        <w:tc>
          <w:tcPr>
            <w:tcW w:w="1564" w:type="dxa"/>
            <w:vAlign w:val="center"/>
          </w:tcPr>
          <w:p w14:paraId="4FFBB66C" w14:textId="77777777" w:rsidR="0030288C" w:rsidRPr="00CE57B9" w:rsidRDefault="0030288C" w:rsidP="00B833B0">
            <w:pPr>
              <w:pStyle w:val="TabColor"/>
              <w:ind w:left="114" w:hanging="114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Attribut: dim </w:t>
            </w:r>
            <w:r>
              <w:rPr>
                <w:sz w:val="16"/>
                <w:szCs w:val="16"/>
              </w:rPr>
              <w:br/>
            </w:r>
            <w:r w:rsidRPr="00CE57B9">
              <w:rPr>
                <w:sz w:val="14"/>
                <w:szCs w:val="14"/>
              </w:rPr>
              <w:t>(Vektor</w:t>
            </w:r>
            <w:r>
              <w:rPr>
                <w:sz w:val="14"/>
                <w:szCs w:val="14"/>
              </w:rPr>
              <w:t xml:space="preserve"> der Länge 2</w:t>
            </w:r>
            <w:r w:rsidRPr="00CE57B9">
              <w:rPr>
                <w:sz w:val="14"/>
                <w:szCs w:val="14"/>
              </w:rPr>
              <w:t>)</w:t>
            </w:r>
          </w:p>
        </w:tc>
        <w:tc>
          <w:tcPr>
            <w:tcW w:w="271" w:type="dxa"/>
            <w:vAlign w:val="center"/>
          </w:tcPr>
          <w:p w14:paraId="06923923" w14:textId="77777777" w:rsidR="0030288C" w:rsidRDefault="0030288C" w:rsidP="00B833B0">
            <w:pPr>
              <w:pStyle w:val="TabColor"/>
            </w:pPr>
            <w:r>
              <w:t>+</w:t>
            </w:r>
          </w:p>
        </w:tc>
        <w:tc>
          <w:tcPr>
            <w:tcW w:w="1430" w:type="dxa"/>
            <w:vAlign w:val="center"/>
          </w:tcPr>
          <w:p w14:paraId="32A69668" w14:textId="77777777" w:rsidR="0030288C" w:rsidRPr="00CE57B9" w:rsidRDefault="0030288C" w:rsidP="00B833B0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>Attribut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  <w:t>class =</w:t>
            </w:r>
            <w:r w:rsidRPr="00CE57B9">
              <w:rPr>
                <w:sz w:val="16"/>
                <w:szCs w:val="16"/>
              </w:rPr>
              <w:t xml:space="preserve"> </w:t>
            </w:r>
            <w:r w:rsidRPr="0092197D">
              <w:rPr>
                <w:rFonts w:ascii="Consolas" w:hAnsi="Consolas"/>
                <w:sz w:val="16"/>
                <w:szCs w:val="16"/>
              </w:rPr>
              <w:t>"matrix“</w:t>
            </w:r>
          </w:p>
        </w:tc>
        <w:tc>
          <w:tcPr>
            <w:tcW w:w="427" w:type="dxa"/>
            <w:vAlign w:val="center"/>
          </w:tcPr>
          <w:p w14:paraId="3BE4F171" w14:textId="77777777" w:rsidR="0030288C" w:rsidRPr="00CE57B9" w:rsidRDefault="0030288C" w:rsidP="00B833B0">
            <w:pPr>
              <w:pStyle w:val="TabColor"/>
              <w:rPr>
                <w:sz w:val="16"/>
                <w:szCs w:val="16"/>
              </w:rPr>
            </w:pPr>
            <w:r>
              <w:t>+</w:t>
            </w:r>
          </w:p>
        </w:tc>
        <w:tc>
          <w:tcPr>
            <w:tcW w:w="1837" w:type="dxa"/>
            <w:vAlign w:val="center"/>
          </w:tcPr>
          <w:p w14:paraId="590F57D6" w14:textId="77777777" w:rsidR="0030288C" w:rsidRPr="00CE57B9" w:rsidRDefault="0030288C" w:rsidP="00B833B0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Optionales Attribut: </w:t>
            </w:r>
            <w:r>
              <w:rPr>
                <w:sz w:val="16"/>
                <w:szCs w:val="16"/>
              </w:rPr>
              <w:t>„</w:t>
            </w:r>
            <w:r w:rsidRPr="00CE57B9">
              <w:rPr>
                <w:sz w:val="16"/>
                <w:szCs w:val="16"/>
              </w:rPr>
              <w:t>dimnames</w:t>
            </w:r>
            <w:r>
              <w:rPr>
                <w:sz w:val="16"/>
                <w:szCs w:val="16"/>
              </w:rPr>
              <w:t>“</w:t>
            </w:r>
          </w:p>
        </w:tc>
      </w:tr>
    </w:tbl>
    <w:p w14:paraId="2153B919" w14:textId="77777777" w:rsidR="0030288C" w:rsidRDefault="0030288C" w:rsidP="00A6051B"/>
    <w:p w14:paraId="2880E8E4" w14:textId="732062A1" w:rsidR="00A6051B" w:rsidRDefault="00A6051B" w:rsidP="00A6051B">
      <w:r>
        <w:t xml:space="preserve">wollen wir </w:t>
      </w:r>
      <w:r w:rsidR="001F15F8">
        <w:t>einen</w:t>
      </w:r>
      <w:r>
        <w:t xml:space="preserve"> Vektor </w:t>
      </w:r>
      <w:r w:rsidR="001F15F8">
        <w:t xml:space="preserve">in </w:t>
      </w:r>
      <w:r>
        <w:t xml:space="preserve">eine Matrix </w:t>
      </w:r>
      <w:r w:rsidR="001F15F8">
        <w:t>umwandeln</w:t>
      </w:r>
      <w:r>
        <w:t>:</w:t>
      </w:r>
    </w:p>
    <w:p w14:paraId="36D90DB4" w14:textId="77777777" w:rsidR="001504B5" w:rsidRDefault="001504B5">
      <w:pPr>
        <w:spacing w:after="0"/>
        <w:rPr>
          <w:rFonts w:ascii="Lucida Console" w:hAnsi="Lucida Console"/>
          <w:color w:val="0000FF"/>
        </w:rPr>
      </w:pPr>
      <w:r>
        <w:br w:type="page"/>
      </w:r>
    </w:p>
    <w:p w14:paraId="74732FAB" w14:textId="412801C7" w:rsidR="00A6051B" w:rsidRPr="009130FC" w:rsidRDefault="00A6051B" w:rsidP="00A6051B">
      <w:pPr>
        <w:pStyle w:val="QT3"/>
      </w:pPr>
      <w:r w:rsidRPr="009130FC">
        <w:t>&gt; E &lt;- 1:6</w:t>
      </w:r>
    </w:p>
    <w:p w14:paraId="01F89FD9" w14:textId="78E2389D" w:rsidR="00A6051B" w:rsidRPr="009130FC" w:rsidRDefault="00A6051B" w:rsidP="00A6051B">
      <w:pPr>
        <w:pStyle w:val="QT3"/>
      </w:pPr>
      <w:r w:rsidRPr="009130FC">
        <w:t>&gt; attr(E,"dim") &lt;- c(2,3) # oder: dim(</w:t>
      </w:r>
      <w:r w:rsidR="00146915">
        <w:t>E</w:t>
      </w:r>
      <w:r w:rsidRPr="009130FC">
        <w:t>) &lt;- c(2,3)</w:t>
      </w:r>
    </w:p>
    <w:p w14:paraId="3A18EA86" w14:textId="77777777" w:rsidR="00A6051B" w:rsidRPr="009130FC" w:rsidRDefault="00A6051B" w:rsidP="00A6051B">
      <w:pPr>
        <w:pStyle w:val="QT3"/>
      </w:pPr>
      <w:r w:rsidRPr="009130FC">
        <w:t>&gt; str(E)</w:t>
      </w:r>
    </w:p>
    <w:p w14:paraId="68E9F457" w14:textId="77777777" w:rsidR="00A6051B" w:rsidRPr="009130FC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9130FC">
        <w:rPr>
          <w:color w:val="000000"/>
          <w:bdr w:val="none" w:sz="0" w:space="0" w:color="auto" w:frame="1"/>
        </w:rPr>
        <w:t xml:space="preserve"> int [1:2, 1:3] 1 2 3 4 5 6</w:t>
      </w:r>
    </w:p>
    <w:p w14:paraId="724FA065" w14:textId="77777777" w:rsidR="00A6051B" w:rsidRPr="009130FC" w:rsidRDefault="00A6051B" w:rsidP="00A6051B">
      <w:pPr>
        <w:pStyle w:val="QT3"/>
      </w:pPr>
      <w:r w:rsidRPr="009130FC">
        <w:t>&gt; attributes(E)</w:t>
      </w:r>
    </w:p>
    <w:p w14:paraId="73C92704" w14:textId="77777777" w:rsidR="00A6051B" w:rsidRPr="009130FC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9130FC">
        <w:rPr>
          <w:color w:val="000000"/>
          <w:bdr w:val="none" w:sz="0" w:space="0" w:color="auto" w:frame="1"/>
        </w:rPr>
        <w:t>$dim</w:t>
      </w:r>
    </w:p>
    <w:p w14:paraId="78C9244A" w14:textId="55F4824E" w:rsidR="00A6051B" w:rsidRPr="009130FC" w:rsidRDefault="00A6051B" w:rsidP="00B123CA">
      <w:pPr>
        <w:pStyle w:val="QT3"/>
        <w:rPr>
          <w:color w:val="000000"/>
          <w:bdr w:val="none" w:sz="0" w:space="0" w:color="auto" w:frame="1"/>
        </w:rPr>
      </w:pPr>
      <w:r w:rsidRPr="009130FC">
        <w:rPr>
          <w:color w:val="000000"/>
          <w:bdr w:val="none" w:sz="0" w:space="0" w:color="auto" w:frame="1"/>
        </w:rPr>
        <w:t>[1] 2 3</w:t>
      </w:r>
    </w:p>
    <w:p w14:paraId="57823067" w14:textId="77777777" w:rsidR="00A6051B" w:rsidRPr="009130FC" w:rsidRDefault="00A6051B" w:rsidP="00A6051B">
      <w:pPr>
        <w:pStyle w:val="QT3"/>
      </w:pPr>
      <w:r w:rsidRPr="009130FC">
        <w:t>&gt; class(E)</w:t>
      </w:r>
    </w:p>
    <w:p w14:paraId="3887D3A2" w14:textId="77777777" w:rsidR="00A6051B" w:rsidRPr="009130FC" w:rsidRDefault="00A6051B" w:rsidP="00A6051B">
      <w:pPr>
        <w:pStyle w:val="QT3"/>
        <w:rPr>
          <w:color w:val="000000"/>
          <w:bdr w:val="none" w:sz="0" w:space="0" w:color="auto" w:frame="1"/>
        </w:rPr>
      </w:pPr>
      <w:r w:rsidRPr="009130FC">
        <w:rPr>
          <w:color w:val="000000"/>
          <w:bdr w:val="none" w:sz="0" w:space="0" w:color="auto" w:frame="1"/>
        </w:rPr>
        <w:t>[1] "matrix"</w:t>
      </w:r>
    </w:p>
    <w:p w14:paraId="4DCEBD20" w14:textId="77777777" w:rsidR="00A6051B" w:rsidRPr="009130FC" w:rsidRDefault="00A6051B" w:rsidP="00A6051B">
      <w:pPr>
        <w:pStyle w:val="QT3"/>
      </w:pPr>
      <w:r w:rsidRPr="009130FC">
        <w:t>&gt; typeof(E)</w:t>
      </w:r>
    </w:p>
    <w:p w14:paraId="0F3A5536" w14:textId="77777777" w:rsidR="00A6051B" w:rsidRPr="009130FC" w:rsidRDefault="00A6051B" w:rsidP="00A6051B">
      <w:pPr>
        <w:pStyle w:val="QT3"/>
        <w:rPr>
          <w:color w:val="000000"/>
        </w:rPr>
      </w:pPr>
      <w:r w:rsidRPr="009130FC">
        <w:rPr>
          <w:color w:val="000000"/>
          <w:bdr w:val="none" w:sz="0" w:space="0" w:color="auto" w:frame="1"/>
        </w:rPr>
        <w:t>[1] "integer"</w:t>
      </w:r>
    </w:p>
    <w:p w14:paraId="4BE3B143" w14:textId="081EDBAF" w:rsidR="00A6051B" w:rsidRDefault="00A6051B" w:rsidP="00A6051B">
      <w:r>
        <w:t xml:space="preserve">Statt </w:t>
      </w:r>
      <w:r w:rsidRPr="009130FC">
        <w:rPr>
          <w:rStyle w:val="QWordZchn"/>
        </w:rPr>
        <w:t>attr(E,"dim") &lt;- c(2,3)</w:t>
      </w:r>
      <w:r w:rsidRPr="009130FC">
        <w:t xml:space="preserve"> </w:t>
      </w:r>
      <w:r>
        <w:t>hätten wir auch kürzer</w:t>
      </w:r>
      <w:r w:rsidRPr="009130FC">
        <w:t xml:space="preserve"> </w:t>
      </w:r>
      <w:r w:rsidRPr="00105692">
        <w:rPr>
          <w:rStyle w:val="QWordZchn"/>
        </w:rPr>
        <w:t>dim(</w:t>
      </w:r>
      <w:r w:rsidR="00146915">
        <w:rPr>
          <w:rStyle w:val="QWordZchn"/>
        </w:rPr>
        <w:t>E</w:t>
      </w:r>
      <w:r w:rsidRPr="00105692">
        <w:rPr>
          <w:rStyle w:val="QWordZchn"/>
        </w:rPr>
        <w:t>) &lt;- c(2,3)</w:t>
      </w:r>
      <w:r>
        <w:t xml:space="preserve"> schreiben können.</w:t>
      </w:r>
      <w:r w:rsidR="0030288C">
        <w:t xml:space="preserve"> Wie wir </w:t>
      </w:r>
      <w:r w:rsidR="00EB1B43">
        <w:t>sehen, erhalten wir eine Matrix und das „class“-Attribut wurde automatisch gesetzt.</w:t>
      </w:r>
    </w:p>
    <w:p w14:paraId="16FB699B" w14:textId="10FEFE4C" w:rsidR="00A6051B" w:rsidRDefault="00A6051B" w:rsidP="00A6051B"/>
    <w:p w14:paraId="216E561E" w14:textId="06D22154" w:rsidR="00967272" w:rsidRDefault="00967272" w:rsidP="0023170D">
      <w:pPr>
        <w:pStyle w:val="berschrift3"/>
        <w:ind w:left="1134" w:hanging="1134"/>
      </w:pPr>
      <w:bookmarkStart w:id="29" w:name="_Toc21086813"/>
      <w:r>
        <w:t>Indizierung</w:t>
      </w:r>
      <w:bookmarkEnd w:id="29"/>
    </w:p>
    <w:p w14:paraId="17C267AA" w14:textId="0D6F3753" w:rsidR="007F727E" w:rsidRDefault="007F727E" w:rsidP="00A6051B">
      <w:r>
        <w:t xml:space="preserve">In diesem Abschnitt wollen wir die 5×6-Matrix </w:t>
      </w:r>
      <w:r w:rsidRPr="0023170D">
        <w:rPr>
          <w:rStyle w:val="QWordZchn"/>
        </w:rPr>
        <w:t>F</w:t>
      </w:r>
      <w:r>
        <w:t xml:space="preserve"> zugrunde legen:</w:t>
      </w:r>
    </w:p>
    <w:p w14:paraId="6A01B8EF" w14:textId="77777777" w:rsidR="00182DA6" w:rsidRPr="00182DA6" w:rsidRDefault="00182DA6" w:rsidP="0023170D">
      <w:pPr>
        <w:pStyle w:val="QT3"/>
      </w:pPr>
      <w:r w:rsidRPr="00182DA6">
        <w:t>&gt; F &lt;- matrix(1:30, nrow=5)</w:t>
      </w:r>
    </w:p>
    <w:p w14:paraId="5F20A355" w14:textId="77777777" w:rsidR="00182DA6" w:rsidRPr="00182DA6" w:rsidRDefault="00182DA6" w:rsidP="0023170D">
      <w:pPr>
        <w:pStyle w:val="QT3"/>
      </w:pPr>
      <w:r w:rsidRPr="00182DA6">
        <w:t>&gt; F</w:t>
      </w:r>
    </w:p>
    <w:p w14:paraId="0226CD0C" w14:textId="77777777" w:rsidR="00182DA6" w:rsidRP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 xml:space="preserve">     [,1] [,2] [,3] [,4] [,5] [,6]</w:t>
      </w:r>
    </w:p>
    <w:p w14:paraId="2594FEAE" w14:textId="77777777" w:rsidR="00182DA6" w:rsidRP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>[1,]    1    6   11   16   21   26</w:t>
      </w:r>
    </w:p>
    <w:p w14:paraId="5FFB3154" w14:textId="77777777" w:rsidR="00182DA6" w:rsidRP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>[2,]    2    7   12   17   22   27</w:t>
      </w:r>
    </w:p>
    <w:p w14:paraId="42A0455F" w14:textId="77777777" w:rsidR="00182DA6" w:rsidRP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>[3,]    3    8   13   18   23   28</w:t>
      </w:r>
    </w:p>
    <w:p w14:paraId="19922FE5" w14:textId="77777777" w:rsidR="00182DA6" w:rsidRP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>[4,]    4    9   14   19   24   29</w:t>
      </w:r>
    </w:p>
    <w:p w14:paraId="18442AA0" w14:textId="707C1FE2" w:rsidR="00182DA6" w:rsidRDefault="00182DA6" w:rsidP="0023170D">
      <w:pPr>
        <w:pStyle w:val="QT3"/>
        <w:rPr>
          <w:color w:val="000000"/>
          <w:bdr w:val="none" w:sz="0" w:space="0" w:color="auto" w:frame="1"/>
        </w:rPr>
      </w:pPr>
      <w:r w:rsidRPr="00182DA6">
        <w:rPr>
          <w:color w:val="000000"/>
          <w:bdr w:val="none" w:sz="0" w:space="0" w:color="auto" w:frame="1"/>
        </w:rPr>
        <w:t>[5,]    5   10   15   20   25   30</w:t>
      </w:r>
    </w:p>
    <w:p w14:paraId="64E01FBA" w14:textId="77777777" w:rsidR="00182DA6" w:rsidRPr="00182DA6" w:rsidRDefault="00182DA6" w:rsidP="00182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</w:rPr>
      </w:pPr>
    </w:p>
    <w:p w14:paraId="57E1E1D1" w14:textId="141928F9" w:rsidR="00742533" w:rsidRDefault="00742533" w:rsidP="00A6051B">
      <w:r>
        <w:t>Das folgende Beispiel zeigt, wie auf Spalten und Zeilen einer Matrix zugegriffen werden kann:</w:t>
      </w:r>
    </w:p>
    <w:p w14:paraId="5D5316D7" w14:textId="77777777" w:rsidR="00742533" w:rsidRPr="00742533" w:rsidRDefault="00742533" w:rsidP="0023170D">
      <w:pPr>
        <w:pStyle w:val="QT3"/>
      </w:pPr>
      <w:r w:rsidRPr="00742533">
        <w:t>&gt; c2 &lt;- F[,2] # 2. Spalte</w:t>
      </w:r>
    </w:p>
    <w:p w14:paraId="57A028D2" w14:textId="77777777" w:rsidR="00742533" w:rsidRPr="00742533" w:rsidRDefault="00742533" w:rsidP="0023170D">
      <w:pPr>
        <w:pStyle w:val="QT3"/>
      </w:pPr>
      <w:r w:rsidRPr="00742533">
        <w:t>&gt; c2</w:t>
      </w:r>
    </w:p>
    <w:p w14:paraId="364ADDA7" w14:textId="77777777" w:rsidR="00742533" w:rsidRPr="00742533" w:rsidRDefault="00742533" w:rsidP="0023170D">
      <w:pPr>
        <w:pStyle w:val="QT3"/>
        <w:rPr>
          <w:color w:val="000000"/>
          <w:bdr w:val="none" w:sz="0" w:space="0" w:color="auto" w:frame="1"/>
        </w:rPr>
      </w:pPr>
      <w:r w:rsidRPr="00742533">
        <w:rPr>
          <w:color w:val="000000"/>
          <w:bdr w:val="none" w:sz="0" w:space="0" w:color="auto" w:frame="1"/>
        </w:rPr>
        <w:t>[1]  6  7  8  9 10</w:t>
      </w:r>
    </w:p>
    <w:p w14:paraId="71260F94" w14:textId="77777777" w:rsidR="00742533" w:rsidRPr="00742533" w:rsidRDefault="00742533" w:rsidP="0023170D">
      <w:pPr>
        <w:pStyle w:val="QT3"/>
      </w:pPr>
      <w:r w:rsidRPr="00742533">
        <w:t>&gt; z3 &lt;- F[3,] # 3. Zeile</w:t>
      </w:r>
    </w:p>
    <w:p w14:paraId="5C309EA5" w14:textId="77777777" w:rsidR="00742533" w:rsidRPr="00742533" w:rsidRDefault="00742533" w:rsidP="0023170D">
      <w:pPr>
        <w:pStyle w:val="QT3"/>
      </w:pPr>
      <w:r w:rsidRPr="00742533">
        <w:t>&gt; z3</w:t>
      </w:r>
    </w:p>
    <w:p w14:paraId="5042FFC6" w14:textId="77777777" w:rsidR="00742533" w:rsidRPr="00742533" w:rsidRDefault="00742533" w:rsidP="0023170D">
      <w:pPr>
        <w:pStyle w:val="QT3"/>
        <w:rPr>
          <w:color w:val="000000"/>
        </w:rPr>
      </w:pPr>
      <w:r w:rsidRPr="00742533">
        <w:rPr>
          <w:color w:val="000000"/>
          <w:bdr w:val="none" w:sz="0" w:space="0" w:color="auto" w:frame="1"/>
        </w:rPr>
        <w:t>[1]  3  8 13 18 23 28</w:t>
      </w:r>
    </w:p>
    <w:p w14:paraId="27D02D41" w14:textId="4D7659BE" w:rsidR="00742533" w:rsidRDefault="001C69C7" w:rsidP="00A6051B">
      <w:r>
        <w:t xml:space="preserve">Hierbei sollte beachtet werden, dass </w:t>
      </w:r>
      <w:r w:rsidRPr="0023170D">
        <w:rPr>
          <w:rStyle w:val="QWordZchn"/>
        </w:rPr>
        <w:t>c2</w:t>
      </w:r>
      <w:r>
        <w:t xml:space="preserve"> und </w:t>
      </w:r>
      <w:r w:rsidRPr="0023170D">
        <w:rPr>
          <w:rStyle w:val="QWordZchn"/>
        </w:rPr>
        <w:t>z3</w:t>
      </w:r>
      <w:r w:rsidR="00690A65">
        <w:t xml:space="preserve"> </w:t>
      </w:r>
      <w:r>
        <w:t>keine Objekte der Klasse Matrix sind, sondern einfache Vektoren sind:</w:t>
      </w:r>
    </w:p>
    <w:p w14:paraId="4D7F3D0E" w14:textId="77777777" w:rsidR="001C69C7" w:rsidRPr="001C69C7" w:rsidRDefault="001C69C7" w:rsidP="0023170D">
      <w:pPr>
        <w:pStyle w:val="QT3"/>
      </w:pPr>
      <w:r w:rsidRPr="001C69C7">
        <w:t>&gt; class(c2)</w:t>
      </w:r>
    </w:p>
    <w:p w14:paraId="255620F2" w14:textId="77777777" w:rsidR="001C69C7" w:rsidRPr="001C69C7" w:rsidRDefault="001C69C7" w:rsidP="0023170D">
      <w:pPr>
        <w:pStyle w:val="QT3"/>
        <w:rPr>
          <w:color w:val="000000"/>
          <w:bdr w:val="none" w:sz="0" w:space="0" w:color="auto" w:frame="1"/>
        </w:rPr>
      </w:pPr>
      <w:r w:rsidRPr="001C69C7">
        <w:rPr>
          <w:color w:val="000000"/>
          <w:bdr w:val="none" w:sz="0" w:space="0" w:color="auto" w:frame="1"/>
        </w:rPr>
        <w:t>[1] "integer"</w:t>
      </w:r>
    </w:p>
    <w:p w14:paraId="743ABC1A" w14:textId="77777777" w:rsidR="001C69C7" w:rsidRPr="001C69C7" w:rsidRDefault="001C69C7" w:rsidP="0023170D">
      <w:pPr>
        <w:pStyle w:val="QT3"/>
      </w:pPr>
      <w:r w:rsidRPr="001C69C7">
        <w:t>&gt; class(z3)</w:t>
      </w:r>
    </w:p>
    <w:p w14:paraId="0C4F29A2" w14:textId="77777777" w:rsidR="001C69C7" w:rsidRPr="001C69C7" w:rsidRDefault="001C69C7" w:rsidP="0023170D">
      <w:pPr>
        <w:pStyle w:val="QT3"/>
        <w:rPr>
          <w:color w:val="000000"/>
        </w:rPr>
      </w:pPr>
      <w:r w:rsidRPr="001C69C7">
        <w:rPr>
          <w:color w:val="000000"/>
          <w:bdr w:val="none" w:sz="0" w:space="0" w:color="auto" w:frame="1"/>
        </w:rPr>
        <w:t>[1] "integer"</w:t>
      </w:r>
    </w:p>
    <w:p w14:paraId="49E78F50" w14:textId="1F7D44EC" w:rsidR="001C69C7" w:rsidRDefault="001C69C7" w:rsidP="00A6051B"/>
    <w:p w14:paraId="23C9DEFD" w14:textId="60FEF3FE" w:rsidR="001C69C7" w:rsidRDefault="001C69C7" w:rsidP="00A6051B">
      <w:r>
        <w:t xml:space="preserve">Da in R Matrizen erweiterte Vektoren sind, können Filter und Index-Operationen für Vektoren (siehe Abschnitt </w:t>
      </w:r>
      <w:r>
        <w:fldChar w:fldCharType="begin"/>
      </w:r>
      <w:r>
        <w:instrText xml:space="preserve"> REF _Ref20317071 \r \h </w:instrText>
      </w:r>
      <w:r>
        <w:fldChar w:fldCharType="separate"/>
      </w:r>
      <w:r>
        <w:t>1.2.1</w:t>
      </w:r>
      <w:r>
        <w:fldChar w:fldCharType="end"/>
      </w:r>
      <w:r>
        <w:t xml:space="preserve">) </w:t>
      </w:r>
      <w:r w:rsidR="007F727E">
        <w:t xml:space="preserve">direkt auf </w:t>
      </w:r>
      <w:r>
        <w:t xml:space="preserve">Matrizen </w:t>
      </w:r>
      <w:r w:rsidR="007F727E">
        <w:t xml:space="preserve">übertragen </w:t>
      </w:r>
      <w:r>
        <w:t>werden:</w:t>
      </w:r>
    </w:p>
    <w:p w14:paraId="344B831B" w14:textId="77777777" w:rsidR="001C69C7" w:rsidRPr="001C69C7" w:rsidRDefault="001C69C7" w:rsidP="0023170D">
      <w:pPr>
        <w:pStyle w:val="QT3"/>
      </w:pPr>
      <w:r w:rsidRPr="001C69C7">
        <w:t>&gt; F[1:2,5:6]    # Matrix</w:t>
      </w:r>
    </w:p>
    <w:p w14:paraId="4FF16E7C" w14:textId="77777777" w:rsidR="001C69C7" w:rsidRPr="001C69C7" w:rsidRDefault="001C69C7" w:rsidP="0023170D">
      <w:pPr>
        <w:pStyle w:val="QT3"/>
        <w:rPr>
          <w:color w:val="000000"/>
          <w:bdr w:val="none" w:sz="0" w:space="0" w:color="auto" w:frame="1"/>
        </w:rPr>
      </w:pPr>
      <w:r w:rsidRPr="001C69C7">
        <w:rPr>
          <w:color w:val="000000"/>
          <w:bdr w:val="none" w:sz="0" w:space="0" w:color="auto" w:frame="1"/>
        </w:rPr>
        <w:t xml:space="preserve">     [,1] [,2]</w:t>
      </w:r>
    </w:p>
    <w:p w14:paraId="7C28766A" w14:textId="77777777" w:rsidR="001C69C7" w:rsidRPr="001C69C7" w:rsidRDefault="001C69C7" w:rsidP="0023170D">
      <w:pPr>
        <w:pStyle w:val="QT3"/>
        <w:rPr>
          <w:color w:val="000000"/>
          <w:bdr w:val="none" w:sz="0" w:space="0" w:color="auto" w:frame="1"/>
        </w:rPr>
      </w:pPr>
      <w:r w:rsidRPr="001C69C7">
        <w:rPr>
          <w:color w:val="000000"/>
          <w:bdr w:val="none" w:sz="0" w:space="0" w:color="auto" w:frame="1"/>
        </w:rPr>
        <w:t>[1,]   21   26</w:t>
      </w:r>
    </w:p>
    <w:p w14:paraId="3753CBE0" w14:textId="77777777" w:rsidR="001C69C7" w:rsidRPr="001C69C7" w:rsidRDefault="001C69C7" w:rsidP="0023170D">
      <w:pPr>
        <w:pStyle w:val="QT3"/>
        <w:rPr>
          <w:color w:val="000000"/>
        </w:rPr>
      </w:pPr>
      <w:r w:rsidRPr="001C69C7">
        <w:rPr>
          <w:color w:val="000000"/>
          <w:bdr w:val="none" w:sz="0" w:space="0" w:color="auto" w:frame="1"/>
        </w:rPr>
        <w:t>[2,]   22   27</w:t>
      </w:r>
    </w:p>
    <w:p w14:paraId="453CF801" w14:textId="6ABF36FE" w:rsidR="001C69C7" w:rsidRDefault="007F727E" w:rsidP="00A6051B">
      <w:r>
        <w:t xml:space="preserve">Das Ergebnis ist eine 2×2-Untermatrix von </w:t>
      </w:r>
      <w:r w:rsidRPr="0023170D">
        <w:rPr>
          <w:rStyle w:val="QWordZchn"/>
        </w:rPr>
        <w:t>F</w:t>
      </w:r>
      <w:r>
        <w:t>. Das Ergebnis des Beispiels ist hingegen ein einfacher Vektor:</w:t>
      </w:r>
    </w:p>
    <w:p w14:paraId="7DA2502F" w14:textId="77777777" w:rsidR="001C69C7" w:rsidRPr="001C69C7" w:rsidRDefault="001C69C7" w:rsidP="0023170D">
      <w:pPr>
        <w:pStyle w:val="QT3"/>
      </w:pPr>
      <w:r w:rsidRPr="001C69C7">
        <w:t>&gt; F[1:2,6]      # Vektor</w:t>
      </w:r>
    </w:p>
    <w:p w14:paraId="56EB04F2" w14:textId="77777777" w:rsidR="001C69C7" w:rsidRPr="001C69C7" w:rsidRDefault="001C69C7" w:rsidP="0023170D">
      <w:pPr>
        <w:pStyle w:val="QT3"/>
        <w:rPr>
          <w:color w:val="000000"/>
        </w:rPr>
      </w:pPr>
      <w:r w:rsidRPr="001C69C7">
        <w:rPr>
          <w:color w:val="000000"/>
          <w:bdr w:val="none" w:sz="0" w:space="0" w:color="auto" w:frame="1"/>
        </w:rPr>
        <w:t>[1] 26 27</w:t>
      </w:r>
    </w:p>
    <w:p w14:paraId="2F4D1E2B" w14:textId="16752F56" w:rsidR="00AD36CA" w:rsidRDefault="00AD36CA" w:rsidP="00A6051B">
      <w:r>
        <w:t>Mithilfe des zusätzlichen Arguments drop=FALSE kann jedoch dieses Umwandeln in einen Vektor vermieden werden:</w:t>
      </w:r>
    </w:p>
    <w:p w14:paraId="28E9AA3A" w14:textId="77777777" w:rsidR="00AD36CA" w:rsidRPr="00AD36CA" w:rsidRDefault="00AD36CA" w:rsidP="0023170D">
      <w:pPr>
        <w:pStyle w:val="QT3"/>
      </w:pPr>
      <w:r w:rsidRPr="00AD36CA">
        <w:t>&gt; F[1:2,6, drop=FALSE] # Matrix</w:t>
      </w:r>
    </w:p>
    <w:p w14:paraId="2734439F" w14:textId="77777777" w:rsidR="00AD36CA" w:rsidRPr="00AD36CA" w:rsidRDefault="00AD36CA" w:rsidP="0023170D">
      <w:pPr>
        <w:pStyle w:val="QT3"/>
        <w:rPr>
          <w:color w:val="000000"/>
          <w:bdr w:val="none" w:sz="0" w:space="0" w:color="auto" w:frame="1"/>
        </w:rPr>
      </w:pPr>
      <w:r w:rsidRPr="00AD36CA">
        <w:rPr>
          <w:color w:val="000000"/>
          <w:bdr w:val="none" w:sz="0" w:space="0" w:color="auto" w:frame="1"/>
        </w:rPr>
        <w:t xml:space="preserve">     [,1]</w:t>
      </w:r>
    </w:p>
    <w:p w14:paraId="1B12E85B" w14:textId="77777777" w:rsidR="00AD36CA" w:rsidRPr="00AD36CA" w:rsidRDefault="00AD36CA" w:rsidP="0023170D">
      <w:pPr>
        <w:pStyle w:val="QT3"/>
        <w:rPr>
          <w:color w:val="000000"/>
          <w:bdr w:val="none" w:sz="0" w:space="0" w:color="auto" w:frame="1"/>
        </w:rPr>
      </w:pPr>
      <w:r w:rsidRPr="00AD36CA">
        <w:rPr>
          <w:color w:val="000000"/>
          <w:bdr w:val="none" w:sz="0" w:space="0" w:color="auto" w:frame="1"/>
        </w:rPr>
        <w:t>[1,]   26</w:t>
      </w:r>
    </w:p>
    <w:p w14:paraId="15A1D445" w14:textId="422F8912" w:rsidR="00AD36CA" w:rsidRPr="0023170D" w:rsidRDefault="00AD36CA" w:rsidP="0023170D">
      <w:pPr>
        <w:pStyle w:val="QT3"/>
        <w:rPr>
          <w:color w:val="000000"/>
        </w:rPr>
      </w:pPr>
      <w:r w:rsidRPr="00AD36CA">
        <w:rPr>
          <w:color w:val="000000"/>
          <w:bdr w:val="none" w:sz="0" w:space="0" w:color="auto" w:frame="1"/>
        </w:rPr>
        <w:t>[2,]   27</w:t>
      </w:r>
    </w:p>
    <w:p w14:paraId="328343D0" w14:textId="158475A4" w:rsidR="007F727E" w:rsidRDefault="007F727E" w:rsidP="00A6051B">
      <w:r>
        <w:t xml:space="preserve">Wie in Abschnitt </w:t>
      </w:r>
      <w:r>
        <w:fldChar w:fldCharType="begin"/>
      </w:r>
      <w:r>
        <w:instrText xml:space="preserve"> REF _Ref20317071 \r \h </w:instrText>
      </w:r>
      <w:r>
        <w:fldChar w:fldCharType="separate"/>
      </w:r>
      <w:r>
        <w:t>1.2.1</w:t>
      </w:r>
      <w:r>
        <w:fldChar w:fldCharType="end"/>
      </w:r>
      <w:r>
        <w:t xml:space="preserve"> besprochen, können negative Indexwerte benutzt werden, um Bereiche </w:t>
      </w:r>
      <w:r w:rsidR="00026FD3">
        <w:t>auszuschließen</w:t>
      </w:r>
      <w:r>
        <w:t>.</w:t>
      </w:r>
      <w:r w:rsidR="00026FD3">
        <w:t xml:space="preserve"> Die folgende Anweisung gibt </w:t>
      </w:r>
      <w:r w:rsidR="00026FD3" w:rsidRPr="0023170D">
        <w:rPr>
          <w:rStyle w:val="QWordZchn"/>
        </w:rPr>
        <w:t>F</w:t>
      </w:r>
      <w:r w:rsidR="00026FD3">
        <w:t xml:space="preserve"> ohne die erste Zeile zurück:</w:t>
      </w:r>
    </w:p>
    <w:p w14:paraId="6D21EBB2" w14:textId="77777777" w:rsidR="007F727E" w:rsidRPr="007F727E" w:rsidRDefault="007F727E" w:rsidP="0023170D">
      <w:pPr>
        <w:pStyle w:val="QT3"/>
      </w:pPr>
      <w:r w:rsidRPr="007F727E">
        <w:t>&gt; F[-1,]</w:t>
      </w:r>
    </w:p>
    <w:p w14:paraId="495BEDAC" w14:textId="77777777" w:rsidR="007F727E" w:rsidRPr="007F727E" w:rsidRDefault="007F727E" w:rsidP="0023170D">
      <w:pPr>
        <w:pStyle w:val="QT3"/>
        <w:rPr>
          <w:color w:val="000000"/>
          <w:bdr w:val="none" w:sz="0" w:space="0" w:color="auto" w:frame="1"/>
        </w:rPr>
      </w:pPr>
      <w:r w:rsidRPr="007F727E">
        <w:rPr>
          <w:color w:val="000000"/>
          <w:bdr w:val="none" w:sz="0" w:space="0" w:color="auto" w:frame="1"/>
        </w:rPr>
        <w:t xml:space="preserve">     [,1] [,2] [,3] [,4] [,5] [,6]</w:t>
      </w:r>
    </w:p>
    <w:p w14:paraId="66B9A970" w14:textId="77777777" w:rsidR="007F727E" w:rsidRPr="007F727E" w:rsidRDefault="007F727E" w:rsidP="0023170D">
      <w:pPr>
        <w:pStyle w:val="QT3"/>
        <w:rPr>
          <w:color w:val="000000"/>
          <w:bdr w:val="none" w:sz="0" w:space="0" w:color="auto" w:frame="1"/>
        </w:rPr>
      </w:pPr>
      <w:r w:rsidRPr="007F727E">
        <w:rPr>
          <w:color w:val="000000"/>
          <w:bdr w:val="none" w:sz="0" w:space="0" w:color="auto" w:frame="1"/>
        </w:rPr>
        <w:t>[1,]    2    7   12   17   22   27</w:t>
      </w:r>
    </w:p>
    <w:p w14:paraId="7BA6123D" w14:textId="77777777" w:rsidR="007F727E" w:rsidRPr="007F727E" w:rsidRDefault="007F727E" w:rsidP="0023170D">
      <w:pPr>
        <w:pStyle w:val="QT3"/>
        <w:rPr>
          <w:color w:val="000000"/>
          <w:bdr w:val="none" w:sz="0" w:space="0" w:color="auto" w:frame="1"/>
        </w:rPr>
      </w:pPr>
      <w:r w:rsidRPr="007F727E">
        <w:rPr>
          <w:color w:val="000000"/>
          <w:bdr w:val="none" w:sz="0" w:space="0" w:color="auto" w:frame="1"/>
        </w:rPr>
        <w:t>[2,]    3    8   13   18   23   28</w:t>
      </w:r>
    </w:p>
    <w:p w14:paraId="2D16A539" w14:textId="77777777" w:rsidR="007F727E" w:rsidRPr="007F727E" w:rsidRDefault="007F727E" w:rsidP="0023170D">
      <w:pPr>
        <w:pStyle w:val="QT3"/>
        <w:rPr>
          <w:color w:val="000000"/>
          <w:bdr w:val="none" w:sz="0" w:space="0" w:color="auto" w:frame="1"/>
        </w:rPr>
      </w:pPr>
      <w:r w:rsidRPr="007F727E">
        <w:rPr>
          <w:color w:val="000000"/>
          <w:bdr w:val="none" w:sz="0" w:space="0" w:color="auto" w:frame="1"/>
        </w:rPr>
        <w:t>[3,]    4    9   14   19   24   29</w:t>
      </w:r>
    </w:p>
    <w:p w14:paraId="58CD474F" w14:textId="77777777" w:rsidR="007F727E" w:rsidRPr="007F727E" w:rsidRDefault="007F727E" w:rsidP="0023170D">
      <w:pPr>
        <w:pStyle w:val="QT3"/>
        <w:rPr>
          <w:color w:val="000000"/>
        </w:rPr>
      </w:pPr>
      <w:r w:rsidRPr="007F727E">
        <w:rPr>
          <w:color w:val="000000"/>
          <w:bdr w:val="none" w:sz="0" w:space="0" w:color="auto" w:frame="1"/>
        </w:rPr>
        <w:t>[4,]    5   10   15   20   25   30</w:t>
      </w:r>
    </w:p>
    <w:p w14:paraId="55C0F81F" w14:textId="122927C6" w:rsidR="007F727E" w:rsidRDefault="00026FD3" w:rsidP="00A6051B">
      <w:r>
        <w:t xml:space="preserve">Möglich ist </w:t>
      </w:r>
      <w:r w:rsidR="00D9379E">
        <w:t xml:space="preserve">es </w:t>
      </w:r>
      <w:r>
        <w:t xml:space="preserve">auch, Teilbereichen von </w:t>
      </w:r>
      <w:r w:rsidRPr="0023170D">
        <w:rPr>
          <w:rStyle w:val="QWordZchn"/>
        </w:rPr>
        <w:t>F</w:t>
      </w:r>
      <w:r>
        <w:t xml:space="preserve"> neue Werte zuzuweisen:</w:t>
      </w:r>
    </w:p>
    <w:p w14:paraId="133A8A4E" w14:textId="77777777" w:rsidR="00026FD3" w:rsidRPr="00026FD3" w:rsidRDefault="00026FD3" w:rsidP="0023170D">
      <w:pPr>
        <w:pStyle w:val="QT3"/>
      </w:pPr>
      <w:r w:rsidRPr="00026FD3">
        <w:t>&gt; F[1:3,1:2] &lt;- 100:105</w:t>
      </w:r>
    </w:p>
    <w:p w14:paraId="47D88F54" w14:textId="77777777" w:rsidR="00026FD3" w:rsidRPr="00026FD3" w:rsidRDefault="00026FD3" w:rsidP="0023170D">
      <w:pPr>
        <w:pStyle w:val="QT3"/>
      </w:pPr>
      <w:r w:rsidRPr="00026FD3">
        <w:t>&gt; F</w:t>
      </w:r>
    </w:p>
    <w:p w14:paraId="59FF5DCF" w14:textId="77777777" w:rsidR="00026FD3" w:rsidRPr="00026FD3" w:rsidRDefault="00026FD3" w:rsidP="0023170D">
      <w:pPr>
        <w:pStyle w:val="QT3"/>
        <w:rPr>
          <w:color w:val="000000"/>
          <w:bdr w:val="none" w:sz="0" w:space="0" w:color="auto" w:frame="1"/>
        </w:rPr>
      </w:pPr>
      <w:r w:rsidRPr="00026FD3">
        <w:rPr>
          <w:color w:val="000000"/>
          <w:bdr w:val="none" w:sz="0" w:space="0" w:color="auto" w:frame="1"/>
        </w:rPr>
        <w:t xml:space="preserve">     [,1] [,2] [,3] [,4] [,5] [,6]</w:t>
      </w:r>
    </w:p>
    <w:p w14:paraId="34BEB54D" w14:textId="77777777" w:rsidR="00026FD3" w:rsidRPr="00026FD3" w:rsidRDefault="00026FD3" w:rsidP="0023170D">
      <w:pPr>
        <w:pStyle w:val="QT3"/>
        <w:rPr>
          <w:color w:val="000000"/>
          <w:bdr w:val="none" w:sz="0" w:space="0" w:color="auto" w:frame="1"/>
        </w:rPr>
      </w:pPr>
      <w:r w:rsidRPr="00026FD3">
        <w:rPr>
          <w:color w:val="000000"/>
          <w:bdr w:val="none" w:sz="0" w:space="0" w:color="auto" w:frame="1"/>
        </w:rPr>
        <w:t>[1,]  100  103   11   16   21   26</w:t>
      </w:r>
    </w:p>
    <w:p w14:paraId="133E226B" w14:textId="77777777" w:rsidR="00026FD3" w:rsidRPr="00026FD3" w:rsidRDefault="00026FD3" w:rsidP="0023170D">
      <w:pPr>
        <w:pStyle w:val="QT3"/>
        <w:rPr>
          <w:color w:val="000000"/>
          <w:bdr w:val="none" w:sz="0" w:space="0" w:color="auto" w:frame="1"/>
        </w:rPr>
      </w:pPr>
      <w:r w:rsidRPr="00026FD3">
        <w:rPr>
          <w:color w:val="000000"/>
          <w:bdr w:val="none" w:sz="0" w:space="0" w:color="auto" w:frame="1"/>
        </w:rPr>
        <w:t>[2,]  101  104   12   17   22   27</w:t>
      </w:r>
    </w:p>
    <w:p w14:paraId="51BB155F" w14:textId="77777777" w:rsidR="00026FD3" w:rsidRPr="00026FD3" w:rsidRDefault="00026FD3" w:rsidP="0023170D">
      <w:pPr>
        <w:pStyle w:val="QT3"/>
        <w:rPr>
          <w:color w:val="000000"/>
          <w:bdr w:val="none" w:sz="0" w:space="0" w:color="auto" w:frame="1"/>
        </w:rPr>
      </w:pPr>
      <w:r w:rsidRPr="00026FD3">
        <w:rPr>
          <w:color w:val="000000"/>
          <w:bdr w:val="none" w:sz="0" w:space="0" w:color="auto" w:frame="1"/>
        </w:rPr>
        <w:t>[3,]  102  105   13   18   23   28</w:t>
      </w:r>
    </w:p>
    <w:p w14:paraId="112FC7B0" w14:textId="77777777" w:rsidR="00026FD3" w:rsidRPr="00026FD3" w:rsidRDefault="00026FD3" w:rsidP="0023170D">
      <w:pPr>
        <w:pStyle w:val="QT3"/>
        <w:rPr>
          <w:color w:val="000000"/>
          <w:bdr w:val="none" w:sz="0" w:space="0" w:color="auto" w:frame="1"/>
        </w:rPr>
      </w:pPr>
      <w:r w:rsidRPr="00026FD3">
        <w:rPr>
          <w:color w:val="000000"/>
          <w:bdr w:val="none" w:sz="0" w:space="0" w:color="auto" w:frame="1"/>
        </w:rPr>
        <w:t>[4,]    4    9   14   19   24   29</w:t>
      </w:r>
    </w:p>
    <w:p w14:paraId="710C6D2C" w14:textId="77777777" w:rsidR="00026FD3" w:rsidRPr="00026FD3" w:rsidRDefault="00026FD3" w:rsidP="0023170D">
      <w:pPr>
        <w:pStyle w:val="QT3"/>
        <w:rPr>
          <w:color w:val="000000"/>
        </w:rPr>
      </w:pPr>
      <w:r w:rsidRPr="00026FD3">
        <w:rPr>
          <w:color w:val="000000"/>
          <w:bdr w:val="none" w:sz="0" w:space="0" w:color="auto" w:frame="1"/>
        </w:rPr>
        <w:t>[5,]    5   10   15   20   25   30</w:t>
      </w:r>
    </w:p>
    <w:p w14:paraId="1C98D19F" w14:textId="136A0DB2" w:rsidR="0094205A" w:rsidRPr="0023170D" w:rsidRDefault="0094205A" w:rsidP="00231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</w:rPr>
      </w:pPr>
      <w:r>
        <w:t xml:space="preserve"> </w:t>
      </w:r>
    </w:p>
    <w:p w14:paraId="1AEB1C54" w14:textId="11AB65E1" w:rsidR="00D12215" w:rsidRDefault="0094205A" w:rsidP="00A6051B">
      <w:r>
        <w:t xml:space="preserve">Das nächste Beispiel zeigt, wie man einen Vektor erhält, der alle Werte von </w:t>
      </w:r>
      <w:r w:rsidRPr="0023170D">
        <w:rPr>
          <w:rStyle w:val="QWordZchn"/>
        </w:rPr>
        <w:t>F</w:t>
      </w:r>
      <w:r>
        <w:t xml:space="preserve"> umfasst, die kleiner als 13 sind: </w:t>
      </w:r>
    </w:p>
    <w:p w14:paraId="00522DE5" w14:textId="32667349" w:rsidR="0094205A" w:rsidRPr="0094205A" w:rsidRDefault="0094205A" w:rsidP="0023170D">
      <w:pPr>
        <w:pStyle w:val="QT3"/>
      </w:pPr>
      <w:r w:rsidRPr="0094205A">
        <w:t xml:space="preserve">&gt; </w:t>
      </w:r>
      <w:r>
        <w:t>F[</w:t>
      </w:r>
      <w:r w:rsidRPr="0094205A">
        <w:t>F&lt; 13]</w:t>
      </w:r>
    </w:p>
    <w:p w14:paraId="6BB75367" w14:textId="77777777" w:rsidR="0094205A" w:rsidRPr="0094205A" w:rsidRDefault="0094205A" w:rsidP="0023170D">
      <w:pPr>
        <w:pStyle w:val="QT3"/>
        <w:rPr>
          <w:color w:val="000000"/>
        </w:rPr>
      </w:pPr>
      <w:r w:rsidRPr="0094205A">
        <w:rPr>
          <w:color w:val="000000"/>
          <w:bdr w:val="none" w:sz="0" w:space="0" w:color="auto" w:frame="1"/>
        </w:rPr>
        <w:t>[1]  4  5  9 10 11 12</w:t>
      </w:r>
    </w:p>
    <w:p w14:paraId="12D84FA3" w14:textId="2444A5EE" w:rsidR="0094205A" w:rsidRDefault="0094205A" w:rsidP="00A6051B">
      <w:r>
        <w:t>Schwieriger ist das folgende Beispiel:</w:t>
      </w:r>
    </w:p>
    <w:p w14:paraId="613B6B10" w14:textId="750F8AD5" w:rsidR="0094205A" w:rsidRPr="0094205A" w:rsidRDefault="00A84CCF" w:rsidP="0023170D">
      <w:pPr>
        <w:pStyle w:val="QT3"/>
      </w:pPr>
      <w:r w:rsidRPr="00CC28E9">
        <w:t xml:space="preserve">&gt; </w:t>
      </w:r>
      <w:r w:rsidR="0094205A" w:rsidRPr="0094205A">
        <w:t>F[F[,3]&lt; 13,]</w:t>
      </w:r>
    </w:p>
    <w:p w14:paraId="3F8723E6" w14:textId="77777777" w:rsidR="0094205A" w:rsidRPr="0094205A" w:rsidRDefault="0094205A" w:rsidP="0023170D">
      <w:pPr>
        <w:pStyle w:val="QT3"/>
        <w:rPr>
          <w:color w:val="000000"/>
          <w:bdr w:val="none" w:sz="0" w:space="0" w:color="auto" w:frame="1"/>
        </w:rPr>
      </w:pPr>
      <w:r w:rsidRPr="0094205A">
        <w:rPr>
          <w:color w:val="000000"/>
          <w:bdr w:val="none" w:sz="0" w:space="0" w:color="auto" w:frame="1"/>
        </w:rPr>
        <w:t xml:space="preserve">     [,1] [,2] [,3] [,4] [,5] [,6]</w:t>
      </w:r>
    </w:p>
    <w:p w14:paraId="3E78F54A" w14:textId="77777777" w:rsidR="0094205A" w:rsidRPr="0094205A" w:rsidRDefault="0094205A" w:rsidP="0023170D">
      <w:pPr>
        <w:pStyle w:val="QT3"/>
        <w:rPr>
          <w:color w:val="000000"/>
          <w:bdr w:val="none" w:sz="0" w:space="0" w:color="auto" w:frame="1"/>
        </w:rPr>
      </w:pPr>
      <w:r w:rsidRPr="0094205A">
        <w:rPr>
          <w:color w:val="000000"/>
          <w:bdr w:val="none" w:sz="0" w:space="0" w:color="auto" w:frame="1"/>
        </w:rPr>
        <w:t>[1,]  100  103   11   16   21   26</w:t>
      </w:r>
    </w:p>
    <w:p w14:paraId="4166DD57" w14:textId="77777777" w:rsidR="0094205A" w:rsidRPr="0094205A" w:rsidRDefault="0094205A" w:rsidP="0023170D">
      <w:pPr>
        <w:pStyle w:val="QT3"/>
        <w:rPr>
          <w:color w:val="000000"/>
        </w:rPr>
      </w:pPr>
      <w:r w:rsidRPr="0094205A">
        <w:rPr>
          <w:color w:val="000000"/>
          <w:bdr w:val="none" w:sz="0" w:space="0" w:color="auto" w:frame="1"/>
        </w:rPr>
        <w:t>[2,]  101  104   12   17   22   27</w:t>
      </w:r>
    </w:p>
    <w:p w14:paraId="6C0C92B4" w14:textId="5493CAA8" w:rsidR="0094205A" w:rsidRDefault="00182DA6" w:rsidP="00A6051B">
      <w:r>
        <w:t>Um das obige Beispiel</w:t>
      </w:r>
      <w:r w:rsidR="0094205A">
        <w:t xml:space="preserve"> zu analysieren betrachten wir zuerst</w:t>
      </w:r>
    </w:p>
    <w:p w14:paraId="25595A85" w14:textId="77777777" w:rsidR="00E42E99" w:rsidRPr="00E42E99" w:rsidRDefault="00E42E99" w:rsidP="0023170D">
      <w:pPr>
        <w:pStyle w:val="QT3"/>
      </w:pPr>
      <w:r w:rsidRPr="00E42E99">
        <w:t>&gt; F[,3]</w:t>
      </w:r>
    </w:p>
    <w:p w14:paraId="6FF25823" w14:textId="77777777" w:rsidR="00E42E99" w:rsidRPr="00E42E99" w:rsidRDefault="00E42E99" w:rsidP="0023170D">
      <w:pPr>
        <w:pStyle w:val="QT3"/>
        <w:rPr>
          <w:color w:val="000000"/>
          <w:bdr w:val="none" w:sz="0" w:space="0" w:color="auto" w:frame="1"/>
        </w:rPr>
      </w:pPr>
      <w:r w:rsidRPr="00E42E99">
        <w:rPr>
          <w:color w:val="000000"/>
          <w:bdr w:val="none" w:sz="0" w:space="0" w:color="auto" w:frame="1"/>
        </w:rPr>
        <w:t>[1] 11 12 13 14 15</w:t>
      </w:r>
    </w:p>
    <w:p w14:paraId="50282BE1" w14:textId="6C142E4E" w:rsidR="0094205A" w:rsidRDefault="00E42E99" w:rsidP="00A6051B">
      <w:r w:rsidRPr="0023170D">
        <w:rPr>
          <w:rStyle w:val="QWordZchn"/>
        </w:rPr>
        <w:t>F[,3]</w:t>
      </w:r>
      <w:r>
        <w:t xml:space="preserve"> ist die dritte Spalte von </w:t>
      </w:r>
      <w:r w:rsidRPr="0023170D">
        <w:rPr>
          <w:rStyle w:val="QWordZchn"/>
        </w:rPr>
        <w:t>F</w:t>
      </w:r>
      <w:r>
        <w:t xml:space="preserve"> und  daher ergibt die folgende Anweisung einen booleschen Vektor, bei dem nur die ersten beiden Elemente den Wert </w:t>
      </w:r>
      <w:r w:rsidRPr="0023170D">
        <w:rPr>
          <w:rStyle w:val="QWordZchn"/>
        </w:rPr>
        <w:t>TRUE</w:t>
      </w:r>
      <w:r>
        <w:t xml:space="preserve"> haben:</w:t>
      </w:r>
    </w:p>
    <w:p w14:paraId="79300BB1" w14:textId="0D3E95C8" w:rsidR="00E42E99" w:rsidRPr="00E42E99" w:rsidRDefault="00E42E99" w:rsidP="0023170D">
      <w:pPr>
        <w:pStyle w:val="QT3"/>
      </w:pPr>
      <w:r w:rsidRPr="00E42E99">
        <w:t>&gt; F[,3]</w:t>
      </w:r>
      <w:r>
        <w:t xml:space="preserve"> </w:t>
      </w:r>
      <w:r w:rsidRPr="00E42E99">
        <w:t>&lt; 13</w:t>
      </w:r>
    </w:p>
    <w:p w14:paraId="36B7357F" w14:textId="1E5F0604" w:rsidR="001C69C7" w:rsidRPr="0023170D" w:rsidRDefault="00E42E99" w:rsidP="0023170D">
      <w:pPr>
        <w:pStyle w:val="QT3"/>
        <w:rPr>
          <w:color w:val="000000"/>
        </w:rPr>
      </w:pPr>
      <w:r w:rsidRPr="00E42E99">
        <w:rPr>
          <w:color w:val="000000"/>
          <w:bdr w:val="none" w:sz="0" w:space="0" w:color="auto" w:frame="1"/>
        </w:rPr>
        <w:t>[1]  TRUE  TRUE FALSE FALSE FALSE</w:t>
      </w:r>
    </w:p>
    <w:p w14:paraId="0DA6076E" w14:textId="03B0E205" w:rsidR="006D6048" w:rsidRDefault="00E42E99" w:rsidP="00A6051B">
      <w:r>
        <w:t xml:space="preserve">Entsprechend werden daher in </w:t>
      </w:r>
      <w:r w:rsidRPr="0023170D">
        <w:rPr>
          <w:rStyle w:val="QWordZchn"/>
        </w:rPr>
        <w:t>F[F[,3]&lt; 13,]</w:t>
      </w:r>
      <w:r>
        <w:t xml:space="preserve"> nur die ersten beiden Zeilen von </w:t>
      </w:r>
      <w:r w:rsidRPr="0023170D">
        <w:rPr>
          <w:rStyle w:val="QWordZchn"/>
        </w:rPr>
        <w:t>F</w:t>
      </w:r>
      <w:r>
        <w:t xml:space="preserve"> ausgegeben.</w:t>
      </w:r>
    </w:p>
    <w:p w14:paraId="33DB81E7" w14:textId="77777777" w:rsidR="00761782" w:rsidRDefault="00761782" w:rsidP="00A6051B"/>
    <w:p w14:paraId="2579B762" w14:textId="160744B8" w:rsidR="006D6048" w:rsidRDefault="006D6048" w:rsidP="006D6048">
      <w:pPr>
        <w:pStyle w:val="berschrift3"/>
        <w:ind w:left="1134" w:hanging="1134"/>
      </w:pPr>
      <w:bookmarkStart w:id="30" w:name="_Toc21086814"/>
      <w:r>
        <w:t>Zeilen- und Spaltennamen</w:t>
      </w:r>
      <w:bookmarkEnd w:id="30"/>
    </w:p>
    <w:p w14:paraId="7A619E00" w14:textId="28512574" w:rsidR="006D6048" w:rsidRDefault="006D6048" w:rsidP="006D6048">
      <w:r>
        <w:t xml:space="preserve">Wir haben in Abschnitt </w:t>
      </w:r>
      <w:r>
        <w:fldChar w:fldCharType="begin"/>
      </w:r>
      <w:r>
        <w:instrText xml:space="preserve"> REF _Ref17470512 \r \h </w:instrText>
      </w:r>
      <w:r>
        <w:fldChar w:fldCharType="separate"/>
      </w:r>
      <w:r>
        <w:t>4.2.4</w:t>
      </w:r>
      <w:r>
        <w:fldChar w:fldCharType="end"/>
      </w:r>
      <w:r>
        <w:t xml:space="preserve"> gesehen, dass Elemente eines Vektors optional Namen erhalten können. Ähnlich können Namen für die Zeilen und Spalt</w:t>
      </w:r>
      <w:r w:rsidR="00602785">
        <w:t xml:space="preserve">en einer Matrix vergeben werden. Hierzu betrachten wir </w:t>
      </w:r>
      <w:r w:rsidR="00D9379E">
        <w:t>folgendes</w:t>
      </w:r>
      <w:r w:rsidR="00602785">
        <w:t xml:space="preserve"> Beispiel:</w:t>
      </w:r>
    </w:p>
    <w:p w14:paraId="298CA869" w14:textId="77777777" w:rsidR="006D6048" w:rsidRPr="006D6048" w:rsidRDefault="006D6048" w:rsidP="0023170D">
      <w:pPr>
        <w:pStyle w:val="QT3"/>
      </w:pPr>
      <w:r w:rsidRPr="006D6048">
        <w:t>&gt; A &lt;- matrix(1:6, nrow=2)</w:t>
      </w:r>
    </w:p>
    <w:p w14:paraId="14258436" w14:textId="77777777" w:rsidR="006D6048" w:rsidRPr="006D6048" w:rsidRDefault="006D6048" w:rsidP="0023170D">
      <w:pPr>
        <w:pStyle w:val="QT3"/>
      </w:pPr>
      <w:r w:rsidRPr="006D6048">
        <w:t>&gt; A</w:t>
      </w:r>
    </w:p>
    <w:p w14:paraId="7E4DCAB4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    [,1] [,2] [,3]</w:t>
      </w:r>
    </w:p>
    <w:p w14:paraId="09665959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[1,]    1    3    5</w:t>
      </w:r>
    </w:p>
    <w:p w14:paraId="367E6BD9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[2,]    2    4    6</w:t>
      </w:r>
    </w:p>
    <w:p w14:paraId="2AFC265F" w14:textId="77777777" w:rsidR="006D6048" w:rsidRPr="006D6048" w:rsidRDefault="006D6048" w:rsidP="0023170D">
      <w:pPr>
        <w:pStyle w:val="QT3"/>
      </w:pPr>
      <w:r w:rsidRPr="006D6048">
        <w:t>&gt; attributes(A)</w:t>
      </w:r>
    </w:p>
    <w:p w14:paraId="2658C961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$dim</w:t>
      </w:r>
    </w:p>
    <w:p w14:paraId="373250ED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[1] 2 3</w:t>
      </w:r>
    </w:p>
    <w:p w14:paraId="08D81557" w14:textId="17E068B6" w:rsidR="006D6048" w:rsidRPr="0023170D" w:rsidRDefault="00602785" w:rsidP="0023170D">
      <w:r w:rsidRPr="00602785">
        <w:t xml:space="preserve">Mithilfe der Funktionen </w:t>
      </w:r>
      <w:r w:rsidRPr="0023170D">
        <w:rPr>
          <w:rStyle w:val="QWordZchn"/>
        </w:rPr>
        <w:t>colnames()</w:t>
      </w:r>
      <w:r w:rsidRPr="0023170D">
        <w:t xml:space="preserve"> und </w:t>
      </w:r>
      <w:r w:rsidRPr="0023170D">
        <w:rPr>
          <w:rStyle w:val="QWordZchn"/>
        </w:rPr>
        <w:t>rownames()</w:t>
      </w:r>
      <w:r w:rsidRPr="00602785">
        <w:t xml:space="preserve"> können nun Namen für</w:t>
      </w:r>
      <w:r>
        <w:t xml:space="preserve"> die Zeilen bzw. Spalten vergeb</w:t>
      </w:r>
      <w:r w:rsidRPr="00602785">
        <w:t>en werden:</w:t>
      </w:r>
    </w:p>
    <w:p w14:paraId="64B75E01" w14:textId="77777777" w:rsidR="006D6048" w:rsidRPr="006D6048" w:rsidRDefault="006D6048" w:rsidP="0023170D">
      <w:pPr>
        <w:pStyle w:val="QT3"/>
      </w:pPr>
      <w:r w:rsidRPr="006D6048">
        <w:t>&gt; colnames(A)</w:t>
      </w:r>
    </w:p>
    <w:p w14:paraId="699E3D6E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NULL</w:t>
      </w:r>
    </w:p>
    <w:p w14:paraId="76A78278" w14:textId="77777777" w:rsidR="006D6048" w:rsidRPr="006D6048" w:rsidRDefault="006D6048" w:rsidP="0023170D">
      <w:pPr>
        <w:pStyle w:val="QT3"/>
      </w:pPr>
      <w:r w:rsidRPr="006D6048">
        <w:t>&gt; colnames(A) &lt;- c("a", "b", "c")</w:t>
      </w:r>
    </w:p>
    <w:p w14:paraId="134529D0" w14:textId="77777777" w:rsidR="006D6048" w:rsidRPr="006D6048" w:rsidRDefault="006D6048" w:rsidP="0023170D">
      <w:pPr>
        <w:pStyle w:val="QT3"/>
      </w:pPr>
      <w:r w:rsidRPr="006D6048">
        <w:t>&gt; rownames(A) &lt;- c("X", "Y")</w:t>
      </w:r>
    </w:p>
    <w:p w14:paraId="5F61B98C" w14:textId="77777777" w:rsidR="006D6048" w:rsidRPr="006D6048" w:rsidRDefault="006D6048" w:rsidP="0023170D">
      <w:pPr>
        <w:pStyle w:val="QT3"/>
      </w:pPr>
      <w:r w:rsidRPr="006D6048">
        <w:t>&gt; A</w:t>
      </w:r>
    </w:p>
    <w:p w14:paraId="43181769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 a b c</w:t>
      </w:r>
    </w:p>
    <w:p w14:paraId="0E46F209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X 1 3 5</w:t>
      </w:r>
    </w:p>
    <w:p w14:paraId="52C00368" w14:textId="7BEC61BA" w:rsid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Y 2 4 6</w:t>
      </w:r>
    </w:p>
    <w:p w14:paraId="06CCCC28" w14:textId="08F90F0C" w:rsidR="00602785" w:rsidRPr="0023170D" w:rsidRDefault="00602785" w:rsidP="0023170D">
      <w:r>
        <w:t>Im Folgenden sehen wir, dass A hierdurch das zusätzliche Attribut „</w:t>
      </w:r>
      <w:r w:rsidRPr="00602785">
        <w:t>dimnames</w:t>
      </w:r>
      <w:r>
        <w:t>“ erhalten hat, bestehend aus einer Liste mit zwei Elementen. Beide Listenelemente sind Vektoren, die die Zeilen</w:t>
      </w:r>
      <w:r w:rsidR="00566F88">
        <w:t>-</w:t>
      </w:r>
      <w:r>
        <w:t xml:space="preserve"> bzw. Spaltennamen enthalten.</w:t>
      </w:r>
      <w:r w:rsidR="003D547E">
        <w:t xml:space="preserve"> Auf Listen werden wir im nächsten Kapitel genauer eingehen.</w:t>
      </w:r>
    </w:p>
    <w:p w14:paraId="2B4F9934" w14:textId="77777777" w:rsidR="006D6048" w:rsidRPr="006D6048" w:rsidRDefault="006D6048" w:rsidP="0023170D">
      <w:pPr>
        <w:pStyle w:val="QT3"/>
      </w:pPr>
      <w:r w:rsidRPr="006D6048">
        <w:t>&gt; str(A)</w:t>
      </w:r>
    </w:p>
    <w:p w14:paraId="27B5335D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int [1:2, 1:3] 1 2 3 4 5 6</w:t>
      </w:r>
    </w:p>
    <w:p w14:paraId="6D803798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- attr(*, "dimnames")=List of 2</w:t>
      </w:r>
    </w:p>
    <w:p w14:paraId="6AE1C6FD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 ..$ : chr [1:2] "X" "Y"</w:t>
      </w:r>
    </w:p>
    <w:p w14:paraId="729BD304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 xml:space="preserve">  ..$ : chr [1:3] "a" "b" "c"</w:t>
      </w:r>
    </w:p>
    <w:p w14:paraId="5EFB2B13" w14:textId="77777777" w:rsidR="006D6048" w:rsidRPr="006D6048" w:rsidRDefault="006D6048" w:rsidP="0023170D">
      <w:pPr>
        <w:pStyle w:val="QT3"/>
      </w:pPr>
      <w:r w:rsidRPr="006D6048">
        <w:t>&gt; attributes(A)</w:t>
      </w:r>
    </w:p>
    <w:p w14:paraId="64B06406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$dim</w:t>
      </w:r>
    </w:p>
    <w:p w14:paraId="5DFA1823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[1] 2 3</w:t>
      </w:r>
    </w:p>
    <w:p w14:paraId="5E7CEE60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</w:p>
    <w:p w14:paraId="79D1B5C8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$dimnames</w:t>
      </w:r>
    </w:p>
    <w:p w14:paraId="7D37C2D9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$dimnames[[1]]</w:t>
      </w:r>
    </w:p>
    <w:p w14:paraId="5F3AEF26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[1] "X" "Y"</w:t>
      </w:r>
    </w:p>
    <w:p w14:paraId="72F5696E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</w:p>
    <w:p w14:paraId="4BDA9EFD" w14:textId="77777777" w:rsidR="006D6048" w:rsidRPr="006D6048" w:rsidRDefault="006D6048" w:rsidP="0023170D">
      <w:pPr>
        <w:pStyle w:val="QT3"/>
        <w:rPr>
          <w:color w:val="000000"/>
          <w:bdr w:val="none" w:sz="0" w:space="0" w:color="auto" w:frame="1"/>
        </w:rPr>
      </w:pPr>
      <w:r w:rsidRPr="006D6048">
        <w:rPr>
          <w:color w:val="000000"/>
          <w:bdr w:val="none" w:sz="0" w:space="0" w:color="auto" w:frame="1"/>
        </w:rPr>
        <w:t>$dimnames[[2]]</w:t>
      </w:r>
    </w:p>
    <w:p w14:paraId="1D123DD5" w14:textId="77777777" w:rsidR="006D6048" w:rsidRPr="006D6048" w:rsidRDefault="006D6048" w:rsidP="0023170D">
      <w:pPr>
        <w:pStyle w:val="QT3"/>
        <w:rPr>
          <w:color w:val="000000"/>
        </w:rPr>
      </w:pPr>
      <w:r w:rsidRPr="006D6048">
        <w:rPr>
          <w:color w:val="000000"/>
          <w:bdr w:val="none" w:sz="0" w:space="0" w:color="auto" w:frame="1"/>
        </w:rPr>
        <w:t>[1] "a" "b" "c"</w:t>
      </w:r>
    </w:p>
    <w:p w14:paraId="4B5CF053" w14:textId="77777777" w:rsidR="00761782" w:rsidRPr="0023170D" w:rsidRDefault="00761782" w:rsidP="0023170D"/>
    <w:p w14:paraId="7ED6841E" w14:textId="6668539F" w:rsidR="0048666D" w:rsidRDefault="0048666D" w:rsidP="0048666D">
      <w:pPr>
        <w:pStyle w:val="berschrift3"/>
      </w:pPr>
      <w:bookmarkStart w:id="31" w:name="_Toc21086815"/>
      <w:r>
        <w:t>Einfügen und Löschen von Zeilen und Spalten</w:t>
      </w:r>
      <w:bookmarkEnd w:id="31"/>
    </w:p>
    <w:p w14:paraId="32E739AC" w14:textId="434B19EB" w:rsidR="0048666D" w:rsidRDefault="00C32878" w:rsidP="0023170D">
      <w:r>
        <w:t>Durch Selbstzuweisung und m</w:t>
      </w:r>
      <w:r w:rsidR="0048666D">
        <w:t xml:space="preserve">ithilfe von cbind() und rbind() </w:t>
      </w:r>
      <w:r>
        <w:t xml:space="preserve">können </w:t>
      </w:r>
      <w:r w:rsidR="0048666D">
        <w:t>Zeilen</w:t>
      </w:r>
      <w:r>
        <w:t xml:space="preserve"> und Spalten zu einer gegebenen Matrix</w:t>
      </w:r>
      <w:r w:rsidR="0048666D">
        <w:t xml:space="preserve"> hinzugefügt werden. Als Beispiel </w:t>
      </w:r>
      <w:r>
        <w:t xml:space="preserve">wollen wir </w:t>
      </w:r>
      <w:r w:rsidR="0048666D">
        <w:t>die Matrix A</w:t>
      </w:r>
      <w:r>
        <w:t xml:space="preserve"> betrachten</w:t>
      </w:r>
      <w:r w:rsidR="0048666D">
        <w:t>:</w:t>
      </w:r>
    </w:p>
    <w:p w14:paraId="0678C972" w14:textId="77777777" w:rsidR="0048666D" w:rsidRPr="0048666D" w:rsidRDefault="0048666D" w:rsidP="0023170D">
      <w:pPr>
        <w:pStyle w:val="QT3"/>
      </w:pPr>
      <w:r w:rsidRPr="0048666D">
        <w:t>&gt; A &lt;- matrix(1:12, nrow=3)</w:t>
      </w:r>
    </w:p>
    <w:p w14:paraId="62D4D455" w14:textId="77777777" w:rsidR="0048666D" w:rsidRPr="0048666D" w:rsidRDefault="0048666D" w:rsidP="0023170D">
      <w:pPr>
        <w:pStyle w:val="QT3"/>
      </w:pPr>
      <w:r w:rsidRPr="0048666D">
        <w:t>&gt; A</w:t>
      </w:r>
    </w:p>
    <w:p w14:paraId="19E2AA61" w14:textId="77777777" w:rsidR="0048666D" w:rsidRPr="0048666D" w:rsidRDefault="0048666D" w:rsidP="0023170D">
      <w:pPr>
        <w:pStyle w:val="QT3"/>
        <w:rPr>
          <w:color w:val="000000"/>
          <w:bdr w:val="none" w:sz="0" w:space="0" w:color="auto" w:frame="1"/>
        </w:rPr>
      </w:pPr>
      <w:r w:rsidRPr="0048666D">
        <w:rPr>
          <w:color w:val="000000"/>
          <w:bdr w:val="none" w:sz="0" w:space="0" w:color="auto" w:frame="1"/>
        </w:rPr>
        <w:t xml:space="preserve">     [,1] [,2] [,3] [,4]</w:t>
      </w:r>
    </w:p>
    <w:p w14:paraId="27AF1B7D" w14:textId="77777777" w:rsidR="0048666D" w:rsidRPr="0048666D" w:rsidRDefault="0048666D" w:rsidP="0023170D">
      <w:pPr>
        <w:pStyle w:val="QT3"/>
        <w:rPr>
          <w:color w:val="000000"/>
          <w:bdr w:val="none" w:sz="0" w:space="0" w:color="auto" w:frame="1"/>
        </w:rPr>
      </w:pPr>
      <w:r w:rsidRPr="0048666D">
        <w:rPr>
          <w:color w:val="000000"/>
          <w:bdr w:val="none" w:sz="0" w:space="0" w:color="auto" w:frame="1"/>
        </w:rPr>
        <w:t>[1,]    1    4    7   10</w:t>
      </w:r>
    </w:p>
    <w:p w14:paraId="03BE527F" w14:textId="77777777" w:rsidR="0048666D" w:rsidRPr="0048666D" w:rsidRDefault="0048666D" w:rsidP="0023170D">
      <w:pPr>
        <w:pStyle w:val="QT3"/>
        <w:rPr>
          <w:color w:val="000000"/>
          <w:bdr w:val="none" w:sz="0" w:space="0" w:color="auto" w:frame="1"/>
        </w:rPr>
      </w:pPr>
      <w:r w:rsidRPr="0048666D">
        <w:rPr>
          <w:color w:val="000000"/>
          <w:bdr w:val="none" w:sz="0" w:space="0" w:color="auto" w:frame="1"/>
        </w:rPr>
        <w:t>[2,]    2    5    8   11</w:t>
      </w:r>
    </w:p>
    <w:p w14:paraId="376F7B93" w14:textId="77777777" w:rsidR="0048666D" w:rsidRPr="0048666D" w:rsidRDefault="0048666D" w:rsidP="0023170D">
      <w:pPr>
        <w:pStyle w:val="QT3"/>
        <w:rPr>
          <w:color w:val="000000"/>
        </w:rPr>
      </w:pPr>
      <w:r w:rsidRPr="0048666D">
        <w:rPr>
          <w:color w:val="000000"/>
          <w:bdr w:val="none" w:sz="0" w:space="0" w:color="auto" w:frame="1"/>
        </w:rPr>
        <w:t>[3,]    3    6    9   12</w:t>
      </w:r>
    </w:p>
    <w:p w14:paraId="19CD976D" w14:textId="638E076C" w:rsidR="0048666D" w:rsidRDefault="0048666D" w:rsidP="0023170D">
      <w:r>
        <w:t>Die nächsten Beispiele zeigen</w:t>
      </w:r>
      <w:r w:rsidR="00C32878">
        <w:t xml:space="preserve"> </w:t>
      </w:r>
      <w:r>
        <w:t>exemplarisch, wie ein</w:t>
      </w:r>
      <w:r w:rsidR="00566F88">
        <w:t>e</w:t>
      </w:r>
      <w:r>
        <w:t xml:space="preserve"> zusätzliche Spalte hinzugefügt werden kann:</w:t>
      </w:r>
    </w:p>
    <w:p w14:paraId="40176FAA" w14:textId="77777777" w:rsidR="00C32878" w:rsidRPr="00C32878" w:rsidRDefault="00C32878" w:rsidP="0023170D">
      <w:pPr>
        <w:pStyle w:val="QT3"/>
      </w:pPr>
      <w:r w:rsidRPr="00C32878">
        <w:t>&gt; A &lt;-cbind(A,c(97,98,99))</w:t>
      </w:r>
    </w:p>
    <w:p w14:paraId="5E2392D0" w14:textId="77777777" w:rsidR="00C32878" w:rsidRPr="00C32878" w:rsidRDefault="00C32878" w:rsidP="0023170D">
      <w:pPr>
        <w:pStyle w:val="QT3"/>
      </w:pPr>
      <w:r w:rsidRPr="00C32878">
        <w:t>&gt; A</w:t>
      </w:r>
    </w:p>
    <w:p w14:paraId="15C42F66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 xml:space="preserve">     [,1] [,2] [,3] [,4] [,5]</w:t>
      </w:r>
    </w:p>
    <w:p w14:paraId="225B1CDF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[1,]    1    4    7   10   97</w:t>
      </w:r>
    </w:p>
    <w:p w14:paraId="1C6F4F10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[2,]    2    5    8   11   98</w:t>
      </w:r>
    </w:p>
    <w:p w14:paraId="42D12918" w14:textId="5B79BFCA" w:rsidR="0048666D" w:rsidRPr="0023170D" w:rsidRDefault="00C32878" w:rsidP="0023170D">
      <w:pPr>
        <w:pStyle w:val="QT3"/>
        <w:rPr>
          <w:color w:val="000000"/>
        </w:rPr>
      </w:pPr>
      <w:r w:rsidRPr="00C32878">
        <w:rPr>
          <w:color w:val="000000"/>
          <w:bdr w:val="none" w:sz="0" w:space="0" w:color="auto" w:frame="1"/>
        </w:rPr>
        <w:t>[3,]    3    6    9   12   99</w:t>
      </w:r>
    </w:p>
    <w:p w14:paraId="28D773C3" w14:textId="14E89B64" w:rsidR="00C32878" w:rsidRDefault="00C32878" w:rsidP="0023170D"/>
    <w:p w14:paraId="3A9E05D9" w14:textId="597AAD0A" w:rsidR="00C32878" w:rsidRDefault="00C32878" w:rsidP="0023170D"/>
    <w:p w14:paraId="524D2CB4" w14:textId="58C8813F" w:rsidR="00C32878" w:rsidRDefault="00C32878" w:rsidP="0023170D"/>
    <w:p w14:paraId="403A9852" w14:textId="667FB432" w:rsidR="00761782" w:rsidRDefault="00761782">
      <w:pPr>
        <w:spacing w:after="0"/>
        <w:rPr>
          <w:rFonts w:ascii="Lucida Console" w:hAnsi="Lucida Console"/>
          <w:color w:val="0000FF"/>
        </w:rPr>
      </w:pPr>
      <w:r>
        <w:br w:type="page"/>
      </w:r>
    </w:p>
    <w:p w14:paraId="42D19AB7" w14:textId="2D3AB4E6" w:rsidR="00C32878" w:rsidRPr="00C32878" w:rsidRDefault="00C32878" w:rsidP="0023170D">
      <w:pPr>
        <w:pStyle w:val="QT3"/>
      </w:pPr>
      <w:r w:rsidRPr="00C32878">
        <w:t>&gt; A &lt;-cbind(A[,1:2],c(44,55,66),A[,3:5])</w:t>
      </w:r>
    </w:p>
    <w:p w14:paraId="7E29353E" w14:textId="77777777" w:rsidR="00C32878" w:rsidRPr="00C32878" w:rsidRDefault="00C32878" w:rsidP="0023170D">
      <w:pPr>
        <w:pStyle w:val="QT3"/>
      </w:pPr>
      <w:r w:rsidRPr="00C32878">
        <w:t>&gt; A</w:t>
      </w:r>
    </w:p>
    <w:p w14:paraId="0DEC98C4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 xml:space="preserve">     [,1] [,2] [,3] [,4] [,5] [,6]</w:t>
      </w:r>
    </w:p>
    <w:p w14:paraId="48AD59D0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[1,]    1    4   44    7   10   97</w:t>
      </w:r>
    </w:p>
    <w:p w14:paraId="3D5B6CC2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[2,]    2    5   55    8   11   98</w:t>
      </w:r>
    </w:p>
    <w:p w14:paraId="77683367" w14:textId="77777777" w:rsidR="00C32878" w:rsidRPr="00C32878" w:rsidRDefault="00C32878" w:rsidP="0023170D">
      <w:pPr>
        <w:pStyle w:val="QT3"/>
        <w:rPr>
          <w:color w:val="000000"/>
        </w:rPr>
      </w:pPr>
      <w:r w:rsidRPr="00C32878">
        <w:rPr>
          <w:color w:val="000000"/>
          <w:bdr w:val="none" w:sz="0" w:space="0" w:color="auto" w:frame="1"/>
        </w:rPr>
        <w:t>[3,]    3    6   66    9   12   99</w:t>
      </w:r>
    </w:p>
    <w:p w14:paraId="775B9EDC" w14:textId="77777777" w:rsidR="00C32878" w:rsidRDefault="00C32878" w:rsidP="0023170D"/>
    <w:p w14:paraId="18EA0661" w14:textId="54BD25AF" w:rsidR="0048666D" w:rsidRDefault="0048666D" w:rsidP="0023170D">
      <w:r>
        <w:t>Ähnliches gilt für Zeilen:</w:t>
      </w:r>
    </w:p>
    <w:p w14:paraId="1855A0EC" w14:textId="77777777" w:rsidR="00C32878" w:rsidRPr="00C32878" w:rsidRDefault="00C32878" w:rsidP="0023170D">
      <w:pPr>
        <w:pStyle w:val="QT3"/>
      </w:pPr>
      <w:r w:rsidRPr="00C32878">
        <w:t>&gt; A &lt;-rbind(A[1,], -1:-6, A[2:3,])</w:t>
      </w:r>
    </w:p>
    <w:p w14:paraId="280B460B" w14:textId="77777777" w:rsidR="00C32878" w:rsidRPr="00C32878" w:rsidRDefault="00C32878" w:rsidP="0023170D">
      <w:pPr>
        <w:pStyle w:val="QT3"/>
      </w:pPr>
      <w:r w:rsidRPr="00C32878">
        <w:t>&gt; A</w:t>
      </w:r>
    </w:p>
    <w:p w14:paraId="538AD256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 xml:space="preserve">     [,1] [,2] [,3] [,4] [,5] [,6]</w:t>
      </w:r>
    </w:p>
    <w:p w14:paraId="0FB40BE1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[1,]    1    4   44    7   10   97</w:t>
      </w:r>
    </w:p>
    <w:p w14:paraId="09387A07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[2,]   -1   -2   -3   -4   -5   -6</w:t>
      </w:r>
    </w:p>
    <w:p w14:paraId="56AE165D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[3,]    2    5   55    8   11   98</w:t>
      </w:r>
    </w:p>
    <w:p w14:paraId="6F9CD3FC" w14:textId="77777777" w:rsidR="00C32878" w:rsidRPr="00C32878" w:rsidRDefault="00C32878" w:rsidP="0023170D">
      <w:pPr>
        <w:pStyle w:val="QT3"/>
        <w:rPr>
          <w:color w:val="000000"/>
        </w:rPr>
      </w:pPr>
      <w:r w:rsidRPr="00C32878">
        <w:rPr>
          <w:color w:val="000000"/>
          <w:bdr w:val="none" w:sz="0" w:space="0" w:color="auto" w:frame="1"/>
        </w:rPr>
        <w:t>[4,]    3    6   66    9   12   99</w:t>
      </w:r>
    </w:p>
    <w:p w14:paraId="59BAA235" w14:textId="77777777" w:rsidR="0048666D" w:rsidRPr="0023170D" w:rsidRDefault="0048666D" w:rsidP="0023170D"/>
    <w:p w14:paraId="459FB320" w14:textId="74EDC2A8" w:rsidR="0048666D" w:rsidRDefault="00C32878" w:rsidP="00A6051B">
      <w:r>
        <w:t>Das Löschen von Zeilen und Spalten funktioniert ähnlich:</w:t>
      </w:r>
    </w:p>
    <w:p w14:paraId="49154A21" w14:textId="77777777" w:rsidR="00C32878" w:rsidRPr="00C32878" w:rsidRDefault="00C32878" w:rsidP="0023170D">
      <w:pPr>
        <w:pStyle w:val="QT3"/>
      </w:pPr>
      <w:r w:rsidRPr="00C32878">
        <w:t>&gt; A &lt;-A[c(1,2,4),]</w:t>
      </w:r>
    </w:p>
    <w:p w14:paraId="50C9A6EF" w14:textId="77777777" w:rsidR="00C32878" w:rsidRPr="00C32878" w:rsidRDefault="00C32878" w:rsidP="0023170D">
      <w:pPr>
        <w:pStyle w:val="QT3"/>
      </w:pPr>
      <w:r w:rsidRPr="00C32878">
        <w:t>&gt; A</w:t>
      </w:r>
    </w:p>
    <w:p w14:paraId="6315FB95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 xml:space="preserve">     [,1] [,2] [,3] [,4] [,5] [,6]</w:t>
      </w:r>
    </w:p>
    <w:p w14:paraId="5D617E62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[1,]    1    4   44    7   10   97</w:t>
      </w:r>
    </w:p>
    <w:p w14:paraId="003A6E17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[2,]   -1   -2   -3   -4   -5   -6</w:t>
      </w:r>
    </w:p>
    <w:p w14:paraId="5C9E1ED4" w14:textId="77777777" w:rsidR="00C32878" w:rsidRPr="00C32878" w:rsidRDefault="00C32878" w:rsidP="0023170D">
      <w:pPr>
        <w:pStyle w:val="QT3"/>
        <w:rPr>
          <w:color w:val="000000"/>
        </w:rPr>
      </w:pPr>
      <w:r w:rsidRPr="00C32878">
        <w:rPr>
          <w:color w:val="000000"/>
          <w:bdr w:val="none" w:sz="0" w:space="0" w:color="auto" w:frame="1"/>
        </w:rPr>
        <w:t>[3,]    3    6   66    9   12   99</w:t>
      </w:r>
    </w:p>
    <w:p w14:paraId="2BAD6768" w14:textId="11F18757" w:rsidR="00C32878" w:rsidRDefault="00C32878" w:rsidP="00A6051B"/>
    <w:p w14:paraId="007DB45F" w14:textId="77777777" w:rsidR="00C32878" w:rsidRPr="00C32878" w:rsidRDefault="00C32878" w:rsidP="0023170D">
      <w:pPr>
        <w:pStyle w:val="QT3"/>
      </w:pPr>
      <w:r w:rsidRPr="00C32878">
        <w:t>&gt; A &lt;-A[c(1,3),c(2,4,6)]</w:t>
      </w:r>
    </w:p>
    <w:p w14:paraId="717D4992" w14:textId="77777777" w:rsidR="00C32878" w:rsidRPr="00C32878" w:rsidRDefault="00C32878" w:rsidP="0023170D">
      <w:pPr>
        <w:pStyle w:val="QT3"/>
      </w:pPr>
      <w:r w:rsidRPr="00C32878">
        <w:t>&gt; A</w:t>
      </w:r>
    </w:p>
    <w:p w14:paraId="6E7C548F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 xml:space="preserve">     [,1] [,2] [,3]</w:t>
      </w:r>
    </w:p>
    <w:p w14:paraId="32C4D455" w14:textId="77777777" w:rsidR="00C32878" w:rsidRPr="00C32878" w:rsidRDefault="00C32878" w:rsidP="0023170D">
      <w:pPr>
        <w:pStyle w:val="QT3"/>
        <w:rPr>
          <w:color w:val="000000"/>
          <w:bdr w:val="none" w:sz="0" w:space="0" w:color="auto" w:frame="1"/>
        </w:rPr>
      </w:pPr>
      <w:r w:rsidRPr="00C32878">
        <w:rPr>
          <w:color w:val="000000"/>
          <w:bdr w:val="none" w:sz="0" w:space="0" w:color="auto" w:frame="1"/>
        </w:rPr>
        <w:t>[1,]    4    7   97</w:t>
      </w:r>
    </w:p>
    <w:p w14:paraId="44128763" w14:textId="77777777" w:rsidR="00C32878" w:rsidRPr="00C32878" w:rsidRDefault="00C32878" w:rsidP="0023170D">
      <w:pPr>
        <w:pStyle w:val="QT3"/>
        <w:rPr>
          <w:color w:val="000000"/>
        </w:rPr>
      </w:pPr>
      <w:r w:rsidRPr="00C32878">
        <w:rPr>
          <w:color w:val="000000"/>
          <w:bdr w:val="none" w:sz="0" w:space="0" w:color="auto" w:frame="1"/>
        </w:rPr>
        <w:t>[2,]    6    9   99</w:t>
      </w:r>
    </w:p>
    <w:p w14:paraId="79E1E0F4" w14:textId="77777777" w:rsidR="00C32878" w:rsidRDefault="00C32878" w:rsidP="00A6051B"/>
    <w:p w14:paraId="34186958" w14:textId="77777777" w:rsidR="00967272" w:rsidRDefault="00967272" w:rsidP="00A6051B"/>
    <w:p w14:paraId="52AA429A" w14:textId="77777777" w:rsidR="00761782" w:rsidRDefault="00761782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  <w:r>
        <w:br w:type="page"/>
      </w:r>
    </w:p>
    <w:p w14:paraId="364FCA16" w14:textId="5CA21FC9" w:rsidR="00354ED4" w:rsidRDefault="001C69C7" w:rsidP="00354ED4">
      <w:pPr>
        <w:pStyle w:val="berschrift3"/>
      </w:pPr>
      <w:bookmarkStart w:id="32" w:name="_Toc21086816"/>
      <w:r>
        <w:t>Matrixo</w:t>
      </w:r>
      <w:r w:rsidR="00354ED4">
        <w:t>perationen</w:t>
      </w:r>
      <w:bookmarkEnd w:id="32"/>
    </w:p>
    <w:p w14:paraId="39993CDC" w14:textId="0D33D311" w:rsidR="00871538" w:rsidRDefault="00871538" w:rsidP="0023170D">
      <w:pPr>
        <w:spacing w:after="240"/>
      </w:pPr>
      <w:r>
        <w:t xml:space="preserve">Es gibt eine Reihe von Matrixoperationen. Wir werden uns im </w:t>
      </w:r>
      <w:r w:rsidR="002A6E49">
        <w:t xml:space="preserve">Wesentlichen </w:t>
      </w:r>
      <w:r>
        <w:t>auf die in der folgenden Tabelle aufgelisteten Funktionen beschränken.</w:t>
      </w:r>
    </w:p>
    <w:tbl>
      <w:tblPr>
        <w:tblStyle w:val="Gitternetztabelle3Akzent1"/>
        <w:tblW w:w="0" w:type="auto"/>
        <w:tblLook w:val="0400" w:firstRow="0" w:lastRow="0" w:firstColumn="0" w:lastColumn="0" w:noHBand="0" w:noVBand="1"/>
      </w:tblPr>
      <w:tblGrid>
        <w:gridCol w:w="2547"/>
        <w:gridCol w:w="5948"/>
      </w:tblGrid>
      <w:tr w:rsidR="00871538" w:rsidRPr="00871538" w14:paraId="670DC75F" w14:textId="77777777" w:rsidTr="00231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9981D15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colSums(A) </w:t>
            </w:r>
          </w:p>
        </w:tc>
        <w:tc>
          <w:tcPr>
            <w:tcW w:w="5948" w:type="dxa"/>
          </w:tcPr>
          <w:p w14:paraId="4BA07DFA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Spaltensummen von A</w:t>
            </w:r>
          </w:p>
        </w:tc>
      </w:tr>
      <w:tr w:rsidR="00871538" w:rsidRPr="00871538" w14:paraId="60563901" w14:textId="77777777" w:rsidTr="0023170D">
        <w:tc>
          <w:tcPr>
            <w:tcW w:w="2547" w:type="dxa"/>
          </w:tcPr>
          <w:p w14:paraId="16A66267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rowSums(A) </w:t>
            </w:r>
          </w:p>
        </w:tc>
        <w:tc>
          <w:tcPr>
            <w:tcW w:w="5948" w:type="dxa"/>
          </w:tcPr>
          <w:p w14:paraId="0819C98F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Zeilensummen von A</w:t>
            </w:r>
          </w:p>
        </w:tc>
      </w:tr>
      <w:tr w:rsidR="00871538" w:rsidRPr="00871538" w14:paraId="7FA5D603" w14:textId="77777777" w:rsidTr="00231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66D5D532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colMeans(A) </w:t>
            </w:r>
          </w:p>
        </w:tc>
        <w:tc>
          <w:tcPr>
            <w:tcW w:w="5948" w:type="dxa"/>
          </w:tcPr>
          <w:p w14:paraId="3460C657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Mittelwerte der Spalten von A</w:t>
            </w:r>
          </w:p>
        </w:tc>
      </w:tr>
      <w:tr w:rsidR="00871538" w:rsidRPr="00871538" w14:paraId="22335F11" w14:textId="77777777" w:rsidTr="0023170D">
        <w:tc>
          <w:tcPr>
            <w:tcW w:w="2547" w:type="dxa"/>
          </w:tcPr>
          <w:p w14:paraId="18102C33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rowMeans(A) </w:t>
            </w:r>
          </w:p>
        </w:tc>
        <w:tc>
          <w:tcPr>
            <w:tcW w:w="5948" w:type="dxa"/>
          </w:tcPr>
          <w:p w14:paraId="3F7C64CA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Mittelwerte der Zeilen von A</w:t>
            </w:r>
          </w:p>
        </w:tc>
      </w:tr>
      <w:tr w:rsidR="00871538" w:rsidRPr="00871538" w14:paraId="5FFDBD2B" w14:textId="77777777" w:rsidTr="00231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27D2E62B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>A %*% B</w:t>
            </w:r>
          </w:p>
        </w:tc>
        <w:tc>
          <w:tcPr>
            <w:tcW w:w="5948" w:type="dxa"/>
          </w:tcPr>
          <w:p w14:paraId="60D4D50A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Matrizenmultiplikation von A und B</w:t>
            </w:r>
          </w:p>
        </w:tc>
      </w:tr>
      <w:tr w:rsidR="00871538" w:rsidRPr="00871538" w14:paraId="4446AF43" w14:textId="77777777" w:rsidTr="0023170D">
        <w:tc>
          <w:tcPr>
            <w:tcW w:w="2547" w:type="dxa"/>
          </w:tcPr>
          <w:p w14:paraId="244F00FA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t(A) </w:t>
            </w:r>
          </w:p>
        </w:tc>
        <w:tc>
          <w:tcPr>
            <w:tcW w:w="5948" w:type="dxa"/>
          </w:tcPr>
          <w:p w14:paraId="05E52EF2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Transponierte von A</w:t>
            </w:r>
          </w:p>
        </w:tc>
      </w:tr>
      <w:tr w:rsidR="00871538" w:rsidRPr="00871538" w14:paraId="4EE4939F" w14:textId="77777777" w:rsidTr="00231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66BE83C4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 xml:space="preserve">det(A)  </w:t>
            </w:r>
          </w:p>
        </w:tc>
        <w:tc>
          <w:tcPr>
            <w:tcW w:w="5948" w:type="dxa"/>
          </w:tcPr>
          <w:p w14:paraId="35D1DBA8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Determinante von A</w:t>
            </w:r>
          </w:p>
        </w:tc>
      </w:tr>
      <w:tr w:rsidR="00871538" w:rsidRPr="00871538" w14:paraId="0D95FAE0" w14:textId="77777777" w:rsidTr="0023170D">
        <w:tc>
          <w:tcPr>
            <w:tcW w:w="2547" w:type="dxa"/>
          </w:tcPr>
          <w:p w14:paraId="32002191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>solve(A)</w:t>
            </w:r>
          </w:p>
        </w:tc>
        <w:tc>
          <w:tcPr>
            <w:tcW w:w="5948" w:type="dxa"/>
          </w:tcPr>
          <w:p w14:paraId="4A14733E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Inverse zu A</w:t>
            </w:r>
          </w:p>
        </w:tc>
      </w:tr>
      <w:tr w:rsidR="00871538" w:rsidRPr="00871538" w14:paraId="3E575664" w14:textId="77777777" w:rsidTr="00231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</w:tcPr>
          <w:p w14:paraId="4DC625B0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>solve(A,b)</w:t>
            </w:r>
          </w:p>
        </w:tc>
        <w:tc>
          <w:tcPr>
            <w:tcW w:w="5948" w:type="dxa"/>
          </w:tcPr>
          <w:p w14:paraId="45A0A143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Lösung des linearen Gleichungssystems Ax=b</w:t>
            </w:r>
          </w:p>
        </w:tc>
      </w:tr>
      <w:tr w:rsidR="00871538" w:rsidRPr="00871538" w14:paraId="37CAF44D" w14:textId="77777777" w:rsidTr="0023170D">
        <w:tc>
          <w:tcPr>
            <w:tcW w:w="2547" w:type="dxa"/>
          </w:tcPr>
          <w:p w14:paraId="379A0602" w14:textId="77777777" w:rsidR="00871538" w:rsidRPr="0023170D" w:rsidRDefault="00871538" w:rsidP="0023170D">
            <w:pPr>
              <w:pStyle w:val="QWord"/>
              <w:rPr>
                <w:sz w:val="18"/>
                <w:szCs w:val="18"/>
              </w:rPr>
            </w:pPr>
            <w:r w:rsidRPr="0023170D">
              <w:rPr>
                <w:sz w:val="18"/>
                <w:szCs w:val="18"/>
              </w:rPr>
              <w:t>eigen(A)</w:t>
            </w:r>
          </w:p>
        </w:tc>
        <w:tc>
          <w:tcPr>
            <w:tcW w:w="5948" w:type="dxa"/>
          </w:tcPr>
          <w:p w14:paraId="2AE53FBD" w14:textId="77777777" w:rsidR="00871538" w:rsidRPr="0023170D" w:rsidRDefault="00871538" w:rsidP="0023170D">
            <w:pPr>
              <w:pStyle w:val="QWord"/>
              <w:rPr>
                <w:rFonts w:ascii="Arial" w:hAnsi="Arial" w:cs="Arial"/>
                <w:sz w:val="18"/>
                <w:szCs w:val="18"/>
              </w:rPr>
            </w:pPr>
            <w:r w:rsidRPr="0023170D">
              <w:rPr>
                <w:rFonts w:ascii="Arial" w:hAnsi="Arial" w:cs="Arial"/>
                <w:sz w:val="18"/>
                <w:szCs w:val="18"/>
              </w:rPr>
              <w:t>Eigenwerte und Eigenvektoren von A</w:t>
            </w:r>
          </w:p>
        </w:tc>
      </w:tr>
    </w:tbl>
    <w:p w14:paraId="71EEB5E4" w14:textId="58CB2FA7" w:rsidR="00871538" w:rsidRPr="0023170D" w:rsidRDefault="00871538" w:rsidP="0023170D">
      <w:pPr>
        <w:pStyle w:val="QWord"/>
      </w:pPr>
      <w:r w:rsidRPr="0023170D">
        <w:rPr>
          <w:bCs/>
          <w:sz w:val="18"/>
          <w:szCs w:val="18"/>
        </w:rPr>
        <w:t xml:space="preserve">Tabelle </w:t>
      </w:r>
      <w:r w:rsidRPr="0023170D">
        <w:rPr>
          <w:bCs/>
          <w:sz w:val="18"/>
          <w:szCs w:val="18"/>
        </w:rPr>
        <w:fldChar w:fldCharType="begin"/>
      </w:r>
      <w:r w:rsidRPr="0023170D">
        <w:rPr>
          <w:bCs/>
          <w:sz w:val="18"/>
          <w:szCs w:val="18"/>
        </w:rPr>
        <w:instrText xml:space="preserve"> STYLEREF 1 \s </w:instrText>
      </w:r>
      <w:r w:rsidRPr="0023170D">
        <w:rPr>
          <w:bCs/>
          <w:sz w:val="18"/>
          <w:szCs w:val="18"/>
        </w:rPr>
        <w:fldChar w:fldCharType="separate"/>
      </w:r>
      <w:r w:rsidRPr="0023170D">
        <w:rPr>
          <w:bCs/>
          <w:sz w:val="18"/>
          <w:szCs w:val="18"/>
        </w:rPr>
        <w:t>4</w:t>
      </w:r>
      <w:r w:rsidRPr="0023170D">
        <w:rPr>
          <w:bCs/>
          <w:sz w:val="18"/>
          <w:szCs w:val="18"/>
        </w:rPr>
        <w:fldChar w:fldCharType="end"/>
      </w:r>
      <w:r w:rsidRPr="0023170D">
        <w:rPr>
          <w:bCs/>
          <w:sz w:val="18"/>
          <w:szCs w:val="18"/>
        </w:rPr>
        <w:noBreakHyphen/>
      </w:r>
      <w:r w:rsidRPr="0023170D">
        <w:rPr>
          <w:bCs/>
          <w:sz w:val="18"/>
          <w:szCs w:val="18"/>
        </w:rPr>
        <w:fldChar w:fldCharType="begin"/>
      </w:r>
      <w:r w:rsidRPr="0023170D">
        <w:rPr>
          <w:bCs/>
          <w:sz w:val="18"/>
          <w:szCs w:val="18"/>
        </w:rPr>
        <w:instrText xml:space="preserve"> SEQ Tabelle \* ARABIC \s 1 </w:instrText>
      </w:r>
      <w:r w:rsidRPr="0023170D">
        <w:rPr>
          <w:bCs/>
          <w:sz w:val="18"/>
          <w:szCs w:val="18"/>
        </w:rPr>
        <w:fldChar w:fldCharType="separate"/>
      </w:r>
      <w:r w:rsidRPr="0023170D">
        <w:rPr>
          <w:bCs/>
          <w:sz w:val="18"/>
          <w:szCs w:val="18"/>
        </w:rPr>
        <w:t>4</w:t>
      </w:r>
      <w:r w:rsidRPr="0023170D">
        <w:rPr>
          <w:bCs/>
          <w:sz w:val="18"/>
          <w:szCs w:val="18"/>
        </w:rPr>
        <w:fldChar w:fldCharType="end"/>
      </w:r>
      <w:r w:rsidRPr="0023170D">
        <w:rPr>
          <w:bCs/>
          <w:sz w:val="18"/>
          <w:szCs w:val="18"/>
        </w:rPr>
        <w:t xml:space="preserve">: </w:t>
      </w:r>
      <w:r>
        <w:rPr>
          <w:bCs/>
          <w:sz w:val="18"/>
          <w:szCs w:val="18"/>
        </w:rPr>
        <w:t>Matrixoperationen</w:t>
      </w:r>
    </w:p>
    <w:p w14:paraId="5F5FF9D4" w14:textId="60E62128" w:rsidR="00871538" w:rsidRDefault="00871538" w:rsidP="00A6051B"/>
    <w:p w14:paraId="7792D897" w14:textId="36D06640" w:rsidR="00871538" w:rsidRDefault="00871538" w:rsidP="00A6051B">
      <w:r>
        <w:t>Für die folgenden Rechnungen legen wir die folgende Matrix A zugrunde:</w:t>
      </w:r>
    </w:p>
    <w:p w14:paraId="5AC900A7" w14:textId="77777777" w:rsidR="00871538" w:rsidRPr="00871538" w:rsidRDefault="00871538" w:rsidP="0023170D">
      <w:pPr>
        <w:pStyle w:val="QT3"/>
      </w:pPr>
      <w:r w:rsidRPr="00871538">
        <w:t>&gt; A &lt;- matrix(1:9,3)</w:t>
      </w:r>
    </w:p>
    <w:p w14:paraId="6C2ADDE2" w14:textId="77777777" w:rsidR="00871538" w:rsidRPr="00871538" w:rsidRDefault="00871538" w:rsidP="0023170D">
      <w:pPr>
        <w:pStyle w:val="QT3"/>
      </w:pPr>
      <w:r w:rsidRPr="00871538">
        <w:t>&gt; A[1,1]=0</w:t>
      </w:r>
    </w:p>
    <w:p w14:paraId="438F116D" w14:textId="77777777" w:rsidR="00871538" w:rsidRPr="00871538" w:rsidRDefault="00871538" w:rsidP="0023170D">
      <w:pPr>
        <w:pStyle w:val="QT3"/>
      </w:pPr>
      <w:r w:rsidRPr="00871538">
        <w:t>&gt; A</w:t>
      </w:r>
    </w:p>
    <w:p w14:paraId="629C52D8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 xml:space="preserve">     [,1] [,2] [,3]</w:t>
      </w:r>
    </w:p>
    <w:p w14:paraId="222316EA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>[1,]    0    4    7</w:t>
      </w:r>
    </w:p>
    <w:p w14:paraId="3732DECF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>[2,]    2    5    8</w:t>
      </w:r>
    </w:p>
    <w:p w14:paraId="359A6FD6" w14:textId="77777777" w:rsidR="00871538" w:rsidRPr="00871538" w:rsidRDefault="00871538" w:rsidP="0023170D">
      <w:pPr>
        <w:pStyle w:val="QT3"/>
        <w:rPr>
          <w:color w:val="000000"/>
        </w:rPr>
      </w:pPr>
      <w:r w:rsidRPr="00871538">
        <w:rPr>
          <w:color w:val="000000"/>
          <w:bdr w:val="none" w:sz="0" w:space="0" w:color="auto" w:frame="1"/>
        </w:rPr>
        <w:t>[3,]    3    6    9</w:t>
      </w:r>
    </w:p>
    <w:p w14:paraId="5765421C" w14:textId="5E96B3DD" w:rsidR="00871538" w:rsidRDefault="005074FB" w:rsidP="00A6051B">
      <w:r>
        <w:t>Dann gilt:</w:t>
      </w:r>
    </w:p>
    <w:p w14:paraId="3B941030" w14:textId="77777777" w:rsidR="00871538" w:rsidRPr="00871538" w:rsidRDefault="00871538" w:rsidP="0023170D">
      <w:pPr>
        <w:pStyle w:val="QT3"/>
      </w:pPr>
      <w:r w:rsidRPr="00871538">
        <w:t>&gt; colSums(A)</w:t>
      </w:r>
    </w:p>
    <w:p w14:paraId="3A3DE22C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>[1]  5 15 24</w:t>
      </w:r>
    </w:p>
    <w:p w14:paraId="731A7890" w14:textId="77777777" w:rsidR="00871538" w:rsidRPr="00871538" w:rsidRDefault="00871538" w:rsidP="0023170D">
      <w:pPr>
        <w:pStyle w:val="QT3"/>
      </w:pPr>
      <w:r w:rsidRPr="00871538">
        <w:t>&gt; rowSums(A)</w:t>
      </w:r>
    </w:p>
    <w:p w14:paraId="5990308F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>[1] 11 15 18</w:t>
      </w:r>
    </w:p>
    <w:p w14:paraId="0BA3CEB8" w14:textId="77777777" w:rsidR="00871538" w:rsidRPr="00871538" w:rsidRDefault="00871538" w:rsidP="0023170D">
      <w:pPr>
        <w:pStyle w:val="QT3"/>
      </w:pPr>
      <w:r w:rsidRPr="00871538">
        <w:t>&gt; colMeans(A)</w:t>
      </w:r>
    </w:p>
    <w:p w14:paraId="263E2A7C" w14:textId="77777777" w:rsidR="00871538" w:rsidRPr="00871538" w:rsidRDefault="00871538" w:rsidP="0023170D">
      <w:pPr>
        <w:pStyle w:val="QT3"/>
        <w:rPr>
          <w:color w:val="000000"/>
          <w:bdr w:val="none" w:sz="0" w:space="0" w:color="auto" w:frame="1"/>
        </w:rPr>
      </w:pPr>
      <w:r w:rsidRPr="00871538">
        <w:rPr>
          <w:color w:val="000000"/>
          <w:bdr w:val="none" w:sz="0" w:space="0" w:color="auto" w:frame="1"/>
        </w:rPr>
        <w:t>[1] 1.666667 5.000000 8.000000</w:t>
      </w:r>
    </w:p>
    <w:p w14:paraId="39F08F05" w14:textId="77777777" w:rsidR="00871538" w:rsidRPr="00871538" w:rsidRDefault="00871538" w:rsidP="0023170D">
      <w:pPr>
        <w:pStyle w:val="QT3"/>
      </w:pPr>
      <w:r w:rsidRPr="00871538">
        <w:t>&gt; rowMeans(A)</w:t>
      </w:r>
    </w:p>
    <w:p w14:paraId="5CAB8097" w14:textId="77777777" w:rsidR="00871538" w:rsidRPr="00871538" w:rsidRDefault="00871538" w:rsidP="0023170D">
      <w:pPr>
        <w:pStyle w:val="QT3"/>
        <w:rPr>
          <w:color w:val="000000"/>
        </w:rPr>
      </w:pPr>
      <w:r w:rsidRPr="00871538">
        <w:rPr>
          <w:color w:val="000000"/>
          <w:bdr w:val="none" w:sz="0" w:space="0" w:color="auto" w:frame="1"/>
        </w:rPr>
        <w:t>[1] 3.666667 5.000000 6.000000</w:t>
      </w:r>
    </w:p>
    <w:p w14:paraId="01157976" w14:textId="04A08861" w:rsidR="00871538" w:rsidRDefault="00375CB8" w:rsidP="00A6051B">
      <w:r>
        <w:t>Die transponierte Matrix von A und die Determinante erhält man durch:</w:t>
      </w:r>
    </w:p>
    <w:p w14:paraId="11EF3FA8" w14:textId="77777777" w:rsidR="00375CB8" w:rsidRPr="00375CB8" w:rsidRDefault="00375CB8" w:rsidP="0023170D">
      <w:pPr>
        <w:pStyle w:val="QT3"/>
      </w:pPr>
      <w:r w:rsidRPr="00375CB8">
        <w:t>&gt; t(A)</w:t>
      </w:r>
    </w:p>
    <w:p w14:paraId="2269BC64" w14:textId="77777777" w:rsidR="00375CB8" w:rsidRPr="00375CB8" w:rsidRDefault="00375CB8" w:rsidP="0023170D">
      <w:pPr>
        <w:pStyle w:val="QT3"/>
        <w:rPr>
          <w:color w:val="000000"/>
          <w:bdr w:val="none" w:sz="0" w:space="0" w:color="auto" w:frame="1"/>
        </w:rPr>
      </w:pPr>
      <w:r w:rsidRPr="00375CB8">
        <w:rPr>
          <w:color w:val="000000"/>
          <w:bdr w:val="none" w:sz="0" w:space="0" w:color="auto" w:frame="1"/>
        </w:rPr>
        <w:t xml:space="preserve">     [,1] [,2] [,3]</w:t>
      </w:r>
    </w:p>
    <w:p w14:paraId="4D6D102F" w14:textId="77777777" w:rsidR="00375CB8" w:rsidRPr="00375CB8" w:rsidRDefault="00375CB8" w:rsidP="0023170D">
      <w:pPr>
        <w:pStyle w:val="QT3"/>
        <w:rPr>
          <w:color w:val="000000"/>
          <w:bdr w:val="none" w:sz="0" w:space="0" w:color="auto" w:frame="1"/>
        </w:rPr>
      </w:pPr>
      <w:r w:rsidRPr="00375CB8">
        <w:rPr>
          <w:color w:val="000000"/>
          <w:bdr w:val="none" w:sz="0" w:space="0" w:color="auto" w:frame="1"/>
        </w:rPr>
        <w:t>[1,]    0    2    3</w:t>
      </w:r>
    </w:p>
    <w:p w14:paraId="6C12BC54" w14:textId="77777777" w:rsidR="00375CB8" w:rsidRPr="00375CB8" w:rsidRDefault="00375CB8" w:rsidP="0023170D">
      <w:pPr>
        <w:pStyle w:val="QT3"/>
        <w:rPr>
          <w:color w:val="000000"/>
          <w:bdr w:val="none" w:sz="0" w:space="0" w:color="auto" w:frame="1"/>
        </w:rPr>
      </w:pPr>
      <w:r w:rsidRPr="00375CB8">
        <w:rPr>
          <w:color w:val="000000"/>
          <w:bdr w:val="none" w:sz="0" w:space="0" w:color="auto" w:frame="1"/>
        </w:rPr>
        <w:t>[2,]    4    5    6</w:t>
      </w:r>
    </w:p>
    <w:p w14:paraId="25CFD9E1" w14:textId="77777777" w:rsidR="00375CB8" w:rsidRPr="00375CB8" w:rsidRDefault="00375CB8" w:rsidP="0023170D">
      <w:pPr>
        <w:pStyle w:val="QT3"/>
        <w:rPr>
          <w:color w:val="000000"/>
          <w:bdr w:val="none" w:sz="0" w:space="0" w:color="auto" w:frame="1"/>
        </w:rPr>
      </w:pPr>
      <w:r w:rsidRPr="00375CB8">
        <w:rPr>
          <w:color w:val="000000"/>
          <w:bdr w:val="none" w:sz="0" w:space="0" w:color="auto" w:frame="1"/>
        </w:rPr>
        <w:t>[3,]    7    8    9</w:t>
      </w:r>
    </w:p>
    <w:p w14:paraId="31E64DDA" w14:textId="77777777" w:rsidR="00375CB8" w:rsidRPr="00375CB8" w:rsidRDefault="00375CB8" w:rsidP="0023170D">
      <w:pPr>
        <w:pStyle w:val="QT3"/>
      </w:pPr>
      <w:r w:rsidRPr="00375CB8">
        <w:t>&gt; det(A)</w:t>
      </w:r>
    </w:p>
    <w:p w14:paraId="3A5B319A" w14:textId="1EEB509A" w:rsidR="005074FB" w:rsidRPr="0023170D" w:rsidRDefault="00375CB8" w:rsidP="0023170D">
      <w:pPr>
        <w:pStyle w:val="QT3"/>
        <w:rPr>
          <w:color w:val="000000"/>
        </w:rPr>
      </w:pPr>
      <w:r w:rsidRPr="00375CB8">
        <w:rPr>
          <w:color w:val="000000"/>
          <w:bdr w:val="none" w:sz="0" w:space="0" w:color="auto" w:frame="1"/>
        </w:rPr>
        <w:t>[1] 3</w:t>
      </w:r>
      <w:r w:rsidR="005074FB">
        <w:br w:type="page"/>
      </w:r>
    </w:p>
    <w:p w14:paraId="16FA0696" w14:textId="1F57E8A9" w:rsidR="002A6E49" w:rsidRDefault="002A6E49" w:rsidP="0023170D">
      <w:pPr>
        <w:pStyle w:val="AText"/>
      </w:pPr>
      <w:r>
        <w:t>Die Matrixaddition und die Multiplikation</w:t>
      </w:r>
      <w:r w:rsidR="00566F88">
        <w:t xml:space="preserve"> einer Matrix mit einem skalaren</w:t>
      </w:r>
      <w:r>
        <w:t xml:space="preserve"> Wert </w:t>
      </w:r>
      <w:r w:rsidR="00286E80">
        <w:t>werden wie erwartet berechnet</w:t>
      </w:r>
      <w:r>
        <w:t>:</w:t>
      </w:r>
    </w:p>
    <w:p w14:paraId="3E83D64D" w14:textId="0638A8F9" w:rsidR="002A6E49" w:rsidRPr="002A6E49" w:rsidRDefault="002A6E49" w:rsidP="0023170D">
      <w:pPr>
        <w:pStyle w:val="QT3"/>
      </w:pPr>
      <w:r w:rsidRPr="002A6E49">
        <w:t xml:space="preserve">&gt; </w:t>
      </w:r>
      <w:r w:rsidR="00286E80">
        <w:t>A+</w:t>
      </w:r>
      <w:r w:rsidRPr="002A6E49">
        <w:t>A</w:t>
      </w:r>
    </w:p>
    <w:p w14:paraId="62C126E8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 xml:space="preserve">     [,1] [,2] [,3]</w:t>
      </w:r>
    </w:p>
    <w:p w14:paraId="26FE7171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>[1,]    0    8   14</w:t>
      </w:r>
    </w:p>
    <w:p w14:paraId="0A52C9C1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>[2,]    4   10   16</w:t>
      </w:r>
    </w:p>
    <w:p w14:paraId="2512B274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>[3,]    6   12   18</w:t>
      </w:r>
    </w:p>
    <w:p w14:paraId="5954CE9A" w14:textId="77777777" w:rsidR="002A6E49" w:rsidRPr="002A6E49" w:rsidRDefault="002A6E49" w:rsidP="0023170D">
      <w:pPr>
        <w:pStyle w:val="QT3"/>
      </w:pPr>
      <w:r w:rsidRPr="002A6E49">
        <w:t>&gt; 1.1*A</w:t>
      </w:r>
    </w:p>
    <w:p w14:paraId="2586C835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 xml:space="preserve">     [,1] [,2] [,3]</w:t>
      </w:r>
    </w:p>
    <w:p w14:paraId="3EBB6010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>[1,]  0.0  4.4  7.7</w:t>
      </w:r>
    </w:p>
    <w:p w14:paraId="3561123E" w14:textId="77777777" w:rsidR="002A6E49" w:rsidRPr="002A6E49" w:rsidRDefault="002A6E49" w:rsidP="0023170D">
      <w:pPr>
        <w:pStyle w:val="QT3"/>
        <w:rPr>
          <w:color w:val="000000"/>
          <w:bdr w:val="none" w:sz="0" w:space="0" w:color="auto" w:frame="1"/>
        </w:rPr>
      </w:pPr>
      <w:r w:rsidRPr="002A6E49">
        <w:rPr>
          <w:color w:val="000000"/>
          <w:bdr w:val="none" w:sz="0" w:space="0" w:color="auto" w:frame="1"/>
        </w:rPr>
        <w:t>[2,]  2.2  5.5  8.8</w:t>
      </w:r>
    </w:p>
    <w:p w14:paraId="6805927D" w14:textId="77777777" w:rsidR="002A6E49" w:rsidRPr="002A6E49" w:rsidRDefault="002A6E49" w:rsidP="0023170D">
      <w:pPr>
        <w:pStyle w:val="QT3"/>
        <w:rPr>
          <w:color w:val="000000"/>
        </w:rPr>
      </w:pPr>
      <w:r w:rsidRPr="002A6E49">
        <w:rPr>
          <w:color w:val="000000"/>
          <w:bdr w:val="none" w:sz="0" w:space="0" w:color="auto" w:frame="1"/>
        </w:rPr>
        <w:t>[3,]  3.3  6.6  9.9</w:t>
      </w:r>
    </w:p>
    <w:p w14:paraId="72439081" w14:textId="617D12C6" w:rsidR="002A6E49" w:rsidRDefault="002A6E49" w:rsidP="0023170D">
      <w:pPr>
        <w:pStyle w:val="AText"/>
      </w:pPr>
      <w:r>
        <w:t xml:space="preserve">Beachten Sie aber den Unterschied zwischen den Operatoren </w:t>
      </w:r>
      <w:r w:rsidRPr="0023170D">
        <w:rPr>
          <w:rStyle w:val="QWordZchn"/>
        </w:rPr>
        <w:t>%*%</w:t>
      </w:r>
      <w:r>
        <w:t xml:space="preserve"> und </w:t>
      </w:r>
      <w:r w:rsidRPr="0023170D">
        <w:rPr>
          <w:rStyle w:val="QWordZchn"/>
        </w:rPr>
        <w:t>*</w:t>
      </w:r>
      <w:r>
        <w:t>:</w:t>
      </w:r>
    </w:p>
    <w:p w14:paraId="7F68F229" w14:textId="77777777" w:rsidR="004A0A33" w:rsidRPr="004A0A33" w:rsidRDefault="004A0A33" w:rsidP="0023170D">
      <w:pPr>
        <w:pStyle w:val="QT3"/>
      </w:pPr>
      <w:r w:rsidRPr="004A0A33">
        <w:t>&gt; A*A</w:t>
      </w:r>
    </w:p>
    <w:p w14:paraId="781F0CEC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 xml:space="preserve">     [,1] [,2] [,3]</w:t>
      </w:r>
    </w:p>
    <w:p w14:paraId="5A3FA7A7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>[1,]    0   16   49</w:t>
      </w:r>
    </w:p>
    <w:p w14:paraId="570F9D7D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>[2,]    4   25   64</w:t>
      </w:r>
    </w:p>
    <w:p w14:paraId="0D19ACDD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>[3,]    9   36   81</w:t>
      </w:r>
    </w:p>
    <w:p w14:paraId="2D0955B4" w14:textId="77777777" w:rsidR="004A0A33" w:rsidRPr="004A0A33" w:rsidRDefault="004A0A33" w:rsidP="0023170D">
      <w:pPr>
        <w:pStyle w:val="QT3"/>
      </w:pPr>
      <w:r w:rsidRPr="004A0A33">
        <w:t>&gt; A %*% A</w:t>
      </w:r>
    </w:p>
    <w:p w14:paraId="5A29B5CD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 xml:space="preserve">     [,1] [,2] [,3]</w:t>
      </w:r>
    </w:p>
    <w:p w14:paraId="0D306A65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>[1,]   29   62   95</w:t>
      </w:r>
    </w:p>
    <w:p w14:paraId="156E4DE8" w14:textId="77777777" w:rsidR="004A0A33" w:rsidRPr="004A0A33" w:rsidRDefault="004A0A33" w:rsidP="0023170D">
      <w:pPr>
        <w:pStyle w:val="QT3"/>
        <w:rPr>
          <w:color w:val="000000"/>
          <w:bdr w:val="none" w:sz="0" w:space="0" w:color="auto" w:frame="1"/>
        </w:rPr>
      </w:pPr>
      <w:r w:rsidRPr="004A0A33">
        <w:rPr>
          <w:color w:val="000000"/>
          <w:bdr w:val="none" w:sz="0" w:space="0" w:color="auto" w:frame="1"/>
        </w:rPr>
        <w:t>[2,]   34   81  126</w:t>
      </w:r>
    </w:p>
    <w:p w14:paraId="43AF6D03" w14:textId="77777777" w:rsidR="004A0A33" w:rsidRPr="004A0A33" w:rsidRDefault="004A0A33" w:rsidP="0023170D">
      <w:pPr>
        <w:pStyle w:val="QT3"/>
        <w:rPr>
          <w:color w:val="000000"/>
        </w:rPr>
      </w:pPr>
      <w:r w:rsidRPr="004A0A33">
        <w:rPr>
          <w:color w:val="000000"/>
          <w:bdr w:val="none" w:sz="0" w:space="0" w:color="auto" w:frame="1"/>
        </w:rPr>
        <w:t>[3,]   39   96  150</w:t>
      </w:r>
    </w:p>
    <w:p w14:paraId="24743FA7" w14:textId="77777777" w:rsidR="002A6E49" w:rsidRDefault="002A6E49" w:rsidP="0023170D">
      <w:pPr>
        <w:pStyle w:val="AText"/>
      </w:pPr>
    </w:p>
    <w:p w14:paraId="7A0280FC" w14:textId="48A0A7F4" w:rsidR="00375CB8" w:rsidRDefault="00EF52CC" w:rsidP="0023170D">
      <w:pPr>
        <w:pStyle w:val="AText"/>
      </w:pPr>
      <w:r>
        <w:t>Der Operator</w:t>
      </w:r>
      <w:r w:rsidR="00CB3461">
        <w:t xml:space="preserve"> </w:t>
      </w:r>
      <w:r w:rsidR="00CB3461" w:rsidRPr="0023170D">
        <w:rPr>
          <w:rStyle w:val="QWordZchn"/>
        </w:rPr>
        <w:t>%*%</w:t>
      </w:r>
      <w:r w:rsidR="00CB3461">
        <w:t xml:space="preserve"> </w:t>
      </w:r>
      <w:r w:rsidR="004A0A33">
        <w:t xml:space="preserve">steht hier für die </w:t>
      </w:r>
      <w:r w:rsidR="004A0A33" w:rsidRPr="0023170D">
        <w:rPr>
          <w:rStyle w:val="emph1Zchn"/>
        </w:rPr>
        <w:t>Matrixmultiplikation</w:t>
      </w:r>
      <w:r w:rsidR="004A0A33">
        <w:t xml:space="preserve">, während der Operator </w:t>
      </w:r>
      <w:r w:rsidR="004A0A33">
        <w:rPr>
          <w:rStyle w:val="QWordZchn"/>
        </w:rPr>
        <w:t>*</w:t>
      </w:r>
      <w:r w:rsidR="00312DBA">
        <w:t xml:space="preserve"> d</w:t>
      </w:r>
      <w:r w:rsidR="004A0A33">
        <w:t xml:space="preserve">ie </w:t>
      </w:r>
      <w:r w:rsidR="004A0A33" w:rsidRPr="0023170D">
        <w:rPr>
          <w:rStyle w:val="emph1Zchn"/>
        </w:rPr>
        <w:t>elementweise Multiplikation</w:t>
      </w:r>
      <w:r w:rsidR="004A0A33">
        <w:t xml:space="preserve"> bezeichnet.</w:t>
      </w:r>
    </w:p>
    <w:p w14:paraId="0AFE6797" w14:textId="4F0D1A77" w:rsidR="004A0A33" w:rsidRDefault="004A0A33" w:rsidP="0023170D">
      <w:pPr>
        <w:pStyle w:val="emphH1"/>
      </w:pPr>
      <w:r>
        <w:t>Bemerkung</w:t>
      </w:r>
    </w:p>
    <w:p w14:paraId="74BB8180" w14:textId="10AE28D9" w:rsidR="004A0A33" w:rsidRDefault="004A0A33" w:rsidP="0023170D">
      <w:pPr>
        <w:pStyle w:val="Eingerckt"/>
      </w:pPr>
      <w:r>
        <w:t>In MATLAB hat man sich für die umgekehrte Notation entschieden:</w:t>
      </w:r>
      <w:r w:rsidR="00312DBA">
        <w:t xml:space="preserve"> </w:t>
      </w:r>
      <w:r w:rsidR="00312DBA" w:rsidRPr="0023170D">
        <w:rPr>
          <w:rStyle w:val="QWordZchn"/>
        </w:rPr>
        <w:t>A*B</w:t>
      </w:r>
      <w:r w:rsidR="00312DBA">
        <w:t xml:space="preserve"> bezeichnet in MATLAB die Matrixmultiplikation, während </w:t>
      </w:r>
      <w:r w:rsidR="00312DBA" w:rsidRPr="0023170D">
        <w:rPr>
          <w:rStyle w:val="QWordZchn"/>
        </w:rPr>
        <w:t>A.*B</w:t>
      </w:r>
      <w:r w:rsidR="00312DBA">
        <w:t xml:space="preserve"> für die elementweise Multiplikation </w:t>
      </w:r>
      <w:r w:rsidR="00286E80">
        <w:t xml:space="preserve">der Matrizen </w:t>
      </w:r>
      <w:r w:rsidR="00286E80" w:rsidRPr="0023170D">
        <w:rPr>
          <w:rStyle w:val="QWordZchn"/>
        </w:rPr>
        <w:t>A</w:t>
      </w:r>
      <w:r w:rsidR="00286E80">
        <w:t xml:space="preserve"> und </w:t>
      </w:r>
      <w:r w:rsidR="00286E80" w:rsidRPr="0023170D">
        <w:rPr>
          <w:rStyle w:val="QWordZchn"/>
        </w:rPr>
        <w:t>B</w:t>
      </w:r>
      <w:r w:rsidR="00286E80">
        <w:t xml:space="preserve"> </w:t>
      </w:r>
      <w:r w:rsidR="00312DBA">
        <w:t>steht</w:t>
      </w:r>
      <w:r w:rsidR="00286E80">
        <w:t>.</w:t>
      </w:r>
    </w:p>
    <w:p w14:paraId="6650FAA5" w14:textId="68B1E27F" w:rsidR="002A6E49" w:rsidRDefault="002A6E49" w:rsidP="0023170D">
      <w:pPr>
        <w:pStyle w:val="AText"/>
      </w:pPr>
    </w:p>
    <w:p w14:paraId="759F0469" w14:textId="77777777" w:rsidR="005074FB" w:rsidRDefault="005074FB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  <w:r>
        <w:br w:type="page"/>
      </w:r>
    </w:p>
    <w:p w14:paraId="3ED0FCBC" w14:textId="7A99B418" w:rsidR="002A6E49" w:rsidRDefault="002A6E49" w:rsidP="0023170D">
      <w:pPr>
        <w:pStyle w:val="berschrift3"/>
      </w:pPr>
      <w:bookmarkStart w:id="33" w:name="_Toc21086817"/>
      <w:r>
        <w:t>Lineare Gleichungssysteme</w:t>
      </w:r>
      <w:bookmarkEnd w:id="33"/>
    </w:p>
    <w:p w14:paraId="2B8740C0" w14:textId="78021AC3" w:rsidR="004B1C3B" w:rsidRDefault="004B1C3B" w:rsidP="0023170D">
      <w:pPr>
        <w:pStyle w:val="AText"/>
      </w:pPr>
      <w:r>
        <w:t xml:space="preserve">Als Nächstes wollen wir </w:t>
      </w:r>
      <w:r w:rsidRPr="0023170D">
        <w:rPr>
          <w:rStyle w:val="QWordZchn"/>
        </w:rPr>
        <w:t>A</w:t>
      </w:r>
      <w:r w:rsidR="003B065A">
        <w:rPr>
          <w:rStyle w:val="QWordZchn"/>
        </w:rPr>
        <w:t>x</w:t>
      </w:r>
      <w:r>
        <w:t xml:space="preserve"> berechnen, wobei der </w:t>
      </w:r>
      <w:r w:rsidR="00EF52CC">
        <w:t>V</w:t>
      </w:r>
      <w:r>
        <w:t xml:space="preserve">ektor </w:t>
      </w:r>
      <w:r w:rsidR="003B065A">
        <w:rPr>
          <w:rStyle w:val="QWordZchn"/>
        </w:rPr>
        <w:t>x</w:t>
      </w:r>
      <w:r w:rsidR="00EF52CC">
        <w:t xml:space="preserve"> den Wert (1,2,3)</w:t>
      </w:r>
      <w:r>
        <w:t xml:space="preserve"> haben soll:</w:t>
      </w:r>
    </w:p>
    <w:p w14:paraId="3FB3EA32" w14:textId="22C28896" w:rsidR="004B1C3B" w:rsidRPr="004B1C3B" w:rsidRDefault="004B1C3B" w:rsidP="0023170D">
      <w:pPr>
        <w:pStyle w:val="QT3"/>
      </w:pPr>
      <w:r w:rsidRPr="004B1C3B">
        <w:t xml:space="preserve">&gt; </w:t>
      </w:r>
      <w:r w:rsidR="003B065A">
        <w:t>x</w:t>
      </w:r>
      <w:r w:rsidRPr="004B1C3B">
        <w:t xml:space="preserve"> &lt;- c(1,2,3)</w:t>
      </w:r>
    </w:p>
    <w:p w14:paraId="742C550E" w14:textId="4FCD3087" w:rsidR="004B1C3B" w:rsidRPr="004B1C3B" w:rsidRDefault="004B1C3B" w:rsidP="0023170D">
      <w:pPr>
        <w:pStyle w:val="QT3"/>
      </w:pPr>
      <w:r w:rsidRPr="004B1C3B">
        <w:t xml:space="preserve">&gt; b &lt;- A %*% </w:t>
      </w:r>
      <w:r w:rsidR="003B065A">
        <w:t>x</w:t>
      </w:r>
    </w:p>
    <w:p w14:paraId="63C7F292" w14:textId="77777777" w:rsidR="004B1C3B" w:rsidRPr="004B1C3B" w:rsidRDefault="004B1C3B" w:rsidP="0023170D">
      <w:pPr>
        <w:pStyle w:val="QT3"/>
      </w:pPr>
      <w:r w:rsidRPr="004B1C3B">
        <w:t>&gt; b</w:t>
      </w:r>
    </w:p>
    <w:p w14:paraId="08B1A7E1" w14:textId="77777777" w:rsidR="004B1C3B" w:rsidRPr="004B1C3B" w:rsidRDefault="004B1C3B" w:rsidP="0023170D">
      <w:pPr>
        <w:pStyle w:val="AText"/>
        <w:rPr>
          <w:bdr w:val="none" w:sz="0" w:space="0" w:color="auto" w:frame="1"/>
        </w:rPr>
      </w:pPr>
      <w:r w:rsidRPr="004B1C3B">
        <w:rPr>
          <w:bdr w:val="none" w:sz="0" w:space="0" w:color="auto" w:frame="1"/>
        </w:rPr>
        <w:t xml:space="preserve">     [,1]</w:t>
      </w:r>
    </w:p>
    <w:p w14:paraId="2282183D" w14:textId="77777777" w:rsidR="004B1C3B" w:rsidRPr="004B1C3B" w:rsidRDefault="004B1C3B" w:rsidP="0023170D">
      <w:pPr>
        <w:pStyle w:val="QT3"/>
        <w:rPr>
          <w:color w:val="000000"/>
          <w:bdr w:val="none" w:sz="0" w:space="0" w:color="auto" w:frame="1"/>
        </w:rPr>
      </w:pPr>
      <w:r w:rsidRPr="004B1C3B">
        <w:rPr>
          <w:color w:val="000000"/>
          <w:bdr w:val="none" w:sz="0" w:space="0" w:color="auto" w:frame="1"/>
        </w:rPr>
        <w:t>[1,]   29</w:t>
      </w:r>
    </w:p>
    <w:p w14:paraId="73E8AA28" w14:textId="77777777" w:rsidR="004B1C3B" w:rsidRPr="004B1C3B" w:rsidRDefault="004B1C3B" w:rsidP="0023170D">
      <w:pPr>
        <w:pStyle w:val="QT3"/>
        <w:rPr>
          <w:color w:val="000000"/>
          <w:bdr w:val="none" w:sz="0" w:space="0" w:color="auto" w:frame="1"/>
        </w:rPr>
      </w:pPr>
      <w:r w:rsidRPr="004B1C3B">
        <w:rPr>
          <w:color w:val="000000"/>
          <w:bdr w:val="none" w:sz="0" w:space="0" w:color="auto" w:frame="1"/>
        </w:rPr>
        <w:t>[2,]   36</w:t>
      </w:r>
    </w:p>
    <w:p w14:paraId="3FD4C41B" w14:textId="77777777" w:rsidR="004B1C3B" w:rsidRPr="004B1C3B" w:rsidRDefault="004B1C3B" w:rsidP="0023170D">
      <w:pPr>
        <w:pStyle w:val="QT3"/>
        <w:rPr>
          <w:color w:val="000000"/>
        </w:rPr>
      </w:pPr>
      <w:r w:rsidRPr="004B1C3B">
        <w:rPr>
          <w:color w:val="000000"/>
          <w:bdr w:val="none" w:sz="0" w:space="0" w:color="auto" w:frame="1"/>
        </w:rPr>
        <w:t>[3,]   42</w:t>
      </w:r>
    </w:p>
    <w:p w14:paraId="20363546" w14:textId="1332E25D" w:rsidR="004B1C3B" w:rsidRDefault="004B1C3B" w:rsidP="0023170D">
      <w:pPr>
        <w:pStyle w:val="AText"/>
      </w:pPr>
      <w:r>
        <w:t xml:space="preserve">Wie wir sehen, ist </w:t>
      </w:r>
      <w:r w:rsidRPr="0023170D">
        <w:rPr>
          <w:rStyle w:val="QWordZchn"/>
        </w:rPr>
        <w:t>b</w:t>
      </w:r>
      <w:r w:rsidR="00CC28E9">
        <w:t xml:space="preserve"> eine 3×1-</w:t>
      </w:r>
      <w:r>
        <w:t>Matrix.</w:t>
      </w:r>
      <w:r w:rsidR="00286E80">
        <w:t xml:space="preserve"> Im Ausdruck </w:t>
      </w:r>
      <w:r w:rsidR="00286E80" w:rsidRPr="0023170D">
        <w:rPr>
          <w:rStyle w:val="QWordZchn"/>
        </w:rPr>
        <w:t>A%*%</w:t>
      </w:r>
      <w:r w:rsidR="003B065A">
        <w:rPr>
          <w:rStyle w:val="QWordZchn"/>
        </w:rPr>
        <w:t>x</w:t>
      </w:r>
      <w:r w:rsidR="00286E80">
        <w:t xml:space="preserve"> ist </w:t>
      </w:r>
      <w:r w:rsidR="00286E80" w:rsidRPr="0023170D">
        <w:rPr>
          <w:rStyle w:val="QWordZchn"/>
        </w:rPr>
        <w:t>A</w:t>
      </w:r>
      <w:r w:rsidR="00286E80">
        <w:t xml:space="preserve"> eine Matrix und </w:t>
      </w:r>
      <w:r w:rsidR="003B065A">
        <w:rPr>
          <w:rStyle w:val="QWordZchn"/>
        </w:rPr>
        <w:t>x</w:t>
      </w:r>
      <w:r w:rsidR="00286E80">
        <w:t xml:space="preserve"> ein Vektor. Bevor die Matrixmultiplikation ausgeführt wird, wird </w:t>
      </w:r>
      <w:r w:rsidR="003B065A">
        <w:rPr>
          <w:rStyle w:val="QWordZchn"/>
        </w:rPr>
        <w:t>x</w:t>
      </w:r>
      <w:r w:rsidR="00286E80">
        <w:t xml:space="preserve"> zu einer Matrix</w:t>
      </w:r>
      <w:r w:rsidR="00D772C9">
        <w:t xml:space="preserve"> umgewandelt, die aus nur einer Spalte besteht.</w:t>
      </w:r>
      <w:r w:rsidR="003B065A">
        <w:t xml:space="preserve"> Dies können wir mithilfe der Funktion </w:t>
      </w:r>
      <w:r w:rsidR="003B065A" w:rsidRPr="0023170D">
        <w:rPr>
          <w:rStyle w:val="QWordZchn"/>
        </w:rPr>
        <w:t>as.matrix()</w:t>
      </w:r>
      <w:r w:rsidR="003B065A">
        <w:t>, die versucht</w:t>
      </w:r>
      <w:r w:rsidR="00566F88">
        <w:t>,</w:t>
      </w:r>
      <w:r w:rsidR="003B065A">
        <w:t xml:space="preserve"> ein übergebenes Objekt in eine Matrix umzuwandeln, auch explizit verdeutlichen:</w:t>
      </w:r>
    </w:p>
    <w:p w14:paraId="59B66E4D" w14:textId="2F2EA342" w:rsidR="00D772C9" w:rsidRPr="00D772C9" w:rsidRDefault="00D772C9" w:rsidP="0023170D">
      <w:pPr>
        <w:pStyle w:val="QT3"/>
      </w:pPr>
      <w:r w:rsidRPr="00D772C9">
        <w:t>&gt; as.matrix(</w:t>
      </w:r>
      <w:r w:rsidR="003B065A">
        <w:t>x</w:t>
      </w:r>
      <w:r w:rsidRPr="00D772C9">
        <w:t>)</w:t>
      </w:r>
    </w:p>
    <w:p w14:paraId="46B27862" w14:textId="77777777" w:rsidR="00D772C9" w:rsidRPr="00D772C9" w:rsidRDefault="00D772C9" w:rsidP="0023170D">
      <w:pPr>
        <w:pStyle w:val="QT3"/>
        <w:rPr>
          <w:color w:val="000000"/>
          <w:bdr w:val="none" w:sz="0" w:space="0" w:color="auto" w:frame="1"/>
        </w:rPr>
      </w:pPr>
      <w:r w:rsidRPr="00D772C9">
        <w:rPr>
          <w:color w:val="000000"/>
          <w:bdr w:val="none" w:sz="0" w:space="0" w:color="auto" w:frame="1"/>
        </w:rPr>
        <w:t xml:space="preserve">     [,1]</w:t>
      </w:r>
    </w:p>
    <w:p w14:paraId="47C11D78" w14:textId="77777777" w:rsidR="00D772C9" w:rsidRPr="00D772C9" w:rsidRDefault="00D772C9" w:rsidP="0023170D">
      <w:pPr>
        <w:pStyle w:val="QT3"/>
        <w:rPr>
          <w:color w:val="000000"/>
          <w:bdr w:val="none" w:sz="0" w:space="0" w:color="auto" w:frame="1"/>
        </w:rPr>
      </w:pPr>
      <w:r w:rsidRPr="00D772C9">
        <w:rPr>
          <w:color w:val="000000"/>
          <w:bdr w:val="none" w:sz="0" w:space="0" w:color="auto" w:frame="1"/>
        </w:rPr>
        <w:t>[1,]    1</w:t>
      </w:r>
    </w:p>
    <w:p w14:paraId="56946493" w14:textId="77777777" w:rsidR="00D772C9" w:rsidRPr="00D772C9" w:rsidRDefault="00D772C9" w:rsidP="0023170D">
      <w:pPr>
        <w:pStyle w:val="QT3"/>
        <w:rPr>
          <w:color w:val="000000"/>
          <w:bdr w:val="none" w:sz="0" w:space="0" w:color="auto" w:frame="1"/>
        </w:rPr>
      </w:pPr>
      <w:r w:rsidRPr="00D772C9">
        <w:rPr>
          <w:color w:val="000000"/>
          <w:bdr w:val="none" w:sz="0" w:space="0" w:color="auto" w:frame="1"/>
        </w:rPr>
        <w:t>[2,]    2</w:t>
      </w:r>
    </w:p>
    <w:p w14:paraId="00E826A0" w14:textId="019FE61A" w:rsidR="00286E80" w:rsidRPr="0023170D" w:rsidRDefault="00D772C9" w:rsidP="0023170D">
      <w:pPr>
        <w:pStyle w:val="QT3"/>
        <w:rPr>
          <w:color w:val="000000"/>
        </w:rPr>
      </w:pPr>
      <w:r w:rsidRPr="00D772C9">
        <w:rPr>
          <w:color w:val="000000"/>
          <w:bdr w:val="none" w:sz="0" w:space="0" w:color="auto" w:frame="1"/>
        </w:rPr>
        <w:t>[3,]    3</w:t>
      </w:r>
    </w:p>
    <w:p w14:paraId="7CEB716A" w14:textId="4DDD8D16" w:rsidR="003B065A" w:rsidRDefault="00CC28E9" w:rsidP="003B065A">
      <w:pPr>
        <w:pStyle w:val="AText"/>
      </w:pPr>
      <w:r>
        <w:t xml:space="preserve">Wir haben </w:t>
      </w:r>
      <w:r w:rsidRPr="0023170D">
        <w:rPr>
          <w:rStyle w:val="QWordZchn"/>
        </w:rPr>
        <w:t>b</w:t>
      </w:r>
      <w:r>
        <w:t xml:space="preserve"> so konstruiert, dass </w:t>
      </w:r>
      <w:r w:rsidR="003B065A">
        <w:rPr>
          <w:rStyle w:val="QWordZchn"/>
        </w:rPr>
        <w:t>x</w:t>
      </w:r>
      <w:r>
        <w:t xml:space="preserve"> </w:t>
      </w:r>
      <w:r w:rsidR="003B065A">
        <w:t>die eindeutige</w:t>
      </w:r>
      <w:r>
        <w:t xml:space="preserve"> Lösung des linearen Gleichungssystems </w:t>
      </w:r>
      <w:r w:rsidRPr="00BF05F0">
        <w:rPr>
          <w:rStyle w:val="QWordZchn"/>
        </w:rPr>
        <w:t>A</w:t>
      </w:r>
      <w:r w:rsidR="003B065A">
        <w:rPr>
          <w:rStyle w:val="QWordZchn"/>
        </w:rPr>
        <w:t>x</w:t>
      </w:r>
      <w:r w:rsidRPr="00BF05F0">
        <w:rPr>
          <w:rStyle w:val="QWordZchn"/>
        </w:rPr>
        <w:t>=b</w:t>
      </w:r>
      <w:r w:rsidRPr="0023170D">
        <w:t xml:space="preserve"> ist</w:t>
      </w:r>
      <w:r>
        <w:t>. Dies können</w:t>
      </w:r>
      <w:r w:rsidR="00BB58EA">
        <w:t xml:space="preserve"> wir</w:t>
      </w:r>
      <w:r w:rsidR="00244CB6">
        <w:t xml:space="preserve"> in R </w:t>
      </w:r>
      <w:r w:rsidR="003B065A">
        <w:t xml:space="preserve">auch </w:t>
      </w:r>
      <w:r w:rsidR="00BB58EA">
        <w:t>umgekehrt</w:t>
      </w:r>
      <w:r w:rsidR="00244CB6">
        <w:t xml:space="preserve"> verifizieren</w:t>
      </w:r>
      <w:r w:rsidR="003B065A">
        <w:t xml:space="preserve">: die Lösung des durch </w:t>
      </w:r>
      <w:r w:rsidR="003B065A" w:rsidRPr="00BD75E0">
        <w:rPr>
          <w:rStyle w:val="QWordZchn"/>
        </w:rPr>
        <w:t>A</w:t>
      </w:r>
      <w:r w:rsidR="003B065A">
        <w:t xml:space="preserve"> und </w:t>
      </w:r>
      <w:r w:rsidR="003B065A" w:rsidRPr="00BD75E0">
        <w:rPr>
          <w:rStyle w:val="QWordZchn"/>
        </w:rPr>
        <w:t>b</w:t>
      </w:r>
      <w:r w:rsidR="003B065A">
        <w:t xml:space="preserve"> gegebenen linearen Gleichungssystem</w:t>
      </w:r>
      <w:r w:rsidR="00566F88">
        <w:t>s</w:t>
      </w:r>
      <w:r w:rsidR="003B065A">
        <w:t xml:space="preserve"> </w:t>
      </w:r>
      <w:r w:rsidR="003B065A" w:rsidRPr="00BF05F0">
        <w:rPr>
          <w:rStyle w:val="QWordZchn"/>
        </w:rPr>
        <w:t>Ax=b</w:t>
      </w:r>
      <w:r w:rsidR="003B065A">
        <w:t xml:space="preserve"> muss gleich </w:t>
      </w:r>
      <w:r w:rsidR="003B065A" w:rsidRPr="00BD75E0">
        <w:rPr>
          <w:rStyle w:val="QWordZchn"/>
        </w:rPr>
        <w:t>x</w:t>
      </w:r>
      <w:r w:rsidR="003B065A">
        <w:t xml:space="preserve"> sein:</w:t>
      </w:r>
    </w:p>
    <w:p w14:paraId="2B51F56C" w14:textId="430ECA06" w:rsidR="004B1C3B" w:rsidRPr="004B1C3B" w:rsidRDefault="00A84CCF" w:rsidP="0023170D">
      <w:pPr>
        <w:pStyle w:val="QT3"/>
      </w:pPr>
      <w:r w:rsidRPr="00CC28E9">
        <w:t xml:space="preserve">&gt; </w:t>
      </w:r>
      <w:r w:rsidR="004B1C3B" w:rsidRPr="004B1C3B">
        <w:t>solve(A,b)</w:t>
      </w:r>
    </w:p>
    <w:p w14:paraId="0240EFA1" w14:textId="77777777" w:rsidR="004B1C3B" w:rsidRPr="004B1C3B" w:rsidRDefault="004B1C3B" w:rsidP="0023170D">
      <w:pPr>
        <w:pStyle w:val="QT3"/>
        <w:rPr>
          <w:color w:val="000000"/>
          <w:bdr w:val="none" w:sz="0" w:space="0" w:color="auto" w:frame="1"/>
        </w:rPr>
      </w:pPr>
      <w:r w:rsidRPr="004B1C3B">
        <w:rPr>
          <w:color w:val="000000"/>
          <w:bdr w:val="none" w:sz="0" w:space="0" w:color="auto" w:frame="1"/>
        </w:rPr>
        <w:t xml:space="preserve">     [,1]</w:t>
      </w:r>
    </w:p>
    <w:p w14:paraId="10359A3B" w14:textId="77777777" w:rsidR="004B1C3B" w:rsidRPr="004B1C3B" w:rsidRDefault="004B1C3B" w:rsidP="0023170D">
      <w:pPr>
        <w:pStyle w:val="QT3"/>
        <w:rPr>
          <w:color w:val="000000"/>
          <w:bdr w:val="none" w:sz="0" w:space="0" w:color="auto" w:frame="1"/>
        </w:rPr>
      </w:pPr>
      <w:r w:rsidRPr="004B1C3B">
        <w:rPr>
          <w:color w:val="000000"/>
          <w:bdr w:val="none" w:sz="0" w:space="0" w:color="auto" w:frame="1"/>
        </w:rPr>
        <w:t>[1,]    1</w:t>
      </w:r>
    </w:p>
    <w:p w14:paraId="736A7963" w14:textId="77777777" w:rsidR="004B1C3B" w:rsidRPr="004B1C3B" w:rsidRDefault="004B1C3B" w:rsidP="0023170D">
      <w:pPr>
        <w:pStyle w:val="QT3"/>
        <w:rPr>
          <w:color w:val="000000"/>
          <w:bdr w:val="none" w:sz="0" w:space="0" w:color="auto" w:frame="1"/>
        </w:rPr>
      </w:pPr>
      <w:r w:rsidRPr="004B1C3B">
        <w:rPr>
          <w:color w:val="000000"/>
          <w:bdr w:val="none" w:sz="0" w:space="0" w:color="auto" w:frame="1"/>
        </w:rPr>
        <w:t>[2,]    2</w:t>
      </w:r>
    </w:p>
    <w:p w14:paraId="56BFC566" w14:textId="77777777" w:rsidR="004B1C3B" w:rsidRPr="004B1C3B" w:rsidRDefault="004B1C3B" w:rsidP="0023170D">
      <w:pPr>
        <w:pStyle w:val="QT3"/>
        <w:rPr>
          <w:color w:val="000000"/>
        </w:rPr>
      </w:pPr>
      <w:r w:rsidRPr="004B1C3B">
        <w:rPr>
          <w:color w:val="000000"/>
          <w:bdr w:val="none" w:sz="0" w:space="0" w:color="auto" w:frame="1"/>
        </w:rPr>
        <w:t>[3,]    3</w:t>
      </w:r>
    </w:p>
    <w:p w14:paraId="3320EF8A" w14:textId="5E7FE8DA" w:rsidR="004B1C3B" w:rsidRDefault="00CC28E9" w:rsidP="0023170D">
      <w:pPr>
        <w:pStyle w:val="AText"/>
      </w:pPr>
      <w:r>
        <w:t xml:space="preserve">Um die inverse Matrix von A zu bestimmen, nutzen wir ebenfalls </w:t>
      </w:r>
      <w:r w:rsidRPr="0023170D">
        <w:rPr>
          <w:rStyle w:val="QWordZchn"/>
        </w:rPr>
        <w:t>solve()</w:t>
      </w:r>
      <w:r>
        <w:t>:</w:t>
      </w:r>
    </w:p>
    <w:p w14:paraId="3C9FCC0D" w14:textId="5B6E5A80" w:rsidR="00CC28E9" w:rsidRPr="00CC28E9" w:rsidRDefault="00A84CCF" w:rsidP="0023170D">
      <w:pPr>
        <w:pStyle w:val="QT3"/>
      </w:pPr>
      <w:r w:rsidRPr="00CC28E9">
        <w:t xml:space="preserve">&gt; </w:t>
      </w:r>
      <w:r w:rsidR="00CC28E9" w:rsidRPr="00CC28E9">
        <w:t>B &lt;- solve(A)</w:t>
      </w:r>
    </w:p>
    <w:p w14:paraId="5963F41A" w14:textId="77777777" w:rsidR="00CC28E9" w:rsidRPr="00CC28E9" w:rsidRDefault="00CC28E9" w:rsidP="0023170D">
      <w:pPr>
        <w:pStyle w:val="QT3"/>
      </w:pPr>
      <w:r w:rsidRPr="00CC28E9">
        <w:t>&gt; A %*% B</w:t>
      </w:r>
    </w:p>
    <w:p w14:paraId="6A986874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 xml:space="preserve">     [,1] [,2] [,3]</w:t>
      </w:r>
    </w:p>
    <w:p w14:paraId="73EC1044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>[1,]    1    0    0</w:t>
      </w:r>
    </w:p>
    <w:p w14:paraId="4238F0A5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>[2,]    0    1    0</w:t>
      </w:r>
    </w:p>
    <w:p w14:paraId="1D74D22B" w14:textId="77777777" w:rsidR="00CC28E9" w:rsidRPr="00CC28E9" w:rsidRDefault="00CC28E9" w:rsidP="0023170D">
      <w:pPr>
        <w:pStyle w:val="QT3"/>
        <w:rPr>
          <w:color w:val="000000"/>
        </w:rPr>
      </w:pPr>
      <w:r w:rsidRPr="00CC28E9">
        <w:rPr>
          <w:color w:val="000000"/>
          <w:bdr w:val="none" w:sz="0" w:space="0" w:color="auto" w:frame="1"/>
        </w:rPr>
        <w:t>[3,]    0    0    1</w:t>
      </w:r>
    </w:p>
    <w:p w14:paraId="421F456C" w14:textId="77777777" w:rsidR="005074FB" w:rsidRDefault="005074FB">
      <w:pPr>
        <w:spacing w:after="0"/>
      </w:pPr>
      <w:r>
        <w:br w:type="page"/>
      </w:r>
    </w:p>
    <w:p w14:paraId="6C14D559" w14:textId="700D1D05" w:rsidR="00CC28E9" w:rsidRPr="0023170D" w:rsidRDefault="00CC28E9" w:rsidP="0023170D">
      <w:pPr>
        <w:spacing w:after="0"/>
        <w:rPr>
          <w:rFonts w:eastAsia="MS Mincho"/>
          <w:color w:val="000000"/>
          <w:szCs w:val="20"/>
        </w:rPr>
      </w:pPr>
      <w:r>
        <w:t xml:space="preserve">Zur Kontrolle haben wir </w:t>
      </w:r>
      <w:r w:rsidRPr="0023170D">
        <w:rPr>
          <w:rStyle w:val="QWordZchn"/>
        </w:rPr>
        <w:t>A</w:t>
      </w:r>
      <w:r>
        <w:t>‧</w:t>
      </w:r>
      <w:r w:rsidRPr="0023170D">
        <w:rPr>
          <w:rStyle w:val="QWordZchn"/>
        </w:rPr>
        <w:t>B</w:t>
      </w:r>
      <w:r>
        <w:t xml:space="preserve"> berechnet, was die Einheitsmatrix ergeben muss. Dasselbe muss eigentlich </w:t>
      </w:r>
      <w:r w:rsidR="00E20CBB">
        <w:t xml:space="preserve">auch </w:t>
      </w:r>
      <w:r>
        <w:t xml:space="preserve">für </w:t>
      </w:r>
      <w:r>
        <w:rPr>
          <w:rStyle w:val="QWordZchn"/>
        </w:rPr>
        <w:t>B</w:t>
      </w:r>
      <w:r>
        <w:t>‧</w:t>
      </w:r>
      <w:r>
        <w:rPr>
          <w:rStyle w:val="QWordZchn"/>
        </w:rPr>
        <w:t>A</w:t>
      </w:r>
      <w:r>
        <w:t xml:space="preserve"> gelten:</w:t>
      </w:r>
    </w:p>
    <w:p w14:paraId="674B04D9" w14:textId="15044954" w:rsidR="00CC28E9" w:rsidRPr="00CC28E9" w:rsidRDefault="00A84CCF" w:rsidP="0023170D">
      <w:pPr>
        <w:pStyle w:val="QT3"/>
      </w:pPr>
      <w:r w:rsidRPr="00CC28E9">
        <w:t xml:space="preserve">&gt; </w:t>
      </w:r>
      <w:r w:rsidR="00CC28E9" w:rsidRPr="00CC28E9">
        <w:t>B %*% A</w:t>
      </w:r>
    </w:p>
    <w:p w14:paraId="4405E4CE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 xml:space="preserve">              [,1]         [,2]          [,3]</w:t>
      </w:r>
    </w:p>
    <w:p w14:paraId="312782DC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>[1,]  1.000000e+00 7.105427e-15  1.065814e-14</w:t>
      </w:r>
    </w:p>
    <w:p w14:paraId="53D40B76" w14:textId="77777777" w:rsidR="00CC28E9" w:rsidRPr="00CC28E9" w:rsidRDefault="00CC28E9" w:rsidP="0023170D">
      <w:pPr>
        <w:pStyle w:val="QT3"/>
        <w:rPr>
          <w:color w:val="000000"/>
          <w:bdr w:val="none" w:sz="0" w:space="0" w:color="auto" w:frame="1"/>
        </w:rPr>
      </w:pPr>
      <w:r w:rsidRPr="00CC28E9">
        <w:rPr>
          <w:color w:val="000000"/>
          <w:bdr w:val="none" w:sz="0" w:space="0" w:color="auto" w:frame="1"/>
        </w:rPr>
        <w:t>[2,] -1.776357e-15 1.000000e+00 -7.105427e-15</w:t>
      </w:r>
    </w:p>
    <w:p w14:paraId="08C88A08" w14:textId="77777777" w:rsidR="00CC28E9" w:rsidRPr="00CC28E9" w:rsidRDefault="00CC28E9" w:rsidP="0023170D">
      <w:pPr>
        <w:pStyle w:val="QT3"/>
        <w:rPr>
          <w:color w:val="000000"/>
        </w:rPr>
      </w:pPr>
      <w:r w:rsidRPr="00CC28E9">
        <w:rPr>
          <w:color w:val="000000"/>
          <w:bdr w:val="none" w:sz="0" w:space="0" w:color="auto" w:frame="1"/>
        </w:rPr>
        <w:t>[3,]  0.000000e+00 0.000000e+00  1.000000e+00</w:t>
      </w:r>
    </w:p>
    <w:p w14:paraId="6908124C" w14:textId="12C9731B" w:rsidR="00CC28E9" w:rsidRDefault="00A84CCF" w:rsidP="0023170D">
      <w:pPr>
        <w:pStyle w:val="AText"/>
      </w:pPr>
      <w:r>
        <w:t>Aufgrund von Rundungsfehler</w:t>
      </w:r>
      <w:r w:rsidR="00566F88">
        <w:t>n</w:t>
      </w:r>
      <w:r>
        <w:t xml:space="preserve"> sehen wir hier allerdings keine exakte Über</w:t>
      </w:r>
      <w:r w:rsidR="00566F88">
        <w:t>ein</w:t>
      </w:r>
      <w:r>
        <w:t xml:space="preserve">stimmung. Wenn wir </w:t>
      </w:r>
      <w:r w:rsidR="0091307D">
        <w:t>jedoch</w:t>
      </w:r>
      <w:r>
        <w:t xml:space="preserve"> das Ergebnis mit </w:t>
      </w:r>
      <w:r w:rsidRPr="0023170D">
        <w:rPr>
          <w:rStyle w:val="QWordZchn"/>
        </w:rPr>
        <w:t>round()</w:t>
      </w:r>
      <w:r>
        <w:t xml:space="preserve"> </w:t>
      </w:r>
      <w:r w:rsidR="0091307D">
        <w:t>runden (</w:t>
      </w:r>
      <w:r>
        <w:t>zum Beispiel</w:t>
      </w:r>
      <w:r w:rsidR="0091307D">
        <w:t xml:space="preserve"> auf</w:t>
      </w:r>
      <w:r>
        <w:t xml:space="preserve"> 12 Dezimalstellen</w:t>
      </w:r>
      <w:r w:rsidR="0091307D">
        <w:t>)</w:t>
      </w:r>
      <w:r>
        <w:t>, erhalten wir das erwartete Ergebnis:</w:t>
      </w:r>
    </w:p>
    <w:p w14:paraId="05172CB7" w14:textId="77777777" w:rsidR="00A84CCF" w:rsidRPr="00A84CCF" w:rsidRDefault="00A84CCF" w:rsidP="0023170D">
      <w:pPr>
        <w:pStyle w:val="QT3"/>
      </w:pPr>
      <w:r w:rsidRPr="00A84CCF">
        <w:t>&gt; E &lt;- B %*% A</w:t>
      </w:r>
    </w:p>
    <w:p w14:paraId="651B1CC7" w14:textId="77777777" w:rsidR="00A84CCF" w:rsidRPr="00A84CCF" w:rsidRDefault="00A84CCF" w:rsidP="0023170D">
      <w:pPr>
        <w:pStyle w:val="QT3"/>
      </w:pPr>
      <w:r w:rsidRPr="00A84CCF">
        <w:t>&gt; round(E,12)</w:t>
      </w:r>
    </w:p>
    <w:p w14:paraId="5C2BF640" w14:textId="77777777" w:rsidR="00A84CCF" w:rsidRPr="00A84CCF" w:rsidRDefault="00A84CCF" w:rsidP="0023170D">
      <w:pPr>
        <w:pStyle w:val="QT3"/>
        <w:rPr>
          <w:color w:val="000000"/>
          <w:bdr w:val="none" w:sz="0" w:space="0" w:color="auto" w:frame="1"/>
        </w:rPr>
      </w:pPr>
      <w:r w:rsidRPr="00A84CCF">
        <w:rPr>
          <w:color w:val="000000"/>
          <w:bdr w:val="none" w:sz="0" w:space="0" w:color="auto" w:frame="1"/>
        </w:rPr>
        <w:t xml:space="preserve">     [,1] [,2] [,3]</w:t>
      </w:r>
    </w:p>
    <w:p w14:paraId="1D92EE09" w14:textId="77777777" w:rsidR="00A84CCF" w:rsidRPr="00A84CCF" w:rsidRDefault="00A84CCF" w:rsidP="0023170D">
      <w:pPr>
        <w:pStyle w:val="QT3"/>
        <w:rPr>
          <w:color w:val="000000"/>
          <w:bdr w:val="none" w:sz="0" w:space="0" w:color="auto" w:frame="1"/>
        </w:rPr>
      </w:pPr>
      <w:r w:rsidRPr="00A84CCF">
        <w:rPr>
          <w:color w:val="000000"/>
          <w:bdr w:val="none" w:sz="0" w:space="0" w:color="auto" w:frame="1"/>
        </w:rPr>
        <w:t>[1,]    1    0    0</w:t>
      </w:r>
    </w:p>
    <w:p w14:paraId="28C2A19E" w14:textId="77777777" w:rsidR="00A84CCF" w:rsidRPr="00A84CCF" w:rsidRDefault="00A84CCF" w:rsidP="0023170D">
      <w:pPr>
        <w:pStyle w:val="QT3"/>
        <w:rPr>
          <w:color w:val="000000"/>
          <w:bdr w:val="none" w:sz="0" w:space="0" w:color="auto" w:frame="1"/>
        </w:rPr>
      </w:pPr>
      <w:r w:rsidRPr="00A84CCF">
        <w:rPr>
          <w:color w:val="000000"/>
          <w:bdr w:val="none" w:sz="0" w:space="0" w:color="auto" w:frame="1"/>
        </w:rPr>
        <w:t>[2,]    0    1    0</w:t>
      </w:r>
    </w:p>
    <w:p w14:paraId="48DD3603" w14:textId="29F096AD" w:rsidR="002A6E49" w:rsidRPr="0023170D" w:rsidRDefault="00A84CCF" w:rsidP="0023170D">
      <w:pPr>
        <w:pStyle w:val="QT3"/>
        <w:rPr>
          <w:color w:val="000000"/>
        </w:rPr>
      </w:pPr>
      <w:r w:rsidRPr="00A84CCF">
        <w:rPr>
          <w:color w:val="000000"/>
          <w:bdr w:val="none" w:sz="0" w:space="0" w:color="auto" w:frame="1"/>
        </w:rPr>
        <w:t>[3,]    0    0    1</w:t>
      </w:r>
    </w:p>
    <w:p w14:paraId="29B7337B" w14:textId="7BC17CC9" w:rsidR="002A6E49" w:rsidRDefault="002A6E49" w:rsidP="0023170D">
      <w:pPr>
        <w:pStyle w:val="berschrift3"/>
      </w:pPr>
      <w:bookmarkStart w:id="34" w:name="_Toc21086818"/>
      <w:r>
        <w:t>Eigenwerte und Eigenvektoren</w:t>
      </w:r>
      <w:bookmarkEnd w:id="34"/>
    </w:p>
    <w:p w14:paraId="09FC4517" w14:textId="2F5D4F47" w:rsidR="00CC28E9" w:rsidRDefault="00E20CBB" w:rsidP="0023170D">
      <w:pPr>
        <w:pStyle w:val="AText"/>
      </w:pPr>
      <w:r>
        <w:t>Als Letztes wollen wir kurz die Eigenwerte und Eigenvektoren von A bestimmen:</w:t>
      </w:r>
    </w:p>
    <w:p w14:paraId="4FD008FB" w14:textId="7B3374CE" w:rsidR="00E20CBB" w:rsidRPr="00E20CBB" w:rsidRDefault="00E20CBB" w:rsidP="0023170D">
      <w:pPr>
        <w:pStyle w:val="QT3"/>
      </w:pPr>
      <w:r w:rsidRPr="00E20CBB">
        <w:t>&gt; e</w:t>
      </w:r>
      <w:r w:rsidR="00FD6C13">
        <w:t>ig</w:t>
      </w:r>
      <w:r w:rsidRPr="00E20CBB">
        <w:t xml:space="preserve"> &lt;- eigen(A)</w:t>
      </w:r>
    </w:p>
    <w:p w14:paraId="7AF563BD" w14:textId="77A1B4B4" w:rsidR="00E20CBB" w:rsidRPr="00E20CBB" w:rsidRDefault="00E20CBB" w:rsidP="0023170D">
      <w:pPr>
        <w:pStyle w:val="QT3"/>
      </w:pPr>
      <w:r w:rsidRPr="00E20CBB">
        <w:t>&gt; e</w:t>
      </w:r>
      <w:r w:rsidR="00FD6C13">
        <w:t>ig</w:t>
      </w:r>
    </w:p>
    <w:p w14:paraId="330052B5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eigen() decomposition</w:t>
      </w:r>
    </w:p>
    <w:p w14:paraId="2E71A5C6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$values</w:t>
      </w:r>
    </w:p>
    <w:p w14:paraId="58F1635C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[1] 16.01040388 -1.91242451 -0.09797938</w:t>
      </w:r>
    </w:p>
    <w:p w14:paraId="3F7DB6BC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</w:p>
    <w:p w14:paraId="54D81CDE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$vectors</w:t>
      </w:r>
    </w:p>
    <w:p w14:paraId="01D850EF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 xml:space="preserve">           [,1]        [,2]       [,3]</w:t>
      </w:r>
    </w:p>
    <w:p w14:paraId="62A5A3F5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[1,] -0.4437999 -0.95012609  0.2357165</w:t>
      </w:r>
    </w:p>
    <w:p w14:paraId="078FE49F" w14:textId="77777777" w:rsidR="00E20CBB" w:rsidRPr="00E20CBB" w:rsidRDefault="00E20CBB" w:rsidP="0023170D">
      <w:pPr>
        <w:pStyle w:val="QT3"/>
        <w:rPr>
          <w:color w:val="000000"/>
          <w:bdr w:val="none" w:sz="0" w:space="0" w:color="auto" w:frame="1"/>
        </w:rPr>
      </w:pPr>
      <w:r w:rsidRPr="00E20CBB">
        <w:rPr>
          <w:color w:val="000000"/>
          <w:bdr w:val="none" w:sz="0" w:space="0" w:color="auto" w:frame="1"/>
        </w:rPr>
        <w:t>[2,] -0.5781140 -0.07533974 -0.8451953</w:t>
      </w:r>
    </w:p>
    <w:p w14:paraId="3642607C" w14:textId="77777777" w:rsidR="00E20CBB" w:rsidRPr="00E20CBB" w:rsidRDefault="00E20CBB" w:rsidP="0023170D">
      <w:pPr>
        <w:pStyle w:val="QT3"/>
        <w:rPr>
          <w:color w:val="000000"/>
        </w:rPr>
      </w:pPr>
      <w:r w:rsidRPr="00E20CBB">
        <w:rPr>
          <w:color w:val="000000"/>
          <w:bdr w:val="none" w:sz="0" w:space="0" w:color="auto" w:frame="1"/>
        </w:rPr>
        <w:t>[3,] -0.6847086  0.30262905  0.4796694</w:t>
      </w:r>
    </w:p>
    <w:p w14:paraId="5FA8F800" w14:textId="260CDB73" w:rsidR="004B1C3B" w:rsidRDefault="00E20CBB" w:rsidP="0023170D">
      <w:pPr>
        <w:pStyle w:val="AText"/>
      </w:pPr>
      <w:r>
        <w:t xml:space="preserve">Als Ergebnis erhalten wir eine Liste. Auf Listen werden wir im nächsten Kapitel ausführlicher eingehen. Die Liste besteht </w:t>
      </w:r>
      <w:r w:rsidR="00566F88">
        <w:t xml:space="preserve">aus </w:t>
      </w:r>
      <w:r w:rsidR="00D06434">
        <w:t xml:space="preserve">den beiden </w:t>
      </w:r>
      <w:r>
        <w:t xml:space="preserve">Elementen </w:t>
      </w:r>
      <w:r w:rsidR="00D06434" w:rsidRPr="0023170D">
        <w:rPr>
          <w:rStyle w:val="QWordZchn"/>
        </w:rPr>
        <w:t>e</w:t>
      </w:r>
      <w:r w:rsidR="00FD6C13">
        <w:rPr>
          <w:rStyle w:val="QWordZchn"/>
        </w:rPr>
        <w:t>ig</w:t>
      </w:r>
      <w:r w:rsidR="00D06434" w:rsidRPr="0023170D">
        <w:rPr>
          <w:rStyle w:val="QWordZchn"/>
        </w:rPr>
        <w:t>$values</w:t>
      </w:r>
      <w:r w:rsidR="00D06434">
        <w:t xml:space="preserve"> und </w:t>
      </w:r>
      <w:r w:rsidR="00D06434" w:rsidRPr="0023170D">
        <w:rPr>
          <w:rStyle w:val="QWordZchn"/>
        </w:rPr>
        <w:t>e</w:t>
      </w:r>
      <w:r w:rsidR="00FD6C13">
        <w:rPr>
          <w:rStyle w:val="QWordZchn"/>
        </w:rPr>
        <w:t>ig</w:t>
      </w:r>
      <w:r w:rsidR="00D06434" w:rsidRPr="0023170D">
        <w:rPr>
          <w:rStyle w:val="QWordZchn"/>
        </w:rPr>
        <w:t>$vectors</w:t>
      </w:r>
      <w:r w:rsidR="00D06434">
        <w:t xml:space="preserve">. </w:t>
      </w:r>
      <w:r w:rsidR="00FD6C13">
        <w:t xml:space="preserve">Das Listenelement </w:t>
      </w:r>
      <w:r w:rsidR="00D06434" w:rsidRPr="0023170D">
        <w:rPr>
          <w:rStyle w:val="QWordZchn"/>
        </w:rPr>
        <w:t>e</w:t>
      </w:r>
      <w:r w:rsidR="00FD6C13">
        <w:rPr>
          <w:rStyle w:val="QWordZchn"/>
        </w:rPr>
        <w:t>ig</w:t>
      </w:r>
      <w:r w:rsidR="00D06434" w:rsidRPr="0023170D">
        <w:rPr>
          <w:rStyle w:val="QWordZchn"/>
        </w:rPr>
        <w:t>$values</w:t>
      </w:r>
      <w:r w:rsidR="00D06434">
        <w:t xml:space="preserve"> ist ein Vektor, der alle Eigenwerte enthält und </w:t>
      </w:r>
      <w:r w:rsidR="00D06434" w:rsidRPr="0023170D">
        <w:rPr>
          <w:rStyle w:val="QWordZchn"/>
        </w:rPr>
        <w:t>e</w:t>
      </w:r>
      <w:r w:rsidR="00566F88">
        <w:rPr>
          <w:rStyle w:val="QWordZchn"/>
        </w:rPr>
        <w:t>ig</w:t>
      </w:r>
      <w:r w:rsidR="00D06434" w:rsidRPr="0023170D">
        <w:rPr>
          <w:rStyle w:val="QWordZchn"/>
        </w:rPr>
        <w:t>$vectors</w:t>
      </w:r>
      <w:r w:rsidR="00D06434">
        <w:t xml:space="preserve"> ist eine Matrix, deren Spalten aus den entsprechenden Eigenvektoren</w:t>
      </w:r>
      <w:r w:rsidR="00B96947">
        <w:t xml:space="preserve"> der Länge 1</w:t>
      </w:r>
      <w:r w:rsidR="00566F88">
        <w:t xml:space="preserve"> bestehen</w:t>
      </w:r>
      <w:r w:rsidR="00D06434">
        <w:t>.</w:t>
      </w:r>
    </w:p>
    <w:p w14:paraId="6C7B77DF" w14:textId="316EC26C" w:rsidR="004B1C3B" w:rsidRDefault="007F6CBF" w:rsidP="0023170D">
      <w:pPr>
        <w:pStyle w:val="AText"/>
      </w:pPr>
      <w:r>
        <w:t xml:space="preserve">Die erste Spalte von </w:t>
      </w:r>
      <w:r w:rsidRPr="0023170D">
        <w:rPr>
          <w:rStyle w:val="QWordZchn"/>
        </w:rPr>
        <w:t>e</w:t>
      </w:r>
      <w:r w:rsidR="00FD6C13">
        <w:rPr>
          <w:rStyle w:val="QWordZchn"/>
        </w:rPr>
        <w:t>ig</w:t>
      </w:r>
      <w:r w:rsidRPr="0023170D">
        <w:rPr>
          <w:rStyle w:val="QWordZchn"/>
        </w:rPr>
        <w:t>$vectors</w:t>
      </w:r>
      <w:r>
        <w:t xml:space="preserve"> ist </w:t>
      </w:r>
      <w:r w:rsidR="00FD6C13">
        <w:t xml:space="preserve">also </w:t>
      </w:r>
      <w:r>
        <w:t xml:space="preserve">ein Eigenvektor zum Eigenwert </w:t>
      </w:r>
      <w:r w:rsidRPr="0023170D">
        <w:rPr>
          <w:rStyle w:val="QWordZchn"/>
        </w:rPr>
        <w:t>e</w:t>
      </w:r>
      <w:r w:rsidR="00FD6C13">
        <w:rPr>
          <w:rStyle w:val="QWordZchn"/>
        </w:rPr>
        <w:t>ig</w:t>
      </w:r>
      <w:r w:rsidRPr="0023170D">
        <w:rPr>
          <w:rStyle w:val="QWordZchn"/>
        </w:rPr>
        <w:t>$values[1]</w:t>
      </w:r>
      <w:r>
        <w:t xml:space="preserve">. Dies lässt sich leicht </w:t>
      </w:r>
      <w:r w:rsidR="00F26F35">
        <w:t>(</w:t>
      </w:r>
      <w:r>
        <w:t>bis auf Rundungsfehler</w:t>
      </w:r>
      <w:r w:rsidR="00F26F35">
        <w:t>)</w:t>
      </w:r>
      <w:r>
        <w:t xml:space="preserve"> verifizieren:</w:t>
      </w:r>
    </w:p>
    <w:p w14:paraId="2D4C6F77" w14:textId="77777777" w:rsidR="005074FB" w:rsidRDefault="005074FB">
      <w:pPr>
        <w:spacing w:after="0"/>
        <w:rPr>
          <w:rStyle w:val="gnkrckgcmsb"/>
          <w:rFonts w:ascii="Lucida Console" w:hAnsi="Lucida Console"/>
          <w:color w:val="0000FF"/>
        </w:rPr>
      </w:pPr>
      <w:r>
        <w:rPr>
          <w:rStyle w:val="gnkrckgcmsb"/>
        </w:rPr>
        <w:br w:type="page"/>
      </w:r>
    </w:p>
    <w:p w14:paraId="07B308FC" w14:textId="7DA4909A" w:rsidR="00B9060B" w:rsidRDefault="00B9060B" w:rsidP="0023170D">
      <w:pPr>
        <w:pStyle w:val="QT3"/>
        <w:rPr>
          <w:rStyle w:val="gnkrckgcmrb"/>
          <w:rFonts w:ascii="Times New Roman" w:eastAsia="MS Mincho" w:hAnsi="Times New Roman"/>
          <w:color w:val="000000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e &lt;-eig$values</w:t>
      </w:r>
    </w:p>
    <w:p w14:paraId="7A6C5A60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E &lt;- eig$vectors</w:t>
      </w:r>
    </w:p>
    <w:p w14:paraId="29D40E5F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v &lt;-  as.matrix(E[,1]) # Eigenvektor zum Eigenwert e[1]</w:t>
      </w:r>
    </w:p>
    <w:p w14:paraId="47382D8D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str(v)</w:t>
      </w:r>
    </w:p>
    <w:p w14:paraId="5138484C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-0.444 -0.578 -0.685</w:t>
      </w:r>
    </w:p>
    <w:p w14:paraId="773A6FC9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b &lt;- A %*% v</w:t>
      </w:r>
    </w:p>
    <w:p w14:paraId="17DF6C9B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c &lt;- e[1]*v</w:t>
      </w:r>
    </w:p>
    <w:p w14:paraId="71563013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str(b)</w:t>
      </w:r>
    </w:p>
    <w:p w14:paraId="127F4AD5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-7.11 -9.26 -10.96</w:t>
      </w:r>
    </w:p>
    <w:p w14:paraId="38667FA8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str(b - c)</w:t>
      </w:r>
    </w:p>
    <w:p w14:paraId="4F3C254D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1.15e-14 8.88e-15 7.11e-15</w:t>
      </w:r>
    </w:p>
    <w:p w14:paraId="516FC992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all.equal(b,c)</w:t>
      </w:r>
    </w:p>
    <w:p w14:paraId="4894D4A2" w14:textId="77777777" w:rsidR="00B9060B" w:rsidRDefault="00B9060B" w:rsidP="0023170D">
      <w:pPr>
        <w:pStyle w:val="QT3"/>
        <w:rPr>
          <w:color w:val="000000"/>
          <w:sz w:val="20"/>
        </w:rPr>
      </w:pPr>
      <w:r>
        <w:rPr>
          <w:rStyle w:val="gnkrckgcgsb"/>
          <w:color w:val="000000"/>
          <w:bdr w:val="none" w:sz="0" w:space="0" w:color="auto" w:frame="1"/>
        </w:rPr>
        <w:t>[1] TRUE</w:t>
      </w:r>
    </w:p>
    <w:p w14:paraId="2EF26291" w14:textId="10AE2897" w:rsidR="007F6CBF" w:rsidRDefault="00B9060B" w:rsidP="0023170D">
      <w:pPr>
        <w:pStyle w:val="AText"/>
      </w:pPr>
      <w:r>
        <w:t xml:space="preserve"> </w:t>
      </w:r>
      <w:r w:rsidR="007F6CBF">
        <w:t>Theoretisc</w:t>
      </w:r>
      <w:r w:rsidR="00FD6C13">
        <w:t>h müssten alle Elemente von</w:t>
      </w:r>
      <w:r w:rsidR="007F6CBF">
        <w:t xml:space="preserve"> </w:t>
      </w:r>
      <w:r w:rsidR="00BE32D8" w:rsidRPr="0023170D">
        <w:rPr>
          <w:rStyle w:val="QWordZchn"/>
        </w:rPr>
        <w:t>b</w:t>
      </w:r>
      <w:r w:rsidR="007F6CBF" w:rsidRPr="0023170D">
        <w:rPr>
          <w:rStyle w:val="QWordZchn"/>
        </w:rPr>
        <w:t>-</w:t>
      </w:r>
      <w:r w:rsidR="00BE32D8" w:rsidRPr="0023170D">
        <w:rPr>
          <w:rStyle w:val="QWordZchn"/>
        </w:rPr>
        <w:t>c</w:t>
      </w:r>
      <w:r w:rsidR="007F6CBF">
        <w:t xml:space="preserve"> gleich null sein; durch Rundung</w:t>
      </w:r>
      <w:r w:rsidR="00FD6C13">
        <w:t>s</w:t>
      </w:r>
      <w:r w:rsidR="007F6CBF">
        <w:t xml:space="preserve">fehler ergibt sich ein leicht anderes Ergebnis. Die Funktion </w:t>
      </w:r>
      <w:r w:rsidR="007F6CBF" w:rsidRPr="0023170D">
        <w:rPr>
          <w:rStyle w:val="QWordZchn"/>
        </w:rPr>
        <w:t>all.equal(x, y)</w:t>
      </w:r>
      <w:r w:rsidR="007F6CBF" w:rsidRPr="007F6CBF">
        <w:t xml:space="preserve"> </w:t>
      </w:r>
      <w:r w:rsidR="007F6CBF">
        <w:t>testet</w:t>
      </w:r>
      <w:r w:rsidR="00FD6C13">
        <w:t>,</w:t>
      </w:r>
      <w:r w:rsidR="007F6CBF">
        <w:t xml:space="preserve"> ob </w:t>
      </w:r>
      <w:r w:rsidR="00BE32D8">
        <w:t>die beiden übergebenen Objekte „fast gleich“ sind</w:t>
      </w:r>
      <w:r w:rsidR="00F26F35">
        <w:t xml:space="preserve"> (siehe </w:t>
      </w:r>
      <w:r w:rsidR="00F26F35" w:rsidRPr="0023170D">
        <w:rPr>
          <w:rStyle w:val="QWordZchn"/>
        </w:rPr>
        <w:t>?all.equal</w:t>
      </w:r>
      <w:r w:rsidR="00F26F35">
        <w:t>)</w:t>
      </w:r>
    </w:p>
    <w:p w14:paraId="22E94C3D" w14:textId="46E985D1" w:rsidR="007F6CBF" w:rsidRPr="007F6CBF" w:rsidRDefault="007F6CBF" w:rsidP="0023170D">
      <w:pPr>
        <w:pStyle w:val="QT3"/>
      </w:pPr>
      <w:r w:rsidRPr="007F6CBF">
        <w:t xml:space="preserve">&gt; </w:t>
      </w:r>
      <w:r w:rsidR="00BE32D8">
        <w:t>all.equal(b,c</w:t>
      </w:r>
      <w:r w:rsidRPr="007F6CBF">
        <w:t>)</w:t>
      </w:r>
    </w:p>
    <w:p w14:paraId="6B1E8D1C" w14:textId="77777777" w:rsidR="007F6CBF" w:rsidRPr="007F6CBF" w:rsidRDefault="007F6CBF" w:rsidP="0023170D">
      <w:pPr>
        <w:pStyle w:val="QT3"/>
        <w:rPr>
          <w:color w:val="000000"/>
        </w:rPr>
      </w:pPr>
      <w:r w:rsidRPr="007F6CBF">
        <w:rPr>
          <w:color w:val="000000"/>
          <w:bdr w:val="none" w:sz="0" w:space="0" w:color="auto" w:frame="1"/>
        </w:rPr>
        <w:t>[1] TRUE</w:t>
      </w:r>
    </w:p>
    <w:p w14:paraId="3B7ECF9F" w14:textId="520F4085" w:rsidR="007F6CBF" w:rsidRDefault="00F26F35" w:rsidP="0023170D">
      <w:pPr>
        <w:pStyle w:val="QT3"/>
      </w:pPr>
      <w:r>
        <w:t>Diese Rechnung lässt sich für alle drei Spalten leicht durchführen:</w:t>
      </w:r>
    </w:p>
    <w:p w14:paraId="3A7746D6" w14:textId="77777777" w:rsidR="00B9060B" w:rsidRDefault="00B9060B" w:rsidP="0023170D">
      <w:pPr>
        <w:pStyle w:val="QT3"/>
        <w:rPr>
          <w:rStyle w:val="gnkrckgcmrb"/>
          <w:rFonts w:ascii="Times New Roman" w:hAnsi="Times New Roman"/>
        </w:rPr>
      </w:pPr>
      <w:r>
        <w:rPr>
          <w:rStyle w:val="gnkrckgcmsb"/>
        </w:rPr>
        <w:t xml:space="preserve">&gt; </w:t>
      </w:r>
      <w:r>
        <w:rPr>
          <w:rStyle w:val="gnkrckgcmrb"/>
        </w:rPr>
        <w:t>for(i in 1:3) {</w:t>
      </w:r>
    </w:p>
    <w:p w14:paraId="0CE550D1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v &lt;-  as.matrix(E[,i])</w:t>
      </w:r>
    </w:p>
    <w:p w14:paraId="545A29EE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b &lt;- A %*% v</w:t>
      </w:r>
    </w:p>
    <w:p w14:paraId="22077EA8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c &lt;- e[i]*v</w:t>
      </w:r>
    </w:p>
    <w:p w14:paraId="1492BBCA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str(b)</w:t>
      </w:r>
    </w:p>
    <w:p w14:paraId="5C3AF62B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str(b - c)</w:t>
      </w:r>
    </w:p>
    <w:p w14:paraId="5D02BBE4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 xml:space="preserve">  print(all.equal(b,c))</w:t>
      </w:r>
    </w:p>
    <w:p w14:paraId="4CEF05B9" w14:textId="77777777" w:rsidR="00B9060B" w:rsidRDefault="00B9060B" w:rsidP="0023170D">
      <w:pPr>
        <w:pStyle w:val="QT3"/>
        <w:rPr>
          <w:rStyle w:val="gnkrckgcmrb"/>
        </w:rPr>
      </w:pPr>
      <w:r>
        <w:rPr>
          <w:rStyle w:val="gnkrckgcmsb"/>
        </w:rPr>
        <w:t xml:space="preserve">+ </w:t>
      </w:r>
      <w:r>
        <w:rPr>
          <w:rStyle w:val="gnkrckgcmrb"/>
        </w:rPr>
        <w:t>}</w:t>
      </w:r>
    </w:p>
    <w:p w14:paraId="08BB79A1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-7.11 -9.26 -10.96</w:t>
      </w:r>
    </w:p>
    <w:p w14:paraId="1B35CCCA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1.15e-14 8.88e-15 7.11e-15</w:t>
      </w:r>
    </w:p>
    <w:p w14:paraId="79FE16CE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>[1] TRUE</w:t>
      </w:r>
    </w:p>
    <w:p w14:paraId="23BDCA3C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1.817 0.144 -0.579</w:t>
      </w:r>
    </w:p>
    <w:p w14:paraId="43041AC4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-1.33e-15 -9.71e-16 -1.78e-15</w:t>
      </w:r>
    </w:p>
    <w:p w14:paraId="0F83A92C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>[1] TRUE</w:t>
      </w:r>
    </w:p>
    <w:p w14:paraId="48FDB9E7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-0.0231 0.0828 -0.047</w:t>
      </w:r>
    </w:p>
    <w:p w14:paraId="48D1A03E" w14:textId="77777777" w:rsidR="00B9060B" w:rsidRDefault="00B9060B" w:rsidP="0023170D">
      <w:pPr>
        <w:pStyle w:val="QT3"/>
        <w:rPr>
          <w:rStyle w:val="gnkrckgcgsb"/>
          <w:color w:val="000000"/>
          <w:bdr w:val="none" w:sz="0" w:space="0" w:color="auto" w:frame="1"/>
        </w:rPr>
      </w:pPr>
      <w:r>
        <w:rPr>
          <w:rStyle w:val="gnkrckgcgsb"/>
          <w:color w:val="000000"/>
          <w:bdr w:val="none" w:sz="0" w:space="0" w:color="auto" w:frame="1"/>
        </w:rPr>
        <w:t xml:space="preserve"> num [1:3, 1] 1.64e-15 7.91e-16 1.46e-16</w:t>
      </w:r>
    </w:p>
    <w:p w14:paraId="2CFD55BF" w14:textId="77777777" w:rsidR="00B9060B" w:rsidRDefault="00B9060B" w:rsidP="0023170D">
      <w:pPr>
        <w:pStyle w:val="QT3"/>
        <w:rPr>
          <w:color w:val="000000"/>
          <w:sz w:val="20"/>
        </w:rPr>
      </w:pPr>
      <w:r>
        <w:rPr>
          <w:rStyle w:val="gnkrckgcgsb"/>
          <w:color w:val="000000"/>
          <w:bdr w:val="none" w:sz="0" w:space="0" w:color="auto" w:frame="1"/>
        </w:rPr>
        <w:t>[1] TRUE</w:t>
      </w:r>
    </w:p>
    <w:p w14:paraId="14CB308B" w14:textId="0F93AFB9" w:rsidR="004B1C3B" w:rsidRDefault="00F26F35" w:rsidP="0023170D">
      <w:pPr>
        <w:pStyle w:val="AText"/>
      </w:pPr>
      <w:r>
        <w:t xml:space="preserve">Um eine kompaktere Ausgabe zu erhalten, haben wir </w:t>
      </w:r>
      <w:r w:rsidR="001B632F">
        <w:t xml:space="preserve">diesmal </w:t>
      </w:r>
      <w:r>
        <w:t xml:space="preserve">die Matrix </w:t>
      </w:r>
      <w:r w:rsidR="00D33A49" w:rsidRPr="0023170D">
        <w:rPr>
          <w:rStyle w:val="QWordZchn"/>
        </w:rPr>
        <w:t>b-c</w:t>
      </w:r>
      <w:r w:rsidR="00D33A49">
        <w:t xml:space="preserve"> </w:t>
      </w:r>
      <w:r>
        <w:t xml:space="preserve">mithilfe der Funktion </w:t>
      </w:r>
      <w:r w:rsidR="00D33A49" w:rsidRPr="0023170D">
        <w:rPr>
          <w:rStyle w:val="QWordZchn"/>
        </w:rPr>
        <w:t>str()</w:t>
      </w:r>
      <w:r w:rsidR="00D33A49">
        <w:t xml:space="preserve"> ausgegeben.</w:t>
      </w:r>
      <w:r w:rsidR="001B632F">
        <w:t xml:space="preserve"> </w:t>
      </w:r>
    </w:p>
    <w:p w14:paraId="444A742E" w14:textId="77777777" w:rsidR="005074FB" w:rsidRDefault="005074FB">
      <w:pPr>
        <w:spacing w:after="0"/>
        <w:rPr>
          <w:rFonts w:eastAsia="MS Mincho"/>
          <w:color w:val="000000"/>
          <w:szCs w:val="20"/>
        </w:rPr>
      </w:pPr>
      <w:r>
        <w:br w:type="page"/>
      </w:r>
    </w:p>
    <w:p w14:paraId="25206C7B" w14:textId="3C9892F4" w:rsidR="00D572B6" w:rsidRDefault="001B632F" w:rsidP="0023170D">
      <w:pPr>
        <w:pStyle w:val="AText"/>
      </w:pPr>
      <w:r>
        <w:t>Grundsätzlich sollten aus Laufzeitgründen in R Schleifen vermieden werden, wenn sie durch Matrix- oder Vektoroperationen ersetzt</w:t>
      </w:r>
      <w:r w:rsidR="00B01F2F">
        <w:t xml:space="preserve"> werden können. </w:t>
      </w:r>
      <w:r>
        <w:t xml:space="preserve">Statt dreimal </w:t>
      </w:r>
      <w:r w:rsidRPr="0023170D">
        <w:rPr>
          <w:rStyle w:val="QWordZchn"/>
        </w:rPr>
        <w:t>A%*%v</w:t>
      </w:r>
      <w:r>
        <w:t xml:space="preserve"> in der Schleife zu berechnen, kann man auch einmal </w:t>
      </w:r>
      <w:r w:rsidRPr="0023170D">
        <w:rPr>
          <w:rStyle w:val="QWordZchn"/>
        </w:rPr>
        <w:t>A%*%E</w:t>
      </w:r>
      <w:r>
        <w:t xml:space="preserve"> berechnen. </w:t>
      </w:r>
    </w:p>
    <w:p w14:paraId="0E981C03" w14:textId="77777777" w:rsidR="00D572B6" w:rsidRPr="00B01F2F" w:rsidRDefault="00D572B6" w:rsidP="0023170D">
      <w:pPr>
        <w:pStyle w:val="QT3"/>
      </w:pPr>
      <w:r w:rsidRPr="00B01F2F">
        <w:t>&gt; A %*% E</w:t>
      </w:r>
    </w:p>
    <w:p w14:paraId="7C77655F" w14:textId="77777777" w:rsidR="00D572B6" w:rsidRPr="00B01F2F" w:rsidRDefault="00D572B6" w:rsidP="0023170D">
      <w:pPr>
        <w:pStyle w:val="QT3"/>
        <w:rPr>
          <w:rFonts w:cs="Courier New"/>
          <w:color w:val="000000"/>
          <w:szCs w:val="20"/>
          <w:bdr w:val="none" w:sz="0" w:space="0" w:color="auto" w:frame="1"/>
        </w:rPr>
      </w:pPr>
      <w:r w:rsidRPr="00B01F2F">
        <w:rPr>
          <w:rFonts w:cs="Courier New"/>
          <w:color w:val="000000"/>
          <w:szCs w:val="20"/>
          <w:bdr w:val="none" w:sz="0" w:space="0" w:color="auto" w:frame="1"/>
        </w:rPr>
        <w:t xml:space="preserve">           [,1]       [,2]        [,3]</w:t>
      </w:r>
    </w:p>
    <w:p w14:paraId="0B78D5E4" w14:textId="77777777" w:rsidR="00D572B6" w:rsidRPr="00B01F2F" w:rsidRDefault="00D572B6" w:rsidP="0023170D">
      <w:pPr>
        <w:pStyle w:val="QT3"/>
        <w:rPr>
          <w:rFonts w:cs="Courier New"/>
          <w:color w:val="000000"/>
          <w:szCs w:val="20"/>
          <w:bdr w:val="none" w:sz="0" w:space="0" w:color="auto" w:frame="1"/>
        </w:rPr>
      </w:pPr>
      <w:r w:rsidRPr="00B01F2F">
        <w:rPr>
          <w:rFonts w:cs="Courier New"/>
          <w:color w:val="000000"/>
          <w:szCs w:val="20"/>
          <w:bdr w:val="none" w:sz="0" w:space="0" w:color="auto" w:frame="1"/>
        </w:rPr>
        <w:t>[1,]  -7.105416  1.8170444 -0.02309535</w:t>
      </w:r>
    </w:p>
    <w:p w14:paraId="35B2405B" w14:textId="77777777" w:rsidR="00D572B6" w:rsidRPr="00B01F2F" w:rsidRDefault="00D572B6" w:rsidP="0023170D">
      <w:pPr>
        <w:pStyle w:val="QT3"/>
        <w:rPr>
          <w:rFonts w:cs="Courier New"/>
          <w:color w:val="000000"/>
          <w:szCs w:val="20"/>
          <w:bdr w:val="none" w:sz="0" w:space="0" w:color="auto" w:frame="1"/>
        </w:rPr>
      </w:pPr>
      <w:r w:rsidRPr="00B01F2F">
        <w:rPr>
          <w:rFonts w:cs="Courier New"/>
          <w:color w:val="000000"/>
          <w:szCs w:val="20"/>
          <w:bdr w:val="none" w:sz="0" w:space="0" w:color="auto" w:frame="1"/>
        </w:rPr>
        <w:t>[2,]  -9.255838  0.1440816  0.08281170</w:t>
      </w:r>
    </w:p>
    <w:p w14:paraId="125BA333" w14:textId="77777777" w:rsidR="00D572B6" w:rsidRPr="00B01F2F" w:rsidRDefault="00D572B6" w:rsidP="0023170D">
      <w:pPr>
        <w:pStyle w:val="QT3"/>
        <w:rPr>
          <w:rFonts w:cs="Courier New"/>
          <w:color w:val="000000"/>
          <w:szCs w:val="20"/>
          <w:bdr w:val="none" w:sz="0" w:space="0" w:color="auto" w:frame="1"/>
        </w:rPr>
      </w:pPr>
      <w:r w:rsidRPr="00B01F2F">
        <w:rPr>
          <w:rFonts w:cs="Courier New"/>
          <w:color w:val="000000"/>
          <w:szCs w:val="20"/>
          <w:bdr w:val="none" w:sz="0" w:space="0" w:color="auto" w:frame="1"/>
        </w:rPr>
        <w:t>[3,] -10.962461 -0.5787552 -0.04699771</w:t>
      </w:r>
    </w:p>
    <w:p w14:paraId="4FF10549" w14:textId="1409530C" w:rsidR="00D572B6" w:rsidRDefault="001B632F" w:rsidP="00D572B6">
      <w:pPr>
        <w:pStyle w:val="AText"/>
      </w:pPr>
      <w:r>
        <w:t>Das Ergebnis muss dann</w:t>
      </w:r>
      <w:r w:rsidR="00B01F2F">
        <w:t xml:space="preserve"> mit der Matrix übereinstimmen, die man erhält, wenn die erste Spalte von </w:t>
      </w:r>
      <w:r w:rsidR="00B01F2F" w:rsidRPr="0023170D">
        <w:rPr>
          <w:rStyle w:val="QWordZchn"/>
        </w:rPr>
        <w:t>E</w:t>
      </w:r>
      <w:r w:rsidR="00B01F2F">
        <w:t xml:space="preserve"> mit </w:t>
      </w:r>
      <w:r w:rsidR="00B01F2F" w:rsidRPr="0023170D">
        <w:rPr>
          <w:rStyle w:val="QWordZchn"/>
        </w:rPr>
        <w:t>e[1]</w:t>
      </w:r>
      <w:r w:rsidR="00B01F2F">
        <w:t xml:space="preserve">, die zweite Spalte von E mit </w:t>
      </w:r>
      <w:r w:rsidR="00B01F2F" w:rsidRPr="0023170D">
        <w:rPr>
          <w:rStyle w:val="QWordZchn"/>
        </w:rPr>
        <w:t>e[</w:t>
      </w:r>
      <w:r w:rsidR="00566F88">
        <w:rPr>
          <w:rStyle w:val="QWordZchn"/>
        </w:rPr>
        <w:t>2</w:t>
      </w:r>
      <w:r w:rsidR="00B01F2F" w:rsidRPr="0023170D">
        <w:rPr>
          <w:rStyle w:val="QWordZchn"/>
        </w:rPr>
        <w:t>]</w:t>
      </w:r>
      <w:r w:rsidR="00B01F2F">
        <w:t xml:space="preserve"> und schließlich die</w:t>
      </w:r>
      <w:r w:rsidR="00B01F2F" w:rsidRPr="001B632F">
        <w:t xml:space="preserve"> </w:t>
      </w:r>
      <w:r w:rsidR="00B01F2F">
        <w:t xml:space="preserve">dritte Spalte von E mit </w:t>
      </w:r>
      <w:r w:rsidR="00B01F2F" w:rsidRPr="0023170D">
        <w:rPr>
          <w:rStyle w:val="QWordZchn"/>
        </w:rPr>
        <w:t>e[3]</w:t>
      </w:r>
      <w:r w:rsidR="00B01F2F">
        <w:t xml:space="preserve"> skalar multipliziert wird. </w:t>
      </w:r>
      <w:r w:rsidR="00D572B6">
        <w:t xml:space="preserve">Um dies in R zu erreichen, ist die Funktion </w:t>
      </w:r>
      <w:r w:rsidR="00D572B6" w:rsidRPr="00BD75E0">
        <w:rPr>
          <w:rStyle w:val="QWordZchn"/>
        </w:rPr>
        <w:t>rep()</w:t>
      </w:r>
      <w:r w:rsidR="00566F88">
        <w:t xml:space="preserve"> hilfreich, die </w:t>
      </w:r>
      <w:r w:rsidR="00D572B6">
        <w:t>i</w:t>
      </w:r>
      <w:r w:rsidR="00566F88">
        <w:t>m</w:t>
      </w:r>
      <w:r w:rsidR="00D572B6">
        <w:t xml:space="preserve"> Kapitel 2 bereits kurz besprochen wurde (siehe auch </w:t>
      </w:r>
      <w:r w:rsidR="00D572B6" w:rsidRPr="00BD75E0">
        <w:rPr>
          <w:rStyle w:val="QWordZchn"/>
        </w:rPr>
        <w:t>?rep</w:t>
      </w:r>
      <w:r w:rsidR="00D572B6">
        <w:t>):</w:t>
      </w:r>
    </w:p>
    <w:p w14:paraId="6C649EF4" w14:textId="77777777" w:rsidR="00D572B6" w:rsidRPr="00B01F2F" w:rsidRDefault="00D572B6" w:rsidP="00D572B6">
      <w:pPr>
        <w:pStyle w:val="QT3"/>
      </w:pPr>
      <w:r w:rsidRPr="00B01F2F">
        <w:t>&gt; rep(1:3, 3)</w:t>
      </w:r>
    </w:p>
    <w:p w14:paraId="6B32E3E2" w14:textId="77777777" w:rsidR="00D572B6" w:rsidRPr="00B01F2F" w:rsidRDefault="00D572B6" w:rsidP="00D572B6">
      <w:pPr>
        <w:pStyle w:val="QT3"/>
        <w:rPr>
          <w:color w:val="000000"/>
          <w:bdr w:val="none" w:sz="0" w:space="0" w:color="auto" w:frame="1"/>
        </w:rPr>
      </w:pPr>
      <w:r w:rsidRPr="00B01F2F">
        <w:rPr>
          <w:color w:val="000000"/>
          <w:bdr w:val="none" w:sz="0" w:space="0" w:color="auto" w:frame="1"/>
        </w:rPr>
        <w:t>[1] 1 2 3 1 2 3 1 2 3</w:t>
      </w:r>
    </w:p>
    <w:p w14:paraId="1A5D4F03" w14:textId="77777777" w:rsidR="00D572B6" w:rsidRPr="00B01F2F" w:rsidRDefault="00D572B6" w:rsidP="00D572B6">
      <w:pPr>
        <w:pStyle w:val="QT3"/>
      </w:pPr>
      <w:r w:rsidRPr="00B01F2F">
        <w:t>&gt; rep(1:3, times=3)</w:t>
      </w:r>
    </w:p>
    <w:p w14:paraId="08ACEDF3" w14:textId="77777777" w:rsidR="00D572B6" w:rsidRPr="00B01F2F" w:rsidRDefault="00D572B6" w:rsidP="00D572B6">
      <w:pPr>
        <w:pStyle w:val="QT3"/>
        <w:rPr>
          <w:color w:val="000000"/>
          <w:bdr w:val="none" w:sz="0" w:space="0" w:color="auto" w:frame="1"/>
        </w:rPr>
      </w:pPr>
      <w:r w:rsidRPr="00B01F2F">
        <w:rPr>
          <w:color w:val="000000"/>
          <w:bdr w:val="none" w:sz="0" w:space="0" w:color="auto" w:frame="1"/>
        </w:rPr>
        <w:t>[1] 1 2 3 1 2 3 1 2 3</w:t>
      </w:r>
    </w:p>
    <w:p w14:paraId="6D313E2B" w14:textId="77777777" w:rsidR="00D572B6" w:rsidRPr="00B01F2F" w:rsidRDefault="00D572B6" w:rsidP="00D572B6">
      <w:pPr>
        <w:pStyle w:val="QT3"/>
      </w:pPr>
      <w:r w:rsidRPr="00B01F2F">
        <w:t>&gt; rep(1:3,each=3)</w:t>
      </w:r>
    </w:p>
    <w:p w14:paraId="152AEEFC" w14:textId="77777777" w:rsidR="00D572B6" w:rsidRPr="00B01F2F" w:rsidRDefault="00D572B6" w:rsidP="00D572B6">
      <w:pPr>
        <w:pStyle w:val="QT3"/>
        <w:rPr>
          <w:color w:val="000000"/>
          <w:bdr w:val="none" w:sz="0" w:space="0" w:color="auto" w:frame="1"/>
        </w:rPr>
      </w:pPr>
      <w:r w:rsidRPr="00B01F2F">
        <w:rPr>
          <w:color w:val="000000"/>
          <w:bdr w:val="none" w:sz="0" w:space="0" w:color="auto" w:frame="1"/>
        </w:rPr>
        <w:t>[1] 1 1 1 2 2 2 3 3 3</w:t>
      </w:r>
    </w:p>
    <w:p w14:paraId="2B1EFAA9" w14:textId="77777777" w:rsidR="00D572B6" w:rsidRPr="00B01F2F" w:rsidRDefault="00D572B6" w:rsidP="00D572B6">
      <w:pPr>
        <w:pStyle w:val="QT3"/>
      </w:pPr>
      <w:r w:rsidRPr="00B01F2F">
        <w:t>&gt; rep(e,each=3)</w:t>
      </w:r>
    </w:p>
    <w:p w14:paraId="5E82F950" w14:textId="77777777" w:rsidR="00D572B6" w:rsidRPr="00B01F2F" w:rsidRDefault="00D572B6" w:rsidP="00D572B6">
      <w:pPr>
        <w:pStyle w:val="QT3"/>
        <w:rPr>
          <w:color w:val="000000"/>
        </w:rPr>
      </w:pPr>
      <w:r w:rsidRPr="00B01F2F">
        <w:rPr>
          <w:color w:val="000000"/>
          <w:bdr w:val="none" w:sz="0" w:space="0" w:color="auto" w:frame="1"/>
        </w:rPr>
        <w:t>[1] 16.01040388 16.01040388 16.01040388 -1.91242451 -1.91242451 -1.91242451 -0.09797938 -0.09797938 -0.09797938</w:t>
      </w:r>
    </w:p>
    <w:p w14:paraId="48DB550F" w14:textId="58C0433E" w:rsidR="00B01F2F" w:rsidRDefault="00D572B6" w:rsidP="0023170D">
      <w:pPr>
        <w:pStyle w:val="AText"/>
      </w:pPr>
      <w:r>
        <w:t xml:space="preserve">Also muss das Ergebnis (bis auf Rundungsfehler) von </w:t>
      </w:r>
      <w:r w:rsidRPr="00BD75E0">
        <w:rPr>
          <w:rStyle w:val="QWordZchn"/>
        </w:rPr>
        <w:t>A%*%E</w:t>
      </w:r>
      <w:r>
        <w:t xml:space="preserve"> mit </w:t>
      </w:r>
      <w:r w:rsidRPr="0023170D">
        <w:rPr>
          <w:rStyle w:val="QWordZchn"/>
        </w:rPr>
        <w:t>rep(e,each=3)*E</w:t>
      </w:r>
      <w:r w:rsidRPr="00D572B6">
        <w:t xml:space="preserve"> </w:t>
      </w:r>
      <w:r>
        <w:t>übereinstimmen:</w:t>
      </w:r>
    </w:p>
    <w:p w14:paraId="21BA4440" w14:textId="77777777" w:rsidR="00B01F2F" w:rsidRPr="00B01F2F" w:rsidRDefault="00B01F2F" w:rsidP="00B01F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FF"/>
          <w:sz w:val="20"/>
          <w:szCs w:val="20"/>
        </w:rPr>
      </w:pPr>
      <w:r w:rsidRPr="00B01F2F">
        <w:rPr>
          <w:rFonts w:ascii="Lucida Console" w:hAnsi="Lucida Console" w:cs="Courier New"/>
          <w:color w:val="0000FF"/>
          <w:sz w:val="20"/>
          <w:szCs w:val="20"/>
        </w:rPr>
        <w:t>&gt; rep(e,each=3)*E</w:t>
      </w:r>
    </w:p>
    <w:p w14:paraId="01D9167B" w14:textId="77777777" w:rsidR="00B01F2F" w:rsidRPr="00B01F2F" w:rsidRDefault="00B01F2F" w:rsidP="00B01F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B01F2F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[,1]       [,2]        [,3]</w:t>
      </w:r>
    </w:p>
    <w:p w14:paraId="00402E40" w14:textId="77777777" w:rsidR="00B01F2F" w:rsidRPr="00B01F2F" w:rsidRDefault="00B01F2F" w:rsidP="00B01F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B01F2F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>[1,]  -7.105416  1.8170444 -0.02309535</w:t>
      </w:r>
    </w:p>
    <w:p w14:paraId="393AFE42" w14:textId="77777777" w:rsidR="00B01F2F" w:rsidRPr="00B01F2F" w:rsidRDefault="00B01F2F" w:rsidP="00B01F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B01F2F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>[2,]  -9.255838  0.1440816  0.08281170</w:t>
      </w:r>
    </w:p>
    <w:p w14:paraId="2738EC82" w14:textId="77777777" w:rsidR="00B01F2F" w:rsidRPr="00B01F2F" w:rsidRDefault="00B01F2F" w:rsidP="00B01F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00"/>
          <w:sz w:val="20"/>
          <w:szCs w:val="20"/>
        </w:rPr>
      </w:pPr>
      <w:r w:rsidRPr="00B01F2F">
        <w:rPr>
          <w:rFonts w:ascii="Lucida Console" w:hAnsi="Lucida Console" w:cs="Courier New"/>
          <w:color w:val="000000"/>
          <w:sz w:val="20"/>
          <w:szCs w:val="20"/>
          <w:bdr w:val="none" w:sz="0" w:space="0" w:color="auto" w:frame="1"/>
        </w:rPr>
        <w:t>[3,] -10.962461 -0.5787552 -0.04699771</w:t>
      </w:r>
    </w:p>
    <w:p w14:paraId="2199F9CA" w14:textId="77777777" w:rsidR="00B01F2F" w:rsidRDefault="00B01F2F" w:rsidP="0023170D">
      <w:pPr>
        <w:pStyle w:val="AText"/>
      </w:pPr>
    </w:p>
    <w:p w14:paraId="014CD3D6" w14:textId="77777777" w:rsidR="00A300A0" w:rsidRDefault="00A300A0">
      <w:pPr>
        <w:spacing w:after="0"/>
        <w:rPr>
          <w:rFonts w:ascii="Arial" w:eastAsia="SimSun" w:hAnsi="Arial" w:cs="Arial"/>
          <w:color w:val="002060"/>
          <w:sz w:val="26"/>
          <w:szCs w:val="26"/>
        </w:rPr>
      </w:pPr>
      <w:r>
        <w:br w:type="page"/>
      </w:r>
    </w:p>
    <w:p w14:paraId="0EEFB24E" w14:textId="6EB539F0" w:rsidR="00354ED4" w:rsidRDefault="0001337A" w:rsidP="0023170D">
      <w:pPr>
        <w:pStyle w:val="berschrift3"/>
      </w:pPr>
      <w:bookmarkStart w:id="35" w:name="_Toc21086819"/>
      <w:r>
        <w:t>a</w:t>
      </w:r>
      <w:r w:rsidR="00F821A0">
        <w:t>pply()</w:t>
      </w:r>
      <w:bookmarkEnd w:id="35"/>
    </w:p>
    <w:p w14:paraId="76A0E88E" w14:textId="51FA7485" w:rsidR="009F3EB7" w:rsidRDefault="00A300A0">
      <w:r>
        <w:t>In R gibt es eine Reihe von „apply“-Funktionen</w:t>
      </w:r>
      <w:r w:rsidR="009F3EB7">
        <w:t xml:space="preserve"> (wie </w:t>
      </w:r>
      <w:r w:rsidR="009F3EB7" w:rsidRPr="0023170D">
        <w:rPr>
          <w:rStyle w:val="QWordZchn"/>
        </w:rPr>
        <w:t>apply()</w:t>
      </w:r>
      <w:r w:rsidR="009F3EB7" w:rsidRPr="009F3EB7">
        <w:t xml:space="preserve">, </w:t>
      </w:r>
      <w:r w:rsidR="009F3EB7" w:rsidRPr="0023170D">
        <w:rPr>
          <w:rStyle w:val="QWordZchn"/>
        </w:rPr>
        <w:t>lapply()</w:t>
      </w:r>
      <w:r w:rsidR="009F3EB7" w:rsidRPr="009F3EB7">
        <w:t xml:space="preserve">, </w:t>
      </w:r>
      <w:r w:rsidR="009F3EB7" w:rsidRPr="0023170D">
        <w:rPr>
          <w:rStyle w:val="QWordZchn"/>
        </w:rPr>
        <w:t>sapply()</w:t>
      </w:r>
      <w:r w:rsidR="009F3EB7" w:rsidRPr="009F3EB7">
        <w:t xml:space="preserve"> </w:t>
      </w:r>
      <w:r w:rsidR="009F3EB7">
        <w:t>oder</w:t>
      </w:r>
      <w:r w:rsidR="009F3EB7" w:rsidRPr="009F3EB7">
        <w:t xml:space="preserve"> </w:t>
      </w:r>
      <w:r w:rsidR="009F3EB7" w:rsidRPr="0023170D">
        <w:rPr>
          <w:rStyle w:val="QWordZchn"/>
        </w:rPr>
        <w:t>tapply()</w:t>
      </w:r>
      <w:r w:rsidR="009F3EB7">
        <w:t>)</w:t>
      </w:r>
      <w:r>
        <w:t>, die eine wichtige Rolle spielen; sie bilden einen z</w:t>
      </w:r>
      <w:r w:rsidR="009F3EB7">
        <w:t>entral</w:t>
      </w:r>
      <w:r>
        <w:t>en Baustein in der funktionalen Programmierung. In vielen funktionalen Sprachen wie Haskell werden sie als „map“ bezeichnet</w:t>
      </w:r>
      <w:r w:rsidR="009F3EB7">
        <w:t>, ebenso in Python</w:t>
      </w:r>
      <w:r>
        <w:t>; in C++ hingegen wird der Name</w:t>
      </w:r>
      <w:r w:rsidR="00DB4914">
        <w:t xml:space="preserve"> „</w:t>
      </w:r>
      <w:r>
        <w:t>std::transform()</w:t>
      </w:r>
      <w:r w:rsidR="00DB4914">
        <w:t>“</w:t>
      </w:r>
      <w:r>
        <w:t xml:space="preserve"> benutzt.</w:t>
      </w:r>
    </w:p>
    <w:p w14:paraId="1514602E" w14:textId="7A052E66" w:rsidR="009F3EB7" w:rsidRDefault="009F3EB7" w:rsidP="009F3EB7">
      <w:r>
        <w:t xml:space="preserve">Wir beschränken uns hier erst einmal auf die Funktion </w:t>
      </w:r>
      <w:r w:rsidRPr="0023170D">
        <w:rPr>
          <w:rStyle w:val="QWordZchn"/>
        </w:rPr>
        <w:t>apply()</w:t>
      </w:r>
      <w:r>
        <w:t xml:space="preserve">. Mit </w:t>
      </w:r>
      <w:r w:rsidRPr="0023170D">
        <w:rPr>
          <w:rStyle w:val="QWordZchn"/>
        </w:rPr>
        <w:t>apply()</w:t>
      </w:r>
      <w:r>
        <w:t xml:space="preserve"> können </w:t>
      </w:r>
      <w:r w:rsidR="00265386">
        <w:t xml:space="preserve">vektorisierbare </w:t>
      </w:r>
      <w:r>
        <w:t>Funktionen auf jede Spalte oder Zeile einer Matrix angewendet werden, ohne dass explizit Schleifen benutzt werden. Dies hat neben eine</w:t>
      </w:r>
      <w:r w:rsidR="00DB4914">
        <w:t>r</w:t>
      </w:r>
      <w:r>
        <w:t xml:space="preserve"> häufig besseren Laufzeit</w:t>
      </w:r>
      <w:r w:rsidR="00DB4914">
        <w:t xml:space="preserve"> auch den Vorteil, übersichtlicheren und klaren Quelltext zu erzeugen.</w:t>
      </w:r>
      <w:r w:rsidR="005101B2">
        <w:t xml:space="preserve"> Die Funktion </w:t>
      </w:r>
      <w:r w:rsidR="005101B2" w:rsidRPr="00BD75E0">
        <w:rPr>
          <w:rStyle w:val="QWordZchn"/>
        </w:rPr>
        <w:t>apply()</w:t>
      </w:r>
      <w:r w:rsidR="005101B2">
        <w:t xml:space="preserve"> hat </w:t>
      </w:r>
      <w:r w:rsidR="00566F88">
        <w:t xml:space="preserve">die </w:t>
      </w:r>
      <w:r w:rsidR="005101B2">
        <w:t>folgende allgemeine Form:</w:t>
      </w:r>
    </w:p>
    <w:p w14:paraId="159D7322" w14:textId="7EF745B8" w:rsidR="009F3EB7" w:rsidRPr="0023170D" w:rsidRDefault="005101B2" w:rsidP="0023170D">
      <w:pPr>
        <w:pStyle w:val="QWord"/>
      </w:pPr>
      <w:r>
        <w:t xml:space="preserve"> </w:t>
      </w:r>
      <w:r>
        <w:tab/>
      </w:r>
      <w:r w:rsidR="009F3EB7" w:rsidRPr="009F3EB7">
        <w:t>apply(</w:t>
      </w:r>
      <w:r w:rsidR="009F3EB7">
        <w:t>A</w:t>
      </w:r>
      <w:r w:rsidR="009F3EB7" w:rsidRPr="009F3EB7">
        <w:t xml:space="preserve">, </w:t>
      </w:r>
      <w:r w:rsidR="00DB4914">
        <w:t>margin</w:t>
      </w:r>
      <w:r w:rsidR="009F3EB7" w:rsidRPr="009F3EB7">
        <w:t xml:space="preserve">, </w:t>
      </w:r>
      <w:r w:rsidR="00DB4914">
        <w:t>f</w:t>
      </w:r>
      <w:r w:rsidR="009F3EB7" w:rsidRPr="009F3EB7">
        <w:t>, ...)</w:t>
      </w:r>
    </w:p>
    <w:tbl>
      <w:tblPr>
        <w:tblStyle w:val="Gitternetztabelle2Akz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7082"/>
      </w:tblGrid>
      <w:tr w:rsidR="009F3EB7" w14:paraId="5931F8DF" w14:textId="77777777" w:rsidTr="00904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C736E2" w14:textId="24B0D673" w:rsidR="009F3EB7" w:rsidRPr="00C76BA7" w:rsidRDefault="009F3EB7" w:rsidP="00904F3D">
            <w:pPr>
              <w:pStyle w:val="QWord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</w:t>
            </w:r>
          </w:p>
        </w:tc>
        <w:tc>
          <w:tcPr>
            <w:tcW w:w="708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B918898" w14:textId="2311DAE8" w:rsidR="009F3EB7" w:rsidRPr="00E90F4D" w:rsidRDefault="009F3EB7" w:rsidP="00904F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Matrix (oder Array)</w:t>
            </w:r>
          </w:p>
        </w:tc>
      </w:tr>
      <w:tr w:rsidR="009F3EB7" w14:paraId="0E34752D" w14:textId="77777777" w:rsidTr="0090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D25720E" w14:textId="5A665F79" w:rsidR="009F3EB7" w:rsidRPr="00C76BA7" w:rsidRDefault="00DB4914" w:rsidP="00904F3D">
            <w:pPr>
              <w:pStyle w:val="QWord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margin</w:t>
            </w:r>
          </w:p>
        </w:tc>
        <w:tc>
          <w:tcPr>
            <w:tcW w:w="7082" w:type="dxa"/>
          </w:tcPr>
          <w:p w14:paraId="50956444" w14:textId="2772A738" w:rsidR="009F3EB7" w:rsidRPr="00E90F4D" w:rsidRDefault="009F3EB7" w:rsidP="00904F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 Zeilen</w:t>
            </w:r>
            <w:r w:rsidR="00DB4914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>2: Spalten</w:t>
            </w:r>
          </w:p>
        </w:tc>
      </w:tr>
      <w:tr w:rsidR="009F3EB7" w14:paraId="5BA7498D" w14:textId="77777777" w:rsidTr="00904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D7FE51D" w14:textId="6D9EBA44" w:rsidR="009F3EB7" w:rsidRPr="00C76BA7" w:rsidRDefault="00DB4914">
            <w:pPr>
              <w:pStyle w:val="QWord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</w:t>
            </w:r>
          </w:p>
        </w:tc>
        <w:tc>
          <w:tcPr>
            <w:tcW w:w="7082" w:type="dxa"/>
          </w:tcPr>
          <w:p w14:paraId="7E8551FD" w14:textId="424E15D7" w:rsidR="009F3EB7" w:rsidRPr="00E90F4D" w:rsidRDefault="00DB4914" w:rsidP="00904F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Die anzuwendende Funktion</w:t>
            </w:r>
          </w:p>
        </w:tc>
      </w:tr>
      <w:tr w:rsidR="009F3EB7" w14:paraId="0CFFB640" w14:textId="77777777" w:rsidTr="0090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BBD7CC4" w14:textId="0B957A78" w:rsidR="009F3EB7" w:rsidRPr="00C76BA7" w:rsidRDefault="009F3EB7" w:rsidP="00904F3D">
            <w:pPr>
              <w:pStyle w:val="QWord"/>
              <w:rPr>
                <w:b w:val="0"/>
                <w:sz w:val="18"/>
                <w:szCs w:val="18"/>
              </w:rPr>
            </w:pPr>
            <w:r w:rsidRPr="009F3EB7">
              <w:rPr>
                <w:rFonts w:ascii="Courier New" w:hAnsi="Courier New" w:cs="Courier New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7082" w:type="dxa"/>
          </w:tcPr>
          <w:p w14:paraId="6F683D2C" w14:textId="159D53C5" w:rsidR="009F3EB7" w:rsidRPr="00E90F4D" w:rsidRDefault="00DB4914" w:rsidP="00904F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Weitere Argumente, die an die anzuwendende Funktion weitergegeben werden</w:t>
            </w:r>
          </w:p>
        </w:tc>
      </w:tr>
    </w:tbl>
    <w:p w14:paraId="1D6CD338" w14:textId="689C0E6C" w:rsidR="009F3EB7" w:rsidRDefault="009F3EB7" w:rsidP="009F3EB7">
      <w:pPr>
        <w:pStyle w:val="Beschriftung"/>
      </w:pPr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Tabelle \* ARABIC \s 1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 Argumente von apply()</w:t>
      </w:r>
    </w:p>
    <w:p w14:paraId="7840243E" w14:textId="77777777" w:rsidR="0022493A" w:rsidRDefault="0022493A" w:rsidP="002249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50" w:lineRule="atLeast"/>
        <w:rPr>
          <w:rFonts w:ascii="Lucida Console" w:hAnsi="Lucida Console" w:cs="Courier New"/>
          <w:color w:val="0000FF"/>
          <w:sz w:val="20"/>
          <w:szCs w:val="20"/>
        </w:rPr>
      </w:pPr>
    </w:p>
    <w:p w14:paraId="797469E6" w14:textId="5B3EBFFC" w:rsidR="0022493A" w:rsidRPr="0022493A" w:rsidRDefault="0022493A" w:rsidP="0023170D">
      <w:r>
        <w:t xml:space="preserve">In den nächsten Beispielen wollen </w:t>
      </w:r>
      <w:r w:rsidR="00566F88">
        <w:t xml:space="preserve">die </w:t>
      </w:r>
      <w:r>
        <w:t>folgende 3×5 Matrix A zugrunde legen:</w:t>
      </w:r>
    </w:p>
    <w:p w14:paraId="7BCFB0B2" w14:textId="32F844CE" w:rsidR="0022493A" w:rsidRPr="0022493A" w:rsidRDefault="0022493A" w:rsidP="0023170D">
      <w:pPr>
        <w:pStyle w:val="QT3"/>
      </w:pPr>
      <w:r w:rsidRPr="0022493A">
        <w:t>&gt; A &lt;- matrix(1:15, nrow=3)</w:t>
      </w:r>
    </w:p>
    <w:p w14:paraId="69BA9A9E" w14:textId="77777777" w:rsidR="0022493A" w:rsidRPr="0022493A" w:rsidRDefault="0022493A" w:rsidP="0023170D">
      <w:pPr>
        <w:pStyle w:val="QT3"/>
      </w:pPr>
      <w:r w:rsidRPr="0022493A">
        <w:t>&gt; A</w:t>
      </w:r>
    </w:p>
    <w:p w14:paraId="36CA8647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 xml:space="preserve">     [,1] [,2] [,3] [,4] [,5]</w:t>
      </w:r>
    </w:p>
    <w:p w14:paraId="128E1455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[1,]    1    4    7   10   13</w:t>
      </w:r>
    </w:p>
    <w:p w14:paraId="6FAEBFBE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[2,]    2    5    8   11   14</w:t>
      </w:r>
    </w:p>
    <w:p w14:paraId="1DFEC513" w14:textId="77777777" w:rsidR="0022493A" w:rsidRPr="0022493A" w:rsidRDefault="0022493A" w:rsidP="0023170D">
      <w:pPr>
        <w:pStyle w:val="QT3"/>
        <w:rPr>
          <w:color w:val="000000"/>
        </w:rPr>
      </w:pPr>
      <w:r w:rsidRPr="0022493A">
        <w:rPr>
          <w:color w:val="000000"/>
          <w:bdr w:val="none" w:sz="0" w:space="0" w:color="auto" w:frame="1"/>
        </w:rPr>
        <w:t>[3,]    3    6    9   12   15</w:t>
      </w:r>
    </w:p>
    <w:p w14:paraId="292E8547" w14:textId="29367767" w:rsidR="0022493A" w:rsidRPr="0023170D" w:rsidRDefault="0022493A" w:rsidP="0023170D">
      <w:r w:rsidRPr="0022493A">
        <w:t>Um</w:t>
      </w:r>
      <w:r>
        <w:t xml:space="preserve"> die einzelnen Zeilensummen von A zu berechnen, kann die Funktion</w:t>
      </w:r>
      <w:r w:rsidR="00566F88">
        <w:t xml:space="preserve"> </w:t>
      </w:r>
      <w:r w:rsidR="00566F88" w:rsidRPr="00566F88">
        <w:rPr>
          <w:rStyle w:val="QWordZchn"/>
        </w:rPr>
        <w:t>rowSums()</w:t>
      </w:r>
      <w:r>
        <w:t xml:space="preserve"> benutzt werden. Alter</w:t>
      </w:r>
      <w:r w:rsidRPr="0022493A">
        <w:t xml:space="preserve">nativ können wir die Funktion </w:t>
      </w:r>
      <w:r w:rsidRPr="00566F88">
        <w:rPr>
          <w:rStyle w:val="QWordZchn"/>
        </w:rPr>
        <w:t>sum()</w:t>
      </w:r>
      <w:r w:rsidRPr="0022493A">
        <w:t xml:space="preserve"> mithilfe von </w:t>
      </w:r>
      <w:r w:rsidRPr="00566F88">
        <w:rPr>
          <w:rStyle w:val="QWordZchn"/>
        </w:rPr>
        <w:t>apply()</w:t>
      </w:r>
      <w:r w:rsidRPr="0022493A">
        <w:t xml:space="preserve"> auf die Zeilen von A anwenden: </w:t>
      </w:r>
    </w:p>
    <w:p w14:paraId="5CA4DEF3" w14:textId="3588F1A4" w:rsidR="0022493A" w:rsidRPr="0022493A" w:rsidRDefault="0022493A" w:rsidP="0023170D">
      <w:pPr>
        <w:pStyle w:val="QT3"/>
      </w:pPr>
      <w:r w:rsidRPr="0022493A">
        <w:t>&gt; rowSums(A)</w:t>
      </w:r>
    </w:p>
    <w:p w14:paraId="3C09FA3A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35 40 45</w:t>
      </w:r>
    </w:p>
    <w:p w14:paraId="65D156C3" w14:textId="77777777" w:rsidR="0022493A" w:rsidRPr="0022493A" w:rsidRDefault="0022493A" w:rsidP="0023170D">
      <w:pPr>
        <w:pStyle w:val="QT3"/>
      </w:pPr>
      <w:r w:rsidRPr="0022493A">
        <w:t>&gt; apply(A,1,sum)</w:t>
      </w:r>
    </w:p>
    <w:p w14:paraId="2AFA72EC" w14:textId="77777777" w:rsidR="0022493A" w:rsidRPr="0022493A" w:rsidRDefault="0022493A" w:rsidP="0023170D">
      <w:pPr>
        <w:pStyle w:val="QT3"/>
        <w:rPr>
          <w:color w:val="000000"/>
        </w:rPr>
      </w:pPr>
      <w:r w:rsidRPr="0022493A">
        <w:rPr>
          <w:color w:val="000000"/>
          <w:bdr w:val="none" w:sz="0" w:space="0" w:color="auto" w:frame="1"/>
        </w:rPr>
        <w:t>[1] 35 40 45</w:t>
      </w:r>
    </w:p>
    <w:p w14:paraId="72EFBD9E" w14:textId="1AE759EF" w:rsidR="009F3EB7" w:rsidRDefault="0022493A" w:rsidP="0023170D">
      <w:r>
        <w:t>Entsprechen</w:t>
      </w:r>
      <w:r w:rsidR="00566F88">
        <w:t>d</w:t>
      </w:r>
      <w:r>
        <w:t xml:space="preserve"> erhalten wir:</w:t>
      </w:r>
    </w:p>
    <w:p w14:paraId="595D7E7F" w14:textId="77777777" w:rsidR="0022493A" w:rsidRPr="0022493A" w:rsidRDefault="0022493A" w:rsidP="0023170D">
      <w:pPr>
        <w:pStyle w:val="QT3"/>
      </w:pPr>
      <w:r w:rsidRPr="0022493A">
        <w:t>&gt; colSums(A)</w:t>
      </w:r>
    </w:p>
    <w:p w14:paraId="72CAAA4C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 6 15 24 33 42</w:t>
      </w:r>
    </w:p>
    <w:p w14:paraId="63F40F7B" w14:textId="77777777" w:rsidR="0022493A" w:rsidRPr="0022493A" w:rsidRDefault="0022493A" w:rsidP="0023170D">
      <w:pPr>
        <w:pStyle w:val="QT3"/>
      </w:pPr>
      <w:r w:rsidRPr="0022493A">
        <w:t>&gt; apply(A,2,sum)</w:t>
      </w:r>
    </w:p>
    <w:p w14:paraId="2502D4DA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 6 15 24 33 42</w:t>
      </w:r>
    </w:p>
    <w:p w14:paraId="5AF89177" w14:textId="6D4BA0CB" w:rsidR="0022493A" w:rsidRDefault="00CB4BD5" w:rsidP="0023170D">
      <w:r>
        <w:t xml:space="preserve">Ähnlich gilt für die Funktion </w:t>
      </w:r>
      <w:r w:rsidRPr="00566F88">
        <w:rPr>
          <w:rStyle w:val="QWordZchn"/>
        </w:rPr>
        <w:t>mean()</w:t>
      </w:r>
    </w:p>
    <w:p w14:paraId="5886344E" w14:textId="77777777" w:rsidR="0022493A" w:rsidRPr="0022493A" w:rsidRDefault="0022493A" w:rsidP="0023170D">
      <w:pPr>
        <w:pStyle w:val="QT3"/>
      </w:pPr>
      <w:r w:rsidRPr="0022493A">
        <w:t>&gt; rowMeans(A)</w:t>
      </w:r>
    </w:p>
    <w:p w14:paraId="2F916BDA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7 8 9</w:t>
      </w:r>
    </w:p>
    <w:p w14:paraId="78E36A07" w14:textId="77777777" w:rsidR="0022493A" w:rsidRPr="0022493A" w:rsidRDefault="0022493A" w:rsidP="0023170D">
      <w:pPr>
        <w:pStyle w:val="QT3"/>
      </w:pPr>
      <w:r w:rsidRPr="0022493A">
        <w:t>&gt; apply(A,1,mean)</w:t>
      </w:r>
    </w:p>
    <w:p w14:paraId="47677498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7 8 9</w:t>
      </w:r>
    </w:p>
    <w:p w14:paraId="66F0D457" w14:textId="77777777" w:rsidR="0022493A" w:rsidRPr="0022493A" w:rsidRDefault="0022493A" w:rsidP="0023170D">
      <w:pPr>
        <w:pStyle w:val="QT3"/>
      </w:pPr>
      <w:r w:rsidRPr="0022493A">
        <w:t>&gt; colMeans(A)</w:t>
      </w:r>
    </w:p>
    <w:p w14:paraId="400F07BD" w14:textId="77777777" w:rsidR="0022493A" w:rsidRPr="0022493A" w:rsidRDefault="0022493A" w:rsidP="0023170D">
      <w:pPr>
        <w:pStyle w:val="QT3"/>
        <w:rPr>
          <w:color w:val="000000"/>
          <w:bdr w:val="none" w:sz="0" w:space="0" w:color="auto" w:frame="1"/>
        </w:rPr>
      </w:pPr>
      <w:r w:rsidRPr="0022493A">
        <w:rPr>
          <w:color w:val="000000"/>
          <w:bdr w:val="none" w:sz="0" w:space="0" w:color="auto" w:frame="1"/>
        </w:rPr>
        <w:t>[1]  2  5  8 11 14</w:t>
      </w:r>
    </w:p>
    <w:p w14:paraId="1BA8BA59" w14:textId="77777777" w:rsidR="0022493A" w:rsidRPr="0022493A" w:rsidRDefault="0022493A" w:rsidP="0023170D">
      <w:pPr>
        <w:pStyle w:val="QT3"/>
      </w:pPr>
      <w:r w:rsidRPr="0022493A">
        <w:t>&gt; apply(A,2,mean)</w:t>
      </w:r>
    </w:p>
    <w:p w14:paraId="13C8C2DC" w14:textId="7E263C86" w:rsidR="0022493A" w:rsidRPr="00054CB2" w:rsidRDefault="0022493A" w:rsidP="00054CB2">
      <w:pPr>
        <w:pStyle w:val="QT3"/>
        <w:rPr>
          <w:color w:val="000000"/>
        </w:rPr>
      </w:pPr>
      <w:r w:rsidRPr="0022493A">
        <w:rPr>
          <w:color w:val="000000"/>
          <w:bdr w:val="none" w:sz="0" w:space="0" w:color="auto" w:frame="1"/>
        </w:rPr>
        <w:t>[1]  2  5  8 11 14</w:t>
      </w:r>
    </w:p>
    <w:p w14:paraId="5014E74A" w14:textId="115B42E0" w:rsidR="00CB4BD5" w:rsidRDefault="00CB4BD5" w:rsidP="00CB4BD5">
      <w:r>
        <w:t xml:space="preserve">Statt den Funktionen  </w:t>
      </w:r>
      <w:r w:rsidRPr="00566F88">
        <w:rPr>
          <w:rStyle w:val="QWordZchn"/>
        </w:rPr>
        <w:t>sum()</w:t>
      </w:r>
      <w:r>
        <w:t xml:space="preserve"> oder </w:t>
      </w:r>
      <w:r w:rsidRPr="00566F88">
        <w:rPr>
          <w:rStyle w:val="QWordZchn"/>
        </w:rPr>
        <w:t>mean()</w:t>
      </w:r>
      <w:r>
        <w:t xml:space="preserve"> kann jede andere vektorisierbare Funktion genutzt werden:</w:t>
      </w:r>
    </w:p>
    <w:p w14:paraId="347BFE24" w14:textId="77777777" w:rsidR="00CB4BD5" w:rsidRPr="00CB4BD5" w:rsidRDefault="00CB4BD5" w:rsidP="0023170D">
      <w:pPr>
        <w:pStyle w:val="QT3"/>
      </w:pPr>
      <w:r w:rsidRPr="00CB4BD5">
        <w:t>&gt; quadraticMean &lt;- function(x){</w:t>
      </w:r>
    </w:p>
    <w:p w14:paraId="13D17749" w14:textId="77777777" w:rsidR="00CB4BD5" w:rsidRPr="00CB4BD5" w:rsidRDefault="00CB4BD5" w:rsidP="0023170D">
      <w:pPr>
        <w:pStyle w:val="QT3"/>
      </w:pPr>
      <w:r w:rsidRPr="00CB4BD5">
        <w:t>+   return(mean(x*x))</w:t>
      </w:r>
    </w:p>
    <w:p w14:paraId="65D9D494" w14:textId="77777777" w:rsidR="00CB4BD5" w:rsidRPr="00CB4BD5" w:rsidRDefault="00CB4BD5" w:rsidP="0023170D">
      <w:pPr>
        <w:pStyle w:val="QT3"/>
      </w:pPr>
      <w:r w:rsidRPr="00CB4BD5">
        <w:t>+ }</w:t>
      </w:r>
    </w:p>
    <w:p w14:paraId="70BD2048" w14:textId="77777777" w:rsidR="00CB4BD5" w:rsidRPr="00CB4BD5" w:rsidRDefault="00CB4BD5" w:rsidP="0023170D">
      <w:pPr>
        <w:pStyle w:val="QT3"/>
      </w:pPr>
      <w:r w:rsidRPr="00CB4BD5">
        <w:t>&gt; quadraticMean(A)</w:t>
      </w:r>
    </w:p>
    <w:p w14:paraId="228C674A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[1] 82.66667</w:t>
      </w:r>
    </w:p>
    <w:p w14:paraId="7F63428B" w14:textId="77777777" w:rsidR="00CB4BD5" w:rsidRPr="00CB4BD5" w:rsidRDefault="00CB4BD5" w:rsidP="0023170D">
      <w:pPr>
        <w:pStyle w:val="QT3"/>
      </w:pPr>
      <w:r w:rsidRPr="00CB4BD5">
        <w:t>&gt; apply(A,1,quadraticMean)</w:t>
      </w:r>
    </w:p>
    <w:p w14:paraId="1DFCC556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[1] 67 82 99</w:t>
      </w:r>
    </w:p>
    <w:p w14:paraId="052B2B05" w14:textId="77777777" w:rsidR="00CB4BD5" w:rsidRPr="00CB4BD5" w:rsidRDefault="00CB4BD5" w:rsidP="0023170D">
      <w:pPr>
        <w:pStyle w:val="QT3"/>
      </w:pPr>
      <w:r w:rsidRPr="00CB4BD5">
        <w:t>&gt; apply(A,2,quadraticMean)</w:t>
      </w:r>
    </w:p>
    <w:p w14:paraId="44BDD7EA" w14:textId="45F05EFE" w:rsidR="0022493A" w:rsidRPr="0023170D" w:rsidRDefault="00CB4BD5" w:rsidP="0023170D">
      <w:pPr>
        <w:pStyle w:val="QT3"/>
        <w:rPr>
          <w:color w:val="000000"/>
        </w:rPr>
      </w:pPr>
      <w:r w:rsidRPr="00CB4BD5">
        <w:rPr>
          <w:color w:val="000000"/>
          <w:bdr w:val="none" w:sz="0" w:space="0" w:color="auto" w:frame="1"/>
        </w:rPr>
        <w:t>[1]   4.666667  25.666667  64.666667 121.666667 196.66666</w:t>
      </w:r>
    </w:p>
    <w:p w14:paraId="4DD6F670" w14:textId="2D1134F5" w:rsidR="00EB2EF0" w:rsidRPr="0023170D" w:rsidRDefault="00EB2EF0" w:rsidP="0023170D">
      <w:r w:rsidRPr="0023170D">
        <w:t xml:space="preserve">Im Folgenden gehen wir immer davon aus, dass </w:t>
      </w:r>
      <w:r w:rsidRPr="00566F88">
        <w:rPr>
          <w:rStyle w:val="QWordZchn"/>
        </w:rPr>
        <w:t>A</w:t>
      </w:r>
      <w:r w:rsidRPr="0023170D">
        <w:t xml:space="preserve"> eine Matrix ist.</w:t>
      </w:r>
      <w:r>
        <w:t xml:space="preserve"> Die anzuwendende Funktion </w:t>
      </w:r>
      <w:r w:rsidRPr="00566F88">
        <w:rPr>
          <w:rStyle w:val="QWordZchn"/>
        </w:rPr>
        <w:t>f</w:t>
      </w:r>
      <w:r>
        <w:t xml:space="preserve"> wird dann auf die einzelnen Zeilen bzw. Spalten von </w:t>
      </w:r>
      <w:r w:rsidRPr="00566F88">
        <w:rPr>
          <w:rStyle w:val="QWordZchn"/>
        </w:rPr>
        <w:t>A</w:t>
      </w:r>
      <w:r>
        <w:t xml:space="preserve"> angewandt.</w:t>
      </w:r>
    </w:p>
    <w:p w14:paraId="2AC2B46F" w14:textId="629553F1" w:rsidR="005101B2" w:rsidRDefault="005101B2" w:rsidP="005101B2">
      <w:r>
        <w:t xml:space="preserve">Gibt </w:t>
      </w:r>
      <w:r w:rsidRPr="00566F88">
        <w:rPr>
          <w:rStyle w:val="QWordZchn"/>
        </w:rPr>
        <w:t>f</w:t>
      </w:r>
      <w:r>
        <w:t xml:space="preserve"> </w:t>
      </w:r>
      <w:r w:rsidR="00CB4BD5">
        <w:t xml:space="preserve">wie in den oberen Beispielen </w:t>
      </w:r>
      <w:r>
        <w:t xml:space="preserve">einen skalaren Wert zurück, dann gibt </w:t>
      </w:r>
      <w:r w:rsidRPr="00BD75E0">
        <w:rPr>
          <w:rStyle w:val="QWordZchn"/>
        </w:rPr>
        <w:t>apply()</w:t>
      </w:r>
      <w:r>
        <w:t xml:space="preserve"> einen Vektor zurück, dessen Länge der Anzahl der Zeilen bzw. Spalten entspricht.</w:t>
      </w:r>
    </w:p>
    <w:p w14:paraId="25530ABC" w14:textId="1CCD7521" w:rsidR="00EB2EF0" w:rsidRDefault="005101B2">
      <w:r>
        <w:t xml:space="preserve">Gibt hingegen </w:t>
      </w:r>
      <w:r w:rsidRPr="00566F88">
        <w:rPr>
          <w:rStyle w:val="QWordZchn"/>
        </w:rPr>
        <w:t>f</w:t>
      </w:r>
      <w:r>
        <w:t xml:space="preserve"> einen Vektor der Länge k zurück, dann gibt </w:t>
      </w:r>
      <w:r w:rsidRPr="00BD75E0">
        <w:rPr>
          <w:rStyle w:val="QWordZchn"/>
        </w:rPr>
        <w:t>apply()</w:t>
      </w:r>
      <w:r>
        <w:t xml:space="preserve"> eine Matrix </w:t>
      </w:r>
      <w:r w:rsidRPr="00566F88">
        <w:rPr>
          <w:rStyle w:val="QWordZchn"/>
        </w:rPr>
        <w:t>B</w:t>
      </w:r>
      <w:r>
        <w:t xml:space="preserve"> mit k Zeilen zurück. Dabei ist die erste Spalte von </w:t>
      </w:r>
      <w:r w:rsidRPr="00566F88">
        <w:rPr>
          <w:rStyle w:val="QWordZchn"/>
        </w:rPr>
        <w:t>B</w:t>
      </w:r>
      <w:r>
        <w:t xml:space="preserve"> das Ergebnis von </w:t>
      </w:r>
      <w:r w:rsidRPr="00566F88">
        <w:rPr>
          <w:rStyle w:val="QWordZchn"/>
        </w:rPr>
        <w:t>f</w:t>
      </w:r>
      <w:r>
        <w:t xml:space="preserve"> angewandt auf die erste</w:t>
      </w:r>
      <w:r w:rsidRPr="005101B2">
        <w:t xml:space="preserve"> </w:t>
      </w:r>
      <w:r w:rsidR="00CD3073">
        <w:t>Zeile</w:t>
      </w:r>
      <w:r>
        <w:t xml:space="preserve"> bzw. Spalte.</w:t>
      </w:r>
      <w:r w:rsidR="00EB2EF0">
        <w:t xml:space="preserve"> </w:t>
      </w:r>
      <w:r w:rsidR="00CB4BD5">
        <w:t>Hierzu wollen wir folgendes Beispiel betrachten:</w:t>
      </w:r>
    </w:p>
    <w:p w14:paraId="492ACA46" w14:textId="77777777" w:rsidR="00CB4BD5" w:rsidRPr="00CB4BD5" w:rsidRDefault="00CB4BD5" w:rsidP="0023170D">
      <w:pPr>
        <w:pStyle w:val="QT3"/>
      </w:pPr>
      <w:r w:rsidRPr="00CB4BD5">
        <w:t>&gt; bereich &lt;- function(x){</w:t>
      </w:r>
    </w:p>
    <w:p w14:paraId="099EAA83" w14:textId="77777777" w:rsidR="00CB4BD5" w:rsidRPr="00CB4BD5" w:rsidRDefault="00CB4BD5" w:rsidP="0023170D">
      <w:pPr>
        <w:pStyle w:val="QT3"/>
      </w:pPr>
      <w:r w:rsidRPr="00CB4BD5">
        <w:t>+   return(c(min(x), max(x)))</w:t>
      </w:r>
    </w:p>
    <w:p w14:paraId="27001738" w14:textId="77777777" w:rsidR="00CB4BD5" w:rsidRPr="00CB4BD5" w:rsidRDefault="00CB4BD5" w:rsidP="0023170D">
      <w:pPr>
        <w:pStyle w:val="QT3"/>
      </w:pPr>
      <w:r w:rsidRPr="00CB4BD5">
        <w:t>+ }</w:t>
      </w:r>
    </w:p>
    <w:p w14:paraId="49877897" w14:textId="77777777" w:rsidR="00CB4BD5" w:rsidRPr="00CB4BD5" w:rsidRDefault="00CB4BD5" w:rsidP="0023170D">
      <w:pPr>
        <w:pStyle w:val="QT3"/>
      </w:pPr>
      <w:r w:rsidRPr="00CB4BD5">
        <w:t>&gt; bereich(A)</w:t>
      </w:r>
    </w:p>
    <w:p w14:paraId="6D2A0A00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[1]  1 15</w:t>
      </w:r>
    </w:p>
    <w:p w14:paraId="00CE9758" w14:textId="77777777" w:rsidR="00CB4BD5" w:rsidRPr="00CB4BD5" w:rsidRDefault="00CB4BD5" w:rsidP="0023170D">
      <w:pPr>
        <w:pStyle w:val="QT3"/>
      </w:pPr>
      <w:r w:rsidRPr="00CB4BD5">
        <w:t>&gt; apply(A,1,bereich)</w:t>
      </w:r>
    </w:p>
    <w:p w14:paraId="1090A978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 xml:space="preserve">     [,1] [,2] [,3]</w:t>
      </w:r>
    </w:p>
    <w:p w14:paraId="18C2114D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[1,]    1    2    3</w:t>
      </w:r>
    </w:p>
    <w:p w14:paraId="681E787F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[2,]   13   14   15</w:t>
      </w:r>
    </w:p>
    <w:p w14:paraId="74018733" w14:textId="77777777" w:rsidR="00CB4BD5" w:rsidRPr="00CB4BD5" w:rsidRDefault="00CB4BD5" w:rsidP="0023170D">
      <w:pPr>
        <w:pStyle w:val="QT3"/>
      </w:pPr>
      <w:r w:rsidRPr="00CB4BD5">
        <w:t>&gt; apply(A,2,bereich)</w:t>
      </w:r>
    </w:p>
    <w:p w14:paraId="79AC96A0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 xml:space="preserve">     [,1] [,2] [,3] [,4] [,5]</w:t>
      </w:r>
    </w:p>
    <w:p w14:paraId="6D1B75ED" w14:textId="77777777" w:rsidR="00CB4BD5" w:rsidRPr="00CB4BD5" w:rsidRDefault="00CB4BD5" w:rsidP="0023170D">
      <w:pPr>
        <w:pStyle w:val="QT3"/>
        <w:rPr>
          <w:color w:val="000000"/>
          <w:bdr w:val="none" w:sz="0" w:space="0" w:color="auto" w:frame="1"/>
        </w:rPr>
      </w:pPr>
      <w:r w:rsidRPr="00CB4BD5">
        <w:rPr>
          <w:color w:val="000000"/>
          <w:bdr w:val="none" w:sz="0" w:space="0" w:color="auto" w:frame="1"/>
        </w:rPr>
        <w:t>[1,]    1    4    7   10   13</w:t>
      </w:r>
    </w:p>
    <w:p w14:paraId="51880466" w14:textId="77777777" w:rsidR="00CB4BD5" w:rsidRPr="00CB4BD5" w:rsidRDefault="00CB4BD5" w:rsidP="0023170D">
      <w:pPr>
        <w:pStyle w:val="QT3"/>
        <w:rPr>
          <w:color w:val="000000"/>
        </w:rPr>
      </w:pPr>
      <w:r w:rsidRPr="00CB4BD5">
        <w:rPr>
          <w:color w:val="000000"/>
          <w:bdr w:val="none" w:sz="0" w:space="0" w:color="auto" w:frame="1"/>
        </w:rPr>
        <w:t>[2,]    3    6    9   12   15</w:t>
      </w:r>
    </w:p>
    <w:p w14:paraId="29EDC299" w14:textId="49018230" w:rsidR="00CB4BD5" w:rsidRPr="00CB4BD5" w:rsidRDefault="00CB4BD5">
      <w:r>
        <w:t xml:space="preserve">Statt unserer Funktion </w:t>
      </w:r>
      <w:r w:rsidRPr="00566F88">
        <w:rPr>
          <w:rStyle w:val="QWordZchn"/>
        </w:rPr>
        <w:t>bereich</w:t>
      </w:r>
      <w:r w:rsidR="00566F88">
        <w:rPr>
          <w:rStyle w:val="QWordZchn"/>
        </w:rPr>
        <w:t>()</w:t>
      </w:r>
      <w:r>
        <w:t xml:space="preserve">, hätten wir auch die Funktion </w:t>
      </w:r>
      <w:r w:rsidRPr="00566F88">
        <w:rPr>
          <w:rStyle w:val="QWordZchn"/>
        </w:rPr>
        <w:t>range()</w:t>
      </w:r>
      <w:r>
        <w:t xml:space="preserve"> benutzen könne</w:t>
      </w:r>
      <w:r w:rsidR="00CD3073">
        <w:t>n</w:t>
      </w:r>
      <w:r>
        <w:t xml:space="preserve">, die wie </w:t>
      </w:r>
      <w:r w:rsidRPr="00566F88">
        <w:rPr>
          <w:rStyle w:val="QWordZchn"/>
        </w:rPr>
        <w:t>bereich()</w:t>
      </w:r>
      <w:r>
        <w:t xml:space="preserve"> einen Vektor mit dem minimalen und maximalen Wert des übergebenen Arguments</w:t>
      </w:r>
      <w:r w:rsidR="00CD3073">
        <w:t xml:space="preserve"> </w:t>
      </w:r>
      <w:r>
        <w:t>zurückgibt.</w:t>
      </w:r>
    </w:p>
    <w:p w14:paraId="5EA81F6D" w14:textId="77777777" w:rsidR="00CB4BD5" w:rsidRPr="00CB4BD5" w:rsidRDefault="00CB4BD5"/>
    <w:p w14:paraId="4DF9D7A0" w14:textId="1E6DEAE1" w:rsidR="00A300A0" w:rsidRPr="005101B2" w:rsidRDefault="00A300A0"/>
    <w:p w14:paraId="2EEACD50" w14:textId="0D9906D6" w:rsidR="00E3393B" w:rsidRPr="0023170D" w:rsidRDefault="00E3393B" w:rsidP="0023170D">
      <w:pPr>
        <w:pStyle w:val="berschrift3"/>
      </w:pPr>
      <w:bookmarkStart w:id="36" w:name="_Toc21086820"/>
      <w:r>
        <w:t>Array</w:t>
      </w:r>
      <w:bookmarkEnd w:id="36"/>
    </w:p>
    <w:p w14:paraId="38A491CA" w14:textId="68108D10" w:rsidR="0092197D" w:rsidRDefault="00E3393B" w:rsidP="0023170D">
      <w:r>
        <w:rPr>
          <w:rFonts w:ascii="CttkspTimes-Roman" w:hAnsi="CttkspTimes-Roman" w:cs="CttkspTimes-Roman"/>
          <w:color w:val="131413"/>
          <w:sz w:val="20"/>
          <w:szCs w:val="20"/>
        </w:rPr>
        <w:t xml:space="preserve">Matrizen sind konzeptionell zweidimensionale Datenstrukturen; intern sind es aber </w:t>
      </w:r>
      <w:r w:rsidR="00072542">
        <w:rPr>
          <w:rFonts w:ascii="CttkspTimes-Roman" w:hAnsi="CttkspTimes-Roman" w:cs="CttkspTimes-Roman"/>
          <w:color w:val="131413"/>
          <w:sz w:val="20"/>
          <w:szCs w:val="20"/>
        </w:rPr>
        <w:t xml:space="preserve">(eindimensionale) </w:t>
      </w:r>
      <w:r>
        <w:rPr>
          <w:rFonts w:ascii="CttkspTimes-Roman" w:hAnsi="CttkspTimes-Roman" w:cs="CttkspTimes-Roman"/>
          <w:color w:val="131413"/>
          <w:sz w:val="20"/>
          <w:szCs w:val="20"/>
        </w:rPr>
        <w:t>Vektoren mit einem zusätzlich</w:t>
      </w:r>
      <w:r w:rsidR="00072542">
        <w:rPr>
          <w:rFonts w:ascii="CttkspTimes-Roman" w:hAnsi="CttkspTimes-Roman" w:cs="CttkspTimes-Roman"/>
          <w:color w:val="131413"/>
          <w:sz w:val="20"/>
          <w:szCs w:val="20"/>
        </w:rPr>
        <w:t>en</w:t>
      </w:r>
      <w:r>
        <w:rPr>
          <w:rFonts w:ascii="CttkspTimes-Roman" w:hAnsi="CttkspTimes-Roman" w:cs="CttkspTimes-Roman"/>
          <w:color w:val="131413"/>
          <w:sz w:val="20"/>
          <w:szCs w:val="20"/>
        </w:rPr>
        <w:t xml:space="preserve"> Attribut „dim“. </w:t>
      </w:r>
      <w:r w:rsidR="00072542">
        <w:rPr>
          <w:rFonts w:ascii="CttkspTimes-Roman" w:hAnsi="CttkspTimes-Roman" w:cs="CttkspTimes-Roman"/>
          <w:color w:val="131413"/>
          <w:sz w:val="20"/>
          <w:szCs w:val="20"/>
        </w:rPr>
        <w:t xml:space="preserve">Dies kann in natürlicherweise auf höhere Dimensionen verallgemeinert werden: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567"/>
        <w:gridCol w:w="850"/>
        <w:gridCol w:w="284"/>
        <w:gridCol w:w="1564"/>
        <w:gridCol w:w="271"/>
        <w:gridCol w:w="1430"/>
        <w:gridCol w:w="427"/>
        <w:gridCol w:w="1837"/>
      </w:tblGrid>
      <w:tr w:rsidR="0092197D" w14:paraId="3DC1C7F7" w14:textId="77777777" w:rsidTr="0092197D">
        <w:tc>
          <w:tcPr>
            <w:tcW w:w="846" w:type="dxa"/>
            <w:vAlign w:val="center"/>
          </w:tcPr>
          <w:p w14:paraId="27BA76E5" w14:textId="5CF78CD3" w:rsidR="0092197D" w:rsidRPr="00CE57B9" w:rsidRDefault="0092197D" w:rsidP="0092197D">
            <w:pPr>
              <w:pStyle w:val="TabColor"/>
            </w:pPr>
            <w:r>
              <w:t>Array</w:t>
            </w:r>
          </w:p>
        </w:tc>
        <w:tc>
          <w:tcPr>
            <w:tcW w:w="567" w:type="dxa"/>
            <w:vAlign w:val="center"/>
          </w:tcPr>
          <w:p w14:paraId="376FF3AD" w14:textId="77777777" w:rsidR="0092197D" w:rsidRDefault="0092197D" w:rsidP="0092197D">
            <w:pPr>
              <w:pStyle w:val="TabColor"/>
            </w:pPr>
            <w:r>
              <w:t>=</w:t>
            </w:r>
          </w:p>
        </w:tc>
        <w:tc>
          <w:tcPr>
            <w:tcW w:w="850" w:type="dxa"/>
            <w:vAlign w:val="center"/>
          </w:tcPr>
          <w:p w14:paraId="5CE40E6F" w14:textId="77777777" w:rsidR="0092197D" w:rsidRDefault="0092197D" w:rsidP="0092197D">
            <w:pPr>
              <w:pStyle w:val="TabColor"/>
            </w:pPr>
            <w:r>
              <w:t>Vektor</w:t>
            </w:r>
          </w:p>
        </w:tc>
        <w:tc>
          <w:tcPr>
            <w:tcW w:w="284" w:type="dxa"/>
            <w:vAlign w:val="center"/>
          </w:tcPr>
          <w:p w14:paraId="340AA951" w14:textId="77777777" w:rsidR="0092197D" w:rsidRDefault="0092197D" w:rsidP="0092197D">
            <w:pPr>
              <w:pStyle w:val="TabColor"/>
            </w:pPr>
            <w:r>
              <w:t>+</w:t>
            </w:r>
          </w:p>
        </w:tc>
        <w:tc>
          <w:tcPr>
            <w:tcW w:w="1564" w:type="dxa"/>
            <w:vAlign w:val="center"/>
          </w:tcPr>
          <w:p w14:paraId="180E5EF9" w14:textId="628378E7" w:rsidR="0092197D" w:rsidRPr="00CE57B9" w:rsidRDefault="00CA341B" w:rsidP="00CA341B">
            <w:pPr>
              <w:pStyle w:val="TabColor"/>
              <w:ind w:left="114" w:hanging="114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Attribut: </w:t>
            </w:r>
            <w:r>
              <w:rPr>
                <w:sz w:val="16"/>
                <w:szCs w:val="16"/>
              </w:rPr>
              <w:t>„</w:t>
            </w:r>
            <w:r w:rsidRPr="00CE57B9">
              <w:rPr>
                <w:sz w:val="16"/>
                <w:szCs w:val="16"/>
              </w:rPr>
              <w:t>dim</w:t>
            </w:r>
            <w:r>
              <w:rPr>
                <w:sz w:val="16"/>
                <w:szCs w:val="16"/>
              </w:rPr>
              <w:t>“</w:t>
            </w:r>
            <w:r w:rsidRPr="00CE57B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</w:r>
            <w:r w:rsidRPr="00CE57B9">
              <w:rPr>
                <w:sz w:val="14"/>
                <w:szCs w:val="14"/>
              </w:rPr>
              <w:t>(Vektor</w:t>
            </w:r>
            <w:r>
              <w:rPr>
                <w:sz w:val="14"/>
                <w:szCs w:val="14"/>
              </w:rPr>
              <w:t xml:space="preserve"> der Länge </w:t>
            </w:r>
            <w:r>
              <w:rPr>
                <w:sz w:val="14"/>
                <w:szCs w:val="14"/>
              </w:rPr>
              <w:br/>
              <w:t>größer 0</w:t>
            </w:r>
            <w:r w:rsidRPr="00CE57B9">
              <w:rPr>
                <w:sz w:val="14"/>
                <w:szCs w:val="14"/>
              </w:rPr>
              <w:t>)</w:t>
            </w:r>
          </w:p>
        </w:tc>
        <w:tc>
          <w:tcPr>
            <w:tcW w:w="271" w:type="dxa"/>
            <w:vAlign w:val="center"/>
          </w:tcPr>
          <w:p w14:paraId="7A5E2210" w14:textId="77777777" w:rsidR="0092197D" w:rsidRDefault="0092197D" w:rsidP="0092197D">
            <w:pPr>
              <w:pStyle w:val="TabColor"/>
            </w:pPr>
            <w:r>
              <w:t>+</w:t>
            </w:r>
          </w:p>
        </w:tc>
        <w:tc>
          <w:tcPr>
            <w:tcW w:w="1430" w:type="dxa"/>
            <w:vAlign w:val="center"/>
          </w:tcPr>
          <w:p w14:paraId="084DB514" w14:textId="3867C46C" w:rsidR="0092197D" w:rsidRPr="00CE57B9" w:rsidRDefault="0092197D" w:rsidP="00CA341B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>Attribut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  <w:t>class =</w:t>
            </w:r>
            <w:r w:rsidRPr="00CE57B9">
              <w:rPr>
                <w:sz w:val="16"/>
                <w:szCs w:val="16"/>
              </w:rPr>
              <w:t xml:space="preserve"> </w:t>
            </w:r>
            <w:r w:rsidRPr="0092197D">
              <w:rPr>
                <w:rFonts w:ascii="Consolas" w:hAnsi="Consolas"/>
                <w:sz w:val="16"/>
                <w:szCs w:val="16"/>
              </w:rPr>
              <w:t>"</w:t>
            </w:r>
            <w:r w:rsidR="00CA341B">
              <w:rPr>
                <w:rFonts w:ascii="Consolas" w:hAnsi="Consolas"/>
                <w:sz w:val="16"/>
                <w:szCs w:val="16"/>
              </w:rPr>
              <w:t>array</w:t>
            </w:r>
            <w:r w:rsidRPr="0092197D">
              <w:rPr>
                <w:rFonts w:ascii="Consolas" w:hAnsi="Consolas"/>
                <w:sz w:val="16"/>
                <w:szCs w:val="16"/>
              </w:rPr>
              <w:t>“</w:t>
            </w:r>
          </w:p>
        </w:tc>
        <w:tc>
          <w:tcPr>
            <w:tcW w:w="427" w:type="dxa"/>
            <w:vAlign w:val="center"/>
          </w:tcPr>
          <w:p w14:paraId="28287E15" w14:textId="77777777" w:rsidR="0092197D" w:rsidRPr="00CE57B9" w:rsidRDefault="0092197D" w:rsidP="0092197D">
            <w:pPr>
              <w:pStyle w:val="TabColor"/>
              <w:rPr>
                <w:sz w:val="16"/>
                <w:szCs w:val="16"/>
              </w:rPr>
            </w:pPr>
            <w:r>
              <w:t>+</w:t>
            </w:r>
          </w:p>
        </w:tc>
        <w:tc>
          <w:tcPr>
            <w:tcW w:w="1837" w:type="dxa"/>
            <w:vAlign w:val="center"/>
          </w:tcPr>
          <w:p w14:paraId="3479BFD9" w14:textId="77777777" w:rsidR="0092197D" w:rsidRPr="00CE57B9" w:rsidRDefault="0092197D" w:rsidP="0092197D">
            <w:pPr>
              <w:pStyle w:val="TabColor"/>
              <w:rPr>
                <w:sz w:val="16"/>
                <w:szCs w:val="16"/>
              </w:rPr>
            </w:pPr>
            <w:r w:rsidRPr="00CE57B9">
              <w:rPr>
                <w:sz w:val="16"/>
                <w:szCs w:val="16"/>
              </w:rPr>
              <w:t xml:space="preserve">Optionales Attribut: </w:t>
            </w:r>
            <w:r>
              <w:rPr>
                <w:sz w:val="16"/>
                <w:szCs w:val="16"/>
              </w:rPr>
              <w:t>„</w:t>
            </w:r>
            <w:r w:rsidRPr="00CE57B9">
              <w:rPr>
                <w:sz w:val="16"/>
                <w:szCs w:val="16"/>
              </w:rPr>
              <w:t>dimnames</w:t>
            </w:r>
            <w:r>
              <w:rPr>
                <w:sz w:val="16"/>
                <w:szCs w:val="16"/>
              </w:rPr>
              <w:t>“</w:t>
            </w:r>
          </w:p>
        </w:tc>
      </w:tr>
    </w:tbl>
    <w:p w14:paraId="519DEDBE" w14:textId="68B11781" w:rsidR="0092197D" w:rsidRDefault="0092197D" w:rsidP="0023170D"/>
    <w:p w14:paraId="73722132" w14:textId="4D65B357" w:rsidR="00072542" w:rsidRPr="00A6051B" w:rsidRDefault="00072542" w:rsidP="0023170D">
      <w:pPr>
        <w:rPr>
          <w:lang w:val="en-US"/>
        </w:rPr>
      </w:pPr>
      <w:r>
        <w:t xml:space="preserve">In R können Matrizen erzeugt werden durch: </w:t>
      </w:r>
    </w:p>
    <w:p w14:paraId="2DE9B5ED" w14:textId="1DDE2E19" w:rsidR="00072542" w:rsidRPr="0023170D" w:rsidRDefault="00072542" w:rsidP="0023170D">
      <w:pPr>
        <w:pStyle w:val="QWord"/>
        <w:rPr>
          <w:lang w:val="en-US"/>
        </w:rPr>
      </w:pPr>
      <w:r w:rsidRPr="0023170D">
        <w:rPr>
          <w:lang w:val="en-US"/>
        </w:rPr>
        <w:t>array(data = NA, dim = length(data), dimnames = NULL)</w:t>
      </w:r>
    </w:p>
    <w:p w14:paraId="6E260340" w14:textId="77777777" w:rsidR="00B96947" w:rsidRDefault="00B96947"/>
    <w:p w14:paraId="4A9616BA" w14:textId="4A4294E6" w:rsidR="00072542" w:rsidRDefault="00CD2BDD">
      <w:r>
        <w:t>Hier ist ein erstes Beispiel:</w:t>
      </w:r>
    </w:p>
    <w:p w14:paraId="4C7200D8" w14:textId="77777777" w:rsidR="00072542" w:rsidRPr="00072542" w:rsidRDefault="00072542" w:rsidP="0023170D">
      <w:pPr>
        <w:pStyle w:val="QT3"/>
      </w:pPr>
      <w:r w:rsidRPr="00072542">
        <w:t>&gt; a=1:30</w:t>
      </w:r>
    </w:p>
    <w:p w14:paraId="4C973CCE" w14:textId="77777777" w:rsidR="00072542" w:rsidRPr="00072542" w:rsidRDefault="00072542" w:rsidP="0023170D">
      <w:pPr>
        <w:pStyle w:val="QT3"/>
      </w:pPr>
      <w:r w:rsidRPr="00072542">
        <w:t>&gt; str(a)</w:t>
      </w:r>
    </w:p>
    <w:p w14:paraId="6104789C" w14:textId="77777777" w:rsidR="00072542" w:rsidRPr="00072542" w:rsidRDefault="00072542" w:rsidP="0023170D">
      <w:pPr>
        <w:pStyle w:val="QT3"/>
        <w:rPr>
          <w:color w:val="000000"/>
          <w:bdr w:val="none" w:sz="0" w:space="0" w:color="auto" w:frame="1"/>
        </w:rPr>
      </w:pPr>
      <w:r w:rsidRPr="00072542">
        <w:rPr>
          <w:color w:val="000000"/>
          <w:bdr w:val="none" w:sz="0" w:space="0" w:color="auto" w:frame="1"/>
        </w:rPr>
        <w:t xml:space="preserve"> int [1:30] 1 2 3 4 5 6 7 8 9 10 ...</w:t>
      </w:r>
    </w:p>
    <w:p w14:paraId="0393E758" w14:textId="77777777" w:rsidR="00072542" w:rsidRPr="00072542" w:rsidRDefault="00072542" w:rsidP="0023170D">
      <w:pPr>
        <w:pStyle w:val="QT3"/>
      </w:pPr>
      <w:r w:rsidRPr="00072542">
        <w:t>&gt; A=matrix(a, nrow=5)</w:t>
      </w:r>
    </w:p>
    <w:p w14:paraId="5C1ED94F" w14:textId="77777777" w:rsidR="00072542" w:rsidRPr="00072542" w:rsidRDefault="00072542" w:rsidP="0023170D">
      <w:pPr>
        <w:pStyle w:val="QT3"/>
      </w:pPr>
      <w:r w:rsidRPr="00072542">
        <w:t>&gt; str(A)</w:t>
      </w:r>
    </w:p>
    <w:p w14:paraId="26838A56" w14:textId="77777777" w:rsidR="00072542" w:rsidRPr="00072542" w:rsidRDefault="00072542" w:rsidP="0023170D">
      <w:pPr>
        <w:pStyle w:val="QT3"/>
        <w:rPr>
          <w:color w:val="000000"/>
          <w:bdr w:val="none" w:sz="0" w:space="0" w:color="auto" w:frame="1"/>
        </w:rPr>
      </w:pPr>
      <w:r w:rsidRPr="00072542">
        <w:rPr>
          <w:color w:val="000000"/>
          <w:bdr w:val="none" w:sz="0" w:space="0" w:color="auto" w:frame="1"/>
        </w:rPr>
        <w:t xml:space="preserve"> int [1:5, 1:6] 1 2 3 4 5 6 7 8 9 10 ...</w:t>
      </w:r>
    </w:p>
    <w:p w14:paraId="1F5EC888" w14:textId="77777777" w:rsidR="00072542" w:rsidRPr="00072542" w:rsidRDefault="00072542" w:rsidP="0023170D">
      <w:pPr>
        <w:pStyle w:val="QT3"/>
      </w:pPr>
      <w:r w:rsidRPr="00072542">
        <w:t>&gt; B=array(a,dim=c(5,3,2))</w:t>
      </w:r>
    </w:p>
    <w:p w14:paraId="123FC13B" w14:textId="77777777" w:rsidR="00072542" w:rsidRPr="00072542" w:rsidRDefault="00072542" w:rsidP="0023170D">
      <w:pPr>
        <w:pStyle w:val="QT3"/>
      </w:pPr>
      <w:r w:rsidRPr="00072542">
        <w:t>&gt; str(B)</w:t>
      </w:r>
    </w:p>
    <w:p w14:paraId="03E62270" w14:textId="614C599E" w:rsidR="00072542" w:rsidRPr="0023170D" w:rsidRDefault="00072542" w:rsidP="0023170D">
      <w:pPr>
        <w:pStyle w:val="QT3"/>
        <w:rPr>
          <w:color w:val="000000"/>
        </w:rPr>
      </w:pPr>
      <w:r w:rsidRPr="00072542">
        <w:rPr>
          <w:color w:val="000000"/>
          <w:bdr w:val="none" w:sz="0" w:space="0" w:color="auto" w:frame="1"/>
        </w:rPr>
        <w:t xml:space="preserve"> int [1:5, 1:3, 1:2] 1 2 3 4 5 6 7 8 9 10 ...</w:t>
      </w:r>
    </w:p>
    <w:p w14:paraId="7CADA31D" w14:textId="3599C9C2" w:rsidR="00B96947" w:rsidRDefault="00B96947">
      <w:r>
        <w:t>Weiterhin gilt dann:</w:t>
      </w:r>
    </w:p>
    <w:p w14:paraId="27B9C004" w14:textId="77777777" w:rsidR="00B96947" w:rsidRPr="00B96947" w:rsidRDefault="00B96947" w:rsidP="0023170D">
      <w:pPr>
        <w:pStyle w:val="QT3"/>
      </w:pPr>
      <w:r w:rsidRPr="00B96947">
        <w:t>&gt; B</w:t>
      </w:r>
    </w:p>
    <w:p w14:paraId="1C081613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, , 1</w:t>
      </w:r>
    </w:p>
    <w:p w14:paraId="7D43885A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</w:p>
    <w:p w14:paraId="22D2E067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 xml:space="preserve">     [,1] [,2] [,3]</w:t>
      </w:r>
    </w:p>
    <w:p w14:paraId="0EF7A510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[1,]    1    6   11</w:t>
      </w:r>
    </w:p>
    <w:p w14:paraId="4D8421E4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[2,]    2    7   12</w:t>
      </w:r>
    </w:p>
    <w:p w14:paraId="611501D1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[3,]    3    8   13</w:t>
      </w:r>
    </w:p>
    <w:p w14:paraId="7DF38E88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[4,]    4    9   14</w:t>
      </w:r>
    </w:p>
    <w:p w14:paraId="03AFEEEC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[5,]    5   10   15</w:t>
      </w:r>
    </w:p>
    <w:p w14:paraId="0F6D7C6C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</w:p>
    <w:p w14:paraId="764B06E9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, , 2</w:t>
      </w:r>
    </w:p>
    <w:p w14:paraId="37550405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</w:p>
    <w:p w14:paraId="5387F288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 xml:space="preserve">     [,1] [,2] [,3]</w:t>
      </w:r>
    </w:p>
    <w:p w14:paraId="21702685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[1,]   16   21   26</w:t>
      </w:r>
    </w:p>
    <w:p w14:paraId="6682915C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[2,]   17   22   27</w:t>
      </w:r>
    </w:p>
    <w:p w14:paraId="3A0F567B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[3,]   18   23   28</w:t>
      </w:r>
    </w:p>
    <w:p w14:paraId="79758146" w14:textId="77777777" w:rsidR="00B96947" w:rsidRPr="00B96947" w:rsidRDefault="00B96947" w:rsidP="0023170D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[4,]   19   24   29</w:t>
      </w:r>
    </w:p>
    <w:p w14:paraId="2BED5D68" w14:textId="77777777" w:rsidR="00B96947" w:rsidRPr="00B96947" w:rsidRDefault="00B96947" w:rsidP="0023170D">
      <w:pPr>
        <w:pStyle w:val="QT3"/>
        <w:rPr>
          <w:color w:val="000000"/>
        </w:rPr>
      </w:pPr>
      <w:r w:rsidRPr="00B96947">
        <w:rPr>
          <w:color w:val="000000"/>
          <w:bdr w:val="none" w:sz="0" w:space="0" w:color="auto" w:frame="1"/>
        </w:rPr>
        <w:t>[5,]   20   25   30</w:t>
      </w:r>
    </w:p>
    <w:p w14:paraId="6B872C32" w14:textId="4BF02810" w:rsidR="00072542" w:rsidRDefault="00072542"/>
    <w:p w14:paraId="573DCBB2" w14:textId="3BCA692A" w:rsidR="00072542" w:rsidRDefault="00072542"/>
    <w:p w14:paraId="5F314B5E" w14:textId="38CE378F" w:rsidR="00B96947" w:rsidRDefault="00B96947"/>
    <w:p w14:paraId="017C26DE" w14:textId="77777777" w:rsidR="00B96947" w:rsidRPr="00B96947" w:rsidRDefault="00B96947" w:rsidP="00B50808">
      <w:pPr>
        <w:pStyle w:val="QT3"/>
      </w:pPr>
      <w:r w:rsidRPr="00B96947">
        <w:t>&gt; B[,,1]</w:t>
      </w:r>
    </w:p>
    <w:p w14:paraId="12EBD497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 xml:space="preserve">     [,1] [,2] [,3]</w:t>
      </w:r>
    </w:p>
    <w:p w14:paraId="7C475256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[1,]    1    6   11</w:t>
      </w:r>
    </w:p>
    <w:p w14:paraId="572E9C66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[2,]    2    7   12</w:t>
      </w:r>
    </w:p>
    <w:p w14:paraId="3232CD8C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[3,]    3    8   13</w:t>
      </w:r>
    </w:p>
    <w:p w14:paraId="62043B30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[4,]    4    9   14</w:t>
      </w:r>
    </w:p>
    <w:p w14:paraId="575F9DA4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[5,]    5   10   15</w:t>
      </w:r>
    </w:p>
    <w:p w14:paraId="0A2F8A6D" w14:textId="77777777" w:rsidR="00B96947" w:rsidRPr="00B96947" w:rsidRDefault="00B96947" w:rsidP="00B50808">
      <w:pPr>
        <w:pStyle w:val="QT3"/>
      </w:pPr>
      <w:r w:rsidRPr="00B96947">
        <w:t>&gt; B[,2,1]</w:t>
      </w:r>
    </w:p>
    <w:p w14:paraId="5CDE3603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[1]  6  7  8  9 10</w:t>
      </w:r>
    </w:p>
    <w:p w14:paraId="53CAF6B1" w14:textId="77777777" w:rsidR="00B96947" w:rsidRPr="00B96947" w:rsidRDefault="00B96947" w:rsidP="00B50808">
      <w:pPr>
        <w:pStyle w:val="QT3"/>
      </w:pPr>
      <w:r w:rsidRPr="00B96947">
        <w:t>&gt; B[5,3,2]</w:t>
      </w:r>
    </w:p>
    <w:p w14:paraId="2C66C9D5" w14:textId="77777777" w:rsidR="00B96947" w:rsidRPr="00B96947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[1] 30</w:t>
      </w:r>
    </w:p>
    <w:p w14:paraId="7E59A892" w14:textId="77777777" w:rsidR="00B96947" w:rsidRPr="00B96947" w:rsidRDefault="00B96947" w:rsidP="00B50808">
      <w:pPr>
        <w:pStyle w:val="QT3"/>
      </w:pPr>
      <w:r w:rsidRPr="00B96947">
        <w:t>&gt; length(B)</w:t>
      </w:r>
    </w:p>
    <w:p w14:paraId="133D946A" w14:textId="77777777" w:rsidR="00B50808" w:rsidRDefault="00B96947" w:rsidP="00B50808">
      <w:pPr>
        <w:pStyle w:val="QT3"/>
        <w:rPr>
          <w:color w:val="000000"/>
          <w:bdr w:val="none" w:sz="0" w:space="0" w:color="auto" w:frame="1"/>
        </w:rPr>
      </w:pPr>
      <w:r w:rsidRPr="00B96947">
        <w:rPr>
          <w:color w:val="000000"/>
          <w:bdr w:val="none" w:sz="0" w:space="0" w:color="auto" w:frame="1"/>
        </w:rPr>
        <w:t>[1] 30</w:t>
      </w:r>
    </w:p>
    <w:p w14:paraId="37DC2C21" w14:textId="03ACB237" w:rsidR="00B50808" w:rsidRPr="00B50808" w:rsidRDefault="00B50808" w:rsidP="00B50808">
      <w:pPr>
        <w:pStyle w:val="QT3"/>
        <w:rPr>
          <w:rFonts w:cs="Courier New"/>
          <w:sz w:val="20"/>
          <w:szCs w:val="20"/>
        </w:rPr>
      </w:pPr>
      <w:r w:rsidRPr="00B50808">
        <w:rPr>
          <w:rFonts w:cs="Courier New"/>
          <w:sz w:val="20"/>
          <w:szCs w:val="20"/>
        </w:rPr>
        <w:t>&gt; dim(B)</w:t>
      </w:r>
    </w:p>
    <w:p w14:paraId="1495BC5E" w14:textId="77777777" w:rsidR="00B50808" w:rsidRPr="00B50808" w:rsidRDefault="00B50808" w:rsidP="00B50808">
      <w:pPr>
        <w:pStyle w:val="QT3"/>
        <w:rPr>
          <w:rFonts w:cs="Courier New"/>
          <w:color w:val="000000"/>
          <w:sz w:val="20"/>
          <w:szCs w:val="20"/>
        </w:rPr>
      </w:pPr>
      <w:r w:rsidRPr="00B50808">
        <w:rPr>
          <w:rFonts w:cs="Courier New"/>
          <w:color w:val="000000"/>
          <w:sz w:val="20"/>
          <w:szCs w:val="20"/>
          <w:bdr w:val="none" w:sz="0" w:space="0" w:color="auto" w:frame="1"/>
        </w:rPr>
        <w:t>[1] 5 3 2</w:t>
      </w:r>
    </w:p>
    <w:p w14:paraId="0D669616" w14:textId="3025181D" w:rsidR="00B50808" w:rsidRDefault="007124EB" w:rsidP="007124EB">
      <w:r>
        <w:t xml:space="preserve">Ein Array </w:t>
      </w:r>
      <w:r w:rsidRPr="007124EB">
        <w:rPr>
          <w:rStyle w:val="QWordZchn"/>
        </w:rPr>
        <w:t>A</w:t>
      </w:r>
      <w:r>
        <w:t xml:space="preserve"> heißt </w:t>
      </w:r>
      <w:r w:rsidRPr="007124EB">
        <w:rPr>
          <w:i/>
        </w:rPr>
        <w:t>N</w:t>
      </w:r>
      <w:r>
        <w:t xml:space="preserve">-dimensional, wenn </w:t>
      </w:r>
      <w:r w:rsidRPr="009C7674">
        <w:rPr>
          <w:rStyle w:val="QWordZchn"/>
        </w:rPr>
        <w:t>length(dim(A))</w:t>
      </w:r>
      <w:r w:rsidRPr="000C768C">
        <w:t xml:space="preserve"> gleich </w:t>
      </w:r>
      <w:r w:rsidRPr="000C768C">
        <w:rPr>
          <w:i/>
        </w:rPr>
        <w:t>N</w:t>
      </w:r>
      <w:r w:rsidRPr="000C768C">
        <w:t xml:space="preserve"> ist</w:t>
      </w:r>
      <w:r>
        <w:t>.</w:t>
      </w:r>
      <w:r w:rsidR="00B50808">
        <w:t xml:space="preserve"> Im obigen Beispiel ist </w:t>
      </w:r>
      <w:r w:rsidR="00B50808" w:rsidRPr="00B50808">
        <w:rPr>
          <w:rStyle w:val="QWordZchn"/>
        </w:rPr>
        <w:t>B</w:t>
      </w:r>
      <w:r w:rsidR="00B50808">
        <w:t xml:space="preserve"> also ein dreidimensionales Array.</w:t>
      </w:r>
    </w:p>
    <w:p w14:paraId="7678A891" w14:textId="77777777" w:rsidR="00B50808" w:rsidRDefault="00B50808" w:rsidP="00B50808">
      <w:r>
        <w:t>Arrays können auch eindimensional sein:</w:t>
      </w:r>
    </w:p>
    <w:p w14:paraId="0DE7CB33" w14:textId="77777777" w:rsidR="00B50808" w:rsidRPr="0057520A" w:rsidRDefault="00B50808" w:rsidP="00B50808">
      <w:pPr>
        <w:pStyle w:val="QT3"/>
      </w:pPr>
      <w:r w:rsidRPr="0057520A">
        <w:t>&gt; A &lt;- array(1:12, dim=1)</w:t>
      </w:r>
    </w:p>
    <w:p w14:paraId="106B1535" w14:textId="77777777" w:rsidR="00B50808" w:rsidRPr="0057520A" w:rsidRDefault="00B50808" w:rsidP="00B50808">
      <w:pPr>
        <w:pStyle w:val="QT3"/>
      </w:pPr>
      <w:r w:rsidRPr="0057520A">
        <w:t>&gt; str(A)</w:t>
      </w:r>
    </w:p>
    <w:p w14:paraId="77195623" w14:textId="77777777" w:rsidR="00B50808" w:rsidRPr="0057520A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57520A">
        <w:rPr>
          <w:color w:val="000000"/>
          <w:bdr w:val="none" w:sz="0" w:space="0" w:color="auto" w:frame="1"/>
        </w:rPr>
        <w:t xml:space="preserve"> int [1(1d)] 1</w:t>
      </w:r>
    </w:p>
    <w:p w14:paraId="220A6C49" w14:textId="77777777" w:rsidR="00B50808" w:rsidRPr="0057520A" w:rsidRDefault="00B50808" w:rsidP="00B50808">
      <w:pPr>
        <w:pStyle w:val="QT3"/>
      </w:pPr>
      <w:r w:rsidRPr="0057520A">
        <w:t>&gt; class(A)</w:t>
      </w:r>
    </w:p>
    <w:p w14:paraId="04E8F1D5" w14:textId="77777777" w:rsidR="00B50808" w:rsidRPr="0057520A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57520A">
        <w:rPr>
          <w:color w:val="000000"/>
          <w:bdr w:val="none" w:sz="0" w:space="0" w:color="auto" w:frame="1"/>
        </w:rPr>
        <w:t>[1] "array"</w:t>
      </w:r>
    </w:p>
    <w:p w14:paraId="77922C87" w14:textId="77777777" w:rsidR="00B50808" w:rsidRPr="0057520A" w:rsidRDefault="00B50808" w:rsidP="00B50808">
      <w:pPr>
        <w:pStyle w:val="QT3"/>
      </w:pPr>
      <w:r w:rsidRPr="0057520A">
        <w:t>&gt; is.vector(A)</w:t>
      </w:r>
    </w:p>
    <w:p w14:paraId="3DC32111" w14:textId="77777777" w:rsidR="00B50808" w:rsidRPr="0057520A" w:rsidRDefault="00B50808" w:rsidP="00B50808">
      <w:pPr>
        <w:pStyle w:val="QT3"/>
        <w:rPr>
          <w:color w:val="000000"/>
        </w:rPr>
      </w:pPr>
      <w:r w:rsidRPr="0057520A">
        <w:rPr>
          <w:color w:val="000000"/>
          <w:bdr w:val="none" w:sz="0" w:space="0" w:color="auto" w:frame="1"/>
        </w:rPr>
        <w:t>[1] FALSE</w:t>
      </w:r>
    </w:p>
    <w:p w14:paraId="657DE092" w14:textId="7A81624C" w:rsidR="00B50808" w:rsidRDefault="00B50808" w:rsidP="00B50808">
      <w:r>
        <w:t>Eindimensionale Arrays unterscheiden sich allerdings von Vektoren, da sie im Gegensatz zu Vektoren das Attribut „dim“ besitzen. Hingegen gibt es keinen Unterschied zwischen Matrizen und zweidimensionalen Arrays:</w:t>
      </w:r>
    </w:p>
    <w:p w14:paraId="291D35B5" w14:textId="77777777" w:rsidR="00B50808" w:rsidRPr="008C525F" w:rsidRDefault="00B50808" w:rsidP="00B50808">
      <w:pPr>
        <w:pStyle w:val="QT3"/>
      </w:pPr>
      <w:r w:rsidRPr="008C525F">
        <w:t>&gt; B &lt;- array(1:12, dim=c(2,6))</w:t>
      </w:r>
    </w:p>
    <w:p w14:paraId="60A2241D" w14:textId="77777777" w:rsidR="00B50808" w:rsidRPr="008C525F" w:rsidRDefault="00B50808" w:rsidP="00B50808">
      <w:pPr>
        <w:pStyle w:val="QT3"/>
      </w:pPr>
      <w:r w:rsidRPr="008C525F">
        <w:t>&gt; str(B)</w:t>
      </w:r>
    </w:p>
    <w:p w14:paraId="475051B0" w14:textId="77777777" w:rsidR="00B50808" w:rsidRPr="008C525F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8C525F">
        <w:rPr>
          <w:color w:val="000000"/>
          <w:bdr w:val="none" w:sz="0" w:space="0" w:color="auto" w:frame="1"/>
        </w:rPr>
        <w:t xml:space="preserve"> int [1:2, 1:6] 1 2 3 4 5 6 7 8 9 10 ...</w:t>
      </w:r>
    </w:p>
    <w:p w14:paraId="6F5AAF04" w14:textId="77777777" w:rsidR="00B50808" w:rsidRPr="008C525F" w:rsidRDefault="00B50808" w:rsidP="00B50808">
      <w:pPr>
        <w:pStyle w:val="QT3"/>
      </w:pPr>
      <w:r w:rsidRPr="008C525F">
        <w:t>&gt; class(B)</w:t>
      </w:r>
    </w:p>
    <w:p w14:paraId="04F923BE" w14:textId="77777777" w:rsidR="00B50808" w:rsidRPr="008C525F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8C525F">
        <w:rPr>
          <w:color w:val="000000"/>
          <w:bdr w:val="none" w:sz="0" w:space="0" w:color="auto" w:frame="1"/>
        </w:rPr>
        <w:t>[1] "matrix"</w:t>
      </w:r>
    </w:p>
    <w:p w14:paraId="64DCEA17" w14:textId="77777777" w:rsidR="00B50808" w:rsidRPr="008C525F" w:rsidRDefault="00B50808" w:rsidP="00B50808">
      <w:pPr>
        <w:pStyle w:val="QT3"/>
      </w:pPr>
      <w:r w:rsidRPr="008C525F">
        <w:t>&gt; is.matrix(B)</w:t>
      </w:r>
    </w:p>
    <w:p w14:paraId="0A0D6BCB" w14:textId="77777777" w:rsidR="00B50808" w:rsidRPr="008C525F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8C525F">
        <w:rPr>
          <w:color w:val="000000"/>
          <w:bdr w:val="none" w:sz="0" w:space="0" w:color="auto" w:frame="1"/>
        </w:rPr>
        <w:t>[1] TRUE</w:t>
      </w:r>
    </w:p>
    <w:p w14:paraId="3FED12C1" w14:textId="77777777" w:rsidR="00B50808" w:rsidRPr="008C525F" w:rsidRDefault="00B50808" w:rsidP="00B50808">
      <w:pPr>
        <w:pStyle w:val="QT3"/>
      </w:pPr>
      <w:r w:rsidRPr="008C525F">
        <w:t>&gt; C &lt;- matrix(1:12, nrow = 2)</w:t>
      </w:r>
    </w:p>
    <w:p w14:paraId="04F53EF3" w14:textId="77777777" w:rsidR="00B50808" w:rsidRPr="008C525F" w:rsidRDefault="00B50808" w:rsidP="00B50808">
      <w:pPr>
        <w:pStyle w:val="QT3"/>
      </w:pPr>
      <w:r w:rsidRPr="008C525F">
        <w:t>&gt; str(C)</w:t>
      </w:r>
    </w:p>
    <w:p w14:paraId="4F7C92AB" w14:textId="77777777" w:rsidR="00B50808" w:rsidRPr="008C525F" w:rsidRDefault="00B50808" w:rsidP="00B50808">
      <w:pPr>
        <w:pStyle w:val="QT3"/>
        <w:rPr>
          <w:color w:val="000000"/>
          <w:bdr w:val="none" w:sz="0" w:space="0" w:color="auto" w:frame="1"/>
        </w:rPr>
      </w:pPr>
      <w:r w:rsidRPr="008C525F">
        <w:rPr>
          <w:color w:val="000000"/>
          <w:bdr w:val="none" w:sz="0" w:space="0" w:color="auto" w:frame="1"/>
        </w:rPr>
        <w:t xml:space="preserve"> int [1:2, 1:6] 1 2 3 4 5 6 7 8 9 10 ...</w:t>
      </w:r>
    </w:p>
    <w:p w14:paraId="79139245" w14:textId="77777777" w:rsidR="00B50808" w:rsidRPr="008C525F" w:rsidRDefault="00B50808" w:rsidP="00B50808">
      <w:pPr>
        <w:pStyle w:val="QT3"/>
      </w:pPr>
      <w:r w:rsidRPr="008C525F">
        <w:t>&gt; identical(B, C)</w:t>
      </w:r>
    </w:p>
    <w:p w14:paraId="7EDF4D56" w14:textId="77777777" w:rsidR="00B50808" w:rsidRPr="008C525F" w:rsidRDefault="00B50808" w:rsidP="00B50808">
      <w:pPr>
        <w:pStyle w:val="QT3"/>
        <w:rPr>
          <w:color w:val="000000"/>
        </w:rPr>
      </w:pPr>
      <w:r w:rsidRPr="008C525F">
        <w:rPr>
          <w:color w:val="000000"/>
          <w:bdr w:val="none" w:sz="0" w:space="0" w:color="auto" w:frame="1"/>
        </w:rPr>
        <w:t>[1] TRUE</w:t>
      </w:r>
    </w:p>
    <w:p w14:paraId="0D0B13A3" w14:textId="77777777" w:rsidR="00B50808" w:rsidRDefault="00B50808">
      <w:pPr>
        <w:spacing w:after="0"/>
      </w:pPr>
      <w:r>
        <w:br w:type="page"/>
      </w:r>
    </w:p>
    <w:p w14:paraId="57A6C836" w14:textId="3EDF068D" w:rsidR="00B50808" w:rsidRDefault="00B50808" w:rsidP="00B50808">
      <w:r>
        <w:t xml:space="preserve">Dies zeigt auch, dass das class-Attribut bei zweidimensionalen Arrays überraschenderweise den Wert </w:t>
      </w:r>
      <w:r w:rsidRPr="008C525F">
        <w:rPr>
          <w:rStyle w:val="QWordZchn"/>
        </w:rPr>
        <w:t>"matrix"</w:t>
      </w:r>
      <w:r>
        <w:rPr>
          <w:color w:val="000000"/>
          <w:bdr w:val="none" w:sz="0" w:space="0" w:color="auto" w:frame="1"/>
        </w:rPr>
        <w:t xml:space="preserve"> </w:t>
      </w:r>
      <w:r>
        <w:t xml:space="preserve">hat (und nicht wie vermutet </w:t>
      </w:r>
      <w:r w:rsidRPr="00276DBE">
        <w:rPr>
          <w:rStyle w:val="QWordZchn"/>
        </w:rPr>
        <w:t>"array"</w:t>
      </w:r>
      <w:r>
        <w:rPr>
          <w:color w:val="000000"/>
          <w:bdr w:val="none" w:sz="0" w:space="0" w:color="auto" w:frame="1"/>
        </w:rPr>
        <w:t>)</w:t>
      </w:r>
      <w:r>
        <w:t>.</w:t>
      </w:r>
    </w:p>
    <w:p w14:paraId="345BB614" w14:textId="19213FDE" w:rsidR="00B50808" w:rsidRDefault="00B50808" w:rsidP="00B50808">
      <w:r w:rsidRPr="00675432">
        <w:t>In Tensor</w:t>
      </w:r>
      <w:r>
        <w:t xml:space="preserve">Flow, einer populären Deep-Learning-Plattform, sind Tensoren grundlegende Datenstrukturen. Tensoren werden gemäß der Anzahl </w:t>
      </w:r>
      <w:r w:rsidRPr="004515AD">
        <w:rPr>
          <w:i/>
        </w:rPr>
        <w:t>N</w:t>
      </w:r>
      <w:r>
        <w:t xml:space="preserve"> der </w:t>
      </w:r>
      <w:r w:rsidRPr="004515AD">
        <w:rPr>
          <w:rStyle w:val="emph1Zchn"/>
        </w:rPr>
        <w:t>Achsen</w:t>
      </w:r>
      <w:r>
        <w:t xml:space="preserve"> unterschieden. Ein </w:t>
      </w:r>
      <w:r w:rsidRPr="00B16743">
        <w:rPr>
          <w:i/>
        </w:rPr>
        <w:t>N</w:t>
      </w:r>
      <w:r>
        <w:t xml:space="preserve">-D-Tensor </w:t>
      </w:r>
      <w:r w:rsidRPr="009C7674">
        <w:rPr>
          <w:i/>
        </w:rPr>
        <w:t>A</w:t>
      </w:r>
      <w:r>
        <w:t xml:space="preserve"> besitzt genau </w:t>
      </w:r>
      <w:r w:rsidRPr="004515AD">
        <w:rPr>
          <w:i/>
        </w:rPr>
        <w:t>N</w:t>
      </w:r>
      <w:r>
        <w:t xml:space="preserve"> Achsen und entspricht in R einem </w:t>
      </w:r>
      <w:r w:rsidRPr="004515AD">
        <w:rPr>
          <w:i/>
        </w:rPr>
        <w:t>N</w:t>
      </w:r>
      <w:r>
        <w:t xml:space="preserve">-dimensionalen Array </w:t>
      </w:r>
      <w:r w:rsidRPr="009C7674">
        <w:rPr>
          <w:rStyle w:val="QWordZchn"/>
        </w:rPr>
        <w:t>A</w:t>
      </w:r>
      <w:r w:rsidRPr="007124EB">
        <w:t>.</w:t>
      </w:r>
    </w:p>
    <w:p w14:paraId="66686CF8" w14:textId="6E796F77" w:rsidR="00B50808" w:rsidRDefault="00B50808" w:rsidP="00B50808">
      <w:r>
        <w:t>2-D-Tensoren entsprechen also Matrizen, 1-D-Tensoren entsprechen eindimensionalen Arrays (oder manchmal auch Vektoren) und 0-D-Tensoren sind skalare Werte. Wie wir mehrfach gesehen haben, gibt es in R keinen Datentyp für skalare Werte, stattdessen wird in R ein Vektor der Länge 1 benutzt, was konzeptionell einem skalaren Wert entspricht.</w:t>
      </w:r>
    </w:p>
    <w:p w14:paraId="4F295057" w14:textId="77777777" w:rsidR="00B50808" w:rsidRDefault="00B50808" w:rsidP="00B50808">
      <w:r>
        <w:t xml:space="preserve">Mit </w:t>
      </w:r>
      <w:r w:rsidRPr="000911F2">
        <w:rPr>
          <w:i/>
        </w:rPr>
        <w:t>Shape</w:t>
      </w:r>
      <w:r>
        <w:t xml:space="preserve"> von A wird in TensorFlow ein Vektor bezeichnet, der angibt, wie viele Dimensionen der Tensor A bezüglich der verschiedenen Achsen besitzt;</w:t>
      </w:r>
      <w:r w:rsidRPr="000911F2">
        <w:rPr>
          <w:i/>
        </w:rPr>
        <w:t xml:space="preserve"> </w:t>
      </w:r>
      <w:r w:rsidRPr="000911F2">
        <w:t>Shape</w:t>
      </w:r>
      <w:r>
        <w:t xml:space="preserve"> von A entspricht somit </w:t>
      </w:r>
      <w:r w:rsidRPr="000911F2">
        <w:rPr>
          <w:rStyle w:val="QWordZchn"/>
        </w:rPr>
        <w:t>dim(A)</w:t>
      </w:r>
      <w:r>
        <w:t>.</w:t>
      </w:r>
    </w:p>
    <w:p w14:paraId="12695DE1" w14:textId="6C1FDE01" w:rsidR="00054CB2" w:rsidRDefault="00054CB2" w:rsidP="00B833B0">
      <w:pPr>
        <w:spacing w:after="0"/>
      </w:pPr>
      <w:r>
        <w:t xml:space="preserve">Für das nächste Beispiel </w:t>
      </w:r>
      <w:r w:rsidR="00DC1D37">
        <w:t>benötigen</w:t>
      </w:r>
      <w:r>
        <w:t xml:space="preserve"> wir die Datei „ziffern.rds“, die im Downloadbereich hinterlegt ist</w:t>
      </w:r>
      <w:r w:rsidR="00DC1D37">
        <w:t xml:space="preserve"> und die in das aktuelle Arbeitsverzeichnis kopiert werden muss. Die Datei „ziffern.rds“ besteht aus einem mit </w:t>
      </w:r>
      <w:r w:rsidR="00DC1D37">
        <w:rPr>
          <w:rStyle w:val="QWordZchn"/>
        </w:rPr>
        <w:t>saveRDS(ziffern, "ziffern</w:t>
      </w:r>
      <w:r w:rsidR="00DC1D37" w:rsidRPr="00DC1D37">
        <w:rPr>
          <w:rStyle w:val="QWordZchn"/>
        </w:rPr>
        <w:t>.rds")</w:t>
      </w:r>
      <w:r w:rsidR="00DC1D37">
        <w:t xml:space="preserve"> serialisierten Objekt. M</w:t>
      </w:r>
      <w:r w:rsidR="00DC1D37" w:rsidRPr="00DC1D37">
        <w:t>it</w:t>
      </w:r>
      <w:r w:rsidR="00DC1D37">
        <w:t>hilfe der Funktion</w:t>
      </w:r>
      <w:r w:rsidR="00DC1D37" w:rsidRPr="00DC1D37">
        <w:t xml:space="preserve"> </w:t>
      </w:r>
      <w:r w:rsidR="00DC1D37" w:rsidRPr="00DC1D37">
        <w:rPr>
          <w:rStyle w:val="QWordZchn"/>
        </w:rPr>
        <w:t>readRDS()</w:t>
      </w:r>
      <w:r w:rsidR="00DC1D37" w:rsidRPr="00DC1D37">
        <w:t xml:space="preserve"> kann </w:t>
      </w:r>
      <w:r w:rsidR="007124EB">
        <w:t>das Objekt wieder</w:t>
      </w:r>
      <w:r w:rsidR="00DC1D37" w:rsidRPr="00DC1D37">
        <w:t xml:space="preserve">hergestellt werden </w:t>
      </w:r>
      <w:r w:rsidR="00DC1D37">
        <w:t>(</w:t>
      </w:r>
      <w:r w:rsidR="00DC1D37" w:rsidRPr="00DC1D37">
        <w:t>und</w:t>
      </w:r>
      <w:r w:rsidR="00DC1D37">
        <w:t xml:space="preserve"> bei Bedarf unter einem anderen Namen gesp</w:t>
      </w:r>
      <w:r w:rsidR="00DC1D37" w:rsidRPr="00DC1D37">
        <w:t>e</w:t>
      </w:r>
      <w:r w:rsidR="00DC1D37">
        <w:t>i</w:t>
      </w:r>
      <w:r w:rsidR="00DC1D37" w:rsidRPr="00DC1D37">
        <w:t>chert werden</w:t>
      </w:r>
      <w:r w:rsidR="00DC1D37">
        <w:t>)</w:t>
      </w:r>
      <w:r w:rsidR="00DC1D37" w:rsidRPr="00DC1D37">
        <w:t>.</w:t>
      </w:r>
    </w:p>
    <w:p w14:paraId="05F3BBE2" w14:textId="44E988E2" w:rsidR="00DC1D37" w:rsidRDefault="00DC1D37" w:rsidP="00B833B0">
      <w:pPr>
        <w:spacing w:after="0"/>
      </w:pPr>
    </w:p>
    <w:p w14:paraId="642D7F8A" w14:textId="77777777" w:rsidR="00DC1D37" w:rsidRPr="00DC1D37" w:rsidRDefault="00DC1D37" w:rsidP="00B50808">
      <w:pPr>
        <w:pStyle w:val="QT3"/>
      </w:pPr>
      <w:r w:rsidRPr="00DC1D37">
        <w:t>&gt; ziffern &lt;- readRDS("ziffern.rds")</w:t>
      </w:r>
    </w:p>
    <w:p w14:paraId="4082B516" w14:textId="77777777" w:rsidR="00DC1D37" w:rsidRPr="00DC1D37" w:rsidRDefault="00DC1D37" w:rsidP="00B50808">
      <w:pPr>
        <w:pStyle w:val="QT3"/>
      </w:pPr>
      <w:r w:rsidRPr="00DC1D37">
        <w:t>&gt; str(ziffern)</w:t>
      </w:r>
    </w:p>
    <w:p w14:paraId="7169F2AB" w14:textId="4A136653" w:rsidR="00DC1D37" w:rsidRDefault="00DC1D37" w:rsidP="00B50808">
      <w:pPr>
        <w:pStyle w:val="QT3"/>
        <w:rPr>
          <w:color w:val="000000"/>
          <w:bdr w:val="none" w:sz="0" w:space="0" w:color="auto" w:frame="1"/>
        </w:rPr>
      </w:pPr>
      <w:r w:rsidRPr="00DC1D37">
        <w:rPr>
          <w:color w:val="000000"/>
          <w:bdr w:val="none" w:sz="0" w:space="0" w:color="auto" w:frame="1"/>
        </w:rPr>
        <w:t xml:space="preserve"> int [1:100, 1:28, 1:28] 0 0 0 0 0 0 0 0 0 0 ...</w:t>
      </w:r>
    </w:p>
    <w:p w14:paraId="63D40659" w14:textId="77777777" w:rsidR="00B50808" w:rsidRPr="00B50808" w:rsidRDefault="00B50808" w:rsidP="00B50808">
      <w:pPr>
        <w:pStyle w:val="QT3"/>
        <w:rPr>
          <w:rFonts w:cs="Courier New"/>
          <w:sz w:val="20"/>
          <w:szCs w:val="20"/>
        </w:rPr>
      </w:pPr>
      <w:r w:rsidRPr="00B50808">
        <w:rPr>
          <w:rFonts w:cs="Courier New"/>
          <w:sz w:val="20"/>
          <w:szCs w:val="20"/>
        </w:rPr>
        <w:t>&gt; object.size(ziffern)</w:t>
      </w:r>
    </w:p>
    <w:p w14:paraId="4E351CA5" w14:textId="77F603E9" w:rsidR="00DC1D37" w:rsidRPr="00B50808" w:rsidRDefault="00B50808" w:rsidP="00B50808">
      <w:pPr>
        <w:pStyle w:val="QT3"/>
        <w:rPr>
          <w:rFonts w:cs="Courier New"/>
          <w:color w:val="000000"/>
          <w:sz w:val="20"/>
          <w:szCs w:val="20"/>
        </w:rPr>
      </w:pPr>
      <w:r w:rsidRPr="00B50808">
        <w:rPr>
          <w:rFonts w:cs="Courier New"/>
          <w:color w:val="000000"/>
          <w:sz w:val="20"/>
          <w:szCs w:val="20"/>
          <w:bdr w:val="none" w:sz="0" w:space="0" w:color="auto" w:frame="1"/>
        </w:rPr>
        <w:t>313824 bytes</w:t>
      </w:r>
    </w:p>
    <w:p w14:paraId="2F983CEB" w14:textId="4F2F9267" w:rsidR="00BE1A6A" w:rsidRDefault="00DC1D37" w:rsidP="00AF7273">
      <w:pPr>
        <w:spacing w:after="0"/>
      </w:pPr>
      <w:r>
        <w:t xml:space="preserve">Wie wir sehen, handelt es sich hier </w:t>
      </w:r>
      <w:r w:rsidR="00AF7273">
        <w:t xml:space="preserve">bei dem eingelesenen Objekt </w:t>
      </w:r>
      <w:r w:rsidR="00AF7273">
        <w:rPr>
          <w:rStyle w:val="QWordZchn"/>
        </w:rPr>
        <w:t>ziffern</w:t>
      </w:r>
      <w:r w:rsidR="00AF7273">
        <w:t xml:space="preserve"> </w:t>
      </w:r>
      <w:r>
        <w:t>um ein dreidimensionales Array</w:t>
      </w:r>
      <w:r w:rsidR="00C66D1C">
        <w:t>, das ca. 300 KB umfasst.</w:t>
      </w:r>
      <w:r w:rsidR="00AF7273">
        <w:t xml:space="preserve"> </w:t>
      </w:r>
      <w:r w:rsidR="00AF7273">
        <w:rPr>
          <w:rStyle w:val="QWordZchn"/>
        </w:rPr>
        <w:t>ziffern</w:t>
      </w:r>
      <w:r w:rsidR="00AF7273">
        <w:t xml:space="preserve"> ist ein Datensatz, der aus hundert Grauwertbilder</w:t>
      </w:r>
      <w:r w:rsidR="00BE1A6A">
        <w:t>n</w:t>
      </w:r>
      <w:r w:rsidR="00AF7273">
        <w:t xml:space="preserve"> bes</w:t>
      </w:r>
      <w:r w:rsidR="005A08E3">
        <w:t>t</w:t>
      </w:r>
      <w:r w:rsidR="00AF7273">
        <w:t>eht, die die Ziffern von 0 bis 9 in ganz unterschiedlichen handgeschriebene</w:t>
      </w:r>
      <w:r w:rsidR="002756F1">
        <w:t>n Varianten zeigen</w:t>
      </w:r>
      <w:r w:rsidR="00AF7273">
        <w:t xml:space="preserve">. Jedes </w:t>
      </w:r>
      <w:r w:rsidR="002756F1">
        <w:t>Grauwertbild</w:t>
      </w:r>
      <w:r w:rsidR="00AF7273">
        <w:t xml:space="preserve"> besteht aus 28×28 Pixeln und jeder Pixel</w:t>
      </w:r>
      <w:r w:rsidR="00BE1A6A">
        <w:t>wert</w:t>
      </w:r>
      <w:r w:rsidR="00AF7273">
        <w:t xml:space="preserve"> </w:t>
      </w:r>
      <w:r w:rsidR="00BE1A6A">
        <w:t>liegt</w:t>
      </w:r>
      <w:r w:rsidR="00AF7273">
        <w:t xml:space="preserve"> zwischen 0 und 255. </w:t>
      </w:r>
      <w:r w:rsidR="00BE1A6A">
        <w:t>Somit</w:t>
      </w:r>
      <w:r w:rsidR="00AF7273">
        <w:t xml:space="preserve"> beschreibt der erste Dimensionswert von </w:t>
      </w:r>
      <w:r w:rsidR="00AF7273">
        <w:rPr>
          <w:rStyle w:val="QWordZchn"/>
        </w:rPr>
        <w:t>ziffern</w:t>
      </w:r>
      <w:r w:rsidR="00AF7273">
        <w:t xml:space="preserve"> den Bildindex, während die beiden anderen Dimensionswerte die Pixelposition </w:t>
      </w:r>
      <w:r w:rsidR="00BE1A6A">
        <w:t xml:space="preserve">im entsprechenden Bild </w:t>
      </w:r>
      <w:r w:rsidR="00AF7273">
        <w:t>beschreiben. Die Bilder stammen ursprünglich aus der MNIST-Datensammlung</w:t>
      </w:r>
      <w:r w:rsidR="00AF7273">
        <w:rPr>
          <w:rStyle w:val="Funotenzeichen"/>
        </w:rPr>
        <w:footnoteReference w:id="5"/>
      </w:r>
      <w:r w:rsidR="00AF7273">
        <w:t>, d</w:t>
      </w:r>
      <w:r w:rsidR="00BE1A6A">
        <w:t>ie</w:t>
      </w:r>
      <w:r w:rsidR="00AF7273">
        <w:t xml:space="preserve"> insgesamt 70</w:t>
      </w:r>
      <w:r w:rsidR="007F5CED" w:rsidRPr="00BE1A6A">
        <w:rPr>
          <w:w w:val="50"/>
        </w:rPr>
        <w:t> </w:t>
      </w:r>
      <w:r w:rsidR="005A08E3">
        <w:t>000 handgeschriebene</w:t>
      </w:r>
      <w:r w:rsidR="007F5CED">
        <w:t xml:space="preserve"> Varianten von Ziffern umfasst.</w:t>
      </w:r>
      <w:r w:rsidR="00BE1A6A">
        <w:t xml:space="preserve"> Die</w:t>
      </w:r>
      <w:r w:rsidR="00BE1A6A" w:rsidRPr="00BE1A6A">
        <w:t xml:space="preserve"> </w:t>
      </w:r>
      <w:r w:rsidR="00BE1A6A">
        <w:t>MNIST-Datensammlung wird sehr häufig als Referenzbeispiel für Machine-Learning-Algorithmen benutzt.</w:t>
      </w:r>
    </w:p>
    <w:p w14:paraId="396091CB" w14:textId="50B4DC72" w:rsidR="00054CB2" w:rsidRDefault="00AF7273" w:rsidP="00B833B0">
      <w:pPr>
        <w:spacing w:after="0"/>
      </w:pPr>
      <w:r>
        <w:t xml:space="preserve"> </w:t>
      </w:r>
    </w:p>
    <w:p w14:paraId="659A7758" w14:textId="77777777" w:rsidR="00054CB2" w:rsidRDefault="00054CB2" w:rsidP="00B833B0">
      <w:pPr>
        <w:spacing w:after="0"/>
      </w:pPr>
    </w:p>
    <w:p w14:paraId="71CCB708" w14:textId="77777777" w:rsidR="002756F1" w:rsidRDefault="002756F1">
      <w:pPr>
        <w:spacing w:after="0"/>
      </w:pPr>
      <w:r>
        <w:br w:type="page"/>
      </w:r>
    </w:p>
    <w:p w14:paraId="4E0C5991" w14:textId="0E237676" w:rsidR="002756F1" w:rsidRDefault="002756F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B78AF57" wp14:editId="31056549">
                <wp:simplePos x="0" y="0"/>
                <wp:positionH relativeFrom="column">
                  <wp:posOffset>-933298</wp:posOffset>
                </wp:positionH>
                <wp:positionV relativeFrom="paragraph">
                  <wp:posOffset>78105</wp:posOffset>
                </wp:positionV>
                <wp:extent cx="7225200" cy="4244400"/>
                <wp:effectExtent l="0" t="0" r="0" b="381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0" cy="424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056390" w14:textId="377874B5" w:rsidR="00054CB2" w:rsidRPr="00E44D00" w:rsidRDefault="00054CB2" w:rsidP="005B191C">
                            <w:pPr>
                              <w:pStyle w:val="QT3"/>
                              <w:rPr>
                                <w:rStyle w:val="gnkrckgcmrb"/>
                                <w:sz w:val="20"/>
                                <w:szCs w:val="20"/>
                              </w:rPr>
                            </w:pPr>
                            <w:r w:rsidRPr="00E44D00">
                              <w:rPr>
                                <w:rStyle w:val="gnkrckgcmsb"/>
                                <w:sz w:val="16"/>
                                <w:szCs w:val="16"/>
                              </w:rPr>
                              <w:t>&gt;</w:t>
                            </w:r>
                            <w:r w:rsidRPr="00E44D00">
                              <w:rPr>
                                <w:rStyle w:val="gnkrckgcms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124EB">
                              <w:rPr>
                                <w:rStyle w:val="gnkrckgcmrb"/>
                                <w:sz w:val="20"/>
                                <w:szCs w:val="20"/>
                              </w:rPr>
                              <w:t>ziffern</w:t>
                            </w:r>
                            <w:r w:rsidRPr="00E44D00">
                              <w:rPr>
                                <w:rStyle w:val="gnkrckgcmrb"/>
                                <w:sz w:val="20"/>
                                <w:szCs w:val="20"/>
                              </w:rPr>
                              <w:t>[1,,]</w:t>
                            </w:r>
                          </w:p>
                          <w:p w14:paraId="70C9508B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     [,1] [,2] [,3] [,4] [,5] [,6] [,7] [,8] [,9] [,10] [,11] [,12] [,13] [,14] [,15] [,16] [,17] [,18] [,19] [,20] [,21] [,22] [,23] [,24] [,25] [,26] [,27] [,28]</w:t>
                            </w:r>
                          </w:p>
                          <w:p w14:paraId="7623DE67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[1,]    0    0    0    0    0    0    0    0    0     0     0     0     0     0     0     0     0     0     0     0     0     0     0     0     0     0     0     0</w:t>
                            </w:r>
                          </w:p>
                          <w:p w14:paraId="591803A3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[2,]    0    0    0    0    0    0    0    0    0     0     0     0     0     0     0     0     0     0     0     0     0     0     0     0     0     0     0     0</w:t>
                            </w:r>
                          </w:p>
                          <w:p w14:paraId="0950658D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[3,]    0    0    0    0    0    0    0    0    0     0     0     0     0     0     0     0     0     0     0     0     0     0     0     0     0     0     0     0</w:t>
                            </w:r>
                          </w:p>
                          <w:p w14:paraId="6C5483D3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[4,]    0    0    0    0    0    0    0    0    0     0     0     0     0     0     0     0     0     0     0     0     0     0     0     0     0     0     0     0</w:t>
                            </w:r>
                          </w:p>
                          <w:p w14:paraId="015218F0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[5,]    0    0    0    0    0    0    0    0    0     0     0     0     0     0     0     0     0     0     0     0     0     0     0     0     0     0     0     0</w:t>
                            </w:r>
                          </w:p>
                          <w:p w14:paraId="4593563A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[6,]    0    0    0    0    0    0    0    0    0     0     0     0     3    18    18    18   126   136   175    26   166   255   247   127     0     0     0     0</w:t>
                            </w:r>
                          </w:p>
                          <w:p w14:paraId="405FBAE6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[7,]    0    0    0    0    0    0    0    0   30    36    94   154   170   253   253   253   253   253   225   172   253   242   195    64     0     0     0     0</w:t>
                            </w:r>
                          </w:p>
                          <w:p w14:paraId="3391E7F7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[8,]    0    0    0    0    0    0    0   49  238   253   253   253   253   253   253   253   253   251    93    82    82    56    39     0     0     0     0     0</w:t>
                            </w:r>
                          </w:p>
                          <w:p w14:paraId="7F7CC379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 xml:space="preserve"> [9,]    0    0    0    0    0    0    0   18  219   253   253   253   253   253   198   182   247   241     0     0     0     0     0     0     0     0     0     0</w:t>
                            </w:r>
                          </w:p>
                          <w:p w14:paraId="7063E381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[10,]    0    0    0    0    0    0    0    0   80   156   107   253   253   205    11     0    43   154     0     0     0     0     0     0     0     0     0     0</w:t>
                            </w:r>
                          </w:p>
                          <w:p w14:paraId="431BB117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[11,]    0    0    0    0    0    0    0    0    0    14     1   154   253    90     0     0     0     0     0     0     0     0     0     0     0     0     0     0</w:t>
                            </w:r>
                          </w:p>
                          <w:p w14:paraId="1865A87C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[12,]    0    0    0    0    0    0    0    0    0     0     0   139   253   190     2     0     0     0     0     0     0     0     0     0     0     0     0     0</w:t>
                            </w:r>
                          </w:p>
                          <w:p w14:paraId="0EFD4A75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[13,]    0    0    0    0    0    0    0    0    0     0     0    11   190   253    70     0     0     0     0     0     0     0     0     0     0     0     0     0</w:t>
                            </w:r>
                          </w:p>
                          <w:p w14:paraId="261E20D4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[14,]    0    0    0    0    0    0    0    0    0     0     0     0    35   241   225   160   108     1     0     0     0     0     0     0     0     0     0     0</w:t>
                            </w:r>
                          </w:p>
                          <w:p w14:paraId="6CDE32F0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[15,]    0    0    0    0    0    0    0    0    0     0     0     0     0    81   240   253   253   119    25     0     0     0     0     0     0     0     0     0</w:t>
                            </w:r>
                          </w:p>
                          <w:p w14:paraId="23551DCC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[16,]    0    0    0    0    0    0    0    0    0     0     0     0     0     0    45   186   253   253   150    27     0     0     0     0     0     0     0     0</w:t>
                            </w:r>
                          </w:p>
                          <w:p w14:paraId="1364D149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[17,]    0    0    0    0    0    0    0    0    0     0     0     0     0     0     0    16    93   252   253   187     0     0     0     0     0     0     0     0</w:t>
                            </w:r>
                          </w:p>
                          <w:p w14:paraId="1DBD9D83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[18,]    0    0    0    0    0    0    0    0    0     0     0     0     0     0     0     0     0   249   253   249    64     0     0     0     0     0     0     0</w:t>
                            </w:r>
                          </w:p>
                          <w:p w14:paraId="0E5062B7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[19,]    0    0    0    0    0    0    0    0    0     0     0     0     0     0    46   130   183   253   253   207     2     0     0     0     0     0     0     0</w:t>
                            </w:r>
                          </w:p>
                          <w:p w14:paraId="3CE7BBD4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[20,]    0    0    0    0    0    0    0    0    0     0     0     0    39   148   229   253   253   253   250   182     0     0     0     0     0     0     0     0</w:t>
                            </w:r>
                          </w:p>
                          <w:p w14:paraId="211D9A72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[21,]    0    0    0    0    0    0    0    0    0     0    24   114   221   253   253   253   253   201    78     0     0     0     0     0     0     0     0     0</w:t>
                            </w:r>
                          </w:p>
                          <w:p w14:paraId="07BAC682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[22,]    0    0    0    0    0    0    0    0   23    66   213   253   253   253   253   198    81     2     0     0     0     0     0     0     0     0     0     0</w:t>
                            </w:r>
                          </w:p>
                          <w:p w14:paraId="235E1A75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[23,]    0    0    0    0    0    0   18  171  219   253   253   253   253   195    80     9     0     0     0     0     0     0     0     0     0     0     0     0</w:t>
                            </w:r>
                          </w:p>
                          <w:p w14:paraId="6C29BAF1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[24,]    0    0    0    0   55  172  226  253  253   253   253   244   133    11     0     0     0     0     0     0     0     0     0     0     0     0     0     0</w:t>
                            </w:r>
                          </w:p>
                          <w:p w14:paraId="17F5917C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[25,]    0    0    0    0  136  253  253  253  212   135   132    16     0     0     0     0     0     0     0     0     0     0     0     0     0     0     0     0</w:t>
                            </w:r>
                          </w:p>
                          <w:p w14:paraId="42DB051C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[26,]    0    0    0    0    0    0    0    0    0     0     0     0     0     0     0     0     0     0     0     0     0     0     0     0     0     0     0     0</w:t>
                            </w:r>
                          </w:p>
                          <w:p w14:paraId="675FCC73" w14:textId="77777777" w:rsidR="00054CB2" w:rsidRPr="00E44D00" w:rsidRDefault="00054CB2" w:rsidP="005B191C">
                            <w:pPr>
                              <w:pStyle w:val="QT3"/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[27,]    0    0    0    0    0    0    0    0    0     0     0     0     0     0     0     0     0     0     0     0     0     0     0     0     0     0     0     0</w:t>
                            </w:r>
                          </w:p>
                          <w:p w14:paraId="61334A57" w14:textId="77777777" w:rsidR="00054CB2" w:rsidRPr="00E44D00" w:rsidRDefault="00054CB2" w:rsidP="005B191C">
                            <w:pPr>
                              <w:pStyle w:val="QT3"/>
                              <w:rPr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</w:pPr>
                            <w:r w:rsidRPr="00E44D00">
                              <w:rPr>
                                <w:rStyle w:val="gnkrckgcgsb"/>
                                <w:color w:val="000000"/>
                                <w:w w:val="80"/>
                                <w:sz w:val="14"/>
                                <w:szCs w:val="14"/>
                                <w:bdr w:val="none" w:sz="0" w:space="0" w:color="auto" w:frame="1"/>
                              </w:rPr>
                              <w:t>[28,]    0    0    0    0    0    0    0    0    0     0     0     0     0     0     0     0     0     0     0     0     0     0     0     0     0     0     0     0</w:t>
                            </w:r>
                          </w:p>
                          <w:p w14:paraId="07B7E166" w14:textId="77777777" w:rsidR="00054CB2" w:rsidRDefault="00054CB2" w:rsidP="005B191C">
                            <w:r>
                              <w:t xml:space="preserve"> </w:t>
                            </w:r>
                            <w:r>
                              <w:br w:type="page"/>
                            </w:r>
                          </w:p>
                          <w:p w14:paraId="344EA7D9" w14:textId="77777777" w:rsidR="00054CB2" w:rsidRDefault="00054CB2" w:rsidP="005B191C"/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8AF57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73.5pt;margin-top:6.15pt;width:568.9pt;height:334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" fillcolor="white [3201]" stroked="f" strokeweight=".5pt">
                <v:textbox inset="0,,0">
                  <w:txbxContent>
                    <w:p w14:paraId="33056390" w14:textId="377874B5" w:rsidR="00054CB2" w:rsidRPr="00E44D00" w:rsidRDefault="00054CB2" w:rsidP="005B191C">
                      <w:pPr>
                        <w:pStyle w:val="QT3"/>
                        <w:rPr>
                          <w:rStyle w:val="gnkrckgcmrb"/>
                          <w:sz w:val="20"/>
                          <w:szCs w:val="20"/>
                        </w:rPr>
                      </w:pPr>
                      <w:r w:rsidRPr="00E44D00">
                        <w:rPr>
                          <w:rStyle w:val="gnkrckgcmsb"/>
                          <w:sz w:val="16"/>
                          <w:szCs w:val="16"/>
                        </w:rPr>
                        <w:t>&gt;</w:t>
                      </w:r>
                      <w:r w:rsidRPr="00E44D00">
                        <w:rPr>
                          <w:rStyle w:val="gnkrckgcmsb"/>
                          <w:sz w:val="20"/>
                          <w:szCs w:val="20"/>
                        </w:rPr>
                        <w:t xml:space="preserve"> </w:t>
                      </w:r>
                      <w:r w:rsidR="007124EB">
                        <w:rPr>
                          <w:rStyle w:val="gnkrckgcmrb"/>
                          <w:sz w:val="20"/>
                          <w:szCs w:val="20"/>
                        </w:rPr>
                        <w:t>ziffern</w:t>
                      </w:r>
                      <w:r w:rsidRPr="00E44D00">
                        <w:rPr>
                          <w:rStyle w:val="gnkrckgcmrb"/>
                          <w:sz w:val="20"/>
                          <w:szCs w:val="20"/>
                        </w:rPr>
                        <w:t>[1,,]</w:t>
                      </w:r>
                    </w:p>
                    <w:p w14:paraId="70C9508B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     [,1] [,2] [,3] [,4] [,5] [,6] [,7] [,8] [,9] [,10] [,11] [,12] [,13] [,14] [,15] [,16] [,17] [,18] [,19] [,20] [,21] [,22] [,23] [,24] [,25] [,26] [,27] [,28]</w:t>
                      </w:r>
                    </w:p>
                    <w:p w14:paraId="7623DE67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[1,]    0    0    0    0    0    0    0    0    0     0     0     0     0     0     0     0     0     0     0     0     0     0     0     0     0     0     0     0</w:t>
                      </w:r>
                    </w:p>
                    <w:p w14:paraId="591803A3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[2,]    0    0    0    0    0    0    0    0    0     0     0     0     0     0     0     0     0     0     0     0     0     0     0     0     0     0     0     0</w:t>
                      </w:r>
                    </w:p>
                    <w:p w14:paraId="0950658D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[3,]    0    0    0    0    0    0    0    0    0     0     0     0     0     0     0     0     0     0     0     0     0     0     0     0     0     0     0     0</w:t>
                      </w:r>
                    </w:p>
                    <w:p w14:paraId="6C5483D3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[4,]    0    0    0    0    0    0    0    0    0     0     0     0     0     0     0     0     0     0     0     0     0     0     0     0     0     0     0     0</w:t>
                      </w:r>
                    </w:p>
                    <w:p w14:paraId="015218F0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[5,]    0    0    0    0    0    0    0    0    0     0     0     0     0     0     0     0     0     0     0     0     0     0     0     0     0     0     0     0</w:t>
                      </w:r>
                    </w:p>
                    <w:p w14:paraId="4593563A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[6,]    0    0    0    0    0    0    0    0    0     0     0     0     3    18    18    18   126   136   175    26   166   255   247   127     0     0     0     0</w:t>
                      </w:r>
                    </w:p>
                    <w:p w14:paraId="405FBAE6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[7,]    0    0    0    0    0    0    0    0   30    36    94   154   170   253   253   253   253   253   225   172   253   242   195    64     0     0     0     0</w:t>
                      </w:r>
                    </w:p>
                    <w:p w14:paraId="3391E7F7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[8,]    0    0    0    0    0    0    0   49  238   253   253   253   253   253   253   253   253   251    93    82    82    56    39     0     0     0     0     0</w:t>
                      </w:r>
                    </w:p>
                    <w:p w14:paraId="7F7CC379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 xml:space="preserve"> [9,]    0    0    0    0    0    0    0   18  219   253   253   253   253   253   198   182   247   241     0     0     0     0     0     0     0     0     0     0</w:t>
                      </w:r>
                    </w:p>
                    <w:p w14:paraId="7063E381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[10,]    0    0    0    0    0    0    0    0   80   156   107   253   253   205    11     0    43   154     0     0     0     0     0     0     0     0     0     0</w:t>
                      </w:r>
                    </w:p>
                    <w:p w14:paraId="431BB117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[11,]    0    0    0    0    0    0    0    0    0    14     1   154   253    90     0     0     0     0     0     0     0     0     0     0     0     0     0     0</w:t>
                      </w:r>
                    </w:p>
                    <w:p w14:paraId="1865A87C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[12,]    0    0    0    0    0    0    0    0    0     0     0   139   253   190     2     0     0     0     0     0     0     0     0     0     0     0     0     0</w:t>
                      </w:r>
                    </w:p>
                    <w:p w14:paraId="0EFD4A75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[13,]    0    0    0    0    0    0    0    0    0     0     0    11   190   253    70     0     0     0     0     0     0     0     0     0     0     0     0     0</w:t>
                      </w:r>
                    </w:p>
                    <w:p w14:paraId="261E20D4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[14,]    0    0    0    0    0    0    0    0    0     0     0     0    35   241   225   160   108     1     0     0     0     0     0     0     0     0     0     0</w:t>
                      </w:r>
                    </w:p>
                    <w:p w14:paraId="6CDE32F0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[15,]    0    0    0    0    0    0    0    0    0     0     0     0     0    81   240   253   253   119    25     0     0     0     0     0     0     0     0     0</w:t>
                      </w:r>
                    </w:p>
                    <w:p w14:paraId="23551DCC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[16,]    0    0    0    0    0    0    0    0    0     0     0     0     0     0    45   186   253   253   150    27     0     0     0     0     0     0     0     0</w:t>
                      </w:r>
                    </w:p>
                    <w:p w14:paraId="1364D149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[17,]    0    0    0    0    0    0    0    0    0     0     0     0     0     0     0    16    93   252   253   187     0     0     0     0     0     0     0     0</w:t>
                      </w:r>
                    </w:p>
                    <w:p w14:paraId="1DBD9D83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[18,]    0    0    0    0    0    0    0    0    0     0     0     0     0     0     0     0     0   249   253   249    64     0     0     0     0     0     0     0</w:t>
                      </w:r>
                    </w:p>
                    <w:p w14:paraId="0E5062B7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[19,]    0    0    0    0    0    0    0    0    0     0     0     0     0     0    46   130   183   253   253   207     2     0     0     0     0     0     0     0</w:t>
                      </w:r>
                    </w:p>
                    <w:p w14:paraId="3CE7BBD4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[20,]    0    0    0    0    0    0    0    0    0     0     0     0    39   148   229   253   253   253   250   182     0     0     0     0     0     0     0     0</w:t>
                      </w:r>
                    </w:p>
                    <w:p w14:paraId="211D9A72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[21,]    0    0    0    0    0    0    0    0    0     0    24   114   221   253   253   253   253   201    78     0     0     0     0     0     0     0     0     0</w:t>
                      </w:r>
                    </w:p>
                    <w:p w14:paraId="07BAC682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[22,]    0    0    0    0    0    0    0    0   23    66   213   253   253   253   253   198    81     2     0     0     0     0     0     0     0     0     0     0</w:t>
                      </w:r>
                    </w:p>
                    <w:p w14:paraId="235E1A75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[23,]    0    0    0    0    0    0   18  171  219   253   253   253   253   195    80     9     0     0     0     0     0     0     0     0     0     0     0     0</w:t>
                      </w:r>
                    </w:p>
                    <w:p w14:paraId="6C29BAF1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[24,]    0    0    0    0   55  172  226  253  253   253   253   244   133    11     0     0     0     0     0     0     0     0     0     0     0     0     0     0</w:t>
                      </w:r>
                    </w:p>
                    <w:p w14:paraId="17F5917C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[25,]    0    0    0    0  136  253  253  253  212   135   132    16     0     0     0     0     0     0     0     0     0     0     0     0     0     0     0     0</w:t>
                      </w:r>
                    </w:p>
                    <w:p w14:paraId="42DB051C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[26,]    0    0    0    0    0    0    0    0    0     0     0     0     0     0     0     0     0     0     0     0     0     0     0     0     0     0     0     0</w:t>
                      </w:r>
                    </w:p>
                    <w:p w14:paraId="675FCC73" w14:textId="77777777" w:rsidR="00054CB2" w:rsidRPr="00E44D00" w:rsidRDefault="00054CB2" w:rsidP="005B191C">
                      <w:pPr>
                        <w:pStyle w:val="QT3"/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[27,]    0    0    0    0    0    0    0    0    0     0     0     0     0     0     0     0     0     0     0     0     0     0     0     0     0     0     0     0</w:t>
                      </w:r>
                    </w:p>
                    <w:p w14:paraId="61334A57" w14:textId="77777777" w:rsidR="00054CB2" w:rsidRPr="00E44D00" w:rsidRDefault="00054CB2" w:rsidP="005B191C">
                      <w:pPr>
                        <w:pStyle w:val="QT3"/>
                        <w:rPr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</w:pPr>
                      <w:r w:rsidRPr="00E44D00">
                        <w:rPr>
                          <w:rStyle w:val="gnkrckgcgsb"/>
                          <w:color w:val="000000"/>
                          <w:w w:val="80"/>
                          <w:sz w:val="14"/>
                          <w:szCs w:val="14"/>
                          <w:bdr w:val="none" w:sz="0" w:space="0" w:color="auto" w:frame="1"/>
                        </w:rPr>
                        <w:t>[28,]    0    0    0    0    0    0    0    0    0     0     0     0     0     0     0     0     0     0     0     0     0     0     0     0     0     0     0     0</w:t>
                      </w:r>
                    </w:p>
                    <w:p w14:paraId="07B7E166" w14:textId="77777777" w:rsidR="00054CB2" w:rsidRDefault="00054CB2" w:rsidP="005B191C">
                      <w:r>
                        <w:t xml:space="preserve"> </w:t>
                      </w:r>
                      <w:r>
                        <w:br w:type="page"/>
                      </w:r>
                    </w:p>
                    <w:p w14:paraId="344EA7D9" w14:textId="77777777" w:rsidR="00054CB2" w:rsidRDefault="00054CB2" w:rsidP="005B191C"/>
                  </w:txbxContent>
                </v:textbox>
              </v:shape>
            </w:pict>
          </mc:Fallback>
        </mc:AlternateContent>
      </w:r>
      <w:r w:rsidR="00E07B57">
        <w:t>Als Nächstes wollen wir die Daten des ersten Bilds ausgeben:</w:t>
      </w:r>
    </w:p>
    <w:p w14:paraId="7116B713" w14:textId="3548929B" w:rsidR="002756F1" w:rsidRDefault="002756F1">
      <w:pPr>
        <w:spacing w:after="0"/>
      </w:pPr>
    </w:p>
    <w:p w14:paraId="4D4AC428" w14:textId="514AEF73" w:rsidR="002756F1" w:rsidRDefault="002756F1">
      <w:pPr>
        <w:spacing w:after="0"/>
      </w:pPr>
    </w:p>
    <w:p w14:paraId="42D0EB77" w14:textId="0E1B2013" w:rsidR="002756F1" w:rsidRDefault="002756F1">
      <w:pPr>
        <w:spacing w:after="0"/>
      </w:pPr>
    </w:p>
    <w:p w14:paraId="256877B9" w14:textId="53C713B6" w:rsidR="002756F1" w:rsidRDefault="002756F1">
      <w:pPr>
        <w:spacing w:after="0"/>
      </w:pPr>
    </w:p>
    <w:p w14:paraId="174C1412" w14:textId="4F977E93" w:rsidR="002756F1" w:rsidRDefault="002756F1">
      <w:pPr>
        <w:spacing w:after="0"/>
      </w:pPr>
    </w:p>
    <w:p w14:paraId="5B01A4B0" w14:textId="7D203230" w:rsidR="002756F1" w:rsidRDefault="002756F1">
      <w:pPr>
        <w:spacing w:after="0"/>
      </w:pPr>
    </w:p>
    <w:p w14:paraId="3269B23B" w14:textId="77E58553" w:rsidR="002756F1" w:rsidRDefault="002756F1">
      <w:pPr>
        <w:spacing w:after="0"/>
      </w:pPr>
    </w:p>
    <w:p w14:paraId="3B38A81B" w14:textId="7F66F1F9" w:rsidR="002756F1" w:rsidRDefault="002756F1">
      <w:pPr>
        <w:spacing w:after="0"/>
      </w:pPr>
    </w:p>
    <w:p w14:paraId="23949CE8" w14:textId="77777777" w:rsidR="002756F1" w:rsidRDefault="002756F1">
      <w:pPr>
        <w:spacing w:after="0"/>
      </w:pPr>
    </w:p>
    <w:p w14:paraId="653AE625" w14:textId="444B0C4B" w:rsidR="002756F1" w:rsidRDefault="002756F1">
      <w:pPr>
        <w:spacing w:after="0"/>
      </w:pPr>
    </w:p>
    <w:p w14:paraId="687572B7" w14:textId="34A1EE25" w:rsidR="002756F1" w:rsidRDefault="002756F1">
      <w:pPr>
        <w:spacing w:after="0"/>
      </w:pPr>
    </w:p>
    <w:p w14:paraId="02FC8130" w14:textId="026344AB" w:rsidR="002756F1" w:rsidRDefault="002756F1">
      <w:pPr>
        <w:spacing w:after="0"/>
      </w:pPr>
    </w:p>
    <w:p w14:paraId="354E0B1F" w14:textId="4959A190" w:rsidR="002756F1" w:rsidRDefault="002756F1">
      <w:pPr>
        <w:spacing w:after="0"/>
      </w:pPr>
    </w:p>
    <w:p w14:paraId="781BFE11" w14:textId="49832ECB" w:rsidR="002756F1" w:rsidRDefault="002756F1">
      <w:pPr>
        <w:spacing w:after="0"/>
      </w:pPr>
    </w:p>
    <w:p w14:paraId="5B1187C8" w14:textId="59E43754" w:rsidR="002756F1" w:rsidRDefault="002756F1">
      <w:pPr>
        <w:spacing w:after="0"/>
      </w:pPr>
    </w:p>
    <w:p w14:paraId="232B7519" w14:textId="2C292C48" w:rsidR="002756F1" w:rsidRDefault="002756F1">
      <w:pPr>
        <w:spacing w:after="0"/>
      </w:pPr>
    </w:p>
    <w:p w14:paraId="1CFF8EE2" w14:textId="7395E39D" w:rsidR="002756F1" w:rsidRDefault="002756F1">
      <w:pPr>
        <w:spacing w:after="0"/>
      </w:pPr>
    </w:p>
    <w:p w14:paraId="584A03B5" w14:textId="52F1A839" w:rsidR="002756F1" w:rsidRDefault="002756F1">
      <w:pPr>
        <w:spacing w:after="0"/>
      </w:pPr>
    </w:p>
    <w:p w14:paraId="52A18E2C" w14:textId="685AA1E0" w:rsidR="002756F1" w:rsidRDefault="002756F1">
      <w:pPr>
        <w:spacing w:after="0"/>
      </w:pPr>
    </w:p>
    <w:p w14:paraId="7801055C" w14:textId="1597A7BA" w:rsidR="002756F1" w:rsidRDefault="002756F1">
      <w:pPr>
        <w:spacing w:after="0"/>
      </w:pPr>
    </w:p>
    <w:p w14:paraId="279E119C" w14:textId="01EE04B0" w:rsidR="002756F1" w:rsidRDefault="002756F1">
      <w:pPr>
        <w:spacing w:after="0"/>
      </w:pPr>
    </w:p>
    <w:p w14:paraId="23367E0D" w14:textId="09B74AB4" w:rsidR="002756F1" w:rsidRDefault="002756F1">
      <w:pPr>
        <w:spacing w:after="0"/>
      </w:pPr>
    </w:p>
    <w:p w14:paraId="57B9916A" w14:textId="22107558" w:rsidR="002756F1" w:rsidRDefault="002756F1">
      <w:pPr>
        <w:spacing w:after="0"/>
      </w:pPr>
    </w:p>
    <w:p w14:paraId="6C72876F" w14:textId="22869561" w:rsidR="002756F1" w:rsidRDefault="002756F1">
      <w:pPr>
        <w:spacing w:after="0"/>
      </w:pPr>
    </w:p>
    <w:p w14:paraId="6DA2D6BC" w14:textId="7E0ED428" w:rsidR="002756F1" w:rsidRDefault="002756F1">
      <w:pPr>
        <w:spacing w:after="0"/>
      </w:pPr>
    </w:p>
    <w:p w14:paraId="5D02BCC0" w14:textId="4B13E130" w:rsidR="00C47BDA" w:rsidRPr="00C47BDA" w:rsidRDefault="00B833B0" w:rsidP="00B16743">
      <w:r>
        <w:t xml:space="preserve">Es ist in R nicht schwer, </w:t>
      </w:r>
      <w:r w:rsidR="00C47BDA">
        <w:t>einzelne</w:t>
      </w:r>
      <w:r>
        <w:t xml:space="preserve"> Bilder anzuzeige</w:t>
      </w:r>
      <w:r w:rsidR="00C47BDA">
        <w:t>n. Mi</w:t>
      </w:r>
      <w:r w:rsidR="00A65675">
        <w:t>t</w:t>
      </w:r>
      <w:r w:rsidR="00C47BDA">
        <w:t xml:space="preserve">hilfe der Funktion </w:t>
      </w:r>
      <w:r w:rsidR="00C47BDA">
        <w:rPr>
          <w:rStyle w:val="QWordZchn"/>
        </w:rPr>
        <w:t>as.raster()</w:t>
      </w:r>
      <w:r w:rsidR="00C47BDA" w:rsidRPr="00C47BDA">
        <w:t xml:space="preserve"> </w:t>
      </w:r>
      <w:r w:rsidR="00C47BDA">
        <w:t xml:space="preserve">können Bilddaten in ein </w:t>
      </w:r>
      <w:r w:rsidR="00A65675">
        <w:t xml:space="preserve">entsprechendes </w:t>
      </w:r>
      <w:r w:rsidR="00C47BDA">
        <w:t>Raster-Objekt umgewandelt werden</w:t>
      </w:r>
      <w:r w:rsidR="00A65675">
        <w:t xml:space="preserve">, das mit </w:t>
      </w:r>
      <w:r w:rsidR="00C47BDA">
        <w:t xml:space="preserve">der Funktion </w:t>
      </w:r>
      <w:r w:rsidR="00C47BDA" w:rsidRPr="00C47BDA">
        <w:rPr>
          <w:rStyle w:val="QWordZchn"/>
        </w:rPr>
        <w:t>plot(</w:t>
      </w:r>
      <w:r w:rsidR="00A65675">
        <w:rPr>
          <w:rStyle w:val="QWordZchn"/>
        </w:rPr>
        <w:t>)</w:t>
      </w:r>
      <w:r w:rsidR="00A65675" w:rsidRPr="00A65675">
        <w:t xml:space="preserve"> </w:t>
      </w:r>
      <w:r w:rsidR="00A65675">
        <w:t>angezeigt werden kann:</w:t>
      </w:r>
      <w:r w:rsidR="00A65675">
        <w:rPr>
          <w:rStyle w:val="QWordZchn"/>
        </w:rPr>
        <w:t xml:space="preserve"> </w:t>
      </w:r>
    </w:p>
    <w:p w14:paraId="3ABE1EBA" w14:textId="4192E574" w:rsidR="00B833B0" w:rsidRPr="00B833B0" w:rsidRDefault="00B833B0" w:rsidP="00B833B0">
      <w:pPr>
        <w:pStyle w:val="QT3"/>
      </w:pPr>
      <w:r w:rsidRPr="00B833B0">
        <w:t>&gt; plot(as.raster(</w:t>
      </w:r>
      <w:r w:rsidR="007124EB">
        <w:t>ziffern</w:t>
      </w:r>
      <w:r w:rsidRPr="00B833B0">
        <w:t>[1,,], max = 255))</w:t>
      </w:r>
    </w:p>
    <w:p w14:paraId="052AD328" w14:textId="098A36E2" w:rsidR="003D31CE" w:rsidRPr="00C47BDA" w:rsidRDefault="00B833B0" w:rsidP="00C47BDA">
      <w:pPr>
        <w:pStyle w:val="QT3"/>
        <w:rPr>
          <w:color w:val="000000"/>
        </w:rPr>
      </w:pPr>
      <w:r w:rsidRPr="00B833B0">
        <w:t>&gt; plot(as.raster(</w:t>
      </w:r>
      <w:r w:rsidR="007124EB">
        <w:t>ziffern</w:t>
      </w:r>
      <w:r w:rsidRPr="00B833B0">
        <w:t>[2,,], max = 255))</w:t>
      </w:r>
    </w:p>
    <w:p w14:paraId="6DB8C8C8" w14:textId="347D2B2C" w:rsidR="003D31CE" w:rsidRDefault="003D31CE" w:rsidP="00B16743">
      <w:pPr>
        <w:rPr>
          <w:noProof/>
        </w:rPr>
      </w:pPr>
      <w:r>
        <w:rPr>
          <w:noProof/>
        </w:rPr>
        <w:drawing>
          <wp:inline distT="0" distB="0" distL="0" distR="0" wp14:anchorId="1C1FDAD8" wp14:editId="47639739">
            <wp:extent cx="1080000" cy="1081905"/>
            <wp:effectExtent l="19050" t="19050" r="25400" b="2349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nist1b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E14B8" wp14:editId="42EFC563">
            <wp:extent cx="1080000" cy="1081905"/>
            <wp:effectExtent l="19050" t="19050" r="25400" b="2349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nist2b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799EC5" w14:textId="7BBB08B9" w:rsidR="003D31CE" w:rsidRDefault="00A65675" w:rsidP="00B16743">
      <w:pPr>
        <w:rPr>
          <w:noProof/>
        </w:rPr>
      </w:pPr>
      <w:r>
        <w:rPr>
          <w:noProof/>
        </w:rPr>
        <w:t>Das erste Bild zeigt die Ziffer 5, während das zweite die Ziffer 0 darstellt. Wie erhält man die folgenden zwei Bilder?</w:t>
      </w:r>
    </w:p>
    <w:p w14:paraId="54F2C64C" w14:textId="77777777" w:rsidR="002756F1" w:rsidRDefault="003D31CE" w:rsidP="00B16743">
      <w:pPr>
        <w:rPr>
          <w:noProof/>
        </w:rPr>
      </w:pPr>
      <w:r>
        <w:rPr>
          <w:noProof/>
        </w:rPr>
        <w:drawing>
          <wp:inline distT="0" distB="0" distL="0" distR="0" wp14:anchorId="3F65EB0E" wp14:editId="49DF0675">
            <wp:extent cx="1080000" cy="1081905"/>
            <wp:effectExtent l="19050" t="19050" r="25400" b="2349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nist1w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47BDA">
        <w:rPr>
          <w:noProof/>
        </w:rPr>
        <w:drawing>
          <wp:inline distT="0" distB="0" distL="0" distR="0" wp14:anchorId="32841342" wp14:editId="0B7D5A4A">
            <wp:extent cx="1080000" cy="1081905"/>
            <wp:effectExtent l="19050" t="19050" r="25400" b="2349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nist2w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F3CF5" w14:textId="6FB02E72" w:rsidR="003D31CE" w:rsidRDefault="007400A6" w:rsidP="00B16743">
      <w:pPr>
        <w:rPr>
          <w:noProof/>
        </w:rPr>
      </w:pPr>
      <w:r>
        <w:rPr>
          <w:noProof/>
        </w:rPr>
        <w:t xml:space="preserve">Die Anwort ist einfach. </w:t>
      </w:r>
      <w:r w:rsidR="00A65675">
        <w:rPr>
          <w:noProof/>
        </w:rPr>
        <w:t>Dank Recycling kann man schreiben:</w:t>
      </w:r>
    </w:p>
    <w:p w14:paraId="101C907A" w14:textId="2ECC29F5" w:rsidR="007400A6" w:rsidRPr="007400A6" w:rsidRDefault="007400A6" w:rsidP="007400A6">
      <w:pPr>
        <w:pStyle w:val="QT3"/>
      </w:pPr>
      <w:r w:rsidRPr="007400A6">
        <w:t>&gt; plot(as.raster(255-</w:t>
      </w:r>
      <w:r w:rsidR="007124EB">
        <w:t>ziffern</w:t>
      </w:r>
      <w:r w:rsidRPr="007400A6">
        <w:t>[1,,], max = 255))</w:t>
      </w:r>
    </w:p>
    <w:p w14:paraId="32DF4E32" w14:textId="2CF542E5" w:rsidR="007400A6" w:rsidRPr="007400A6" w:rsidRDefault="007400A6" w:rsidP="007400A6">
      <w:pPr>
        <w:pStyle w:val="QT3"/>
        <w:rPr>
          <w:color w:val="000000"/>
        </w:rPr>
      </w:pPr>
      <w:r w:rsidRPr="007400A6">
        <w:t>&gt; plot(as.raster(255-</w:t>
      </w:r>
      <w:r w:rsidR="007124EB">
        <w:t>ziffern</w:t>
      </w:r>
      <w:r w:rsidRPr="007400A6">
        <w:t>[2,,], max = 255))</w:t>
      </w:r>
    </w:p>
    <w:p w14:paraId="7F72DCAA" w14:textId="68E50B2A" w:rsidR="00DE0A68" w:rsidRPr="00DA48B4" w:rsidRDefault="00DE0A68" w:rsidP="00DE0A68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74886642" w14:textId="77777777" w:rsidR="00DE0A68" w:rsidRPr="00DA48B4" w:rsidRDefault="00DE0A68" w:rsidP="00DE0A68">
      <w:pPr>
        <w:pStyle w:val="AufzhlMarkiert"/>
        <w:spacing w:after="240"/>
      </w:pPr>
      <w:r>
        <w:t>Matrix = Vektor + Attribut „dim“</w:t>
      </w:r>
    </w:p>
    <w:p w14:paraId="2FC7DF99" w14:textId="77777777" w:rsidR="00DE0A68" w:rsidRPr="00423EA0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423EA0">
        <w:rPr>
          <w:rFonts w:ascii="Consolas" w:hAnsi="Consolas"/>
          <w:lang w:val="en-US"/>
        </w:rPr>
        <w:t>matrix(</w:t>
      </w:r>
      <w:r w:rsidRPr="00423EA0">
        <w:rPr>
          <w:rFonts w:ascii="Consolas" w:hAnsi="Consolas"/>
          <w:sz w:val="18"/>
          <w:szCs w:val="18"/>
          <w:lang w:val="en-US"/>
        </w:rPr>
        <w:t>data = NA, nrow = 1, ncol = 1, byrow = FALSE, dimnames = NULL</w:t>
      </w:r>
      <w:r w:rsidRPr="00423EA0">
        <w:rPr>
          <w:rFonts w:ascii="Consolas" w:hAnsi="Consolas"/>
          <w:lang w:val="en-US"/>
        </w:rPr>
        <w:t>)</w:t>
      </w:r>
    </w:p>
    <w:p w14:paraId="21D9C088" w14:textId="77777777" w:rsidR="00DE0A68" w:rsidRPr="00EE2768" w:rsidRDefault="00DE0A68" w:rsidP="00DE0A68">
      <w:pPr>
        <w:pStyle w:val="AufzhlMarkiert"/>
        <w:widowControl w:val="0"/>
        <w:spacing w:after="240"/>
        <w:rPr>
          <w:rFonts w:ascii="Consolas" w:hAnsi="Consolas"/>
        </w:rPr>
      </w:pPr>
      <w:r>
        <w:rPr>
          <w:rFonts w:ascii="Consolas" w:hAnsi="Consolas"/>
        </w:rPr>
        <w:t>cbind</w:t>
      </w:r>
      <w:r w:rsidRPr="00EE2768">
        <w:rPr>
          <w:rFonts w:ascii="Consolas" w:hAnsi="Consolas"/>
        </w:rPr>
        <w:t>()</w:t>
      </w:r>
      <w:r>
        <w:rPr>
          <w:rFonts w:ascii="Consolas" w:hAnsi="Consolas"/>
        </w:rPr>
        <w:t>, rbind</w:t>
      </w:r>
      <w:r w:rsidRPr="00EE2768">
        <w:rPr>
          <w:rFonts w:ascii="Consolas" w:hAnsi="Consolas"/>
        </w:rPr>
        <w:t>()</w:t>
      </w:r>
    </w:p>
    <w:p w14:paraId="39BBF3FA" w14:textId="77777777" w:rsidR="00DE0A68" w:rsidRPr="00EE2768" w:rsidRDefault="00DE0A68" w:rsidP="00DE0A68">
      <w:pPr>
        <w:pStyle w:val="AufzhlMarkiert"/>
        <w:widowControl w:val="0"/>
        <w:spacing w:after="240"/>
        <w:rPr>
          <w:rFonts w:ascii="Consolas" w:hAnsi="Consolas"/>
        </w:rPr>
      </w:pPr>
      <w:r>
        <w:rPr>
          <w:rFonts w:ascii="Consolas" w:hAnsi="Consolas"/>
        </w:rPr>
        <w:t>dim</w:t>
      </w:r>
      <w:r w:rsidRPr="00EE2768">
        <w:rPr>
          <w:rFonts w:ascii="Consolas" w:hAnsi="Consolas"/>
        </w:rPr>
        <w:t>()</w:t>
      </w:r>
      <w:r>
        <w:rPr>
          <w:rFonts w:ascii="Consolas" w:hAnsi="Consolas"/>
        </w:rPr>
        <w:t>, nrow(), ncol()</w:t>
      </w:r>
    </w:p>
    <w:p w14:paraId="7A8B9E1A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F[2,], F[,3], F[2:3, 3:5], …</w:t>
      </w:r>
    </w:p>
    <w:p w14:paraId="593D34F1" w14:textId="58223876" w:rsidR="00DE0A6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Drop</w:t>
      </w:r>
      <w:r w:rsidR="00C66D1C">
        <w:rPr>
          <w:rFonts w:ascii="Consolas" w:hAnsi="Consolas"/>
          <w:lang w:val="en-US"/>
        </w:rPr>
        <w:t xml:space="preserve"> = FALSE</w:t>
      </w:r>
    </w:p>
    <w:p w14:paraId="1C24F82A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colnames(), rownames()</w:t>
      </w:r>
    </w:p>
    <w:p w14:paraId="51512B57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DF1966">
        <w:rPr>
          <w:rFonts w:ascii="Consolas" w:hAnsi="Consolas"/>
          <w:lang w:val="en-US"/>
        </w:rPr>
        <w:t xml:space="preserve">colSums(), rowSums(), colMeans(), rowMeans() </w:t>
      </w:r>
    </w:p>
    <w:p w14:paraId="31F87868" w14:textId="77777777" w:rsidR="00DE0A68" w:rsidRPr="00DF1966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2*A, A+B, A*B, </w:t>
      </w:r>
      <w:r w:rsidRPr="00DF1966">
        <w:rPr>
          <w:rFonts w:ascii="Consolas" w:hAnsi="Consolas"/>
          <w:lang w:val="en-US"/>
        </w:rPr>
        <w:t>A %*% B</w:t>
      </w:r>
    </w:p>
    <w:p w14:paraId="242FF26B" w14:textId="77777777" w:rsidR="00DE0A68" w:rsidRPr="00DF1966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DF1966">
        <w:rPr>
          <w:rFonts w:ascii="Consolas" w:hAnsi="Consolas"/>
          <w:lang w:val="en-US"/>
        </w:rPr>
        <w:t xml:space="preserve">t() </w:t>
      </w:r>
    </w:p>
    <w:p w14:paraId="5E73B508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DF1966">
        <w:rPr>
          <w:rFonts w:ascii="Consolas" w:hAnsi="Consolas"/>
          <w:lang w:val="en-US"/>
        </w:rPr>
        <w:t xml:space="preserve">det()  </w:t>
      </w:r>
    </w:p>
    <w:p w14:paraId="17F4DCA9" w14:textId="77777777" w:rsidR="00DE0A68" w:rsidRPr="00DF1966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as.matrix()</w:t>
      </w:r>
    </w:p>
    <w:p w14:paraId="27C1F053" w14:textId="77777777" w:rsidR="00DE0A68" w:rsidRPr="00AE7C98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DF1966">
        <w:rPr>
          <w:rFonts w:ascii="Consolas" w:hAnsi="Consolas"/>
          <w:lang w:val="en-US"/>
        </w:rPr>
        <w:t>solve(A), solve(A,b)</w:t>
      </w:r>
    </w:p>
    <w:p w14:paraId="562D6B14" w14:textId="77777777" w:rsidR="00DE0A68" w:rsidRPr="00DF1966" w:rsidRDefault="00DE0A68" w:rsidP="00DE0A68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 w:rsidRPr="00DF1966">
        <w:rPr>
          <w:rFonts w:ascii="Consolas" w:hAnsi="Consolas"/>
          <w:lang w:val="en-US"/>
        </w:rPr>
        <w:t>eigen()</w:t>
      </w:r>
    </w:p>
    <w:p w14:paraId="2771D0AF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</w:rPr>
      </w:pPr>
      <w:r>
        <w:rPr>
          <w:rFonts w:ascii="Consolas" w:hAnsi="Consolas"/>
        </w:rPr>
        <w:t>round()</w:t>
      </w:r>
    </w:p>
    <w:p w14:paraId="545F8B10" w14:textId="77777777" w:rsidR="00DE0A68" w:rsidRDefault="00DE0A68" w:rsidP="00DE0A68">
      <w:pPr>
        <w:pStyle w:val="AufzhlMarkiert"/>
        <w:widowControl w:val="0"/>
        <w:spacing w:after="240"/>
        <w:rPr>
          <w:rFonts w:ascii="Consolas" w:hAnsi="Consolas"/>
        </w:rPr>
      </w:pPr>
      <w:r>
        <w:rPr>
          <w:rFonts w:ascii="Consolas" w:hAnsi="Consolas"/>
        </w:rPr>
        <w:t>apply()</w:t>
      </w:r>
    </w:p>
    <w:p w14:paraId="7066B535" w14:textId="31E3B0A8" w:rsidR="00DE0A68" w:rsidRDefault="00B16743" w:rsidP="00B16743">
      <w:pPr>
        <w:pStyle w:val="AufzhlMarkiert"/>
        <w:widowControl w:val="0"/>
        <w:spacing w:after="240"/>
        <w:rPr>
          <w:rFonts w:ascii="Consolas" w:hAnsi="Consolas"/>
        </w:rPr>
      </w:pPr>
      <w:r w:rsidRPr="00B16743">
        <w:rPr>
          <w:rFonts w:ascii="Consolas" w:hAnsi="Consolas"/>
        </w:rPr>
        <w:t>array(data = NA, dim = length(data), dimnames = NULL)</w:t>
      </w:r>
    </w:p>
    <w:p w14:paraId="06FCEA10" w14:textId="57AC522F" w:rsidR="00C66D1C" w:rsidRPr="00C66D1C" w:rsidRDefault="00C66D1C" w:rsidP="00B16743">
      <w:pPr>
        <w:pStyle w:val="AufzhlMarkiert"/>
        <w:widowControl w:val="0"/>
        <w:spacing w:after="240"/>
      </w:pPr>
      <w:r w:rsidRPr="00C66D1C">
        <w:rPr>
          <w:i/>
        </w:rPr>
        <w:t>N</w:t>
      </w:r>
      <w:r w:rsidRPr="00C66D1C">
        <w:t>-dimensionales Array</w:t>
      </w:r>
      <w:r>
        <w:t>, Tensoren, Achsen</w:t>
      </w:r>
    </w:p>
    <w:p w14:paraId="47A2F39F" w14:textId="78711145" w:rsidR="002756F1" w:rsidRDefault="002756F1" w:rsidP="00B16743">
      <w:pPr>
        <w:pStyle w:val="AufzhlMarkiert"/>
        <w:widowControl w:val="0"/>
        <w:spacing w:after="240"/>
        <w:rPr>
          <w:rStyle w:val="QWordZchn"/>
          <w:rFonts w:ascii="Times New Roman" w:hAnsi="Times New Roman"/>
        </w:rPr>
      </w:pPr>
      <w:r>
        <w:rPr>
          <w:rStyle w:val="QWordZchn"/>
        </w:rPr>
        <w:t>save</w:t>
      </w:r>
      <w:r w:rsidRPr="00DC1D37">
        <w:rPr>
          <w:rStyle w:val="QWordZchn"/>
        </w:rPr>
        <w:t>RDS</w:t>
      </w:r>
      <w:r w:rsidR="00C66D1C">
        <w:rPr>
          <w:rStyle w:val="QWordZchn"/>
        </w:rPr>
        <w:t>()</w:t>
      </w:r>
      <w:r>
        <w:rPr>
          <w:rStyle w:val="QWordZchn"/>
        </w:rPr>
        <w:t xml:space="preserve">, </w:t>
      </w:r>
      <w:r w:rsidRPr="00DC1D37">
        <w:rPr>
          <w:rStyle w:val="QWordZchn"/>
        </w:rPr>
        <w:t>readRDS</w:t>
      </w:r>
      <w:r>
        <w:rPr>
          <w:rStyle w:val="QWordZchn"/>
        </w:rPr>
        <w:t xml:space="preserve">(), </w:t>
      </w:r>
      <w:r w:rsidRPr="002756F1">
        <w:rPr>
          <w:rStyle w:val="QWordZchn"/>
          <w:rFonts w:ascii="Times New Roman" w:hAnsi="Times New Roman"/>
        </w:rPr>
        <w:t>Serialisierung</w:t>
      </w:r>
    </w:p>
    <w:p w14:paraId="79906FEE" w14:textId="77799AA9" w:rsidR="00C66D1C" w:rsidRPr="00C66D1C" w:rsidRDefault="00C66D1C" w:rsidP="00C66D1C">
      <w:pPr>
        <w:pStyle w:val="AufzhlMarkiert"/>
        <w:widowControl w:val="0"/>
        <w:spacing w:after="24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plot</w:t>
      </w:r>
      <w:r w:rsidRPr="00DF1966">
        <w:rPr>
          <w:rFonts w:ascii="Consolas" w:hAnsi="Consolas"/>
          <w:lang w:val="en-US"/>
        </w:rPr>
        <w:t>()</w:t>
      </w:r>
      <w:r>
        <w:rPr>
          <w:rFonts w:ascii="Consolas" w:hAnsi="Consolas"/>
          <w:lang w:val="en-US"/>
        </w:rPr>
        <w:t>, as.raster()</w:t>
      </w:r>
    </w:p>
    <w:p w14:paraId="6FBF338F" w14:textId="77777777" w:rsidR="00DE0A68" w:rsidRPr="00E3393B" w:rsidRDefault="00DE0A68"/>
    <w:p w14:paraId="460F266A" w14:textId="77777777" w:rsidR="00A6051B" w:rsidRDefault="00A6051B" w:rsidP="00A6051B">
      <w:pPr>
        <w:pStyle w:val="berschrift2"/>
      </w:pPr>
      <w:bookmarkStart w:id="37" w:name="_Toc18233410"/>
      <w:bookmarkStart w:id="38" w:name="_Toc21086821"/>
      <w:r>
        <w:t>Übungen</w:t>
      </w:r>
      <w:bookmarkEnd w:id="37"/>
      <w:bookmarkEnd w:id="38"/>
    </w:p>
    <w:p w14:paraId="4E4198CF" w14:textId="67934587" w:rsidR="00A6051B" w:rsidRDefault="00A6051B" w:rsidP="00A6051B">
      <w:r>
        <w:t xml:space="preserve">Die Übungen für dieses Kapitel finden Sie </w:t>
      </w:r>
      <w:r w:rsidR="00CD1C20">
        <w:t xml:space="preserve">im </w:t>
      </w:r>
      <w:r>
        <w:t>Downloadbereich in d</w:t>
      </w:r>
      <w:r w:rsidR="00B123CA">
        <w:t>er Datei „jwRscript_ueb_Kapitel4</w:t>
      </w:r>
      <w:r>
        <w:t>x.pdf“.</w:t>
      </w:r>
    </w:p>
    <w:p w14:paraId="4590110B" w14:textId="77777777" w:rsidR="00A6051B" w:rsidRDefault="00A6051B" w:rsidP="00A6051B"/>
    <w:p w14:paraId="42EAB6A7" w14:textId="77777777" w:rsidR="00A6051B" w:rsidRDefault="00A6051B" w:rsidP="00A6051B"/>
    <w:p w14:paraId="546446EF" w14:textId="77777777" w:rsidR="00526C1C" w:rsidRPr="00C273A1" w:rsidRDefault="00526C1C" w:rsidP="0038130D"/>
    <w:sectPr w:rsidR="00526C1C" w:rsidRPr="00C273A1" w:rsidSect="004242F8">
      <w:headerReference w:type="default" r:id="rId26"/>
      <w:pgSz w:w="11907" w:h="16840" w:code="9"/>
      <w:pgMar w:top="1418" w:right="1701" w:bottom="1134" w:left="1701" w:header="567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2EF76B" w14:textId="77777777" w:rsidR="002820AE" w:rsidRDefault="002820AE" w:rsidP="00B22FB3"/>
    <w:p w14:paraId="5BD68BA7" w14:textId="77777777" w:rsidR="002820AE" w:rsidRDefault="002820AE" w:rsidP="00B22FB3"/>
    <w:p w14:paraId="50B85FF5" w14:textId="77777777" w:rsidR="002820AE" w:rsidRDefault="002820AE" w:rsidP="00B22FB3"/>
    <w:p w14:paraId="4C460F1F" w14:textId="77777777" w:rsidR="002820AE" w:rsidRDefault="002820AE"/>
  </w:endnote>
  <w:endnote w:type="continuationSeparator" w:id="0">
    <w:p w14:paraId="58548A5B" w14:textId="77777777" w:rsidR="002820AE" w:rsidRDefault="002820AE" w:rsidP="00B22FB3"/>
    <w:p w14:paraId="3E4CA20C" w14:textId="77777777" w:rsidR="002820AE" w:rsidRDefault="002820AE" w:rsidP="00B22FB3"/>
    <w:p w14:paraId="1CF169CC" w14:textId="77777777" w:rsidR="002820AE" w:rsidRDefault="002820AE" w:rsidP="00B22FB3"/>
    <w:p w14:paraId="74747CDD" w14:textId="77777777" w:rsidR="002820AE" w:rsidRDefault="002820AE"/>
  </w:endnote>
  <w:endnote w:type="continuationNotice" w:id="1">
    <w:p w14:paraId="46F3E81E" w14:textId="77777777" w:rsidR="002820AE" w:rsidRDefault="002820AE" w:rsidP="00B22FB3"/>
    <w:p w14:paraId="161CB1C0" w14:textId="77777777" w:rsidR="002820AE" w:rsidRDefault="002820AE" w:rsidP="00B22FB3"/>
    <w:p w14:paraId="65DBC6F9" w14:textId="77777777" w:rsidR="002820AE" w:rsidRDefault="002820AE" w:rsidP="00B22FB3"/>
    <w:p w14:paraId="3B6D2F73" w14:textId="77777777" w:rsidR="002820AE" w:rsidRDefault="002820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MR10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  <w:font w:name="Cttksp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1EFB1" w14:textId="77777777" w:rsidR="00054CB2" w:rsidRPr="008B111D" w:rsidRDefault="00054CB2" w:rsidP="008B111D">
    <w:r w:rsidRPr="00156FF0">
      <w:fldChar w:fldCharType="begin"/>
    </w:r>
    <w:r w:rsidRPr="00156FF0">
      <w:instrText xml:space="preserve"> PAGE  \* MERGEFORMAT </w:instrText>
    </w:r>
    <w:r w:rsidRPr="00156FF0">
      <w:fldChar w:fldCharType="separate"/>
    </w:r>
    <w:r>
      <w:rPr>
        <w:noProof/>
      </w:rPr>
      <w:t>18</w:t>
    </w:r>
    <w:r w:rsidRPr="00156FF0">
      <w:fldChar w:fldCharType="end"/>
    </w:r>
    <w:r>
      <w:t xml:space="preserve">                       </w:t>
    </w:r>
    <w:r w:rsidRPr="00FE0E85">
      <w:rPr>
        <w:rFonts w:ascii="Arial" w:hAnsi="Arial" w:cs="Arial"/>
        <w:sz w:val="18"/>
        <w:szCs w:val="18"/>
      </w:rPr>
      <w:t>J. Willms, FH-SWF</w:t>
    </w:r>
    <w:r>
      <w:rPr>
        <w:rFonts w:ascii="Arial" w:hAnsi="Arial" w:cs="Arial"/>
        <w:sz w:val="18"/>
        <w:szCs w:val="18"/>
      </w:rPr>
      <w:t xml:space="preserve">    Vorversion                         </w:t>
    </w:r>
    <w:r>
      <w:rPr>
        <w:rFonts w:ascii="Arial" w:hAnsi="Arial" w:cs="Arial"/>
        <w:sz w:val="18"/>
        <w:szCs w:val="18"/>
      </w:rPr>
      <w:tab/>
      <w:t xml:space="preserve">                    29.07.2019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7D28E" w14:textId="05EBA53A" w:rsidR="00054CB2" w:rsidRPr="008B111D" w:rsidRDefault="00054CB2" w:rsidP="00321ACF">
    <w:pPr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334EF8">
      <w:rPr>
        <w:rFonts w:asciiTheme="minorHAnsi" w:hAnsiTheme="minorHAnsi" w:cstheme="minorHAnsi"/>
        <w:sz w:val="24"/>
        <w:szCs w:val="24"/>
      </w:rPr>
      <w:t xml:space="preserve">Seite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F900CA">
      <w:rPr>
        <w:rFonts w:asciiTheme="minorHAnsi" w:hAnsiTheme="minorHAnsi" w:cstheme="minorHAnsi"/>
        <w:bCs/>
        <w:noProof/>
        <w:sz w:val="24"/>
        <w:szCs w:val="24"/>
      </w:rPr>
      <w:t>2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 xml:space="preserve"> von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F900CA">
      <w:rPr>
        <w:rFonts w:asciiTheme="minorHAnsi" w:hAnsiTheme="minorHAnsi" w:cstheme="minorHAnsi"/>
        <w:bCs/>
        <w:noProof/>
        <w:sz w:val="24"/>
        <w:szCs w:val="24"/>
      </w:rPr>
      <w:t>3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ab/>
    </w:r>
    <w:r w:rsidRPr="00334EF8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jwRscript2_c1_teil1.docx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, </w:t>
    </w:r>
    <w:r w:rsidR="00E944A0">
      <w:rPr>
        <w:rFonts w:ascii="Arial" w:hAnsi="Arial" w:cs="Arial"/>
        <w:sz w:val="18"/>
        <w:szCs w:val="18"/>
      </w:rPr>
      <w:t>4.10.2019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C76E6" w14:textId="2938F8C2" w:rsidR="00054CB2" w:rsidRDefault="00054CB2" w:rsidP="005832DD">
    <w:pPr>
      <w:jc w:val="center"/>
    </w:pPr>
    <w:r w:rsidRPr="005852F6">
      <w:rPr>
        <w:rFonts w:ascii="Arial" w:hAnsi="Arial" w:cs="Arial"/>
        <w:sz w:val="18"/>
        <w:szCs w:val="18"/>
      </w:rPr>
      <w:t xml:space="preserve"> </w:t>
    </w: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334EF8">
      <w:rPr>
        <w:rFonts w:asciiTheme="minorHAnsi" w:hAnsiTheme="minorHAnsi" w:cstheme="minorHAnsi"/>
        <w:sz w:val="24"/>
        <w:szCs w:val="24"/>
      </w:rPr>
      <w:t xml:space="preserve">Seite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F900CA">
      <w:rPr>
        <w:rFonts w:asciiTheme="minorHAnsi" w:hAnsiTheme="minorHAnsi" w:cstheme="minorHAnsi"/>
        <w:bCs/>
        <w:noProof/>
        <w:sz w:val="24"/>
        <w:szCs w:val="24"/>
      </w:rPr>
      <w:t>1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 xml:space="preserve"> von </w:t>
    </w:r>
    <w:r w:rsidRPr="00334EF8">
      <w:rPr>
        <w:rFonts w:asciiTheme="minorHAnsi" w:hAnsiTheme="minorHAnsi" w:cstheme="minorHAnsi"/>
        <w:bCs/>
        <w:sz w:val="24"/>
        <w:szCs w:val="24"/>
      </w:rPr>
      <w:fldChar w:fldCharType="begin"/>
    </w:r>
    <w:r w:rsidRPr="00334EF8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334EF8">
      <w:rPr>
        <w:rFonts w:asciiTheme="minorHAnsi" w:hAnsiTheme="minorHAnsi" w:cstheme="minorHAnsi"/>
        <w:bCs/>
        <w:sz w:val="24"/>
        <w:szCs w:val="24"/>
      </w:rPr>
      <w:fldChar w:fldCharType="separate"/>
    </w:r>
    <w:r w:rsidR="00F900CA">
      <w:rPr>
        <w:rFonts w:asciiTheme="minorHAnsi" w:hAnsiTheme="minorHAnsi" w:cstheme="minorHAnsi"/>
        <w:bCs/>
        <w:noProof/>
        <w:sz w:val="24"/>
        <w:szCs w:val="24"/>
      </w:rPr>
      <w:t>3</w:t>
    </w:r>
    <w:r w:rsidRPr="00334EF8">
      <w:rPr>
        <w:rFonts w:asciiTheme="minorHAnsi" w:hAnsiTheme="minorHAnsi" w:cstheme="minorHAnsi"/>
        <w:bCs/>
        <w:sz w:val="24"/>
        <w:szCs w:val="24"/>
      </w:rPr>
      <w:fldChar w:fldCharType="end"/>
    </w:r>
    <w:r w:rsidRPr="00334EF8">
      <w:rPr>
        <w:rFonts w:asciiTheme="minorHAnsi" w:hAnsiTheme="minorHAnsi" w:cstheme="minorHAnsi"/>
        <w:sz w:val="24"/>
        <w:szCs w:val="24"/>
      </w:rPr>
      <w:tab/>
    </w:r>
    <w:r w:rsidRPr="00334EF8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 xml:space="preserve">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jwRscript2_c1_teil1.docx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 xml:space="preserve">, </w:t>
    </w:r>
    <w:r w:rsidR="00E944A0">
      <w:rPr>
        <w:rFonts w:ascii="Arial" w:hAnsi="Arial" w:cs="Arial"/>
        <w:sz w:val="18"/>
        <w:szCs w:val="18"/>
      </w:rPr>
      <w:t>4.10</w:t>
    </w:r>
    <w:r>
      <w:rPr>
        <w:rFonts w:ascii="Arial" w:hAnsi="Arial" w:cs="Arial"/>
        <w:sz w:val="18"/>
        <w:szCs w:val="18"/>
      </w:rPr>
      <w:t>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0552B" w14:textId="77777777" w:rsidR="002820AE" w:rsidRDefault="002820AE" w:rsidP="00B27513">
      <w:pPr>
        <w:pStyle w:val="stdText"/>
      </w:pPr>
      <w:r>
        <w:continuationSeparator/>
      </w:r>
    </w:p>
    <w:p w14:paraId="2FB047BC" w14:textId="77777777" w:rsidR="002820AE" w:rsidRDefault="002820AE"/>
  </w:footnote>
  <w:footnote w:type="continuationSeparator" w:id="0">
    <w:p w14:paraId="1E2323BA" w14:textId="77777777" w:rsidR="002820AE" w:rsidRDefault="002820AE" w:rsidP="00B27513">
      <w:pPr>
        <w:pStyle w:val="stdText"/>
      </w:pPr>
      <w:r>
        <w:continuationSeparator/>
      </w:r>
    </w:p>
    <w:p w14:paraId="451E53B6" w14:textId="77777777" w:rsidR="002820AE" w:rsidRDefault="002820AE"/>
  </w:footnote>
  <w:footnote w:type="continuationNotice" w:id="1">
    <w:p w14:paraId="03B6E832" w14:textId="77777777" w:rsidR="002820AE" w:rsidRDefault="002820AE" w:rsidP="00B22FB3"/>
    <w:p w14:paraId="1AF677FE" w14:textId="77777777" w:rsidR="002820AE" w:rsidRDefault="002820AE" w:rsidP="00B22FB3"/>
    <w:p w14:paraId="7C661D17" w14:textId="77777777" w:rsidR="002820AE" w:rsidRDefault="002820AE" w:rsidP="00B22FB3"/>
    <w:p w14:paraId="7477090B" w14:textId="77777777" w:rsidR="002820AE" w:rsidRDefault="002820AE"/>
  </w:footnote>
  <w:footnote w:id="2">
    <w:p w14:paraId="2838D658" w14:textId="37E3C4B2" w:rsidR="00054CB2" w:rsidRDefault="00054CB2" w:rsidP="00A6051B">
      <w:pPr>
        <w:pStyle w:val="Funotentext"/>
      </w:pPr>
      <w:r>
        <w:rPr>
          <w:rStyle w:val="Funotenzeichen"/>
        </w:rPr>
        <w:footnoteRef/>
      </w:r>
      <w:r>
        <w:t xml:space="preserve"> Siehe</w:t>
      </w:r>
      <w:r w:rsidR="00A67941">
        <w:t>:</w:t>
      </w:r>
      <w:r w:rsidR="00A67941" w:rsidRPr="00A67941">
        <w:t xml:space="preserve"> R Core Team, </w:t>
      </w:r>
      <w:r w:rsidR="00A67941" w:rsidRPr="00A67941">
        <w:rPr>
          <w:i/>
        </w:rPr>
        <w:t>R Internals</w:t>
      </w:r>
      <w:r w:rsidR="00A67941" w:rsidRPr="00A67941">
        <w:t>, Version 3.6.0 (2019-04-26)</w:t>
      </w:r>
      <w:r>
        <w:rPr>
          <w:rFonts w:ascii="CMR10" w:hAnsi="CMR10" w:cs="CMR10"/>
          <w:szCs w:val="22"/>
        </w:rPr>
        <w:t>, S. 13</w:t>
      </w:r>
    </w:p>
  </w:footnote>
  <w:footnote w:id="3">
    <w:p w14:paraId="40D9BD32" w14:textId="344695FD" w:rsidR="00A67941" w:rsidRDefault="00A67941" w:rsidP="00A67941">
      <w:pPr>
        <w:pStyle w:val="Funotentext"/>
      </w:pPr>
      <w:r>
        <w:rPr>
          <w:rStyle w:val="Funotenzeichen"/>
        </w:rPr>
        <w:footnoteRef/>
      </w:r>
      <w:r>
        <w:t xml:space="preserve"> Siehe:</w:t>
      </w:r>
      <w:r w:rsidRPr="00A67941">
        <w:t xml:space="preserve"> R Core Team, </w:t>
      </w:r>
      <w:r w:rsidRPr="00A67941">
        <w:rPr>
          <w:i/>
        </w:rPr>
        <w:t>R Internals</w:t>
      </w:r>
      <w:r w:rsidRPr="00A67941">
        <w:t>, Version 3.6.0 (2019-04-26)</w:t>
      </w:r>
      <w:r>
        <w:rPr>
          <w:rFonts w:ascii="CMR10" w:hAnsi="CMR10" w:cs="CMR10"/>
          <w:szCs w:val="22"/>
        </w:rPr>
        <w:t>, S. 7</w:t>
      </w:r>
    </w:p>
  </w:footnote>
  <w:footnote w:id="4">
    <w:p w14:paraId="7B61A373" w14:textId="03C749D2" w:rsidR="00054CB2" w:rsidRDefault="00054CB2">
      <w:pPr>
        <w:pStyle w:val="Funotentext"/>
      </w:pPr>
      <w:r>
        <w:rPr>
          <w:rStyle w:val="Funotenzeichen"/>
        </w:rPr>
        <w:footnoteRef/>
      </w:r>
      <w:r>
        <w:t xml:space="preserve"> wie in R üblich steht </w:t>
      </w:r>
      <w:r w:rsidRPr="007A5B0F">
        <w:rPr>
          <w:rStyle w:val="QWordZchn"/>
        </w:rPr>
        <w:t>T</w:t>
      </w:r>
      <w:r>
        <w:t xml:space="preserve"> für </w:t>
      </w:r>
      <w:r w:rsidRPr="007A5B0F">
        <w:rPr>
          <w:rStyle w:val="QWordZchn"/>
        </w:rPr>
        <w:t>TRUE</w:t>
      </w:r>
      <w:r>
        <w:t xml:space="preserve"> und </w:t>
      </w:r>
      <w:r w:rsidRPr="007A5B0F">
        <w:rPr>
          <w:rStyle w:val="QWordZchn"/>
        </w:rPr>
        <w:t>F</w:t>
      </w:r>
      <w:r>
        <w:t xml:space="preserve"> für </w:t>
      </w:r>
      <w:r w:rsidRPr="007A5B0F">
        <w:rPr>
          <w:rStyle w:val="QWordZchn"/>
        </w:rPr>
        <w:t>FALSE</w:t>
      </w:r>
    </w:p>
  </w:footnote>
  <w:footnote w:id="5">
    <w:p w14:paraId="18E8510A" w14:textId="77777777" w:rsidR="00AF7273" w:rsidRDefault="00AF7273" w:rsidP="00AF7273">
      <w:pPr>
        <w:pStyle w:val="Funotentext"/>
      </w:pPr>
      <w:r>
        <w:rPr>
          <w:rStyle w:val="Funotenzeichen"/>
        </w:rPr>
        <w:footnoteRef/>
      </w:r>
      <w:r>
        <w:t xml:space="preserve"> Siehe z. B. </w:t>
      </w:r>
      <w:hyperlink r:id="rId1" w:history="1">
        <w:r w:rsidRPr="00C624CC">
          <w:rPr>
            <w:rStyle w:val="Hyperlink"/>
          </w:rPr>
          <w:t>https://en.wikipedia.org/wiki/MNIST_database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117DB" w14:textId="474B39C9" w:rsidR="00054CB2" w:rsidRDefault="00054CB2" w:rsidP="007F74E4">
    <w:pPr>
      <w:pStyle w:val="Kopfzeile"/>
      <w:tabs>
        <w:tab w:val="clear" w:pos="4536"/>
        <w:tab w:val="clear" w:pos="9072"/>
        <w:tab w:val="left" w:pos="8128"/>
      </w:tabs>
    </w:pPr>
    <w:r w:rsidRPr="00FD3291">
      <w:rPr>
        <w:color w:val="7F7F7F"/>
        <w:spacing w:val="10"/>
      </w:rPr>
      <w:fldChar w:fldCharType="begin"/>
    </w:r>
    <w:r w:rsidRPr="00FD3291">
      <w:rPr>
        <w:color w:val="7F7F7F"/>
        <w:spacing w:val="10"/>
      </w:rPr>
      <w:instrText xml:space="preserve"> STYLEREF "Überschrift 1" </w:instrText>
    </w:r>
    <w:r w:rsidRPr="00FD3291">
      <w:rPr>
        <w:color w:val="7F7F7F"/>
        <w:spacing w:val="10"/>
      </w:rPr>
      <w:fldChar w:fldCharType="separate"/>
    </w:r>
    <w:r>
      <w:rPr>
        <w:noProof/>
        <w:color w:val="7F7F7F"/>
        <w:spacing w:val="10"/>
      </w:rPr>
      <w:t>Datenstrukturen</w:t>
    </w:r>
    <w:r w:rsidRPr="00FD3291">
      <w:rPr>
        <w:color w:val="7F7F7F"/>
        <w:spacing w:val="10"/>
      </w:rPr>
      <w:fldChar w:fldCharType="end"/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1" locked="1" layoutInCell="1" allowOverlap="1" wp14:anchorId="2182F9DB" wp14:editId="62A06F7D">
              <wp:simplePos x="0" y="0"/>
              <wp:positionH relativeFrom="page">
                <wp:posOffset>6924675</wp:posOffset>
              </wp:positionH>
              <wp:positionV relativeFrom="page">
                <wp:posOffset>998220</wp:posOffset>
              </wp:positionV>
              <wp:extent cx="0" cy="9072245"/>
              <wp:effectExtent l="9525" t="7620" r="9525" b="6985"/>
              <wp:wrapNone/>
              <wp:docPr id="3" name="Line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07224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B275D" id="Line 657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5.25pt,78.6pt" to="545.25pt,7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BE00F" w14:textId="62DB92E4" w:rsidR="00054CB2" w:rsidRPr="00A27CCC" w:rsidRDefault="00054CB2" w:rsidP="00A27CCC">
    <w:pPr>
      <w:pStyle w:val="Kopfzeile"/>
      <w:tabs>
        <w:tab w:val="left" w:pos="8128"/>
      </w:tabs>
      <w:rPr>
        <w:color w:val="7F7F7F"/>
        <w:spacing w:val="10"/>
      </w:rPr>
    </w:pPr>
    <w:r w:rsidRPr="00A27CCC">
      <w:rPr>
        <w:color w:val="7F7F7F"/>
        <w:spacing w:val="10"/>
      </w:rPr>
      <w:t>P</w:t>
    </w:r>
    <w:r>
      <w:rPr>
        <w:color w:val="7F7F7F"/>
        <w:spacing w:val="10"/>
      </w:rPr>
      <w:t xml:space="preserve">rogrammierung für </w:t>
    </w:r>
    <w:r w:rsidRPr="00A27CCC">
      <w:rPr>
        <w:color w:val="7F7F7F"/>
        <w:spacing w:val="10"/>
      </w:rPr>
      <w:t>statistische Datenanalyse</w:t>
    </w:r>
  </w:p>
  <w:p w14:paraId="513F97A2" w14:textId="77777777" w:rsidR="00054CB2" w:rsidRDefault="00054CB2" w:rsidP="002D34F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2BF76" w14:textId="376CA64F" w:rsidR="00054CB2" w:rsidRPr="00D47F29" w:rsidRDefault="00054CB2" w:rsidP="00321ACF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62848" behindDoc="1" locked="0" layoutInCell="1" allowOverlap="1" wp14:anchorId="2AA80FAC" wp14:editId="0AA7BE28">
          <wp:simplePos x="0" y="0"/>
          <wp:positionH relativeFrom="column">
            <wp:posOffset>4485958</wp:posOffset>
          </wp:positionH>
          <wp:positionV relativeFrom="paragraph">
            <wp:posOffset>-66357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</w:p>
  <w:p w14:paraId="26F29A2D" w14:textId="77777777" w:rsidR="00054CB2" w:rsidRDefault="00054CB2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3C7D3" w14:textId="5783047A" w:rsidR="00054CB2" w:rsidRPr="008801B6" w:rsidRDefault="00054CB2" w:rsidP="008801B6">
    <w:pPr>
      <w:pStyle w:val="Kopfzeile"/>
      <w:shd w:val="solid" w:color="FFFFFF" w:fill="auto"/>
      <w:tabs>
        <w:tab w:val="clear" w:pos="4536"/>
        <w:tab w:val="clear" w:pos="9072"/>
      </w:tabs>
      <w:spacing w:line="360" w:lineRule="exact"/>
      <w:rPr>
        <w:color w:val="7F7F7F"/>
        <w:spacing w:val="10"/>
      </w:rPr>
    </w:pPr>
    <w:r>
      <w:rPr>
        <w:noProof/>
        <w:color w:val="7F7F7F"/>
        <w:spacing w:val="1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E3FA81F" wp14:editId="0206ECCC">
              <wp:simplePos x="0" y="0"/>
              <wp:positionH relativeFrom="column">
                <wp:posOffset>-839</wp:posOffset>
              </wp:positionH>
              <wp:positionV relativeFrom="paragraph">
                <wp:posOffset>261895</wp:posOffset>
              </wp:positionV>
              <wp:extent cx="5747393" cy="37020"/>
              <wp:effectExtent l="0" t="0" r="24765" b="20320"/>
              <wp:wrapNone/>
              <wp:docPr id="15" name="Gerader Verbinde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7393" cy="370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FB8245" id="Gerader Verbinder 1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0.6pt" to="452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" strokecolor="black [3213]" strokeweight=".5pt">
              <v:stroke joinstyle="miter"/>
            </v:line>
          </w:pict>
        </mc:Fallback>
      </mc:AlternateContent>
    </w:r>
    <w:r w:rsidRPr="007F74E4">
      <w:rPr>
        <w:color w:val="7F7F7F"/>
        <w:spacing w:val="10"/>
      </w:rPr>
      <w:fldChar w:fldCharType="begin"/>
    </w:r>
    <w:r w:rsidRPr="007F74E4">
      <w:rPr>
        <w:color w:val="7F7F7F"/>
        <w:spacing w:val="10"/>
      </w:rPr>
      <w:instrText xml:space="preserve"> STYLEREF "Überschrift 2" </w:instrText>
    </w:r>
    <w:r w:rsidRPr="007F74E4">
      <w:rPr>
        <w:color w:val="7F7F7F"/>
        <w:spacing w:val="10"/>
      </w:rPr>
      <w:fldChar w:fldCharType="separate"/>
    </w:r>
    <w:r w:rsidR="005A08E3">
      <w:rPr>
        <w:noProof/>
        <w:color w:val="7F7F7F"/>
        <w:spacing w:val="10"/>
      </w:rPr>
      <w:t>Matrix und Array</w:t>
    </w:r>
    <w:r w:rsidRPr="007F74E4">
      <w:rPr>
        <w:color w:val="7F7F7F"/>
        <w:spacing w:val="10"/>
      </w:rPr>
      <w:fldChar w:fldCharType="end"/>
    </w:r>
  </w:p>
  <w:p w14:paraId="306FAC72" w14:textId="0B810ABC" w:rsidR="00054CB2" w:rsidRDefault="00054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545EEE84"/>
    <w:lvl w:ilvl="0">
      <w:start w:val="4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2147089"/>
    <w:multiLevelType w:val="multilevel"/>
    <w:tmpl w:val="17E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17C4"/>
    <w:multiLevelType w:val="hybridMultilevel"/>
    <w:tmpl w:val="E1CCCE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017B"/>
    <w:multiLevelType w:val="hybridMultilevel"/>
    <w:tmpl w:val="03E84652"/>
    <w:lvl w:ilvl="0" w:tplc="408823E6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791551"/>
    <w:multiLevelType w:val="hybridMultilevel"/>
    <w:tmpl w:val="181AFB3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255C0"/>
    <w:multiLevelType w:val="hybridMultilevel"/>
    <w:tmpl w:val="EE500BF6"/>
    <w:lvl w:ilvl="0" w:tplc="408823E6">
      <w:start w:val="1"/>
      <w:numFmt w:val="bullet"/>
      <w:lvlText w:val="-"/>
      <w:lvlJc w:val="left"/>
      <w:pPr>
        <w:ind w:left="1074" w:hanging="36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9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A2067"/>
    <w:multiLevelType w:val="hybridMultilevel"/>
    <w:tmpl w:val="6DD883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A1487"/>
    <w:multiLevelType w:val="multilevel"/>
    <w:tmpl w:val="780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A5F94"/>
    <w:multiLevelType w:val="hybridMultilevel"/>
    <w:tmpl w:val="A792293A"/>
    <w:lvl w:ilvl="0" w:tplc="F8104328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9549F"/>
    <w:multiLevelType w:val="hybridMultilevel"/>
    <w:tmpl w:val="0EE4BC82"/>
    <w:lvl w:ilvl="0" w:tplc="A20C26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46DAE6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A2F54"/>
    <w:multiLevelType w:val="multilevel"/>
    <w:tmpl w:val="E6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1466B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7D03630"/>
    <w:multiLevelType w:val="hybridMultilevel"/>
    <w:tmpl w:val="1ABC1B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A32ED"/>
    <w:multiLevelType w:val="hybridMultilevel"/>
    <w:tmpl w:val="BB16ED46"/>
    <w:lvl w:ilvl="0" w:tplc="04070017">
      <w:start w:val="1"/>
      <w:numFmt w:val="lowerLetter"/>
      <w:lvlText w:val="%1)"/>
      <w:lvlJc w:val="left"/>
      <w:pPr>
        <w:ind w:left="1800" w:hanging="360"/>
      </w:pPr>
    </w:lvl>
    <w:lvl w:ilvl="1" w:tplc="04070019">
      <w:start w:val="1"/>
      <w:numFmt w:val="lowerLetter"/>
      <w:lvlText w:val="%2."/>
      <w:lvlJc w:val="left"/>
      <w:pPr>
        <w:ind w:left="2520" w:hanging="360"/>
      </w:pPr>
    </w:lvl>
    <w:lvl w:ilvl="2" w:tplc="0407001B" w:tentative="1">
      <w:start w:val="1"/>
      <w:numFmt w:val="lowerRoman"/>
      <w:lvlText w:val="%3."/>
      <w:lvlJc w:val="right"/>
      <w:pPr>
        <w:ind w:left="3240" w:hanging="180"/>
      </w:pPr>
    </w:lvl>
    <w:lvl w:ilvl="3" w:tplc="0407000F" w:tentative="1">
      <w:start w:val="1"/>
      <w:numFmt w:val="decimal"/>
      <w:lvlText w:val="%4."/>
      <w:lvlJc w:val="left"/>
      <w:pPr>
        <w:ind w:left="3960" w:hanging="360"/>
      </w:pPr>
    </w:lvl>
    <w:lvl w:ilvl="4" w:tplc="04070019" w:tentative="1">
      <w:start w:val="1"/>
      <w:numFmt w:val="lowerLetter"/>
      <w:lvlText w:val="%5."/>
      <w:lvlJc w:val="left"/>
      <w:pPr>
        <w:ind w:left="4680" w:hanging="360"/>
      </w:pPr>
    </w:lvl>
    <w:lvl w:ilvl="5" w:tplc="0407001B" w:tentative="1">
      <w:start w:val="1"/>
      <w:numFmt w:val="lowerRoman"/>
      <w:lvlText w:val="%6."/>
      <w:lvlJc w:val="right"/>
      <w:pPr>
        <w:ind w:left="5400" w:hanging="180"/>
      </w:pPr>
    </w:lvl>
    <w:lvl w:ilvl="6" w:tplc="0407000F" w:tentative="1">
      <w:start w:val="1"/>
      <w:numFmt w:val="decimal"/>
      <w:lvlText w:val="%7."/>
      <w:lvlJc w:val="left"/>
      <w:pPr>
        <w:ind w:left="6120" w:hanging="360"/>
      </w:pPr>
    </w:lvl>
    <w:lvl w:ilvl="7" w:tplc="04070019" w:tentative="1">
      <w:start w:val="1"/>
      <w:numFmt w:val="lowerLetter"/>
      <w:lvlText w:val="%8."/>
      <w:lvlJc w:val="left"/>
      <w:pPr>
        <w:ind w:left="6840" w:hanging="360"/>
      </w:pPr>
    </w:lvl>
    <w:lvl w:ilvl="8" w:tplc="04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BBD528D"/>
    <w:multiLevelType w:val="hybridMultilevel"/>
    <w:tmpl w:val="548AB0D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14212"/>
    <w:multiLevelType w:val="hybridMultilevel"/>
    <w:tmpl w:val="FF6A44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708EA"/>
    <w:multiLevelType w:val="hybridMultilevel"/>
    <w:tmpl w:val="3154C5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60155"/>
    <w:multiLevelType w:val="hybridMultilevel"/>
    <w:tmpl w:val="7C16EC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B97BDE"/>
    <w:multiLevelType w:val="hybridMultilevel"/>
    <w:tmpl w:val="A4444A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133B9"/>
    <w:multiLevelType w:val="hybridMultilevel"/>
    <w:tmpl w:val="F418F5D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970B6"/>
    <w:multiLevelType w:val="hybridMultilevel"/>
    <w:tmpl w:val="8D521C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FA7053"/>
    <w:multiLevelType w:val="hybridMultilevel"/>
    <w:tmpl w:val="EF0C63C8"/>
    <w:lvl w:ilvl="0" w:tplc="5BAC5D9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9FE582A"/>
    <w:multiLevelType w:val="hybridMultilevel"/>
    <w:tmpl w:val="FD646C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66E16"/>
    <w:multiLevelType w:val="hybridMultilevel"/>
    <w:tmpl w:val="1DA22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F5D56DE"/>
    <w:multiLevelType w:val="multilevel"/>
    <w:tmpl w:val="97B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1"/>
  </w:num>
  <w:num w:numId="5">
    <w:abstractNumId w:val="2"/>
  </w:num>
  <w:num w:numId="6">
    <w:abstractNumId w:val="14"/>
  </w:num>
  <w:num w:numId="7">
    <w:abstractNumId w:val="24"/>
  </w:num>
  <w:num w:numId="8">
    <w:abstractNumId w:val="18"/>
  </w:num>
  <w:num w:numId="9">
    <w:abstractNumId w:val="12"/>
  </w:num>
  <w:num w:numId="10">
    <w:abstractNumId w:val="26"/>
  </w:num>
  <w:num w:numId="11">
    <w:abstractNumId w:val="3"/>
  </w:num>
  <w:num w:numId="12">
    <w:abstractNumId w:val="29"/>
  </w:num>
  <w:num w:numId="13">
    <w:abstractNumId w:val="0"/>
  </w:num>
  <w:num w:numId="14">
    <w:abstractNumId w:val="30"/>
  </w:num>
  <w:num w:numId="15">
    <w:abstractNumId w:val="10"/>
  </w:num>
  <w:num w:numId="16">
    <w:abstractNumId w:val="21"/>
  </w:num>
  <w:num w:numId="17">
    <w:abstractNumId w:val="13"/>
  </w:num>
  <w:num w:numId="18">
    <w:abstractNumId w:val="27"/>
  </w:num>
  <w:num w:numId="19">
    <w:abstractNumId w:val="25"/>
  </w:num>
  <w:num w:numId="20">
    <w:abstractNumId w:val="0"/>
  </w:num>
  <w:num w:numId="21">
    <w:abstractNumId w:val="17"/>
  </w:num>
  <w:num w:numId="22">
    <w:abstractNumId w:val="28"/>
  </w:num>
  <w:num w:numId="23">
    <w:abstractNumId w:val="23"/>
  </w:num>
  <w:num w:numId="24">
    <w:abstractNumId w:val="20"/>
  </w:num>
  <w:num w:numId="25">
    <w:abstractNumId w:val="8"/>
  </w:num>
  <w:num w:numId="26">
    <w:abstractNumId w:val="5"/>
  </w:num>
  <w:num w:numId="27">
    <w:abstractNumId w:val="16"/>
  </w:num>
  <w:num w:numId="28">
    <w:abstractNumId w:val="7"/>
  </w:num>
  <w:num w:numId="29">
    <w:abstractNumId w:val="22"/>
  </w:num>
  <w:num w:numId="30">
    <w:abstractNumId w:val="15"/>
  </w:num>
  <w:num w:numId="31">
    <w:abstractNumId w:val="19"/>
  </w:num>
  <w:num w:numId="32">
    <w:abstractNumId w:val="32"/>
  </w:num>
  <w:num w:numId="33">
    <w:abstractNumId w:val="1"/>
  </w:num>
  <w:num w:numId="34">
    <w:abstractNumId w:val="11"/>
  </w:num>
  <w:num w:numId="35">
    <w:abstractNumId w:val="0"/>
  </w:num>
  <w:num w:numId="36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7ED"/>
    <w:rsid w:val="00004A91"/>
    <w:rsid w:val="00007294"/>
    <w:rsid w:val="00007348"/>
    <w:rsid w:val="0000763D"/>
    <w:rsid w:val="00013372"/>
    <w:rsid w:val="0001337A"/>
    <w:rsid w:val="00014C1C"/>
    <w:rsid w:val="00014D23"/>
    <w:rsid w:val="00014D66"/>
    <w:rsid w:val="00015986"/>
    <w:rsid w:val="000161A6"/>
    <w:rsid w:val="0002250E"/>
    <w:rsid w:val="00022B68"/>
    <w:rsid w:val="000242B2"/>
    <w:rsid w:val="000242CF"/>
    <w:rsid w:val="000243B5"/>
    <w:rsid w:val="00024B95"/>
    <w:rsid w:val="00024DC1"/>
    <w:rsid w:val="00024F3A"/>
    <w:rsid w:val="000263D5"/>
    <w:rsid w:val="00026E28"/>
    <w:rsid w:val="00026FD3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47594"/>
    <w:rsid w:val="0005160D"/>
    <w:rsid w:val="00052A31"/>
    <w:rsid w:val="000546A3"/>
    <w:rsid w:val="000549C4"/>
    <w:rsid w:val="000549F1"/>
    <w:rsid w:val="00054CB2"/>
    <w:rsid w:val="00055A42"/>
    <w:rsid w:val="00056356"/>
    <w:rsid w:val="0005794F"/>
    <w:rsid w:val="00060169"/>
    <w:rsid w:val="000603D1"/>
    <w:rsid w:val="000609FC"/>
    <w:rsid w:val="00060A24"/>
    <w:rsid w:val="00060A4F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2542"/>
    <w:rsid w:val="00074E36"/>
    <w:rsid w:val="00075381"/>
    <w:rsid w:val="000758B9"/>
    <w:rsid w:val="00075DCC"/>
    <w:rsid w:val="00075E32"/>
    <w:rsid w:val="00077B6A"/>
    <w:rsid w:val="00077BE2"/>
    <w:rsid w:val="00081302"/>
    <w:rsid w:val="0008172C"/>
    <w:rsid w:val="00081C7E"/>
    <w:rsid w:val="00082C3F"/>
    <w:rsid w:val="00084448"/>
    <w:rsid w:val="000846E0"/>
    <w:rsid w:val="00086296"/>
    <w:rsid w:val="00086E2A"/>
    <w:rsid w:val="00090F1B"/>
    <w:rsid w:val="000911F2"/>
    <w:rsid w:val="00092557"/>
    <w:rsid w:val="000930ED"/>
    <w:rsid w:val="00093F50"/>
    <w:rsid w:val="000942A9"/>
    <w:rsid w:val="000947B5"/>
    <w:rsid w:val="00096CF6"/>
    <w:rsid w:val="000A168E"/>
    <w:rsid w:val="000A4D04"/>
    <w:rsid w:val="000A4FFD"/>
    <w:rsid w:val="000A7765"/>
    <w:rsid w:val="000B0D9A"/>
    <w:rsid w:val="000B2DD8"/>
    <w:rsid w:val="000B4DCF"/>
    <w:rsid w:val="000B4E46"/>
    <w:rsid w:val="000B5C72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4F16"/>
    <w:rsid w:val="000C532D"/>
    <w:rsid w:val="000C5518"/>
    <w:rsid w:val="000C6415"/>
    <w:rsid w:val="000C67D9"/>
    <w:rsid w:val="000C768C"/>
    <w:rsid w:val="000D00B4"/>
    <w:rsid w:val="000D0136"/>
    <w:rsid w:val="000D0844"/>
    <w:rsid w:val="000D0F46"/>
    <w:rsid w:val="000D1F27"/>
    <w:rsid w:val="000D3398"/>
    <w:rsid w:val="000D4B25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5109"/>
    <w:rsid w:val="000F79D0"/>
    <w:rsid w:val="000F7C85"/>
    <w:rsid w:val="0010064D"/>
    <w:rsid w:val="00102403"/>
    <w:rsid w:val="00103869"/>
    <w:rsid w:val="00103D3F"/>
    <w:rsid w:val="001055FB"/>
    <w:rsid w:val="00105F95"/>
    <w:rsid w:val="00106A3E"/>
    <w:rsid w:val="00106F78"/>
    <w:rsid w:val="0010732A"/>
    <w:rsid w:val="001076D8"/>
    <w:rsid w:val="001078CC"/>
    <w:rsid w:val="0011083C"/>
    <w:rsid w:val="00110FCF"/>
    <w:rsid w:val="00111C10"/>
    <w:rsid w:val="0011213A"/>
    <w:rsid w:val="00112486"/>
    <w:rsid w:val="00114B56"/>
    <w:rsid w:val="00115117"/>
    <w:rsid w:val="00115367"/>
    <w:rsid w:val="00115783"/>
    <w:rsid w:val="00115F8D"/>
    <w:rsid w:val="001161A4"/>
    <w:rsid w:val="00116671"/>
    <w:rsid w:val="00116F35"/>
    <w:rsid w:val="001233E0"/>
    <w:rsid w:val="00125930"/>
    <w:rsid w:val="00130968"/>
    <w:rsid w:val="00132861"/>
    <w:rsid w:val="00133377"/>
    <w:rsid w:val="00133C8E"/>
    <w:rsid w:val="00133CE1"/>
    <w:rsid w:val="00134420"/>
    <w:rsid w:val="001350EC"/>
    <w:rsid w:val="001418DC"/>
    <w:rsid w:val="00142C9E"/>
    <w:rsid w:val="00143434"/>
    <w:rsid w:val="00145169"/>
    <w:rsid w:val="0014664C"/>
    <w:rsid w:val="00146915"/>
    <w:rsid w:val="00146E1D"/>
    <w:rsid w:val="001471E6"/>
    <w:rsid w:val="001504B5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558E"/>
    <w:rsid w:val="0016645A"/>
    <w:rsid w:val="001670B5"/>
    <w:rsid w:val="00167F90"/>
    <w:rsid w:val="00172D3B"/>
    <w:rsid w:val="0017307F"/>
    <w:rsid w:val="00173A84"/>
    <w:rsid w:val="00174391"/>
    <w:rsid w:val="001747D1"/>
    <w:rsid w:val="001760CE"/>
    <w:rsid w:val="00176C42"/>
    <w:rsid w:val="00177E59"/>
    <w:rsid w:val="001802BE"/>
    <w:rsid w:val="00182DA6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32F"/>
    <w:rsid w:val="001B6488"/>
    <w:rsid w:val="001B66C5"/>
    <w:rsid w:val="001C005E"/>
    <w:rsid w:val="001C1307"/>
    <w:rsid w:val="001C1331"/>
    <w:rsid w:val="001C1523"/>
    <w:rsid w:val="001C1BAA"/>
    <w:rsid w:val="001C2BC6"/>
    <w:rsid w:val="001C3344"/>
    <w:rsid w:val="001C4F2F"/>
    <w:rsid w:val="001C5C0E"/>
    <w:rsid w:val="001C6012"/>
    <w:rsid w:val="001C6934"/>
    <w:rsid w:val="001C698A"/>
    <w:rsid w:val="001C69C7"/>
    <w:rsid w:val="001C7499"/>
    <w:rsid w:val="001C7917"/>
    <w:rsid w:val="001D06CD"/>
    <w:rsid w:val="001D2E3B"/>
    <w:rsid w:val="001D371D"/>
    <w:rsid w:val="001D473B"/>
    <w:rsid w:val="001D4C78"/>
    <w:rsid w:val="001D5D0F"/>
    <w:rsid w:val="001D6418"/>
    <w:rsid w:val="001D735B"/>
    <w:rsid w:val="001E0BD5"/>
    <w:rsid w:val="001E1011"/>
    <w:rsid w:val="001E28B4"/>
    <w:rsid w:val="001E2921"/>
    <w:rsid w:val="001E39DA"/>
    <w:rsid w:val="001E47E1"/>
    <w:rsid w:val="001E5EB6"/>
    <w:rsid w:val="001E62C7"/>
    <w:rsid w:val="001E71FE"/>
    <w:rsid w:val="001F1470"/>
    <w:rsid w:val="001F14F7"/>
    <w:rsid w:val="001F15F8"/>
    <w:rsid w:val="001F1D82"/>
    <w:rsid w:val="001F1D89"/>
    <w:rsid w:val="001F24A6"/>
    <w:rsid w:val="001F25C2"/>
    <w:rsid w:val="001F409D"/>
    <w:rsid w:val="001F4F31"/>
    <w:rsid w:val="001F51EE"/>
    <w:rsid w:val="001F5312"/>
    <w:rsid w:val="001F6E61"/>
    <w:rsid w:val="001F74B4"/>
    <w:rsid w:val="0020006D"/>
    <w:rsid w:val="00200266"/>
    <w:rsid w:val="00200F67"/>
    <w:rsid w:val="00201100"/>
    <w:rsid w:val="0020131B"/>
    <w:rsid w:val="0020189E"/>
    <w:rsid w:val="00201A92"/>
    <w:rsid w:val="00202E05"/>
    <w:rsid w:val="0020372D"/>
    <w:rsid w:val="0020454C"/>
    <w:rsid w:val="00205358"/>
    <w:rsid w:val="00205678"/>
    <w:rsid w:val="00206893"/>
    <w:rsid w:val="0021078C"/>
    <w:rsid w:val="0021095E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493A"/>
    <w:rsid w:val="002302E5"/>
    <w:rsid w:val="002313FB"/>
    <w:rsid w:val="0023170D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C4C"/>
    <w:rsid w:val="00240BEF"/>
    <w:rsid w:val="00244CB6"/>
    <w:rsid w:val="0024515F"/>
    <w:rsid w:val="00245506"/>
    <w:rsid w:val="002461CC"/>
    <w:rsid w:val="0024713E"/>
    <w:rsid w:val="00247408"/>
    <w:rsid w:val="002474B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5731B"/>
    <w:rsid w:val="00260947"/>
    <w:rsid w:val="0026171F"/>
    <w:rsid w:val="00261775"/>
    <w:rsid w:val="00262416"/>
    <w:rsid w:val="00262A7E"/>
    <w:rsid w:val="00263739"/>
    <w:rsid w:val="00264086"/>
    <w:rsid w:val="00265386"/>
    <w:rsid w:val="002664CD"/>
    <w:rsid w:val="00267335"/>
    <w:rsid w:val="00267419"/>
    <w:rsid w:val="00270155"/>
    <w:rsid w:val="00271148"/>
    <w:rsid w:val="0027351E"/>
    <w:rsid w:val="00273723"/>
    <w:rsid w:val="00274ED4"/>
    <w:rsid w:val="002756F1"/>
    <w:rsid w:val="00276DBE"/>
    <w:rsid w:val="00277ACA"/>
    <w:rsid w:val="00280473"/>
    <w:rsid w:val="00281CAE"/>
    <w:rsid w:val="0028207A"/>
    <w:rsid w:val="002820AE"/>
    <w:rsid w:val="002824A9"/>
    <w:rsid w:val="002830EF"/>
    <w:rsid w:val="00284E67"/>
    <w:rsid w:val="00286494"/>
    <w:rsid w:val="00286E80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6E49"/>
    <w:rsid w:val="002A7222"/>
    <w:rsid w:val="002A7BAA"/>
    <w:rsid w:val="002B1D75"/>
    <w:rsid w:val="002B2CBB"/>
    <w:rsid w:val="002B2DEC"/>
    <w:rsid w:val="002B3035"/>
    <w:rsid w:val="002B478F"/>
    <w:rsid w:val="002B4B70"/>
    <w:rsid w:val="002B6E6F"/>
    <w:rsid w:val="002C0B9B"/>
    <w:rsid w:val="002C1AC9"/>
    <w:rsid w:val="002C2AF2"/>
    <w:rsid w:val="002C3753"/>
    <w:rsid w:val="002C5BFB"/>
    <w:rsid w:val="002C7725"/>
    <w:rsid w:val="002D031F"/>
    <w:rsid w:val="002D0480"/>
    <w:rsid w:val="002D063A"/>
    <w:rsid w:val="002D0B42"/>
    <w:rsid w:val="002D161F"/>
    <w:rsid w:val="002D2223"/>
    <w:rsid w:val="002D2B9D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3B73"/>
    <w:rsid w:val="002F56B6"/>
    <w:rsid w:val="002F624B"/>
    <w:rsid w:val="002F7109"/>
    <w:rsid w:val="002F76D4"/>
    <w:rsid w:val="0030288C"/>
    <w:rsid w:val="00302967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2DBA"/>
    <w:rsid w:val="00313FCC"/>
    <w:rsid w:val="00314827"/>
    <w:rsid w:val="00315344"/>
    <w:rsid w:val="00315776"/>
    <w:rsid w:val="00316060"/>
    <w:rsid w:val="003174E9"/>
    <w:rsid w:val="00317EC3"/>
    <w:rsid w:val="00321ACF"/>
    <w:rsid w:val="003234D6"/>
    <w:rsid w:val="00324B14"/>
    <w:rsid w:val="00325506"/>
    <w:rsid w:val="0033056A"/>
    <w:rsid w:val="00330F7B"/>
    <w:rsid w:val="00331489"/>
    <w:rsid w:val="0033385F"/>
    <w:rsid w:val="00333C7E"/>
    <w:rsid w:val="00333FDE"/>
    <w:rsid w:val="00334EF8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4ED4"/>
    <w:rsid w:val="00354F88"/>
    <w:rsid w:val="00355EC9"/>
    <w:rsid w:val="00360296"/>
    <w:rsid w:val="00361943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5CB8"/>
    <w:rsid w:val="00376E3F"/>
    <w:rsid w:val="00376FD6"/>
    <w:rsid w:val="003812C0"/>
    <w:rsid w:val="0038130D"/>
    <w:rsid w:val="00382039"/>
    <w:rsid w:val="00382921"/>
    <w:rsid w:val="00384904"/>
    <w:rsid w:val="0038795F"/>
    <w:rsid w:val="00387E73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3084"/>
    <w:rsid w:val="003A35F2"/>
    <w:rsid w:val="003A53FE"/>
    <w:rsid w:val="003A6466"/>
    <w:rsid w:val="003A7FC1"/>
    <w:rsid w:val="003B0204"/>
    <w:rsid w:val="003B065A"/>
    <w:rsid w:val="003B0F42"/>
    <w:rsid w:val="003B1611"/>
    <w:rsid w:val="003B1D48"/>
    <w:rsid w:val="003B26AA"/>
    <w:rsid w:val="003B41E4"/>
    <w:rsid w:val="003B4EAC"/>
    <w:rsid w:val="003B5A66"/>
    <w:rsid w:val="003B6EE1"/>
    <w:rsid w:val="003C1C10"/>
    <w:rsid w:val="003C3812"/>
    <w:rsid w:val="003C3998"/>
    <w:rsid w:val="003C3AE1"/>
    <w:rsid w:val="003C45F6"/>
    <w:rsid w:val="003C5A6A"/>
    <w:rsid w:val="003C6C7D"/>
    <w:rsid w:val="003C7615"/>
    <w:rsid w:val="003D1D88"/>
    <w:rsid w:val="003D31CE"/>
    <w:rsid w:val="003D366F"/>
    <w:rsid w:val="003D3BE6"/>
    <w:rsid w:val="003D4133"/>
    <w:rsid w:val="003D4D55"/>
    <w:rsid w:val="003D4F02"/>
    <w:rsid w:val="003D547E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110C7"/>
    <w:rsid w:val="0041262D"/>
    <w:rsid w:val="00412E52"/>
    <w:rsid w:val="00412EE7"/>
    <w:rsid w:val="004146E0"/>
    <w:rsid w:val="00415697"/>
    <w:rsid w:val="00415CFD"/>
    <w:rsid w:val="00415FFC"/>
    <w:rsid w:val="004162A7"/>
    <w:rsid w:val="00416AB8"/>
    <w:rsid w:val="00416BFC"/>
    <w:rsid w:val="0042074F"/>
    <w:rsid w:val="0042183F"/>
    <w:rsid w:val="00422516"/>
    <w:rsid w:val="00422796"/>
    <w:rsid w:val="004232A9"/>
    <w:rsid w:val="00423F8C"/>
    <w:rsid w:val="004242F8"/>
    <w:rsid w:val="00424497"/>
    <w:rsid w:val="00425B01"/>
    <w:rsid w:val="0042735A"/>
    <w:rsid w:val="00427D30"/>
    <w:rsid w:val="00427F5A"/>
    <w:rsid w:val="004302A1"/>
    <w:rsid w:val="00430B3E"/>
    <w:rsid w:val="004341F4"/>
    <w:rsid w:val="00434B5E"/>
    <w:rsid w:val="00435A4E"/>
    <w:rsid w:val="00435AC0"/>
    <w:rsid w:val="00436D15"/>
    <w:rsid w:val="004414B5"/>
    <w:rsid w:val="00441ACA"/>
    <w:rsid w:val="004421AC"/>
    <w:rsid w:val="004423E2"/>
    <w:rsid w:val="004444A2"/>
    <w:rsid w:val="00444BE4"/>
    <w:rsid w:val="00445151"/>
    <w:rsid w:val="00446432"/>
    <w:rsid w:val="00450AE3"/>
    <w:rsid w:val="004515AD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7F49"/>
    <w:rsid w:val="004840FE"/>
    <w:rsid w:val="00484F00"/>
    <w:rsid w:val="0048536F"/>
    <w:rsid w:val="00485767"/>
    <w:rsid w:val="0048666D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0A33"/>
    <w:rsid w:val="004A1531"/>
    <w:rsid w:val="004A1B23"/>
    <w:rsid w:val="004A2823"/>
    <w:rsid w:val="004A2A6B"/>
    <w:rsid w:val="004A2B61"/>
    <w:rsid w:val="004A30CA"/>
    <w:rsid w:val="004A3548"/>
    <w:rsid w:val="004A5A94"/>
    <w:rsid w:val="004A61A2"/>
    <w:rsid w:val="004A6570"/>
    <w:rsid w:val="004A6F57"/>
    <w:rsid w:val="004B10FB"/>
    <w:rsid w:val="004B189A"/>
    <w:rsid w:val="004B1C3B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58E0"/>
    <w:rsid w:val="004D66F2"/>
    <w:rsid w:val="004E3685"/>
    <w:rsid w:val="004E4344"/>
    <w:rsid w:val="004E46B3"/>
    <w:rsid w:val="004E5F38"/>
    <w:rsid w:val="004E638F"/>
    <w:rsid w:val="004E7E91"/>
    <w:rsid w:val="004F0F71"/>
    <w:rsid w:val="004F2595"/>
    <w:rsid w:val="004F2A06"/>
    <w:rsid w:val="004F4266"/>
    <w:rsid w:val="004F6692"/>
    <w:rsid w:val="0050051F"/>
    <w:rsid w:val="00500703"/>
    <w:rsid w:val="00500AC2"/>
    <w:rsid w:val="005022A6"/>
    <w:rsid w:val="00502BC9"/>
    <w:rsid w:val="00502C90"/>
    <w:rsid w:val="00503394"/>
    <w:rsid w:val="005035F3"/>
    <w:rsid w:val="00505135"/>
    <w:rsid w:val="00505908"/>
    <w:rsid w:val="005074FB"/>
    <w:rsid w:val="005101B2"/>
    <w:rsid w:val="005105E1"/>
    <w:rsid w:val="00511CAF"/>
    <w:rsid w:val="005134CC"/>
    <w:rsid w:val="00513ABB"/>
    <w:rsid w:val="00513F4C"/>
    <w:rsid w:val="005143A3"/>
    <w:rsid w:val="00516ADA"/>
    <w:rsid w:val="0051788F"/>
    <w:rsid w:val="00517D0D"/>
    <w:rsid w:val="0052028D"/>
    <w:rsid w:val="00522617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2C84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57BEB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88"/>
    <w:rsid w:val="00566FFD"/>
    <w:rsid w:val="005670BF"/>
    <w:rsid w:val="00570B51"/>
    <w:rsid w:val="00571BE3"/>
    <w:rsid w:val="00571D5C"/>
    <w:rsid w:val="00571E1B"/>
    <w:rsid w:val="00572754"/>
    <w:rsid w:val="005731F6"/>
    <w:rsid w:val="005750C2"/>
    <w:rsid w:val="00575111"/>
    <w:rsid w:val="0057520A"/>
    <w:rsid w:val="005752D4"/>
    <w:rsid w:val="005759B9"/>
    <w:rsid w:val="00575DB4"/>
    <w:rsid w:val="005760A4"/>
    <w:rsid w:val="0058055B"/>
    <w:rsid w:val="005821D3"/>
    <w:rsid w:val="005827C9"/>
    <w:rsid w:val="005832DD"/>
    <w:rsid w:val="005844BB"/>
    <w:rsid w:val="005852F6"/>
    <w:rsid w:val="005869D7"/>
    <w:rsid w:val="0058761E"/>
    <w:rsid w:val="00590BF3"/>
    <w:rsid w:val="005916C0"/>
    <w:rsid w:val="0059195A"/>
    <w:rsid w:val="00594426"/>
    <w:rsid w:val="005957E4"/>
    <w:rsid w:val="00595814"/>
    <w:rsid w:val="005A08E3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191C"/>
    <w:rsid w:val="005B1E5F"/>
    <w:rsid w:val="005B2532"/>
    <w:rsid w:val="005B549D"/>
    <w:rsid w:val="005B5837"/>
    <w:rsid w:val="005B65BC"/>
    <w:rsid w:val="005B790C"/>
    <w:rsid w:val="005C1DEC"/>
    <w:rsid w:val="005C2046"/>
    <w:rsid w:val="005C5AD8"/>
    <w:rsid w:val="005D0F64"/>
    <w:rsid w:val="005D2A68"/>
    <w:rsid w:val="005D319C"/>
    <w:rsid w:val="005D39F7"/>
    <w:rsid w:val="005D3EF4"/>
    <w:rsid w:val="005D4E8F"/>
    <w:rsid w:val="005D5408"/>
    <w:rsid w:val="005D7C25"/>
    <w:rsid w:val="005E00E9"/>
    <w:rsid w:val="005E01B2"/>
    <w:rsid w:val="005E0E41"/>
    <w:rsid w:val="005E1398"/>
    <w:rsid w:val="005E1F90"/>
    <w:rsid w:val="005E236C"/>
    <w:rsid w:val="005E32C2"/>
    <w:rsid w:val="005E4C90"/>
    <w:rsid w:val="005E4D48"/>
    <w:rsid w:val="005E6D22"/>
    <w:rsid w:val="005E7E0E"/>
    <w:rsid w:val="005F0949"/>
    <w:rsid w:val="005F28C8"/>
    <w:rsid w:val="005F2A27"/>
    <w:rsid w:val="005F2EF1"/>
    <w:rsid w:val="005F3DED"/>
    <w:rsid w:val="005F542C"/>
    <w:rsid w:val="005F79CB"/>
    <w:rsid w:val="00600648"/>
    <w:rsid w:val="00601552"/>
    <w:rsid w:val="00602785"/>
    <w:rsid w:val="00602948"/>
    <w:rsid w:val="00602DE2"/>
    <w:rsid w:val="00603E3A"/>
    <w:rsid w:val="006044B2"/>
    <w:rsid w:val="00606B02"/>
    <w:rsid w:val="0060787C"/>
    <w:rsid w:val="00607B4E"/>
    <w:rsid w:val="00611540"/>
    <w:rsid w:val="006121AC"/>
    <w:rsid w:val="00612315"/>
    <w:rsid w:val="006132BE"/>
    <w:rsid w:val="00613E46"/>
    <w:rsid w:val="0061430F"/>
    <w:rsid w:val="00617237"/>
    <w:rsid w:val="006173A1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BC1"/>
    <w:rsid w:val="00634E05"/>
    <w:rsid w:val="006365E1"/>
    <w:rsid w:val="006367AE"/>
    <w:rsid w:val="00636F9B"/>
    <w:rsid w:val="0063758A"/>
    <w:rsid w:val="00637CD0"/>
    <w:rsid w:val="00637F28"/>
    <w:rsid w:val="00640056"/>
    <w:rsid w:val="006406FD"/>
    <w:rsid w:val="00640852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3DD3"/>
    <w:rsid w:val="00654AB5"/>
    <w:rsid w:val="006561C2"/>
    <w:rsid w:val="00660B77"/>
    <w:rsid w:val="00661D42"/>
    <w:rsid w:val="00662063"/>
    <w:rsid w:val="00662C34"/>
    <w:rsid w:val="00663020"/>
    <w:rsid w:val="0066405F"/>
    <w:rsid w:val="006656BA"/>
    <w:rsid w:val="00667A07"/>
    <w:rsid w:val="0067060D"/>
    <w:rsid w:val="006717BD"/>
    <w:rsid w:val="00674982"/>
    <w:rsid w:val="006750BF"/>
    <w:rsid w:val="00675432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903A1"/>
    <w:rsid w:val="006904E1"/>
    <w:rsid w:val="00690A65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3890"/>
    <w:rsid w:val="006B399E"/>
    <w:rsid w:val="006B44C3"/>
    <w:rsid w:val="006B5504"/>
    <w:rsid w:val="006B5D5E"/>
    <w:rsid w:val="006B6167"/>
    <w:rsid w:val="006B6B16"/>
    <w:rsid w:val="006B6D24"/>
    <w:rsid w:val="006B7523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256"/>
    <w:rsid w:val="006D493D"/>
    <w:rsid w:val="006D6048"/>
    <w:rsid w:val="006E13C5"/>
    <w:rsid w:val="006E3DA3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68CD"/>
    <w:rsid w:val="006F7A74"/>
    <w:rsid w:val="00700461"/>
    <w:rsid w:val="00701AA1"/>
    <w:rsid w:val="00701D75"/>
    <w:rsid w:val="007023CC"/>
    <w:rsid w:val="007025DF"/>
    <w:rsid w:val="00704AA8"/>
    <w:rsid w:val="00705205"/>
    <w:rsid w:val="00705B0D"/>
    <w:rsid w:val="00705C0B"/>
    <w:rsid w:val="00705F27"/>
    <w:rsid w:val="00706B27"/>
    <w:rsid w:val="00711E40"/>
    <w:rsid w:val="007124EB"/>
    <w:rsid w:val="00712FE7"/>
    <w:rsid w:val="007147B3"/>
    <w:rsid w:val="00714B71"/>
    <w:rsid w:val="007152A9"/>
    <w:rsid w:val="007171EA"/>
    <w:rsid w:val="00721350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0A6"/>
    <w:rsid w:val="0074060D"/>
    <w:rsid w:val="00740D8B"/>
    <w:rsid w:val="00741A67"/>
    <w:rsid w:val="007420EE"/>
    <w:rsid w:val="0074233F"/>
    <w:rsid w:val="00742533"/>
    <w:rsid w:val="007436E4"/>
    <w:rsid w:val="00744C75"/>
    <w:rsid w:val="00746861"/>
    <w:rsid w:val="00746B51"/>
    <w:rsid w:val="0074719B"/>
    <w:rsid w:val="007500F9"/>
    <w:rsid w:val="0075315B"/>
    <w:rsid w:val="0075356F"/>
    <w:rsid w:val="007554B5"/>
    <w:rsid w:val="007601F6"/>
    <w:rsid w:val="00761408"/>
    <w:rsid w:val="0076178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1AF5"/>
    <w:rsid w:val="0077226C"/>
    <w:rsid w:val="007723F8"/>
    <w:rsid w:val="007770CC"/>
    <w:rsid w:val="00777A2E"/>
    <w:rsid w:val="00780985"/>
    <w:rsid w:val="00780B9B"/>
    <w:rsid w:val="00780E5D"/>
    <w:rsid w:val="0078122A"/>
    <w:rsid w:val="00782925"/>
    <w:rsid w:val="00783EC4"/>
    <w:rsid w:val="007840D2"/>
    <w:rsid w:val="00784584"/>
    <w:rsid w:val="007853E2"/>
    <w:rsid w:val="007900F9"/>
    <w:rsid w:val="00792ACD"/>
    <w:rsid w:val="007953AC"/>
    <w:rsid w:val="007955CC"/>
    <w:rsid w:val="00795C6A"/>
    <w:rsid w:val="007965D2"/>
    <w:rsid w:val="0079685F"/>
    <w:rsid w:val="00796F65"/>
    <w:rsid w:val="00797D05"/>
    <w:rsid w:val="007A0227"/>
    <w:rsid w:val="007A03A5"/>
    <w:rsid w:val="007A33FD"/>
    <w:rsid w:val="007A3D46"/>
    <w:rsid w:val="007A4D5F"/>
    <w:rsid w:val="007A4FA0"/>
    <w:rsid w:val="007A53C7"/>
    <w:rsid w:val="007A552B"/>
    <w:rsid w:val="007A55D7"/>
    <w:rsid w:val="007A5B0F"/>
    <w:rsid w:val="007A668A"/>
    <w:rsid w:val="007A6A06"/>
    <w:rsid w:val="007B1F8A"/>
    <w:rsid w:val="007B4300"/>
    <w:rsid w:val="007B497D"/>
    <w:rsid w:val="007B4B2D"/>
    <w:rsid w:val="007B5EBD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317"/>
    <w:rsid w:val="007E6E7F"/>
    <w:rsid w:val="007F0F95"/>
    <w:rsid w:val="007F150C"/>
    <w:rsid w:val="007F2CA0"/>
    <w:rsid w:val="007F3AE2"/>
    <w:rsid w:val="007F4476"/>
    <w:rsid w:val="007F5423"/>
    <w:rsid w:val="007F5697"/>
    <w:rsid w:val="007F5CED"/>
    <w:rsid w:val="007F617F"/>
    <w:rsid w:val="007F6CBF"/>
    <w:rsid w:val="007F727E"/>
    <w:rsid w:val="007F74E4"/>
    <w:rsid w:val="00801690"/>
    <w:rsid w:val="00801A78"/>
    <w:rsid w:val="00803114"/>
    <w:rsid w:val="0080396D"/>
    <w:rsid w:val="00803F0F"/>
    <w:rsid w:val="00803FD5"/>
    <w:rsid w:val="0080444C"/>
    <w:rsid w:val="00804A12"/>
    <w:rsid w:val="00805066"/>
    <w:rsid w:val="00805351"/>
    <w:rsid w:val="00811F7C"/>
    <w:rsid w:val="00812186"/>
    <w:rsid w:val="00812F66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5343"/>
    <w:rsid w:val="0084559C"/>
    <w:rsid w:val="00845692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56077"/>
    <w:rsid w:val="0086016A"/>
    <w:rsid w:val="008602DA"/>
    <w:rsid w:val="00861168"/>
    <w:rsid w:val="008611E2"/>
    <w:rsid w:val="00861861"/>
    <w:rsid w:val="00861862"/>
    <w:rsid w:val="00861FCC"/>
    <w:rsid w:val="008625BE"/>
    <w:rsid w:val="008641E8"/>
    <w:rsid w:val="00864637"/>
    <w:rsid w:val="0086683C"/>
    <w:rsid w:val="00867B5A"/>
    <w:rsid w:val="00871538"/>
    <w:rsid w:val="008718B8"/>
    <w:rsid w:val="00873C0B"/>
    <w:rsid w:val="00874273"/>
    <w:rsid w:val="00875EB5"/>
    <w:rsid w:val="0087622F"/>
    <w:rsid w:val="0087648B"/>
    <w:rsid w:val="008774B1"/>
    <w:rsid w:val="008801B6"/>
    <w:rsid w:val="00880538"/>
    <w:rsid w:val="0088198D"/>
    <w:rsid w:val="00883C1C"/>
    <w:rsid w:val="0088417D"/>
    <w:rsid w:val="008841A9"/>
    <w:rsid w:val="00885126"/>
    <w:rsid w:val="008867FA"/>
    <w:rsid w:val="00886B74"/>
    <w:rsid w:val="008879B5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2CD"/>
    <w:rsid w:val="008A5585"/>
    <w:rsid w:val="008A5A7F"/>
    <w:rsid w:val="008A5C5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525F"/>
    <w:rsid w:val="008C67A7"/>
    <w:rsid w:val="008C78B3"/>
    <w:rsid w:val="008D0008"/>
    <w:rsid w:val="008D0738"/>
    <w:rsid w:val="008D12F5"/>
    <w:rsid w:val="008D1A53"/>
    <w:rsid w:val="008D54B5"/>
    <w:rsid w:val="008D7AE0"/>
    <w:rsid w:val="008E04FB"/>
    <w:rsid w:val="008E0A7C"/>
    <w:rsid w:val="008E0DBC"/>
    <w:rsid w:val="008E1267"/>
    <w:rsid w:val="008E323F"/>
    <w:rsid w:val="008E3294"/>
    <w:rsid w:val="008E4866"/>
    <w:rsid w:val="008E54CF"/>
    <w:rsid w:val="008E5E86"/>
    <w:rsid w:val="008E6103"/>
    <w:rsid w:val="008F1001"/>
    <w:rsid w:val="008F425A"/>
    <w:rsid w:val="008F4295"/>
    <w:rsid w:val="008F6038"/>
    <w:rsid w:val="00901020"/>
    <w:rsid w:val="00901962"/>
    <w:rsid w:val="009020A8"/>
    <w:rsid w:val="009020E1"/>
    <w:rsid w:val="009032C3"/>
    <w:rsid w:val="00903EB4"/>
    <w:rsid w:val="00904347"/>
    <w:rsid w:val="00904BC0"/>
    <w:rsid w:val="00904F3D"/>
    <w:rsid w:val="00910419"/>
    <w:rsid w:val="0091078B"/>
    <w:rsid w:val="00911990"/>
    <w:rsid w:val="0091263F"/>
    <w:rsid w:val="0091307D"/>
    <w:rsid w:val="00913376"/>
    <w:rsid w:val="00913525"/>
    <w:rsid w:val="009138F1"/>
    <w:rsid w:val="009143E5"/>
    <w:rsid w:val="009171F5"/>
    <w:rsid w:val="009173CF"/>
    <w:rsid w:val="00917626"/>
    <w:rsid w:val="00917D65"/>
    <w:rsid w:val="0092197D"/>
    <w:rsid w:val="00921EA5"/>
    <w:rsid w:val="00922FE6"/>
    <w:rsid w:val="00923131"/>
    <w:rsid w:val="00924FE4"/>
    <w:rsid w:val="00925201"/>
    <w:rsid w:val="0092627A"/>
    <w:rsid w:val="00926658"/>
    <w:rsid w:val="009269BF"/>
    <w:rsid w:val="00926C3F"/>
    <w:rsid w:val="00926EC3"/>
    <w:rsid w:val="00931B6A"/>
    <w:rsid w:val="00933002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05A"/>
    <w:rsid w:val="00942C3C"/>
    <w:rsid w:val="0094395E"/>
    <w:rsid w:val="00943E3A"/>
    <w:rsid w:val="00944068"/>
    <w:rsid w:val="009447F2"/>
    <w:rsid w:val="00944CA9"/>
    <w:rsid w:val="00945E05"/>
    <w:rsid w:val="009460FD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272"/>
    <w:rsid w:val="00967DB1"/>
    <w:rsid w:val="00970481"/>
    <w:rsid w:val="00973E06"/>
    <w:rsid w:val="00975078"/>
    <w:rsid w:val="00975718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2E34"/>
    <w:rsid w:val="00995373"/>
    <w:rsid w:val="00997293"/>
    <w:rsid w:val="009A1F07"/>
    <w:rsid w:val="009A2FA6"/>
    <w:rsid w:val="009A44E3"/>
    <w:rsid w:val="009A4DCA"/>
    <w:rsid w:val="009A503E"/>
    <w:rsid w:val="009A5103"/>
    <w:rsid w:val="009A5456"/>
    <w:rsid w:val="009A682D"/>
    <w:rsid w:val="009A753C"/>
    <w:rsid w:val="009B000C"/>
    <w:rsid w:val="009B03A7"/>
    <w:rsid w:val="009B0780"/>
    <w:rsid w:val="009B2DD1"/>
    <w:rsid w:val="009B42DD"/>
    <w:rsid w:val="009B5603"/>
    <w:rsid w:val="009B7113"/>
    <w:rsid w:val="009C1454"/>
    <w:rsid w:val="009C5EAA"/>
    <w:rsid w:val="009C7674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6277"/>
    <w:rsid w:val="009F0635"/>
    <w:rsid w:val="009F3EB7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4FDA"/>
    <w:rsid w:val="00A16693"/>
    <w:rsid w:val="00A20B9C"/>
    <w:rsid w:val="00A20C33"/>
    <w:rsid w:val="00A228FC"/>
    <w:rsid w:val="00A243BC"/>
    <w:rsid w:val="00A246C5"/>
    <w:rsid w:val="00A25699"/>
    <w:rsid w:val="00A271E6"/>
    <w:rsid w:val="00A27906"/>
    <w:rsid w:val="00A27CCC"/>
    <w:rsid w:val="00A300A0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2CB9"/>
    <w:rsid w:val="00A437DD"/>
    <w:rsid w:val="00A43AB8"/>
    <w:rsid w:val="00A44CFC"/>
    <w:rsid w:val="00A462C9"/>
    <w:rsid w:val="00A469B8"/>
    <w:rsid w:val="00A50158"/>
    <w:rsid w:val="00A5040F"/>
    <w:rsid w:val="00A52A2C"/>
    <w:rsid w:val="00A5343A"/>
    <w:rsid w:val="00A55421"/>
    <w:rsid w:val="00A604E0"/>
    <w:rsid w:val="00A6051B"/>
    <w:rsid w:val="00A6112D"/>
    <w:rsid w:val="00A61635"/>
    <w:rsid w:val="00A63E21"/>
    <w:rsid w:val="00A6458F"/>
    <w:rsid w:val="00A65675"/>
    <w:rsid w:val="00A65921"/>
    <w:rsid w:val="00A65F88"/>
    <w:rsid w:val="00A67941"/>
    <w:rsid w:val="00A67AC1"/>
    <w:rsid w:val="00A71366"/>
    <w:rsid w:val="00A7248D"/>
    <w:rsid w:val="00A735E8"/>
    <w:rsid w:val="00A743D0"/>
    <w:rsid w:val="00A747D7"/>
    <w:rsid w:val="00A75EFF"/>
    <w:rsid w:val="00A76905"/>
    <w:rsid w:val="00A77F52"/>
    <w:rsid w:val="00A810B7"/>
    <w:rsid w:val="00A821B5"/>
    <w:rsid w:val="00A83F89"/>
    <w:rsid w:val="00A84CCF"/>
    <w:rsid w:val="00A85102"/>
    <w:rsid w:val="00A851D0"/>
    <w:rsid w:val="00A85750"/>
    <w:rsid w:val="00A85787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59E6"/>
    <w:rsid w:val="00AB695D"/>
    <w:rsid w:val="00AB7FD8"/>
    <w:rsid w:val="00AC076F"/>
    <w:rsid w:val="00AC0BFC"/>
    <w:rsid w:val="00AC0CA9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3323"/>
    <w:rsid w:val="00AD36CA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6A3F"/>
    <w:rsid w:val="00AF6CC5"/>
    <w:rsid w:val="00AF7273"/>
    <w:rsid w:val="00AF7A91"/>
    <w:rsid w:val="00B00C6F"/>
    <w:rsid w:val="00B01F2F"/>
    <w:rsid w:val="00B03FD7"/>
    <w:rsid w:val="00B056EE"/>
    <w:rsid w:val="00B05722"/>
    <w:rsid w:val="00B05C0B"/>
    <w:rsid w:val="00B05C4C"/>
    <w:rsid w:val="00B06E56"/>
    <w:rsid w:val="00B1130A"/>
    <w:rsid w:val="00B123CA"/>
    <w:rsid w:val="00B12FA0"/>
    <w:rsid w:val="00B13FC9"/>
    <w:rsid w:val="00B1434F"/>
    <w:rsid w:val="00B1442D"/>
    <w:rsid w:val="00B14811"/>
    <w:rsid w:val="00B14A84"/>
    <w:rsid w:val="00B15B48"/>
    <w:rsid w:val="00B16062"/>
    <w:rsid w:val="00B16743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1698"/>
    <w:rsid w:val="00B324F9"/>
    <w:rsid w:val="00B32738"/>
    <w:rsid w:val="00B32B80"/>
    <w:rsid w:val="00B32DDC"/>
    <w:rsid w:val="00B3467F"/>
    <w:rsid w:val="00B35143"/>
    <w:rsid w:val="00B35ED0"/>
    <w:rsid w:val="00B36109"/>
    <w:rsid w:val="00B361A6"/>
    <w:rsid w:val="00B36738"/>
    <w:rsid w:val="00B40D42"/>
    <w:rsid w:val="00B41005"/>
    <w:rsid w:val="00B41A24"/>
    <w:rsid w:val="00B41D78"/>
    <w:rsid w:val="00B44445"/>
    <w:rsid w:val="00B4516D"/>
    <w:rsid w:val="00B45680"/>
    <w:rsid w:val="00B460D4"/>
    <w:rsid w:val="00B46F96"/>
    <w:rsid w:val="00B50808"/>
    <w:rsid w:val="00B508CD"/>
    <w:rsid w:val="00B5187C"/>
    <w:rsid w:val="00B51E65"/>
    <w:rsid w:val="00B526B4"/>
    <w:rsid w:val="00B52B79"/>
    <w:rsid w:val="00B53237"/>
    <w:rsid w:val="00B54E80"/>
    <w:rsid w:val="00B5583F"/>
    <w:rsid w:val="00B602DE"/>
    <w:rsid w:val="00B607A1"/>
    <w:rsid w:val="00B60A90"/>
    <w:rsid w:val="00B61491"/>
    <w:rsid w:val="00B6166B"/>
    <w:rsid w:val="00B622E5"/>
    <w:rsid w:val="00B629B2"/>
    <w:rsid w:val="00B65688"/>
    <w:rsid w:val="00B67323"/>
    <w:rsid w:val="00B67C24"/>
    <w:rsid w:val="00B707B9"/>
    <w:rsid w:val="00B71E31"/>
    <w:rsid w:val="00B7346E"/>
    <w:rsid w:val="00B7483C"/>
    <w:rsid w:val="00B74DA9"/>
    <w:rsid w:val="00B77788"/>
    <w:rsid w:val="00B80020"/>
    <w:rsid w:val="00B82E32"/>
    <w:rsid w:val="00B833B0"/>
    <w:rsid w:val="00B85B88"/>
    <w:rsid w:val="00B9055C"/>
    <w:rsid w:val="00B9060B"/>
    <w:rsid w:val="00B90E0B"/>
    <w:rsid w:val="00B91191"/>
    <w:rsid w:val="00B91638"/>
    <w:rsid w:val="00B916B7"/>
    <w:rsid w:val="00B91D13"/>
    <w:rsid w:val="00B92FFE"/>
    <w:rsid w:val="00B934F2"/>
    <w:rsid w:val="00B94CBE"/>
    <w:rsid w:val="00B96947"/>
    <w:rsid w:val="00B96A35"/>
    <w:rsid w:val="00B970E4"/>
    <w:rsid w:val="00BA1E0A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8EA"/>
    <w:rsid w:val="00BB59F6"/>
    <w:rsid w:val="00BB5BAA"/>
    <w:rsid w:val="00BB650D"/>
    <w:rsid w:val="00BB79A5"/>
    <w:rsid w:val="00BC0151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1A6A"/>
    <w:rsid w:val="00BE2DCF"/>
    <w:rsid w:val="00BE32D8"/>
    <w:rsid w:val="00BE34A0"/>
    <w:rsid w:val="00BE3D20"/>
    <w:rsid w:val="00BE587E"/>
    <w:rsid w:val="00BE68E1"/>
    <w:rsid w:val="00BE6CDD"/>
    <w:rsid w:val="00BE70C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08E"/>
    <w:rsid w:val="00C24496"/>
    <w:rsid w:val="00C245E8"/>
    <w:rsid w:val="00C24D0D"/>
    <w:rsid w:val="00C24F7B"/>
    <w:rsid w:val="00C252EE"/>
    <w:rsid w:val="00C25B31"/>
    <w:rsid w:val="00C262C4"/>
    <w:rsid w:val="00C274DD"/>
    <w:rsid w:val="00C276B2"/>
    <w:rsid w:val="00C30160"/>
    <w:rsid w:val="00C30758"/>
    <w:rsid w:val="00C30EF6"/>
    <w:rsid w:val="00C31C73"/>
    <w:rsid w:val="00C32453"/>
    <w:rsid w:val="00C32878"/>
    <w:rsid w:val="00C3388E"/>
    <w:rsid w:val="00C343F2"/>
    <w:rsid w:val="00C3498F"/>
    <w:rsid w:val="00C3504C"/>
    <w:rsid w:val="00C35643"/>
    <w:rsid w:val="00C36EA8"/>
    <w:rsid w:val="00C40900"/>
    <w:rsid w:val="00C40F8A"/>
    <w:rsid w:val="00C4442C"/>
    <w:rsid w:val="00C4597C"/>
    <w:rsid w:val="00C462EB"/>
    <w:rsid w:val="00C4671E"/>
    <w:rsid w:val="00C469FC"/>
    <w:rsid w:val="00C47843"/>
    <w:rsid w:val="00C47BDA"/>
    <w:rsid w:val="00C50602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6D1C"/>
    <w:rsid w:val="00C67202"/>
    <w:rsid w:val="00C6771C"/>
    <w:rsid w:val="00C67B7D"/>
    <w:rsid w:val="00C70D5D"/>
    <w:rsid w:val="00C71075"/>
    <w:rsid w:val="00C71E17"/>
    <w:rsid w:val="00C742C0"/>
    <w:rsid w:val="00C7439F"/>
    <w:rsid w:val="00C756C3"/>
    <w:rsid w:val="00C76861"/>
    <w:rsid w:val="00C76A14"/>
    <w:rsid w:val="00C7738A"/>
    <w:rsid w:val="00C80CAD"/>
    <w:rsid w:val="00C815C1"/>
    <w:rsid w:val="00C82A1A"/>
    <w:rsid w:val="00C83026"/>
    <w:rsid w:val="00C83CDA"/>
    <w:rsid w:val="00C8537A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0CD0"/>
    <w:rsid w:val="00CA239C"/>
    <w:rsid w:val="00CA341B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440"/>
    <w:rsid w:val="00CB2B41"/>
    <w:rsid w:val="00CB3461"/>
    <w:rsid w:val="00CB39BE"/>
    <w:rsid w:val="00CB3C77"/>
    <w:rsid w:val="00CB3F58"/>
    <w:rsid w:val="00CB4836"/>
    <w:rsid w:val="00CB4BD5"/>
    <w:rsid w:val="00CB563D"/>
    <w:rsid w:val="00CB691F"/>
    <w:rsid w:val="00CB6BED"/>
    <w:rsid w:val="00CB6E10"/>
    <w:rsid w:val="00CB734D"/>
    <w:rsid w:val="00CC02F3"/>
    <w:rsid w:val="00CC144B"/>
    <w:rsid w:val="00CC1F31"/>
    <w:rsid w:val="00CC20B5"/>
    <w:rsid w:val="00CC28E9"/>
    <w:rsid w:val="00CC2FB4"/>
    <w:rsid w:val="00CC4959"/>
    <w:rsid w:val="00CC4B27"/>
    <w:rsid w:val="00CC6686"/>
    <w:rsid w:val="00CC6972"/>
    <w:rsid w:val="00CC71C0"/>
    <w:rsid w:val="00CC73DF"/>
    <w:rsid w:val="00CC7C88"/>
    <w:rsid w:val="00CD0197"/>
    <w:rsid w:val="00CD06DC"/>
    <w:rsid w:val="00CD101E"/>
    <w:rsid w:val="00CD1C20"/>
    <w:rsid w:val="00CD24FB"/>
    <w:rsid w:val="00CD2BDD"/>
    <w:rsid w:val="00CD3073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784"/>
    <w:rsid w:val="00CF721E"/>
    <w:rsid w:val="00CF78C4"/>
    <w:rsid w:val="00D024E3"/>
    <w:rsid w:val="00D02784"/>
    <w:rsid w:val="00D02DDC"/>
    <w:rsid w:val="00D04B1A"/>
    <w:rsid w:val="00D06434"/>
    <w:rsid w:val="00D075AD"/>
    <w:rsid w:val="00D10281"/>
    <w:rsid w:val="00D11873"/>
    <w:rsid w:val="00D12215"/>
    <w:rsid w:val="00D13607"/>
    <w:rsid w:val="00D13787"/>
    <w:rsid w:val="00D14626"/>
    <w:rsid w:val="00D152A5"/>
    <w:rsid w:val="00D17E49"/>
    <w:rsid w:val="00D21220"/>
    <w:rsid w:val="00D21AA1"/>
    <w:rsid w:val="00D21B1F"/>
    <w:rsid w:val="00D22194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A49"/>
    <w:rsid w:val="00D363EA"/>
    <w:rsid w:val="00D3652C"/>
    <w:rsid w:val="00D367EB"/>
    <w:rsid w:val="00D36AC6"/>
    <w:rsid w:val="00D36FC0"/>
    <w:rsid w:val="00D411A2"/>
    <w:rsid w:val="00D41437"/>
    <w:rsid w:val="00D414E1"/>
    <w:rsid w:val="00D41ED5"/>
    <w:rsid w:val="00D423FD"/>
    <w:rsid w:val="00D42702"/>
    <w:rsid w:val="00D42B6D"/>
    <w:rsid w:val="00D47E92"/>
    <w:rsid w:val="00D50B4F"/>
    <w:rsid w:val="00D51A6E"/>
    <w:rsid w:val="00D51DE6"/>
    <w:rsid w:val="00D52A38"/>
    <w:rsid w:val="00D52F54"/>
    <w:rsid w:val="00D538AB"/>
    <w:rsid w:val="00D53CE1"/>
    <w:rsid w:val="00D55063"/>
    <w:rsid w:val="00D552AA"/>
    <w:rsid w:val="00D55704"/>
    <w:rsid w:val="00D572B6"/>
    <w:rsid w:val="00D5782A"/>
    <w:rsid w:val="00D60068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772C9"/>
    <w:rsid w:val="00D809C5"/>
    <w:rsid w:val="00D80A38"/>
    <w:rsid w:val="00D80CAF"/>
    <w:rsid w:val="00D824DC"/>
    <w:rsid w:val="00D8387C"/>
    <w:rsid w:val="00D83E5E"/>
    <w:rsid w:val="00D851AE"/>
    <w:rsid w:val="00D86299"/>
    <w:rsid w:val="00D932D8"/>
    <w:rsid w:val="00D9379E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4914"/>
    <w:rsid w:val="00DB5401"/>
    <w:rsid w:val="00DB5E17"/>
    <w:rsid w:val="00DB626B"/>
    <w:rsid w:val="00DB6EC6"/>
    <w:rsid w:val="00DB78C5"/>
    <w:rsid w:val="00DC05A0"/>
    <w:rsid w:val="00DC1AC1"/>
    <w:rsid w:val="00DC1D37"/>
    <w:rsid w:val="00DC389F"/>
    <w:rsid w:val="00DC3CF7"/>
    <w:rsid w:val="00DC629B"/>
    <w:rsid w:val="00DC72C8"/>
    <w:rsid w:val="00DC7BC1"/>
    <w:rsid w:val="00DC7DAD"/>
    <w:rsid w:val="00DD162C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68"/>
    <w:rsid w:val="00DE0A98"/>
    <w:rsid w:val="00DE15C5"/>
    <w:rsid w:val="00DE6EA1"/>
    <w:rsid w:val="00DE7061"/>
    <w:rsid w:val="00DF0E0A"/>
    <w:rsid w:val="00DF2377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1F61"/>
    <w:rsid w:val="00E02260"/>
    <w:rsid w:val="00E04900"/>
    <w:rsid w:val="00E04F87"/>
    <w:rsid w:val="00E059CF"/>
    <w:rsid w:val="00E06478"/>
    <w:rsid w:val="00E071E4"/>
    <w:rsid w:val="00E07B57"/>
    <w:rsid w:val="00E117A2"/>
    <w:rsid w:val="00E12014"/>
    <w:rsid w:val="00E1358F"/>
    <w:rsid w:val="00E144E6"/>
    <w:rsid w:val="00E15E13"/>
    <w:rsid w:val="00E1694D"/>
    <w:rsid w:val="00E20174"/>
    <w:rsid w:val="00E207F3"/>
    <w:rsid w:val="00E20B0C"/>
    <w:rsid w:val="00E20CBB"/>
    <w:rsid w:val="00E21D59"/>
    <w:rsid w:val="00E22655"/>
    <w:rsid w:val="00E226FA"/>
    <w:rsid w:val="00E2287F"/>
    <w:rsid w:val="00E23453"/>
    <w:rsid w:val="00E23B29"/>
    <w:rsid w:val="00E24349"/>
    <w:rsid w:val="00E25CC8"/>
    <w:rsid w:val="00E3073E"/>
    <w:rsid w:val="00E31CD6"/>
    <w:rsid w:val="00E3393B"/>
    <w:rsid w:val="00E33B7E"/>
    <w:rsid w:val="00E35282"/>
    <w:rsid w:val="00E36747"/>
    <w:rsid w:val="00E369CC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2E99"/>
    <w:rsid w:val="00E43BF5"/>
    <w:rsid w:val="00E44D54"/>
    <w:rsid w:val="00E455F0"/>
    <w:rsid w:val="00E52A45"/>
    <w:rsid w:val="00E54637"/>
    <w:rsid w:val="00E54648"/>
    <w:rsid w:val="00E556E8"/>
    <w:rsid w:val="00E5611F"/>
    <w:rsid w:val="00E564B8"/>
    <w:rsid w:val="00E56652"/>
    <w:rsid w:val="00E56744"/>
    <w:rsid w:val="00E568EE"/>
    <w:rsid w:val="00E57F39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3E33"/>
    <w:rsid w:val="00E74A32"/>
    <w:rsid w:val="00E7550F"/>
    <w:rsid w:val="00E76A0D"/>
    <w:rsid w:val="00E76B14"/>
    <w:rsid w:val="00E770C1"/>
    <w:rsid w:val="00E8259B"/>
    <w:rsid w:val="00E825CD"/>
    <w:rsid w:val="00E82C8D"/>
    <w:rsid w:val="00E83067"/>
    <w:rsid w:val="00E835BC"/>
    <w:rsid w:val="00E864E9"/>
    <w:rsid w:val="00E86675"/>
    <w:rsid w:val="00E87374"/>
    <w:rsid w:val="00E879CC"/>
    <w:rsid w:val="00E903F9"/>
    <w:rsid w:val="00E91563"/>
    <w:rsid w:val="00E91DAE"/>
    <w:rsid w:val="00E93691"/>
    <w:rsid w:val="00E944A0"/>
    <w:rsid w:val="00E94BAD"/>
    <w:rsid w:val="00E9550A"/>
    <w:rsid w:val="00E957C1"/>
    <w:rsid w:val="00E96A52"/>
    <w:rsid w:val="00E96ABC"/>
    <w:rsid w:val="00E97A38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B43"/>
    <w:rsid w:val="00EB1D21"/>
    <w:rsid w:val="00EB2093"/>
    <w:rsid w:val="00EB2EF0"/>
    <w:rsid w:val="00EB4FA4"/>
    <w:rsid w:val="00EB6596"/>
    <w:rsid w:val="00EB6BA9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5B2D"/>
    <w:rsid w:val="00EC69B3"/>
    <w:rsid w:val="00EC72B4"/>
    <w:rsid w:val="00EC72F4"/>
    <w:rsid w:val="00ED0185"/>
    <w:rsid w:val="00ED04CF"/>
    <w:rsid w:val="00ED04E8"/>
    <w:rsid w:val="00ED073F"/>
    <w:rsid w:val="00ED1269"/>
    <w:rsid w:val="00ED16AC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247E"/>
    <w:rsid w:val="00EF24A8"/>
    <w:rsid w:val="00EF2C5A"/>
    <w:rsid w:val="00EF2F01"/>
    <w:rsid w:val="00EF3AA4"/>
    <w:rsid w:val="00EF52CC"/>
    <w:rsid w:val="00EF7ABD"/>
    <w:rsid w:val="00F00566"/>
    <w:rsid w:val="00F00A64"/>
    <w:rsid w:val="00F030DB"/>
    <w:rsid w:val="00F03367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25538"/>
    <w:rsid w:val="00F26F35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06A5"/>
    <w:rsid w:val="00F416D4"/>
    <w:rsid w:val="00F42E85"/>
    <w:rsid w:val="00F43407"/>
    <w:rsid w:val="00F446FE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0F2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2093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21A0"/>
    <w:rsid w:val="00F84B02"/>
    <w:rsid w:val="00F84D30"/>
    <w:rsid w:val="00F85DF9"/>
    <w:rsid w:val="00F8721D"/>
    <w:rsid w:val="00F875F0"/>
    <w:rsid w:val="00F900CA"/>
    <w:rsid w:val="00F91B2E"/>
    <w:rsid w:val="00F92549"/>
    <w:rsid w:val="00F928B4"/>
    <w:rsid w:val="00F92C14"/>
    <w:rsid w:val="00F9358A"/>
    <w:rsid w:val="00F935B8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779"/>
    <w:rsid w:val="00FB58D7"/>
    <w:rsid w:val="00FB5E12"/>
    <w:rsid w:val="00FC1D5A"/>
    <w:rsid w:val="00FC2314"/>
    <w:rsid w:val="00FC30D4"/>
    <w:rsid w:val="00FC32D6"/>
    <w:rsid w:val="00FD1002"/>
    <w:rsid w:val="00FD1F03"/>
    <w:rsid w:val="00FD264F"/>
    <w:rsid w:val="00FD3291"/>
    <w:rsid w:val="00FD4397"/>
    <w:rsid w:val="00FD4819"/>
    <w:rsid w:val="00FD4CA0"/>
    <w:rsid w:val="00FD68A8"/>
    <w:rsid w:val="00FD6A58"/>
    <w:rsid w:val="00FD6C13"/>
    <w:rsid w:val="00FD7277"/>
    <w:rsid w:val="00FD7E95"/>
    <w:rsid w:val="00FE2A05"/>
    <w:rsid w:val="00FE33AC"/>
    <w:rsid w:val="00FE34AA"/>
    <w:rsid w:val="00FE3CBE"/>
    <w:rsid w:val="00FE4F35"/>
    <w:rsid w:val="00FE50E1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4FD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footnote text" w:qFormat="1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33002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13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13"/>
      </w:numPr>
      <w:tabs>
        <w:tab w:val="left" w:pos="851"/>
      </w:tabs>
      <w:spacing w:before="360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13"/>
      </w:numPr>
      <w:tabs>
        <w:tab w:val="left" w:pos="1701"/>
      </w:tabs>
      <w:spacing w:before="240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13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13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13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13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13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13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7E6317"/>
    <w:rPr>
      <w:color w:val="000000"/>
    </w:rPr>
  </w:style>
  <w:style w:type="character" w:customStyle="1" w:styleId="stdTextZchn">
    <w:name w:val="stdText Zchn"/>
    <w:link w:val="stdText"/>
    <w:rsid w:val="007E6317"/>
    <w:rPr>
      <w:rFonts w:ascii="Times New Roman" w:hAnsi="Times New Roman"/>
      <w:color w:val="000000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qFormat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rsid w:val="007E6317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Cs w:val="21"/>
    </w:rPr>
  </w:style>
  <w:style w:type="character" w:customStyle="1" w:styleId="LEMarginalieZchn">
    <w:name w:val="LE Marginalie Zchn"/>
    <w:link w:val="LEMarginalie"/>
    <w:rsid w:val="007E6317"/>
    <w:rPr>
      <w:rFonts w:ascii="Arial" w:hAnsi="Arial"/>
      <w:color w:val="000000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 w:after="0"/>
      <w:ind w:right="0"/>
      <w:outlineLvl w:val="9"/>
    </w:pPr>
    <w:rPr>
      <w:rFonts w:asciiTheme="majorHAnsi" w:eastAsia="Times New Roman" w:hAnsiTheme="majorHAnsi" w:cstheme="majorHAnsi"/>
      <w:b/>
      <w:bCs/>
      <w:caps/>
      <w:color w:val="auto"/>
      <w:sz w:val="24"/>
      <w:szCs w:val="24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240" w:after="0"/>
      <w:outlineLvl w:val="9"/>
    </w:pPr>
    <w:rPr>
      <w:rFonts w:asciiTheme="minorHAnsi" w:eastAsia="Times New Roman" w:hAnsiTheme="minorHAnsi" w:cstheme="minorHAnsi"/>
      <w:b/>
      <w:bCs/>
      <w:color w:val="auto"/>
      <w:sz w:val="20"/>
      <w:szCs w:val="20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ind w:left="200"/>
      <w:outlineLvl w:val="9"/>
    </w:pPr>
    <w:rPr>
      <w:rFonts w:asciiTheme="minorHAnsi" w:eastAsia="Times New Roman" w:hAnsiTheme="minorHAnsi" w:cstheme="minorHAnsi"/>
      <w:color w:val="auto"/>
      <w:sz w:val="20"/>
      <w:szCs w:val="20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ind w:left="400"/>
      <w:outlineLvl w:val="9"/>
    </w:pPr>
    <w:rPr>
      <w:rFonts w:asciiTheme="minorHAnsi" w:eastAsia="Times New Roman" w:hAnsiTheme="minorHAnsi" w:cstheme="minorHAnsi"/>
      <w:sz w:val="20"/>
      <w:szCs w:val="20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ind w:left="600"/>
      <w:outlineLvl w:val="9"/>
    </w:pPr>
    <w:rPr>
      <w:rFonts w:asciiTheme="minorHAnsi" w:eastAsia="Times New Roman" w:hAnsiTheme="minorHAnsi" w:cstheme="minorHAnsi"/>
      <w:i w:val="0"/>
      <w:iCs w:val="0"/>
      <w:sz w:val="20"/>
      <w:szCs w:val="2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ind w:left="800"/>
      <w:outlineLvl w:val="9"/>
    </w:pPr>
    <w:rPr>
      <w:rFonts w:asciiTheme="minorHAnsi" w:eastAsia="Times New Roman" w:hAnsiTheme="minorHAnsi" w:cstheme="minorHAnsi"/>
      <w:color w:val="auto"/>
      <w:szCs w:val="20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ind w:left="1000"/>
      <w:outlineLvl w:val="9"/>
    </w:pPr>
    <w:rPr>
      <w:rFonts w:asciiTheme="minorHAnsi" w:eastAsia="Times New Roman" w:hAnsiTheme="minorHAnsi" w:cstheme="minorHAnsi"/>
      <w:i w:val="0"/>
      <w:iCs w:val="0"/>
      <w:color w:val="auto"/>
      <w:szCs w:val="20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ind w:left="1200"/>
      <w:outlineLvl w:val="9"/>
    </w:pPr>
    <w:rPr>
      <w:rFonts w:asciiTheme="minorHAnsi" w:eastAsia="Times New Roman" w:hAnsiTheme="minorHAnsi" w:cstheme="minorHAnsi"/>
      <w:smallCaps w:val="0"/>
      <w:color w:val="auto"/>
      <w:szCs w:val="20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ind w:left="1400"/>
      <w:outlineLvl w:val="9"/>
    </w:pPr>
    <w:rPr>
      <w:rFonts w:asciiTheme="minorHAnsi" w:eastAsia="Times New Roman" w:hAnsiTheme="minorHAnsi" w:cstheme="minorHAnsi"/>
      <w:i w:val="0"/>
      <w:iCs w:val="0"/>
      <w:smallCaps w:val="0"/>
      <w:color w:val="auto"/>
      <w:szCs w:val="20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7E6317"/>
    <w:rPr>
      <w:szCs w:val="21"/>
    </w:rPr>
  </w:style>
  <w:style w:type="paragraph" w:styleId="Listenabsatz">
    <w:name w:val="List Paragraph"/>
    <w:basedOn w:val="Standard"/>
    <w:uiPriority w:val="34"/>
    <w:qFormat/>
    <w:rsid w:val="001A0A52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1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1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1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1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1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24713E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933002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24713E"/>
    <w:rPr>
      <w:rFonts w:ascii="Times New Roman" w:eastAsia="MS Mincho" w:hAnsi="Times New Roman"/>
      <w:color w:val="000000"/>
      <w:sz w:val="22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933002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286E80"/>
    <w:pPr>
      <w:ind w:left="709"/>
    </w:pPr>
    <w:rPr>
      <w:rFonts w:ascii="Times New Roman" w:eastAsia="Calibri" w:hAnsi="Times New Roman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286E80"/>
    <w:rPr>
      <w:rFonts w:ascii="Times New Roman" w:eastAsia="Calibri" w:hAnsi="Times New Roman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10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634BC1"/>
    <w:pPr>
      <w:numPr>
        <w:numId w:val="16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634BC1"/>
    <w:rPr>
      <w:rFonts w:ascii="Times New Roman" w:hAnsi="Times New Roman"/>
      <w:color w:val="000000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634BC1"/>
    <w:pPr>
      <w:numPr>
        <w:numId w:val="22"/>
      </w:numPr>
      <w:shd w:val="clear" w:color="auto" w:fill="EDEDED"/>
      <w:spacing w:after="360" w:line="360" w:lineRule="auto"/>
      <w:contextualSpacing/>
    </w:pPr>
    <w:rPr>
      <w:color w:val="00000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634BC1"/>
    <w:rPr>
      <w:rFonts w:ascii="Times New Roman" w:hAnsi="Times New Roman"/>
      <w:color w:val="000000"/>
      <w:szCs w:val="21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93300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93300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302967"/>
    <w:rPr>
      <w:color w:val="808080"/>
    </w:rPr>
  </w:style>
  <w:style w:type="paragraph" w:customStyle="1" w:styleId="LitVerweis">
    <w:name w:val="Lit_Verweis"/>
    <w:basedOn w:val="Funotentext"/>
    <w:link w:val="LitVerweisZchn"/>
    <w:qFormat/>
    <w:rsid w:val="00933002"/>
    <w:rPr>
      <w:sz w:val="22"/>
    </w:rPr>
  </w:style>
  <w:style w:type="character" w:customStyle="1" w:styleId="LitVerweisZchn">
    <w:name w:val="Lit_Verweis Zchn"/>
    <w:basedOn w:val="FunotentextZchn"/>
    <w:link w:val="LitVerweis"/>
    <w:rsid w:val="00933002"/>
    <w:rPr>
      <w:rFonts w:ascii="Times New Roman" w:hAnsi="Times New Roman"/>
      <w:color w:val="000000"/>
      <w:sz w:val="22"/>
      <w:szCs w:val="21"/>
    </w:rPr>
  </w:style>
  <w:style w:type="table" w:styleId="Listentabelle1hell">
    <w:name w:val="List Table 1 Light"/>
    <w:basedOn w:val="NormaleTabelle"/>
    <w:uiPriority w:val="46"/>
    <w:rsid w:val="007A022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">
    <w:name w:val="List Table 2"/>
    <w:basedOn w:val="NormaleTabelle"/>
    <w:uiPriority w:val="47"/>
    <w:rsid w:val="007F3AE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QT3klein">
    <w:name w:val="QT3klein"/>
    <w:basedOn w:val="QT3"/>
    <w:link w:val="QT3kleinZchn"/>
    <w:qFormat/>
    <w:rsid w:val="003A6466"/>
    <w:pPr>
      <w:spacing w:before="0" w:after="60" w:line="240" w:lineRule="atLeast"/>
      <w:contextualSpacing w:val="0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3A6466"/>
    <w:rPr>
      <w:rFonts w:ascii="Lucida Console" w:hAnsi="Lucida Console"/>
      <w:color w:val="0000FF"/>
      <w:sz w:val="18"/>
      <w:szCs w:val="18"/>
      <w:shd w:val="clear" w:color="auto" w:fill="FFFFFF"/>
    </w:rPr>
  </w:style>
  <w:style w:type="table" w:styleId="Gitternetztabelle4Akzent5">
    <w:name w:val="Grid Table 4 Accent 5"/>
    <w:basedOn w:val="NormaleTabelle"/>
    <w:uiPriority w:val="49"/>
    <w:rsid w:val="00A6051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lenraster">
    <w:name w:val="Table Grid"/>
    <w:basedOn w:val="NormaleTabelle"/>
    <w:rsid w:val="00A60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1">
    <w:name w:val="Grid Table 2 Accent 1"/>
    <w:basedOn w:val="NormaleTabelle"/>
    <w:uiPriority w:val="47"/>
    <w:rsid w:val="00A6051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Color">
    <w:name w:val="TabColor"/>
    <w:basedOn w:val="Standard"/>
    <w:link w:val="TabColorZchn"/>
    <w:qFormat/>
    <w:rsid w:val="00A6051B"/>
    <w:pPr>
      <w:jc w:val="center"/>
    </w:pPr>
    <w:rPr>
      <w:rFonts w:ascii="Arial" w:hAnsi="Arial" w:cs="Arial"/>
      <w:b/>
      <w:color w:val="800000"/>
      <w:sz w:val="20"/>
    </w:rPr>
  </w:style>
  <w:style w:type="character" w:customStyle="1" w:styleId="TabColorZchn">
    <w:name w:val="TabColor Zchn"/>
    <w:basedOn w:val="Absatz-Standardschriftart"/>
    <w:link w:val="TabColor"/>
    <w:rsid w:val="00A6051B"/>
    <w:rPr>
      <w:rFonts w:ascii="Arial" w:hAnsi="Arial" w:cs="Arial"/>
      <w:b/>
      <w:color w:val="800000"/>
      <w:szCs w:val="21"/>
    </w:rPr>
  </w:style>
  <w:style w:type="table" w:styleId="EinfacheTabelle1">
    <w:name w:val="Plain Table 1"/>
    <w:basedOn w:val="NormaleTabelle"/>
    <w:uiPriority w:val="41"/>
    <w:rsid w:val="00477F4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1">
    <w:name w:val="Grid Table 3 Accent 1"/>
    <w:basedOn w:val="NormaleTabelle"/>
    <w:uiPriority w:val="48"/>
    <w:rsid w:val="0087153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010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2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31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127.0.0.1:33274/help/library/base/help/names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yperlink" Target="http://127.0.0.1:20786/help/library/base/help/typeof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127.0.0.1:33274/help/library/base/help/dimnames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://127.0.0.1:33274/help/library/base/help/dim" TargetMode="External"/><Relationship Id="rId20" Type="http://schemas.openxmlformats.org/officeDocument/2006/relationships/hyperlink" Target="http://127.0.0.1:33274/help/library/base/help/t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127.0.0.1:33274/help/library/base/help/comment" TargetMode="External"/><Relationship Id="rId23" Type="http://schemas.openxmlformats.org/officeDocument/2006/relationships/image" Target="media/image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127.0.0.1:33274/help/library/base/help/row.names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127.0.0.1:33274/help/library/base/help/class" TargetMode="External"/><Relationship Id="rId22" Type="http://schemas.openxmlformats.org/officeDocument/2006/relationships/image" Target="media/image2.png"/><Relationship Id="rId2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MNIST_databas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CD6CA-A04D-4711-919F-E44F9F685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3</Pages>
  <Words>5358</Words>
  <Characters>33761</Characters>
  <Application>Microsoft Office Word</Application>
  <DocSecurity>0</DocSecurity>
  <Lines>281</Lines>
  <Paragraphs>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Skript Programmieren in R</vt:lpstr>
    </vt:vector>
  </TitlesOfParts>
  <Company>FH Südwestfalen</Company>
  <LinksUpToDate>false</LinksUpToDate>
  <CharactersWithSpaces>39041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Skript Programmieren in R</dc:title>
  <dc:subject/>
  <dc:creator>willms</dc:creator>
  <cp:keywords/>
  <cp:lastModifiedBy>J Willms</cp:lastModifiedBy>
  <cp:revision>7</cp:revision>
  <cp:lastPrinted>2019-09-25T08:56:00Z</cp:lastPrinted>
  <dcterms:created xsi:type="dcterms:W3CDTF">2019-10-04T09:35:00Z</dcterms:created>
  <dcterms:modified xsi:type="dcterms:W3CDTF">2020-07-22T13:53:00Z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