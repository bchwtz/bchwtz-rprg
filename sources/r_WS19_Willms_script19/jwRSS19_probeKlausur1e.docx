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9E4713" w14:textId="7FD073CF" w:rsidR="0017335C" w:rsidRPr="00B71FD6" w:rsidRDefault="00445660" w:rsidP="00B71FD6">
      <w:pPr>
        <w:pStyle w:val="Titel"/>
        <w:rPr>
          <w:sz w:val="44"/>
          <w:szCs w:val="44"/>
        </w:rPr>
      </w:pPr>
      <w:bookmarkStart w:id="0" w:name="_GoBack"/>
      <w:bookmarkEnd w:id="0"/>
      <w:r>
        <w:rPr>
          <w:sz w:val="44"/>
          <w:szCs w:val="44"/>
        </w:rPr>
        <w:t xml:space="preserve">Programmierung für </w:t>
      </w:r>
      <w:r w:rsidR="0017335C" w:rsidRPr="00445660">
        <w:rPr>
          <w:sz w:val="44"/>
          <w:szCs w:val="44"/>
        </w:rPr>
        <w:t>statistische Datenanalyse</w:t>
      </w:r>
    </w:p>
    <w:p w14:paraId="6F672C5B" w14:textId="7B255E88" w:rsidR="00497398" w:rsidRPr="00DA5B42" w:rsidRDefault="00A565F9" w:rsidP="00DA5B42">
      <w:pPr>
        <w:pStyle w:val="Titel"/>
        <w:rPr>
          <w:b/>
          <w:sz w:val="32"/>
          <w:szCs w:val="32"/>
        </w:rPr>
      </w:pPr>
      <w:r>
        <w:rPr>
          <w:b/>
          <w:sz w:val="48"/>
          <w:szCs w:val="48"/>
        </w:rPr>
        <w:t>Probeklausur</w:t>
      </w:r>
      <w:r w:rsidR="000724FA">
        <w:rPr>
          <w:b/>
          <w:sz w:val="48"/>
          <w:szCs w:val="48"/>
        </w:rPr>
        <w:t xml:space="preserve"> WS 19/20</w:t>
      </w:r>
      <w:r>
        <w:rPr>
          <w:b/>
          <w:sz w:val="48"/>
          <w:szCs w:val="48"/>
        </w:rPr>
        <w:t xml:space="preserve"> </w:t>
      </w:r>
      <w:r w:rsidR="00497398">
        <w:rPr>
          <w:b/>
          <w:sz w:val="32"/>
          <w:szCs w:val="32"/>
        </w:rPr>
        <w:t xml:space="preserve"> </w:t>
      </w:r>
    </w:p>
    <w:p w14:paraId="6B683F06" w14:textId="0055B0C8" w:rsidR="00497398" w:rsidRPr="001E0BE8" w:rsidRDefault="00497398" w:rsidP="00497398">
      <w:pPr>
        <w:pStyle w:val="Blocktext"/>
        <w:ind w:right="-238"/>
      </w:pPr>
      <w:r w:rsidRPr="001E0BE8">
        <w:t xml:space="preserve">  </w:t>
      </w:r>
      <w:r w:rsidRPr="001E0BE8">
        <w:tab/>
      </w:r>
      <w:r w:rsidRPr="001E0BE8">
        <w:tab/>
      </w:r>
      <w:r w:rsidRPr="001E0BE8">
        <w:tab/>
      </w:r>
      <w:r w:rsidRPr="001E0BE8">
        <w:tab/>
      </w:r>
      <w:r w:rsidRPr="001E0BE8">
        <w:tab/>
      </w:r>
      <w:r w:rsidRPr="001E0BE8">
        <w:tab/>
      </w:r>
      <w:r w:rsidRPr="001E0BE8">
        <w:tab/>
      </w:r>
      <w:r>
        <w:tab/>
      </w:r>
      <w:r>
        <w:tab/>
      </w:r>
      <w:r>
        <w:tab/>
      </w:r>
      <w:r>
        <w:tab/>
      </w:r>
      <w:r>
        <w:tab/>
      </w:r>
      <w:r>
        <w:tab/>
      </w:r>
      <w:r>
        <w:tab/>
      </w:r>
      <w:r>
        <w:tab/>
      </w:r>
      <w:r>
        <w:tab/>
      </w:r>
      <w:r w:rsidR="00DA5B42">
        <w:t xml:space="preserve"> 16.1.2020, </w:t>
      </w:r>
      <w:r w:rsidRPr="00DA5B42">
        <w:rPr>
          <w:b/>
        </w:rPr>
        <w:t>Bearbeitungszeit: 90 mi</w:t>
      </w:r>
      <w:r w:rsidRPr="001E0BE8">
        <w:t>n</w:t>
      </w:r>
    </w:p>
    <w:tbl>
      <w:tblPr>
        <w:tblW w:w="10520" w:type="dxa"/>
        <w:jc w:val="right"/>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2194"/>
        <w:gridCol w:w="1829"/>
        <w:gridCol w:w="1676"/>
        <w:gridCol w:w="2134"/>
        <w:gridCol w:w="2687"/>
      </w:tblGrid>
      <w:tr w:rsidR="00497398" w:rsidRPr="001E0BE8" w14:paraId="763C7DEC" w14:textId="77777777" w:rsidTr="009F3E41">
        <w:trPr>
          <w:jc w:val="right"/>
        </w:trPr>
        <w:tc>
          <w:tcPr>
            <w:tcW w:w="2194" w:type="dxa"/>
            <w:tcBorders>
              <w:top w:val="single" w:sz="4" w:space="0" w:color="auto"/>
            </w:tcBorders>
            <w:shd w:val="clear" w:color="auto" w:fill="auto"/>
          </w:tcPr>
          <w:p w14:paraId="1946A798" w14:textId="0ACB131D" w:rsidR="00497398" w:rsidRPr="001E0BE8" w:rsidRDefault="009F3E41" w:rsidP="00497398">
            <w:pPr>
              <w:pStyle w:val="Index1"/>
              <w:spacing w:before="240"/>
            </w:pPr>
            <w:r>
              <w:rPr>
                <w:sz w:val="36"/>
              </w:rPr>
              <w:t xml:space="preserve"> </w:t>
            </w:r>
            <w:r w:rsidR="00497398" w:rsidRPr="001E0BE8">
              <w:rPr>
                <w:sz w:val="36"/>
              </w:rPr>
              <w:t>...............</w:t>
            </w:r>
            <w:r>
              <w:t xml:space="preserve"> </w:t>
            </w:r>
            <w:r w:rsidR="00497398" w:rsidRPr="001E0BE8">
              <w:br/>
              <w:t>Name</w:t>
            </w:r>
          </w:p>
        </w:tc>
        <w:tc>
          <w:tcPr>
            <w:tcW w:w="1829" w:type="dxa"/>
            <w:tcBorders>
              <w:top w:val="single" w:sz="4" w:space="0" w:color="auto"/>
            </w:tcBorders>
            <w:shd w:val="clear" w:color="auto" w:fill="auto"/>
          </w:tcPr>
          <w:p w14:paraId="46982099" w14:textId="5897266B" w:rsidR="00497398" w:rsidRPr="001E0BE8" w:rsidRDefault="00497398" w:rsidP="00497398">
            <w:pPr>
              <w:spacing w:before="240"/>
            </w:pPr>
            <w:r w:rsidRPr="001E0BE8">
              <w:rPr>
                <w:sz w:val="36"/>
              </w:rPr>
              <w:t>.............</w:t>
            </w:r>
            <w:r w:rsidRPr="001E0BE8">
              <w:br/>
            </w:r>
            <w:r w:rsidR="009F3E41">
              <w:t xml:space="preserve">  </w:t>
            </w:r>
            <w:r w:rsidRPr="001E0BE8">
              <w:t>Vorname</w:t>
            </w:r>
          </w:p>
        </w:tc>
        <w:tc>
          <w:tcPr>
            <w:tcW w:w="1676" w:type="dxa"/>
            <w:tcBorders>
              <w:top w:val="single" w:sz="4" w:space="0" w:color="auto"/>
            </w:tcBorders>
            <w:shd w:val="clear" w:color="auto" w:fill="auto"/>
          </w:tcPr>
          <w:p w14:paraId="55277821" w14:textId="77777777" w:rsidR="00497398" w:rsidRPr="001E0BE8" w:rsidRDefault="00497398" w:rsidP="00497398">
            <w:pPr>
              <w:spacing w:before="240"/>
            </w:pPr>
            <w:r w:rsidRPr="001E0BE8">
              <w:rPr>
                <w:sz w:val="36"/>
              </w:rPr>
              <w:t>.............</w:t>
            </w:r>
            <w:r w:rsidRPr="001E0BE8">
              <w:br/>
              <w:t>Matrikel-Nr.</w:t>
            </w:r>
          </w:p>
        </w:tc>
        <w:tc>
          <w:tcPr>
            <w:tcW w:w="2134" w:type="dxa"/>
            <w:tcBorders>
              <w:top w:val="single" w:sz="4" w:space="0" w:color="auto"/>
            </w:tcBorders>
            <w:shd w:val="clear" w:color="auto" w:fill="auto"/>
          </w:tcPr>
          <w:p w14:paraId="66386F11" w14:textId="6F902987" w:rsidR="00497398" w:rsidRPr="001E0BE8" w:rsidRDefault="00497398" w:rsidP="00497398">
            <w:pPr>
              <w:spacing w:before="240"/>
            </w:pPr>
            <w:r w:rsidRPr="001E0BE8">
              <w:rPr>
                <w:sz w:val="36"/>
              </w:rPr>
              <w:t>...............</w:t>
            </w:r>
            <w:r w:rsidRPr="001E0BE8">
              <w:br/>
            </w:r>
            <w:r w:rsidR="009F3E41">
              <w:t xml:space="preserve">  </w:t>
            </w:r>
            <w:r w:rsidRPr="001E0BE8">
              <w:t>Studiengang</w:t>
            </w:r>
          </w:p>
        </w:tc>
        <w:tc>
          <w:tcPr>
            <w:tcW w:w="2687" w:type="dxa"/>
            <w:tcBorders>
              <w:top w:val="single" w:sz="4" w:space="0" w:color="auto"/>
            </w:tcBorders>
            <w:shd w:val="clear" w:color="auto" w:fill="auto"/>
          </w:tcPr>
          <w:p w14:paraId="1E09BA4A" w14:textId="7E7401ED" w:rsidR="00497398" w:rsidRPr="001E0BE8" w:rsidRDefault="00497398" w:rsidP="00497398">
            <w:pPr>
              <w:spacing w:before="240"/>
            </w:pPr>
            <w:r w:rsidRPr="001E0BE8">
              <w:rPr>
                <w:sz w:val="36"/>
              </w:rPr>
              <w:t>.....................</w:t>
            </w:r>
            <w:r w:rsidRPr="001E0BE8">
              <w:br/>
            </w:r>
            <w:r w:rsidR="009F3E41">
              <w:t xml:space="preserve">       </w:t>
            </w:r>
            <w:r w:rsidRPr="001E0BE8">
              <w:t>Unterschrift</w:t>
            </w:r>
          </w:p>
        </w:tc>
      </w:tr>
    </w:tbl>
    <w:tbl>
      <w:tblPr>
        <w:tblpPr w:leftFromText="141" w:rightFromText="141" w:vertAnchor="text" w:horzAnchor="margin" w:tblpXSpec="right" w:tblpY="208"/>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9"/>
        <w:gridCol w:w="619"/>
        <w:gridCol w:w="620"/>
        <w:gridCol w:w="619"/>
        <w:gridCol w:w="620"/>
        <w:gridCol w:w="619"/>
        <w:gridCol w:w="620"/>
        <w:gridCol w:w="619"/>
        <w:gridCol w:w="620"/>
        <w:gridCol w:w="619"/>
        <w:gridCol w:w="620"/>
        <w:gridCol w:w="619"/>
        <w:gridCol w:w="620"/>
        <w:gridCol w:w="160"/>
        <w:gridCol w:w="851"/>
        <w:gridCol w:w="1421"/>
      </w:tblGrid>
      <w:tr w:rsidR="00184FA8" w:rsidRPr="001E0BE8" w14:paraId="17B6306C" w14:textId="77777777" w:rsidTr="009F3E41">
        <w:tc>
          <w:tcPr>
            <w:tcW w:w="619" w:type="dxa"/>
            <w:shd w:val="clear" w:color="auto" w:fill="auto"/>
            <w:vAlign w:val="center"/>
          </w:tcPr>
          <w:p w14:paraId="24C2A76D" w14:textId="7C3BC5E4" w:rsidR="00184FA8" w:rsidRPr="001E0BE8" w:rsidRDefault="00184FA8" w:rsidP="009F3E41">
            <w:pPr>
              <w:spacing w:before="120"/>
              <w:ind w:left="-567"/>
              <w:jc w:val="right"/>
              <w:rPr>
                <w:b/>
                <w:sz w:val="20"/>
              </w:rPr>
            </w:pPr>
            <w:r w:rsidRPr="001E0BE8">
              <w:rPr>
                <w:b/>
                <w:sz w:val="20"/>
              </w:rPr>
              <w:t xml:space="preserve">1  </w:t>
            </w:r>
            <w:r w:rsidRPr="001E0BE8">
              <w:rPr>
                <w:bCs/>
                <w:i/>
                <w:iCs/>
                <w:sz w:val="20"/>
              </w:rPr>
              <w:t>(</w:t>
            </w:r>
            <w:r>
              <w:rPr>
                <w:bCs/>
                <w:i/>
                <w:iCs/>
                <w:sz w:val="20"/>
              </w:rPr>
              <w:t>10</w:t>
            </w:r>
            <w:r w:rsidRPr="001E0BE8">
              <w:rPr>
                <w:bCs/>
                <w:i/>
                <w:iCs/>
                <w:sz w:val="20"/>
              </w:rPr>
              <w:t>)</w:t>
            </w:r>
          </w:p>
        </w:tc>
        <w:tc>
          <w:tcPr>
            <w:tcW w:w="619" w:type="dxa"/>
            <w:shd w:val="clear" w:color="auto" w:fill="auto"/>
            <w:vAlign w:val="center"/>
          </w:tcPr>
          <w:p w14:paraId="5A9DB9C4" w14:textId="29D8387E" w:rsidR="00184FA8" w:rsidRPr="001E0BE8" w:rsidRDefault="00184FA8" w:rsidP="009F3E41">
            <w:pPr>
              <w:spacing w:before="120"/>
              <w:ind w:left="-567"/>
              <w:jc w:val="right"/>
              <w:rPr>
                <w:b/>
                <w:sz w:val="20"/>
              </w:rPr>
            </w:pPr>
            <w:r w:rsidRPr="001E0BE8">
              <w:rPr>
                <w:b/>
                <w:sz w:val="20"/>
              </w:rPr>
              <w:t xml:space="preserve">2  </w:t>
            </w:r>
            <w:r w:rsidRPr="001E0BE8">
              <w:rPr>
                <w:bCs/>
                <w:i/>
                <w:iCs/>
                <w:sz w:val="20"/>
              </w:rPr>
              <w:t>(</w:t>
            </w:r>
            <w:r>
              <w:rPr>
                <w:bCs/>
                <w:i/>
                <w:iCs/>
                <w:sz w:val="20"/>
              </w:rPr>
              <w:t>6</w:t>
            </w:r>
            <w:r w:rsidRPr="001E0BE8">
              <w:rPr>
                <w:bCs/>
                <w:i/>
                <w:iCs/>
                <w:sz w:val="20"/>
              </w:rPr>
              <w:t>)</w:t>
            </w:r>
          </w:p>
        </w:tc>
        <w:tc>
          <w:tcPr>
            <w:tcW w:w="620" w:type="dxa"/>
            <w:shd w:val="clear" w:color="auto" w:fill="auto"/>
            <w:vAlign w:val="center"/>
          </w:tcPr>
          <w:p w14:paraId="6FEC84BE" w14:textId="24561832" w:rsidR="00184FA8" w:rsidRPr="001E0BE8" w:rsidRDefault="00184FA8" w:rsidP="009F3E41">
            <w:pPr>
              <w:spacing w:before="120"/>
              <w:ind w:left="-567"/>
              <w:jc w:val="right"/>
              <w:rPr>
                <w:b/>
                <w:sz w:val="20"/>
              </w:rPr>
            </w:pPr>
            <w:r w:rsidRPr="001E0BE8">
              <w:rPr>
                <w:b/>
                <w:sz w:val="20"/>
              </w:rPr>
              <w:t xml:space="preserve">3  </w:t>
            </w:r>
            <w:r w:rsidRPr="001E0BE8">
              <w:rPr>
                <w:bCs/>
                <w:i/>
                <w:iCs/>
                <w:sz w:val="20"/>
              </w:rPr>
              <w:t>(</w:t>
            </w:r>
            <w:r>
              <w:rPr>
                <w:bCs/>
                <w:i/>
                <w:iCs/>
                <w:sz w:val="20"/>
              </w:rPr>
              <w:t>6</w:t>
            </w:r>
            <w:r w:rsidRPr="001E0BE8">
              <w:rPr>
                <w:bCs/>
                <w:i/>
                <w:iCs/>
                <w:sz w:val="20"/>
              </w:rPr>
              <w:t>)</w:t>
            </w:r>
          </w:p>
        </w:tc>
        <w:tc>
          <w:tcPr>
            <w:tcW w:w="619" w:type="dxa"/>
            <w:shd w:val="clear" w:color="auto" w:fill="auto"/>
            <w:vAlign w:val="center"/>
          </w:tcPr>
          <w:p w14:paraId="5FAD667B" w14:textId="2C2AA54A" w:rsidR="00184FA8" w:rsidRPr="001E0BE8" w:rsidRDefault="00184FA8" w:rsidP="009F3E41">
            <w:pPr>
              <w:spacing w:before="120"/>
              <w:ind w:left="-567"/>
              <w:jc w:val="right"/>
              <w:rPr>
                <w:b/>
                <w:sz w:val="20"/>
              </w:rPr>
            </w:pPr>
            <w:r w:rsidRPr="001E0BE8">
              <w:rPr>
                <w:b/>
                <w:sz w:val="20"/>
              </w:rPr>
              <w:t xml:space="preserve">4  </w:t>
            </w:r>
            <w:r w:rsidRPr="001E0BE8">
              <w:rPr>
                <w:bCs/>
                <w:i/>
                <w:iCs/>
                <w:sz w:val="20"/>
              </w:rPr>
              <w:t>(</w:t>
            </w:r>
            <w:r w:rsidR="009A1CFB">
              <w:rPr>
                <w:bCs/>
                <w:i/>
                <w:iCs/>
                <w:sz w:val="20"/>
              </w:rPr>
              <w:t>6</w:t>
            </w:r>
            <w:r w:rsidRPr="001E0BE8">
              <w:rPr>
                <w:bCs/>
                <w:i/>
                <w:iCs/>
                <w:sz w:val="20"/>
              </w:rPr>
              <w:t>)</w:t>
            </w:r>
          </w:p>
        </w:tc>
        <w:tc>
          <w:tcPr>
            <w:tcW w:w="620" w:type="dxa"/>
            <w:shd w:val="clear" w:color="auto" w:fill="auto"/>
            <w:vAlign w:val="center"/>
          </w:tcPr>
          <w:p w14:paraId="1A416776" w14:textId="309A5FD8" w:rsidR="00184FA8" w:rsidRPr="001E0BE8" w:rsidRDefault="00184FA8" w:rsidP="009F3E41">
            <w:pPr>
              <w:spacing w:before="120"/>
              <w:ind w:left="-567"/>
              <w:jc w:val="right"/>
              <w:rPr>
                <w:b/>
                <w:sz w:val="20"/>
              </w:rPr>
            </w:pPr>
            <w:r w:rsidRPr="001E0BE8">
              <w:rPr>
                <w:b/>
                <w:sz w:val="20"/>
              </w:rPr>
              <w:t xml:space="preserve">5 </w:t>
            </w:r>
            <w:r w:rsidRPr="001E0BE8">
              <w:rPr>
                <w:bCs/>
                <w:i/>
                <w:iCs/>
                <w:sz w:val="20"/>
              </w:rPr>
              <w:t xml:space="preserve"> (</w:t>
            </w:r>
            <w:r w:rsidR="009A1CFB">
              <w:rPr>
                <w:bCs/>
                <w:i/>
                <w:iCs/>
                <w:sz w:val="20"/>
              </w:rPr>
              <w:t>8</w:t>
            </w:r>
            <w:r w:rsidRPr="001E0BE8">
              <w:rPr>
                <w:bCs/>
                <w:i/>
                <w:iCs/>
                <w:sz w:val="20"/>
              </w:rPr>
              <w:t>)</w:t>
            </w:r>
          </w:p>
        </w:tc>
        <w:tc>
          <w:tcPr>
            <w:tcW w:w="619" w:type="dxa"/>
            <w:shd w:val="clear" w:color="auto" w:fill="auto"/>
            <w:vAlign w:val="center"/>
          </w:tcPr>
          <w:p w14:paraId="5A2AC71F" w14:textId="10842CB7" w:rsidR="00184FA8" w:rsidRPr="001E0BE8" w:rsidRDefault="00184FA8" w:rsidP="009F3E41">
            <w:pPr>
              <w:spacing w:before="120"/>
              <w:ind w:left="-567"/>
              <w:jc w:val="right"/>
              <w:rPr>
                <w:b/>
                <w:sz w:val="20"/>
              </w:rPr>
            </w:pPr>
            <w:r w:rsidRPr="001E0BE8">
              <w:rPr>
                <w:b/>
                <w:sz w:val="20"/>
              </w:rPr>
              <w:t xml:space="preserve">6 </w:t>
            </w:r>
            <w:r w:rsidRPr="001E0BE8">
              <w:rPr>
                <w:bCs/>
                <w:i/>
                <w:iCs/>
                <w:sz w:val="20"/>
              </w:rPr>
              <w:t xml:space="preserve"> (</w:t>
            </w:r>
            <w:r>
              <w:rPr>
                <w:bCs/>
                <w:i/>
                <w:iCs/>
                <w:sz w:val="20"/>
              </w:rPr>
              <w:t>4</w:t>
            </w:r>
            <w:r w:rsidRPr="001E0BE8">
              <w:rPr>
                <w:bCs/>
                <w:i/>
                <w:iCs/>
                <w:sz w:val="20"/>
              </w:rPr>
              <w:t>)</w:t>
            </w:r>
            <w:r w:rsidRPr="001E0BE8">
              <w:rPr>
                <w:b/>
                <w:sz w:val="20"/>
              </w:rPr>
              <w:t xml:space="preserve"> </w:t>
            </w:r>
          </w:p>
        </w:tc>
        <w:tc>
          <w:tcPr>
            <w:tcW w:w="620" w:type="dxa"/>
            <w:tcBorders>
              <w:bottom w:val="single" w:sz="4" w:space="0" w:color="auto"/>
            </w:tcBorders>
            <w:shd w:val="clear" w:color="auto" w:fill="auto"/>
            <w:vAlign w:val="center"/>
          </w:tcPr>
          <w:p w14:paraId="3625E560" w14:textId="7985E829" w:rsidR="00184FA8" w:rsidRPr="001E0BE8" w:rsidRDefault="00184FA8" w:rsidP="009F3E41">
            <w:pPr>
              <w:spacing w:before="120"/>
              <w:ind w:left="-567"/>
              <w:jc w:val="right"/>
              <w:rPr>
                <w:b/>
                <w:sz w:val="20"/>
              </w:rPr>
            </w:pPr>
            <w:r>
              <w:rPr>
                <w:b/>
                <w:sz w:val="20"/>
              </w:rPr>
              <w:t>7</w:t>
            </w:r>
            <w:r w:rsidRPr="001E0BE8">
              <w:rPr>
                <w:b/>
                <w:sz w:val="20"/>
              </w:rPr>
              <w:t xml:space="preserve"> </w:t>
            </w:r>
            <w:r w:rsidRPr="001E0BE8">
              <w:rPr>
                <w:bCs/>
                <w:i/>
                <w:iCs/>
                <w:sz w:val="20"/>
              </w:rPr>
              <w:t xml:space="preserve"> (</w:t>
            </w:r>
            <w:r w:rsidR="0009162A">
              <w:rPr>
                <w:bCs/>
                <w:i/>
                <w:iCs/>
                <w:sz w:val="20"/>
              </w:rPr>
              <w:t>9</w:t>
            </w:r>
            <w:r w:rsidRPr="001E0BE8">
              <w:rPr>
                <w:bCs/>
                <w:i/>
                <w:iCs/>
                <w:sz w:val="20"/>
              </w:rPr>
              <w:t>)</w:t>
            </w:r>
          </w:p>
        </w:tc>
        <w:tc>
          <w:tcPr>
            <w:tcW w:w="619" w:type="dxa"/>
          </w:tcPr>
          <w:p w14:paraId="66DD6A0A" w14:textId="03D03EA0" w:rsidR="00184FA8" w:rsidRPr="001E0BE8" w:rsidRDefault="00184FA8" w:rsidP="009F3E41">
            <w:pPr>
              <w:spacing w:before="120"/>
              <w:ind w:left="-567"/>
              <w:jc w:val="right"/>
              <w:rPr>
                <w:b/>
                <w:sz w:val="20"/>
              </w:rPr>
            </w:pPr>
            <w:r>
              <w:rPr>
                <w:b/>
                <w:sz w:val="20"/>
              </w:rPr>
              <w:t>8</w:t>
            </w:r>
            <w:r w:rsidRPr="001E0BE8">
              <w:rPr>
                <w:b/>
                <w:sz w:val="20"/>
              </w:rPr>
              <w:t xml:space="preserve"> </w:t>
            </w:r>
            <w:r w:rsidRPr="001E0BE8">
              <w:rPr>
                <w:bCs/>
                <w:i/>
                <w:iCs/>
                <w:sz w:val="20"/>
              </w:rPr>
              <w:t xml:space="preserve"> (</w:t>
            </w:r>
            <w:r w:rsidR="0009162A">
              <w:rPr>
                <w:bCs/>
                <w:i/>
                <w:iCs/>
                <w:sz w:val="20"/>
              </w:rPr>
              <w:t>6</w:t>
            </w:r>
            <w:r w:rsidRPr="001E0BE8">
              <w:rPr>
                <w:bCs/>
                <w:i/>
                <w:iCs/>
                <w:sz w:val="20"/>
              </w:rPr>
              <w:t>)</w:t>
            </w:r>
          </w:p>
        </w:tc>
        <w:tc>
          <w:tcPr>
            <w:tcW w:w="620" w:type="dxa"/>
          </w:tcPr>
          <w:p w14:paraId="5739FD7D" w14:textId="41F8B74E" w:rsidR="00184FA8" w:rsidRPr="001E0BE8" w:rsidRDefault="00184FA8" w:rsidP="009F3E41">
            <w:pPr>
              <w:spacing w:before="120"/>
              <w:ind w:left="-567"/>
              <w:jc w:val="right"/>
              <w:rPr>
                <w:b/>
                <w:sz w:val="20"/>
              </w:rPr>
            </w:pPr>
            <w:r>
              <w:rPr>
                <w:b/>
                <w:sz w:val="20"/>
              </w:rPr>
              <w:t>9</w:t>
            </w:r>
            <w:r w:rsidRPr="001E0BE8">
              <w:rPr>
                <w:b/>
                <w:sz w:val="20"/>
              </w:rPr>
              <w:t xml:space="preserve"> </w:t>
            </w:r>
            <w:r w:rsidRPr="001E0BE8">
              <w:rPr>
                <w:bCs/>
                <w:i/>
                <w:iCs/>
                <w:sz w:val="20"/>
              </w:rPr>
              <w:t xml:space="preserve"> (</w:t>
            </w:r>
            <w:r w:rsidR="0009162A">
              <w:rPr>
                <w:bCs/>
                <w:i/>
                <w:iCs/>
                <w:sz w:val="20"/>
              </w:rPr>
              <w:t>10</w:t>
            </w:r>
            <w:r w:rsidRPr="001E0BE8">
              <w:rPr>
                <w:bCs/>
                <w:i/>
                <w:iCs/>
                <w:sz w:val="20"/>
              </w:rPr>
              <w:t>)</w:t>
            </w:r>
          </w:p>
        </w:tc>
        <w:tc>
          <w:tcPr>
            <w:tcW w:w="619" w:type="dxa"/>
          </w:tcPr>
          <w:p w14:paraId="0C9A6E0E" w14:textId="0916E08D" w:rsidR="00184FA8" w:rsidRPr="001E0BE8" w:rsidRDefault="00184FA8" w:rsidP="009F3E41">
            <w:pPr>
              <w:spacing w:before="120"/>
              <w:ind w:left="-567"/>
              <w:jc w:val="right"/>
              <w:rPr>
                <w:b/>
                <w:sz w:val="20"/>
              </w:rPr>
            </w:pPr>
            <w:r>
              <w:rPr>
                <w:b/>
                <w:sz w:val="20"/>
              </w:rPr>
              <w:t>10</w:t>
            </w:r>
            <w:r w:rsidRPr="001E0BE8">
              <w:rPr>
                <w:b/>
                <w:sz w:val="20"/>
              </w:rPr>
              <w:t xml:space="preserve"> </w:t>
            </w:r>
            <w:r w:rsidRPr="001E0BE8">
              <w:rPr>
                <w:bCs/>
                <w:i/>
                <w:iCs/>
                <w:sz w:val="20"/>
              </w:rPr>
              <w:t xml:space="preserve"> (</w:t>
            </w:r>
            <w:r w:rsidR="0009162A">
              <w:rPr>
                <w:bCs/>
                <w:i/>
                <w:iCs/>
                <w:sz w:val="20"/>
              </w:rPr>
              <w:t>8</w:t>
            </w:r>
            <w:r w:rsidRPr="001E0BE8">
              <w:rPr>
                <w:bCs/>
                <w:i/>
                <w:iCs/>
                <w:sz w:val="20"/>
              </w:rPr>
              <w:t>)</w:t>
            </w:r>
          </w:p>
        </w:tc>
        <w:tc>
          <w:tcPr>
            <w:tcW w:w="620" w:type="dxa"/>
          </w:tcPr>
          <w:p w14:paraId="66BE87EA" w14:textId="7C768BEF" w:rsidR="00184FA8" w:rsidRPr="001E0BE8" w:rsidRDefault="00184FA8" w:rsidP="009F3E41">
            <w:pPr>
              <w:spacing w:before="120"/>
              <w:ind w:left="-567"/>
              <w:jc w:val="right"/>
              <w:rPr>
                <w:b/>
                <w:sz w:val="20"/>
              </w:rPr>
            </w:pPr>
            <w:r>
              <w:rPr>
                <w:b/>
                <w:sz w:val="20"/>
              </w:rPr>
              <w:t>111</w:t>
            </w:r>
            <w:r w:rsidRPr="001E0BE8">
              <w:rPr>
                <w:b/>
                <w:sz w:val="20"/>
              </w:rPr>
              <w:t xml:space="preserve"> </w:t>
            </w:r>
            <w:r w:rsidRPr="001E0BE8">
              <w:rPr>
                <w:bCs/>
                <w:i/>
                <w:iCs/>
                <w:sz w:val="20"/>
              </w:rPr>
              <w:t xml:space="preserve"> (</w:t>
            </w:r>
            <w:r w:rsidR="0009162A">
              <w:rPr>
                <w:bCs/>
                <w:i/>
                <w:iCs/>
                <w:sz w:val="20"/>
              </w:rPr>
              <w:t>6</w:t>
            </w:r>
            <w:r w:rsidRPr="001E0BE8">
              <w:rPr>
                <w:bCs/>
                <w:i/>
                <w:iCs/>
                <w:sz w:val="20"/>
              </w:rPr>
              <w:t>)</w:t>
            </w:r>
          </w:p>
        </w:tc>
        <w:tc>
          <w:tcPr>
            <w:tcW w:w="619" w:type="dxa"/>
            <w:shd w:val="clear" w:color="auto" w:fill="auto"/>
            <w:vAlign w:val="center"/>
          </w:tcPr>
          <w:p w14:paraId="3670FE3D" w14:textId="06DC6DEE" w:rsidR="00184FA8" w:rsidRPr="001E0BE8" w:rsidRDefault="00184FA8" w:rsidP="009F3E41">
            <w:pPr>
              <w:spacing w:before="120"/>
              <w:ind w:left="-567"/>
              <w:jc w:val="right"/>
              <w:rPr>
                <w:b/>
                <w:sz w:val="20"/>
              </w:rPr>
            </w:pPr>
            <w:r>
              <w:rPr>
                <w:b/>
                <w:sz w:val="20"/>
              </w:rPr>
              <w:t>12</w:t>
            </w:r>
            <w:r w:rsidRPr="001E0BE8">
              <w:rPr>
                <w:b/>
                <w:sz w:val="20"/>
              </w:rPr>
              <w:t xml:space="preserve"> </w:t>
            </w:r>
            <w:r w:rsidRPr="001E0BE8">
              <w:rPr>
                <w:bCs/>
                <w:i/>
                <w:iCs/>
                <w:sz w:val="20"/>
              </w:rPr>
              <w:t xml:space="preserve"> (</w:t>
            </w:r>
            <w:r w:rsidR="0009162A">
              <w:rPr>
                <w:bCs/>
                <w:i/>
                <w:iCs/>
                <w:sz w:val="20"/>
              </w:rPr>
              <w:t>6</w:t>
            </w:r>
            <w:r w:rsidRPr="001E0BE8">
              <w:rPr>
                <w:bCs/>
                <w:i/>
                <w:iCs/>
                <w:sz w:val="20"/>
              </w:rPr>
              <w:t>)</w:t>
            </w:r>
          </w:p>
        </w:tc>
        <w:tc>
          <w:tcPr>
            <w:tcW w:w="620" w:type="dxa"/>
          </w:tcPr>
          <w:p w14:paraId="27D64905" w14:textId="27431D9F" w:rsidR="00184FA8" w:rsidRPr="001E0BE8" w:rsidRDefault="00184FA8" w:rsidP="009F3E41">
            <w:pPr>
              <w:spacing w:before="120"/>
              <w:ind w:left="-567"/>
              <w:jc w:val="right"/>
              <w:rPr>
                <w:b/>
                <w:sz w:val="20"/>
              </w:rPr>
            </w:pPr>
            <w:r>
              <w:rPr>
                <w:b/>
                <w:sz w:val="20"/>
              </w:rPr>
              <w:t>13</w:t>
            </w:r>
            <w:r w:rsidRPr="001E0BE8">
              <w:rPr>
                <w:b/>
                <w:sz w:val="20"/>
              </w:rPr>
              <w:t xml:space="preserve"> </w:t>
            </w:r>
            <w:r w:rsidRPr="001E0BE8">
              <w:rPr>
                <w:bCs/>
                <w:i/>
                <w:iCs/>
                <w:sz w:val="20"/>
              </w:rPr>
              <w:t xml:space="preserve"> (</w:t>
            </w:r>
            <w:r w:rsidR="0009162A">
              <w:rPr>
                <w:bCs/>
                <w:i/>
                <w:iCs/>
                <w:sz w:val="20"/>
              </w:rPr>
              <w:t>5</w:t>
            </w:r>
            <w:r w:rsidRPr="001E0BE8">
              <w:rPr>
                <w:bCs/>
                <w:i/>
                <w:iCs/>
                <w:sz w:val="20"/>
              </w:rPr>
              <w:t>)</w:t>
            </w:r>
          </w:p>
        </w:tc>
        <w:tc>
          <w:tcPr>
            <w:tcW w:w="160" w:type="dxa"/>
            <w:shd w:val="clear" w:color="auto" w:fill="auto"/>
            <w:vAlign w:val="center"/>
          </w:tcPr>
          <w:p w14:paraId="62BC1D01" w14:textId="4161444E" w:rsidR="00184FA8" w:rsidRPr="001E0BE8" w:rsidRDefault="00184FA8" w:rsidP="009F3E41">
            <w:pPr>
              <w:spacing w:before="120"/>
              <w:ind w:left="-567"/>
              <w:jc w:val="right"/>
              <w:rPr>
                <w:b/>
                <w:sz w:val="20"/>
              </w:rPr>
            </w:pPr>
            <w:r>
              <w:rPr>
                <w:b/>
                <w:sz w:val="20"/>
              </w:rPr>
              <w:t xml:space="preserve"> </w:t>
            </w:r>
          </w:p>
        </w:tc>
        <w:tc>
          <w:tcPr>
            <w:tcW w:w="851" w:type="dxa"/>
            <w:shd w:val="clear" w:color="auto" w:fill="auto"/>
          </w:tcPr>
          <w:p w14:paraId="65B1A78C" w14:textId="77777777" w:rsidR="00184FA8" w:rsidRPr="001E0BE8" w:rsidRDefault="00184FA8" w:rsidP="009F3E41">
            <w:pPr>
              <w:spacing w:before="120"/>
              <w:ind w:left="-567"/>
              <w:jc w:val="right"/>
              <w:rPr>
                <w:b/>
                <w:sz w:val="20"/>
              </w:rPr>
            </w:pPr>
            <w:r w:rsidRPr="001E0BE8">
              <w:rPr>
                <w:b/>
                <w:sz w:val="20"/>
              </w:rPr>
              <w:t>Prüfer</w:t>
            </w:r>
          </w:p>
        </w:tc>
        <w:tc>
          <w:tcPr>
            <w:tcW w:w="1421" w:type="dxa"/>
            <w:shd w:val="clear" w:color="auto" w:fill="auto"/>
          </w:tcPr>
          <w:p w14:paraId="6B758D2F" w14:textId="77777777" w:rsidR="00184FA8" w:rsidRPr="001E0BE8" w:rsidRDefault="00184FA8" w:rsidP="009F3E41">
            <w:pPr>
              <w:spacing w:before="120"/>
              <w:ind w:left="-567"/>
              <w:jc w:val="right"/>
              <w:rPr>
                <w:b/>
                <w:sz w:val="20"/>
              </w:rPr>
            </w:pPr>
            <w:r w:rsidRPr="001E0BE8">
              <w:rPr>
                <w:b/>
                <w:sz w:val="20"/>
              </w:rPr>
              <w:t>Note</w:t>
            </w:r>
          </w:p>
        </w:tc>
      </w:tr>
      <w:tr w:rsidR="00184FA8" w:rsidRPr="001E0BE8" w14:paraId="725C52B8" w14:textId="77777777" w:rsidTr="009F3E41">
        <w:tc>
          <w:tcPr>
            <w:tcW w:w="619" w:type="dxa"/>
            <w:shd w:val="clear" w:color="auto" w:fill="auto"/>
          </w:tcPr>
          <w:p w14:paraId="436C6BE3" w14:textId="77777777" w:rsidR="00184FA8" w:rsidRPr="001E0BE8" w:rsidRDefault="00184FA8" w:rsidP="009F3E41">
            <w:pPr>
              <w:spacing w:before="120"/>
              <w:ind w:left="-567"/>
              <w:rPr>
                <w:b/>
                <w:sz w:val="20"/>
              </w:rPr>
            </w:pPr>
          </w:p>
        </w:tc>
        <w:tc>
          <w:tcPr>
            <w:tcW w:w="619" w:type="dxa"/>
            <w:shd w:val="clear" w:color="auto" w:fill="auto"/>
          </w:tcPr>
          <w:p w14:paraId="3173B656" w14:textId="77777777" w:rsidR="00184FA8" w:rsidRPr="001E0BE8" w:rsidRDefault="00184FA8" w:rsidP="009F3E41">
            <w:pPr>
              <w:spacing w:before="120"/>
              <w:ind w:left="-567"/>
              <w:rPr>
                <w:b/>
                <w:sz w:val="20"/>
              </w:rPr>
            </w:pPr>
          </w:p>
        </w:tc>
        <w:tc>
          <w:tcPr>
            <w:tcW w:w="620" w:type="dxa"/>
            <w:shd w:val="clear" w:color="auto" w:fill="auto"/>
          </w:tcPr>
          <w:p w14:paraId="3F26D709" w14:textId="77777777" w:rsidR="00184FA8" w:rsidRPr="001E0BE8" w:rsidRDefault="00184FA8" w:rsidP="009F3E41">
            <w:pPr>
              <w:spacing w:before="120"/>
              <w:ind w:left="-567"/>
              <w:rPr>
                <w:b/>
                <w:sz w:val="20"/>
              </w:rPr>
            </w:pPr>
          </w:p>
        </w:tc>
        <w:tc>
          <w:tcPr>
            <w:tcW w:w="619" w:type="dxa"/>
            <w:shd w:val="clear" w:color="auto" w:fill="auto"/>
          </w:tcPr>
          <w:p w14:paraId="50144D49" w14:textId="77777777" w:rsidR="00184FA8" w:rsidRPr="001E0BE8" w:rsidRDefault="00184FA8" w:rsidP="009F3E41">
            <w:pPr>
              <w:spacing w:before="120"/>
              <w:ind w:left="-567"/>
              <w:rPr>
                <w:b/>
                <w:sz w:val="20"/>
              </w:rPr>
            </w:pPr>
          </w:p>
        </w:tc>
        <w:tc>
          <w:tcPr>
            <w:tcW w:w="620" w:type="dxa"/>
            <w:shd w:val="clear" w:color="auto" w:fill="auto"/>
          </w:tcPr>
          <w:p w14:paraId="35E5BB44" w14:textId="77777777" w:rsidR="00184FA8" w:rsidRPr="001E0BE8" w:rsidRDefault="00184FA8" w:rsidP="009F3E41">
            <w:pPr>
              <w:spacing w:before="120"/>
              <w:ind w:left="-567"/>
              <w:rPr>
                <w:b/>
                <w:sz w:val="20"/>
              </w:rPr>
            </w:pPr>
          </w:p>
        </w:tc>
        <w:tc>
          <w:tcPr>
            <w:tcW w:w="619" w:type="dxa"/>
            <w:shd w:val="clear" w:color="auto" w:fill="auto"/>
          </w:tcPr>
          <w:p w14:paraId="494E0010" w14:textId="77777777" w:rsidR="00184FA8" w:rsidRPr="001E0BE8" w:rsidRDefault="00184FA8" w:rsidP="009F3E41">
            <w:pPr>
              <w:spacing w:before="120"/>
              <w:ind w:left="-567"/>
              <w:rPr>
                <w:b/>
                <w:sz w:val="20"/>
              </w:rPr>
            </w:pPr>
            <w:r w:rsidRPr="001E0BE8">
              <w:rPr>
                <w:b/>
                <w:sz w:val="20"/>
              </w:rPr>
              <w:t>s</w:t>
            </w:r>
          </w:p>
        </w:tc>
        <w:tc>
          <w:tcPr>
            <w:tcW w:w="620" w:type="dxa"/>
            <w:shd w:val="clear" w:color="auto" w:fill="auto"/>
          </w:tcPr>
          <w:p w14:paraId="50652FEA" w14:textId="77777777" w:rsidR="00184FA8" w:rsidRPr="001E0BE8" w:rsidRDefault="00184FA8" w:rsidP="009F3E41">
            <w:pPr>
              <w:tabs>
                <w:tab w:val="center" w:pos="143"/>
              </w:tabs>
              <w:spacing w:before="120"/>
              <w:ind w:left="-567"/>
              <w:rPr>
                <w:b/>
                <w:sz w:val="20"/>
              </w:rPr>
            </w:pPr>
            <w:r w:rsidRPr="001E0BE8">
              <w:rPr>
                <w:b/>
                <w:sz w:val="20"/>
              </w:rPr>
              <w:t>ss</w:t>
            </w:r>
          </w:p>
        </w:tc>
        <w:tc>
          <w:tcPr>
            <w:tcW w:w="619" w:type="dxa"/>
          </w:tcPr>
          <w:p w14:paraId="54EC167F" w14:textId="77777777" w:rsidR="00184FA8" w:rsidRPr="001E0BE8" w:rsidRDefault="00184FA8" w:rsidP="009F3E41">
            <w:pPr>
              <w:tabs>
                <w:tab w:val="center" w:pos="143"/>
              </w:tabs>
              <w:spacing w:before="120"/>
              <w:ind w:left="-567"/>
              <w:rPr>
                <w:b/>
                <w:sz w:val="20"/>
              </w:rPr>
            </w:pPr>
          </w:p>
        </w:tc>
        <w:tc>
          <w:tcPr>
            <w:tcW w:w="620" w:type="dxa"/>
          </w:tcPr>
          <w:p w14:paraId="0027F4F6" w14:textId="77777777" w:rsidR="00184FA8" w:rsidRPr="001E0BE8" w:rsidRDefault="00184FA8" w:rsidP="009F3E41">
            <w:pPr>
              <w:tabs>
                <w:tab w:val="center" w:pos="143"/>
              </w:tabs>
              <w:spacing w:before="120"/>
              <w:ind w:left="-567"/>
              <w:rPr>
                <w:b/>
                <w:sz w:val="20"/>
              </w:rPr>
            </w:pPr>
          </w:p>
        </w:tc>
        <w:tc>
          <w:tcPr>
            <w:tcW w:w="619" w:type="dxa"/>
          </w:tcPr>
          <w:p w14:paraId="1DD644BF" w14:textId="77777777" w:rsidR="00184FA8" w:rsidRPr="001E0BE8" w:rsidRDefault="00184FA8" w:rsidP="009F3E41">
            <w:pPr>
              <w:tabs>
                <w:tab w:val="center" w:pos="143"/>
              </w:tabs>
              <w:spacing w:before="120"/>
              <w:ind w:left="-567"/>
              <w:rPr>
                <w:b/>
                <w:sz w:val="20"/>
              </w:rPr>
            </w:pPr>
          </w:p>
        </w:tc>
        <w:tc>
          <w:tcPr>
            <w:tcW w:w="620" w:type="dxa"/>
          </w:tcPr>
          <w:p w14:paraId="17ED2749" w14:textId="1B7CCD22" w:rsidR="00184FA8" w:rsidRPr="001E0BE8" w:rsidRDefault="00184FA8" w:rsidP="009F3E41">
            <w:pPr>
              <w:tabs>
                <w:tab w:val="center" w:pos="143"/>
              </w:tabs>
              <w:spacing w:before="120"/>
              <w:ind w:left="-567"/>
              <w:rPr>
                <w:b/>
                <w:sz w:val="20"/>
              </w:rPr>
            </w:pPr>
          </w:p>
        </w:tc>
        <w:tc>
          <w:tcPr>
            <w:tcW w:w="619" w:type="dxa"/>
            <w:shd w:val="clear" w:color="auto" w:fill="auto"/>
          </w:tcPr>
          <w:p w14:paraId="0008CB8E" w14:textId="77777777" w:rsidR="00184FA8" w:rsidRPr="001E0BE8" w:rsidRDefault="00184FA8" w:rsidP="009F3E41">
            <w:pPr>
              <w:tabs>
                <w:tab w:val="center" w:pos="143"/>
              </w:tabs>
              <w:spacing w:before="120"/>
              <w:ind w:left="-567"/>
              <w:rPr>
                <w:b/>
                <w:sz w:val="20"/>
              </w:rPr>
            </w:pPr>
            <w:r w:rsidRPr="001E0BE8">
              <w:rPr>
                <w:b/>
                <w:sz w:val="20"/>
              </w:rPr>
              <w:t>s</w:t>
            </w:r>
            <w:r w:rsidRPr="001E0BE8">
              <w:rPr>
                <w:b/>
                <w:sz w:val="20"/>
              </w:rPr>
              <w:tab/>
            </w:r>
          </w:p>
        </w:tc>
        <w:tc>
          <w:tcPr>
            <w:tcW w:w="620" w:type="dxa"/>
          </w:tcPr>
          <w:p w14:paraId="6C75B29F" w14:textId="77777777" w:rsidR="00184FA8" w:rsidRPr="001E0BE8" w:rsidRDefault="00184FA8" w:rsidP="009F3E41">
            <w:pPr>
              <w:spacing w:before="120"/>
              <w:ind w:left="-567"/>
              <w:rPr>
                <w:b/>
                <w:sz w:val="20"/>
              </w:rPr>
            </w:pPr>
          </w:p>
        </w:tc>
        <w:tc>
          <w:tcPr>
            <w:tcW w:w="160" w:type="dxa"/>
            <w:shd w:val="clear" w:color="auto" w:fill="auto"/>
          </w:tcPr>
          <w:p w14:paraId="7A527E51" w14:textId="77777777" w:rsidR="00184FA8" w:rsidRPr="001E0BE8" w:rsidRDefault="00184FA8" w:rsidP="009F3E41">
            <w:pPr>
              <w:spacing w:before="120"/>
              <w:ind w:left="-567"/>
              <w:rPr>
                <w:b/>
                <w:sz w:val="20"/>
              </w:rPr>
            </w:pPr>
          </w:p>
        </w:tc>
        <w:tc>
          <w:tcPr>
            <w:tcW w:w="851" w:type="dxa"/>
            <w:shd w:val="clear" w:color="auto" w:fill="auto"/>
          </w:tcPr>
          <w:p w14:paraId="49C4F385" w14:textId="77777777" w:rsidR="00184FA8" w:rsidRPr="001E0BE8" w:rsidRDefault="00184FA8" w:rsidP="009F3E41">
            <w:pPr>
              <w:spacing w:before="120"/>
              <w:ind w:left="-567" w:right="497"/>
              <w:rPr>
                <w:b/>
                <w:sz w:val="20"/>
              </w:rPr>
            </w:pPr>
          </w:p>
        </w:tc>
        <w:tc>
          <w:tcPr>
            <w:tcW w:w="1421" w:type="dxa"/>
            <w:shd w:val="clear" w:color="auto" w:fill="auto"/>
          </w:tcPr>
          <w:p w14:paraId="23BF062B" w14:textId="77777777" w:rsidR="00184FA8" w:rsidRPr="001E0BE8" w:rsidRDefault="00184FA8" w:rsidP="009F3E41">
            <w:pPr>
              <w:spacing w:before="120"/>
              <w:ind w:left="-567" w:right="497"/>
              <w:rPr>
                <w:b/>
                <w:sz w:val="20"/>
              </w:rPr>
            </w:pPr>
          </w:p>
        </w:tc>
      </w:tr>
    </w:tbl>
    <w:p w14:paraId="2BB203A7" w14:textId="5E66411E" w:rsidR="00184FA8" w:rsidRPr="0009162A" w:rsidRDefault="00184FA8" w:rsidP="0009162A">
      <w:pPr>
        <w:pStyle w:val="Blocktext"/>
        <w:ind w:left="0" w:right="-238"/>
      </w:pPr>
      <w:r w:rsidRPr="001E0BE8">
        <w:t xml:space="preserve">  </w:t>
      </w:r>
      <w:r w:rsidRPr="001E0BE8">
        <w:tab/>
      </w:r>
      <w:r w:rsidRPr="001E0BE8">
        <w:tab/>
      </w:r>
      <w:r w:rsidRPr="001E0BE8">
        <w:tab/>
      </w:r>
      <w:r w:rsidRPr="001E0BE8">
        <w:tab/>
      </w:r>
      <w:r w:rsidRPr="001E0BE8">
        <w:tab/>
      </w:r>
      <w:r w:rsidRPr="001E0BE8">
        <w:tab/>
      </w:r>
      <w:r w:rsidRPr="001E0BE8">
        <w:tab/>
      </w:r>
      <w:r>
        <w:tab/>
      </w:r>
      <w:r>
        <w:tab/>
      </w:r>
      <w:r>
        <w:tab/>
      </w:r>
      <w:r>
        <w:tab/>
      </w:r>
      <w:r>
        <w:tab/>
      </w:r>
      <w:r>
        <w:tab/>
      </w:r>
      <w:r>
        <w:tab/>
      </w:r>
      <w:r>
        <w:tab/>
      </w:r>
      <w:r>
        <w:tab/>
        <w:t xml:space="preserve"> </w:t>
      </w:r>
    </w:p>
    <w:p w14:paraId="688EBA14" w14:textId="646C68CF" w:rsidR="00497398" w:rsidRPr="00A82FDB" w:rsidRDefault="00497398" w:rsidP="00390BA6">
      <w:pPr>
        <w:spacing w:before="120"/>
        <w:rPr>
          <w:szCs w:val="22"/>
        </w:rPr>
      </w:pPr>
      <w:r w:rsidRPr="00A82FDB">
        <w:rPr>
          <w:szCs w:val="22"/>
        </w:rPr>
        <w:t xml:space="preserve">Diese Klausur besteht aus </w:t>
      </w:r>
      <w:r w:rsidR="0009162A" w:rsidRPr="0009162A">
        <w:rPr>
          <w:b/>
          <w:szCs w:val="22"/>
        </w:rPr>
        <w:t>13</w:t>
      </w:r>
      <w:r w:rsidRPr="00A82FDB">
        <w:rPr>
          <w:b/>
          <w:szCs w:val="22"/>
        </w:rPr>
        <w:t xml:space="preserve"> Aufgaben mit insgesamt </w:t>
      </w:r>
      <w:r>
        <w:rPr>
          <w:b/>
          <w:szCs w:val="22"/>
        </w:rPr>
        <w:t>90</w:t>
      </w:r>
      <w:r w:rsidRPr="00A82FDB">
        <w:rPr>
          <w:szCs w:val="22"/>
        </w:rPr>
        <w:t xml:space="preserve"> </w:t>
      </w:r>
      <w:r w:rsidRPr="00A82FDB">
        <w:rPr>
          <w:b/>
          <w:szCs w:val="22"/>
        </w:rPr>
        <w:t>Punkten</w:t>
      </w:r>
      <w:r w:rsidRPr="00A82FDB">
        <w:rPr>
          <w:szCs w:val="22"/>
        </w:rPr>
        <w:t xml:space="preserve">. Wenn Sie aus Platzgründen eine Teilaufgabe auf einem Zusatzblatt lösen, ist dieses ausdrücklich auf dem Aufgabenblatt zu vermerken. Sollte aus Ihrer Sicht eine Aufgabenstellung unklar (oder gar fehlerhaft) sein, so treffen Sie sinnvolle Annahmen und vermerken Sie dies zusammen mit einer Begründung am Anfang Ihrer Lösung. </w:t>
      </w:r>
    </w:p>
    <w:p w14:paraId="06A2E438" w14:textId="0D25D85A" w:rsidR="00DA5B42" w:rsidRDefault="00497398" w:rsidP="00390BA6">
      <w:pPr>
        <w:spacing w:before="120"/>
        <w:rPr>
          <w:szCs w:val="22"/>
        </w:rPr>
      </w:pPr>
      <w:r w:rsidRPr="00497398">
        <w:rPr>
          <w:szCs w:val="22"/>
        </w:rPr>
        <w:t>Abgesehen von den vier Cheat-Sheets</w:t>
      </w:r>
      <w:r>
        <w:rPr>
          <w:b/>
          <w:szCs w:val="22"/>
        </w:rPr>
        <w:t xml:space="preserve"> </w:t>
      </w:r>
      <w:r w:rsidRPr="00A82FDB">
        <w:rPr>
          <w:b/>
          <w:szCs w:val="22"/>
        </w:rPr>
        <w:t xml:space="preserve">sind </w:t>
      </w:r>
      <w:r>
        <w:rPr>
          <w:b/>
          <w:szCs w:val="22"/>
        </w:rPr>
        <w:t>keine weiteren</w:t>
      </w:r>
      <w:r w:rsidRPr="00A82FDB">
        <w:rPr>
          <w:b/>
          <w:szCs w:val="22"/>
        </w:rPr>
        <w:t xml:space="preserve"> Hilfsmittel zugelassen!</w:t>
      </w:r>
      <w:r w:rsidRPr="00A82FDB">
        <w:rPr>
          <w:szCs w:val="22"/>
        </w:rPr>
        <w:t xml:space="preserve"> Der genaue Zeitpunkt der Ab</w:t>
      </w:r>
      <w:r w:rsidRPr="00A82FDB">
        <w:rPr>
          <w:szCs w:val="22"/>
        </w:rPr>
        <w:softHyphen/>
        <w:t xml:space="preserve">gabe wird bekanntgegeben. Nach Beendigung der Klausur obliegt es Ihrer Verantwortung, die vollständige Klausur unverzüglich abzugeben. Eine Täuschung oder ein Täuschungsversuch führt zum Nichtbestehen der Klausur. </w:t>
      </w:r>
    </w:p>
    <w:p w14:paraId="583FB7F9" w14:textId="03CF47CE" w:rsidR="00DA5B42" w:rsidRDefault="00DA5B42" w:rsidP="00390BA6">
      <w:pPr>
        <w:spacing w:before="120"/>
        <w:rPr>
          <w:szCs w:val="22"/>
        </w:rPr>
      </w:pPr>
      <w:r w:rsidRPr="00DA5B42">
        <w:rPr>
          <w:szCs w:val="22"/>
        </w:rPr>
        <w:t xml:space="preserve">Unter „zufällig“ wollen wir im Folgenden immer „pseudo-zufällig“ verstehen (Ähnliches gilt, wenn wir von „Zufallszahlen“ reden). Alle Aufgaben beziehen sich auf die Programmiersprache R!  Bei allen Aufgaben und Lösungen können Sie davon ausgehen, dass das </w:t>
      </w:r>
      <w:r w:rsidRPr="00DA5B42">
        <w:rPr>
          <w:rStyle w:val="QWordZchn"/>
        </w:rPr>
        <w:t>tidyverse</w:t>
      </w:r>
      <w:r w:rsidRPr="00DA5B42">
        <w:rPr>
          <w:szCs w:val="22"/>
        </w:rPr>
        <w:t>-Package geladen ist</w:t>
      </w:r>
      <w:r>
        <w:rPr>
          <w:szCs w:val="22"/>
        </w:rPr>
        <w:t>. Im Folgenden gilt:</w:t>
      </w:r>
      <w:r w:rsidRPr="00DA5B42">
        <w:rPr>
          <w:szCs w:val="22"/>
        </w:rPr>
        <w:t xml:space="preserve"> mehrere Anweisungen, die durch Pipe-Operatoren verbunden werden, zählen nur als eine Anweisung</w:t>
      </w:r>
    </w:p>
    <w:p w14:paraId="6E48D5AE" w14:textId="6219B40F" w:rsidR="00C005AF" w:rsidRPr="00DA5B42" w:rsidRDefault="00497398" w:rsidP="00390BA6">
      <w:pPr>
        <w:spacing w:before="120"/>
        <w:rPr>
          <w:b/>
          <w:szCs w:val="22"/>
        </w:rPr>
      </w:pPr>
      <w:r w:rsidRPr="00A82FDB">
        <w:rPr>
          <w:b/>
          <w:szCs w:val="22"/>
        </w:rPr>
        <w:t>Viel Erfolg!</w:t>
      </w:r>
      <w:bookmarkStart w:id="1" w:name="jwTitle"/>
      <w:bookmarkEnd w:id="1"/>
    </w:p>
    <w:p w14:paraId="6DDD65D6" w14:textId="49D274FD" w:rsidR="00C80CDC" w:rsidRDefault="00917FCF" w:rsidP="00C80CDC">
      <w:pPr>
        <w:pStyle w:val="FragenText"/>
        <w:rPr>
          <w:noProof/>
        </w:rPr>
      </w:pPr>
      <w:r>
        <w:t xml:space="preserve">Aufgabe </w:t>
      </w:r>
      <w:fldSimple w:instr=" SEQ  Aufagbe \* MERGEFORMAT ">
        <w:r w:rsidR="002D1081">
          <w:rPr>
            <w:noProof/>
          </w:rPr>
          <w:t>1</w:t>
        </w:r>
      </w:fldSimple>
      <w:r w:rsidR="002D1081">
        <w:rPr>
          <w:noProof/>
        </w:rPr>
        <w:t xml:space="preserve"> </w:t>
      </w:r>
      <w:r w:rsidR="002D1081" w:rsidRPr="002D1081">
        <w:rPr>
          <w:b w:val="0"/>
          <w:noProof/>
          <w:sz w:val="18"/>
          <w:szCs w:val="18"/>
        </w:rPr>
        <w:t>(10 Punkte)</w:t>
      </w:r>
    </w:p>
    <w:p w14:paraId="386306A0" w14:textId="1830DE03" w:rsidR="00230917" w:rsidRPr="00C80CDC" w:rsidRDefault="00230917" w:rsidP="009A1CFB">
      <w:pPr>
        <w:pStyle w:val="Text"/>
      </w:pPr>
      <w:r w:rsidRPr="00230917">
        <w:t xml:space="preserve">Welchen Wert </w:t>
      </w:r>
      <w:r w:rsidR="004E46B1">
        <w:t>geben</w:t>
      </w:r>
      <w:r w:rsidRPr="00230917">
        <w:t xml:space="preserve"> folgende Anweisungen</w:t>
      </w:r>
      <w:r w:rsidR="004E46B1">
        <w:t xml:space="preserve"> zurück</w:t>
      </w:r>
      <w:r w:rsidRPr="00230917">
        <w:t>?</w:t>
      </w:r>
    </w:p>
    <w:tbl>
      <w:tblPr>
        <w:tblStyle w:val="Tabellenraster"/>
        <w:tblW w:w="0" w:type="auto"/>
        <w:tblInd w:w="568"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80" w:firstRow="0" w:lastRow="0" w:firstColumn="1" w:lastColumn="0" w:noHBand="0" w:noVBand="1"/>
      </w:tblPr>
      <w:tblGrid>
        <w:gridCol w:w="2971"/>
        <w:gridCol w:w="4343"/>
      </w:tblGrid>
      <w:tr w:rsidR="00230CEE" w:rsidRPr="00230CEE" w14:paraId="594C0CF7" w14:textId="741569C0" w:rsidTr="005B3FA0">
        <w:tc>
          <w:tcPr>
            <w:tcW w:w="2971" w:type="dxa"/>
          </w:tcPr>
          <w:p w14:paraId="476DC5DA" w14:textId="27C1EF74" w:rsidR="00230CEE" w:rsidRPr="00230CEE" w:rsidRDefault="00A565F9" w:rsidP="00C77931">
            <w:pPr>
              <w:pStyle w:val="QWords"/>
              <w:ind w:left="0"/>
            </w:pPr>
            <w:r>
              <w:t>3</w:t>
            </w:r>
            <w:r w:rsidR="00230CEE" w:rsidRPr="00230CEE">
              <w:t>/0</w:t>
            </w:r>
          </w:p>
        </w:tc>
        <w:tc>
          <w:tcPr>
            <w:tcW w:w="4343" w:type="dxa"/>
          </w:tcPr>
          <w:p w14:paraId="7486DD76" w14:textId="77777777" w:rsidR="00230CEE" w:rsidRPr="00230CEE" w:rsidRDefault="00230CEE" w:rsidP="00C77931">
            <w:pPr>
              <w:pStyle w:val="QWords"/>
              <w:ind w:left="0"/>
            </w:pPr>
          </w:p>
        </w:tc>
      </w:tr>
      <w:tr w:rsidR="00230CEE" w:rsidRPr="00230CEE" w14:paraId="1D45722C" w14:textId="74EAFBAA" w:rsidTr="005B3FA0">
        <w:tc>
          <w:tcPr>
            <w:tcW w:w="2971" w:type="dxa"/>
          </w:tcPr>
          <w:p w14:paraId="559A5897" w14:textId="77777777" w:rsidR="00230CEE" w:rsidRPr="00230CEE" w:rsidRDefault="00230CEE" w:rsidP="00C77931">
            <w:pPr>
              <w:pStyle w:val="QWords"/>
              <w:ind w:left="0"/>
            </w:pPr>
            <w:r w:rsidRPr="00230CEE">
              <w:t>0/0</w:t>
            </w:r>
          </w:p>
        </w:tc>
        <w:tc>
          <w:tcPr>
            <w:tcW w:w="4343" w:type="dxa"/>
          </w:tcPr>
          <w:p w14:paraId="75C59613" w14:textId="77777777" w:rsidR="00230CEE" w:rsidRPr="00230CEE" w:rsidRDefault="00230CEE" w:rsidP="00C77931">
            <w:pPr>
              <w:pStyle w:val="QWords"/>
              <w:ind w:left="0"/>
            </w:pPr>
          </w:p>
        </w:tc>
      </w:tr>
      <w:tr w:rsidR="00C80CDC" w:rsidRPr="00230CEE" w14:paraId="2FB2622B" w14:textId="5F2DD638" w:rsidTr="005B3FA0">
        <w:tc>
          <w:tcPr>
            <w:tcW w:w="2971" w:type="dxa"/>
          </w:tcPr>
          <w:p w14:paraId="6C5C6598" w14:textId="580F2642" w:rsidR="00C80CDC" w:rsidRPr="00230CEE" w:rsidRDefault="00A565F9" w:rsidP="00A565F9">
            <w:pPr>
              <w:pStyle w:val="QWords"/>
              <w:ind w:left="0"/>
            </w:pPr>
            <w:r>
              <w:t>10</w:t>
            </w:r>
            <w:r w:rsidR="00C56B26">
              <w:t>%/%</w:t>
            </w:r>
            <w:r>
              <w:t>4</w:t>
            </w:r>
          </w:p>
        </w:tc>
        <w:tc>
          <w:tcPr>
            <w:tcW w:w="4343" w:type="dxa"/>
          </w:tcPr>
          <w:p w14:paraId="7C800193" w14:textId="77777777" w:rsidR="00C80CDC" w:rsidRPr="00230CEE" w:rsidRDefault="00C80CDC" w:rsidP="00C80CDC">
            <w:pPr>
              <w:pStyle w:val="QWords"/>
              <w:ind w:left="0"/>
            </w:pPr>
          </w:p>
        </w:tc>
      </w:tr>
      <w:tr w:rsidR="005B3FA0" w:rsidRPr="00230CEE" w14:paraId="2154F2B3" w14:textId="77777777" w:rsidTr="005B3FA0">
        <w:tc>
          <w:tcPr>
            <w:tcW w:w="2971" w:type="dxa"/>
          </w:tcPr>
          <w:p w14:paraId="7670D424" w14:textId="14DDEC0C" w:rsidR="005B3FA0" w:rsidRDefault="005B3FA0" w:rsidP="00A565F9">
            <w:pPr>
              <w:pStyle w:val="QWords"/>
              <w:ind w:left="0"/>
            </w:pPr>
            <w:r w:rsidRPr="005B3FA0">
              <w:t>10e</w:t>
            </w:r>
            <w:r>
              <w:t>2</w:t>
            </w:r>
          </w:p>
        </w:tc>
        <w:tc>
          <w:tcPr>
            <w:tcW w:w="4343" w:type="dxa"/>
          </w:tcPr>
          <w:p w14:paraId="61875F03" w14:textId="77777777" w:rsidR="005B3FA0" w:rsidRPr="00230CEE" w:rsidRDefault="005B3FA0" w:rsidP="00C80CDC">
            <w:pPr>
              <w:pStyle w:val="QWords"/>
              <w:ind w:left="0"/>
            </w:pPr>
          </w:p>
        </w:tc>
      </w:tr>
      <w:tr w:rsidR="005B3FA0" w:rsidRPr="00230CEE" w14:paraId="0941BD89" w14:textId="77777777" w:rsidTr="005B3FA0">
        <w:tc>
          <w:tcPr>
            <w:tcW w:w="2971" w:type="dxa"/>
          </w:tcPr>
          <w:p w14:paraId="073F86E5" w14:textId="1C8A026A" w:rsidR="005B3FA0" w:rsidRDefault="005B3FA0" w:rsidP="00A565F9">
            <w:pPr>
              <w:pStyle w:val="QWords"/>
              <w:ind w:left="0"/>
            </w:pPr>
            <w:r w:rsidRPr="005B3FA0">
              <w:t>10e</w:t>
            </w:r>
            <w:r>
              <w:t>-2</w:t>
            </w:r>
          </w:p>
        </w:tc>
        <w:tc>
          <w:tcPr>
            <w:tcW w:w="4343" w:type="dxa"/>
          </w:tcPr>
          <w:p w14:paraId="2B26C434" w14:textId="77777777" w:rsidR="005B3FA0" w:rsidRPr="00230CEE" w:rsidRDefault="005B3FA0" w:rsidP="00C80CDC">
            <w:pPr>
              <w:pStyle w:val="QWords"/>
              <w:ind w:left="0"/>
            </w:pPr>
          </w:p>
        </w:tc>
      </w:tr>
      <w:tr w:rsidR="005B3FA0" w:rsidRPr="00230CEE" w14:paraId="633E65F0" w14:textId="77777777" w:rsidTr="005B3FA0">
        <w:tc>
          <w:tcPr>
            <w:tcW w:w="2971" w:type="dxa"/>
          </w:tcPr>
          <w:p w14:paraId="64B29CA6" w14:textId="41295709" w:rsidR="005B3FA0" w:rsidRDefault="005B3FA0" w:rsidP="00A565F9">
            <w:pPr>
              <w:pStyle w:val="QWords"/>
              <w:ind w:left="0"/>
            </w:pPr>
            <w:r w:rsidRPr="005B3FA0">
              <w:t>0*log(0)</w:t>
            </w:r>
          </w:p>
        </w:tc>
        <w:tc>
          <w:tcPr>
            <w:tcW w:w="4343" w:type="dxa"/>
          </w:tcPr>
          <w:p w14:paraId="33306924" w14:textId="77777777" w:rsidR="005B3FA0" w:rsidRPr="00230CEE" w:rsidRDefault="005B3FA0" w:rsidP="00C80CDC">
            <w:pPr>
              <w:pStyle w:val="QWords"/>
              <w:ind w:left="0"/>
            </w:pPr>
          </w:p>
        </w:tc>
      </w:tr>
      <w:tr w:rsidR="005B3FA0" w:rsidRPr="00230CEE" w14:paraId="41CD7010" w14:textId="77777777" w:rsidTr="005B3FA0">
        <w:tc>
          <w:tcPr>
            <w:tcW w:w="2971" w:type="dxa"/>
          </w:tcPr>
          <w:p w14:paraId="333A63A6" w14:textId="2DF87D1E" w:rsidR="005B3FA0" w:rsidRDefault="005B3FA0" w:rsidP="00A565F9">
            <w:pPr>
              <w:pStyle w:val="QWords"/>
              <w:ind w:left="0"/>
            </w:pPr>
            <w:r>
              <w:t>'%%' (1:6, '-'(6,</w:t>
            </w:r>
            <w:r w:rsidRPr="005B3FA0">
              <w:t>3))</w:t>
            </w:r>
          </w:p>
        </w:tc>
        <w:tc>
          <w:tcPr>
            <w:tcW w:w="4343" w:type="dxa"/>
          </w:tcPr>
          <w:p w14:paraId="620DADB2" w14:textId="77777777" w:rsidR="005B3FA0" w:rsidRPr="00230CEE" w:rsidRDefault="005B3FA0" w:rsidP="00C80CDC">
            <w:pPr>
              <w:pStyle w:val="QWords"/>
              <w:ind w:left="0"/>
            </w:pPr>
          </w:p>
        </w:tc>
      </w:tr>
      <w:tr w:rsidR="00F91FA4" w:rsidRPr="00230CEE" w14:paraId="3CA1572F" w14:textId="77777777" w:rsidTr="005B3FA0">
        <w:tc>
          <w:tcPr>
            <w:tcW w:w="2971" w:type="dxa"/>
          </w:tcPr>
          <w:p w14:paraId="5E8A8B1E" w14:textId="7D1C7CF5" w:rsidR="00F91FA4" w:rsidRPr="00230CEE" w:rsidRDefault="00F91FA4" w:rsidP="00A565F9">
            <w:pPr>
              <w:pStyle w:val="QWords"/>
              <w:ind w:left="0"/>
            </w:pPr>
            <w:r w:rsidRPr="000723D7">
              <w:t>choose(</w:t>
            </w:r>
            <w:r w:rsidR="00A565F9">
              <w:t>8</w:t>
            </w:r>
            <w:r w:rsidRPr="000723D7">
              <w:t>,</w:t>
            </w:r>
            <w:r w:rsidR="00A565F9">
              <w:t>3</w:t>
            </w:r>
            <w:r w:rsidRPr="000723D7">
              <w:t>)</w:t>
            </w:r>
          </w:p>
        </w:tc>
        <w:tc>
          <w:tcPr>
            <w:tcW w:w="4343" w:type="dxa"/>
          </w:tcPr>
          <w:p w14:paraId="0407DC76" w14:textId="77777777" w:rsidR="00F91FA4" w:rsidRPr="00230CEE" w:rsidRDefault="00F91FA4" w:rsidP="00F91FA4">
            <w:pPr>
              <w:pStyle w:val="QWords"/>
              <w:ind w:left="0"/>
            </w:pPr>
          </w:p>
        </w:tc>
      </w:tr>
      <w:tr w:rsidR="00F91FA4" w:rsidRPr="00230CEE" w14:paraId="271A17D8" w14:textId="77777777" w:rsidTr="005B3FA0">
        <w:tc>
          <w:tcPr>
            <w:tcW w:w="2971" w:type="dxa"/>
          </w:tcPr>
          <w:p w14:paraId="158EF80E" w14:textId="39359580" w:rsidR="00F91FA4" w:rsidRPr="00230CEE" w:rsidRDefault="004E46B1" w:rsidP="00F91FA4">
            <w:pPr>
              <w:pStyle w:val="QWords"/>
              <w:ind w:left="0"/>
            </w:pPr>
            <w:r w:rsidRPr="004E46B1">
              <w:t>cumsum(c(1,2,3,4,5))</w:t>
            </w:r>
          </w:p>
        </w:tc>
        <w:tc>
          <w:tcPr>
            <w:tcW w:w="4343" w:type="dxa"/>
          </w:tcPr>
          <w:p w14:paraId="28CEF858" w14:textId="77777777" w:rsidR="00F91FA4" w:rsidRPr="00230CEE" w:rsidRDefault="00F91FA4" w:rsidP="00F91FA4">
            <w:pPr>
              <w:pStyle w:val="QWords"/>
              <w:ind w:left="0"/>
            </w:pPr>
          </w:p>
        </w:tc>
      </w:tr>
      <w:tr w:rsidR="00CD78A2" w:rsidRPr="00230CEE" w14:paraId="28C4CFC1" w14:textId="77777777" w:rsidTr="005B3FA0">
        <w:tc>
          <w:tcPr>
            <w:tcW w:w="2971" w:type="dxa"/>
          </w:tcPr>
          <w:p w14:paraId="551FE946" w14:textId="2ABB9EA8" w:rsidR="00CD78A2" w:rsidRPr="004E46B1" w:rsidRDefault="00CD78A2" w:rsidP="00F91FA4">
            <w:pPr>
              <w:pStyle w:val="QWords"/>
              <w:ind w:left="0"/>
            </w:pPr>
            <w:r w:rsidRPr="00CD78A2">
              <w:t>1:4 + 1:2</w:t>
            </w:r>
          </w:p>
        </w:tc>
        <w:tc>
          <w:tcPr>
            <w:tcW w:w="4343" w:type="dxa"/>
          </w:tcPr>
          <w:p w14:paraId="444511B3" w14:textId="77777777" w:rsidR="00CD78A2" w:rsidRPr="00230CEE" w:rsidRDefault="00CD78A2" w:rsidP="00F91FA4">
            <w:pPr>
              <w:pStyle w:val="QWords"/>
              <w:ind w:left="0"/>
            </w:pPr>
          </w:p>
        </w:tc>
      </w:tr>
    </w:tbl>
    <w:p w14:paraId="7849653B" w14:textId="6362D76F" w:rsidR="006B285A" w:rsidRDefault="006B285A">
      <w:pPr>
        <w:spacing w:after="0"/>
      </w:pPr>
    </w:p>
    <w:p w14:paraId="67CE9B52" w14:textId="302DF206" w:rsidR="00923909" w:rsidRDefault="00923909" w:rsidP="00FE5FB7">
      <w:pPr>
        <w:pStyle w:val="Text"/>
      </w:pPr>
    </w:p>
    <w:p w14:paraId="6E707D18" w14:textId="77777777" w:rsidR="009A1CFB" w:rsidRDefault="009A1CFB">
      <w:pPr>
        <w:spacing w:after="0"/>
        <w:rPr>
          <w:b/>
          <w:color w:val="660033"/>
          <w:sz w:val="24"/>
          <w:szCs w:val="24"/>
        </w:rPr>
      </w:pPr>
      <w:r>
        <w:br w:type="page"/>
      </w:r>
    </w:p>
    <w:p w14:paraId="3AA73393" w14:textId="585FCE0C" w:rsidR="00AA7618" w:rsidRDefault="00205691" w:rsidP="00AA7618">
      <w:pPr>
        <w:pStyle w:val="AufgabeH1"/>
        <w:rPr>
          <w:noProof/>
        </w:rPr>
      </w:pPr>
      <w:r>
        <w:lastRenderedPageBreak/>
        <w:t xml:space="preserve">Aufgabe </w:t>
      </w:r>
      <w:fldSimple w:instr=" SEQ  Aufagbe \* MERGEFORMAT ">
        <w:r w:rsidR="002D1081">
          <w:rPr>
            <w:noProof/>
          </w:rPr>
          <w:t>2</w:t>
        </w:r>
      </w:fldSimple>
      <w:r w:rsidR="00AA7618">
        <w:rPr>
          <w:noProof/>
        </w:rPr>
        <w:t xml:space="preserve"> </w:t>
      </w:r>
      <w:r w:rsidR="00184FA8" w:rsidRPr="002D1081">
        <w:rPr>
          <w:b w:val="0"/>
          <w:noProof/>
          <w:sz w:val="18"/>
          <w:szCs w:val="18"/>
        </w:rPr>
        <w:t>(</w:t>
      </w:r>
      <w:r w:rsidR="00184FA8">
        <w:rPr>
          <w:b w:val="0"/>
          <w:noProof/>
          <w:sz w:val="18"/>
          <w:szCs w:val="18"/>
        </w:rPr>
        <w:t>6</w:t>
      </w:r>
      <w:r w:rsidR="00184FA8" w:rsidRPr="002D1081">
        <w:rPr>
          <w:b w:val="0"/>
          <w:noProof/>
          <w:sz w:val="18"/>
          <w:szCs w:val="18"/>
        </w:rPr>
        <w:t xml:space="preserve"> Punkte)</w:t>
      </w:r>
    </w:p>
    <w:p w14:paraId="3B7271FC" w14:textId="27C0E3DF" w:rsidR="00AA7618" w:rsidRDefault="00AA7618" w:rsidP="0005390C">
      <w:pPr>
        <w:pStyle w:val="Listenabsatz"/>
        <w:numPr>
          <w:ilvl w:val="0"/>
          <w:numId w:val="13"/>
        </w:numPr>
      </w:pPr>
      <w:r>
        <w:t>Gegeben ist</w:t>
      </w:r>
      <w:r w:rsidR="00BF6491">
        <w:t>:</w:t>
      </w:r>
      <w:r>
        <w:t xml:space="preserve"> </w:t>
      </w:r>
      <w:r w:rsidR="00BF6491">
        <w:t xml:space="preserve">  </w:t>
      </w:r>
    </w:p>
    <w:p w14:paraId="0259D938" w14:textId="5B4E57C7" w:rsidR="00BF6491" w:rsidRDefault="00BF6491" w:rsidP="00BF6491">
      <w:pPr>
        <w:pStyle w:val="QT3"/>
        <w:ind w:left="709"/>
      </w:pPr>
      <w:r>
        <w:t>x &lt;- 1:5</w:t>
      </w:r>
    </w:p>
    <w:p w14:paraId="4BEEF403" w14:textId="77777777" w:rsidR="00BF6491" w:rsidRDefault="00BF6491" w:rsidP="00BF6491">
      <w:pPr>
        <w:pStyle w:val="QT3"/>
        <w:ind w:left="709"/>
      </w:pPr>
      <w:r>
        <w:t xml:space="preserve">setze1 &lt;- function(i, wert){ </w:t>
      </w:r>
    </w:p>
    <w:p w14:paraId="2913F98D" w14:textId="77777777" w:rsidR="00BF6491" w:rsidRDefault="00BF6491" w:rsidP="00BF6491">
      <w:pPr>
        <w:pStyle w:val="QT3"/>
        <w:ind w:left="709"/>
      </w:pPr>
      <w:r>
        <w:t xml:space="preserve">  x[i] &lt;- wert</w:t>
      </w:r>
    </w:p>
    <w:p w14:paraId="7E595443" w14:textId="77777777" w:rsidR="00BF6491" w:rsidRDefault="00BF6491" w:rsidP="00BF6491">
      <w:pPr>
        <w:pStyle w:val="QT3"/>
        <w:ind w:left="709"/>
      </w:pPr>
      <w:r>
        <w:t>}</w:t>
      </w:r>
    </w:p>
    <w:p w14:paraId="46EBB7FB" w14:textId="44027777" w:rsidR="00AA7618" w:rsidRDefault="00BF6491" w:rsidP="00BF6491">
      <w:pPr>
        <w:pStyle w:val="QT3"/>
        <w:ind w:left="709"/>
      </w:pPr>
      <w:r>
        <w:t>setze1(1,99)</w:t>
      </w:r>
    </w:p>
    <w:p w14:paraId="45FD756F" w14:textId="16739167" w:rsidR="00BF6491" w:rsidRDefault="00BF6491" w:rsidP="00BF6491">
      <w:pPr>
        <w:ind w:left="709"/>
      </w:pPr>
      <w:r>
        <w:t xml:space="preserve">Was gibt dann </w:t>
      </w:r>
      <w:r w:rsidRPr="00BF6491">
        <w:rPr>
          <w:rStyle w:val="QWordZchn"/>
        </w:rPr>
        <w:t>x</w:t>
      </w:r>
      <w:r>
        <w:t xml:space="preserve"> aus?</w:t>
      </w:r>
    </w:p>
    <w:p w14:paraId="6A9DE46C" w14:textId="6B9A1B07" w:rsidR="009A1CFB" w:rsidRDefault="009A1CFB" w:rsidP="00BF6491">
      <w:pPr>
        <w:ind w:left="709"/>
      </w:pPr>
    </w:p>
    <w:p w14:paraId="042CC875" w14:textId="78B26719" w:rsidR="009A1CFB" w:rsidRDefault="009A1CFB" w:rsidP="002D55DE"/>
    <w:p w14:paraId="4EC08023" w14:textId="77777777" w:rsidR="009A1CFB" w:rsidRDefault="009A1CFB" w:rsidP="00BF6491">
      <w:pPr>
        <w:ind w:left="709"/>
      </w:pPr>
    </w:p>
    <w:p w14:paraId="29F1B87A" w14:textId="77777777" w:rsidR="00BF6491" w:rsidRDefault="00BF6491" w:rsidP="0005390C">
      <w:pPr>
        <w:pStyle w:val="Listenabsatz"/>
        <w:numPr>
          <w:ilvl w:val="0"/>
          <w:numId w:val="13"/>
        </w:numPr>
      </w:pPr>
      <w:r>
        <w:t xml:space="preserve">Gegeben ist:   </w:t>
      </w:r>
    </w:p>
    <w:p w14:paraId="393EF1C5" w14:textId="77777777" w:rsidR="00BF6491" w:rsidRDefault="00BF6491" w:rsidP="00BF6491">
      <w:pPr>
        <w:pStyle w:val="QT3"/>
        <w:ind w:left="709"/>
      </w:pPr>
      <w:r>
        <w:t>x &lt;- 1:5</w:t>
      </w:r>
    </w:p>
    <w:p w14:paraId="3ECDD70D" w14:textId="07EB4748" w:rsidR="00BF6491" w:rsidRDefault="00BF6491" w:rsidP="00BF6491">
      <w:pPr>
        <w:pStyle w:val="QT3"/>
        <w:ind w:left="709"/>
      </w:pPr>
      <w:r>
        <w:t xml:space="preserve">setze2 &lt;- function(x, i, wert){ </w:t>
      </w:r>
    </w:p>
    <w:p w14:paraId="79BFE84F" w14:textId="77777777" w:rsidR="00BF6491" w:rsidRDefault="00BF6491" w:rsidP="00BF6491">
      <w:pPr>
        <w:pStyle w:val="QT3"/>
        <w:ind w:left="709"/>
      </w:pPr>
      <w:r>
        <w:t xml:space="preserve">  x[i] &lt;- wert</w:t>
      </w:r>
    </w:p>
    <w:p w14:paraId="52400FB1" w14:textId="77777777" w:rsidR="00BF6491" w:rsidRDefault="00BF6491" w:rsidP="00BF6491">
      <w:pPr>
        <w:pStyle w:val="QT3"/>
        <w:ind w:left="709"/>
      </w:pPr>
      <w:r>
        <w:t>}</w:t>
      </w:r>
    </w:p>
    <w:p w14:paraId="7EA6CFD7" w14:textId="77777777" w:rsidR="00BF6491" w:rsidRDefault="00BF6491" w:rsidP="00BF6491">
      <w:pPr>
        <w:pStyle w:val="QT3"/>
        <w:ind w:left="709"/>
      </w:pPr>
      <w:r>
        <w:t>setze1(1,99)</w:t>
      </w:r>
    </w:p>
    <w:p w14:paraId="5C4C7052" w14:textId="255F23BB" w:rsidR="00205691" w:rsidRDefault="00BF6491" w:rsidP="002D55DE">
      <w:pPr>
        <w:ind w:left="709"/>
      </w:pPr>
      <w:r>
        <w:t xml:space="preserve">Was gibt dann </w:t>
      </w:r>
      <w:r w:rsidRPr="00BF6491">
        <w:rPr>
          <w:rStyle w:val="QWordZchn"/>
        </w:rPr>
        <w:t>x</w:t>
      </w:r>
      <w:r>
        <w:t xml:space="preserve"> aus?</w:t>
      </w:r>
    </w:p>
    <w:p w14:paraId="4DEA804B" w14:textId="22BC60B2" w:rsidR="002D55DE" w:rsidRDefault="002D55DE" w:rsidP="002D55DE">
      <w:pPr>
        <w:ind w:left="709"/>
      </w:pPr>
    </w:p>
    <w:p w14:paraId="2FD64191" w14:textId="5B22F1CC" w:rsidR="002D55DE" w:rsidRDefault="002D55DE" w:rsidP="002D55DE">
      <w:pPr>
        <w:ind w:left="709"/>
      </w:pPr>
    </w:p>
    <w:p w14:paraId="66A2F354" w14:textId="77777777" w:rsidR="002D55DE" w:rsidRDefault="002D55DE" w:rsidP="002D55DE">
      <w:pPr>
        <w:ind w:left="709"/>
      </w:pPr>
    </w:p>
    <w:p w14:paraId="59C2E709" w14:textId="4E77C086" w:rsidR="001B68AB" w:rsidRDefault="00205691" w:rsidP="001B68AB">
      <w:pPr>
        <w:pStyle w:val="AufgabeH1"/>
        <w:rPr>
          <w:noProof/>
        </w:rPr>
      </w:pPr>
      <w:r>
        <w:t xml:space="preserve">Aufgabe </w:t>
      </w:r>
      <w:fldSimple w:instr=" SEQ  Aufagbe \* MERGEFORMAT ">
        <w:r w:rsidR="002D1081">
          <w:rPr>
            <w:noProof/>
          </w:rPr>
          <w:t>3</w:t>
        </w:r>
      </w:fldSimple>
      <w:r w:rsidR="001B68AB">
        <w:rPr>
          <w:noProof/>
        </w:rPr>
        <w:t xml:space="preserve"> </w:t>
      </w:r>
      <w:r w:rsidR="00184FA8" w:rsidRPr="002D1081">
        <w:rPr>
          <w:b w:val="0"/>
          <w:noProof/>
          <w:sz w:val="18"/>
          <w:szCs w:val="18"/>
        </w:rPr>
        <w:t>(</w:t>
      </w:r>
      <w:r w:rsidR="00184FA8">
        <w:rPr>
          <w:b w:val="0"/>
          <w:noProof/>
          <w:sz w:val="18"/>
          <w:szCs w:val="18"/>
        </w:rPr>
        <w:t>6</w:t>
      </w:r>
      <w:r w:rsidR="00184FA8" w:rsidRPr="002D1081">
        <w:rPr>
          <w:b w:val="0"/>
          <w:noProof/>
          <w:sz w:val="18"/>
          <w:szCs w:val="18"/>
        </w:rPr>
        <w:t xml:space="preserve"> Punkte)</w:t>
      </w:r>
    </w:p>
    <w:p w14:paraId="2526351D" w14:textId="1364182B" w:rsidR="001B68AB" w:rsidRPr="007C14A7" w:rsidRDefault="001B68AB" w:rsidP="001B68AB">
      <w:pPr>
        <w:rPr>
          <w:rStyle w:val="QWordZchn"/>
        </w:rPr>
      </w:pPr>
      <w:r>
        <w:t xml:space="preserve">Gegeben ist die Matrix </w:t>
      </w:r>
      <w:r w:rsidRPr="007C14A7">
        <w:rPr>
          <w:rStyle w:val="QWordZchn"/>
        </w:rPr>
        <w:t>A</w:t>
      </w:r>
      <w:r w:rsidRPr="006C39F8">
        <w:t xml:space="preserve"> </w:t>
      </w:r>
      <w:r>
        <w:t xml:space="preserve">durch: </w:t>
      </w:r>
      <w:r w:rsidRPr="007C14A7">
        <w:rPr>
          <w:rStyle w:val="QWordZchn"/>
        </w:rPr>
        <w:t>A &lt;- matrix(1:</w:t>
      </w:r>
      <w:r>
        <w:rPr>
          <w:rStyle w:val="QWordZchn"/>
        </w:rPr>
        <w:t>12</w:t>
      </w:r>
      <w:r w:rsidRPr="007C14A7">
        <w:rPr>
          <w:rStyle w:val="QWordZchn"/>
        </w:rPr>
        <w:t>, nrow=4)</w:t>
      </w:r>
    </w:p>
    <w:p w14:paraId="45D06224" w14:textId="5C75C779" w:rsidR="001B68AB" w:rsidRDefault="001B68AB" w:rsidP="0005390C">
      <w:pPr>
        <w:pStyle w:val="AufgNr"/>
        <w:numPr>
          <w:ilvl w:val="0"/>
          <w:numId w:val="12"/>
        </w:numPr>
        <w:rPr>
          <w:noProof/>
        </w:rPr>
      </w:pPr>
      <w:r>
        <w:t>Löschen Sie die dritte Zeile und die zweite Spalte</w:t>
      </w:r>
      <w:r w:rsidR="00616113">
        <w:t>.</w:t>
      </w:r>
      <w:r>
        <w:t xml:space="preserve">  </w:t>
      </w:r>
    </w:p>
    <w:p w14:paraId="6336C254" w14:textId="5E9B28E0" w:rsidR="009A1CFB" w:rsidRDefault="009A1CFB" w:rsidP="009A1CFB">
      <w:pPr>
        <w:pStyle w:val="AufgNr"/>
        <w:numPr>
          <w:ilvl w:val="0"/>
          <w:numId w:val="0"/>
        </w:numPr>
        <w:ind w:left="714" w:hanging="357"/>
      </w:pPr>
    </w:p>
    <w:p w14:paraId="017C0B6C" w14:textId="77A29580" w:rsidR="009A1CFB" w:rsidRDefault="009A1CFB" w:rsidP="009A1CFB">
      <w:pPr>
        <w:pStyle w:val="AufgNr"/>
        <w:numPr>
          <w:ilvl w:val="0"/>
          <w:numId w:val="0"/>
        </w:numPr>
        <w:ind w:left="714" w:hanging="357"/>
      </w:pPr>
    </w:p>
    <w:p w14:paraId="334E42D1" w14:textId="77777777" w:rsidR="009A1CFB" w:rsidRDefault="009A1CFB" w:rsidP="009A1CFB">
      <w:pPr>
        <w:pStyle w:val="AufgNr"/>
        <w:numPr>
          <w:ilvl w:val="0"/>
          <w:numId w:val="0"/>
        </w:numPr>
        <w:ind w:left="714" w:hanging="357"/>
        <w:rPr>
          <w:noProof/>
        </w:rPr>
      </w:pPr>
    </w:p>
    <w:p w14:paraId="6651D94A" w14:textId="623807A9" w:rsidR="001B68AB" w:rsidRDefault="004D7FFC" w:rsidP="0005390C">
      <w:pPr>
        <w:pStyle w:val="AufgNr"/>
        <w:numPr>
          <w:ilvl w:val="0"/>
          <w:numId w:val="12"/>
        </w:numPr>
        <w:rPr>
          <w:noProof/>
        </w:rPr>
      </w:pPr>
      <w:r>
        <w:t>Fügen Sie eine neue</w:t>
      </w:r>
      <w:r w:rsidR="001B68AB">
        <w:t xml:space="preserve"> Spalte am Ende mit den Werten 0 hinzu</w:t>
      </w:r>
      <w:r w:rsidR="00616113">
        <w:t>.</w:t>
      </w:r>
    </w:p>
    <w:p w14:paraId="40C94F86" w14:textId="4E0F6824" w:rsidR="009A1CFB" w:rsidRDefault="009A1CFB" w:rsidP="009A1CFB">
      <w:pPr>
        <w:pStyle w:val="AufgNr"/>
        <w:numPr>
          <w:ilvl w:val="0"/>
          <w:numId w:val="0"/>
        </w:numPr>
        <w:ind w:left="714" w:hanging="357"/>
      </w:pPr>
    </w:p>
    <w:p w14:paraId="401B069E" w14:textId="7F3F6B6C" w:rsidR="009A1CFB" w:rsidRDefault="009A1CFB" w:rsidP="009A1CFB">
      <w:pPr>
        <w:pStyle w:val="AufgNr"/>
        <w:numPr>
          <w:ilvl w:val="0"/>
          <w:numId w:val="0"/>
        </w:numPr>
        <w:ind w:left="714" w:hanging="357"/>
      </w:pPr>
    </w:p>
    <w:p w14:paraId="3F090572" w14:textId="77777777" w:rsidR="009A1CFB" w:rsidRDefault="009A1CFB" w:rsidP="009A1CFB">
      <w:pPr>
        <w:pStyle w:val="AufgNr"/>
        <w:numPr>
          <w:ilvl w:val="0"/>
          <w:numId w:val="0"/>
        </w:numPr>
        <w:ind w:left="714" w:hanging="357"/>
        <w:rPr>
          <w:noProof/>
        </w:rPr>
      </w:pPr>
    </w:p>
    <w:p w14:paraId="026BC1AA" w14:textId="7E0AB92B" w:rsidR="00205691" w:rsidRDefault="00205691">
      <w:pPr>
        <w:spacing w:after="0"/>
      </w:pPr>
    </w:p>
    <w:p w14:paraId="4AC7A807" w14:textId="77777777" w:rsidR="00E15789" w:rsidRDefault="00E15789" w:rsidP="00E15789"/>
    <w:p w14:paraId="35DE9E33" w14:textId="77777777" w:rsidR="00FE5FB7" w:rsidRDefault="00FE5FB7">
      <w:pPr>
        <w:spacing w:after="0"/>
        <w:rPr>
          <w:b/>
          <w:color w:val="660033"/>
          <w:sz w:val="24"/>
          <w:szCs w:val="24"/>
        </w:rPr>
      </w:pPr>
      <w:r>
        <w:br w:type="page"/>
      </w:r>
    </w:p>
    <w:p w14:paraId="6F44EC90" w14:textId="235906AA" w:rsidR="004A4CF9" w:rsidRDefault="004A4CF9" w:rsidP="004A4CF9">
      <w:pPr>
        <w:pStyle w:val="AufgabeH1"/>
        <w:rPr>
          <w:noProof/>
        </w:rPr>
      </w:pPr>
      <w:r>
        <w:lastRenderedPageBreak/>
        <w:t xml:space="preserve">Aufgabe </w:t>
      </w:r>
      <w:fldSimple w:instr=" SEQ  Aufagbe \* MERGEFORMAT ">
        <w:r w:rsidR="002D1081">
          <w:rPr>
            <w:noProof/>
          </w:rPr>
          <w:t>4</w:t>
        </w:r>
      </w:fldSimple>
      <w:r w:rsidR="00184FA8">
        <w:rPr>
          <w:noProof/>
        </w:rPr>
        <w:t xml:space="preserve"> </w:t>
      </w:r>
      <w:r w:rsidR="00184FA8" w:rsidRPr="002D1081">
        <w:rPr>
          <w:b w:val="0"/>
          <w:noProof/>
          <w:sz w:val="18"/>
          <w:szCs w:val="18"/>
        </w:rPr>
        <w:t>(</w:t>
      </w:r>
      <w:r w:rsidR="0009162A">
        <w:rPr>
          <w:b w:val="0"/>
          <w:noProof/>
          <w:sz w:val="18"/>
          <w:szCs w:val="18"/>
        </w:rPr>
        <w:t>6</w:t>
      </w:r>
      <w:r w:rsidR="00184FA8" w:rsidRPr="002D1081">
        <w:rPr>
          <w:b w:val="0"/>
          <w:noProof/>
          <w:sz w:val="18"/>
          <w:szCs w:val="18"/>
        </w:rPr>
        <w:t xml:space="preserve"> Punkte)</w:t>
      </w:r>
    </w:p>
    <w:p w14:paraId="42343FF5" w14:textId="77777777" w:rsidR="004A4CF9" w:rsidRDefault="004A4CF9" w:rsidP="004A4CF9">
      <w:r>
        <w:t xml:space="preserve">Gegeben ist eine diskrete Variable </w:t>
      </w:r>
      <w:r w:rsidRPr="005A53A8">
        <w:rPr>
          <w:rStyle w:val="QWordZchn"/>
        </w:rPr>
        <w:t>dx</w:t>
      </w:r>
      <w:r>
        <w:t xml:space="preserve"> und eine kontinuierliche Variable </w:t>
      </w:r>
      <w:r w:rsidRPr="005A53A8">
        <w:rPr>
          <w:rStyle w:val="QWordZchn"/>
        </w:rPr>
        <w:t>kx</w:t>
      </w:r>
      <w:r>
        <w:t xml:space="preserve">. Mithilfe von </w:t>
      </w:r>
      <w:r w:rsidRPr="005A53A8">
        <w:rPr>
          <w:rStyle w:val="QWordZchn"/>
        </w:rPr>
        <w:t>ggplot2</w:t>
      </w:r>
      <w:r>
        <w:t xml:space="preserve"> soll die Verteilung der Werte von </w:t>
      </w:r>
      <w:r w:rsidRPr="005A53A8">
        <w:rPr>
          <w:rStyle w:val="QWordZchn"/>
        </w:rPr>
        <w:t>dx</w:t>
      </w:r>
      <w:r w:rsidRPr="008C4387">
        <w:t xml:space="preserve"> </w:t>
      </w:r>
      <w:r>
        <w:t xml:space="preserve">visualisiert werden; ebenso soll in einem separaten Plot die Verteilung der Werte von </w:t>
      </w:r>
      <w:r w:rsidRPr="005A53A8">
        <w:rPr>
          <w:rStyle w:val="QWordZchn"/>
        </w:rPr>
        <w:t>dx</w:t>
      </w:r>
      <w:r>
        <w:t xml:space="preserve"> visualisiert werden.</w:t>
      </w:r>
    </w:p>
    <w:p w14:paraId="6986665B" w14:textId="3F88F0F3" w:rsidR="004A4CF9" w:rsidRDefault="004A4CF9" w:rsidP="0005390C">
      <w:pPr>
        <w:pStyle w:val="Listenabsatz"/>
        <w:numPr>
          <w:ilvl w:val="0"/>
          <w:numId w:val="16"/>
        </w:numPr>
      </w:pPr>
      <w:r>
        <w:t xml:space="preserve">Wann benutzen Sie </w:t>
      </w:r>
      <w:r w:rsidRPr="0098263F">
        <w:rPr>
          <w:rStyle w:val="QWordZchn"/>
        </w:rPr>
        <w:t>geom_bar()</w:t>
      </w:r>
      <w:r w:rsidRPr="00333E55">
        <w:t xml:space="preserve"> </w:t>
      </w:r>
      <w:r>
        <w:t xml:space="preserve">und wann </w:t>
      </w:r>
      <w:r w:rsidRPr="0098263F">
        <w:rPr>
          <w:rStyle w:val="QWordZchn"/>
        </w:rPr>
        <w:t>geom_histogram()</w:t>
      </w:r>
      <w:r>
        <w:t>?</w:t>
      </w:r>
      <w:r>
        <w:br/>
      </w:r>
    </w:p>
    <w:p w14:paraId="039067C2" w14:textId="4F8BBE93" w:rsidR="009A1CFB" w:rsidRDefault="009A1CFB" w:rsidP="009A1CFB"/>
    <w:p w14:paraId="3F1AF40E" w14:textId="47933BA0" w:rsidR="009A1CFB" w:rsidRDefault="009A1CFB" w:rsidP="009A1CFB"/>
    <w:p w14:paraId="76633C84" w14:textId="4F68F808" w:rsidR="009A1CFB" w:rsidRDefault="009A1CFB" w:rsidP="009A1CFB"/>
    <w:p w14:paraId="0900287F" w14:textId="775C75FD" w:rsidR="009A1CFB" w:rsidRDefault="009A1CFB" w:rsidP="009A1CFB"/>
    <w:p w14:paraId="312768B7" w14:textId="77777777" w:rsidR="009A1CFB" w:rsidRDefault="009A1CFB" w:rsidP="009A1CFB"/>
    <w:p w14:paraId="70A9278B" w14:textId="77777777" w:rsidR="009A1CFB" w:rsidRDefault="009A1CFB" w:rsidP="009A1CFB"/>
    <w:p w14:paraId="64118E6B" w14:textId="77777777" w:rsidR="004A4CF9" w:rsidRPr="005E03A1" w:rsidRDefault="004A4CF9" w:rsidP="0005390C">
      <w:pPr>
        <w:pStyle w:val="Listenabsatz"/>
        <w:numPr>
          <w:ilvl w:val="0"/>
          <w:numId w:val="16"/>
        </w:numPr>
      </w:pPr>
      <w:r>
        <w:t xml:space="preserve">Bei der Auswertung des Datensatzes </w:t>
      </w:r>
      <w:r w:rsidRPr="00D573FE">
        <w:rPr>
          <w:rStyle w:val="QWordZchn"/>
        </w:rPr>
        <w:t>diamonds</w:t>
      </w:r>
      <w:r>
        <w:t xml:space="preserve"> wurden folgende Plots vorgeschlagen. Was ist falsch oder zumindest fraglich und warum?  </w:t>
      </w:r>
    </w:p>
    <w:p w14:paraId="10918527" w14:textId="674F982E" w:rsidR="004A4CF9" w:rsidRDefault="004A4CF9" w:rsidP="004A4CF9">
      <w:pPr>
        <w:pStyle w:val="QT3klein"/>
        <w:ind w:left="720"/>
      </w:pPr>
      <w:r>
        <w:t>ggplot(data = diamonds) +</w:t>
      </w:r>
    </w:p>
    <w:p w14:paraId="39ADDA52" w14:textId="77777777" w:rsidR="004A4CF9" w:rsidRDefault="004A4CF9" w:rsidP="004A4CF9">
      <w:pPr>
        <w:pStyle w:val="QT3klein"/>
        <w:ind w:left="720"/>
      </w:pPr>
      <w:r>
        <w:t xml:space="preserve">  geom_bar(mapping = aes(x = cut))</w:t>
      </w:r>
    </w:p>
    <w:p w14:paraId="5D9D5B9F" w14:textId="77777777" w:rsidR="004A4CF9" w:rsidRDefault="004A4CF9" w:rsidP="004A4CF9">
      <w:pPr>
        <w:pStyle w:val="QT3klein"/>
        <w:ind w:left="720"/>
      </w:pPr>
    </w:p>
    <w:p w14:paraId="78D0C8D0" w14:textId="77777777" w:rsidR="004A4CF9" w:rsidRDefault="004A4CF9" w:rsidP="004A4CF9">
      <w:pPr>
        <w:pStyle w:val="QT3klein"/>
        <w:ind w:left="720"/>
      </w:pPr>
      <w:r>
        <w:t>ggplot(data = diamonds) +</w:t>
      </w:r>
    </w:p>
    <w:p w14:paraId="7CB4BC89" w14:textId="09DCB84F" w:rsidR="004A4CF9" w:rsidRDefault="004A4CF9" w:rsidP="004A4CF9">
      <w:pPr>
        <w:pStyle w:val="QT3klein"/>
        <w:ind w:left="720"/>
      </w:pPr>
      <w:r>
        <w:t xml:space="preserve">  geom_histogram(mapping = aes(x = carat))</w:t>
      </w:r>
    </w:p>
    <w:p w14:paraId="3CB1C00B" w14:textId="77777777" w:rsidR="004A4CF9" w:rsidRDefault="004A4CF9" w:rsidP="004A4CF9">
      <w:pPr>
        <w:pStyle w:val="QT3klein"/>
        <w:ind w:left="720"/>
      </w:pPr>
    </w:p>
    <w:p w14:paraId="0A212B9C" w14:textId="77777777" w:rsidR="004A4CF9" w:rsidRDefault="004A4CF9" w:rsidP="004A4CF9">
      <w:pPr>
        <w:pStyle w:val="QT3klein"/>
        <w:ind w:left="720"/>
      </w:pPr>
      <w:r>
        <w:t>ggplot(data = diamonds) +</w:t>
      </w:r>
    </w:p>
    <w:p w14:paraId="3592A955" w14:textId="68A1D33E" w:rsidR="004A4CF9" w:rsidRDefault="004A4CF9" w:rsidP="004A4CF9">
      <w:pPr>
        <w:pStyle w:val="QT3klein"/>
        <w:ind w:left="720"/>
      </w:pPr>
      <w:r>
        <w:t xml:space="preserve">  geom_bar(mapping = aes(x = carat))</w:t>
      </w:r>
    </w:p>
    <w:p w14:paraId="5676FB6B" w14:textId="289B39DE" w:rsidR="004A4CF9" w:rsidRDefault="004A4CF9" w:rsidP="004A4CF9">
      <w:pPr>
        <w:pStyle w:val="QT3klein"/>
        <w:ind w:left="720"/>
      </w:pPr>
    </w:p>
    <w:p w14:paraId="2D981409" w14:textId="1F2E565C" w:rsidR="004A4CF9" w:rsidRDefault="004A4CF9" w:rsidP="004A4CF9">
      <w:pPr>
        <w:pStyle w:val="QT3klein"/>
        <w:ind w:left="720"/>
      </w:pPr>
      <w:r>
        <w:t>ggplot(data = diamonds) +</w:t>
      </w:r>
    </w:p>
    <w:p w14:paraId="3E4560C8" w14:textId="35B68D2D" w:rsidR="004A4CF9" w:rsidRDefault="004A4CF9" w:rsidP="004A4CF9">
      <w:pPr>
        <w:pStyle w:val="QT3klein"/>
        <w:ind w:left="720"/>
      </w:pPr>
      <w:r>
        <w:t xml:space="preserve">  geom_histogram(mapping = aes(x = cut))</w:t>
      </w:r>
    </w:p>
    <w:p w14:paraId="07FD6F5A" w14:textId="062B1ED1" w:rsidR="00E15789" w:rsidRDefault="00E15789" w:rsidP="00E15789"/>
    <w:p w14:paraId="324D4A8F" w14:textId="101141C7" w:rsidR="00446B9A" w:rsidRDefault="00446B9A" w:rsidP="00E15789"/>
    <w:p w14:paraId="795C2F55" w14:textId="6F61EB1F" w:rsidR="00446B9A" w:rsidRDefault="00446B9A" w:rsidP="00E15789"/>
    <w:p w14:paraId="5AD195F0" w14:textId="30C15039" w:rsidR="00446B9A" w:rsidRDefault="00446B9A" w:rsidP="00E15789"/>
    <w:p w14:paraId="54FE235B" w14:textId="10291AB8" w:rsidR="00446B9A" w:rsidRDefault="00446B9A" w:rsidP="00E15789"/>
    <w:p w14:paraId="13F2CECD" w14:textId="2280D901" w:rsidR="00446B9A" w:rsidRDefault="00446B9A" w:rsidP="00E15789"/>
    <w:p w14:paraId="4411B475" w14:textId="7EF98C76" w:rsidR="009A1CFB" w:rsidRDefault="009A1CFB" w:rsidP="00E15789"/>
    <w:p w14:paraId="468E757D" w14:textId="77777777" w:rsidR="009A1CFB" w:rsidRDefault="009A1CFB" w:rsidP="00E15789"/>
    <w:p w14:paraId="2B426EDC" w14:textId="765FA6C6" w:rsidR="009A1CFB" w:rsidRDefault="009A1CFB">
      <w:pPr>
        <w:spacing w:after="0"/>
      </w:pPr>
      <w:r>
        <w:br w:type="page"/>
      </w:r>
    </w:p>
    <w:p w14:paraId="493DCA08" w14:textId="01153847" w:rsidR="00446B9A" w:rsidRPr="00FD16CF" w:rsidRDefault="00446B9A" w:rsidP="00E15789">
      <w:r>
        <w:rPr>
          <w:noProof/>
        </w:rPr>
        <w:lastRenderedPageBreak/>
        <w:drawing>
          <wp:anchor distT="0" distB="0" distL="114300" distR="114300" simplePos="0" relativeHeight="251659264" behindDoc="0" locked="0" layoutInCell="1" allowOverlap="1" wp14:anchorId="78E692EE" wp14:editId="1DE9601C">
            <wp:simplePos x="0" y="0"/>
            <wp:positionH relativeFrom="column">
              <wp:posOffset>-101590</wp:posOffset>
            </wp:positionH>
            <wp:positionV relativeFrom="paragraph">
              <wp:posOffset>551</wp:posOffset>
            </wp:positionV>
            <wp:extent cx="3101340" cy="2228215"/>
            <wp:effectExtent l="0" t="0" r="3810" b="63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l_histo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1340" cy="2228215"/>
                    </a:xfrm>
                    <a:prstGeom prst="rect">
                      <a:avLst/>
                    </a:prstGeom>
                  </pic:spPr>
                </pic:pic>
              </a:graphicData>
            </a:graphic>
            <wp14:sizeRelH relativeFrom="margin">
              <wp14:pctWidth>0</wp14:pctWidth>
            </wp14:sizeRelH>
            <wp14:sizeRelV relativeFrom="margin">
              <wp14:pctHeight>0</wp14:pctHeight>
            </wp14:sizeRelV>
          </wp:anchor>
        </w:drawing>
      </w:r>
    </w:p>
    <w:p w14:paraId="218CCF9C" w14:textId="4DA709EA" w:rsidR="004A4CF9" w:rsidRDefault="004A4CF9">
      <w:pPr>
        <w:spacing w:after="0"/>
      </w:pPr>
    </w:p>
    <w:p w14:paraId="6EB315BF" w14:textId="79A164FE" w:rsidR="004A4CF9" w:rsidRDefault="004A4CF9">
      <w:pPr>
        <w:spacing w:after="0"/>
      </w:pPr>
    </w:p>
    <w:p w14:paraId="138401DD" w14:textId="197FA5FE" w:rsidR="004A4CF9" w:rsidRDefault="004A4CF9">
      <w:pPr>
        <w:spacing w:after="0"/>
      </w:pPr>
    </w:p>
    <w:p w14:paraId="43BF1842" w14:textId="4F48DDA2" w:rsidR="00446B9A" w:rsidRDefault="00446B9A">
      <w:pPr>
        <w:spacing w:after="0"/>
      </w:pPr>
    </w:p>
    <w:p w14:paraId="294ACF9C" w14:textId="445F5D0F" w:rsidR="00446B9A" w:rsidRDefault="00446B9A">
      <w:pPr>
        <w:spacing w:after="0"/>
      </w:pPr>
    </w:p>
    <w:p w14:paraId="1981E271" w14:textId="2839194A" w:rsidR="00446B9A" w:rsidRDefault="00446B9A">
      <w:pPr>
        <w:spacing w:after="0"/>
      </w:pPr>
    </w:p>
    <w:p w14:paraId="318C0366" w14:textId="04AC5EB4" w:rsidR="00446B9A" w:rsidRDefault="00446B9A">
      <w:pPr>
        <w:spacing w:after="0"/>
      </w:pPr>
    </w:p>
    <w:p w14:paraId="63B9C5E7" w14:textId="5FA208D3" w:rsidR="00446B9A" w:rsidRDefault="00446B9A">
      <w:pPr>
        <w:spacing w:after="0"/>
      </w:pPr>
    </w:p>
    <w:p w14:paraId="3EFCA4AA" w14:textId="1095EDB9" w:rsidR="00446B9A" w:rsidRDefault="00446B9A">
      <w:pPr>
        <w:spacing w:after="0"/>
      </w:pPr>
    </w:p>
    <w:p w14:paraId="62CD87EE" w14:textId="6E1B9810" w:rsidR="00446B9A" w:rsidRDefault="00446B9A">
      <w:pPr>
        <w:spacing w:after="0"/>
      </w:pPr>
    </w:p>
    <w:p w14:paraId="22666761" w14:textId="77777777" w:rsidR="0009162A" w:rsidRDefault="0009162A" w:rsidP="004A4CF9">
      <w:pPr>
        <w:pStyle w:val="AufgabeH1"/>
      </w:pPr>
    </w:p>
    <w:p w14:paraId="798E5806" w14:textId="0940C788" w:rsidR="004A4CF9" w:rsidRDefault="004A4CF9" w:rsidP="004A4CF9">
      <w:pPr>
        <w:pStyle w:val="AufgabeH1"/>
        <w:rPr>
          <w:noProof/>
        </w:rPr>
      </w:pPr>
      <w:r>
        <w:t xml:space="preserve">Aufgabe </w:t>
      </w:r>
      <w:fldSimple w:instr=" SEQ  Aufagbe \* MERGEFORMAT ">
        <w:r w:rsidR="002D1081">
          <w:rPr>
            <w:noProof/>
          </w:rPr>
          <w:t>5</w:t>
        </w:r>
      </w:fldSimple>
      <w:r w:rsidR="002D1081">
        <w:rPr>
          <w:noProof/>
        </w:rPr>
        <w:t xml:space="preserve"> </w:t>
      </w:r>
      <w:r w:rsidR="002D1081" w:rsidRPr="002D1081">
        <w:rPr>
          <w:b w:val="0"/>
          <w:noProof/>
          <w:sz w:val="18"/>
          <w:szCs w:val="18"/>
        </w:rPr>
        <w:t>(</w:t>
      </w:r>
      <w:r w:rsidR="0009162A">
        <w:rPr>
          <w:b w:val="0"/>
          <w:noProof/>
          <w:sz w:val="18"/>
          <w:szCs w:val="18"/>
        </w:rPr>
        <w:t>8</w:t>
      </w:r>
      <w:r w:rsidR="002D1081" w:rsidRPr="002D1081">
        <w:rPr>
          <w:b w:val="0"/>
          <w:noProof/>
          <w:sz w:val="18"/>
          <w:szCs w:val="18"/>
        </w:rPr>
        <w:t xml:space="preserve"> Punkte)</w:t>
      </w:r>
    </w:p>
    <w:p w14:paraId="64D3DC95" w14:textId="21200AD5" w:rsidR="004A4CF9" w:rsidRDefault="004A4CF9" w:rsidP="0009162A">
      <w:pPr>
        <w:pStyle w:val="Listenabsatz"/>
        <w:numPr>
          <w:ilvl w:val="0"/>
          <w:numId w:val="17"/>
        </w:numPr>
      </w:pPr>
      <w:r>
        <w:t xml:space="preserve">Gegeben ist die </w:t>
      </w:r>
      <w:r w:rsidR="00446B9A">
        <w:t>obige</w:t>
      </w:r>
      <w:r>
        <w:t xml:space="preserve"> Grafik. </w:t>
      </w:r>
      <w:r w:rsidR="0009162A">
        <w:t>Sie wurde durch eine Anweisung erzeugt, die ganz ähnlich einer der</w:t>
      </w:r>
      <w:r w:rsidR="0009162A" w:rsidRPr="0009162A">
        <w:t xml:space="preserve"> </w:t>
      </w:r>
      <w:r w:rsidR="0009162A">
        <w:t>folgenden Anweisungen ist, in der sich leider ein Fehler eingeschlichen hat. Mit welcher Anweisung wurde die obige Grafik erzeugt?</w:t>
      </w:r>
    </w:p>
    <w:p w14:paraId="1FE1580B" w14:textId="24AF4FFD" w:rsidR="004A4CF9" w:rsidRDefault="004A4CF9" w:rsidP="00446B9A">
      <w:pPr>
        <w:pStyle w:val="QT3klein"/>
        <w:ind w:left="1701"/>
      </w:pPr>
      <w:r>
        <w:t>ggplot(data = diamonds) +</w:t>
      </w:r>
    </w:p>
    <w:p w14:paraId="22FB4EC7" w14:textId="6117C201" w:rsidR="004A4CF9" w:rsidRDefault="004A4CF9" w:rsidP="00446B9A">
      <w:pPr>
        <w:pStyle w:val="QT3klein"/>
        <w:ind w:left="1701"/>
      </w:pPr>
      <w:r>
        <w:t xml:space="preserve">  geom_histogram(mapping = aes(</w:t>
      </w:r>
      <w:r w:rsidR="0009162A">
        <w:t>z</w:t>
      </w:r>
      <w:r>
        <w:t xml:space="preserve"> = carat))</w:t>
      </w:r>
    </w:p>
    <w:p w14:paraId="1E09E549" w14:textId="77777777" w:rsidR="004A4CF9" w:rsidRDefault="004A4CF9" w:rsidP="00446B9A">
      <w:pPr>
        <w:pStyle w:val="QT3klein"/>
        <w:ind w:left="1701"/>
      </w:pPr>
    </w:p>
    <w:p w14:paraId="7CADF5CF" w14:textId="77777777" w:rsidR="004A4CF9" w:rsidRDefault="004A4CF9" w:rsidP="00446B9A">
      <w:pPr>
        <w:pStyle w:val="QT3klein"/>
        <w:ind w:left="1701"/>
      </w:pPr>
      <w:r>
        <w:t>ggplot(data = diamonds) +</w:t>
      </w:r>
    </w:p>
    <w:p w14:paraId="38BC13AA" w14:textId="6DA736EB" w:rsidR="004A4CF9" w:rsidRDefault="004A4CF9" w:rsidP="00446B9A">
      <w:pPr>
        <w:pStyle w:val="QT3klein"/>
        <w:ind w:left="1701"/>
      </w:pPr>
      <w:r>
        <w:t xml:space="preserve">  geom_histogram(mapping = aes(</w:t>
      </w:r>
      <w:r w:rsidR="0009162A">
        <w:t>z</w:t>
      </w:r>
      <w:r>
        <w:t xml:space="preserve"> = carat, y = count))</w:t>
      </w:r>
    </w:p>
    <w:p w14:paraId="224B3834" w14:textId="77777777" w:rsidR="004A4CF9" w:rsidRDefault="004A4CF9" w:rsidP="00446B9A">
      <w:pPr>
        <w:pStyle w:val="QT3klein"/>
        <w:ind w:left="1701"/>
      </w:pPr>
    </w:p>
    <w:p w14:paraId="3AB7D565" w14:textId="77777777" w:rsidR="004A4CF9" w:rsidRDefault="004A4CF9" w:rsidP="00446B9A">
      <w:pPr>
        <w:pStyle w:val="QT3klein"/>
        <w:ind w:left="1701"/>
      </w:pPr>
      <w:r>
        <w:t>ggplot(data = diamonds) +</w:t>
      </w:r>
    </w:p>
    <w:p w14:paraId="39824781" w14:textId="0D930CC5" w:rsidR="004A4CF9" w:rsidRDefault="004A4CF9" w:rsidP="00446B9A">
      <w:pPr>
        <w:pStyle w:val="QT3klein"/>
        <w:ind w:left="1701"/>
      </w:pPr>
      <w:r>
        <w:t xml:space="preserve">  geom_bar(mapping = aes(</w:t>
      </w:r>
      <w:r w:rsidR="0009162A">
        <w:t>z</w:t>
      </w:r>
      <w:r>
        <w:t xml:space="preserve"> = carat))</w:t>
      </w:r>
    </w:p>
    <w:p w14:paraId="55FDE219" w14:textId="77777777" w:rsidR="004A4CF9" w:rsidRDefault="004A4CF9" w:rsidP="00446B9A">
      <w:pPr>
        <w:pStyle w:val="QT3klein"/>
        <w:ind w:left="1701"/>
      </w:pPr>
    </w:p>
    <w:p w14:paraId="07D7C8CE" w14:textId="77777777" w:rsidR="004A4CF9" w:rsidRDefault="004A4CF9" w:rsidP="00446B9A">
      <w:pPr>
        <w:pStyle w:val="QT3klein"/>
        <w:ind w:left="1701"/>
      </w:pPr>
      <w:r>
        <w:t>ggplot(data = diamonds) +</w:t>
      </w:r>
    </w:p>
    <w:p w14:paraId="7C3F33A4" w14:textId="4AA1DD7B" w:rsidR="004A4CF9" w:rsidRDefault="004A4CF9" w:rsidP="00446B9A">
      <w:pPr>
        <w:pStyle w:val="QT3klein"/>
        <w:ind w:left="1701"/>
      </w:pPr>
      <w:r>
        <w:t xml:space="preserve">  geom_bar(mapping = aes(</w:t>
      </w:r>
      <w:r w:rsidR="0009162A">
        <w:t>z</w:t>
      </w:r>
      <w:r>
        <w:t xml:space="preserve"> = carat, y = count))</w:t>
      </w:r>
    </w:p>
    <w:p w14:paraId="1FAD0C3F" w14:textId="77777777" w:rsidR="004A4CF9" w:rsidRDefault="004A4CF9" w:rsidP="00446B9A">
      <w:pPr>
        <w:pStyle w:val="QT3klein"/>
        <w:ind w:left="1701"/>
      </w:pPr>
    </w:p>
    <w:p w14:paraId="4CBB957E" w14:textId="77777777" w:rsidR="004A4CF9" w:rsidRDefault="004A4CF9" w:rsidP="00446B9A">
      <w:pPr>
        <w:pStyle w:val="QT3klein"/>
        <w:ind w:left="1701"/>
      </w:pPr>
      <w:r>
        <w:t>ggplot(data = diamonds) +</w:t>
      </w:r>
    </w:p>
    <w:p w14:paraId="5362DCFC" w14:textId="1F955F2D" w:rsidR="004A4CF9" w:rsidRDefault="004A4CF9" w:rsidP="00446B9A">
      <w:pPr>
        <w:pStyle w:val="QT3klein"/>
        <w:ind w:left="1701"/>
      </w:pPr>
      <w:r>
        <w:t xml:space="preserve">  geom_point(mapping = aes(</w:t>
      </w:r>
      <w:r w:rsidR="0009162A">
        <w:t>z</w:t>
      </w:r>
      <w:r>
        <w:t xml:space="preserve"> = carat))</w:t>
      </w:r>
    </w:p>
    <w:p w14:paraId="12C4A410" w14:textId="77777777" w:rsidR="004A4CF9" w:rsidRDefault="004A4CF9" w:rsidP="00446B9A">
      <w:pPr>
        <w:pStyle w:val="QT3klein"/>
        <w:ind w:left="1701"/>
      </w:pPr>
    </w:p>
    <w:p w14:paraId="1CD6BE99" w14:textId="77777777" w:rsidR="004A4CF9" w:rsidRDefault="004A4CF9" w:rsidP="00446B9A">
      <w:pPr>
        <w:pStyle w:val="QT3klein"/>
        <w:ind w:left="1701"/>
      </w:pPr>
      <w:r>
        <w:t>ggplot(data = diamonds) +</w:t>
      </w:r>
    </w:p>
    <w:p w14:paraId="167D0F2A" w14:textId="4BA8E0BD" w:rsidR="004A4CF9" w:rsidRDefault="004A4CF9" w:rsidP="00446B9A">
      <w:pPr>
        <w:pStyle w:val="QT3klein"/>
        <w:ind w:left="1701"/>
      </w:pPr>
      <w:r>
        <w:t xml:space="preserve">  geom_point(mapping = aes(</w:t>
      </w:r>
      <w:r w:rsidR="0009162A">
        <w:t>z</w:t>
      </w:r>
      <w:r>
        <w:t xml:space="preserve"> = carat, y = count))</w:t>
      </w:r>
    </w:p>
    <w:p w14:paraId="5FD3EC53" w14:textId="77777777" w:rsidR="004A4CF9" w:rsidRDefault="004A4CF9" w:rsidP="00446B9A">
      <w:pPr>
        <w:ind w:left="1701"/>
      </w:pPr>
    </w:p>
    <w:p w14:paraId="4A74A384" w14:textId="37D128B8" w:rsidR="004A4CF9" w:rsidRDefault="004A4CF9" w:rsidP="004A4CF9"/>
    <w:p w14:paraId="6E13EE63" w14:textId="50C34BE0" w:rsidR="009A1CFB" w:rsidRDefault="009A1CFB" w:rsidP="004A4CF9"/>
    <w:p w14:paraId="6F42BCDE" w14:textId="33460835" w:rsidR="009A1CFB" w:rsidRDefault="009A1CFB" w:rsidP="004A4CF9"/>
    <w:p w14:paraId="20B5A948" w14:textId="77777777" w:rsidR="009A1CFB" w:rsidRDefault="009A1CFB" w:rsidP="004A4CF9"/>
    <w:p w14:paraId="2DD4AA43" w14:textId="021F2120" w:rsidR="004A4CF9" w:rsidRDefault="00446B9A" w:rsidP="0005390C">
      <w:pPr>
        <w:pStyle w:val="Listenabsatz"/>
        <w:numPr>
          <w:ilvl w:val="0"/>
          <w:numId w:val="17"/>
        </w:numPr>
      </w:pPr>
      <w:r>
        <w:t>In der obigen Grafik soll durch zusätzliche Farbinformationen verdeutlicht werden, wie die dargestellten Häufigkeiten bzgl. der Variablen „cut“ aufgeteilt sind. Wie kann dies erreicht werden?</w:t>
      </w:r>
    </w:p>
    <w:p w14:paraId="614C99DC" w14:textId="4DD4FEDE" w:rsidR="004A4CF9" w:rsidRDefault="004A4CF9" w:rsidP="004A4CF9"/>
    <w:p w14:paraId="5911CB0A" w14:textId="69E50EE2" w:rsidR="004A4CF9" w:rsidRDefault="004A4CF9">
      <w:pPr>
        <w:spacing w:after="0"/>
      </w:pPr>
    </w:p>
    <w:p w14:paraId="1378D703" w14:textId="30F05488" w:rsidR="004A4CF9" w:rsidRDefault="004A4CF9">
      <w:pPr>
        <w:spacing w:after="0"/>
      </w:pPr>
    </w:p>
    <w:p w14:paraId="0EE7A1BA" w14:textId="0C806B21" w:rsidR="004A4CF9" w:rsidRDefault="004A4CF9">
      <w:pPr>
        <w:spacing w:after="0"/>
      </w:pPr>
    </w:p>
    <w:p w14:paraId="359A8C42" w14:textId="33DFBC3A" w:rsidR="004A4CF9" w:rsidRDefault="004A4CF9">
      <w:pPr>
        <w:spacing w:after="0"/>
      </w:pPr>
    </w:p>
    <w:p w14:paraId="2944BD49" w14:textId="4C8F00BB" w:rsidR="004A4CF9" w:rsidRDefault="004A4CF9">
      <w:pPr>
        <w:spacing w:after="0"/>
      </w:pPr>
    </w:p>
    <w:p w14:paraId="305DDB0B" w14:textId="07469906" w:rsidR="004A4CF9" w:rsidRDefault="004A4CF9">
      <w:pPr>
        <w:spacing w:after="0"/>
      </w:pPr>
    </w:p>
    <w:p w14:paraId="4BD28EE1" w14:textId="77777777" w:rsidR="004A4CF9" w:rsidRDefault="004A4CF9">
      <w:pPr>
        <w:spacing w:after="0"/>
      </w:pPr>
    </w:p>
    <w:p w14:paraId="5D11228C" w14:textId="03AAD5A3" w:rsidR="008D2E77" w:rsidRDefault="008D2E77">
      <w:pPr>
        <w:spacing w:after="0"/>
      </w:pPr>
      <w:r>
        <w:br w:type="page"/>
      </w:r>
    </w:p>
    <w:p w14:paraId="7B6FAC76" w14:textId="38F77F81" w:rsidR="00F012A1" w:rsidRDefault="00F012A1" w:rsidP="00F012A1">
      <w:pPr>
        <w:pStyle w:val="AufgabeH1"/>
        <w:rPr>
          <w:noProof/>
        </w:rPr>
      </w:pPr>
      <w:r>
        <w:lastRenderedPageBreak/>
        <w:t xml:space="preserve">Aufgabe </w:t>
      </w:r>
      <w:fldSimple w:instr=" SEQ  Aufagbe \* MERGEFORMAT ">
        <w:r w:rsidR="002D1081">
          <w:rPr>
            <w:noProof/>
          </w:rPr>
          <w:t>6</w:t>
        </w:r>
      </w:fldSimple>
      <w:r w:rsidR="002D1081">
        <w:rPr>
          <w:noProof/>
        </w:rPr>
        <w:t xml:space="preserve"> </w:t>
      </w:r>
      <w:r w:rsidR="002D1081" w:rsidRPr="002D1081">
        <w:rPr>
          <w:b w:val="0"/>
          <w:noProof/>
          <w:sz w:val="18"/>
          <w:szCs w:val="18"/>
        </w:rPr>
        <w:t>(</w:t>
      </w:r>
      <w:r w:rsidR="002D1081">
        <w:rPr>
          <w:b w:val="0"/>
          <w:noProof/>
          <w:sz w:val="18"/>
          <w:szCs w:val="18"/>
        </w:rPr>
        <w:t>4</w:t>
      </w:r>
      <w:r w:rsidR="002D1081" w:rsidRPr="002D1081">
        <w:rPr>
          <w:b w:val="0"/>
          <w:noProof/>
          <w:sz w:val="18"/>
          <w:szCs w:val="18"/>
        </w:rPr>
        <w:t xml:space="preserve"> Punkte)</w:t>
      </w:r>
    </w:p>
    <w:p w14:paraId="6492A63F" w14:textId="1B1F3CE0" w:rsidR="00F012A1" w:rsidRDefault="00F012A1" w:rsidP="00563696">
      <w:r>
        <w:t>Gegeben ist folgender Tibble:</w:t>
      </w:r>
    </w:p>
    <w:p w14:paraId="201537E1" w14:textId="760F86D1" w:rsidR="00F012A1" w:rsidRDefault="00F012A1" w:rsidP="009A1CFB">
      <w:pPr>
        <w:pStyle w:val="QT3klein"/>
      </w:pPr>
      <w:r>
        <w:t>df &lt;- tibble(nr= 1:100, x = nr%%5 , y = nr%%3, z = nr%%7, w = z%%3)</w:t>
      </w:r>
    </w:p>
    <w:p w14:paraId="41F8369F" w14:textId="706CAEDF" w:rsidR="00F012A1" w:rsidRDefault="00F012A1" w:rsidP="00F012A1">
      <w:r>
        <w:t>Was bewirkt die folgende Schleife?</w:t>
      </w:r>
    </w:p>
    <w:p w14:paraId="1E19B01B" w14:textId="77777777" w:rsidR="00F012A1" w:rsidRDefault="00F012A1" w:rsidP="00F012A1">
      <w:pPr>
        <w:pStyle w:val="QT3"/>
      </w:pPr>
      <w:r>
        <w:t>for (i in seq.int(nrow(df))) {</w:t>
      </w:r>
    </w:p>
    <w:p w14:paraId="5A85C1B7" w14:textId="4E3DBD54" w:rsidR="00F012A1" w:rsidRDefault="00F012A1" w:rsidP="00F012A1">
      <w:pPr>
        <w:pStyle w:val="QT3"/>
      </w:pPr>
      <w:r>
        <w:t xml:space="preserve">  sdaten &lt;- df[i,c("x", "y", "z", "w")]</w:t>
      </w:r>
    </w:p>
    <w:p w14:paraId="58657560" w14:textId="286EA860" w:rsidR="00F012A1" w:rsidRDefault="00F012A1" w:rsidP="00F012A1">
      <w:pPr>
        <w:pStyle w:val="QT3"/>
      </w:pPr>
      <w:r>
        <w:t xml:space="preserve">  </w:t>
      </w:r>
      <w:r w:rsidR="00BA0399" w:rsidRPr="00BA0399">
        <w:t>df[i,c("x", "y", "z","w")]</w:t>
      </w:r>
      <w:r>
        <w:t xml:space="preserve"> &lt;- sdaten[order(unlist(sdaten))]</w:t>
      </w:r>
    </w:p>
    <w:p w14:paraId="0D13623B" w14:textId="4754D34B" w:rsidR="00F012A1" w:rsidRDefault="00F012A1" w:rsidP="00F012A1">
      <w:pPr>
        <w:pStyle w:val="QT3"/>
      </w:pPr>
      <w:r>
        <w:t>}</w:t>
      </w:r>
    </w:p>
    <w:p w14:paraId="074E43CC" w14:textId="56813241" w:rsidR="00F012A1" w:rsidRDefault="00F012A1" w:rsidP="00563696"/>
    <w:p w14:paraId="62169E1A" w14:textId="34BC3E0F" w:rsidR="00F012A1" w:rsidRDefault="00F012A1" w:rsidP="00563696"/>
    <w:p w14:paraId="34A59AA5" w14:textId="5FAB5561" w:rsidR="009A1CFB" w:rsidRDefault="009A1CFB" w:rsidP="00563696"/>
    <w:p w14:paraId="4AF76592" w14:textId="7DC32E7F" w:rsidR="009A1CFB" w:rsidRDefault="009A1CFB" w:rsidP="00563696"/>
    <w:p w14:paraId="43DBB9D8" w14:textId="109A1FDA" w:rsidR="009A1CFB" w:rsidRDefault="009A1CFB" w:rsidP="00563696"/>
    <w:p w14:paraId="03C4953D" w14:textId="77777777" w:rsidR="009A1CFB" w:rsidRDefault="009A1CFB" w:rsidP="00563696"/>
    <w:p w14:paraId="43C53511" w14:textId="375269F7" w:rsidR="00EA0DB1" w:rsidRDefault="00EA0DB1" w:rsidP="00EA0DB1">
      <w:pPr>
        <w:pStyle w:val="AufgabeH1"/>
        <w:rPr>
          <w:noProof/>
        </w:rPr>
      </w:pPr>
      <w:r>
        <w:t xml:space="preserve">Aufgabe </w:t>
      </w:r>
      <w:fldSimple w:instr=" SEQ  Aufagbe \* MERGEFORMAT ">
        <w:r w:rsidR="002D1081">
          <w:rPr>
            <w:noProof/>
          </w:rPr>
          <w:t>7</w:t>
        </w:r>
      </w:fldSimple>
      <w:r w:rsidR="002D1081">
        <w:rPr>
          <w:noProof/>
        </w:rPr>
        <w:t xml:space="preserve">  </w:t>
      </w:r>
      <w:r w:rsidR="002D1081" w:rsidRPr="002D1081">
        <w:rPr>
          <w:b w:val="0"/>
          <w:noProof/>
          <w:sz w:val="18"/>
          <w:szCs w:val="18"/>
        </w:rPr>
        <w:t>(</w:t>
      </w:r>
      <w:r w:rsidR="002D1081">
        <w:rPr>
          <w:b w:val="0"/>
          <w:noProof/>
          <w:sz w:val="18"/>
          <w:szCs w:val="18"/>
        </w:rPr>
        <w:t>9</w:t>
      </w:r>
      <w:r w:rsidR="002D1081" w:rsidRPr="002D1081">
        <w:rPr>
          <w:b w:val="0"/>
          <w:noProof/>
          <w:sz w:val="18"/>
          <w:szCs w:val="18"/>
        </w:rPr>
        <w:t xml:space="preserve"> Punkte)</w:t>
      </w:r>
    </w:p>
    <w:p w14:paraId="7FE2F220" w14:textId="34619238" w:rsidR="00094F2C" w:rsidRPr="00094F2C" w:rsidRDefault="00094F2C" w:rsidP="00094F2C">
      <w:pPr>
        <w:rPr>
          <w:rStyle w:val="QWordZchn"/>
        </w:rPr>
      </w:pPr>
      <w:r w:rsidRPr="00094F2C">
        <w:t xml:space="preserve">Gegeben ist folgender Tibble </w:t>
      </w:r>
      <w:r w:rsidRPr="00094F2C">
        <w:rPr>
          <w:rStyle w:val="QWordZchn"/>
        </w:rPr>
        <w:t>stud</w:t>
      </w:r>
    </w:p>
    <w:p w14:paraId="5AE8C4D9" w14:textId="77777777" w:rsidR="00094F2C" w:rsidRPr="00094F2C" w:rsidRDefault="00094F2C" w:rsidP="00094F2C">
      <w:pPr>
        <w:pStyle w:val="QT3klein"/>
        <w:rPr>
          <w:bdr w:val="none" w:sz="0" w:space="0" w:color="auto" w:frame="1"/>
        </w:rPr>
      </w:pPr>
      <w:r w:rsidRPr="00094F2C">
        <w:rPr>
          <w:bdr w:val="none" w:sz="0" w:space="0" w:color="auto" w:frame="1"/>
        </w:rPr>
        <w:t>A tibble: 40 x 5</w:t>
      </w:r>
    </w:p>
    <w:p w14:paraId="2ED48F60" w14:textId="77777777" w:rsidR="00094F2C" w:rsidRPr="00094F2C" w:rsidRDefault="00094F2C" w:rsidP="00094F2C">
      <w:pPr>
        <w:pStyle w:val="QT3klein"/>
        <w:rPr>
          <w:bdr w:val="none" w:sz="0" w:space="0" w:color="auto" w:frame="1"/>
        </w:rPr>
      </w:pPr>
      <w:r w:rsidRPr="00094F2C">
        <w:rPr>
          <w:bdr w:val="none" w:sz="0" w:space="0" w:color="auto" w:frame="1"/>
        </w:rPr>
        <w:t xml:space="preserve">   MatNr Studiengang Punkte1 Punkte2 Punkte3</w:t>
      </w:r>
    </w:p>
    <w:p w14:paraId="2B8D27D9" w14:textId="77777777" w:rsidR="00094F2C" w:rsidRPr="00094F2C" w:rsidRDefault="00094F2C" w:rsidP="00094F2C">
      <w:pPr>
        <w:pStyle w:val="QT3klein"/>
        <w:rPr>
          <w:bdr w:val="none" w:sz="0" w:space="0" w:color="auto" w:frame="1"/>
        </w:rPr>
      </w:pPr>
      <w:r w:rsidRPr="00094F2C">
        <w:rPr>
          <w:bdr w:val="none" w:sz="0" w:space="0" w:color="auto" w:frame="1"/>
        </w:rPr>
        <w:t xml:space="preserve">   </w:t>
      </w:r>
      <w:r w:rsidRPr="00094F2C">
        <w:rPr>
          <w:i/>
          <w:iCs/>
          <w:bdr w:val="none" w:sz="0" w:space="0" w:color="auto" w:frame="1"/>
        </w:rPr>
        <w:t>&lt;dbl&gt;</w:t>
      </w:r>
      <w:r w:rsidRPr="00094F2C">
        <w:rPr>
          <w:bdr w:val="none" w:sz="0" w:space="0" w:color="auto" w:frame="1"/>
        </w:rPr>
        <w:t xml:space="preserve"> </w:t>
      </w:r>
      <w:r w:rsidRPr="00094F2C">
        <w:rPr>
          <w:i/>
          <w:iCs/>
          <w:bdr w:val="none" w:sz="0" w:space="0" w:color="auto" w:frame="1"/>
        </w:rPr>
        <w:t>&lt;fct&gt;</w:t>
      </w:r>
      <w:r w:rsidRPr="00094F2C">
        <w:rPr>
          <w:bdr w:val="none" w:sz="0" w:space="0" w:color="auto" w:frame="1"/>
        </w:rPr>
        <w:t xml:space="preserve">         </w:t>
      </w:r>
      <w:r w:rsidRPr="00094F2C">
        <w:rPr>
          <w:i/>
          <w:iCs/>
          <w:bdr w:val="none" w:sz="0" w:space="0" w:color="auto" w:frame="1"/>
        </w:rPr>
        <w:t>&lt;int&gt;</w:t>
      </w:r>
      <w:r w:rsidRPr="00094F2C">
        <w:rPr>
          <w:bdr w:val="none" w:sz="0" w:space="0" w:color="auto" w:frame="1"/>
        </w:rPr>
        <w:t xml:space="preserve">   </w:t>
      </w:r>
      <w:r w:rsidRPr="00094F2C">
        <w:rPr>
          <w:i/>
          <w:iCs/>
          <w:bdr w:val="none" w:sz="0" w:space="0" w:color="auto" w:frame="1"/>
        </w:rPr>
        <w:t>&lt;int&gt;</w:t>
      </w:r>
      <w:r w:rsidRPr="00094F2C">
        <w:rPr>
          <w:bdr w:val="none" w:sz="0" w:space="0" w:color="auto" w:frame="1"/>
        </w:rPr>
        <w:t xml:space="preserve">   </w:t>
      </w:r>
      <w:r w:rsidRPr="00094F2C">
        <w:rPr>
          <w:i/>
          <w:iCs/>
          <w:bdr w:val="none" w:sz="0" w:space="0" w:color="auto" w:frame="1"/>
        </w:rPr>
        <w:t>&lt;int&gt;</w:t>
      </w:r>
    </w:p>
    <w:p w14:paraId="613E7EBB" w14:textId="77777777" w:rsidR="00094F2C" w:rsidRPr="00094F2C" w:rsidRDefault="00094F2C" w:rsidP="00094F2C">
      <w:pPr>
        <w:pStyle w:val="QT3klein"/>
        <w:rPr>
          <w:bdr w:val="none" w:sz="0" w:space="0" w:color="auto" w:frame="1"/>
        </w:rPr>
      </w:pPr>
      <w:r w:rsidRPr="00094F2C">
        <w:rPr>
          <w:bdr w:val="none" w:sz="0" w:space="0" w:color="auto" w:frame="1"/>
        </w:rPr>
        <w:t xml:space="preserve"> 1   467 WInfo            61      81      59</w:t>
      </w:r>
    </w:p>
    <w:p w14:paraId="3590B00A" w14:textId="77777777" w:rsidR="00094F2C" w:rsidRPr="00094F2C" w:rsidRDefault="00094F2C" w:rsidP="00094F2C">
      <w:pPr>
        <w:pStyle w:val="QT3klein"/>
        <w:rPr>
          <w:bdr w:val="none" w:sz="0" w:space="0" w:color="auto" w:frame="1"/>
        </w:rPr>
      </w:pPr>
      <w:r w:rsidRPr="00094F2C">
        <w:rPr>
          <w:bdr w:val="none" w:sz="0" w:space="0" w:color="auto" w:frame="1"/>
        </w:rPr>
        <w:t xml:space="preserve"> 2   549 ET               62      46      10</w:t>
      </w:r>
    </w:p>
    <w:p w14:paraId="0ABE3CE3" w14:textId="77777777" w:rsidR="00094F2C" w:rsidRPr="00094F2C" w:rsidRDefault="00094F2C" w:rsidP="00094F2C">
      <w:pPr>
        <w:pStyle w:val="QT3klein"/>
        <w:rPr>
          <w:bdr w:val="none" w:sz="0" w:space="0" w:color="auto" w:frame="1"/>
        </w:rPr>
      </w:pPr>
      <w:r w:rsidRPr="00094F2C">
        <w:rPr>
          <w:bdr w:val="none" w:sz="0" w:space="0" w:color="auto" w:frame="1"/>
        </w:rPr>
        <w:t xml:space="preserve"> 3   184 MB               79     111     130</w:t>
      </w:r>
    </w:p>
    <w:p w14:paraId="3F328E5B" w14:textId="77777777" w:rsidR="00094F2C" w:rsidRPr="00094F2C" w:rsidRDefault="00094F2C" w:rsidP="00094F2C">
      <w:pPr>
        <w:pStyle w:val="QT3klein"/>
        <w:rPr>
          <w:bdr w:val="none" w:sz="0" w:space="0" w:color="auto" w:frame="1"/>
        </w:rPr>
      </w:pPr>
      <w:r w:rsidRPr="00094F2C">
        <w:rPr>
          <w:bdr w:val="none" w:sz="0" w:space="0" w:color="auto" w:frame="1"/>
        </w:rPr>
        <w:t xml:space="preserve"> 4   581 WInfo            63      55      84</w:t>
      </w:r>
    </w:p>
    <w:p w14:paraId="118C1440" w14:textId="77777777" w:rsidR="00094F2C" w:rsidRPr="00094F2C" w:rsidRDefault="00094F2C" w:rsidP="00094F2C">
      <w:pPr>
        <w:pStyle w:val="QT3klein"/>
        <w:rPr>
          <w:bdr w:val="none" w:sz="0" w:space="0" w:color="auto" w:frame="1"/>
        </w:rPr>
      </w:pPr>
      <w:r w:rsidRPr="00094F2C">
        <w:rPr>
          <w:bdr w:val="none" w:sz="0" w:space="0" w:color="auto" w:frame="1"/>
        </w:rPr>
        <w:t xml:space="preserve"> 5   425 WInfo            64      28      81</w:t>
      </w:r>
    </w:p>
    <w:p w14:paraId="45F190E6" w14:textId="77777777" w:rsidR="00094F2C" w:rsidRPr="00094F2C" w:rsidRDefault="00094F2C" w:rsidP="00094F2C">
      <w:pPr>
        <w:pStyle w:val="QT3klein"/>
        <w:rPr>
          <w:bdr w:val="none" w:sz="0" w:space="0" w:color="auto" w:frame="1"/>
        </w:rPr>
      </w:pPr>
      <w:r w:rsidRPr="00094F2C">
        <w:rPr>
          <w:bdr w:val="none" w:sz="0" w:space="0" w:color="auto" w:frame="1"/>
        </w:rPr>
        <w:t xml:space="preserve"> 6   720 WInfo            51      57      67</w:t>
      </w:r>
    </w:p>
    <w:p w14:paraId="5F50A37D" w14:textId="77777777" w:rsidR="00094F2C" w:rsidRPr="00094F2C" w:rsidRDefault="00094F2C" w:rsidP="00094F2C">
      <w:pPr>
        <w:pStyle w:val="QT3klein"/>
        <w:rPr>
          <w:bdr w:val="none" w:sz="0" w:space="0" w:color="auto" w:frame="1"/>
        </w:rPr>
      </w:pPr>
      <w:r w:rsidRPr="00094F2C">
        <w:rPr>
          <w:bdr w:val="none" w:sz="0" w:space="0" w:color="auto" w:frame="1"/>
        </w:rPr>
        <w:t xml:space="preserve"> 7   453 WInfo            58      65      80</w:t>
      </w:r>
    </w:p>
    <w:p w14:paraId="339CEDBE" w14:textId="77777777" w:rsidR="00094F2C" w:rsidRPr="00094F2C" w:rsidRDefault="00094F2C" w:rsidP="00094F2C">
      <w:pPr>
        <w:pStyle w:val="QT3klein"/>
        <w:rPr>
          <w:bdr w:val="none" w:sz="0" w:space="0" w:color="auto" w:frame="1"/>
        </w:rPr>
      </w:pPr>
      <w:r w:rsidRPr="00094F2C">
        <w:rPr>
          <w:bdr w:val="none" w:sz="0" w:space="0" w:color="auto" w:frame="1"/>
        </w:rPr>
        <w:t xml:space="preserve"> 8   917 MB               66     114      63</w:t>
      </w:r>
    </w:p>
    <w:p w14:paraId="26596B1D" w14:textId="77777777" w:rsidR="00094F2C" w:rsidRPr="00094F2C" w:rsidRDefault="00094F2C" w:rsidP="00094F2C">
      <w:pPr>
        <w:pStyle w:val="QT3klein"/>
        <w:rPr>
          <w:bdr w:val="none" w:sz="0" w:space="0" w:color="auto" w:frame="1"/>
        </w:rPr>
      </w:pPr>
      <w:r w:rsidRPr="00094F2C">
        <w:rPr>
          <w:bdr w:val="none" w:sz="0" w:space="0" w:color="auto" w:frame="1"/>
        </w:rPr>
        <w:t xml:space="preserve"> 9   910 WInfo            53      63      78</w:t>
      </w:r>
    </w:p>
    <w:p w14:paraId="4F6F1040" w14:textId="77777777" w:rsidR="00094F2C" w:rsidRPr="00094F2C" w:rsidRDefault="00094F2C" w:rsidP="00094F2C">
      <w:pPr>
        <w:pStyle w:val="QT3klein"/>
        <w:rPr>
          <w:bdr w:val="none" w:sz="0" w:space="0" w:color="auto" w:frame="1"/>
        </w:rPr>
      </w:pPr>
      <w:r w:rsidRPr="00094F2C">
        <w:rPr>
          <w:bdr w:val="none" w:sz="0" w:space="0" w:color="auto" w:frame="1"/>
        </w:rPr>
        <w:t>10   147 ET               75      71      57</w:t>
      </w:r>
    </w:p>
    <w:p w14:paraId="645B4AA0" w14:textId="249A91EF" w:rsidR="00094F2C" w:rsidRDefault="00094F2C" w:rsidP="00EE1DD7">
      <w:pPr>
        <w:pStyle w:val="QT3klein"/>
      </w:pPr>
      <w:r w:rsidRPr="00094F2C">
        <w:rPr>
          <w:bdr w:val="none" w:sz="0" w:space="0" w:color="auto" w:frame="1"/>
        </w:rPr>
        <w:t># … with 30 more rows</w:t>
      </w:r>
    </w:p>
    <w:p w14:paraId="0249E3A3" w14:textId="36F3135A" w:rsidR="00C005AF" w:rsidRDefault="00094F2C" w:rsidP="00094F2C">
      <w:pPr>
        <w:pStyle w:val="Listenabsatz"/>
        <w:numPr>
          <w:ilvl w:val="0"/>
          <w:numId w:val="20"/>
        </w:numPr>
      </w:pPr>
      <w:r>
        <w:t>Bestimmen Sie</w:t>
      </w:r>
      <w:r w:rsidR="00C005AF">
        <w:t xml:space="preserve"> mit einer Anweisung</w:t>
      </w:r>
      <w:r>
        <w:t xml:space="preserve"> die </w:t>
      </w:r>
      <w:r w:rsidRPr="00094F2C">
        <w:t>Durch</w:t>
      </w:r>
      <w:r w:rsidR="00C005AF">
        <w:t xml:space="preserve">schnittspunktzahl der Spalte </w:t>
      </w:r>
      <w:r w:rsidR="00C005AF">
        <w:rPr>
          <w:rStyle w:val="QWordZchn"/>
        </w:rPr>
        <w:t>Punkte1</w:t>
      </w:r>
      <w:r w:rsidR="00C005AF">
        <w:t xml:space="preserve"> innerhalb der </w:t>
      </w:r>
      <w:r>
        <w:t>j</w:t>
      </w:r>
      <w:r w:rsidR="00C005AF">
        <w:t>e</w:t>
      </w:r>
      <w:r>
        <w:t>weiligen</w:t>
      </w:r>
      <w:r w:rsidRPr="00094F2C">
        <w:t xml:space="preserve"> Studiengänge</w:t>
      </w:r>
      <w:r w:rsidR="00C005AF">
        <w:t>.</w:t>
      </w:r>
      <w:r w:rsidR="00BD0658">
        <w:t xml:space="preserve"> Die Aussage sollte so aussehen:</w:t>
      </w:r>
    </w:p>
    <w:p w14:paraId="39B3A1B2" w14:textId="77777777" w:rsidR="00BD0658" w:rsidRPr="00BD0658" w:rsidRDefault="00BD0658" w:rsidP="00BD0658">
      <w:pPr>
        <w:pStyle w:val="QT3klein"/>
        <w:ind w:left="1560" w:right="4111"/>
        <w:rPr>
          <w:bdr w:val="none" w:sz="0" w:space="0" w:color="auto" w:frame="1"/>
        </w:rPr>
      </w:pPr>
      <w:r w:rsidRPr="00BD0658">
        <w:rPr>
          <w:bdr w:val="none" w:sz="0" w:space="0" w:color="auto" w:frame="1"/>
        </w:rPr>
        <w:t># A tibble: 4 x 2</w:t>
      </w:r>
    </w:p>
    <w:p w14:paraId="3B4EFAF6" w14:textId="77777777" w:rsidR="00BD0658" w:rsidRPr="00BD0658" w:rsidRDefault="00BD0658" w:rsidP="00BD0658">
      <w:pPr>
        <w:pStyle w:val="QT3klein"/>
        <w:ind w:left="1560" w:right="4111"/>
        <w:rPr>
          <w:bdr w:val="none" w:sz="0" w:space="0" w:color="auto" w:frame="1"/>
        </w:rPr>
      </w:pPr>
      <w:r w:rsidRPr="00BD0658">
        <w:rPr>
          <w:bdr w:val="none" w:sz="0" w:space="0" w:color="auto" w:frame="1"/>
        </w:rPr>
        <w:t xml:space="preserve">  Studiengang Durchschnitt</w:t>
      </w:r>
    </w:p>
    <w:p w14:paraId="5FFE8C47" w14:textId="77777777" w:rsidR="00BD0658" w:rsidRPr="00BD0658" w:rsidRDefault="00BD0658" w:rsidP="00BD0658">
      <w:pPr>
        <w:pStyle w:val="QT3klein"/>
        <w:ind w:left="1560" w:right="4111"/>
        <w:rPr>
          <w:bdr w:val="none" w:sz="0" w:space="0" w:color="auto" w:frame="1"/>
        </w:rPr>
      </w:pPr>
      <w:r w:rsidRPr="00BD0658">
        <w:rPr>
          <w:bdr w:val="none" w:sz="0" w:space="0" w:color="auto" w:frame="1"/>
        </w:rPr>
        <w:t xml:space="preserve">  </w:t>
      </w:r>
      <w:r w:rsidRPr="00BD0658">
        <w:rPr>
          <w:i/>
          <w:iCs/>
          <w:bdr w:val="none" w:sz="0" w:space="0" w:color="auto" w:frame="1"/>
        </w:rPr>
        <w:t>&lt;fct&gt;</w:t>
      </w:r>
      <w:r w:rsidRPr="00BD0658">
        <w:rPr>
          <w:bdr w:val="none" w:sz="0" w:space="0" w:color="auto" w:frame="1"/>
        </w:rPr>
        <w:t xml:space="preserve">              </w:t>
      </w:r>
      <w:r w:rsidRPr="00BD0658">
        <w:rPr>
          <w:i/>
          <w:iCs/>
          <w:bdr w:val="none" w:sz="0" w:space="0" w:color="auto" w:frame="1"/>
        </w:rPr>
        <w:t>&lt;dbl&gt;</w:t>
      </w:r>
    </w:p>
    <w:p w14:paraId="435862A0" w14:textId="77777777" w:rsidR="00BD0658" w:rsidRPr="00BD0658" w:rsidRDefault="00BD0658" w:rsidP="00BD0658">
      <w:pPr>
        <w:pStyle w:val="QT3klein"/>
        <w:ind w:left="1560" w:right="4111"/>
        <w:rPr>
          <w:bdr w:val="none" w:sz="0" w:space="0" w:color="auto" w:frame="1"/>
        </w:rPr>
      </w:pPr>
      <w:r w:rsidRPr="00BD0658">
        <w:rPr>
          <w:bdr w:val="none" w:sz="0" w:space="0" w:color="auto" w:frame="1"/>
        </w:rPr>
        <w:t>1 ET                  72.6</w:t>
      </w:r>
    </w:p>
    <w:p w14:paraId="30CC5E01" w14:textId="77777777" w:rsidR="00BD0658" w:rsidRPr="00BD0658" w:rsidRDefault="00BD0658" w:rsidP="00BD0658">
      <w:pPr>
        <w:pStyle w:val="QT3klein"/>
        <w:ind w:left="1560" w:right="4111"/>
        <w:rPr>
          <w:bdr w:val="none" w:sz="0" w:space="0" w:color="auto" w:frame="1"/>
        </w:rPr>
      </w:pPr>
      <w:r w:rsidRPr="00BD0658">
        <w:rPr>
          <w:bdr w:val="none" w:sz="0" w:space="0" w:color="auto" w:frame="1"/>
        </w:rPr>
        <w:t>2 MB                  73.2</w:t>
      </w:r>
    </w:p>
    <w:p w14:paraId="2B3F29F3" w14:textId="77777777" w:rsidR="00BD0658" w:rsidRPr="00BD0658" w:rsidRDefault="00BD0658" w:rsidP="00BD0658">
      <w:pPr>
        <w:pStyle w:val="QT3klein"/>
        <w:ind w:left="1560" w:right="4111"/>
        <w:rPr>
          <w:bdr w:val="none" w:sz="0" w:space="0" w:color="auto" w:frame="1"/>
        </w:rPr>
      </w:pPr>
      <w:r w:rsidRPr="00BD0658">
        <w:rPr>
          <w:bdr w:val="none" w:sz="0" w:space="0" w:color="auto" w:frame="1"/>
        </w:rPr>
        <w:t>3 WInfo               58.7</w:t>
      </w:r>
    </w:p>
    <w:p w14:paraId="31392419" w14:textId="77777777" w:rsidR="00BD0658" w:rsidRPr="00BD0658" w:rsidRDefault="00BD0658" w:rsidP="00BD0658">
      <w:pPr>
        <w:pStyle w:val="QT3klein"/>
        <w:ind w:left="1560" w:right="4111"/>
      </w:pPr>
      <w:r w:rsidRPr="00BD0658">
        <w:rPr>
          <w:bdr w:val="none" w:sz="0" w:space="0" w:color="auto" w:frame="1"/>
        </w:rPr>
        <w:t>4 WIng                64.9</w:t>
      </w:r>
    </w:p>
    <w:p w14:paraId="29EA9F23" w14:textId="77777777" w:rsidR="00C005AF" w:rsidRPr="00BD0658" w:rsidRDefault="00C005AF" w:rsidP="00BD0658"/>
    <w:p w14:paraId="3231F4D0" w14:textId="65EABF72" w:rsidR="00094F2C" w:rsidRPr="00BD0658" w:rsidRDefault="00094F2C" w:rsidP="00BD0658"/>
    <w:p w14:paraId="65ACD16B" w14:textId="43620200" w:rsidR="00C005AF" w:rsidRDefault="00C005AF" w:rsidP="00C005AF">
      <w:pPr>
        <w:pStyle w:val="Listenabsatz"/>
        <w:numPr>
          <w:ilvl w:val="0"/>
          <w:numId w:val="20"/>
        </w:numPr>
      </w:pPr>
      <w:r w:rsidRPr="00C005AF">
        <w:t>Fügen Sie in einer Anweisung eine neu</w:t>
      </w:r>
      <w:r>
        <w:t xml:space="preserve">e </w:t>
      </w:r>
      <w:r w:rsidR="00BD0658">
        <w:t>Variable</w:t>
      </w:r>
      <w:r w:rsidRPr="00C005AF">
        <w:t xml:space="preserve"> </w:t>
      </w:r>
      <w:r w:rsidRPr="00C005AF">
        <w:rPr>
          <w:rStyle w:val="QWordZchn"/>
        </w:rPr>
        <w:t>Gesamt</w:t>
      </w:r>
      <w:r w:rsidRPr="00C005AF">
        <w:t xml:space="preserve"> </w:t>
      </w:r>
      <w:r w:rsidR="00BD0658">
        <w:t xml:space="preserve">in </w:t>
      </w:r>
      <w:r w:rsidR="00BD0658" w:rsidRPr="00BD0658">
        <w:rPr>
          <w:rStyle w:val="QWordZchn"/>
        </w:rPr>
        <w:t>stud</w:t>
      </w:r>
      <w:r w:rsidR="00BD0658">
        <w:t xml:space="preserve"> </w:t>
      </w:r>
      <w:r w:rsidRPr="00C005AF">
        <w:t xml:space="preserve">ein, die </w:t>
      </w:r>
      <w:r>
        <w:t xml:space="preserve">der </w:t>
      </w:r>
      <w:r w:rsidRPr="00C005AF">
        <w:t>Summe der drei Punktwerte entspricht</w:t>
      </w:r>
      <w:r>
        <w:t>.</w:t>
      </w:r>
      <w:r w:rsidR="00BD0658">
        <w:br/>
      </w:r>
      <w:r w:rsidR="00BD0658">
        <w:br/>
      </w:r>
      <w:r w:rsidR="00BD0658">
        <w:br/>
      </w:r>
      <w:r w:rsidR="00BD0658">
        <w:br/>
      </w:r>
      <w:r>
        <w:br/>
      </w:r>
    </w:p>
    <w:p w14:paraId="75D9B35C" w14:textId="7D4199E7" w:rsidR="00BD0658" w:rsidRDefault="00BD0658" w:rsidP="00BD0658">
      <w:pPr>
        <w:pStyle w:val="Listenabsatz"/>
        <w:numPr>
          <w:ilvl w:val="0"/>
          <w:numId w:val="20"/>
        </w:numPr>
      </w:pPr>
      <w:r>
        <w:lastRenderedPageBreak/>
        <w:t>Geben</w:t>
      </w:r>
      <w:r w:rsidR="00C005AF">
        <w:t xml:space="preserve"> Sie mithilfe einer Anweisung den Tibble </w:t>
      </w:r>
      <w:r w:rsidRPr="00BD0658">
        <w:rPr>
          <w:rStyle w:val="QWordZchn"/>
        </w:rPr>
        <w:t>stud</w:t>
      </w:r>
      <w:r>
        <w:t xml:space="preserve"> </w:t>
      </w:r>
      <w:r w:rsidR="00C005AF">
        <w:t xml:space="preserve">in aufsteigender Reihenfolge gemäß der eingefügten Spalte </w:t>
      </w:r>
      <w:r w:rsidR="00C005AF" w:rsidRPr="00C005AF">
        <w:rPr>
          <w:rStyle w:val="QWordZchn"/>
        </w:rPr>
        <w:t>Gesamt</w:t>
      </w:r>
      <w:r w:rsidRPr="00EE1DD7">
        <w:t xml:space="preserve"> </w:t>
      </w:r>
      <w:r w:rsidRPr="00BD0658">
        <w:t xml:space="preserve">aus. </w:t>
      </w:r>
      <w:r>
        <w:t>Die Ausgabe sollte so aussehen:</w:t>
      </w:r>
    </w:p>
    <w:p w14:paraId="6AC60682"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A tibble: 40 x 6</w:t>
      </w:r>
    </w:p>
    <w:p w14:paraId="49F49340"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MatNr Studiengang Punkte1 Punkte2 Punkte3 Gesamt</w:t>
      </w:r>
    </w:p>
    <w:p w14:paraId="46C1D8FD"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&lt;dbl&gt; &lt;fct&gt;         &lt;int&gt;   &lt;int&gt;   &lt;int&gt;  &lt;int&gt;</w:t>
      </w:r>
    </w:p>
    <w:p w14:paraId="15AE3A7A"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1   317 WIng             39      16      50    105</w:t>
      </w:r>
    </w:p>
    <w:p w14:paraId="5806289F"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2   369 WIng             27      51      58    136</w:t>
      </w:r>
    </w:p>
    <w:p w14:paraId="7F512E7B"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3   187 ET               44      79      20    143</w:t>
      </w:r>
    </w:p>
    <w:p w14:paraId="687112E7"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4   479 MB               66      82      14    162</w:t>
      </w:r>
    </w:p>
    <w:p w14:paraId="54EF0940"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5   696 ET               73      41      53    167</w:t>
      </w:r>
    </w:p>
    <w:p w14:paraId="7142B437"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6   206 ET               57      53      58    168</w:t>
      </w:r>
    </w:p>
    <w:p w14:paraId="27088543"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7   628 MB               69      52      47    168</w:t>
      </w:r>
    </w:p>
    <w:p w14:paraId="0CED28BF"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8   865 ET               72      24      74    170</w:t>
      </w:r>
    </w:p>
    <w:p w14:paraId="0140CCDB"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 xml:space="preserve"> 9   217 WIng             44      36      95    175</w:t>
      </w:r>
    </w:p>
    <w:p w14:paraId="2DFF9A24" w14:textId="77777777" w:rsidR="00BD0658" w:rsidRPr="00BD0658" w:rsidRDefault="00BD0658" w:rsidP="00BD0658">
      <w:pPr>
        <w:pStyle w:val="QT3klein"/>
        <w:tabs>
          <w:tab w:val="clear" w:pos="1701"/>
          <w:tab w:val="left" w:pos="1134"/>
        </w:tabs>
        <w:ind w:left="993" w:right="1984"/>
        <w:rPr>
          <w:bdr w:val="none" w:sz="0" w:space="0" w:color="auto" w:frame="1"/>
        </w:rPr>
      </w:pPr>
      <w:r w:rsidRPr="00BD0658">
        <w:rPr>
          <w:bdr w:val="none" w:sz="0" w:space="0" w:color="auto" w:frame="1"/>
        </w:rPr>
        <w:t>10   642 ET               63      52      63    178</w:t>
      </w:r>
    </w:p>
    <w:p w14:paraId="44F09036" w14:textId="41C933D7" w:rsidR="00BD0658" w:rsidRPr="00BD0658" w:rsidRDefault="00BD0658" w:rsidP="00BD0658">
      <w:pPr>
        <w:pStyle w:val="QT3klein"/>
        <w:tabs>
          <w:tab w:val="clear" w:pos="1701"/>
          <w:tab w:val="left" w:pos="1134"/>
        </w:tabs>
        <w:ind w:left="993" w:right="1984"/>
      </w:pPr>
      <w:r w:rsidRPr="00BD0658">
        <w:rPr>
          <w:bdr w:val="none" w:sz="0" w:space="0" w:color="auto" w:frame="1"/>
        </w:rPr>
        <w:t># … with 30 more rows</w:t>
      </w:r>
    </w:p>
    <w:p w14:paraId="033ADC83" w14:textId="6AFAEDF8" w:rsidR="00BD0658" w:rsidRDefault="00BD0658" w:rsidP="00EE1DD7"/>
    <w:p w14:paraId="135D3388" w14:textId="7E3824D2" w:rsidR="00C005AF" w:rsidRDefault="00C005AF" w:rsidP="00EE1DD7"/>
    <w:p w14:paraId="508E3D86" w14:textId="77777777" w:rsidR="00C005AF" w:rsidRDefault="00C005AF" w:rsidP="00C005AF"/>
    <w:p w14:paraId="47C355B8" w14:textId="07877E2A" w:rsidR="00094F2C" w:rsidRDefault="00094F2C" w:rsidP="00094F2C"/>
    <w:p w14:paraId="73FFD717" w14:textId="66FE0FD5" w:rsidR="00D50784" w:rsidRDefault="00D50784" w:rsidP="00094F2C"/>
    <w:p w14:paraId="3BB24063" w14:textId="16252E9E" w:rsidR="00D50784" w:rsidRDefault="00D50784" w:rsidP="00094F2C"/>
    <w:p w14:paraId="2B7A26FC" w14:textId="77777777" w:rsidR="00D50784" w:rsidRDefault="00D50784" w:rsidP="00094F2C"/>
    <w:p w14:paraId="05209814" w14:textId="5B165E23" w:rsidR="00094F2C" w:rsidRDefault="00094F2C" w:rsidP="00094F2C"/>
    <w:p w14:paraId="46DA400A" w14:textId="28F65AB6" w:rsidR="002D402A" w:rsidRDefault="002D402A" w:rsidP="002D402A">
      <w:pPr>
        <w:pStyle w:val="AufgabeH1"/>
        <w:rPr>
          <w:noProof/>
        </w:rPr>
      </w:pPr>
      <w:r>
        <w:t xml:space="preserve">Aufgabe </w:t>
      </w:r>
      <w:fldSimple w:instr=" SEQ  Aufagbe \* MERGEFORMAT ">
        <w:r w:rsidR="002D1081">
          <w:rPr>
            <w:noProof/>
          </w:rPr>
          <w:t>8</w:t>
        </w:r>
      </w:fldSimple>
      <w:r w:rsidR="002D1081">
        <w:rPr>
          <w:noProof/>
        </w:rPr>
        <w:t xml:space="preserve"> </w:t>
      </w:r>
      <w:r w:rsidR="002D1081" w:rsidRPr="002D1081">
        <w:rPr>
          <w:b w:val="0"/>
          <w:noProof/>
          <w:sz w:val="18"/>
          <w:szCs w:val="18"/>
        </w:rPr>
        <w:t>(</w:t>
      </w:r>
      <w:r w:rsidR="002D1081">
        <w:rPr>
          <w:b w:val="0"/>
          <w:noProof/>
          <w:sz w:val="18"/>
          <w:szCs w:val="18"/>
        </w:rPr>
        <w:t>6</w:t>
      </w:r>
      <w:r w:rsidR="002D1081" w:rsidRPr="002D1081">
        <w:rPr>
          <w:b w:val="0"/>
          <w:noProof/>
          <w:sz w:val="18"/>
          <w:szCs w:val="18"/>
        </w:rPr>
        <w:t xml:space="preserve"> Punkte)</w:t>
      </w:r>
    </w:p>
    <w:p w14:paraId="04265AA8" w14:textId="6A6BE1A8" w:rsidR="00094F2C" w:rsidRDefault="002D402A" w:rsidP="002D402A">
      <w:r>
        <w:t xml:space="preserve">Implementieren Sie mithilfe der Funktionen </w:t>
      </w:r>
      <w:r w:rsidRPr="007C47FC">
        <w:rPr>
          <w:rStyle w:val="QWordZchn"/>
        </w:rPr>
        <w:t>is.numeric()</w:t>
      </w:r>
      <w:r>
        <w:t xml:space="preserve"> und </w:t>
      </w:r>
      <w:r w:rsidRPr="007C47FC">
        <w:rPr>
          <w:rStyle w:val="QWordZchn"/>
        </w:rPr>
        <w:t>map_lgl()</w:t>
      </w:r>
      <w:r>
        <w:t xml:space="preserve"> eine Funktion</w:t>
      </w:r>
      <w:r>
        <w:br/>
      </w:r>
      <w:r w:rsidRPr="007C47FC">
        <w:rPr>
          <w:rStyle w:val="QWordZchn"/>
        </w:rPr>
        <w:t>numerisch()</w:t>
      </w:r>
      <w:r>
        <w:t xml:space="preserve">, die als Argument einen Tibble </w:t>
      </w:r>
      <w:r w:rsidRPr="007C47FC">
        <w:rPr>
          <w:rStyle w:val="QWordZchn"/>
        </w:rPr>
        <w:t>df</w:t>
      </w:r>
      <w:r>
        <w:t xml:space="preserve"> erwartet und den Tibble zurückgibt, der genau aus  allen numerischen Spalten von </w:t>
      </w:r>
      <w:r w:rsidRPr="007C47FC">
        <w:rPr>
          <w:rStyle w:val="QWordZchn"/>
        </w:rPr>
        <w:t>df</w:t>
      </w:r>
      <w:r>
        <w:t xml:space="preserve"> besteht.</w:t>
      </w:r>
    </w:p>
    <w:p w14:paraId="4487181C" w14:textId="4EBC64BE" w:rsidR="009A1CFB" w:rsidRDefault="009A1CFB" w:rsidP="002D402A"/>
    <w:p w14:paraId="2C71A9A3" w14:textId="260660B5" w:rsidR="009A1CFB" w:rsidRDefault="009A1CFB" w:rsidP="002D402A"/>
    <w:p w14:paraId="5DB8D22C" w14:textId="2C47448F" w:rsidR="009A1CFB" w:rsidRDefault="009A1CFB" w:rsidP="002D402A"/>
    <w:p w14:paraId="451DD9D9" w14:textId="77777777" w:rsidR="009A1CFB" w:rsidRDefault="009A1CFB" w:rsidP="002D402A"/>
    <w:p w14:paraId="05775AA6" w14:textId="77777777" w:rsidR="00126DB2" w:rsidRDefault="00126DB2">
      <w:pPr>
        <w:spacing w:after="0"/>
        <w:rPr>
          <w:b/>
          <w:color w:val="660033"/>
          <w:sz w:val="24"/>
          <w:szCs w:val="24"/>
        </w:rPr>
      </w:pPr>
      <w:r>
        <w:br w:type="page"/>
      </w:r>
    </w:p>
    <w:p w14:paraId="2EF51D17" w14:textId="504F18CD" w:rsidR="005F308F" w:rsidRDefault="005F308F" w:rsidP="005F308F">
      <w:pPr>
        <w:pStyle w:val="AufgabeH1"/>
        <w:rPr>
          <w:noProof/>
        </w:rPr>
      </w:pPr>
      <w:r>
        <w:lastRenderedPageBreak/>
        <w:t xml:space="preserve">Aufgabe </w:t>
      </w:r>
      <w:fldSimple w:instr=" SEQ  Aufagbe \* MERGEFORMAT ">
        <w:r w:rsidR="002D1081">
          <w:rPr>
            <w:noProof/>
          </w:rPr>
          <w:t>9</w:t>
        </w:r>
      </w:fldSimple>
      <w:r w:rsidR="002D1081">
        <w:rPr>
          <w:noProof/>
        </w:rPr>
        <w:t xml:space="preserve"> </w:t>
      </w:r>
      <w:r w:rsidR="002D1081" w:rsidRPr="002D1081">
        <w:rPr>
          <w:b w:val="0"/>
          <w:noProof/>
          <w:sz w:val="18"/>
          <w:szCs w:val="18"/>
        </w:rPr>
        <w:t>(</w:t>
      </w:r>
      <w:r w:rsidR="002D1081">
        <w:rPr>
          <w:b w:val="0"/>
          <w:noProof/>
          <w:sz w:val="18"/>
          <w:szCs w:val="18"/>
        </w:rPr>
        <w:t>10</w:t>
      </w:r>
      <w:r w:rsidR="002D1081" w:rsidRPr="002D1081">
        <w:rPr>
          <w:b w:val="0"/>
          <w:noProof/>
          <w:sz w:val="18"/>
          <w:szCs w:val="18"/>
        </w:rPr>
        <w:t xml:space="preserve"> Punkte)</w:t>
      </w:r>
    </w:p>
    <w:p w14:paraId="0C69BA4C" w14:textId="4A8AD7B6" w:rsidR="005F308F" w:rsidRDefault="009A1CFB" w:rsidP="005F308F">
      <w:r>
        <w:rPr>
          <w:noProof/>
        </w:rPr>
        <mc:AlternateContent>
          <mc:Choice Requires="wps">
            <w:drawing>
              <wp:anchor distT="0" distB="0" distL="114300" distR="114300" simplePos="0" relativeHeight="251661312" behindDoc="0" locked="0" layoutInCell="1" allowOverlap="1" wp14:anchorId="28D7368A" wp14:editId="5EB8D625">
                <wp:simplePos x="0" y="0"/>
                <wp:positionH relativeFrom="column">
                  <wp:posOffset>3425190</wp:posOffset>
                </wp:positionH>
                <wp:positionV relativeFrom="paragraph">
                  <wp:posOffset>-69215</wp:posOffset>
                </wp:positionV>
                <wp:extent cx="2127250" cy="3462655"/>
                <wp:effectExtent l="0" t="0" r="6350" b="4445"/>
                <wp:wrapSquare wrapText="left"/>
                <wp:docPr id="2" name="Textfeld 2"/>
                <wp:cNvGraphicFramePr/>
                <a:graphic xmlns:a="http://schemas.openxmlformats.org/drawingml/2006/main">
                  <a:graphicData uri="http://schemas.microsoft.com/office/word/2010/wordprocessingShape">
                    <wps:wsp>
                      <wps:cNvSpPr txBox="1"/>
                      <wps:spPr>
                        <a:xfrm>
                          <a:off x="0" y="0"/>
                          <a:ext cx="2127250" cy="3462655"/>
                        </a:xfrm>
                        <a:prstGeom prst="rect">
                          <a:avLst/>
                        </a:prstGeom>
                        <a:solidFill>
                          <a:schemeClr val="lt1"/>
                        </a:solidFill>
                        <a:ln w="6350">
                          <a:noFill/>
                        </a:ln>
                      </wps:spPr>
                      <wps:txbx>
                        <w:txbxContent>
                          <w:p w14:paraId="1B8299F8" w14:textId="77777777" w:rsidR="00497398" w:rsidRPr="006516B0" w:rsidRDefault="00497398" w:rsidP="005F308F">
                            <w:pPr>
                              <w:pStyle w:val="QT3klein"/>
                            </w:pPr>
                            <w:r w:rsidRPr="006516B0">
                              <w:t>&gt; print(zeiten2, n=Inf)</w:t>
                            </w:r>
                          </w:p>
                          <w:p w14:paraId="7C597723" w14:textId="77777777" w:rsidR="00497398" w:rsidRPr="005F308F" w:rsidRDefault="00497398" w:rsidP="005F308F">
                            <w:pPr>
                              <w:pStyle w:val="QT3klein"/>
                              <w:rPr>
                                <w:color w:val="auto"/>
                              </w:rPr>
                            </w:pPr>
                            <w:r w:rsidRPr="005F308F">
                              <w:rPr>
                                <w:color w:val="auto"/>
                              </w:rPr>
                              <w:t># A tibble: 24 x 3</w:t>
                            </w:r>
                          </w:p>
                          <w:p w14:paraId="0F3C74D3" w14:textId="77777777" w:rsidR="00497398" w:rsidRPr="005F308F" w:rsidRDefault="00497398" w:rsidP="005F308F">
                            <w:pPr>
                              <w:pStyle w:val="QT3klein"/>
                              <w:rPr>
                                <w:color w:val="auto"/>
                              </w:rPr>
                            </w:pPr>
                            <w:r w:rsidRPr="005F308F">
                              <w:rPr>
                                <w:color w:val="auto"/>
                              </w:rPr>
                              <w:t xml:space="preserve">       n Nr     zeit</w:t>
                            </w:r>
                          </w:p>
                          <w:p w14:paraId="1D5A86EA" w14:textId="77777777" w:rsidR="00497398" w:rsidRPr="005F308F" w:rsidRDefault="00497398" w:rsidP="005F308F">
                            <w:pPr>
                              <w:pStyle w:val="QT3klein"/>
                              <w:rPr>
                                <w:color w:val="auto"/>
                              </w:rPr>
                            </w:pPr>
                            <w:r w:rsidRPr="005F308F">
                              <w:rPr>
                                <w:color w:val="auto"/>
                              </w:rPr>
                              <w:t xml:space="preserve">   &lt;int&gt; &lt;chr&gt; &lt;dbl&gt;</w:t>
                            </w:r>
                          </w:p>
                          <w:p w14:paraId="34F684B1" w14:textId="77777777" w:rsidR="00497398" w:rsidRPr="005F308F" w:rsidRDefault="00497398" w:rsidP="005F308F">
                            <w:pPr>
                              <w:pStyle w:val="QT3klein"/>
                              <w:rPr>
                                <w:color w:val="auto"/>
                              </w:rPr>
                            </w:pPr>
                            <w:r w:rsidRPr="005F308F">
                              <w:rPr>
                                <w:color w:val="auto"/>
                              </w:rPr>
                              <w:t xml:space="preserve"> 1  4000 mess1  3.66</w:t>
                            </w:r>
                          </w:p>
                          <w:p w14:paraId="704D514A" w14:textId="77777777" w:rsidR="00497398" w:rsidRPr="005F308F" w:rsidRDefault="00497398" w:rsidP="005F308F">
                            <w:pPr>
                              <w:pStyle w:val="QT3klein"/>
                              <w:rPr>
                                <w:color w:val="auto"/>
                              </w:rPr>
                            </w:pPr>
                            <w:r w:rsidRPr="005F308F">
                              <w:rPr>
                                <w:color w:val="auto"/>
                              </w:rPr>
                              <w:t xml:space="preserve"> 2  5000 mess1  4.67</w:t>
                            </w:r>
                          </w:p>
                          <w:p w14:paraId="61347FAA" w14:textId="77777777" w:rsidR="00497398" w:rsidRPr="005F308F" w:rsidRDefault="00497398" w:rsidP="005F308F">
                            <w:pPr>
                              <w:pStyle w:val="QT3klein"/>
                              <w:rPr>
                                <w:color w:val="auto"/>
                              </w:rPr>
                            </w:pPr>
                            <w:r w:rsidRPr="005F308F">
                              <w:rPr>
                                <w:color w:val="auto"/>
                              </w:rPr>
                              <w:t xml:space="preserve"> 3  6000 mess1  5.72</w:t>
                            </w:r>
                          </w:p>
                          <w:p w14:paraId="3612794C" w14:textId="77777777" w:rsidR="00497398" w:rsidRPr="005F308F" w:rsidRDefault="00497398" w:rsidP="005F308F">
                            <w:pPr>
                              <w:pStyle w:val="QT3klein"/>
                              <w:rPr>
                                <w:color w:val="auto"/>
                              </w:rPr>
                            </w:pPr>
                            <w:r w:rsidRPr="005F308F">
                              <w:rPr>
                                <w:color w:val="auto"/>
                              </w:rPr>
                              <w:t xml:space="preserve"> 4  7000 mess1  6.72</w:t>
                            </w:r>
                          </w:p>
                          <w:p w14:paraId="7DC41898" w14:textId="77777777" w:rsidR="00497398" w:rsidRPr="005F308F" w:rsidRDefault="00497398" w:rsidP="005F308F">
                            <w:pPr>
                              <w:pStyle w:val="QT3klein"/>
                              <w:rPr>
                                <w:color w:val="auto"/>
                              </w:rPr>
                            </w:pPr>
                            <w:r w:rsidRPr="005F308F">
                              <w:rPr>
                                <w:color w:val="auto"/>
                              </w:rPr>
                              <w:t xml:space="preserve"> 5  8000 mess1  7.64</w:t>
                            </w:r>
                          </w:p>
                          <w:p w14:paraId="66F08411" w14:textId="77777777" w:rsidR="00497398" w:rsidRPr="005F308F" w:rsidRDefault="00497398" w:rsidP="005F308F">
                            <w:pPr>
                              <w:pStyle w:val="QT3klein"/>
                              <w:rPr>
                                <w:color w:val="auto"/>
                              </w:rPr>
                            </w:pPr>
                            <w:r w:rsidRPr="005F308F">
                              <w:rPr>
                                <w:color w:val="auto"/>
                              </w:rPr>
                              <w:t xml:space="preserve"> 6  9000 mess1  8.75</w:t>
                            </w:r>
                          </w:p>
                          <w:p w14:paraId="34075BF7" w14:textId="77777777" w:rsidR="00497398" w:rsidRPr="005F308F" w:rsidRDefault="00497398" w:rsidP="005F308F">
                            <w:pPr>
                              <w:pStyle w:val="QT3klein"/>
                              <w:rPr>
                                <w:color w:val="auto"/>
                              </w:rPr>
                            </w:pPr>
                            <w:r w:rsidRPr="005F308F">
                              <w:rPr>
                                <w:color w:val="auto"/>
                              </w:rPr>
                              <w:t xml:space="preserve"> 7  4000 mess2  3.78</w:t>
                            </w:r>
                          </w:p>
                          <w:p w14:paraId="195FD9C4" w14:textId="77777777" w:rsidR="00497398" w:rsidRPr="005F308F" w:rsidRDefault="00497398" w:rsidP="005F308F">
                            <w:pPr>
                              <w:pStyle w:val="QT3klein"/>
                              <w:rPr>
                                <w:color w:val="auto"/>
                              </w:rPr>
                            </w:pPr>
                            <w:r w:rsidRPr="005F308F">
                              <w:rPr>
                                <w:color w:val="auto"/>
                              </w:rPr>
                              <w:t xml:space="preserve"> 8  5000 mess2  4.74</w:t>
                            </w:r>
                          </w:p>
                          <w:p w14:paraId="0D31EF2D" w14:textId="77777777" w:rsidR="00497398" w:rsidRPr="005F308F" w:rsidRDefault="00497398" w:rsidP="005F308F">
                            <w:pPr>
                              <w:pStyle w:val="QT3klein"/>
                              <w:rPr>
                                <w:color w:val="auto"/>
                              </w:rPr>
                            </w:pPr>
                            <w:r w:rsidRPr="005F308F">
                              <w:rPr>
                                <w:color w:val="auto"/>
                              </w:rPr>
                              <w:t xml:space="preserve"> 9  6000 mess2  5.67</w:t>
                            </w:r>
                          </w:p>
                          <w:p w14:paraId="4FB142F3" w14:textId="77777777" w:rsidR="00497398" w:rsidRPr="005F308F" w:rsidRDefault="00497398" w:rsidP="005F308F">
                            <w:pPr>
                              <w:pStyle w:val="QT3klein"/>
                              <w:rPr>
                                <w:color w:val="auto"/>
                              </w:rPr>
                            </w:pPr>
                            <w:r w:rsidRPr="005F308F">
                              <w:rPr>
                                <w:color w:val="auto"/>
                              </w:rPr>
                              <w:t>10  7000 mess2  6.78</w:t>
                            </w:r>
                          </w:p>
                          <w:p w14:paraId="5E62478E" w14:textId="77777777" w:rsidR="00497398" w:rsidRPr="005F308F" w:rsidRDefault="00497398" w:rsidP="005F308F">
                            <w:pPr>
                              <w:pStyle w:val="QT3klein"/>
                              <w:rPr>
                                <w:color w:val="auto"/>
                              </w:rPr>
                            </w:pPr>
                            <w:r w:rsidRPr="005F308F">
                              <w:rPr>
                                <w:color w:val="auto"/>
                              </w:rPr>
                              <w:t>11  8000 mess2  7.67</w:t>
                            </w:r>
                          </w:p>
                          <w:p w14:paraId="7B600646" w14:textId="77777777" w:rsidR="00497398" w:rsidRPr="005F308F" w:rsidRDefault="00497398" w:rsidP="005F308F">
                            <w:pPr>
                              <w:pStyle w:val="QT3klein"/>
                              <w:rPr>
                                <w:color w:val="auto"/>
                              </w:rPr>
                            </w:pPr>
                            <w:r w:rsidRPr="005F308F">
                              <w:rPr>
                                <w:color w:val="auto"/>
                              </w:rPr>
                              <w:t>12  9000 mess2  8.80</w:t>
                            </w:r>
                          </w:p>
                          <w:p w14:paraId="2DDD96A7" w14:textId="77777777" w:rsidR="00497398" w:rsidRPr="005F308F" w:rsidRDefault="00497398" w:rsidP="005F308F">
                            <w:pPr>
                              <w:pStyle w:val="QT3klein"/>
                              <w:rPr>
                                <w:color w:val="auto"/>
                              </w:rPr>
                            </w:pPr>
                            <w:r w:rsidRPr="005F308F">
                              <w:rPr>
                                <w:color w:val="auto"/>
                              </w:rPr>
                              <w:t>13  4000 mess3  3.72</w:t>
                            </w:r>
                          </w:p>
                          <w:p w14:paraId="28E95BD0" w14:textId="77777777" w:rsidR="00497398" w:rsidRPr="005F308F" w:rsidRDefault="00497398" w:rsidP="005F308F">
                            <w:pPr>
                              <w:pStyle w:val="QT3klein"/>
                              <w:rPr>
                                <w:color w:val="auto"/>
                              </w:rPr>
                            </w:pPr>
                            <w:r w:rsidRPr="005F308F">
                              <w:rPr>
                                <w:color w:val="auto"/>
                              </w:rPr>
                              <w:t>14  5000 mess3  4.72</w:t>
                            </w:r>
                          </w:p>
                          <w:p w14:paraId="1B73F78F" w14:textId="77777777" w:rsidR="00497398" w:rsidRPr="005F308F" w:rsidRDefault="00497398" w:rsidP="005F308F">
                            <w:pPr>
                              <w:pStyle w:val="QT3klein"/>
                              <w:rPr>
                                <w:color w:val="auto"/>
                              </w:rPr>
                            </w:pPr>
                            <w:r w:rsidRPr="005F308F">
                              <w:rPr>
                                <w:color w:val="auto"/>
                              </w:rPr>
                              <w:t>15  6000 mess3  5.67</w:t>
                            </w:r>
                          </w:p>
                          <w:p w14:paraId="4AECD6E1" w14:textId="77777777" w:rsidR="00497398" w:rsidRPr="005F308F" w:rsidRDefault="00497398" w:rsidP="005F308F">
                            <w:pPr>
                              <w:pStyle w:val="QT3klein"/>
                              <w:rPr>
                                <w:color w:val="auto"/>
                              </w:rPr>
                            </w:pPr>
                            <w:r w:rsidRPr="005F308F">
                              <w:rPr>
                                <w:color w:val="auto"/>
                              </w:rPr>
                              <w:t>16  7000 mess3  6.69</w:t>
                            </w:r>
                          </w:p>
                          <w:p w14:paraId="7AFC5CD6" w14:textId="77777777" w:rsidR="00497398" w:rsidRPr="005F308F" w:rsidRDefault="00497398" w:rsidP="005F308F">
                            <w:pPr>
                              <w:pStyle w:val="QT3klein"/>
                              <w:rPr>
                                <w:color w:val="auto"/>
                              </w:rPr>
                            </w:pPr>
                            <w:r w:rsidRPr="005F308F">
                              <w:rPr>
                                <w:color w:val="auto"/>
                              </w:rPr>
                              <w:t>17  8000 mess3  7.70</w:t>
                            </w:r>
                          </w:p>
                          <w:p w14:paraId="3E827B8C" w14:textId="77777777" w:rsidR="00497398" w:rsidRPr="005F308F" w:rsidRDefault="00497398" w:rsidP="005F308F">
                            <w:pPr>
                              <w:pStyle w:val="QT3klein"/>
                              <w:rPr>
                                <w:color w:val="auto"/>
                              </w:rPr>
                            </w:pPr>
                            <w:r w:rsidRPr="005F308F">
                              <w:rPr>
                                <w:color w:val="auto"/>
                              </w:rPr>
                              <w:t>18  9000 mess3  9.05</w:t>
                            </w:r>
                          </w:p>
                          <w:p w14:paraId="2ECA82CD" w14:textId="77777777" w:rsidR="00497398" w:rsidRPr="005F308F" w:rsidRDefault="00497398" w:rsidP="005F308F">
                            <w:pPr>
                              <w:pStyle w:val="QT3klein"/>
                              <w:rPr>
                                <w:color w:val="auto"/>
                              </w:rPr>
                            </w:pPr>
                            <w:r w:rsidRPr="005F308F">
                              <w:rPr>
                                <w:color w:val="auto"/>
                              </w:rPr>
                              <w:t>19  4000 mess4  3.77</w:t>
                            </w:r>
                          </w:p>
                          <w:p w14:paraId="2A08BD41" w14:textId="77777777" w:rsidR="00497398" w:rsidRPr="005F308F" w:rsidRDefault="00497398" w:rsidP="005F308F">
                            <w:pPr>
                              <w:pStyle w:val="QT3klein"/>
                              <w:rPr>
                                <w:color w:val="auto"/>
                              </w:rPr>
                            </w:pPr>
                            <w:r w:rsidRPr="005F308F">
                              <w:rPr>
                                <w:color w:val="auto"/>
                              </w:rPr>
                              <w:t>20  5000 mess4  4.69</w:t>
                            </w:r>
                          </w:p>
                          <w:p w14:paraId="2C5124BB" w14:textId="77777777" w:rsidR="00497398" w:rsidRPr="005F308F" w:rsidRDefault="00497398" w:rsidP="005F308F">
                            <w:pPr>
                              <w:pStyle w:val="QT3klein"/>
                              <w:rPr>
                                <w:color w:val="auto"/>
                              </w:rPr>
                            </w:pPr>
                            <w:r w:rsidRPr="005F308F">
                              <w:rPr>
                                <w:color w:val="auto"/>
                              </w:rPr>
                              <w:t>21  6000 mess4  5.62</w:t>
                            </w:r>
                          </w:p>
                          <w:p w14:paraId="3FFAE3AA" w14:textId="77777777" w:rsidR="00497398" w:rsidRPr="005F308F" w:rsidRDefault="00497398" w:rsidP="005F308F">
                            <w:pPr>
                              <w:pStyle w:val="QT3klein"/>
                              <w:rPr>
                                <w:color w:val="auto"/>
                              </w:rPr>
                            </w:pPr>
                            <w:r w:rsidRPr="005F308F">
                              <w:rPr>
                                <w:color w:val="auto"/>
                              </w:rPr>
                              <w:t>22  7000 mess4  6.61</w:t>
                            </w:r>
                          </w:p>
                          <w:p w14:paraId="16FCC069" w14:textId="77777777" w:rsidR="00497398" w:rsidRPr="005F308F" w:rsidRDefault="00497398" w:rsidP="005F308F">
                            <w:pPr>
                              <w:pStyle w:val="QT3klein"/>
                              <w:rPr>
                                <w:color w:val="auto"/>
                              </w:rPr>
                            </w:pPr>
                            <w:r w:rsidRPr="005F308F">
                              <w:rPr>
                                <w:color w:val="auto"/>
                              </w:rPr>
                              <w:t>23  8000 mess4  7.75</w:t>
                            </w:r>
                          </w:p>
                          <w:p w14:paraId="796E32D7" w14:textId="77777777" w:rsidR="00497398" w:rsidRPr="005F308F" w:rsidRDefault="00497398" w:rsidP="005F308F">
                            <w:pPr>
                              <w:pStyle w:val="QT3klein"/>
                              <w:rPr>
                                <w:color w:val="auto"/>
                              </w:rPr>
                            </w:pPr>
                            <w:r w:rsidRPr="005F308F">
                              <w:rPr>
                                <w:color w:val="auto"/>
                              </w:rPr>
                              <w:t>24  9000 mess4  8.74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7368A" id="_x0000_t202" coordsize="21600,21600" o:spt="202" path="m,l,21600r21600,l21600,xe">
                <v:stroke joinstyle="miter"/>
                <v:path gradientshapeok="t" o:connecttype="rect"/>
              </v:shapetype>
              <v:shape id="Textfeld 2" o:spid="_x0000_s1026" type="#_x0000_t202" style="position:absolute;margin-left:269.7pt;margin-top:-5.45pt;width:167.5pt;height:27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" fillcolor="white [3201]" stroked="f" strokeweight=".5pt">
                <v:textbox>
                  <w:txbxContent>
                    <w:p w14:paraId="1B8299F8" w14:textId="77777777" w:rsidR="00497398" w:rsidRPr="006516B0" w:rsidRDefault="00497398" w:rsidP="005F308F">
                      <w:pPr>
                        <w:pStyle w:val="QT3klein"/>
                      </w:pPr>
                      <w:r w:rsidRPr="006516B0">
                        <w:t>&gt; print(zeiten2, n=Inf)</w:t>
                      </w:r>
                    </w:p>
                    <w:p w14:paraId="7C597723" w14:textId="77777777" w:rsidR="00497398" w:rsidRPr="005F308F" w:rsidRDefault="00497398" w:rsidP="005F308F">
                      <w:pPr>
                        <w:pStyle w:val="QT3klein"/>
                        <w:rPr>
                          <w:color w:val="auto"/>
                        </w:rPr>
                      </w:pPr>
                      <w:r w:rsidRPr="005F308F">
                        <w:rPr>
                          <w:color w:val="auto"/>
                        </w:rPr>
                        <w:t># A tibble: 24 x 3</w:t>
                      </w:r>
                    </w:p>
                    <w:p w14:paraId="0F3C74D3" w14:textId="77777777" w:rsidR="00497398" w:rsidRPr="005F308F" w:rsidRDefault="00497398" w:rsidP="005F308F">
                      <w:pPr>
                        <w:pStyle w:val="QT3klein"/>
                        <w:rPr>
                          <w:color w:val="auto"/>
                        </w:rPr>
                      </w:pPr>
                      <w:r w:rsidRPr="005F308F">
                        <w:rPr>
                          <w:color w:val="auto"/>
                        </w:rPr>
                        <w:t xml:space="preserve">       n Nr     zeit</w:t>
                      </w:r>
                    </w:p>
                    <w:p w14:paraId="1D5A86EA" w14:textId="77777777" w:rsidR="00497398" w:rsidRPr="005F308F" w:rsidRDefault="00497398" w:rsidP="005F308F">
                      <w:pPr>
                        <w:pStyle w:val="QT3klein"/>
                        <w:rPr>
                          <w:color w:val="auto"/>
                        </w:rPr>
                      </w:pPr>
                      <w:r w:rsidRPr="005F308F">
                        <w:rPr>
                          <w:color w:val="auto"/>
                        </w:rPr>
                        <w:t xml:space="preserve">   &lt;int&gt; &lt;chr&gt; &lt;dbl&gt;</w:t>
                      </w:r>
                    </w:p>
                    <w:p w14:paraId="34F684B1" w14:textId="77777777" w:rsidR="00497398" w:rsidRPr="005F308F" w:rsidRDefault="00497398" w:rsidP="005F308F">
                      <w:pPr>
                        <w:pStyle w:val="QT3klein"/>
                        <w:rPr>
                          <w:color w:val="auto"/>
                        </w:rPr>
                      </w:pPr>
                      <w:r w:rsidRPr="005F308F">
                        <w:rPr>
                          <w:color w:val="auto"/>
                        </w:rPr>
                        <w:t xml:space="preserve"> 1  4000 mess1  3.66</w:t>
                      </w:r>
                    </w:p>
                    <w:p w14:paraId="704D514A" w14:textId="77777777" w:rsidR="00497398" w:rsidRPr="005F308F" w:rsidRDefault="00497398" w:rsidP="005F308F">
                      <w:pPr>
                        <w:pStyle w:val="QT3klein"/>
                        <w:rPr>
                          <w:color w:val="auto"/>
                        </w:rPr>
                      </w:pPr>
                      <w:r w:rsidRPr="005F308F">
                        <w:rPr>
                          <w:color w:val="auto"/>
                        </w:rPr>
                        <w:t xml:space="preserve"> 2  5000 mess1  4.67</w:t>
                      </w:r>
                    </w:p>
                    <w:p w14:paraId="61347FAA" w14:textId="77777777" w:rsidR="00497398" w:rsidRPr="005F308F" w:rsidRDefault="00497398" w:rsidP="005F308F">
                      <w:pPr>
                        <w:pStyle w:val="QT3klein"/>
                        <w:rPr>
                          <w:color w:val="auto"/>
                        </w:rPr>
                      </w:pPr>
                      <w:r w:rsidRPr="005F308F">
                        <w:rPr>
                          <w:color w:val="auto"/>
                        </w:rPr>
                        <w:t xml:space="preserve"> 3  6000 mess1  5.72</w:t>
                      </w:r>
                    </w:p>
                    <w:p w14:paraId="3612794C" w14:textId="77777777" w:rsidR="00497398" w:rsidRPr="005F308F" w:rsidRDefault="00497398" w:rsidP="005F308F">
                      <w:pPr>
                        <w:pStyle w:val="QT3klein"/>
                        <w:rPr>
                          <w:color w:val="auto"/>
                        </w:rPr>
                      </w:pPr>
                      <w:r w:rsidRPr="005F308F">
                        <w:rPr>
                          <w:color w:val="auto"/>
                        </w:rPr>
                        <w:t xml:space="preserve"> 4  7000 mess1  6.72</w:t>
                      </w:r>
                    </w:p>
                    <w:p w14:paraId="7DC41898" w14:textId="77777777" w:rsidR="00497398" w:rsidRPr="005F308F" w:rsidRDefault="00497398" w:rsidP="005F308F">
                      <w:pPr>
                        <w:pStyle w:val="QT3klein"/>
                        <w:rPr>
                          <w:color w:val="auto"/>
                        </w:rPr>
                      </w:pPr>
                      <w:r w:rsidRPr="005F308F">
                        <w:rPr>
                          <w:color w:val="auto"/>
                        </w:rPr>
                        <w:t xml:space="preserve"> 5  8000 mess1  7.64</w:t>
                      </w:r>
                    </w:p>
                    <w:p w14:paraId="66F08411" w14:textId="77777777" w:rsidR="00497398" w:rsidRPr="005F308F" w:rsidRDefault="00497398" w:rsidP="005F308F">
                      <w:pPr>
                        <w:pStyle w:val="QT3klein"/>
                        <w:rPr>
                          <w:color w:val="auto"/>
                        </w:rPr>
                      </w:pPr>
                      <w:r w:rsidRPr="005F308F">
                        <w:rPr>
                          <w:color w:val="auto"/>
                        </w:rPr>
                        <w:t xml:space="preserve"> 6  9000 mess1  8.75</w:t>
                      </w:r>
                    </w:p>
                    <w:p w14:paraId="34075BF7" w14:textId="77777777" w:rsidR="00497398" w:rsidRPr="005F308F" w:rsidRDefault="00497398" w:rsidP="005F308F">
                      <w:pPr>
                        <w:pStyle w:val="QT3klein"/>
                        <w:rPr>
                          <w:color w:val="auto"/>
                        </w:rPr>
                      </w:pPr>
                      <w:r w:rsidRPr="005F308F">
                        <w:rPr>
                          <w:color w:val="auto"/>
                        </w:rPr>
                        <w:t xml:space="preserve"> 7  4000 mess2  3.78</w:t>
                      </w:r>
                    </w:p>
                    <w:p w14:paraId="195FD9C4" w14:textId="77777777" w:rsidR="00497398" w:rsidRPr="005F308F" w:rsidRDefault="00497398" w:rsidP="005F308F">
                      <w:pPr>
                        <w:pStyle w:val="QT3klein"/>
                        <w:rPr>
                          <w:color w:val="auto"/>
                        </w:rPr>
                      </w:pPr>
                      <w:r w:rsidRPr="005F308F">
                        <w:rPr>
                          <w:color w:val="auto"/>
                        </w:rPr>
                        <w:t xml:space="preserve"> 8  5000 mess2  4.74</w:t>
                      </w:r>
                    </w:p>
                    <w:p w14:paraId="0D31EF2D" w14:textId="77777777" w:rsidR="00497398" w:rsidRPr="005F308F" w:rsidRDefault="00497398" w:rsidP="005F308F">
                      <w:pPr>
                        <w:pStyle w:val="QT3klein"/>
                        <w:rPr>
                          <w:color w:val="auto"/>
                        </w:rPr>
                      </w:pPr>
                      <w:r w:rsidRPr="005F308F">
                        <w:rPr>
                          <w:color w:val="auto"/>
                        </w:rPr>
                        <w:t xml:space="preserve"> 9  6000 mess2  5.67</w:t>
                      </w:r>
                    </w:p>
                    <w:p w14:paraId="4FB142F3" w14:textId="77777777" w:rsidR="00497398" w:rsidRPr="005F308F" w:rsidRDefault="00497398" w:rsidP="005F308F">
                      <w:pPr>
                        <w:pStyle w:val="QT3klein"/>
                        <w:rPr>
                          <w:color w:val="auto"/>
                        </w:rPr>
                      </w:pPr>
                      <w:r w:rsidRPr="005F308F">
                        <w:rPr>
                          <w:color w:val="auto"/>
                        </w:rPr>
                        <w:t>10  7000 mess2  6.78</w:t>
                      </w:r>
                    </w:p>
                    <w:p w14:paraId="5E62478E" w14:textId="77777777" w:rsidR="00497398" w:rsidRPr="005F308F" w:rsidRDefault="00497398" w:rsidP="005F308F">
                      <w:pPr>
                        <w:pStyle w:val="QT3klein"/>
                        <w:rPr>
                          <w:color w:val="auto"/>
                        </w:rPr>
                      </w:pPr>
                      <w:r w:rsidRPr="005F308F">
                        <w:rPr>
                          <w:color w:val="auto"/>
                        </w:rPr>
                        <w:t>11  8000 mess2  7.67</w:t>
                      </w:r>
                    </w:p>
                    <w:p w14:paraId="7B600646" w14:textId="77777777" w:rsidR="00497398" w:rsidRPr="005F308F" w:rsidRDefault="00497398" w:rsidP="005F308F">
                      <w:pPr>
                        <w:pStyle w:val="QT3klein"/>
                        <w:rPr>
                          <w:color w:val="auto"/>
                        </w:rPr>
                      </w:pPr>
                      <w:r w:rsidRPr="005F308F">
                        <w:rPr>
                          <w:color w:val="auto"/>
                        </w:rPr>
                        <w:t>12  9000 mess2  8.80</w:t>
                      </w:r>
                    </w:p>
                    <w:p w14:paraId="2DDD96A7" w14:textId="77777777" w:rsidR="00497398" w:rsidRPr="005F308F" w:rsidRDefault="00497398" w:rsidP="005F308F">
                      <w:pPr>
                        <w:pStyle w:val="QT3klein"/>
                        <w:rPr>
                          <w:color w:val="auto"/>
                        </w:rPr>
                      </w:pPr>
                      <w:r w:rsidRPr="005F308F">
                        <w:rPr>
                          <w:color w:val="auto"/>
                        </w:rPr>
                        <w:t>13  4000 mess3  3.72</w:t>
                      </w:r>
                    </w:p>
                    <w:p w14:paraId="28E95BD0" w14:textId="77777777" w:rsidR="00497398" w:rsidRPr="005F308F" w:rsidRDefault="00497398" w:rsidP="005F308F">
                      <w:pPr>
                        <w:pStyle w:val="QT3klein"/>
                        <w:rPr>
                          <w:color w:val="auto"/>
                        </w:rPr>
                      </w:pPr>
                      <w:r w:rsidRPr="005F308F">
                        <w:rPr>
                          <w:color w:val="auto"/>
                        </w:rPr>
                        <w:t>14  5000 mess3  4.72</w:t>
                      </w:r>
                    </w:p>
                    <w:p w14:paraId="1B73F78F" w14:textId="77777777" w:rsidR="00497398" w:rsidRPr="005F308F" w:rsidRDefault="00497398" w:rsidP="005F308F">
                      <w:pPr>
                        <w:pStyle w:val="QT3klein"/>
                        <w:rPr>
                          <w:color w:val="auto"/>
                        </w:rPr>
                      </w:pPr>
                      <w:r w:rsidRPr="005F308F">
                        <w:rPr>
                          <w:color w:val="auto"/>
                        </w:rPr>
                        <w:t>15  6000 mess3  5.67</w:t>
                      </w:r>
                    </w:p>
                    <w:p w14:paraId="4AECD6E1" w14:textId="77777777" w:rsidR="00497398" w:rsidRPr="005F308F" w:rsidRDefault="00497398" w:rsidP="005F308F">
                      <w:pPr>
                        <w:pStyle w:val="QT3klein"/>
                        <w:rPr>
                          <w:color w:val="auto"/>
                        </w:rPr>
                      </w:pPr>
                      <w:r w:rsidRPr="005F308F">
                        <w:rPr>
                          <w:color w:val="auto"/>
                        </w:rPr>
                        <w:t>16  7000 mess3  6.69</w:t>
                      </w:r>
                    </w:p>
                    <w:p w14:paraId="7AFC5CD6" w14:textId="77777777" w:rsidR="00497398" w:rsidRPr="005F308F" w:rsidRDefault="00497398" w:rsidP="005F308F">
                      <w:pPr>
                        <w:pStyle w:val="QT3klein"/>
                        <w:rPr>
                          <w:color w:val="auto"/>
                        </w:rPr>
                      </w:pPr>
                      <w:r w:rsidRPr="005F308F">
                        <w:rPr>
                          <w:color w:val="auto"/>
                        </w:rPr>
                        <w:t>17  8000 mess3  7.70</w:t>
                      </w:r>
                    </w:p>
                    <w:p w14:paraId="3E827B8C" w14:textId="77777777" w:rsidR="00497398" w:rsidRPr="005F308F" w:rsidRDefault="00497398" w:rsidP="005F308F">
                      <w:pPr>
                        <w:pStyle w:val="QT3klein"/>
                        <w:rPr>
                          <w:color w:val="auto"/>
                        </w:rPr>
                      </w:pPr>
                      <w:r w:rsidRPr="005F308F">
                        <w:rPr>
                          <w:color w:val="auto"/>
                        </w:rPr>
                        <w:t>18  9000 mess3  9.05</w:t>
                      </w:r>
                    </w:p>
                    <w:p w14:paraId="2ECA82CD" w14:textId="77777777" w:rsidR="00497398" w:rsidRPr="005F308F" w:rsidRDefault="00497398" w:rsidP="005F308F">
                      <w:pPr>
                        <w:pStyle w:val="QT3klein"/>
                        <w:rPr>
                          <w:color w:val="auto"/>
                        </w:rPr>
                      </w:pPr>
                      <w:r w:rsidRPr="005F308F">
                        <w:rPr>
                          <w:color w:val="auto"/>
                        </w:rPr>
                        <w:t>19  4000 mess4  3.77</w:t>
                      </w:r>
                    </w:p>
                    <w:p w14:paraId="2A08BD41" w14:textId="77777777" w:rsidR="00497398" w:rsidRPr="005F308F" w:rsidRDefault="00497398" w:rsidP="005F308F">
                      <w:pPr>
                        <w:pStyle w:val="QT3klein"/>
                        <w:rPr>
                          <w:color w:val="auto"/>
                        </w:rPr>
                      </w:pPr>
                      <w:r w:rsidRPr="005F308F">
                        <w:rPr>
                          <w:color w:val="auto"/>
                        </w:rPr>
                        <w:t>20  5000 mess4  4.69</w:t>
                      </w:r>
                    </w:p>
                    <w:p w14:paraId="2C5124BB" w14:textId="77777777" w:rsidR="00497398" w:rsidRPr="005F308F" w:rsidRDefault="00497398" w:rsidP="005F308F">
                      <w:pPr>
                        <w:pStyle w:val="QT3klein"/>
                        <w:rPr>
                          <w:color w:val="auto"/>
                        </w:rPr>
                      </w:pPr>
                      <w:r w:rsidRPr="005F308F">
                        <w:rPr>
                          <w:color w:val="auto"/>
                        </w:rPr>
                        <w:t>21  6000 mess4  5.62</w:t>
                      </w:r>
                    </w:p>
                    <w:p w14:paraId="3FFAE3AA" w14:textId="77777777" w:rsidR="00497398" w:rsidRPr="005F308F" w:rsidRDefault="00497398" w:rsidP="005F308F">
                      <w:pPr>
                        <w:pStyle w:val="QT3klein"/>
                        <w:rPr>
                          <w:color w:val="auto"/>
                        </w:rPr>
                      </w:pPr>
                      <w:r w:rsidRPr="005F308F">
                        <w:rPr>
                          <w:color w:val="auto"/>
                        </w:rPr>
                        <w:t>22  7000 mess4  6.61</w:t>
                      </w:r>
                    </w:p>
                    <w:p w14:paraId="16FCC069" w14:textId="77777777" w:rsidR="00497398" w:rsidRPr="005F308F" w:rsidRDefault="00497398" w:rsidP="005F308F">
                      <w:pPr>
                        <w:pStyle w:val="QT3klein"/>
                        <w:rPr>
                          <w:color w:val="auto"/>
                        </w:rPr>
                      </w:pPr>
                      <w:r w:rsidRPr="005F308F">
                        <w:rPr>
                          <w:color w:val="auto"/>
                        </w:rPr>
                        <w:t>23  8000 mess4  7.75</w:t>
                      </w:r>
                    </w:p>
                    <w:p w14:paraId="796E32D7" w14:textId="77777777" w:rsidR="00497398" w:rsidRPr="005F308F" w:rsidRDefault="00497398" w:rsidP="005F308F">
                      <w:pPr>
                        <w:pStyle w:val="QT3klein"/>
                        <w:rPr>
                          <w:color w:val="auto"/>
                        </w:rPr>
                      </w:pPr>
                      <w:r w:rsidRPr="005F308F">
                        <w:rPr>
                          <w:color w:val="auto"/>
                        </w:rPr>
                        <w:t>24  9000 mess4  8.74</w:t>
                      </w:r>
                    </w:p>
                  </w:txbxContent>
                </v:textbox>
                <w10:wrap type="square" side="left"/>
              </v:shape>
            </w:pict>
          </mc:Fallback>
        </mc:AlternateContent>
      </w:r>
      <w:r w:rsidR="005F308F">
        <w:t xml:space="preserve">Gegeben sind jeweils vier gemessene Laufzeiten eines Algorithmus in Abhängigkeit von der Anzahl der Eingabedaten </w:t>
      </w:r>
      <w:r w:rsidR="005F308F" w:rsidRPr="004201B9">
        <w:rPr>
          <w:rStyle w:val="QWordZchn"/>
        </w:rPr>
        <w:t>n</w:t>
      </w:r>
      <w:r w:rsidR="005F308F">
        <w:t xml:space="preserve"> im Tibble </w:t>
      </w:r>
      <w:r w:rsidR="005F308F" w:rsidRPr="005F308F">
        <w:rPr>
          <w:rStyle w:val="QWordZchn"/>
        </w:rPr>
        <w:t>zeiten1</w:t>
      </w:r>
      <w:r w:rsidR="005F308F">
        <w:t>:</w:t>
      </w:r>
    </w:p>
    <w:p w14:paraId="7F17AF9E" w14:textId="77777777" w:rsidR="005F308F" w:rsidRPr="006516B0" w:rsidRDefault="005F308F" w:rsidP="005F308F">
      <w:pPr>
        <w:pStyle w:val="QT3klein"/>
      </w:pPr>
      <w:r w:rsidRPr="006516B0">
        <w:t>zeiten1</w:t>
      </w:r>
    </w:p>
    <w:p w14:paraId="4AB93882"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A tibble: 6 x 5</w:t>
      </w:r>
    </w:p>
    <w:p w14:paraId="3EB9B3A9" w14:textId="5793BD59"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      n mess1 mess2 mess3 mess4</w:t>
      </w:r>
    </w:p>
    <w:p w14:paraId="752E2B77"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  </w:t>
      </w:r>
      <w:r w:rsidRPr="006516B0">
        <w:rPr>
          <w:i/>
          <w:iCs/>
          <w:color w:val="000000"/>
          <w:bdr w:val="none" w:sz="0" w:space="0" w:color="auto" w:frame="1"/>
        </w:rPr>
        <w:t>&lt;int&gt;</w:t>
      </w:r>
      <w:r w:rsidRPr="006516B0">
        <w:rPr>
          <w:color w:val="000000"/>
          <w:bdr w:val="none" w:sz="0" w:space="0" w:color="auto" w:frame="1"/>
        </w:rPr>
        <w:t xml:space="preserve"> </w:t>
      </w:r>
      <w:r w:rsidRPr="006516B0">
        <w:rPr>
          <w:i/>
          <w:iCs/>
          <w:color w:val="000000"/>
          <w:bdr w:val="none" w:sz="0" w:space="0" w:color="auto" w:frame="1"/>
        </w:rPr>
        <w:t>&lt;dbl&gt;</w:t>
      </w:r>
      <w:r w:rsidRPr="006516B0">
        <w:rPr>
          <w:color w:val="000000"/>
          <w:bdr w:val="none" w:sz="0" w:space="0" w:color="auto" w:frame="1"/>
        </w:rPr>
        <w:t xml:space="preserve"> </w:t>
      </w:r>
      <w:r w:rsidRPr="006516B0">
        <w:rPr>
          <w:i/>
          <w:iCs/>
          <w:color w:val="000000"/>
          <w:bdr w:val="none" w:sz="0" w:space="0" w:color="auto" w:frame="1"/>
        </w:rPr>
        <w:t>&lt;dbl&gt;</w:t>
      </w:r>
      <w:r w:rsidRPr="006516B0">
        <w:rPr>
          <w:color w:val="000000"/>
          <w:bdr w:val="none" w:sz="0" w:space="0" w:color="auto" w:frame="1"/>
        </w:rPr>
        <w:t xml:space="preserve"> </w:t>
      </w:r>
      <w:r w:rsidRPr="006516B0">
        <w:rPr>
          <w:i/>
          <w:iCs/>
          <w:color w:val="000000"/>
          <w:bdr w:val="none" w:sz="0" w:space="0" w:color="auto" w:frame="1"/>
        </w:rPr>
        <w:t>&lt;dbl&gt;</w:t>
      </w:r>
      <w:r w:rsidRPr="006516B0">
        <w:rPr>
          <w:color w:val="000000"/>
          <w:bdr w:val="none" w:sz="0" w:space="0" w:color="auto" w:frame="1"/>
        </w:rPr>
        <w:t xml:space="preserve"> </w:t>
      </w:r>
      <w:r w:rsidRPr="006516B0">
        <w:rPr>
          <w:i/>
          <w:iCs/>
          <w:color w:val="000000"/>
          <w:bdr w:val="none" w:sz="0" w:space="0" w:color="auto" w:frame="1"/>
        </w:rPr>
        <w:t>&lt;dbl&gt;</w:t>
      </w:r>
    </w:p>
    <w:p w14:paraId="0746629B"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1  </w:t>
      </w:r>
      <w:r w:rsidRPr="006516B0">
        <w:rPr>
          <w:color w:val="000000"/>
          <w:u w:val="single"/>
          <w:bdr w:val="none" w:sz="0" w:space="0" w:color="auto" w:frame="1"/>
        </w:rPr>
        <w:t>4</w:t>
      </w:r>
      <w:r w:rsidRPr="006516B0">
        <w:rPr>
          <w:color w:val="000000"/>
          <w:bdr w:val="none" w:sz="0" w:space="0" w:color="auto" w:frame="1"/>
        </w:rPr>
        <w:t>000  3.66  3.78  3.72  3.77</w:t>
      </w:r>
    </w:p>
    <w:p w14:paraId="324176DA"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2  </w:t>
      </w:r>
      <w:r w:rsidRPr="006516B0">
        <w:rPr>
          <w:color w:val="000000"/>
          <w:u w:val="single"/>
          <w:bdr w:val="none" w:sz="0" w:space="0" w:color="auto" w:frame="1"/>
        </w:rPr>
        <w:t>5</w:t>
      </w:r>
      <w:r w:rsidRPr="006516B0">
        <w:rPr>
          <w:color w:val="000000"/>
          <w:bdr w:val="none" w:sz="0" w:space="0" w:color="auto" w:frame="1"/>
        </w:rPr>
        <w:t>000  4.67  4.74  4.72  4.69</w:t>
      </w:r>
    </w:p>
    <w:p w14:paraId="147958EC" w14:textId="3AEE332C"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3  </w:t>
      </w:r>
      <w:r w:rsidRPr="006516B0">
        <w:rPr>
          <w:color w:val="000000"/>
          <w:u w:val="single"/>
          <w:bdr w:val="none" w:sz="0" w:space="0" w:color="auto" w:frame="1"/>
        </w:rPr>
        <w:t>6</w:t>
      </w:r>
      <w:r w:rsidRPr="006516B0">
        <w:rPr>
          <w:color w:val="000000"/>
          <w:bdr w:val="none" w:sz="0" w:space="0" w:color="auto" w:frame="1"/>
        </w:rPr>
        <w:t>000  5.72  5.67  5.67  5.62</w:t>
      </w:r>
    </w:p>
    <w:p w14:paraId="0E551367"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4  </w:t>
      </w:r>
      <w:r w:rsidRPr="006516B0">
        <w:rPr>
          <w:color w:val="000000"/>
          <w:u w:val="single"/>
          <w:bdr w:val="none" w:sz="0" w:space="0" w:color="auto" w:frame="1"/>
        </w:rPr>
        <w:t>7</w:t>
      </w:r>
      <w:r w:rsidRPr="006516B0">
        <w:rPr>
          <w:color w:val="000000"/>
          <w:bdr w:val="none" w:sz="0" w:space="0" w:color="auto" w:frame="1"/>
        </w:rPr>
        <w:t>000  6.72  6.78  6.69  6.61</w:t>
      </w:r>
    </w:p>
    <w:p w14:paraId="70D61CB3" w14:textId="77777777" w:rsidR="005F308F" w:rsidRPr="006516B0" w:rsidRDefault="005F308F" w:rsidP="005F308F">
      <w:pPr>
        <w:pStyle w:val="QT3klein"/>
        <w:rPr>
          <w:color w:val="000000"/>
          <w:bdr w:val="none" w:sz="0" w:space="0" w:color="auto" w:frame="1"/>
        </w:rPr>
      </w:pPr>
      <w:r w:rsidRPr="006516B0">
        <w:rPr>
          <w:color w:val="000000"/>
          <w:bdr w:val="none" w:sz="0" w:space="0" w:color="auto" w:frame="1"/>
        </w:rPr>
        <w:t xml:space="preserve">5  </w:t>
      </w:r>
      <w:r w:rsidRPr="006516B0">
        <w:rPr>
          <w:color w:val="000000"/>
          <w:u w:val="single"/>
          <w:bdr w:val="none" w:sz="0" w:space="0" w:color="auto" w:frame="1"/>
        </w:rPr>
        <w:t>8</w:t>
      </w:r>
      <w:r w:rsidRPr="006516B0">
        <w:rPr>
          <w:color w:val="000000"/>
          <w:bdr w:val="none" w:sz="0" w:space="0" w:color="auto" w:frame="1"/>
        </w:rPr>
        <w:t>000  7.64  7.67  7.70  7.75</w:t>
      </w:r>
    </w:p>
    <w:p w14:paraId="6D15354E" w14:textId="544E677B" w:rsidR="005F308F" w:rsidRPr="009A1CFB" w:rsidRDefault="005F308F" w:rsidP="009A1CFB">
      <w:pPr>
        <w:pStyle w:val="QT3klein"/>
        <w:rPr>
          <w:color w:val="000000"/>
        </w:rPr>
      </w:pPr>
      <w:r w:rsidRPr="006516B0">
        <w:rPr>
          <w:color w:val="000000"/>
          <w:bdr w:val="none" w:sz="0" w:space="0" w:color="auto" w:frame="1"/>
        </w:rPr>
        <w:t xml:space="preserve">6  </w:t>
      </w:r>
      <w:r w:rsidRPr="006516B0">
        <w:rPr>
          <w:color w:val="000000"/>
          <w:u w:val="single"/>
          <w:bdr w:val="none" w:sz="0" w:space="0" w:color="auto" w:frame="1"/>
        </w:rPr>
        <w:t>9</w:t>
      </w:r>
      <w:r w:rsidRPr="006516B0">
        <w:rPr>
          <w:color w:val="000000"/>
          <w:bdr w:val="none" w:sz="0" w:space="0" w:color="auto" w:frame="1"/>
        </w:rPr>
        <w:t>000  8.75  8.80  9.05  8.74</w:t>
      </w:r>
    </w:p>
    <w:p w14:paraId="6A8D4527" w14:textId="77777777" w:rsidR="00126DB2" w:rsidRDefault="005F308F" w:rsidP="005F308F">
      <w:pPr>
        <w:pStyle w:val="Listenabsatz"/>
        <w:numPr>
          <w:ilvl w:val="0"/>
          <w:numId w:val="21"/>
        </w:numPr>
      </w:pPr>
      <w:r>
        <w:t xml:space="preserve">Wandeln Sie </w:t>
      </w:r>
      <w:r w:rsidRPr="004201B9">
        <w:rPr>
          <w:rStyle w:val="QWordZchn"/>
        </w:rPr>
        <w:t>zeiten1</w:t>
      </w:r>
      <w:r>
        <w:t xml:space="preserve"> in </w:t>
      </w:r>
      <w:r w:rsidRPr="004201B9">
        <w:rPr>
          <w:rStyle w:val="QWordZchn"/>
        </w:rPr>
        <w:t>zeiten2</w:t>
      </w:r>
      <w:r>
        <w:t xml:space="preserve"> um (siehe Auflistung rechts).</w:t>
      </w:r>
    </w:p>
    <w:p w14:paraId="3B0721FB" w14:textId="77777777" w:rsidR="00126DB2" w:rsidRDefault="00126DB2" w:rsidP="00126DB2"/>
    <w:p w14:paraId="7DCC5FAF" w14:textId="77777777" w:rsidR="00126DB2" w:rsidRDefault="00126DB2" w:rsidP="00126DB2"/>
    <w:p w14:paraId="06B5E75A" w14:textId="77777777" w:rsidR="00126DB2" w:rsidRDefault="00126DB2" w:rsidP="00126DB2"/>
    <w:p w14:paraId="6117CFAF" w14:textId="77777777" w:rsidR="00126DB2" w:rsidRDefault="00126DB2" w:rsidP="00126DB2"/>
    <w:p w14:paraId="3186BC8C" w14:textId="77777777" w:rsidR="00126DB2" w:rsidRDefault="00126DB2" w:rsidP="00126DB2"/>
    <w:p w14:paraId="035C0F32" w14:textId="77777777" w:rsidR="00126DB2" w:rsidRDefault="00126DB2" w:rsidP="00126DB2"/>
    <w:p w14:paraId="47EA3FC1" w14:textId="77777777" w:rsidR="00126DB2" w:rsidRDefault="00126DB2" w:rsidP="00126DB2"/>
    <w:p w14:paraId="61AAD7D6" w14:textId="3C774DA3" w:rsidR="005F308F" w:rsidRDefault="005F308F" w:rsidP="00126DB2">
      <w:r>
        <w:br/>
      </w:r>
    </w:p>
    <w:p w14:paraId="6CB64DE5" w14:textId="035C6908" w:rsidR="005F308F" w:rsidRDefault="005F308F" w:rsidP="005F308F">
      <w:pPr>
        <w:pStyle w:val="Listenabsatz"/>
        <w:numPr>
          <w:ilvl w:val="0"/>
          <w:numId w:val="21"/>
        </w:numPr>
      </w:pPr>
      <w:r>
        <w:t xml:space="preserve">Berechnen Sie in Abhängigkeit von </w:t>
      </w:r>
      <w:r w:rsidRPr="004201B9">
        <w:rPr>
          <w:rStyle w:val="QWordZchn"/>
        </w:rPr>
        <w:t>n</w:t>
      </w:r>
      <w:r>
        <w:t xml:space="preserve"> die Mittelwerte der Laufzeiten. Gehen Sie zuerst davon aus, dass lediglich </w:t>
      </w:r>
      <w:r w:rsidRPr="004201B9">
        <w:rPr>
          <w:rStyle w:val="QWordZchn"/>
        </w:rPr>
        <w:t>zeiten1</w:t>
      </w:r>
      <w:r>
        <w:t xml:space="preserve"> gegeben ist, danach gehen Sie davon aus, dass nur </w:t>
      </w:r>
      <w:r w:rsidRPr="004201B9">
        <w:rPr>
          <w:rStyle w:val="QWordZchn"/>
        </w:rPr>
        <w:t>zeiten</w:t>
      </w:r>
      <w:r>
        <w:rPr>
          <w:rStyle w:val="QWordZchn"/>
        </w:rPr>
        <w:t>2</w:t>
      </w:r>
      <w:r>
        <w:t xml:space="preserve"> gegeben ist.</w:t>
      </w:r>
    </w:p>
    <w:p w14:paraId="5CA12716" w14:textId="6E5B7722" w:rsidR="005F308F" w:rsidRDefault="005F308F" w:rsidP="00094F2C"/>
    <w:p w14:paraId="45F6447E" w14:textId="3DEF18BE" w:rsidR="005F308F" w:rsidRDefault="005F308F" w:rsidP="00094F2C"/>
    <w:p w14:paraId="18951761" w14:textId="1EC7E21F" w:rsidR="005F308F" w:rsidRDefault="005F308F" w:rsidP="00094F2C"/>
    <w:p w14:paraId="753A9354" w14:textId="2C3C9425" w:rsidR="005F308F" w:rsidRDefault="005F308F" w:rsidP="00094F2C"/>
    <w:p w14:paraId="2B0C2589" w14:textId="20D41B9B" w:rsidR="005F308F" w:rsidRDefault="005F308F" w:rsidP="00094F2C"/>
    <w:p w14:paraId="0433BA2A" w14:textId="7FBC65DA" w:rsidR="005F308F" w:rsidRDefault="005F308F" w:rsidP="00094F2C"/>
    <w:p w14:paraId="799C56A0" w14:textId="77777777" w:rsidR="005F308F" w:rsidRDefault="005F308F" w:rsidP="00094F2C"/>
    <w:p w14:paraId="5C294D20" w14:textId="77777777" w:rsidR="00094F2C" w:rsidRPr="00094F2C" w:rsidRDefault="00094F2C" w:rsidP="00094F2C"/>
    <w:p w14:paraId="72D527AE" w14:textId="77777777" w:rsidR="00F41FC3" w:rsidRDefault="00F41FC3">
      <w:pPr>
        <w:spacing w:after="0"/>
        <w:rPr>
          <w:b/>
          <w:color w:val="660033"/>
          <w:sz w:val="24"/>
          <w:szCs w:val="24"/>
        </w:rPr>
      </w:pPr>
      <w:r>
        <w:br w:type="page"/>
      </w:r>
    </w:p>
    <w:p w14:paraId="14DC7453" w14:textId="4B7F6F14" w:rsidR="005F308F" w:rsidRDefault="005F308F" w:rsidP="005F308F">
      <w:pPr>
        <w:pStyle w:val="AufgabeH1"/>
        <w:rPr>
          <w:noProof/>
        </w:rPr>
      </w:pPr>
      <w:r>
        <w:lastRenderedPageBreak/>
        <w:t xml:space="preserve">Aufgabe </w:t>
      </w:r>
      <w:fldSimple w:instr=" SEQ  Aufagbe \* MERGEFORMAT ">
        <w:r w:rsidR="002D1081">
          <w:rPr>
            <w:noProof/>
          </w:rPr>
          <w:t>10</w:t>
        </w:r>
      </w:fldSimple>
      <w:r w:rsidR="002D1081">
        <w:rPr>
          <w:noProof/>
        </w:rPr>
        <w:t xml:space="preserve"> </w:t>
      </w:r>
      <w:r w:rsidR="002D1081" w:rsidRPr="002D1081">
        <w:rPr>
          <w:b w:val="0"/>
          <w:noProof/>
          <w:sz w:val="18"/>
          <w:szCs w:val="18"/>
        </w:rPr>
        <w:t>(</w:t>
      </w:r>
      <w:r w:rsidR="002D1081">
        <w:rPr>
          <w:b w:val="0"/>
          <w:noProof/>
          <w:sz w:val="18"/>
          <w:szCs w:val="18"/>
        </w:rPr>
        <w:t>8</w:t>
      </w:r>
      <w:r w:rsidR="002D1081" w:rsidRPr="002D1081">
        <w:rPr>
          <w:b w:val="0"/>
          <w:noProof/>
          <w:sz w:val="18"/>
          <w:szCs w:val="18"/>
        </w:rPr>
        <w:t xml:space="preserve"> Punkte)</w:t>
      </w:r>
    </w:p>
    <w:p w14:paraId="235F544E" w14:textId="74D65DD1" w:rsidR="005F308F" w:rsidRDefault="00A32DF5" w:rsidP="005F308F">
      <w:r>
        <w:t xml:space="preserve">Gegeben sind (ähnlich wie </w:t>
      </w:r>
      <w:r w:rsidRPr="00A32DF5">
        <w:rPr>
          <w:rStyle w:val="QWordZchn"/>
        </w:rPr>
        <w:t>flights</w:t>
      </w:r>
      <w:r>
        <w:t xml:space="preserve"> und </w:t>
      </w:r>
      <w:r w:rsidRPr="00A32DF5">
        <w:rPr>
          <w:rStyle w:val="QWordZchn"/>
        </w:rPr>
        <w:t>airport</w:t>
      </w:r>
      <w:r>
        <w:t xml:space="preserve"> aus dem Paket </w:t>
      </w:r>
      <w:r w:rsidRPr="00A32DF5">
        <w:rPr>
          <w:rStyle w:val="QWordZchn"/>
        </w:rPr>
        <w:t>nycflights13</w:t>
      </w:r>
      <w:r>
        <w:t>):</w:t>
      </w:r>
    </w:p>
    <w:p w14:paraId="4E4884D3" w14:textId="77777777" w:rsidR="00A32DF5" w:rsidRPr="00A32DF5" w:rsidRDefault="00A32DF5" w:rsidP="00A32DF5">
      <w:pPr>
        <w:pStyle w:val="QT3klein"/>
      </w:pPr>
      <w:r w:rsidRPr="00A32DF5">
        <w:t>&gt; fluege</w:t>
      </w:r>
    </w:p>
    <w:p w14:paraId="4F1C6B38"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A tibble: 336,776 x 8</w:t>
      </w:r>
    </w:p>
    <w:p w14:paraId="104A11A6"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flight tailnum origin dest  dep_time dep_delay arr_time arr_delay</w:t>
      </w:r>
    </w:p>
    <w:p w14:paraId="0493B9A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w:t>
      </w:r>
      <w:r w:rsidRPr="00A32DF5">
        <w:rPr>
          <w:i/>
          <w:iCs/>
          <w:color w:val="000000"/>
          <w:bdr w:val="none" w:sz="0" w:space="0" w:color="auto" w:frame="1"/>
        </w:rPr>
        <w:t>&lt;int&gt;</w:t>
      </w:r>
      <w:r w:rsidRPr="00A32DF5">
        <w:rPr>
          <w:color w:val="000000"/>
          <w:bdr w:val="none" w:sz="0" w:space="0" w:color="auto" w:frame="1"/>
        </w:rPr>
        <w:t xml:space="preserve"> </w:t>
      </w:r>
      <w:r w:rsidRPr="00A32DF5">
        <w:rPr>
          <w:i/>
          <w:iCs/>
          <w:color w:val="000000"/>
          <w:bdr w:val="none" w:sz="0" w:space="0" w:color="auto" w:frame="1"/>
        </w:rPr>
        <w:t>&lt;chr&gt;</w:t>
      </w:r>
      <w:r w:rsidRPr="00A32DF5">
        <w:rPr>
          <w:color w:val="000000"/>
          <w:bdr w:val="none" w:sz="0" w:space="0" w:color="auto" w:frame="1"/>
        </w:rPr>
        <w:t xml:space="preserve">   </w:t>
      </w:r>
      <w:r w:rsidRPr="00A32DF5">
        <w:rPr>
          <w:i/>
          <w:iCs/>
          <w:color w:val="000000"/>
          <w:bdr w:val="none" w:sz="0" w:space="0" w:color="auto" w:frame="1"/>
        </w:rPr>
        <w:t>&lt;chr&gt;</w:t>
      </w:r>
      <w:r w:rsidRPr="00A32DF5">
        <w:rPr>
          <w:color w:val="000000"/>
          <w:bdr w:val="none" w:sz="0" w:space="0" w:color="auto" w:frame="1"/>
        </w:rPr>
        <w:t xml:space="preserve">  </w:t>
      </w:r>
      <w:r w:rsidRPr="00A32DF5">
        <w:rPr>
          <w:i/>
          <w:iCs/>
          <w:color w:val="000000"/>
          <w:bdr w:val="none" w:sz="0" w:space="0" w:color="auto" w:frame="1"/>
        </w:rPr>
        <w:t>&lt;chr&gt;</w:t>
      </w:r>
      <w:r w:rsidRPr="00A32DF5">
        <w:rPr>
          <w:color w:val="000000"/>
          <w:bdr w:val="none" w:sz="0" w:space="0" w:color="auto" w:frame="1"/>
        </w:rPr>
        <w:t xml:space="preserve">    </w:t>
      </w:r>
      <w:r w:rsidRPr="00A32DF5">
        <w:rPr>
          <w:i/>
          <w:iCs/>
          <w:color w:val="000000"/>
          <w:bdr w:val="none" w:sz="0" w:space="0" w:color="auto" w:frame="1"/>
        </w:rPr>
        <w:t>&lt;int&gt;</w:t>
      </w:r>
      <w:r w:rsidRPr="00A32DF5">
        <w:rPr>
          <w:color w:val="000000"/>
          <w:bdr w:val="none" w:sz="0" w:space="0" w:color="auto" w:frame="1"/>
        </w:rPr>
        <w:t xml:space="preserve">     </w:t>
      </w:r>
      <w:r w:rsidRPr="00A32DF5">
        <w:rPr>
          <w:i/>
          <w:iCs/>
          <w:color w:val="000000"/>
          <w:bdr w:val="none" w:sz="0" w:space="0" w:color="auto" w:frame="1"/>
        </w:rPr>
        <w:t>&lt;dbl&gt;</w:t>
      </w:r>
      <w:r w:rsidRPr="00A32DF5">
        <w:rPr>
          <w:color w:val="000000"/>
          <w:bdr w:val="none" w:sz="0" w:space="0" w:color="auto" w:frame="1"/>
        </w:rPr>
        <w:t xml:space="preserve">    </w:t>
      </w:r>
      <w:r w:rsidRPr="00A32DF5">
        <w:rPr>
          <w:i/>
          <w:iCs/>
          <w:color w:val="000000"/>
          <w:bdr w:val="none" w:sz="0" w:space="0" w:color="auto" w:frame="1"/>
        </w:rPr>
        <w:t>&lt;int&gt;</w:t>
      </w:r>
      <w:r w:rsidRPr="00A32DF5">
        <w:rPr>
          <w:color w:val="000000"/>
          <w:bdr w:val="none" w:sz="0" w:space="0" w:color="auto" w:frame="1"/>
        </w:rPr>
        <w:t xml:space="preserve">     </w:t>
      </w:r>
      <w:r w:rsidRPr="00A32DF5">
        <w:rPr>
          <w:i/>
          <w:iCs/>
          <w:color w:val="000000"/>
          <w:bdr w:val="none" w:sz="0" w:space="0" w:color="auto" w:frame="1"/>
        </w:rPr>
        <w:t>&lt;dbl&gt;</w:t>
      </w:r>
    </w:p>
    <w:p w14:paraId="3246769D"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1   </w:t>
      </w:r>
      <w:r w:rsidRPr="00A32DF5">
        <w:rPr>
          <w:color w:val="000000"/>
          <w:u w:val="single"/>
          <w:bdr w:val="none" w:sz="0" w:space="0" w:color="auto" w:frame="1"/>
        </w:rPr>
        <w:t>1</w:t>
      </w:r>
      <w:r w:rsidRPr="00A32DF5">
        <w:rPr>
          <w:color w:val="000000"/>
          <w:bdr w:val="none" w:sz="0" w:space="0" w:color="auto" w:frame="1"/>
        </w:rPr>
        <w:t>545 N14228  EWR    IAH        517         2      830        11</w:t>
      </w:r>
    </w:p>
    <w:p w14:paraId="5441464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2   </w:t>
      </w:r>
      <w:r w:rsidRPr="00A32DF5">
        <w:rPr>
          <w:color w:val="000000"/>
          <w:u w:val="single"/>
          <w:bdr w:val="none" w:sz="0" w:space="0" w:color="auto" w:frame="1"/>
        </w:rPr>
        <w:t>1</w:t>
      </w:r>
      <w:r w:rsidRPr="00A32DF5">
        <w:rPr>
          <w:color w:val="000000"/>
          <w:bdr w:val="none" w:sz="0" w:space="0" w:color="auto" w:frame="1"/>
        </w:rPr>
        <w:t>714 N24211  LGA    IAH        533         4      850        20</w:t>
      </w:r>
    </w:p>
    <w:p w14:paraId="67327C3E"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3   </w:t>
      </w:r>
      <w:r w:rsidRPr="00A32DF5">
        <w:rPr>
          <w:color w:val="000000"/>
          <w:u w:val="single"/>
          <w:bdr w:val="none" w:sz="0" w:space="0" w:color="auto" w:frame="1"/>
        </w:rPr>
        <w:t>1</w:t>
      </w:r>
      <w:r w:rsidRPr="00A32DF5">
        <w:rPr>
          <w:color w:val="000000"/>
          <w:bdr w:val="none" w:sz="0" w:space="0" w:color="auto" w:frame="1"/>
        </w:rPr>
        <w:t>141 N619AA  JFK    MIA        542         2      923        33</w:t>
      </w:r>
    </w:p>
    <w:p w14:paraId="16D53DED"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4    725 N804JB  JFK    BQN        544        -1     </w:t>
      </w:r>
      <w:r w:rsidRPr="00A32DF5">
        <w:rPr>
          <w:color w:val="000000"/>
          <w:u w:val="single"/>
          <w:bdr w:val="none" w:sz="0" w:space="0" w:color="auto" w:frame="1"/>
        </w:rPr>
        <w:t>1</w:t>
      </w:r>
      <w:r w:rsidRPr="00A32DF5">
        <w:rPr>
          <w:color w:val="000000"/>
          <w:bdr w:val="none" w:sz="0" w:space="0" w:color="auto" w:frame="1"/>
        </w:rPr>
        <w:t>004       -18</w:t>
      </w:r>
    </w:p>
    <w:p w14:paraId="0DB57A0D"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5    461 N668DN  LGA    ATL        554        -6      812       -25</w:t>
      </w:r>
    </w:p>
    <w:p w14:paraId="06180D1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6   </w:t>
      </w:r>
      <w:r w:rsidRPr="00A32DF5">
        <w:rPr>
          <w:color w:val="000000"/>
          <w:u w:val="single"/>
          <w:bdr w:val="none" w:sz="0" w:space="0" w:color="auto" w:frame="1"/>
        </w:rPr>
        <w:t>1</w:t>
      </w:r>
      <w:r w:rsidRPr="00A32DF5">
        <w:rPr>
          <w:color w:val="000000"/>
          <w:bdr w:val="none" w:sz="0" w:space="0" w:color="auto" w:frame="1"/>
        </w:rPr>
        <w:t>696 N39463  EWR    ORD        554        -4      740        12</w:t>
      </w:r>
    </w:p>
    <w:p w14:paraId="63BB8A1E"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7    507 N516JB  EWR    FLL        555        -5      913        19</w:t>
      </w:r>
    </w:p>
    <w:p w14:paraId="2CAE7B6A"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8   </w:t>
      </w:r>
      <w:r w:rsidRPr="00A32DF5">
        <w:rPr>
          <w:color w:val="000000"/>
          <w:u w:val="single"/>
          <w:bdr w:val="none" w:sz="0" w:space="0" w:color="auto" w:frame="1"/>
        </w:rPr>
        <w:t>5</w:t>
      </w:r>
      <w:r w:rsidRPr="00A32DF5">
        <w:rPr>
          <w:color w:val="000000"/>
          <w:bdr w:val="none" w:sz="0" w:space="0" w:color="auto" w:frame="1"/>
        </w:rPr>
        <w:t>708 N829AS  LGA    IAD        557        -3      709       -14</w:t>
      </w:r>
    </w:p>
    <w:p w14:paraId="3CC1552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9     79 N593JB  JFK    MCO        557        -3      838        -8</w:t>
      </w:r>
    </w:p>
    <w:p w14:paraId="5FED2D48"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10    301 N3ALAA  LGA    ORD        558        -2      753         8</w:t>
      </w:r>
    </w:p>
    <w:p w14:paraId="28EF1B1E" w14:textId="77777777" w:rsidR="00A32DF5" w:rsidRPr="00A32DF5" w:rsidRDefault="00A32DF5" w:rsidP="00A32DF5">
      <w:pPr>
        <w:pStyle w:val="QT3klein"/>
        <w:rPr>
          <w:color w:val="000000"/>
        </w:rPr>
      </w:pPr>
      <w:r w:rsidRPr="00A32DF5">
        <w:rPr>
          <w:color w:val="000000"/>
          <w:bdr w:val="none" w:sz="0" w:space="0" w:color="auto" w:frame="1"/>
        </w:rPr>
        <w:t># … with 336,766 more rows</w:t>
      </w:r>
    </w:p>
    <w:p w14:paraId="144C7B29" w14:textId="1079A959" w:rsidR="005F308F" w:rsidRDefault="005F308F" w:rsidP="005F308F"/>
    <w:p w14:paraId="3ACF2F40" w14:textId="77777777" w:rsidR="00A32DF5" w:rsidRPr="00A32DF5" w:rsidRDefault="00A32DF5" w:rsidP="00A32DF5">
      <w:pPr>
        <w:pStyle w:val="QT3klein"/>
      </w:pPr>
      <w:r w:rsidRPr="00A32DF5">
        <w:t>flughafen</w:t>
      </w:r>
    </w:p>
    <w:p w14:paraId="39548331"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A tibble: 1,458 x 5</w:t>
      </w:r>
    </w:p>
    <w:p w14:paraId="7A39B993"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faa   name                             lat    lon   alt</w:t>
      </w:r>
    </w:p>
    <w:p w14:paraId="1391473F"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w:t>
      </w:r>
      <w:r w:rsidRPr="00A32DF5">
        <w:rPr>
          <w:i/>
          <w:iCs/>
          <w:color w:val="000000"/>
          <w:bdr w:val="none" w:sz="0" w:space="0" w:color="auto" w:frame="1"/>
        </w:rPr>
        <w:t>&lt;chr&gt;</w:t>
      </w:r>
      <w:r w:rsidRPr="00A32DF5">
        <w:rPr>
          <w:color w:val="000000"/>
          <w:bdr w:val="none" w:sz="0" w:space="0" w:color="auto" w:frame="1"/>
        </w:rPr>
        <w:t xml:space="preserve"> </w:t>
      </w:r>
      <w:r w:rsidRPr="00A32DF5">
        <w:rPr>
          <w:i/>
          <w:iCs/>
          <w:color w:val="000000"/>
          <w:bdr w:val="none" w:sz="0" w:space="0" w:color="auto" w:frame="1"/>
        </w:rPr>
        <w:t>&lt;chr&gt;</w:t>
      </w:r>
      <w:r w:rsidRPr="00A32DF5">
        <w:rPr>
          <w:color w:val="000000"/>
          <w:bdr w:val="none" w:sz="0" w:space="0" w:color="auto" w:frame="1"/>
        </w:rPr>
        <w:t xml:space="preserve">                          </w:t>
      </w:r>
      <w:r w:rsidRPr="00A32DF5">
        <w:rPr>
          <w:i/>
          <w:iCs/>
          <w:color w:val="000000"/>
          <w:bdr w:val="none" w:sz="0" w:space="0" w:color="auto" w:frame="1"/>
        </w:rPr>
        <w:t>&lt;dbl&gt;</w:t>
      </w:r>
      <w:r w:rsidRPr="00A32DF5">
        <w:rPr>
          <w:color w:val="000000"/>
          <w:bdr w:val="none" w:sz="0" w:space="0" w:color="auto" w:frame="1"/>
        </w:rPr>
        <w:t xml:space="preserve">  </w:t>
      </w:r>
      <w:r w:rsidRPr="00A32DF5">
        <w:rPr>
          <w:i/>
          <w:iCs/>
          <w:color w:val="000000"/>
          <w:bdr w:val="none" w:sz="0" w:space="0" w:color="auto" w:frame="1"/>
        </w:rPr>
        <w:t>&lt;dbl&gt;</w:t>
      </w:r>
      <w:r w:rsidRPr="00A32DF5">
        <w:rPr>
          <w:color w:val="000000"/>
          <w:bdr w:val="none" w:sz="0" w:space="0" w:color="auto" w:frame="1"/>
        </w:rPr>
        <w:t xml:space="preserve"> </w:t>
      </w:r>
      <w:r w:rsidRPr="00A32DF5">
        <w:rPr>
          <w:i/>
          <w:iCs/>
          <w:color w:val="000000"/>
          <w:bdr w:val="none" w:sz="0" w:space="0" w:color="auto" w:frame="1"/>
        </w:rPr>
        <w:t>&lt;dbl&gt;</w:t>
      </w:r>
    </w:p>
    <w:p w14:paraId="476705B1"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1 04G   Lansdowne Airport               41.1  -80.6  </w:t>
      </w:r>
      <w:r w:rsidRPr="00A32DF5">
        <w:rPr>
          <w:color w:val="000000"/>
          <w:u w:val="single"/>
          <w:bdr w:val="none" w:sz="0" w:space="0" w:color="auto" w:frame="1"/>
        </w:rPr>
        <w:t>1</w:t>
      </w:r>
      <w:r w:rsidRPr="00A32DF5">
        <w:rPr>
          <w:color w:val="000000"/>
          <w:bdr w:val="none" w:sz="0" w:space="0" w:color="auto" w:frame="1"/>
        </w:rPr>
        <w:t>044</w:t>
      </w:r>
    </w:p>
    <w:p w14:paraId="56522DE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2 06A   Moton Field Municipal Airport   32.5  -85.7   264</w:t>
      </w:r>
    </w:p>
    <w:p w14:paraId="29B86950"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3 06C   Schaumburg Regional             42.0  -88.1   801</w:t>
      </w:r>
    </w:p>
    <w:p w14:paraId="22ACECD8"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4 06N   Randall Airport                 41.4  -74.4   523</w:t>
      </w:r>
    </w:p>
    <w:p w14:paraId="5F06D895"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5 09J   Jekyll Island Airport           31.1  -81.4    11</w:t>
      </w:r>
    </w:p>
    <w:p w14:paraId="24AFBC39"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6 0A9   Elizabethton Municipal Airport  36.4  -82.2  </w:t>
      </w:r>
      <w:r w:rsidRPr="00A32DF5">
        <w:rPr>
          <w:color w:val="000000"/>
          <w:u w:val="single"/>
          <w:bdr w:val="none" w:sz="0" w:space="0" w:color="auto" w:frame="1"/>
        </w:rPr>
        <w:t>1</w:t>
      </w:r>
      <w:r w:rsidRPr="00A32DF5">
        <w:rPr>
          <w:color w:val="000000"/>
          <w:bdr w:val="none" w:sz="0" w:space="0" w:color="auto" w:frame="1"/>
        </w:rPr>
        <w:t>593</w:t>
      </w:r>
    </w:p>
    <w:p w14:paraId="04D4A65C"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7 0G6   Williams County Airport         41.5  -84.5   730</w:t>
      </w:r>
    </w:p>
    <w:p w14:paraId="6CFECE1E"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8 0G7   Finger Lakes Regional Airport   42.9  -76.8   492</w:t>
      </w:r>
    </w:p>
    <w:p w14:paraId="063645AB"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 xml:space="preserve"> 9 0P2   Shoestring Aviation Airfield    39.8  -76.6  </w:t>
      </w:r>
      <w:r w:rsidRPr="00A32DF5">
        <w:rPr>
          <w:color w:val="000000"/>
          <w:u w:val="single"/>
          <w:bdr w:val="none" w:sz="0" w:space="0" w:color="auto" w:frame="1"/>
        </w:rPr>
        <w:t>1</w:t>
      </w:r>
      <w:r w:rsidRPr="00A32DF5">
        <w:rPr>
          <w:color w:val="000000"/>
          <w:bdr w:val="none" w:sz="0" w:space="0" w:color="auto" w:frame="1"/>
        </w:rPr>
        <w:t>000</w:t>
      </w:r>
    </w:p>
    <w:p w14:paraId="6B1B72D5" w14:textId="77777777" w:rsidR="00A32DF5" w:rsidRPr="00A32DF5" w:rsidRDefault="00A32DF5" w:rsidP="00A32DF5">
      <w:pPr>
        <w:pStyle w:val="QT3klein"/>
        <w:rPr>
          <w:color w:val="000000"/>
          <w:bdr w:val="none" w:sz="0" w:space="0" w:color="auto" w:frame="1"/>
        </w:rPr>
      </w:pPr>
      <w:r w:rsidRPr="00A32DF5">
        <w:rPr>
          <w:color w:val="000000"/>
          <w:bdr w:val="none" w:sz="0" w:space="0" w:color="auto" w:frame="1"/>
        </w:rPr>
        <w:t>10 0S9   Jefferson County Intl           48.1 -123.    108</w:t>
      </w:r>
    </w:p>
    <w:p w14:paraId="38DEACA2" w14:textId="461DBBD3" w:rsidR="00A32DF5" w:rsidRPr="009A1CFB" w:rsidRDefault="00A32DF5" w:rsidP="009A1CFB">
      <w:pPr>
        <w:pStyle w:val="QT3klein"/>
        <w:rPr>
          <w:color w:val="000000"/>
        </w:rPr>
      </w:pPr>
      <w:r w:rsidRPr="00A32DF5">
        <w:rPr>
          <w:color w:val="000000"/>
          <w:bdr w:val="none" w:sz="0" w:space="0" w:color="auto" w:frame="1"/>
        </w:rPr>
        <w:t># … with 1,448 more rows</w:t>
      </w:r>
    </w:p>
    <w:p w14:paraId="28FC2D6D" w14:textId="679130B8" w:rsidR="00A32DF5" w:rsidRDefault="00616113" w:rsidP="00A32DF5">
      <w:pPr>
        <w:pStyle w:val="Listenabsatz"/>
        <w:numPr>
          <w:ilvl w:val="0"/>
          <w:numId w:val="22"/>
        </w:numPr>
      </w:pPr>
      <w:r>
        <w:t>Bestimmen Sie mit einer Anweisung die</w:t>
      </w:r>
      <w:r w:rsidR="00A32DF5" w:rsidRPr="00A32DF5">
        <w:t xml:space="preserve"> Zielflughäfen in </w:t>
      </w:r>
      <w:r w:rsidR="00A32DF5" w:rsidRPr="00A32DF5">
        <w:rPr>
          <w:rStyle w:val="QWordZchn"/>
        </w:rPr>
        <w:t>fluege</w:t>
      </w:r>
      <w:r w:rsidR="00A32DF5" w:rsidRPr="00A32DF5">
        <w:t xml:space="preserve"> (</w:t>
      </w:r>
      <w:r w:rsidR="00B132BA">
        <w:t>siehe Variable</w:t>
      </w:r>
      <w:r w:rsidR="00A32DF5" w:rsidRPr="00A32DF5">
        <w:t xml:space="preserve"> </w:t>
      </w:r>
      <w:r w:rsidR="00A32DF5" w:rsidRPr="00A32DF5">
        <w:rPr>
          <w:rStyle w:val="QWordZchn"/>
        </w:rPr>
        <w:t>dest</w:t>
      </w:r>
      <w:r w:rsidR="00A32DF5" w:rsidRPr="00A32DF5">
        <w:t xml:space="preserve">), </w:t>
      </w:r>
      <w:r>
        <w:t>deren</w:t>
      </w:r>
      <w:r w:rsidR="00A32DF5" w:rsidRPr="00A32DF5">
        <w:t xml:space="preserve"> FAA-Kennung </w:t>
      </w:r>
      <w:r w:rsidR="00A32DF5">
        <w:t xml:space="preserve">(siehe Variable </w:t>
      </w:r>
      <w:r w:rsidR="00A32DF5" w:rsidRPr="00A32DF5">
        <w:rPr>
          <w:rStyle w:val="QWordZchn"/>
        </w:rPr>
        <w:t>faa</w:t>
      </w:r>
      <w:r w:rsidR="00A32DF5">
        <w:t xml:space="preserve">) </w:t>
      </w:r>
      <w:r>
        <w:t xml:space="preserve">nicht </w:t>
      </w:r>
      <w:r w:rsidR="00A32DF5" w:rsidRPr="00A32DF5">
        <w:t xml:space="preserve">in </w:t>
      </w:r>
      <w:r w:rsidR="00A32DF5" w:rsidRPr="00A32DF5">
        <w:rPr>
          <w:rStyle w:val="QWordZchn"/>
        </w:rPr>
        <w:t>flughafen</w:t>
      </w:r>
      <w:r w:rsidRPr="00616113">
        <w:t xml:space="preserve"> </w:t>
      </w:r>
      <w:r>
        <w:t>aufgelistet sind</w:t>
      </w:r>
      <w:r w:rsidR="00A32DF5" w:rsidRPr="00A32DF5">
        <w:t>?</w:t>
      </w:r>
      <w:r w:rsidR="00A32DF5">
        <w:br/>
      </w:r>
      <w:r w:rsidR="00A32DF5">
        <w:br/>
      </w:r>
    </w:p>
    <w:p w14:paraId="6F2BC523" w14:textId="40548204" w:rsidR="009A1CFB" w:rsidRDefault="009A1CFB" w:rsidP="009A1CFB">
      <w:pPr>
        <w:pStyle w:val="Listenabsatz"/>
        <w:ind w:left="360"/>
      </w:pPr>
    </w:p>
    <w:p w14:paraId="050CA654" w14:textId="6D3D72BF" w:rsidR="00F41FC3" w:rsidRDefault="00F41FC3" w:rsidP="009A1CFB">
      <w:pPr>
        <w:pStyle w:val="Listenabsatz"/>
        <w:ind w:left="360"/>
      </w:pPr>
    </w:p>
    <w:p w14:paraId="69680CE2" w14:textId="013D1DE6" w:rsidR="00F41FC3" w:rsidRDefault="00F41FC3" w:rsidP="009A1CFB">
      <w:pPr>
        <w:pStyle w:val="Listenabsatz"/>
        <w:ind w:left="360"/>
      </w:pPr>
    </w:p>
    <w:p w14:paraId="20B0B2D5" w14:textId="5F42CF56" w:rsidR="00F41FC3" w:rsidRDefault="00F41FC3" w:rsidP="009A1CFB">
      <w:pPr>
        <w:pStyle w:val="Listenabsatz"/>
        <w:ind w:left="360"/>
      </w:pPr>
    </w:p>
    <w:p w14:paraId="2118F2C8" w14:textId="77777777" w:rsidR="00F41FC3" w:rsidRDefault="00F41FC3" w:rsidP="009A1CFB">
      <w:pPr>
        <w:pStyle w:val="Listenabsatz"/>
        <w:ind w:left="360"/>
      </w:pPr>
    </w:p>
    <w:p w14:paraId="6EA9F10B" w14:textId="2EF67E2E" w:rsidR="00F41FC3" w:rsidRDefault="00F41FC3" w:rsidP="009A1CFB">
      <w:pPr>
        <w:pStyle w:val="Listenabsatz"/>
        <w:ind w:left="360"/>
      </w:pPr>
    </w:p>
    <w:p w14:paraId="415388BF" w14:textId="77777777" w:rsidR="00F41FC3" w:rsidRDefault="00F41FC3" w:rsidP="009A1CFB">
      <w:pPr>
        <w:pStyle w:val="Listenabsatz"/>
        <w:ind w:left="360"/>
      </w:pPr>
    </w:p>
    <w:p w14:paraId="6937F9F2" w14:textId="76870678" w:rsidR="005F308F" w:rsidRDefault="00616113" w:rsidP="005F308F">
      <w:pPr>
        <w:pStyle w:val="Listenabsatz"/>
        <w:numPr>
          <w:ilvl w:val="0"/>
          <w:numId w:val="22"/>
        </w:numPr>
      </w:pPr>
      <w:r>
        <w:t>Bestimmen</w:t>
      </w:r>
      <w:r w:rsidR="00A32DF5" w:rsidRPr="00A32DF5">
        <w:t xml:space="preserve"> Sie </w:t>
      </w:r>
      <w:r>
        <w:t>mit einer Anweisung</w:t>
      </w:r>
      <w:r w:rsidRPr="00A32DF5">
        <w:t xml:space="preserve"> </w:t>
      </w:r>
      <w:r w:rsidR="00A32DF5" w:rsidRPr="00A32DF5">
        <w:t xml:space="preserve">diejenigen Datensätze aus </w:t>
      </w:r>
      <w:r w:rsidR="00A32DF5" w:rsidRPr="00A32DF5">
        <w:rPr>
          <w:rStyle w:val="QWordZchn"/>
        </w:rPr>
        <w:t>flughafen</w:t>
      </w:r>
      <w:r w:rsidR="00A32DF5" w:rsidRPr="00A32DF5">
        <w:t xml:space="preserve">, die als Zielflughafen in </w:t>
      </w:r>
      <w:r w:rsidR="00A32DF5" w:rsidRPr="00A32DF5">
        <w:rPr>
          <w:rStyle w:val="QWordZchn"/>
        </w:rPr>
        <w:t>fluege</w:t>
      </w:r>
      <w:r w:rsidR="00A32DF5" w:rsidRPr="00A32DF5">
        <w:t xml:space="preserve"> </w:t>
      </w:r>
      <w:r w:rsidR="00B132BA" w:rsidRPr="00A32DF5">
        <w:t>(</w:t>
      </w:r>
      <w:r w:rsidR="00B132BA">
        <w:t>siehe Variable</w:t>
      </w:r>
      <w:r w:rsidR="00B132BA" w:rsidRPr="00A32DF5">
        <w:t xml:space="preserve"> </w:t>
      </w:r>
      <w:r w:rsidR="00B132BA" w:rsidRPr="00A32DF5">
        <w:rPr>
          <w:rStyle w:val="QWordZchn"/>
        </w:rPr>
        <w:t>dest</w:t>
      </w:r>
      <w:r w:rsidR="00B132BA" w:rsidRPr="00A32DF5">
        <w:t>)</w:t>
      </w:r>
      <w:r w:rsidR="00A32DF5">
        <w:t xml:space="preserve"> vor</w:t>
      </w:r>
      <w:r w:rsidR="00A32DF5" w:rsidRPr="00A32DF5">
        <w:t>kommen.</w:t>
      </w:r>
      <w:r w:rsidR="00A32DF5">
        <w:br/>
      </w:r>
    </w:p>
    <w:p w14:paraId="7BAF85C9" w14:textId="501B7654" w:rsidR="00F41FC3" w:rsidRDefault="00F41FC3" w:rsidP="00F41FC3"/>
    <w:p w14:paraId="48976596" w14:textId="53453F74" w:rsidR="00F41FC3" w:rsidRDefault="00F41FC3" w:rsidP="00F41FC3"/>
    <w:p w14:paraId="22A03190" w14:textId="580E2DA3" w:rsidR="00F41FC3" w:rsidRDefault="00F41FC3" w:rsidP="00F41FC3"/>
    <w:p w14:paraId="32F9AC0B" w14:textId="1DF6C0AF" w:rsidR="00F41FC3" w:rsidRDefault="00F41FC3" w:rsidP="00F41FC3"/>
    <w:p w14:paraId="1E4AAC61" w14:textId="0974DFEE" w:rsidR="00F41FC3" w:rsidRDefault="00F41FC3" w:rsidP="00F41FC3"/>
    <w:p w14:paraId="63BF63DB" w14:textId="77777777" w:rsidR="00F41FC3" w:rsidRDefault="00F41FC3" w:rsidP="00F41FC3"/>
    <w:p w14:paraId="7D8425EF" w14:textId="77777777" w:rsidR="009A1CFB" w:rsidRPr="005F308F" w:rsidRDefault="009A1CFB" w:rsidP="009A1CFB"/>
    <w:p w14:paraId="04C8501A" w14:textId="77777777" w:rsidR="009A1CFB" w:rsidRDefault="009A1CFB">
      <w:pPr>
        <w:spacing w:after="0"/>
        <w:rPr>
          <w:b/>
          <w:color w:val="660033"/>
          <w:sz w:val="24"/>
          <w:szCs w:val="24"/>
        </w:rPr>
      </w:pPr>
      <w:r>
        <w:br w:type="page"/>
      </w:r>
    </w:p>
    <w:p w14:paraId="7F417941" w14:textId="314A2709" w:rsidR="00EA0DB1" w:rsidRDefault="00EA0DB1" w:rsidP="00EA0DB1">
      <w:pPr>
        <w:pStyle w:val="AufgabeH1"/>
        <w:rPr>
          <w:noProof/>
        </w:rPr>
      </w:pPr>
      <w:r>
        <w:lastRenderedPageBreak/>
        <w:t xml:space="preserve">Aufgabe </w:t>
      </w:r>
      <w:fldSimple w:instr=" SEQ  Aufagbe \* MERGEFORMAT ">
        <w:r w:rsidR="002D1081">
          <w:rPr>
            <w:noProof/>
          </w:rPr>
          <w:t>11</w:t>
        </w:r>
      </w:fldSimple>
      <w:r w:rsidR="002D1081">
        <w:rPr>
          <w:noProof/>
        </w:rPr>
        <w:t xml:space="preserve"> </w:t>
      </w:r>
      <w:r w:rsidR="002D1081" w:rsidRPr="002D1081">
        <w:rPr>
          <w:b w:val="0"/>
          <w:noProof/>
          <w:sz w:val="18"/>
          <w:szCs w:val="18"/>
        </w:rPr>
        <w:t>(</w:t>
      </w:r>
      <w:r w:rsidR="002D1081">
        <w:rPr>
          <w:b w:val="0"/>
          <w:noProof/>
          <w:sz w:val="18"/>
          <w:szCs w:val="18"/>
        </w:rPr>
        <w:t>6</w:t>
      </w:r>
      <w:r w:rsidR="002D1081" w:rsidRPr="002D1081">
        <w:rPr>
          <w:b w:val="0"/>
          <w:noProof/>
          <w:sz w:val="18"/>
          <w:szCs w:val="18"/>
        </w:rPr>
        <w:t xml:space="preserve"> Punkte)</w:t>
      </w:r>
    </w:p>
    <w:p w14:paraId="32FC4305" w14:textId="4DFBB4F8" w:rsidR="00F87DEC" w:rsidRDefault="00F87DEC" w:rsidP="009A1CFB">
      <w:pPr>
        <w:pStyle w:val="Listenabsatz"/>
        <w:numPr>
          <w:ilvl w:val="0"/>
          <w:numId w:val="23"/>
        </w:numPr>
      </w:pPr>
      <w:r>
        <w:t>Was sind generische Funktionen?</w:t>
      </w:r>
    </w:p>
    <w:p w14:paraId="4C5A71AC" w14:textId="60C36EC5" w:rsidR="009A1CFB" w:rsidRDefault="009A1CFB" w:rsidP="009A1CFB"/>
    <w:p w14:paraId="447D7134" w14:textId="01EC5399" w:rsidR="009A1CFB" w:rsidRDefault="009A1CFB" w:rsidP="009A1CFB"/>
    <w:p w14:paraId="624FBA1F" w14:textId="77777777" w:rsidR="00D50784" w:rsidRDefault="00D50784" w:rsidP="009A1CFB"/>
    <w:p w14:paraId="69A71B5D" w14:textId="77777777" w:rsidR="009A1CFB" w:rsidRDefault="009A1CFB" w:rsidP="009A1CFB"/>
    <w:p w14:paraId="2A5D7640" w14:textId="77777777" w:rsidR="009A1CFB" w:rsidRDefault="009A1CFB" w:rsidP="009A1CFB"/>
    <w:p w14:paraId="370F064C" w14:textId="59608AD5" w:rsidR="00F87DEC" w:rsidRDefault="00F87DEC" w:rsidP="009A1CFB">
      <w:pPr>
        <w:pStyle w:val="Listenabsatz"/>
        <w:numPr>
          <w:ilvl w:val="0"/>
          <w:numId w:val="23"/>
        </w:numPr>
      </w:pPr>
      <w:r>
        <w:t xml:space="preserve">Was ist der Unterschied zwischen einer generischen Funktion und einer Methode? </w:t>
      </w:r>
    </w:p>
    <w:p w14:paraId="67BAF168" w14:textId="5C8808BE" w:rsidR="009A1CFB" w:rsidRDefault="009A1CFB" w:rsidP="009A1CFB"/>
    <w:p w14:paraId="69C44234" w14:textId="3EBA74FA" w:rsidR="009A1CFB" w:rsidRDefault="009A1CFB" w:rsidP="009A1CFB"/>
    <w:p w14:paraId="12266E4C" w14:textId="43868FD9" w:rsidR="009A1CFB" w:rsidRDefault="009A1CFB" w:rsidP="009A1CFB"/>
    <w:p w14:paraId="1C494396" w14:textId="77777777" w:rsidR="00D50784" w:rsidRDefault="00D50784" w:rsidP="009A1CFB"/>
    <w:p w14:paraId="014AFEAB" w14:textId="77777777" w:rsidR="009A1CFB" w:rsidRDefault="009A1CFB" w:rsidP="009A1CFB"/>
    <w:p w14:paraId="35C894E9" w14:textId="77777777" w:rsidR="009A1CFB" w:rsidRDefault="009A1CFB" w:rsidP="009A1CFB"/>
    <w:p w14:paraId="4F1EF59F" w14:textId="540CAA93" w:rsidR="00F87DEC" w:rsidRDefault="00F87DEC" w:rsidP="009A1CFB">
      <w:pPr>
        <w:pStyle w:val="Listenabsatz"/>
        <w:numPr>
          <w:ilvl w:val="0"/>
          <w:numId w:val="23"/>
        </w:numPr>
      </w:pPr>
      <w:r>
        <w:t xml:space="preserve">Was gibt die Funktion </w:t>
      </w:r>
      <w:r w:rsidRPr="00C319CE">
        <w:rPr>
          <w:rStyle w:val="QWordZchn"/>
        </w:rPr>
        <w:t>methods()</w:t>
      </w:r>
      <w:r>
        <w:t xml:space="preserve"> zurück? (Zum Beispiel: </w:t>
      </w:r>
      <w:r w:rsidRPr="00C319CE">
        <w:rPr>
          <w:rStyle w:val="QWordZchn"/>
        </w:rPr>
        <w:t>methods(mean)</w:t>
      </w:r>
      <w:r>
        <w:t xml:space="preserve"> oder </w:t>
      </w:r>
      <w:r>
        <w:br/>
      </w:r>
      <w:r w:rsidRPr="00C319CE">
        <w:rPr>
          <w:rStyle w:val="QWordZchn"/>
        </w:rPr>
        <w:t>methods(print)</w:t>
      </w:r>
      <w:r>
        <w:t>)</w:t>
      </w:r>
    </w:p>
    <w:p w14:paraId="04F8AC3D" w14:textId="1F073CFB" w:rsidR="009A1CFB" w:rsidRDefault="009A1CFB" w:rsidP="009A1CFB"/>
    <w:p w14:paraId="73BB3515" w14:textId="1270722C" w:rsidR="009A1CFB" w:rsidRDefault="009A1CFB" w:rsidP="009A1CFB"/>
    <w:p w14:paraId="16022EC1" w14:textId="3348BEBD" w:rsidR="009A1CFB" w:rsidRDefault="009A1CFB" w:rsidP="009A1CFB"/>
    <w:p w14:paraId="08CA2C95" w14:textId="643D186F" w:rsidR="009A1CFB" w:rsidRDefault="009A1CFB" w:rsidP="009A1CFB"/>
    <w:p w14:paraId="16DF44E0" w14:textId="77777777" w:rsidR="00D50784" w:rsidRDefault="00D50784" w:rsidP="009A1CFB"/>
    <w:p w14:paraId="439422CF" w14:textId="3AD07104" w:rsidR="009A1CFB" w:rsidRDefault="009A1CFB" w:rsidP="009A1CFB"/>
    <w:p w14:paraId="698C87EF" w14:textId="77777777" w:rsidR="009A1CFB" w:rsidRDefault="009A1CFB" w:rsidP="009A1CFB"/>
    <w:p w14:paraId="2C702360" w14:textId="77777777" w:rsidR="009A1CFB" w:rsidRDefault="009A1CFB" w:rsidP="009A1CFB"/>
    <w:p w14:paraId="24425913" w14:textId="77777777" w:rsidR="00D50784" w:rsidRDefault="00D50784" w:rsidP="00EA0DB1">
      <w:pPr>
        <w:pStyle w:val="AufgabeH1"/>
      </w:pPr>
      <w:r>
        <w:br/>
      </w:r>
    </w:p>
    <w:p w14:paraId="1E0D6198" w14:textId="77777777" w:rsidR="00D50784" w:rsidRDefault="00D50784">
      <w:pPr>
        <w:spacing w:after="0"/>
        <w:rPr>
          <w:b/>
          <w:color w:val="660033"/>
          <w:sz w:val="24"/>
          <w:szCs w:val="24"/>
        </w:rPr>
      </w:pPr>
      <w:r>
        <w:br w:type="page"/>
      </w:r>
    </w:p>
    <w:p w14:paraId="37D73A9A" w14:textId="206000DA" w:rsidR="00EA0DB1" w:rsidRDefault="00EA0DB1" w:rsidP="00EA0DB1">
      <w:pPr>
        <w:pStyle w:val="AufgabeH1"/>
        <w:rPr>
          <w:noProof/>
        </w:rPr>
      </w:pPr>
      <w:r>
        <w:lastRenderedPageBreak/>
        <w:t xml:space="preserve">Aufgabe </w:t>
      </w:r>
      <w:fldSimple w:instr=" SEQ  Aufagbe \* MERGEFORMAT ">
        <w:r w:rsidR="002D1081">
          <w:rPr>
            <w:noProof/>
          </w:rPr>
          <w:t>12</w:t>
        </w:r>
      </w:fldSimple>
      <w:r w:rsidR="002D1081">
        <w:rPr>
          <w:noProof/>
        </w:rPr>
        <w:t xml:space="preserve"> </w:t>
      </w:r>
      <w:r w:rsidR="002D1081" w:rsidRPr="002D1081">
        <w:rPr>
          <w:b w:val="0"/>
          <w:noProof/>
          <w:sz w:val="18"/>
          <w:szCs w:val="18"/>
        </w:rPr>
        <w:t>(</w:t>
      </w:r>
      <w:r w:rsidR="002D1081">
        <w:rPr>
          <w:b w:val="0"/>
          <w:noProof/>
          <w:sz w:val="18"/>
          <w:szCs w:val="18"/>
        </w:rPr>
        <w:t>6</w:t>
      </w:r>
      <w:r w:rsidR="002D1081" w:rsidRPr="002D1081">
        <w:rPr>
          <w:b w:val="0"/>
          <w:noProof/>
          <w:sz w:val="18"/>
          <w:szCs w:val="18"/>
        </w:rPr>
        <w:t xml:space="preserve"> Punkte)</w:t>
      </w:r>
    </w:p>
    <w:p w14:paraId="1C2ABF3E" w14:textId="6BBA7010" w:rsidR="00EA0DB1" w:rsidRDefault="00F87DEC" w:rsidP="00563696">
      <w:r>
        <w:t>Was gibt folgender Quelltext aus?</w:t>
      </w:r>
    </w:p>
    <w:p w14:paraId="08120F39" w14:textId="77777777" w:rsidR="00F87DEC" w:rsidRDefault="00F87DEC" w:rsidP="00F87DEC">
      <w:pPr>
        <w:pStyle w:val="QT3klein"/>
      </w:pPr>
      <w:r>
        <w:t>foo3 &lt;- function(x, ...) {</w:t>
      </w:r>
    </w:p>
    <w:p w14:paraId="37DEBB00" w14:textId="77777777" w:rsidR="00F87DEC" w:rsidRDefault="00F87DEC" w:rsidP="00F87DEC">
      <w:pPr>
        <w:pStyle w:val="QT3klein"/>
      </w:pPr>
      <w:r>
        <w:t xml:space="preserve">  return(c(mean(x,...), median(x,...)))</w:t>
      </w:r>
    </w:p>
    <w:p w14:paraId="76B8B8CD" w14:textId="77777777" w:rsidR="00F87DEC" w:rsidRDefault="00F87DEC" w:rsidP="00F87DEC">
      <w:pPr>
        <w:pStyle w:val="QT3klein"/>
      </w:pPr>
      <w:r>
        <w:t>}</w:t>
      </w:r>
    </w:p>
    <w:p w14:paraId="27968D74" w14:textId="77777777" w:rsidR="00F87DEC" w:rsidRDefault="00F87DEC" w:rsidP="00F87DEC">
      <w:pPr>
        <w:pStyle w:val="QT3klein"/>
      </w:pPr>
    </w:p>
    <w:p w14:paraId="55BD7414" w14:textId="25036A09" w:rsidR="00F87DEC" w:rsidRDefault="009241EC" w:rsidP="00F87DEC">
      <w:pPr>
        <w:pStyle w:val="QT3klein"/>
      </w:pPr>
      <w:r>
        <w:t>x &lt;- c(1,3</w:t>
      </w:r>
      <w:r w:rsidR="00F87DEC">
        <w:t>,100,4)</w:t>
      </w:r>
    </w:p>
    <w:p w14:paraId="601B1468" w14:textId="77777777" w:rsidR="00F87DEC" w:rsidRDefault="00F87DEC" w:rsidP="00F87DEC">
      <w:pPr>
        <w:pStyle w:val="QT3klein"/>
      </w:pPr>
      <w:r>
        <w:t>foo3(x)</w:t>
      </w:r>
    </w:p>
    <w:p w14:paraId="09EABE44" w14:textId="4156BB96" w:rsidR="00F87DEC" w:rsidRDefault="009241EC" w:rsidP="00F87DEC">
      <w:pPr>
        <w:pStyle w:val="QT3klein"/>
      </w:pPr>
      <w:r>
        <w:t>x &lt;- c(1,3</w:t>
      </w:r>
      <w:r w:rsidR="00F87DEC">
        <w:t>,NA, 100,4)</w:t>
      </w:r>
    </w:p>
    <w:p w14:paraId="0D91DA13" w14:textId="77777777" w:rsidR="00F87DEC" w:rsidRDefault="00F87DEC" w:rsidP="00F87DEC">
      <w:pPr>
        <w:pStyle w:val="QT3klein"/>
      </w:pPr>
      <w:r>
        <w:t>foo3(x)</w:t>
      </w:r>
    </w:p>
    <w:p w14:paraId="2F67B430" w14:textId="77777777" w:rsidR="00F87DEC" w:rsidRDefault="00F87DEC" w:rsidP="00F87DEC">
      <w:pPr>
        <w:pStyle w:val="QT3klein"/>
      </w:pPr>
      <w:r>
        <w:t>foo3(x, na.rm=TRUE)</w:t>
      </w:r>
    </w:p>
    <w:p w14:paraId="38787280" w14:textId="77777777" w:rsidR="00F87DEC" w:rsidRDefault="00F87DEC" w:rsidP="00F87DEC">
      <w:pPr>
        <w:pStyle w:val="QT3klein"/>
      </w:pPr>
      <w:r>
        <w:t>foo3(x, rm.na=TRUE)</w:t>
      </w:r>
    </w:p>
    <w:p w14:paraId="25D14019" w14:textId="2869E8D1" w:rsidR="009241EC" w:rsidRDefault="009241EC" w:rsidP="00563696"/>
    <w:p w14:paraId="021562E9" w14:textId="4E01E883" w:rsidR="009A1CFB" w:rsidRDefault="009A1CFB" w:rsidP="00563696"/>
    <w:p w14:paraId="3A41D184" w14:textId="51C4BF0C" w:rsidR="009A1CFB" w:rsidRDefault="009A1CFB" w:rsidP="00563696"/>
    <w:p w14:paraId="03E21976" w14:textId="77777777" w:rsidR="009A1CFB" w:rsidRDefault="009A1CFB" w:rsidP="00563696"/>
    <w:p w14:paraId="4AD06DD5" w14:textId="2C903976" w:rsidR="009A1CFB" w:rsidRDefault="009A1CFB" w:rsidP="00563696"/>
    <w:p w14:paraId="33F9358A" w14:textId="005ED4F8" w:rsidR="00D50784" w:rsidRDefault="00D50784" w:rsidP="00563696"/>
    <w:p w14:paraId="511CD116" w14:textId="77777777" w:rsidR="00D50784" w:rsidRDefault="00D50784" w:rsidP="00563696"/>
    <w:p w14:paraId="4307C84F" w14:textId="77777777" w:rsidR="009A1CFB" w:rsidRDefault="009A1CFB" w:rsidP="00563696"/>
    <w:p w14:paraId="2068C438" w14:textId="23CA37E8" w:rsidR="00EA0DB1" w:rsidRDefault="00EA0DB1" w:rsidP="00EA0DB1">
      <w:pPr>
        <w:pStyle w:val="AufgabeH1"/>
        <w:rPr>
          <w:noProof/>
        </w:rPr>
      </w:pPr>
      <w:r>
        <w:t xml:space="preserve">Aufgabe </w:t>
      </w:r>
      <w:fldSimple w:instr=" SEQ  Aufagbe \* MERGEFORMAT ">
        <w:r w:rsidR="002D1081">
          <w:rPr>
            <w:noProof/>
          </w:rPr>
          <w:t>13</w:t>
        </w:r>
      </w:fldSimple>
      <w:r w:rsidR="002D1081">
        <w:rPr>
          <w:noProof/>
        </w:rPr>
        <w:t xml:space="preserve"> </w:t>
      </w:r>
      <w:r w:rsidR="002D1081" w:rsidRPr="002D1081">
        <w:rPr>
          <w:b w:val="0"/>
          <w:noProof/>
          <w:sz w:val="18"/>
          <w:szCs w:val="18"/>
        </w:rPr>
        <w:t>(</w:t>
      </w:r>
      <w:r w:rsidR="002D1081">
        <w:rPr>
          <w:b w:val="0"/>
          <w:noProof/>
          <w:sz w:val="18"/>
          <w:szCs w:val="18"/>
        </w:rPr>
        <w:t>5</w:t>
      </w:r>
      <w:r w:rsidR="002D1081" w:rsidRPr="002D1081">
        <w:rPr>
          <w:b w:val="0"/>
          <w:noProof/>
          <w:sz w:val="18"/>
          <w:szCs w:val="18"/>
        </w:rPr>
        <w:t xml:space="preserve"> Punkte)</w:t>
      </w:r>
      <w:r w:rsidR="002D1081">
        <w:rPr>
          <w:b w:val="0"/>
          <w:noProof/>
          <w:sz w:val="18"/>
          <w:szCs w:val="18"/>
        </w:rPr>
        <w:t xml:space="preserve"> </w:t>
      </w:r>
    </w:p>
    <w:p w14:paraId="1FD314C5" w14:textId="7A250F60" w:rsidR="009241EC" w:rsidRPr="009241EC" w:rsidRDefault="005F308F" w:rsidP="005F308F">
      <w:r>
        <w:t>Gegeben ist:</w:t>
      </w:r>
    </w:p>
    <w:p w14:paraId="7DA809FF" w14:textId="77777777" w:rsidR="009241EC" w:rsidRDefault="009241EC" w:rsidP="009241EC">
      <w:pPr>
        <w:pStyle w:val="QT3klein"/>
      </w:pPr>
      <w:r>
        <w:t xml:space="preserve">dataScience &lt;- function(x) { </w:t>
      </w:r>
    </w:p>
    <w:p w14:paraId="329488CE" w14:textId="77777777" w:rsidR="009241EC" w:rsidRDefault="009241EC" w:rsidP="009241EC">
      <w:pPr>
        <w:pStyle w:val="QT3klein"/>
      </w:pPr>
      <w:r>
        <w:t xml:space="preserve">  structure(</w:t>
      </w:r>
    </w:p>
    <w:p w14:paraId="07510268" w14:textId="77777777" w:rsidR="009241EC" w:rsidRDefault="009241EC" w:rsidP="009241EC">
      <w:pPr>
        <w:pStyle w:val="QT3klein"/>
      </w:pPr>
      <w:r>
        <w:t xml:space="preserve">    x,  </w:t>
      </w:r>
    </w:p>
    <w:p w14:paraId="49D612C4" w14:textId="77777777" w:rsidR="009241EC" w:rsidRDefault="009241EC" w:rsidP="009241EC">
      <w:pPr>
        <w:pStyle w:val="QT3klein"/>
      </w:pPr>
      <w:r>
        <w:t xml:space="preserve">    class = "dataScience"</w:t>
      </w:r>
    </w:p>
    <w:p w14:paraId="349AD1E1" w14:textId="77777777" w:rsidR="009241EC" w:rsidRDefault="009241EC" w:rsidP="009241EC">
      <w:pPr>
        <w:pStyle w:val="QT3klein"/>
      </w:pPr>
      <w:r>
        <w:t xml:space="preserve">  )</w:t>
      </w:r>
    </w:p>
    <w:p w14:paraId="32727510" w14:textId="77777777" w:rsidR="009241EC" w:rsidRDefault="009241EC" w:rsidP="009241EC">
      <w:pPr>
        <w:pStyle w:val="QT3klein"/>
      </w:pPr>
      <w:r>
        <w:t>}</w:t>
      </w:r>
    </w:p>
    <w:p w14:paraId="6C01B5DC" w14:textId="77777777" w:rsidR="009241EC" w:rsidRDefault="009241EC" w:rsidP="009241EC">
      <w:pPr>
        <w:pStyle w:val="QT3klein"/>
      </w:pPr>
    </w:p>
    <w:p w14:paraId="18AAAAF7" w14:textId="77777777" w:rsidR="009241EC" w:rsidRDefault="009241EC" w:rsidP="009241EC">
      <w:pPr>
        <w:pStyle w:val="QT3klein"/>
      </w:pPr>
      <w:r>
        <w:t xml:space="preserve">print.dataScience &lt;- function(x, ...) {  </w:t>
      </w:r>
    </w:p>
    <w:p w14:paraId="666D8AE3" w14:textId="77777777" w:rsidR="009241EC" w:rsidRDefault="009241EC" w:rsidP="009241EC">
      <w:pPr>
        <w:pStyle w:val="QT3klein"/>
      </w:pPr>
      <w:r>
        <w:t xml:space="preserve">  print(paste("DataScience",length(x) ))</w:t>
      </w:r>
    </w:p>
    <w:p w14:paraId="13761968" w14:textId="77777777" w:rsidR="009241EC" w:rsidRDefault="009241EC" w:rsidP="009241EC">
      <w:pPr>
        <w:pStyle w:val="QT3klein"/>
      </w:pPr>
      <w:r>
        <w:t xml:space="preserve">  print(unclass(x))</w:t>
      </w:r>
    </w:p>
    <w:p w14:paraId="34B976AF" w14:textId="77777777" w:rsidR="009241EC" w:rsidRDefault="009241EC" w:rsidP="009241EC">
      <w:pPr>
        <w:pStyle w:val="QT3klein"/>
      </w:pPr>
      <w:r>
        <w:t>}</w:t>
      </w:r>
    </w:p>
    <w:p w14:paraId="4A0AF17D" w14:textId="77777777" w:rsidR="009241EC" w:rsidRDefault="009241EC" w:rsidP="009241EC">
      <w:pPr>
        <w:pStyle w:val="QT3klein"/>
      </w:pPr>
      <w:r>
        <w:t xml:space="preserve"> </w:t>
      </w:r>
    </w:p>
    <w:p w14:paraId="6762BD0E" w14:textId="20DF210D" w:rsidR="00EA0DB1" w:rsidRPr="009241EC" w:rsidRDefault="009241EC" w:rsidP="009241EC">
      <w:pPr>
        <w:pStyle w:val="QT3klein"/>
      </w:pPr>
      <w:r>
        <w:t>a &lt;- dataScience(1:4);</w:t>
      </w:r>
    </w:p>
    <w:p w14:paraId="0C1B381B" w14:textId="0494C124" w:rsidR="005F308F" w:rsidRDefault="005F308F" w:rsidP="005F308F"/>
    <w:p w14:paraId="0D31936D" w14:textId="114C8C9F" w:rsidR="005F308F" w:rsidRDefault="005F308F" w:rsidP="005F308F">
      <w:r>
        <w:t>Was gibt folgender Quelltext aus?</w:t>
      </w:r>
    </w:p>
    <w:p w14:paraId="08392E27" w14:textId="41F16F8D" w:rsidR="005F308F" w:rsidRPr="009241EC" w:rsidRDefault="005F308F" w:rsidP="005F308F">
      <w:pPr>
        <w:pStyle w:val="QT3klein"/>
      </w:pPr>
      <w:r>
        <w:t>print(a)</w:t>
      </w:r>
    </w:p>
    <w:p w14:paraId="357CF4E7" w14:textId="739C3EEE" w:rsidR="00EA0DB1" w:rsidRPr="009241EC" w:rsidRDefault="00EA0DB1" w:rsidP="009241EC"/>
    <w:p w14:paraId="4C272918" w14:textId="1DF62744" w:rsidR="00EA0DB1" w:rsidRPr="009241EC" w:rsidRDefault="00EA0DB1" w:rsidP="009241EC"/>
    <w:p w14:paraId="6A48CE1B" w14:textId="77777777" w:rsidR="00EA0DB1" w:rsidRDefault="00EA0DB1" w:rsidP="00563696"/>
    <w:sectPr w:rsidR="00EA0DB1" w:rsidSect="00390BA6">
      <w:headerReference w:type="default" r:id="rId9"/>
      <w:footerReference w:type="default" r:id="rId10"/>
      <w:headerReference w:type="first" r:id="rId11"/>
      <w:footerReference w:type="first" r:id="rId12"/>
      <w:pgSz w:w="11907" w:h="16840" w:code="9"/>
      <w:pgMar w:top="1418" w:right="708" w:bottom="1134" w:left="1134" w:header="567" w:footer="567"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E040A" w14:textId="77777777" w:rsidR="00045604" w:rsidRDefault="00045604" w:rsidP="00B22FB3"/>
    <w:p w14:paraId="770DA169" w14:textId="77777777" w:rsidR="00045604" w:rsidRDefault="00045604" w:rsidP="00B22FB3"/>
    <w:p w14:paraId="60F638AC" w14:textId="77777777" w:rsidR="00045604" w:rsidRDefault="00045604" w:rsidP="00B22FB3"/>
    <w:p w14:paraId="60E8FE51" w14:textId="77777777" w:rsidR="00045604" w:rsidRDefault="00045604"/>
  </w:endnote>
  <w:endnote w:type="continuationSeparator" w:id="0">
    <w:p w14:paraId="4702E44B" w14:textId="77777777" w:rsidR="00045604" w:rsidRDefault="00045604" w:rsidP="00B22FB3"/>
    <w:p w14:paraId="54FCFD71" w14:textId="77777777" w:rsidR="00045604" w:rsidRDefault="00045604" w:rsidP="00B22FB3"/>
    <w:p w14:paraId="0893BCFC" w14:textId="77777777" w:rsidR="00045604" w:rsidRDefault="00045604" w:rsidP="00B22FB3"/>
    <w:p w14:paraId="26C5B65D" w14:textId="77777777" w:rsidR="00045604" w:rsidRDefault="00045604"/>
  </w:endnote>
  <w:endnote w:type="continuationNotice" w:id="1">
    <w:p w14:paraId="1B143311" w14:textId="77777777" w:rsidR="00045604" w:rsidRDefault="00045604" w:rsidP="00B22FB3"/>
    <w:p w14:paraId="70F7C872" w14:textId="77777777" w:rsidR="00045604" w:rsidRDefault="00045604" w:rsidP="00B22FB3"/>
    <w:p w14:paraId="6CD1C33C" w14:textId="77777777" w:rsidR="00045604" w:rsidRDefault="00045604" w:rsidP="00B22FB3"/>
    <w:p w14:paraId="463BBE85" w14:textId="77777777" w:rsidR="00045604" w:rsidRDefault="000456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0" w:usb1="08070000" w:usb2="00000010" w:usb3="00000000" w:csb0="00020000"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altName w:val="Consolas"/>
    <w:panose1 w:val="020B0609020204030204"/>
    <w:charset w:val="00"/>
    <w:family w:val="modern"/>
    <w:pitch w:val="fixed"/>
    <w:sig w:usb0="E00006FF" w:usb1="0000FCFF" w:usb2="00000001"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338B0" w14:textId="7D8F15A5" w:rsidR="00497398" w:rsidRPr="00D3643B" w:rsidRDefault="00497398" w:rsidP="00B71FD6">
    <w:pPr>
      <w:ind w:left="-567" w:right="-142"/>
      <w:jc w:val="center"/>
    </w:pP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9518E3">
      <w:rPr>
        <w:rFonts w:asciiTheme="minorHAnsi" w:hAnsiTheme="minorHAnsi" w:cstheme="minorHAnsi"/>
        <w:sz w:val="24"/>
        <w:szCs w:val="24"/>
      </w:rPr>
      <w:t xml:space="preserve">Seite </w:t>
    </w:r>
    <w:r w:rsidRPr="009518E3">
      <w:rPr>
        <w:rFonts w:asciiTheme="minorHAnsi" w:hAnsiTheme="minorHAnsi" w:cstheme="minorHAnsi"/>
        <w:bCs/>
        <w:sz w:val="24"/>
        <w:szCs w:val="24"/>
      </w:rPr>
      <w:fldChar w:fldCharType="begin"/>
    </w:r>
    <w:r w:rsidRPr="009518E3">
      <w:rPr>
        <w:rFonts w:asciiTheme="minorHAnsi" w:hAnsiTheme="minorHAnsi" w:cstheme="minorHAnsi"/>
        <w:bCs/>
        <w:sz w:val="24"/>
        <w:szCs w:val="24"/>
      </w:rPr>
      <w:instrText>PAGE  \* Arabic  \* MERGEFORMAT</w:instrText>
    </w:r>
    <w:r w:rsidRPr="009518E3">
      <w:rPr>
        <w:rFonts w:asciiTheme="minorHAnsi" w:hAnsiTheme="minorHAnsi" w:cstheme="minorHAnsi"/>
        <w:bCs/>
        <w:sz w:val="24"/>
        <w:szCs w:val="24"/>
      </w:rPr>
      <w:fldChar w:fldCharType="separate"/>
    </w:r>
    <w:r w:rsidR="00FB3E84">
      <w:rPr>
        <w:rFonts w:asciiTheme="minorHAnsi" w:hAnsiTheme="minorHAnsi" w:cstheme="minorHAnsi"/>
        <w:bCs/>
        <w:noProof/>
        <w:sz w:val="24"/>
        <w:szCs w:val="24"/>
      </w:rPr>
      <w:t>2</w:t>
    </w:r>
    <w:r w:rsidRPr="009518E3">
      <w:rPr>
        <w:rFonts w:asciiTheme="minorHAnsi" w:hAnsiTheme="minorHAnsi" w:cstheme="minorHAnsi"/>
        <w:bCs/>
        <w:sz w:val="24"/>
        <w:szCs w:val="24"/>
      </w:rPr>
      <w:fldChar w:fldCharType="end"/>
    </w:r>
    <w:r w:rsidRPr="009518E3">
      <w:rPr>
        <w:rFonts w:asciiTheme="minorHAnsi" w:hAnsiTheme="minorHAnsi" w:cstheme="minorHAnsi"/>
        <w:sz w:val="24"/>
        <w:szCs w:val="24"/>
      </w:rPr>
      <w:t xml:space="preserve"> von </w:t>
    </w:r>
    <w:r w:rsidRPr="009518E3">
      <w:rPr>
        <w:rFonts w:asciiTheme="minorHAnsi" w:hAnsiTheme="minorHAnsi" w:cstheme="minorHAnsi"/>
        <w:bCs/>
        <w:sz w:val="24"/>
        <w:szCs w:val="24"/>
      </w:rPr>
      <w:fldChar w:fldCharType="begin"/>
    </w:r>
    <w:r w:rsidRPr="009518E3">
      <w:rPr>
        <w:rFonts w:asciiTheme="minorHAnsi" w:hAnsiTheme="minorHAnsi" w:cstheme="minorHAnsi"/>
        <w:bCs/>
        <w:sz w:val="24"/>
        <w:szCs w:val="24"/>
      </w:rPr>
      <w:instrText>NUMPAGES  \* Arabic  \* MERGEFORMAT</w:instrText>
    </w:r>
    <w:r w:rsidRPr="009518E3">
      <w:rPr>
        <w:rFonts w:asciiTheme="minorHAnsi" w:hAnsiTheme="minorHAnsi" w:cstheme="minorHAnsi"/>
        <w:bCs/>
        <w:sz w:val="24"/>
        <w:szCs w:val="24"/>
      </w:rPr>
      <w:fldChar w:fldCharType="separate"/>
    </w:r>
    <w:r w:rsidR="00FB3E84">
      <w:rPr>
        <w:rFonts w:asciiTheme="minorHAnsi" w:hAnsiTheme="minorHAnsi" w:cstheme="minorHAnsi"/>
        <w:bCs/>
        <w:noProof/>
        <w:sz w:val="24"/>
        <w:szCs w:val="24"/>
      </w:rPr>
      <w:t>10</w:t>
    </w:r>
    <w:r w:rsidRPr="009518E3">
      <w:rPr>
        <w:rFonts w:asciiTheme="minorHAnsi" w:hAnsiTheme="minorHAnsi" w:cstheme="minorHAnsi"/>
        <w:bCs/>
        <w:sz w:val="24"/>
        <w:szCs w:val="24"/>
      </w:rPr>
      <w:fldChar w:fldCharType="end"/>
    </w:r>
    <w:r w:rsidRPr="009518E3">
      <w:rPr>
        <w:rFonts w:asciiTheme="minorHAnsi" w:hAnsiTheme="minorHAnsi" w:cstheme="minorHAnsi"/>
        <w:sz w:val="24"/>
        <w:szCs w:val="24"/>
      </w:rPr>
      <w:tab/>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jwRScript_ueb_Kapitel2_a1.docx</w:t>
    </w:r>
    <w:r>
      <w:rPr>
        <w:rFonts w:ascii="Arial" w:hAnsi="Arial" w:cs="Arial"/>
        <w:sz w:val="18"/>
        <w:szCs w:val="18"/>
      </w:rPr>
      <w:fldChar w:fldCharType="end"/>
    </w:r>
    <w:r>
      <w:rPr>
        <w:rFonts w:ascii="Arial" w:hAnsi="Arial" w:cs="Arial"/>
        <w:sz w:val="18"/>
        <w:szCs w:val="18"/>
      </w:rPr>
      <w:t>, 21.08.2019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B5C4B" w14:textId="73B0C170" w:rsidR="00497398" w:rsidRDefault="00497398" w:rsidP="00B71FD6">
    <w:pPr>
      <w:ind w:left="-567" w:right="-142"/>
      <w:jc w:val="center"/>
    </w:pP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9518E3">
      <w:rPr>
        <w:rFonts w:asciiTheme="minorHAnsi" w:hAnsiTheme="minorHAnsi" w:cstheme="minorHAnsi"/>
        <w:sz w:val="24"/>
        <w:szCs w:val="24"/>
      </w:rPr>
      <w:t xml:space="preserve">Seite </w:t>
    </w:r>
    <w:r w:rsidRPr="009518E3">
      <w:rPr>
        <w:rFonts w:asciiTheme="minorHAnsi" w:hAnsiTheme="minorHAnsi" w:cstheme="minorHAnsi"/>
        <w:bCs/>
        <w:sz w:val="24"/>
        <w:szCs w:val="24"/>
      </w:rPr>
      <w:fldChar w:fldCharType="begin"/>
    </w:r>
    <w:r w:rsidRPr="009518E3">
      <w:rPr>
        <w:rFonts w:asciiTheme="minorHAnsi" w:hAnsiTheme="minorHAnsi" w:cstheme="minorHAnsi"/>
        <w:bCs/>
        <w:sz w:val="24"/>
        <w:szCs w:val="24"/>
      </w:rPr>
      <w:instrText>PAGE  \* Arabic  \* MERGEFORMAT</w:instrText>
    </w:r>
    <w:r w:rsidRPr="009518E3">
      <w:rPr>
        <w:rFonts w:asciiTheme="minorHAnsi" w:hAnsiTheme="minorHAnsi" w:cstheme="minorHAnsi"/>
        <w:bCs/>
        <w:sz w:val="24"/>
        <w:szCs w:val="24"/>
      </w:rPr>
      <w:fldChar w:fldCharType="separate"/>
    </w:r>
    <w:r w:rsidR="00FB3E84">
      <w:rPr>
        <w:rFonts w:asciiTheme="minorHAnsi" w:hAnsiTheme="minorHAnsi" w:cstheme="minorHAnsi"/>
        <w:bCs/>
        <w:noProof/>
        <w:sz w:val="24"/>
        <w:szCs w:val="24"/>
      </w:rPr>
      <w:t>1</w:t>
    </w:r>
    <w:r w:rsidRPr="009518E3">
      <w:rPr>
        <w:rFonts w:asciiTheme="minorHAnsi" w:hAnsiTheme="minorHAnsi" w:cstheme="minorHAnsi"/>
        <w:bCs/>
        <w:sz w:val="24"/>
        <w:szCs w:val="24"/>
      </w:rPr>
      <w:fldChar w:fldCharType="end"/>
    </w:r>
    <w:r w:rsidRPr="009518E3">
      <w:rPr>
        <w:rFonts w:asciiTheme="minorHAnsi" w:hAnsiTheme="minorHAnsi" w:cstheme="minorHAnsi"/>
        <w:sz w:val="24"/>
        <w:szCs w:val="24"/>
      </w:rPr>
      <w:t xml:space="preserve"> von </w:t>
    </w:r>
    <w:r w:rsidRPr="009518E3">
      <w:rPr>
        <w:rFonts w:asciiTheme="minorHAnsi" w:hAnsiTheme="minorHAnsi" w:cstheme="minorHAnsi"/>
        <w:bCs/>
        <w:sz w:val="24"/>
        <w:szCs w:val="24"/>
      </w:rPr>
      <w:fldChar w:fldCharType="begin"/>
    </w:r>
    <w:r w:rsidRPr="009518E3">
      <w:rPr>
        <w:rFonts w:asciiTheme="minorHAnsi" w:hAnsiTheme="minorHAnsi" w:cstheme="minorHAnsi"/>
        <w:bCs/>
        <w:sz w:val="24"/>
        <w:szCs w:val="24"/>
      </w:rPr>
      <w:instrText>NUMPAGES  \* Arabic  \* MERGEFORMAT</w:instrText>
    </w:r>
    <w:r w:rsidRPr="009518E3">
      <w:rPr>
        <w:rFonts w:asciiTheme="minorHAnsi" w:hAnsiTheme="minorHAnsi" w:cstheme="minorHAnsi"/>
        <w:bCs/>
        <w:sz w:val="24"/>
        <w:szCs w:val="24"/>
      </w:rPr>
      <w:fldChar w:fldCharType="separate"/>
    </w:r>
    <w:r w:rsidR="00FB3E84">
      <w:rPr>
        <w:rFonts w:asciiTheme="minorHAnsi" w:hAnsiTheme="minorHAnsi" w:cstheme="minorHAnsi"/>
        <w:bCs/>
        <w:noProof/>
        <w:sz w:val="24"/>
        <w:szCs w:val="24"/>
      </w:rPr>
      <w:t>10</w:t>
    </w:r>
    <w:r w:rsidRPr="009518E3">
      <w:rPr>
        <w:rFonts w:asciiTheme="minorHAnsi" w:hAnsiTheme="minorHAnsi" w:cstheme="minorHAnsi"/>
        <w:bCs/>
        <w:sz w:val="24"/>
        <w:szCs w:val="24"/>
      </w:rPr>
      <w:fldChar w:fldCharType="end"/>
    </w:r>
    <w:r w:rsidRPr="009518E3">
      <w:rPr>
        <w:rFonts w:asciiTheme="minorHAnsi" w:hAnsiTheme="minorHAnsi" w:cstheme="minorHAnsi"/>
        <w:sz w:val="24"/>
        <w:szCs w:val="24"/>
      </w:rPr>
      <w:tab/>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jwRScript_ueb_Kapitel2_a1.docx</w:t>
    </w:r>
    <w:r>
      <w:rPr>
        <w:rFonts w:ascii="Arial" w:hAnsi="Arial" w:cs="Arial"/>
        <w:sz w:val="18"/>
        <w:szCs w:val="18"/>
      </w:rPr>
      <w:fldChar w:fldCharType="end"/>
    </w:r>
    <w:r>
      <w:rPr>
        <w:rFonts w:ascii="Arial" w:hAnsi="Arial" w:cs="Arial"/>
        <w:sz w:val="18"/>
        <w:szCs w:val="18"/>
      </w:rPr>
      <w:t>, 21.08.2019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B6349" w14:textId="77777777" w:rsidR="00045604" w:rsidRDefault="00045604" w:rsidP="00B27513">
      <w:pPr>
        <w:pStyle w:val="stdText"/>
      </w:pPr>
      <w:r>
        <w:continuationSeparator/>
      </w:r>
    </w:p>
    <w:p w14:paraId="2E9C9D78" w14:textId="77777777" w:rsidR="00045604" w:rsidRDefault="00045604"/>
  </w:footnote>
  <w:footnote w:type="continuationSeparator" w:id="0">
    <w:p w14:paraId="638D287B" w14:textId="77777777" w:rsidR="00045604" w:rsidRDefault="00045604" w:rsidP="00B27513">
      <w:pPr>
        <w:pStyle w:val="stdText"/>
      </w:pPr>
      <w:r>
        <w:continuationSeparator/>
      </w:r>
    </w:p>
    <w:p w14:paraId="3956D146" w14:textId="77777777" w:rsidR="00045604" w:rsidRDefault="00045604"/>
  </w:footnote>
  <w:footnote w:type="continuationNotice" w:id="1">
    <w:p w14:paraId="73AB56FD" w14:textId="77777777" w:rsidR="00045604" w:rsidRDefault="00045604" w:rsidP="00B22FB3"/>
    <w:p w14:paraId="0F352040" w14:textId="77777777" w:rsidR="00045604" w:rsidRDefault="00045604" w:rsidP="00B22FB3"/>
    <w:p w14:paraId="0422DFF1" w14:textId="77777777" w:rsidR="00045604" w:rsidRDefault="00045604" w:rsidP="00B22FB3"/>
    <w:p w14:paraId="48F5C5DD" w14:textId="77777777" w:rsidR="00045604" w:rsidRDefault="0004560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Light" w:eastAsia="SimSun" w:hAnsi="Calibri Light" w:cs="Calibri Light"/>
        <w:color w:val="002060"/>
        <w:spacing w:val="-7"/>
        <w:sz w:val="28"/>
        <w:szCs w:val="28"/>
      </w:rPr>
      <w:alias w:val="Titel"/>
      <w:tag w:val=""/>
      <w:id w:val="-1676337075"/>
      <w:placeholder>
        <w:docPart w:val="5A92EFEADDDA41E99D8A3DEA665D4E49"/>
      </w:placeholder>
      <w:dataBinding w:prefixMappings="xmlns:ns0='http://purl.org/dc/elements/1.1/' xmlns:ns1='http://schemas.openxmlformats.org/package/2006/metadata/core-properties' " w:xpath="/ns1:coreProperties[1]/ns0:title[1]" w:storeItemID="{6C3C8BC8-F283-45AE-878A-BAB7291924A1}"/>
      <w:text/>
    </w:sdtPr>
    <w:sdtEndPr/>
    <w:sdtContent>
      <w:p w14:paraId="306FAC72" w14:textId="5731BD22" w:rsidR="00497398" w:rsidRDefault="00497398">
        <w:r w:rsidRPr="00B71FD6">
          <w:rPr>
            <w:rFonts w:ascii="Calibri Light" w:eastAsia="SimSun" w:hAnsi="Calibri Light" w:cs="Calibri Light"/>
            <w:color w:val="002060"/>
            <w:spacing w:val="-7"/>
            <w:sz w:val="28"/>
            <w:szCs w:val="28"/>
          </w:rPr>
          <w:t>Programmierung für statistische Datenanalyse</w:t>
        </w:r>
        <w:r>
          <w:rPr>
            <w:rFonts w:ascii="Calibri Light" w:eastAsia="SimSun" w:hAnsi="Calibri Light" w:cs="Calibri Light"/>
            <w:color w:val="002060"/>
            <w:spacing w:val="-7"/>
            <w:sz w:val="28"/>
            <w:szCs w:val="28"/>
          </w:rPr>
          <w:t xml:space="preserve">, </w:t>
        </w:r>
        <w:r w:rsidR="00DA5B42">
          <w:rPr>
            <w:rFonts w:ascii="Calibri Light" w:eastAsia="SimSun" w:hAnsi="Calibri Light" w:cs="Calibri Light"/>
            <w:color w:val="002060"/>
            <w:spacing w:val="-7"/>
            <w:sz w:val="28"/>
            <w:szCs w:val="28"/>
          </w:rPr>
          <w:t>Probeklausur</w:t>
        </w:r>
        <w:r w:rsidR="000724FA">
          <w:rPr>
            <w:rFonts w:ascii="Calibri Light" w:eastAsia="SimSun" w:hAnsi="Calibri Light" w:cs="Calibri Light"/>
            <w:color w:val="002060"/>
            <w:spacing w:val="-7"/>
            <w:sz w:val="28"/>
            <w:szCs w:val="28"/>
          </w:rPr>
          <w:t xml:space="preserve"> WS 19/20</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19315" w14:textId="79D7DD17" w:rsidR="00497398" w:rsidRPr="00D47F29" w:rsidRDefault="00497398">
    <w:pPr>
      <w:pStyle w:val="Kopfzeile"/>
      <w:rPr>
        <w:rFonts w:ascii="Arial" w:hAnsi="Arial" w:cs="Arial"/>
        <w:color w:val="000000" w:themeColor="text1"/>
      </w:rPr>
    </w:pPr>
    <w:r w:rsidRPr="00D47F29">
      <w:rPr>
        <w:rFonts w:ascii="Arial" w:hAnsi="Arial" w:cs="Arial"/>
        <w:color w:val="000000" w:themeColor="text1"/>
      </w:rPr>
      <w:t xml:space="preserve">Jürgen Willms  </w:t>
    </w:r>
    <w:r w:rsidRPr="00D47F29">
      <w:rPr>
        <w:rFonts w:ascii="Arial" w:hAnsi="Arial" w:cs="Arial"/>
        <w:noProof/>
        <w:color w:val="000000" w:themeColor="text1"/>
        <w:sz w:val="16"/>
      </w:rPr>
      <w:t xml:space="preserve"> </w:t>
    </w:r>
    <w:r w:rsidRPr="00D47F29">
      <w:rPr>
        <w:rFonts w:ascii="Arial" w:hAnsi="Arial" w:cs="Arial"/>
        <w:noProof/>
        <w:color w:val="000000" w:themeColor="text1"/>
        <w:sz w:val="16"/>
      </w:rPr>
      <w:drawing>
        <wp:anchor distT="0" distB="0" distL="114300" distR="114300" simplePos="0" relativeHeight="251659264" behindDoc="1" locked="0" layoutInCell="1" allowOverlap="1" wp14:anchorId="4A6D405C" wp14:editId="4221D4A5">
          <wp:simplePos x="0" y="0"/>
          <wp:positionH relativeFrom="column">
            <wp:posOffset>4143375</wp:posOffset>
          </wp:positionH>
          <wp:positionV relativeFrom="paragraph">
            <wp:posOffset>-128270</wp:posOffset>
          </wp:positionV>
          <wp:extent cx="1648460" cy="511175"/>
          <wp:effectExtent l="0" t="0" r="8890" b="3175"/>
          <wp:wrapTight wrapText="bothSides">
            <wp:wrapPolygon edited="0">
              <wp:start x="17972" y="0"/>
              <wp:lineTo x="0" y="2415"/>
              <wp:lineTo x="0" y="8855"/>
              <wp:lineTo x="1747" y="12880"/>
              <wp:lineTo x="0" y="18514"/>
              <wp:lineTo x="0" y="20929"/>
              <wp:lineTo x="20219" y="20929"/>
              <wp:lineTo x="20219" y="12880"/>
              <wp:lineTo x="21467" y="8855"/>
              <wp:lineTo x="21467" y="4025"/>
              <wp:lineTo x="20219" y="0"/>
              <wp:lineTo x="17972" y="0"/>
            </wp:wrapPolygon>
          </wp:wrapTight>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H-SWF_Logo-RGB~1.png"/>
                  <pic:cNvPicPr/>
                </pic:nvPicPr>
                <pic:blipFill>
                  <a:blip r:embed="rId1">
                    <a:extLst>
                      <a:ext uri="{28A0092B-C50C-407E-A947-70E740481C1C}">
                        <a14:useLocalDpi xmlns:a14="http://schemas.microsoft.com/office/drawing/2010/main" val="0"/>
                      </a:ext>
                    </a:extLst>
                  </a:blip>
                  <a:stretch>
                    <a:fillRect/>
                  </a:stretch>
                </pic:blipFill>
                <pic:spPr>
                  <a:xfrm>
                    <a:off x="0" y="0"/>
                    <a:ext cx="1648460" cy="5111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1BD1"/>
    <w:multiLevelType w:val="multilevel"/>
    <w:tmpl w:val="A1F0F976"/>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573"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35E530C"/>
    <w:multiLevelType w:val="hybridMultilevel"/>
    <w:tmpl w:val="FD9026C2"/>
    <w:lvl w:ilvl="0" w:tplc="33EE8306">
      <w:start w:val="1"/>
      <w:numFmt w:val="bullet"/>
      <w:pStyle w:val="AufzhlKompak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253AAB"/>
    <w:multiLevelType w:val="hybridMultilevel"/>
    <w:tmpl w:val="DBEC9F36"/>
    <w:lvl w:ilvl="0" w:tplc="16622538">
      <w:start w:val="1"/>
      <w:numFmt w:val="lowerLetter"/>
      <w:pStyle w:val="AufgNr"/>
      <w:lvlText w:val="%1)"/>
      <w:lvlJc w:val="left"/>
      <w:pPr>
        <w:ind w:left="928" w:hanging="360"/>
      </w:pPr>
      <w:rPr>
        <w:rFonts w:hint="default"/>
        <w:b/>
        <w:i w:val="0"/>
      </w:rPr>
    </w:lvl>
    <w:lvl w:ilvl="1" w:tplc="04070019" w:tentative="1">
      <w:start w:val="1"/>
      <w:numFmt w:val="lowerLetter"/>
      <w:lvlText w:val="%2."/>
      <w:lvlJc w:val="left"/>
      <w:pPr>
        <w:ind w:left="1648" w:hanging="360"/>
      </w:pPr>
    </w:lvl>
    <w:lvl w:ilvl="2" w:tplc="0407001B" w:tentative="1">
      <w:start w:val="1"/>
      <w:numFmt w:val="lowerRoman"/>
      <w:lvlText w:val="%3."/>
      <w:lvlJc w:val="right"/>
      <w:pPr>
        <w:ind w:left="2368" w:hanging="180"/>
      </w:pPr>
    </w:lvl>
    <w:lvl w:ilvl="3" w:tplc="0407000F" w:tentative="1">
      <w:start w:val="1"/>
      <w:numFmt w:val="decimal"/>
      <w:lvlText w:val="%4."/>
      <w:lvlJc w:val="left"/>
      <w:pPr>
        <w:ind w:left="3088" w:hanging="360"/>
      </w:pPr>
    </w:lvl>
    <w:lvl w:ilvl="4" w:tplc="04070019" w:tentative="1">
      <w:start w:val="1"/>
      <w:numFmt w:val="lowerLetter"/>
      <w:lvlText w:val="%5."/>
      <w:lvlJc w:val="left"/>
      <w:pPr>
        <w:ind w:left="3808" w:hanging="360"/>
      </w:pPr>
    </w:lvl>
    <w:lvl w:ilvl="5" w:tplc="0407001B" w:tentative="1">
      <w:start w:val="1"/>
      <w:numFmt w:val="lowerRoman"/>
      <w:lvlText w:val="%6."/>
      <w:lvlJc w:val="right"/>
      <w:pPr>
        <w:ind w:left="4528" w:hanging="180"/>
      </w:pPr>
    </w:lvl>
    <w:lvl w:ilvl="6" w:tplc="0407000F" w:tentative="1">
      <w:start w:val="1"/>
      <w:numFmt w:val="decimal"/>
      <w:lvlText w:val="%7."/>
      <w:lvlJc w:val="left"/>
      <w:pPr>
        <w:ind w:left="5248" w:hanging="360"/>
      </w:pPr>
    </w:lvl>
    <w:lvl w:ilvl="7" w:tplc="04070019" w:tentative="1">
      <w:start w:val="1"/>
      <w:numFmt w:val="lowerLetter"/>
      <w:lvlText w:val="%8."/>
      <w:lvlJc w:val="left"/>
      <w:pPr>
        <w:ind w:left="5968" w:hanging="360"/>
      </w:pPr>
    </w:lvl>
    <w:lvl w:ilvl="8" w:tplc="0407001B" w:tentative="1">
      <w:start w:val="1"/>
      <w:numFmt w:val="lowerRoman"/>
      <w:lvlText w:val="%9."/>
      <w:lvlJc w:val="right"/>
      <w:pPr>
        <w:ind w:left="6688" w:hanging="180"/>
      </w:pPr>
    </w:lvl>
  </w:abstractNum>
  <w:abstractNum w:abstractNumId="3" w15:restartNumberingAfterBreak="0">
    <w:nsid w:val="0BAD1DB0"/>
    <w:multiLevelType w:val="hybridMultilevel"/>
    <w:tmpl w:val="2EC820D8"/>
    <w:lvl w:ilvl="0" w:tplc="05F87F28">
      <w:start w:val="1"/>
      <w:numFmt w:val="lowerLetter"/>
      <w:lvlText w:val="%1)"/>
      <w:lvlJc w:val="left"/>
      <w:pPr>
        <w:ind w:left="360" w:hanging="360"/>
      </w:pPr>
      <w:rPr>
        <w:rFonts w:hint="default"/>
        <w:b/>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DB74690"/>
    <w:multiLevelType w:val="hybridMultilevel"/>
    <w:tmpl w:val="7570CAFE"/>
    <w:lvl w:ilvl="0" w:tplc="9DF2E696">
      <w:start w:val="1"/>
      <w:numFmt w:val="lowerLetter"/>
      <w:pStyle w:val="Teilaufgabe"/>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A4742CA"/>
    <w:multiLevelType w:val="hybridMultilevel"/>
    <w:tmpl w:val="343AEE42"/>
    <w:lvl w:ilvl="0" w:tplc="133085A8">
      <w:start w:val="1"/>
      <w:numFmt w:val="lowerLetter"/>
      <w:pStyle w:val="LEAufzhlung"/>
      <w:lvlText w:val="%1)"/>
      <w:lvlJc w:val="left"/>
      <w:pPr>
        <w:ind w:left="1004" w:hanging="360"/>
      </w:pPr>
      <w:rPr>
        <w:rFonts w:hint="default"/>
        <w:b/>
        <w:i w:val="0"/>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6" w15:restartNumberingAfterBreak="0">
    <w:nsid w:val="206573D8"/>
    <w:multiLevelType w:val="hybridMultilevel"/>
    <w:tmpl w:val="E2C2D458"/>
    <w:lvl w:ilvl="0" w:tplc="BC721AC6">
      <w:start w:val="1"/>
      <w:numFmt w:val="bullet"/>
      <w:pStyle w:val="LETextSpiegelstrich"/>
      <w:lvlText w:val="–"/>
      <w:lvlJc w:val="left"/>
      <w:pPr>
        <w:ind w:left="720" w:hanging="360"/>
      </w:pPr>
      <w:rPr>
        <w:rFonts w:ascii="Times New Roman" w:hAnsi="Times New Roman" w:cs="Times New Roman" w:hint="default"/>
        <w:b w:val="0"/>
        <w:i w:val="0"/>
        <w:caps w:val="0"/>
        <w:strike w:val="0"/>
        <w:dstrike w:val="0"/>
        <w:vanish w:val="0"/>
        <w:color w:val="000000"/>
        <w:spacing w:val="0"/>
        <w:w w:val="100"/>
        <w:kern w:val="0"/>
        <w:position w:val="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2F0DEA"/>
    <w:multiLevelType w:val="hybridMultilevel"/>
    <w:tmpl w:val="2EC820D8"/>
    <w:lvl w:ilvl="0" w:tplc="05F87F28">
      <w:start w:val="1"/>
      <w:numFmt w:val="lowerLetter"/>
      <w:lvlText w:val="%1)"/>
      <w:lvlJc w:val="left"/>
      <w:pPr>
        <w:ind w:left="360" w:hanging="360"/>
      </w:pPr>
      <w:rPr>
        <w:rFonts w:hint="default"/>
        <w:b/>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3E0E60B0"/>
    <w:multiLevelType w:val="hybridMultilevel"/>
    <w:tmpl w:val="2166CA46"/>
    <w:lvl w:ilvl="0" w:tplc="05F87F28">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D865A17"/>
    <w:multiLevelType w:val="hybridMultilevel"/>
    <w:tmpl w:val="4AC6F9C6"/>
    <w:lvl w:ilvl="0" w:tplc="D17ACA48">
      <w:start w:val="1"/>
      <w:numFmt w:val="bullet"/>
      <w:pStyle w:val="Aufzhl"/>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FB73686"/>
    <w:multiLevelType w:val="hybridMultilevel"/>
    <w:tmpl w:val="E2162B26"/>
    <w:lvl w:ilvl="0" w:tplc="05F87F28">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3B7207C"/>
    <w:multiLevelType w:val="hybridMultilevel"/>
    <w:tmpl w:val="2166CA46"/>
    <w:lvl w:ilvl="0" w:tplc="05F87F28">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75B6CEC"/>
    <w:multiLevelType w:val="hybridMultilevel"/>
    <w:tmpl w:val="C3E01F82"/>
    <w:lvl w:ilvl="0" w:tplc="0E5081E8">
      <w:start w:val="1"/>
      <w:numFmt w:val="bullet"/>
      <w:pStyle w:val="AufzhlungTex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BE294E"/>
    <w:multiLevelType w:val="hybridMultilevel"/>
    <w:tmpl w:val="BE88E208"/>
    <w:lvl w:ilvl="0" w:tplc="05F87F28">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86A7FE5"/>
    <w:multiLevelType w:val="hybridMultilevel"/>
    <w:tmpl w:val="655842EA"/>
    <w:lvl w:ilvl="0" w:tplc="05F87F28">
      <w:start w:val="1"/>
      <w:numFmt w:val="lowerLetter"/>
      <w:lvlText w:val="%1)"/>
      <w:lvlJc w:val="left"/>
      <w:pPr>
        <w:ind w:left="720" w:hanging="360"/>
      </w:pPr>
      <w:rPr>
        <w:rFonts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D826187"/>
    <w:multiLevelType w:val="hybridMultilevel"/>
    <w:tmpl w:val="2EC820D8"/>
    <w:lvl w:ilvl="0" w:tplc="05F87F28">
      <w:start w:val="1"/>
      <w:numFmt w:val="lowerLetter"/>
      <w:lvlText w:val="%1)"/>
      <w:lvlJc w:val="left"/>
      <w:pPr>
        <w:ind w:left="360" w:hanging="360"/>
      </w:pPr>
      <w:rPr>
        <w:rFonts w:hint="default"/>
        <w:b/>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74FA7053"/>
    <w:multiLevelType w:val="hybridMultilevel"/>
    <w:tmpl w:val="EF0C63C8"/>
    <w:lvl w:ilvl="0" w:tplc="5BAC5D96">
      <w:start w:val="1"/>
      <w:numFmt w:val="bullet"/>
      <w:pStyle w:val="AufzhlMarkiert"/>
      <w:lvlText w:val=""/>
      <w:lvlJc w:val="left"/>
      <w:pPr>
        <w:ind w:left="1077" w:hanging="360"/>
      </w:pPr>
      <w:rPr>
        <w:rFonts w:ascii="Wingdings" w:hAnsi="Wingding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7" w15:restartNumberingAfterBreak="0">
    <w:nsid w:val="786F7FC8"/>
    <w:multiLevelType w:val="hybridMultilevel"/>
    <w:tmpl w:val="A58EE2E6"/>
    <w:lvl w:ilvl="0" w:tplc="69E00DE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B956187"/>
    <w:multiLevelType w:val="hybridMultilevel"/>
    <w:tmpl w:val="78607468"/>
    <w:lvl w:ilvl="0" w:tplc="05F87F28">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E8631FA"/>
    <w:multiLevelType w:val="hybridMultilevel"/>
    <w:tmpl w:val="EA3A6C64"/>
    <w:lvl w:ilvl="0" w:tplc="9D9CEB4A">
      <w:start w:val="1"/>
      <w:numFmt w:val="decimal"/>
      <w:pStyle w:val="LEbH"/>
      <w:lvlText w:val="Übungsaufgabe 1.%1"/>
      <w:lvlJc w:val="left"/>
      <w:pPr>
        <w:tabs>
          <w:tab w:val="num" w:pos="2160"/>
        </w:tabs>
        <w:ind w:left="36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6"/>
  </w:num>
  <w:num w:numId="2">
    <w:abstractNumId w:val="5"/>
  </w:num>
  <w:num w:numId="3">
    <w:abstractNumId w:val="4"/>
  </w:num>
  <w:num w:numId="4">
    <w:abstractNumId w:val="19"/>
  </w:num>
  <w:num w:numId="5">
    <w:abstractNumId w:val="1"/>
  </w:num>
  <w:num w:numId="6">
    <w:abstractNumId w:val="12"/>
  </w:num>
  <w:num w:numId="7">
    <w:abstractNumId w:val="0"/>
  </w:num>
  <w:num w:numId="8">
    <w:abstractNumId w:val="9"/>
  </w:num>
  <w:num w:numId="9">
    <w:abstractNumId w:val="16"/>
  </w:num>
  <w:num w:numId="10">
    <w:abstractNumId w:val="14"/>
  </w:num>
  <w:num w:numId="11">
    <w:abstractNumId w:val="2"/>
  </w:num>
  <w:num w:numId="12">
    <w:abstractNumId w:val="2"/>
    <w:lvlOverride w:ilvl="0">
      <w:startOverride w:val="1"/>
    </w:lvlOverride>
  </w:num>
  <w:num w:numId="13">
    <w:abstractNumId w:val="18"/>
  </w:num>
  <w:num w:numId="14">
    <w:abstractNumId w:val="2"/>
    <w:lvlOverride w:ilvl="0">
      <w:startOverride w:val="1"/>
    </w:lvlOverride>
  </w:num>
  <w:num w:numId="15">
    <w:abstractNumId w:val="2"/>
    <w:lvlOverride w:ilvl="0">
      <w:startOverride w:val="1"/>
    </w:lvlOverride>
  </w:num>
  <w:num w:numId="16">
    <w:abstractNumId w:val="13"/>
  </w:num>
  <w:num w:numId="17">
    <w:abstractNumId w:val="11"/>
  </w:num>
  <w:num w:numId="18">
    <w:abstractNumId w:val="10"/>
  </w:num>
  <w:num w:numId="19">
    <w:abstractNumId w:val="17"/>
  </w:num>
  <w:num w:numId="20">
    <w:abstractNumId w:val="8"/>
  </w:num>
  <w:num w:numId="21">
    <w:abstractNumId w:val="3"/>
  </w:num>
  <w:num w:numId="22">
    <w:abstractNumId w:val="7"/>
  </w:num>
  <w:num w:numId="23">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activeWritingStyle w:appName="MSWord" w:lang="it-IT" w:vendorID="64" w:dllVersion="131078" w:nlCheck="1" w:checkStyle="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de-DE" w:vendorID="9" w:dllVersion="512" w:checkStyle="1"/>
  <w:activeWritingStyle w:appName="MSWord" w:lang="it-IT" w:vendorID="3" w:dllVersion="517" w:checkStyle="1"/>
  <w:activeWritingStyle w:appName="MSWord" w:lang="de-DE" w:vendorID="3" w:dllVersion="517"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clickAndTypeStyle w:val="stdText"/>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B2E"/>
    <w:rsid w:val="00002EE5"/>
    <w:rsid w:val="00003AD2"/>
    <w:rsid w:val="00003B38"/>
    <w:rsid w:val="0000406E"/>
    <w:rsid w:val="00004A91"/>
    <w:rsid w:val="00007294"/>
    <w:rsid w:val="00007348"/>
    <w:rsid w:val="0000763D"/>
    <w:rsid w:val="00013372"/>
    <w:rsid w:val="00014C1C"/>
    <w:rsid w:val="00014D23"/>
    <w:rsid w:val="00014D66"/>
    <w:rsid w:val="00015986"/>
    <w:rsid w:val="000161A6"/>
    <w:rsid w:val="0002250E"/>
    <w:rsid w:val="00022B68"/>
    <w:rsid w:val="000242B2"/>
    <w:rsid w:val="000242CF"/>
    <w:rsid w:val="000243B5"/>
    <w:rsid w:val="00024B95"/>
    <w:rsid w:val="00024DC1"/>
    <w:rsid w:val="00024F3A"/>
    <w:rsid w:val="000263D5"/>
    <w:rsid w:val="00026E28"/>
    <w:rsid w:val="00027031"/>
    <w:rsid w:val="000270F6"/>
    <w:rsid w:val="00027B06"/>
    <w:rsid w:val="00030B97"/>
    <w:rsid w:val="0003132D"/>
    <w:rsid w:val="000355AB"/>
    <w:rsid w:val="00037400"/>
    <w:rsid w:val="0004012C"/>
    <w:rsid w:val="00040B36"/>
    <w:rsid w:val="00042273"/>
    <w:rsid w:val="00042BC3"/>
    <w:rsid w:val="00042CE1"/>
    <w:rsid w:val="00043231"/>
    <w:rsid w:val="00044304"/>
    <w:rsid w:val="00044C47"/>
    <w:rsid w:val="00045604"/>
    <w:rsid w:val="000473F9"/>
    <w:rsid w:val="00052A31"/>
    <w:rsid w:val="000537A9"/>
    <w:rsid w:val="0005390C"/>
    <w:rsid w:val="000546A3"/>
    <w:rsid w:val="000549C4"/>
    <w:rsid w:val="00055A42"/>
    <w:rsid w:val="00056356"/>
    <w:rsid w:val="00060169"/>
    <w:rsid w:val="000603D1"/>
    <w:rsid w:val="000609FC"/>
    <w:rsid w:val="00060A24"/>
    <w:rsid w:val="00060A4F"/>
    <w:rsid w:val="00063572"/>
    <w:rsid w:val="00065039"/>
    <w:rsid w:val="00066457"/>
    <w:rsid w:val="00066EF1"/>
    <w:rsid w:val="00067171"/>
    <w:rsid w:val="0006722A"/>
    <w:rsid w:val="00067783"/>
    <w:rsid w:val="00067A64"/>
    <w:rsid w:val="00067F2A"/>
    <w:rsid w:val="00070B4E"/>
    <w:rsid w:val="00070ECE"/>
    <w:rsid w:val="00072244"/>
    <w:rsid w:val="000724DD"/>
    <w:rsid w:val="000724FA"/>
    <w:rsid w:val="00074E36"/>
    <w:rsid w:val="00075381"/>
    <w:rsid w:val="00075E32"/>
    <w:rsid w:val="00077B6A"/>
    <w:rsid w:val="00077BE2"/>
    <w:rsid w:val="00081302"/>
    <w:rsid w:val="0008172C"/>
    <w:rsid w:val="00082C3F"/>
    <w:rsid w:val="00084448"/>
    <w:rsid w:val="000846E0"/>
    <w:rsid w:val="00086296"/>
    <w:rsid w:val="00086E2A"/>
    <w:rsid w:val="00090657"/>
    <w:rsid w:val="00090F1B"/>
    <w:rsid w:val="0009162A"/>
    <w:rsid w:val="00092557"/>
    <w:rsid w:val="000930ED"/>
    <w:rsid w:val="00093F50"/>
    <w:rsid w:val="000942A9"/>
    <w:rsid w:val="000947B5"/>
    <w:rsid w:val="00094F2C"/>
    <w:rsid w:val="00096CF6"/>
    <w:rsid w:val="000A4D04"/>
    <w:rsid w:val="000A4FFD"/>
    <w:rsid w:val="000A7765"/>
    <w:rsid w:val="000B0D9A"/>
    <w:rsid w:val="000B2DD8"/>
    <w:rsid w:val="000B4E46"/>
    <w:rsid w:val="000B5C72"/>
    <w:rsid w:val="000B648E"/>
    <w:rsid w:val="000B6AD3"/>
    <w:rsid w:val="000B70AB"/>
    <w:rsid w:val="000B79B0"/>
    <w:rsid w:val="000C03CC"/>
    <w:rsid w:val="000C0C00"/>
    <w:rsid w:val="000C1556"/>
    <w:rsid w:val="000C249B"/>
    <w:rsid w:val="000C32DD"/>
    <w:rsid w:val="000C41C4"/>
    <w:rsid w:val="000C4238"/>
    <w:rsid w:val="000C453C"/>
    <w:rsid w:val="000C4C91"/>
    <w:rsid w:val="000C4D90"/>
    <w:rsid w:val="000C4F13"/>
    <w:rsid w:val="000C532D"/>
    <w:rsid w:val="000C5518"/>
    <w:rsid w:val="000C6415"/>
    <w:rsid w:val="000C67D9"/>
    <w:rsid w:val="000D00B4"/>
    <w:rsid w:val="000D0136"/>
    <w:rsid w:val="000D0844"/>
    <w:rsid w:val="000D0F46"/>
    <w:rsid w:val="000D1F27"/>
    <w:rsid w:val="000D3398"/>
    <w:rsid w:val="000D4B25"/>
    <w:rsid w:val="000D4D46"/>
    <w:rsid w:val="000D551A"/>
    <w:rsid w:val="000D6C05"/>
    <w:rsid w:val="000D7091"/>
    <w:rsid w:val="000D7466"/>
    <w:rsid w:val="000E30EC"/>
    <w:rsid w:val="000E4D8F"/>
    <w:rsid w:val="000E4EDF"/>
    <w:rsid w:val="000E55B1"/>
    <w:rsid w:val="000E707F"/>
    <w:rsid w:val="000F14AA"/>
    <w:rsid w:val="000F1E8E"/>
    <w:rsid w:val="000F5109"/>
    <w:rsid w:val="000F5527"/>
    <w:rsid w:val="000F79D0"/>
    <w:rsid w:val="000F7C85"/>
    <w:rsid w:val="0010064D"/>
    <w:rsid w:val="00102403"/>
    <w:rsid w:val="00103869"/>
    <w:rsid w:val="00103D3F"/>
    <w:rsid w:val="001055FB"/>
    <w:rsid w:val="00105F4B"/>
    <w:rsid w:val="00105F95"/>
    <w:rsid w:val="00106A3E"/>
    <w:rsid w:val="0010732A"/>
    <w:rsid w:val="001076D8"/>
    <w:rsid w:val="001078CC"/>
    <w:rsid w:val="00107AD6"/>
    <w:rsid w:val="0011083C"/>
    <w:rsid w:val="00110FCF"/>
    <w:rsid w:val="00111C10"/>
    <w:rsid w:val="0011213A"/>
    <w:rsid w:val="00114B56"/>
    <w:rsid w:val="00115117"/>
    <w:rsid w:val="00115367"/>
    <w:rsid w:val="00115F8D"/>
    <w:rsid w:val="001161A4"/>
    <w:rsid w:val="00116671"/>
    <w:rsid w:val="00116F35"/>
    <w:rsid w:val="001233E0"/>
    <w:rsid w:val="00125930"/>
    <w:rsid w:val="00126DB2"/>
    <w:rsid w:val="00130968"/>
    <w:rsid w:val="00131869"/>
    <w:rsid w:val="00132861"/>
    <w:rsid w:val="00133377"/>
    <w:rsid w:val="00133C8E"/>
    <w:rsid w:val="00133CE1"/>
    <w:rsid w:val="00134420"/>
    <w:rsid w:val="001350EC"/>
    <w:rsid w:val="001376B7"/>
    <w:rsid w:val="001418DC"/>
    <w:rsid w:val="00142C9E"/>
    <w:rsid w:val="00143434"/>
    <w:rsid w:val="00145169"/>
    <w:rsid w:val="00146E1D"/>
    <w:rsid w:val="001471E6"/>
    <w:rsid w:val="00151083"/>
    <w:rsid w:val="00151965"/>
    <w:rsid w:val="001526D7"/>
    <w:rsid w:val="001532C2"/>
    <w:rsid w:val="00153ECD"/>
    <w:rsid w:val="00153F6D"/>
    <w:rsid w:val="00154FC2"/>
    <w:rsid w:val="00155887"/>
    <w:rsid w:val="00155E12"/>
    <w:rsid w:val="00156FF0"/>
    <w:rsid w:val="0016006E"/>
    <w:rsid w:val="00160463"/>
    <w:rsid w:val="0016128D"/>
    <w:rsid w:val="0016139C"/>
    <w:rsid w:val="00161FCC"/>
    <w:rsid w:val="0016558E"/>
    <w:rsid w:val="0016645A"/>
    <w:rsid w:val="001670B5"/>
    <w:rsid w:val="00167A64"/>
    <w:rsid w:val="00167F90"/>
    <w:rsid w:val="00172D3B"/>
    <w:rsid w:val="0017307F"/>
    <w:rsid w:val="0017335C"/>
    <w:rsid w:val="00173A84"/>
    <w:rsid w:val="00174391"/>
    <w:rsid w:val="001747D1"/>
    <w:rsid w:val="001760CE"/>
    <w:rsid w:val="00176C42"/>
    <w:rsid w:val="00177E59"/>
    <w:rsid w:val="001802BE"/>
    <w:rsid w:val="00182DED"/>
    <w:rsid w:val="00184FA8"/>
    <w:rsid w:val="001852E1"/>
    <w:rsid w:val="00185AB0"/>
    <w:rsid w:val="00186490"/>
    <w:rsid w:val="00187233"/>
    <w:rsid w:val="001914DE"/>
    <w:rsid w:val="00191610"/>
    <w:rsid w:val="00192A18"/>
    <w:rsid w:val="00193284"/>
    <w:rsid w:val="00193D7D"/>
    <w:rsid w:val="0019545B"/>
    <w:rsid w:val="00195AE6"/>
    <w:rsid w:val="00197633"/>
    <w:rsid w:val="001A0A52"/>
    <w:rsid w:val="001A0D68"/>
    <w:rsid w:val="001A1B0A"/>
    <w:rsid w:val="001A27D8"/>
    <w:rsid w:val="001A3CB3"/>
    <w:rsid w:val="001A6498"/>
    <w:rsid w:val="001A6A3B"/>
    <w:rsid w:val="001A6C73"/>
    <w:rsid w:val="001B1BFF"/>
    <w:rsid w:val="001B33D0"/>
    <w:rsid w:val="001B39B7"/>
    <w:rsid w:val="001B416B"/>
    <w:rsid w:val="001B52A3"/>
    <w:rsid w:val="001B5550"/>
    <w:rsid w:val="001B5977"/>
    <w:rsid w:val="001B61A1"/>
    <w:rsid w:val="001B6488"/>
    <w:rsid w:val="001B66C5"/>
    <w:rsid w:val="001B68AB"/>
    <w:rsid w:val="001C005E"/>
    <w:rsid w:val="001C1331"/>
    <w:rsid w:val="001C1523"/>
    <w:rsid w:val="001C1BAA"/>
    <w:rsid w:val="001C2BC6"/>
    <w:rsid w:val="001C3344"/>
    <w:rsid w:val="001C4F2F"/>
    <w:rsid w:val="001C5C0E"/>
    <w:rsid w:val="001C6012"/>
    <w:rsid w:val="001C6934"/>
    <w:rsid w:val="001C698A"/>
    <w:rsid w:val="001C7917"/>
    <w:rsid w:val="001D06CD"/>
    <w:rsid w:val="001D2E3B"/>
    <w:rsid w:val="001D371D"/>
    <w:rsid w:val="001D473B"/>
    <w:rsid w:val="001D4C78"/>
    <w:rsid w:val="001D5D0F"/>
    <w:rsid w:val="001D6418"/>
    <w:rsid w:val="001D735B"/>
    <w:rsid w:val="001E0BD5"/>
    <w:rsid w:val="001E28B4"/>
    <w:rsid w:val="001E2921"/>
    <w:rsid w:val="001E39DA"/>
    <w:rsid w:val="001E47E1"/>
    <w:rsid w:val="001E5EB6"/>
    <w:rsid w:val="001E62C7"/>
    <w:rsid w:val="001E71FE"/>
    <w:rsid w:val="001F113E"/>
    <w:rsid w:val="001F14F7"/>
    <w:rsid w:val="001F1D82"/>
    <w:rsid w:val="001F1D89"/>
    <w:rsid w:val="001F25C2"/>
    <w:rsid w:val="001F409D"/>
    <w:rsid w:val="001F4F31"/>
    <w:rsid w:val="001F5312"/>
    <w:rsid w:val="001F74B4"/>
    <w:rsid w:val="0020006D"/>
    <w:rsid w:val="00200128"/>
    <w:rsid w:val="00200266"/>
    <w:rsid w:val="00200F67"/>
    <w:rsid w:val="0020131B"/>
    <w:rsid w:val="0020189E"/>
    <w:rsid w:val="00201A92"/>
    <w:rsid w:val="00202E05"/>
    <w:rsid w:val="0020372D"/>
    <w:rsid w:val="0020454C"/>
    <w:rsid w:val="00205358"/>
    <w:rsid w:val="00205691"/>
    <w:rsid w:val="00206893"/>
    <w:rsid w:val="0021078C"/>
    <w:rsid w:val="00211650"/>
    <w:rsid w:val="002116EE"/>
    <w:rsid w:val="00211F06"/>
    <w:rsid w:val="00213BF7"/>
    <w:rsid w:val="00215071"/>
    <w:rsid w:val="0021678F"/>
    <w:rsid w:val="00216D1F"/>
    <w:rsid w:val="00216E38"/>
    <w:rsid w:val="00217043"/>
    <w:rsid w:val="002175F7"/>
    <w:rsid w:val="0022418A"/>
    <w:rsid w:val="002247D9"/>
    <w:rsid w:val="002302E5"/>
    <w:rsid w:val="00230917"/>
    <w:rsid w:val="00230CEE"/>
    <w:rsid w:val="002313FB"/>
    <w:rsid w:val="00233431"/>
    <w:rsid w:val="002334AA"/>
    <w:rsid w:val="00233762"/>
    <w:rsid w:val="0023412D"/>
    <w:rsid w:val="0023435D"/>
    <w:rsid w:val="0023455D"/>
    <w:rsid w:val="00234A4A"/>
    <w:rsid w:val="00234DA5"/>
    <w:rsid w:val="002360F9"/>
    <w:rsid w:val="00236437"/>
    <w:rsid w:val="00236C4C"/>
    <w:rsid w:val="00240BEF"/>
    <w:rsid w:val="0024515F"/>
    <w:rsid w:val="00245506"/>
    <w:rsid w:val="002461CC"/>
    <w:rsid w:val="0024713E"/>
    <w:rsid w:val="00247408"/>
    <w:rsid w:val="00250F61"/>
    <w:rsid w:val="00251561"/>
    <w:rsid w:val="00251D76"/>
    <w:rsid w:val="00252D78"/>
    <w:rsid w:val="00253519"/>
    <w:rsid w:val="002538D5"/>
    <w:rsid w:val="00254130"/>
    <w:rsid w:val="00254239"/>
    <w:rsid w:val="002556C0"/>
    <w:rsid w:val="0025680D"/>
    <w:rsid w:val="00260947"/>
    <w:rsid w:val="0026171F"/>
    <w:rsid w:val="00261775"/>
    <w:rsid w:val="00262416"/>
    <w:rsid w:val="00262A7E"/>
    <w:rsid w:val="00263739"/>
    <w:rsid w:val="002664CD"/>
    <w:rsid w:val="00267335"/>
    <w:rsid w:val="00267419"/>
    <w:rsid w:val="00270155"/>
    <w:rsid w:val="00271148"/>
    <w:rsid w:val="0027285D"/>
    <w:rsid w:val="0027351E"/>
    <w:rsid w:val="00273723"/>
    <w:rsid w:val="00274ED4"/>
    <w:rsid w:val="00280473"/>
    <w:rsid w:val="00281CAE"/>
    <w:rsid w:val="0028207A"/>
    <w:rsid w:val="002824A9"/>
    <w:rsid w:val="002830EF"/>
    <w:rsid w:val="00284E67"/>
    <w:rsid w:val="00286494"/>
    <w:rsid w:val="00287026"/>
    <w:rsid w:val="00290FB4"/>
    <w:rsid w:val="00296061"/>
    <w:rsid w:val="00296849"/>
    <w:rsid w:val="00296F2C"/>
    <w:rsid w:val="00297010"/>
    <w:rsid w:val="002974DC"/>
    <w:rsid w:val="002975A5"/>
    <w:rsid w:val="00297F23"/>
    <w:rsid w:val="002A0705"/>
    <w:rsid w:val="002A2023"/>
    <w:rsid w:val="002A275D"/>
    <w:rsid w:val="002A28C9"/>
    <w:rsid w:val="002A3CB2"/>
    <w:rsid w:val="002A6306"/>
    <w:rsid w:val="002A7222"/>
    <w:rsid w:val="002A7BAA"/>
    <w:rsid w:val="002B18D4"/>
    <w:rsid w:val="002B1D75"/>
    <w:rsid w:val="002B2CBB"/>
    <w:rsid w:val="002B2DEC"/>
    <w:rsid w:val="002B3035"/>
    <w:rsid w:val="002B478F"/>
    <w:rsid w:val="002B4B70"/>
    <w:rsid w:val="002B6E6F"/>
    <w:rsid w:val="002C0B9B"/>
    <w:rsid w:val="002C1AC9"/>
    <w:rsid w:val="002C2AF2"/>
    <w:rsid w:val="002C3753"/>
    <w:rsid w:val="002C5BFB"/>
    <w:rsid w:val="002C7725"/>
    <w:rsid w:val="002D031F"/>
    <w:rsid w:val="002D0480"/>
    <w:rsid w:val="002D063A"/>
    <w:rsid w:val="002D0B42"/>
    <w:rsid w:val="002D1081"/>
    <w:rsid w:val="002D161F"/>
    <w:rsid w:val="002D2223"/>
    <w:rsid w:val="002D2B9D"/>
    <w:rsid w:val="002D2E1B"/>
    <w:rsid w:val="002D34FD"/>
    <w:rsid w:val="002D402A"/>
    <w:rsid w:val="002D55DE"/>
    <w:rsid w:val="002D5817"/>
    <w:rsid w:val="002D69D4"/>
    <w:rsid w:val="002E2000"/>
    <w:rsid w:val="002E294A"/>
    <w:rsid w:val="002E2CD0"/>
    <w:rsid w:val="002E40C8"/>
    <w:rsid w:val="002E4149"/>
    <w:rsid w:val="002E42A2"/>
    <w:rsid w:val="002E494D"/>
    <w:rsid w:val="002E5A55"/>
    <w:rsid w:val="002E666E"/>
    <w:rsid w:val="002E69FD"/>
    <w:rsid w:val="002E6AA0"/>
    <w:rsid w:val="002E70D4"/>
    <w:rsid w:val="002E7D99"/>
    <w:rsid w:val="002F0762"/>
    <w:rsid w:val="002F07C3"/>
    <w:rsid w:val="002F1838"/>
    <w:rsid w:val="002F2F1A"/>
    <w:rsid w:val="002F2F79"/>
    <w:rsid w:val="002F2FE8"/>
    <w:rsid w:val="002F56B6"/>
    <w:rsid w:val="002F624B"/>
    <w:rsid w:val="002F7109"/>
    <w:rsid w:val="002F76D4"/>
    <w:rsid w:val="00301E76"/>
    <w:rsid w:val="0030298D"/>
    <w:rsid w:val="00304F85"/>
    <w:rsid w:val="00305E0E"/>
    <w:rsid w:val="003061A9"/>
    <w:rsid w:val="00306500"/>
    <w:rsid w:val="00306F73"/>
    <w:rsid w:val="0030718D"/>
    <w:rsid w:val="00307E8F"/>
    <w:rsid w:val="00307FDC"/>
    <w:rsid w:val="00310197"/>
    <w:rsid w:val="003104CD"/>
    <w:rsid w:val="00310EC7"/>
    <w:rsid w:val="00311493"/>
    <w:rsid w:val="003116A1"/>
    <w:rsid w:val="0031221D"/>
    <w:rsid w:val="00312255"/>
    <w:rsid w:val="0031260F"/>
    <w:rsid w:val="00313FCC"/>
    <w:rsid w:val="00314827"/>
    <w:rsid w:val="00315344"/>
    <w:rsid w:val="00315776"/>
    <w:rsid w:val="00316060"/>
    <w:rsid w:val="003174E9"/>
    <w:rsid w:val="00317EC3"/>
    <w:rsid w:val="003234D6"/>
    <w:rsid w:val="00325506"/>
    <w:rsid w:val="0033056A"/>
    <w:rsid w:val="00330F7B"/>
    <w:rsid w:val="0033385F"/>
    <w:rsid w:val="00333C7E"/>
    <w:rsid w:val="00333FDE"/>
    <w:rsid w:val="00335CC0"/>
    <w:rsid w:val="00335D90"/>
    <w:rsid w:val="00336CDC"/>
    <w:rsid w:val="003371F7"/>
    <w:rsid w:val="0034084B"/>
    <w:rsid w:val="00343E51"/>
    <w:rsid w:val="00344D3A"/>
    <w:rsid w:val="003465B9"/>
    <w:rsid w:val="00346B26"/>
    <w:rsid w:val="00350616"/>
    <w:rsid w:val="0035118F"/>
    <w:rsid w:val="00351C7C"/>
    <w:rsid w:val="00352A4D"/>
    <w:rsid w:val="00353291"/>
    <w:rsid w:val="0035348E"/>
    <w:rsid w:val="00355EC9"/>
    <w:rsid w:val="00360296"/>
    <w:rsid w:val="00361943"/>
    <w:rsid w:val="00362223"/>
    <w:rsid w:val="0036253C"/>
    <w:rsid w:val="003627B0"/>
    <w:rsid w:val="00366B4A"/>
    <w:rsid w:val="00370145"/>
    <w:rsid w:val="003705B7"/>
    <w:rsid w:val="00370CAD"/>
    <w:rsid w:val="00372538"/>
    <w:rsid w:val="00372867"/>
    <w:rsid w:val="00374ABD"/>
    <w:rsid w:val="00375950"/>
    <w:rsid w:val="00376E3F"/>
    <w:rsid w:val="00376FD6"/>
    <w:rsid w:val="003812C0"/>
    <w:rsid w:val="00382039"/>
    <w:rsid w:val="00382921"/>
    <w:rsid w:val="00384904"/>
    <w:rsid w:val="0038795F"/>
    <w:rsid w:val="00387FC9"/>
    <w:rsid w:val="00390014"/>
    <w:rsid w:val="00390BA6"/>
    <w:rsid w:val="00391347"/>
    <w:rsid w:val="003914D6"/>
    <w:rsid w:val="0039283A"/>
    <w:rsid w:val="003929C6"/>
    <w:rsid w:val="00393E3B"/>
    <w:rsid w:val="00393E82"/>
    <w:rsid w:val="00394009"/>
    <w:rsid w:val="00394AAF"/>
    <w:rsid w:val="003957B9"/>
    <w:rsid w:val="00395D4D"/>
    <w:rsid w:val="00396E5F"/>
    <w:rsid w:val="003974E2"/>
    <w:rsid w:val="003A2CE7"/>
    <w:rsid w:val="003A3084"/>
    <w:rsid w:val="003A35F2"/>
    <w:rsid w:val="003A53FE"/>
    <w:rsid w:val="003A7FC1"/>
    <w:rsid w:val="003B0F42"/>
    <w:rsid w:val="003B1611"/>
    <w:rsid w:val="003B1D48"/>
    <w:rsid w:val="003B26AA"/>
    <w:rsid w:val="003B41E4"/>
    <w:rsid w:val="003B4EAC"/>
    <w:rsid w:val="003B5A66"/>
    <w:rsid w:val="003C1C10"/>
    <w:rsid w:val="003C3812"/>
    <w:rsid w:val="003C3998"/>
    <w:rsid w:val="003C3AE1"/>
    <w:rsid w:val="003C45F6"/>
    <w:rsid w:val="003C5A6A"/>
    <w:rsid w:val="003C6C7D"/>
    <w:rsid w:val="003D1D88"/>
    <w:rsid w:val="003D366F"/>
    <w:rsid w:val="003D3BE6"/>
    <w:rsid w:val="003D4133"/>
    <w:rsid w:val="003D4D55"/>
    <w:rsid w:val="003D4F02"/>
    <w:rsid w:val="003D5D25"/>
    <w:rsid w:val="003E00F3"/>
    <w:rsid w:val="003E0308"/>
    <w:rsid w:val="003E3708"/>
    <w:rsid w:val="003E3B11"/>
    <w:rsid w:val="003E480A"/>
    <w:rsid w:val="003E6709"/>
    <w:rsid w:val="003E6A79"/>
    <w:rsid w:val="003E6C65"/>
    <w:rsid w:val="003E714E"/>
    <w:rsid w:val="003E7DCB"/>
    <w:rsid w:val="003F0744"/>
    <w:rsid w:val="003F1C7C"/>
    <w:rsid w:val="003F21E1"/>
    <w:rsid w:val="003F5038"/>
    <w:rsid w:val="003F58FF"/>
    <w:rsid w:val="003F5F06"/>
    <w:rsid w:val="003F6F36"/>
    <w:rsid w:val="004037CC"/>
    <w:rsid w:val="00403B04"/>
    <w:rsid w:val="00404808"/>
    <w:rsid w:val="0040498F"/>
    <w:rsid w:val="00406065"/>
    <w:rsid w:val="0040660F"/>
    <w:rsid w:val="004102D6"/>
    <w:rsid w:val="004110C7"/>
    <w:rsid w:val="0041262D"/>
    <w:rsid w:val="00412E52"/>
    <w:rsid w:val="00412EE7"/>
    <w:rsid w:val="004146E0"/>
    <w:rsid w:val="00415CFD"/>
    <w:rsid w:val="00415FFC"/>
    <w:rsid w:val="00416AB8"/>
    <w:rsid w:val="00416BFC"/>
    <w:rsid w:val="0042074F"/>
    <w:rsid w:val="004232A9"/>
    <w:rsid w:val="00423F8C"/>
    <w:rsid w:val="004242F8"/>
    <w:rsid w:val="00424497"/>
    <w:rsid w:val="00425B01"/>
    <w:rsid w:val="0042735A"/>
    <w:rsid w:val="00427D30"/>
    <w:rsid w:val="004302A1"/>
    <w:rsid w:val="00430B3E"/>
    <w:rsid w:val="0043360F"/>
    <w:rsid w:val="004341F4"/>
    <w:rsid w:val="00434B5E"/>
    <w:rsid w:val="00435A4E"/>
    <w:rsid w:val="00435AC0"/>
    <w:rsid w:val="00436D15"/>
    <w:rsid w:val="00441ACA"/>
    <w:rsid w:val="004421AC"/>
    <w:rsid w:val="00444076"/>
    <w:rsid w:val="004444A2"/>
    <w:rsid w:val="00444BE4"/>
    <w:rsid w:val="00445151"/>
    <w:rsid w:val="00445660"/>
    <w:rsid w:val="00446432"/>
    <w:rsid w:val="00446B9A"/>
    <w:rsid w:val="00450AE3"/>
    <w:rsid w:val="00451F61"/>
    <w:rsid w:val="0045240E"/>
    <w:rsid w:val="00455430"/>
    <w:rsid w:val="004558F3"/>
    <w:rsid w:val="0045596F"/>
    <w:rsid w:val="004573DA"/>
    <w:rsid w:val="004578E7"/>
    <w:rsid w:val="0046089D"/>
    <w:rsid w:val="00460BB5"/>
    <w:rsid w:val="00460F0F"/>
    <w:rsid w:val="0046216F"/>
    <w:rsid w:val="00462F1B"/>
    <w:rsid w:val="004642F1"/>
    <w:rsid w:val="00465732"/>
    <w:rsid w:val="0046622A"/>
    <w:rsid w:val="0046744A"/>
    <w:rsid w:val="00467549"/>
    <w:rsid w:val="00470410"/>
    <w:rsid w:val="00471017"/>
    <w:rsid w:val="00473159"/>
    <w:rsid w:val="004734F8"/>
    <w:rsid w:val="00473A0D"/>
    <w:rsid w:val="00474436"/>
    <w:rsid w:val="00475953"/>
    <w:rsid w:val="00476A08"/>
    <w:rsid w:val="004840FE"/>
    <w:rsid w:val="00484F00"/>
    <w:rsid w:val="0048536F"/>
    <w:rsid w:val="00485767"/>
    <w:rsid w:val="004916E4"/>
    <w:rsid w:val="0049304F"/>
    <w:rsid w:val="00493466"/>
    <w:rsid w:val="004946B6"/>
    <w:rsid w:val="004946E2"/>
    <w:rsid w:val="00495D73"/>
    <w:rsid w:val="0049639F"/>
    <w:rsid w:val="00497398"/>
    <w:rsid w:val="0049740D"/>
    <w:rsid w:val="004A01B4"/>
    <w:rsid w:val="004A01DF"/>
    <w:rsid w:val="004A08C0"/>
    <w:rsid w:val="004A1531"/>
    <w:rsid w:val="004A2823"/>
    <w:rsid w:val="004A2A6B"/>
    <w:rsid w:val="004A2B61"/>
    <w:rsid w:val="004A30CA"/>
    <w:rsid w:val="004A3548"/>
    <w:rsid w:val="004A4CF9"/>
    <w:rsid w:val="004A5A94"/>
    <w:rsid w:val="004A6570"/>
    <w:rsid w:val="004B10FB"/>
    <w:rsid w:val="004B189A"/>
    <w:rsid w:val="004B2489"/>
    <w:rsid w:val="004B2E70"/>
    <w:rsid w:val="004B546B"/>
    <w:rsid w:val="004B562C"/>
    <w:rsid w:val="004B5933"/>
    <w:rsid w:val="004B7AF1"/>
    <w:rsid w:val="004C0A5B"/>
    <w:rsid w:val="004C266B"/>
    <w:rsid w:val="004C3EF8"/>
    <w:rsid w:val="004C4371"/>
    <w:rsid w:val="004C4DC5"/>
    <w:rsid w:val="004C52AD"/>
    <w:rsid w:val="004D129F"/>
    <w:rsid w:val="004D1404"/>
    <w:rsid w:val="004D2A97"/>
    <w:rsid w:val="004D2FC5"/>
    <w:rsid w:val="004D401B"/>
    <w:rsid w:val="004D4740"/>
    <w:rsid w:val="004D4824"/>
    <w:rsid w:val="004D4CB5"/>
    <w:rsid w:val="004D52D4"/>
    <w:rsid w:val="004D66F2"/>
    <w:rsid w:val="004D7FFC"/>
    <w:rsid w:val="004E3685"/>
    <w:rsid w:val="004E4344"/>
    <w:rsid w:val="004E46B1"/>
    <w:rsid w:val="004E46B3"/>
    <w:rsid w:val="004E5F38"/>
    <w:rsid w:val="004E638F"/>
    <w:rsid w:val="004E7E91"/>
    <w:rsid w:val="004F0F71"/>
    <w:rsid w:val="004F2595"/>
    <w:rsid w:val="004F2A06"/>
    <w:rsid w:val="004F4266"/>
    <w:rsid w:val="004F6692"/>
    <w:rsid w:val="0050051F"/>
    <w:rsid w:val="00500703"/>
    <w:rsid w:val="00500AC2"/>
    <w:rsid w:val="005022A6"/>
    <w:rsid w:val="00502C90"/>
    <w:rsid w:val="00503394"/>
    <w:rsid w:val="005035F3"/>
    <w:rsid w:val="0050465B"/>
    <w:rsid w:val="00505135"/>
    <w:rsid w:val="00505908"/>
    <w:rsid w:val="005105E1"/>
    <w:rsid w:val="00511CAF"/>
    <w:rsid w:val="005134CC"/>
    <w:rsid w:val="00513ABB"/>
    <w:rsid w:val="00513F4C"/>
    <w:rsid w:val="005143A3"/>
    <w:rsid w:val="00516ADA"/>
    <w:rsid w:val="0051788F"/>
    <w:rsid w:val="0052028D"/>
    <w:rsid w:val="00522617"/>
    <w:rsid w:val="0052383B"/>
    <w:rsid w:val="0052475C"/>
    <w:rsid w:val="00524FAB"/>
    <w:rsid w:val="00525218"/>
    <w:rsid w:val="00526819"/>
    <w:rsid w:val="00526C1C"/>
    <w:rsid w:val="005270AF"/>
    <w:rsid w:val="00527464"/>
    <w:rsid w:val="005306CA"/>
    <w:rsid w:val="0053119C"/>
    <w:rsid w:val="00531E07"/>
    <w:rsid w:val="005332BD"/>
    <w:rsid w:val="005332D9"/>
    <w:rsid w:val="00533C33"/>
    <w:rsid w:val="00533C5F"/>
    <w:rsid w:val="00534D38"/>
    <w:rsid w:val="00534EDD"/>
    <w:rsid w:val="00535887"/>
    <w:rsid w:val="00536EB2"/>
    <w:rsid w:val="005404F3"/>
    <w:rsid w:val="0054069F"/>
    <w:rsid w:val="00541A41"/>
    <w:rsid w:val="00541BD9"/>
    <w:rsid w:val="005431B2"/>
    <w:rsid w:val="0054327D"/>
    <w:rsid w:val="00543880"/>
    <w:rsid w:val="005447D4"/>
    <w:rsid w:val="00547003"/>
    <w:rsid w:val="00547D58"/>
    <w:rsid w:val="00550727"/>
    <w:rsid w:val="00551422"/>
    <w:rsid w:val="00552DDA"/>
    <w:rsid w:val="00553BCB"/>
    <w:rsid w:val="005540EA"/>
    <w:rsid w:val="0055722F"/>
    <w:rsid w:val="00560CD6"/>
    <w:rsid w:val="0056165C"/>
    <w:rsid w:val="00561756"/>
    <w:rsid w:val="00561CDA"/>
    <w:rsid w:val="00562316"/>
    <w:rsid w:val="0056265A"/>
    <w:rsid w:val="00563696"/>
    <w:rsid w:val="00564500"/>
    <w:rsid w:val="00564A28"/>
    <w:rsid w:val="00565625"/>
    <w:rsid w:val="00566FFD"/>
    <w:rsid w:val="005670BF"/>
    <w:rsid w:val="00570B51"/>
    <w:rsid w:val="00571BE3"/>
    <w:rsid w:val="00571D5C"/>
    <w:rsid w:val="00571E1B"/>
    <w:rsid w:val="005731F6"/>
    <w:rsid w:val="005750C2"/>
    <w:rsid w:val="00575111"/>
    <w:rsid w:val="005752D4"/>
    <w:rsid w:val="00575DB4"/>
    <w:rsid w:val="005760A4"/>
    <w:rsid w:val="0058055B"/>
    <w:rsid w:val="005827C9"/>
    <w:rsid w:val="005844BB"/>
    <w:rsid w:val="00586605"/>
    <w:rsid w:val="005869D7"/>
    <w:rsid w:val="0058761E"/>
    <w:rsid w:val="00590BF3"/>
    <w:rsid w:val="005916C0"/>
    <w:rsid w:val="0059195A"/>
    <w:rsid w:val="00594426"/>
    <w:rsid w:val="005957E4"/>
    <w:rsid w:val="00595814"/>
    <w:rsid w:val="005A0C7F"/>
    <w:rsid w:val="005A198A"/>
    <w:rsid w:val="005A2EA8"/>
    <w:rsid w:val="005A4461"/>
    <w:rsid w:val="005A49FC"/>
    <w:rsid w:val="005A4D83"/>
    <w:rsid w:val="005A5427"/>
    <w:rsid w:val="005A5525"/>
    <w:rsid w:val="005A57FC"/>
    <w:rsid w:val="005A6CD1"/>
    <w:rsid w:val="005A6E71"/>
    <w:rsid w:val="005A793A"/>
    <w:rsid w:val="005B0BD3"/>
    <w:rsid w:val="005B2532"/>
    <w:rsid w:val="005B3FA0"/>
    <w:rsid w:val="005B549D"/>
    <w:rsid w:val="005B5837"/>
    <w:rsid w:val="005B65BC"/>
    <w:rsid w:val="005B790C"/>
    <w:rsid w:val="005C1D62"/>
    <w:rsid w:val="005C1DEC"/>
    <w:rsid w:val="005C2046"/>
    <w:rsid w:val="005D0F64"/>
    <w:rsid w:val="005D319C"/>
    <w:rsid w:val="005D39F7"/>
    <w:rsid w:val="005D3EF4"/>
    <w:rsid w:val="005D4E5B"/>
    <w:rsid w:val="005D4E8F"/>
    <w:rsid w:val="005D5408"/>
    <w:rsid w:val="005D7C25"/>
    <w:rsid w:val="005E00E9"/>
    <w:rsid w:val="005E01B2"/>
    <w:rsid w:val="005E0E41"/>
    <w:rsid w:val="005E1195"/>
    <w:rsid w:val="005E1398"/>
    <w:rsid w:val="005E1F90"/>
    <w:rsid w:val="005E32C2"/>
    <w:rsid w:val="005E4C90"/>
    <w:rsid w:val="005E4D48"/>
    <w:rsid w:val="005E6D22"/>
    <w:rsid w:val="005E7E0E"/>
    <w:rsid w:val="005F28C8"/>
    <w:rsid w:val="005F2A27"/>
    <w:rsid w:val="005F2EF1"/>
    <w:rsid w:val="005F308F"/>
    <w:rsid w:val="005F3DED"/>
    <w:rsid w:val="005F542C"/>
    <w:rsid w:val="005F79CB"/>
    <w:rsid w:val="00600648"/>
    <w:rsid w:val="00601552"/>
    <w:rsid w:val="00602948"/>
    <w:rsid w:val="00602DE2"/>
    <w:rsid w:val="00603C96"/>
    <w:rsid w:val="00603E3A"/>
    <w:rsid w:val="006044B2"/>
    <w:rsid w:val="0060787C"/>
    <w:rsid w:val="00607B4E"/>
    <w:rsid w:val="00611540"/>
    <w:rsid w:val="006121AC"/>
    <w:rsid w:val="00612315"/>
    <w:rsid w:val="006129AD"/>
    <w:rsid w:val="006132BE"/>
    <w:rsid w:val="00613E46"/>
    <w:rsid w:val="0061430F"/>
    <w:rsid w:val="00616113"/>
    <w:rsid w:val="00617237"/>
    <w:rsid w:val="006173A1"/>
    <w:rsid w:val="00617DB6"/>
    <w:rsid w:val="00620032"/>
    <w:rsid w:val="0062110C"/>
    <w:rsid w:val="00621A87"/>
    <w:rsid w:val="00621C40"/>
    <w:rsid w:val="00621C46"/>
    <w:rsid w:val="00624494"/>
    <w:rsid w:val="00624763"/>
    <w:rsid w:val="00626890"/>
    <w:rsid w:val="00627760"/>
    <w:rsid w:val="0063001A"/>
    <w:rsid w:val="006321E9"/>
    <w:rsid w:val="00633ED1"/>
    <w:rsid w:val="00634E05"/>
    <w:rsid w:val="006365E1"/>
    <w:rsid w:val="006367AE"/>
    <w:rsid w:val="00636F9B"/>
    <w:rsid w:val="00637CD0"/>
    <w:rsid w:val="00637F28"/>
    <w:rsid w:val="00640056"/>
    <w:rsid w:val="006406FD"/>
    <w:rsid w:val="00640C5B"/>
    <w:rsid w:val="00641E9E"/>
    <w:rsid w:val="00645126"/>
    <w:rsid w:val="00645559"/>
    <w:rsid w:val="00645805"/>
    <w:rsid w:val="0064642B"/>
    <w:rsid w:val="00647EA2"/>
    <w:rsid w:val="00647F98"/>
    <w:rsid w:val="00650BA5"/>
    <w:rsid w:val="0065137C"/>
    <w:rsid w:val="00652322"/>
    <w:rsid w:val="00653DD3"/>
    <w:rsid w:val="00654AB5"/>
    <w:rsid w:val="006561C2"/>
    <w:rsid w:val="00660B77"/>
    <w:rsid w:val="00662063"/>
    <w:rsid w:val="00662C34"/>
    <w:rsid w:val="0066405F"/>
    <w:rsid w:val="006656BA"/>
    <w:rsid w:val="00667A07"/>
    <w:rsid w:val="0067060D"/>
    <w:rsid w:val="006717BD"/>
    <w:rsid w:val="00674982"/>
    <w:rsid w:val="006750BF"/>
    <w:rsid w:val="006754C9"/>
    <w:rsid w:val="00675CD8"/>
    <w:rsid w:val="006772CB"/>
    <w:rsid w:val="00682005"/>
    <w:rsid w:val="006820B9"/>
    <w:rsid w:val="00682159"/>
    <w:rsid w:val="006828FA"/>
    <w:rsid w:val="00683E79"/>
    <w:rsid w:val="006868AA"/>
    <w:rsid w:val="00686ECC"/>
    <w:rsid w:val="006873B8"/>
    <w:rsid w:val="006875F1"/>
    <w:rsid w:val="006903A1"/>
    <w:rsid w:val="006904E1"/>
    <w:rsid w:val="0069652F"/>
    <w:rsid w:val="00697060"/>
    <w:rsid w:val="006A043E"/>
    <w:rsid w:val="006A0922"/>
    <w:rsid w:val="006A2216"/>
    <w:rsid w:val="006A26A8"/>
    <w:rsid w:val="006A3B39"/>
    <w:rsid w:val="006B0FA2"/>
    <w:rsid w:val="006B251D"/>
    <w:rsid w:val="006B285A"/>
    <w:rsid w:val="006B3890"/>
    <w:rsid w:val="006B399E"/>
    <w:rsid w:val="006B4148"/>
    <w:rsid w:val="006B44C3"/>
    <w:rsid w:val="006B5504"/>
    <w:rsid w:val="006B5D5E"/>
    <w:rsid w:val="006B6167"/>
    <w:rsid w:val="006B6B16"/>
    <w:rsid w:val="006B6D24"/>
    <w:rsid w:val="006B7523"/>
    <w:rsid w:val="006C0DEA"/>
    <w:rsid w:val="006C13AD"/>
    <w:rsid w:val="006C149A"/>
    <w:rsid w:val="006C1EC3"/>
    <w:rsid w:val="006C298D"/>
    <w:rsid w:val="006C2C40"/>
    <w:rsid w:val="006C38E9"/>
    <w:rsid w:val="006C3D39"/>
    <w:rsid w:val="006C3D7E"/>
    <w:rsid w:val="006C3E05"/>
    <w:rsid w:val="006C51C3"/>
    <w:rsid w:val="006C7C41"/>
    <w:rsid w:val="006C7D90"/>
    <w:rsid w:val="006D105C"/>
    <w:rsid w:val="006D13C8"/>
    <w:rsid w:val="006D160F"/>
    <w:rsid w:val="006D231B"/>
    <w:rsid w:val="006D493D"/>
    <w:rsid w:val="006E13C5"/>
    <w:rsid w:val="006E3DA3"/>
    <w:rsid w:val="006E4417"/>
    <w:rsid w:val="006E494B"/>
    <w:rsid w:val="006E4C63"/>
    <w:rsid w:val="006E4E4C"/>
    <w:rsid w:val="006E796D"/>
    <w:rsid w:val="006E7FDA"/>
    <w:rsid w:val="006F00D7"/>
    <w:rsid w:val="006F053E"/>
    <w:rsid w:val="006F126C"/>
    <w:rsid w:val="006F3445"/>
    <w:rsid w:val="006F4784"/>
    <w:rsid w:val="006F48B7"/>
    <w:rsid w:val="006F4CDA"/>
    <w:rsid w:val="006F7A74"/>
    <w:rsid w:val="00700461"/>
    <w:rsid w:val="00701AA1"/>
    <w:rsid w:val="00701D75"/>
    <w:rsid w:val="00704AA8"/>
    <w:rsid w:val="00705205"/>
    <w:rsid w:val="00705B0D"/>
    <w:rsid w:val="00705C0B"/>
    <w:rsid w:val="00705F27"/>
    <w:rsid w:val="00706B27"/>
    <w:rsid w:val="00711E40"/>
    <w:rsid w:val="00712FE7"/>
    <w:rsid w:val="007147B3"/>
    <w:rsid w:val="00714B71"/>
    <w:rsid w:val="007152A9"/>
    <w:rsid w:val="007171EA"/>
    <w:rsid w:val="00721350"/>
    <w:rsid w:val="00722823"/>
    <w:rsid w:val="00722D0D"/>
    <w:rsid w:val="00722D38"/>
    <w:rsid w:val="00724866"/>
    <w:rsid w:val="00725B6B"/>
    <w:rsid w:val="0072666E"/>
    <w:rsid w:val="0073045F"/>
    <w:rsid w:val="00730B3A"/>
    <w:rsid w:val="00733A7D"/>
    <w:rsid w:val="00733D9D"/>
    <w:rsid w:val="00734358"/>
    <w:rsid w:val="0073457B"/>
    <w:rsid w:val="00735D3F"/>
    <w:rsid w:val="00735D7E"/>
    <w:rsid w:val="0074060D"/>
    <w:rsid w:val="00740D8B"/>
    <w:rsid w:val="00741A67"/>
    <w:rsid w:val="0074233F"/>
    <w:rsid w:val="007436E4"/>
    <w:rsid w:val="00746861"/>
    <w:rsid w:val="00746B51"/>
    <w:rsid w:val="0074719B"/>
    <w:rsid w:val="007500F9"/>
    <w:rsid w:val="0075315B"/>
    <w:rsid w:val="0075356F"/>
    <w:rsid w:val="00753DF6"/>
    <w:rsid w:val="007554B5"/>
    <w:rsid w:val="007601F6"/>
    <w:rsid w:val="00761408"/>
    <w:rsid w:val="007627F2"/>
    <w:rsid w:val="00763281"/>
    <w:rsid w:val="007635E4"/>
    <w:rsid w:val="00763A74"/>
    <w:rsid w:val="00763B9E"/>
    <w:rsid w:val="00763FD6"/>
    <w:rsid w:val="007641AD"/>
    <w:rsid w:val="00764B5C"/>
    <w:rsid w:val="00765046"/>
    <w:rsid w:val="007658D3"/>
    <w:rsid w:val="00770084"/>
    <w:rsid w:val="00771AF5"/>
    <w:rsid w:val="0077226C"/>
    <w:rsid w:val="007723F8"/>
    <w:rsid w:val="00773287"/>
    <w:rsid w:val="007770CC"/>
    <w:rsid w:val="00777A2E"/>
    <w:rsid w:val="00780985"/>
    <w:rsid w:val="00780E5D"/>
    <w:rsid w:val="0078122A"/>
    <w:rsid w:val="00782925"/>
    <w:rsid w:val="00783EC4"/>
    <w:rsid w:val="00784584"/>
    <w:rsid w:val="007853E2"/>
    <w:rsid w:val="00787ACB"/>
    <w:rsid w:val="007900F9"/>
    <w:rsid w:val="00792ACD"/>
    <w:rsid w:val="007953AC"/>
    <w:rsid w:val="007955CC"/>
    <w:rsid w:val="00795C6A"/>
    <w:rsid w:val="007965D2"/>
    <w:rsid w:val="0079685F"/>
    <w:rsid w:val="00796F65"/>
    <w:rsid w:val="00797A10"/>
    <w:rsid w:val="00797D05"/>
    <w:rsid w:val="007A03A5"/>
    <w:rsid w:val="007A33FD"/>
    <w:rsid w:val="007A4FA0"/>
    <w:rsid w:val="007A53C7"/>
    <w:rsid w:val="007A552B"/>
    <w:rsid w:val="007A55D7"/>
    <w:rsid w:val="007A668A"/>
    <w:rsid w:val="007A6A06"/>
    <w:rsid w:val="007B1F8A"/>
    <w:rsid w:val="007B4300"/>
    <w:rsid w:val="007B497D"/>
    <w:rsid w:val="007B4F31"/>
    <w:rsid w:val="007B5EBD"/>
    <w:rsid w:val="007C01E8"/>
    <w:rsid w:val="007C10DA"/>
    <w:rsid w:val="007C1A35"/>
    <w:rsid w:val="007C27A9"/>
    <w:rsid w:val="007C31A0"/>
    <w:rsid w:val="007C3F0B"/>
    <w:rsid w:val="007C3FBF"/>
    <w:rsid w:val="007C41A1"/>
    <w:rsid w:val="007C5E03"/>
    <w:rsid w:val="007C617B"/>
    <w:rsid w:val="007D0934"/>
    <w:rsid w:val="007D1894"/>
    <w:rsid w:val="007D1D5D"/>
    <w:rsid w:val="007D2350"/>
    <w:rsid w:val="007D2B2E"/>
    <w:rsid w:val="007D2CEC"/>
    <w:rsid w:val="007D2E48"/>
    <w:rsid w:val="007D38CB"/>
    <w:rsid w:val="007D4E40"/>
    <w:rsid w:val="007D54F4"/>
    <w:rsid w:val="007D62CE"/>
    <w:rsid w:val="007D7D33"/>
    <w:rsid w:val="007E30FA"/>
    <w:rsid w:val="007E4569"/>
    <w:rsid w:val="007E4E5E"/>
    <w:rsid w:val="007E6E7F"/>
    <w:rsid w:val="007F0F95"/>
    <w:rsid w:val="007F150C"/>
    <w:rsid w:val="007F2CA0"/>
    <w:rsid w:val="007F4476"/>
    <w:rsid w:val="007F5423"/>
    <w:rsid w:val="007F5697"/>
    <w:rsid w:val="007F617F"/>
    <w:rsid w:val="007F74E4"/>
    <w:rsid w:val="00801690"/>
    <w:rsid w:val="00801A78"/>
    <w:rsid w:val="00803114"/>
    <w:rsid w:val="0080396D"/>
    <w:rsid w:val="00803F0F"/>
    <w:rsid w:val="00803FD5"/>
    <w:rsid w:val="00804A12"/>
    <w:rsid w:val="00811F7C"/>
    <w:rsid w:val="00812186"/>
    <w:rsid w:val="00812F66"/>
    <w:rsid w:val="00813943"/>
    <w:rsid w:val="00813A57"/>
    <w:rsid w:val="00815D22"/>
    <w:rsid w:val="008210E9"/>
    <w:rsid w:val="00821138"/>
    <w:rsid w:val="00821BA8"/>
    <w:rsid w:val="00822331"/>
    <w:rsid w:val="00824184"/>
    <w:rsid w:val="00824D20"/>
    <w:rsid w:val="008255B3"/>
    <w:rsid w:val="00826F43"/>
    <w:rsid w:val="0083137C"/>
    <w:rsid w:val="00832148"/>
    <w:rsid w:val="0083457A"/>
    <w:rsid w:val="00834879"/>
    <w:rsid w:val="00834D5A"/>
    <w:rsid w:val="00835344"/>
    <w:rsid w:val="008356E5"/>
    <w:rsid w:val="00836232"/>
    <w:rsid w:val="008365AB"/>
    <w:rsid w:val="00836667"/>
    <w:rsid w:val="00841FBF"/>
    <w:rsid w:val="0084254D"/>
    <w:rsid w:val="00842870"/>
    <w:rsid w:val="00842C3D"/>
    <w:rsid w:val="00842F45"/>
    <w:rsid w:val="008444B8"/>
    <w:rsid w:val="00845343"/>
    <w:rsid w:val="0084559C"/>
    <w:rsid w:val="00845903"/>
    <w:rsid w:val="008459C0"/>
    <w:rsid w:val="00845F81"/>
    <w:rsid w:val="00846746"/>
    <w:rsid w:val="00846960"/>
    <w:rsid w:val="008475CF"/>
    <w:rsid w:val="00847A8A"/>
    <w:rsid w:val="00850401"/>
    <w:rsid w:val="008513C1"/>
    <w:rsid w:val="00851CFA"/>
    <w:rsid w:val="00852AF6"/>
    <w:rsid w:val="00854B6D"/>
    <w:rsid w:val="0086016A"/>
    <w:rsid w:val="008602DA"/>
    <w:rsid w:val="00861168"/>
    <w:rsid w:val="008611E2"/>
    <w:rsid w:val="00861861"/>
    <w:rsid w:val="00861862"/>
    <w:rsid w:val="00861FCC"/>
    <w:rsid w:val="008625BE"/>
    <w:rsid w:val="0086683C"/>
    <w:rsid w:val="00867778"/>
    <w:rsid w:val="00867B5A"/>
    <w:rsid w:val="008718B8"/>
    <w:rsid w:val="00875EB5"/>
    <w:rsid w:val="0087622F"/>
    <w:rsid w:val="0087648B"/>
    <w:rsid w:val="008774B1"/>
    <w:rsid w:val="008801B6"/>
    <w:rsid w:val="00880538"/>
    <w:rsid w:val="00883C1C"/>
    <w:rsid w:val="0088417D"/>
    <w:rsid w:val="008841A9"/>
    <w:rsid w:val="008867FA"/>
    <w:rsid w:val="00886B74"/>
    <w:rsid w:val="008910EC"/>
    <w:rsid w:val="00892DDF"/>
    <w:rsid w:val="0089446E"/>
    <w:rsid w:val="00894A49"/>
    <w:rsid w:val="008959D7"/>
    <w:rsid w:val="00896FD1"/>
    <w:rsid w:val="008A007C"/>
    <w:rsid w:val="008A00C7"/>
    <w:rsid w:val="008A0E0E"/>
    <w:rsid w:val="008A1D55"/>
    <w:rsid w:val="008A2C8A"/>
    <w:rsid w:val="008A3150"/>
    <w:rsid w:val="008A3BEB"/>
    <w:rsid w:val="008A5585"/>
    <w:rsid w:val="008A5A7F"/>
    <w:rsid w:val="008A5C54"/>
    <w:rsid w:val="008A63C4"/>
    <w:rsid w:val="008A68D4"/>
    <w:rsid w:val="008B049C"/>
    <w:rsid w:val="008B065D"/>
    <w:rsid w:val="008B111D"/>
    <w:rsid w:val="008B1DCD"/>
    <w:rsid w:val="008B2442"/>
    <w:rsid w:val="008B292E"/>
    <w:rsid w:val="008B2A0B"/>
    <w:rsid w:val="008B3AFA"/>
    <w:rsid w:val="008B4169"/>
    <w:rsid w:val="008B46E8"/>
    <w:rsid w:val="008B5361"/>
    <w:rsid w:val="008B59E6"/>
    <w:rsid w:val="008B5D13"/>
    <w:rsid w:val="008B6E8A"/>
    <w:rsid w:val="008B7E9C"/>
    <w:rsid w:val="008C1BF1"/>
    <w:rsid w:val="008C3693"/>
    <w:rsid w:val="008C67A7"/>
    <w:rsid w:val="008C78B3"/>
    <w:rsid w:val="008D0008"/>
    <w:rsid w:val="008D0738"/>
    <w:rsid w:val="008D12F5"/>
    <w:rsid w:val="008D1A53"/>
    <w:rsid w:val="008D2E77"/>
    <w:rsid w:val="008D54B5"/>
    <w:rsid w:val="008D7AE0"/>
    <w:rsid w:val="008E04FB"/>
    <w:rsid w:val="008E0A7C"/>
    <w:rsid w:val="008E0DBC"/>
    <w:rsid w:val="008E323F"/>
    <w:rsid w:val="008E3294"/>
    <w:rsid w:val="008E4866"/>
    <w:rsid w:val="008E54CF"/>
    <w:rsid w:val="008E5E86"/>
    <w:rsid w:val="008E6103"/>
    <w:rsid w:val="008F1001"/>
    <w:rsid w:val="008F425A"/>
    <w:rsid w:val="008F4295"/>
    <w:rsid w:val="008F4EF4"/>
    <w:rsid w:val="008F6038"/>
    <w:rsid w:val="00901020"/>
    <w:rsid w:val="009020A8"/>
    <w:rsid w:val="009020E1"/>
    <w:rsid w:val="0090234F"/>
    <w:rsid w:val="009032C3"/>
    <w:rsid w:val="00903EB4"/>
    <w:rsid w:val="00904347"/>
    <w:rsid w:val="00904BC0"/>
    <w:rsid w:val="00910419"/>
    <w:rsid w:val="0091078B"/>
    <w:rsid w:val="009110EA"/>
    <w:rsid w:val="00911990"/>
    <w:rsid w:val="0091263F"/>
    <w:rsid w:val="00913376"/>
    <w:rsid w:val="00913525"/>
    <w:rsid w:val="009138F1"/>
    <w:rsid w:val="009143E5"/>
    <w:rsid w:val="009171F5"/>
    <w:rsid w:val="009173CF"/>
    <w:rsid w:val="00917626"/>
    <w:rsid w:val="00917D65"/>
    <w:rsid w:val="00917FCF"/>
    <w:rsid w:val="00921EA5"/>
    <w:rsid w:val="00922FE6"/>
    <w:rsid w:val="00923131"/>
    <w:rsid w:val="00923909"/>
    <w:rsid w:val="009241EC"/>
    <w:rsid w:val="009244B7"/>
    <w:rsid w:val="00924FE4"/>
    <w:rsid w:val="00925201"/>
    <w:rsid w:val="00926658"/>
    <w:rsid w:val="009269BF"/>
    <w:rsid w:val="00926EC3"/>
    <w:rsid w:val="00931B6A"/>
    <w:rsid w:val="00933A9C"/>
    <w:rsid w:val="00934103"/>
    <w:rsid w:val="009350FA"/>
    <w:rsid w:val="009359E6"/>
    <w:rsid w:val="00935B69"/>
    <w:rsid w:val="00936078"/>
    <w:rsid w:val="0093625A"/>
    <w:rsid w:val="009368BC"/>
    <w:rsid w:val="00937856"/>
    <w:rsid w:val="00940122"/>
    <w:rsid w:val="0094171A"/>
    <w:rsid w:val="00941D62"/>
    <w:rsid w:val="00942496"/>
    <w:rsid w:val="00942C3C"/>
    <w:rsid w:val="00943E3A"/>
    <w:rsid w:val="00944068"/>
    <w:rsid w:val="009447F2"/>
    <w:rsid w:val="00944CA9"/>
    <w:rsid w:val="00945E05"/>
    <w:rsid w:val="009518E3"/>
    <w:rsid w:val="00951BF2"/>
    <w:rsid w:val="00953AEF"/>
    <w:rsid w:val="00953D5E"/>
    <w:rsid w:val="00953FFD"/>
    <w:rsid w:val="009557BE"/>
    <w:rsid w:val="0095625D"/>
    <w:rsid w:val="00960E9D"/>
    <w:rsid w:val="00961805"/>
    <w:rsid w:val="00964B3A"/>
    <w:rsid w:val="00964BC8"/>
    <w:rsid w:val="00965AF9"/>
    <w:rsid w:val="00967DB1"/>
    <w:rsid w:val="00970481"/>
    <w:rsid w:val="00973CF6"/>
    <w:rsid w:val="00973E06"/>
    <w:rsid w:val="00975078"/>
    <w:rsid w:val="00975249"/>
    <w:rsid w:val="00975C75"/>
    <w:rsid w:val="00977542"/>
    <w:rsid w:val="00977F07"/>
    <w:rsid w:val="009800D8"/>
    <w:rsid w:val="0098025F"/>
    <w:rsid w:val="00983355"/>
    <w:rsid w:val="00983474"/>
    <w:rsid w:val="00984AFB"/>
    <w:rsid w:val="00985503"/>
    <w:rsid w:val="009867F0"/>
    <w:rsid w:val="00987220"/>
    <w:rsid w:val="0098740A"/>
    <w:rsid w:val="00987D7A"/>
    <w:rsid w:val="00992E34"/>
    <w:rsid w:val="00997084"/>
    <w:rsid w:val="00997293"/>
    <w:rsid w:val="009A082A"/>
    <w:rsid w:val="009A1CFB"/>
    <w:rsid w:val="009A1F07"/>
    <w:rsid w:val="009A2FA6"/>
    <w:rsid w:val="009A44E3"/>
    <w:rsid w:val="009A4DCA"/>
    <w:rsid w:val="009A503E"/>
    <w:rsid w:val="009A5103"/>
    <w:rsid w:val="009A682D"/>
    <w:rsid w:val="009A753C"/>
    <w:rsid w:val="009B000C"/>
    <w:rsid w:val="009B03A7"/>
    <w:rsid w:val="009B0780"/>
    <w:rsid w:val="009B42DD"/>
    <w:rsid w:val="009B7113"/>
    <w:rsid w:val="009C5EAA"/>
    <w:rsid w:val="009C7E89"/>
    <w:rsid w:val="009D0370"/>
    <w:rsid w:val="009D1352"/>
    <w:rsid w:val="009D1F49"/>
    <w:rsid w:val="009D214F"/>
    <w:rsid w:val="009D28E3"/>
    <w:rsid w:val="009D520D"/>
    <w:rsid w:val="009D5377"/>
    <w:rsid w:val="009D6101"/>
    <w:rsid w:val="009D6ACF"/>
    <w:rsid w:val="009D77E1"/>
    <w:rsid w:val="009D7DE8"/>
    <w:rsid w:val="009E0654"/>
    <w:rsid w:val="009E1402"/>
    <w:rsid w:val="009E1A36"/>
    <w:rsid w:val="009E24B0"/>
    <w:rsid w:val="009E2F5B"/>
    <w:rsid w:val="009E2F78"/>
    <w:rsid w:val="009E370A"/>
    <w:rsid w:val="009E3A3E"/>
    <w:rsid w:val="009E3CF7"/>
    <w:rsid w:val="009E6277"/>
    <w:rsid w:val="009F0635"/>
    <w:rsid w:val="009F3E41"/>
    <w:rsid w:val="009F452A"/>
    <w:rsid w:val="009F4C93"/>
    <w:rsid w:val="009F4FD4"/>
    <w:rsid w:val="009F678D"/>
    <w:rsid w:val="009F7AB3"/>
    <w:rsid w:val="00A01130"/>
    <w:rsid w:val="00A0270B"/>
    <w:rsid w:val="00A03B2E"/>
    <w:rsid w:val="00A0480C"/>
    <w:rsid w:val="00A0554B"/>
    <w:rsid w:val="00A06176"/>
    <w:rsid w:val="00A0630D"/>
    <w:rsid w:val="00A06AEA"/>
    <w:rsid w:val="00A10435"/>
    <w:rsid w:val="00A10C83"/>
    <w:rsid w:val="00A111C3"/>
    <w:rsid w:val="00A11895"/>
    <w:rsid w:val="00A140A0"/>
    <w:rsid w:val="00A16693"/>
    <w:rsid w:val="00A171C1"/>
    <w:rsid w:val="00A20B9C"/>
    <w:rsid w:val="00A20C33"/>
    <w:rsid w:val="00A228FC"/>
    <w:rsid w:val="00A246C5"/>
    <w:rsid w:val="00A25699"/>
    <w:rsid w:val="00A271E6"/>
    <w:rsid w:val="00A27906"/>
    <w:rsid w:val="00A27CCC"/>
    <w:rsid w:val="00A30F80"/>
    <w:rsid w:val="00A3106B"/>
    <w:rsid w:val="00A32103"/>
    <w:rsid w:val="00A32DF5"/>
    <w:rsid w:val="00A344D4"/>
    <w:rsid w:val="00A344DC"/>
    <w:rsid w:val="00A37DE6"/>
    <w:rsid w:val="00A4026C"/>
    <w:rsid w:val="00A404E4"/>
    <w:rsid w:val="00A41D5D"/>
    <w:rsid w:val="00A41FC2"/>
    <w:rsid w:val="00A42CB9"/>
    <w:rsid w:val="00A437DD"/>
    <w:rsid w:val="00A43AB8"/>
    <w:rsid w:val="00A44CFC"/>
    <w:rsid w:val="00A462C9"/>
    <w:rsid w:val="00A469B8"/>
    <w:rsid w:val="00A50158"/>
    <w:rsid w:val="00A5040F"/>
    <w:rsid w:val="00A52A2C"/>
    <w:rsid w:val="00A5343A"/>
    <w:rsid w:val="00A55421"/>
    <w:rsid w:val="00A565F9"/>
    <w:rsid w:val="00A604E0"/>
    <w:rsid w:val="00A6112D"/>
    <w:rsid w:val="00A61635"/>
    <w:rsid w:val="00A63E21"/>
    <w:rsid w:val="00A63EB0"/>
    <w:rsid w:val="00A6458F"/>
    <w:rsid w:val="00A64F90"/>
    <w:rsid w:val="00A65F88"/>
    <w:rsid w:val="00A67AC1"/>
    <w:rsid w:val="00A71366"/>
    <w:rsid w:val="00A7248D"/>
    <w:rsid w:val="00A735E8"/>
    <w:rsid w:val="00A739EB"/>
    <w:rsid w:val="00A743D0"/>
    <w:rsid w:val="00A747D7"/>
    <w:rsid w:val="00A75EFF"/>
    <w:rsid w:val="00A76905"/>
    <w:rsid w:val="00A77F52"/>
    <w:rsid w:val="00A810B7"/>
    <w:rsid w:val="00A821B5"/>
    <w:rsid w:val="00A83F89"/>
    <w:rsid w:val="00A85102"/>
    <w:rsid w:val="00A85750"/>
    <w:rsid w:val="00A85871"/>
    <w:rsid w:val="00A86060"/>
    <w:rsid w:val="00A863B1"/>
    <w:rsid w:val="00A8642E"/>
    <w:rsid w:val="00A903A2"/>
    <w:rsid w:val="00A915FF"/>
    <w:rsid w:val="00A942E8"/>
    <w:rsid w:val="00A950A8"/>
    <w:rsid w:val="00A952E9"/>
    <w:rsid w:val="00A95B34"/>
    <w:rsid w:val="00A97111"/>
    <w:rsid w:val="00AA08FE"/>
    <w:rsid w:val="00AA0D43"/>
    <w:rsid w:val="00AA401B"/>
    <w:rsid w:val="00AA45F8"/>
    <w:rsid w:val="00AA46D7"/>
    <w:rsid w:val="00AA57AB"/>
    <w:rsid w:val="00AA7618"/>
    <w:rsid w:val="00AB0AE7"/>
    <w:rsid w:val="00AB0B76"/>
    <w:rsid w:val="00AB1C81"/>
    <w:rsid w:val="00AB27AA"/>
    <w:rsid w:val="00AB59E6"/>
    <w:rsid w:val="00AB695D"/>
    <w:rsid w:val="00AB7FD8"/>
    <w:rsid w:val="00AC0582"/>
    <w:rsid w:val="00AC076F"/>
    <w:rsid w:val="00AC0BFC"/>
    <w:rsid w:val="00AC0CAB"/>
    <w:rsid w:val="00AC0E9E"/>
    <w:rsid w:val="00AC1814"/>
    <w:rsid w:val="00AC1845"/>
    <w:rsid w:val="00AC1A14"/>
    <w:rsid w:val="00AC2813"/>
    <w:rsid w:val="00AC2DE5"/>
    <w:rsid w:val="00AC41AD"/>
    <w:rsid w:val="00AC4BCE"/>
    <w:rsid w:val="00AC4D6F"/>
    <w:rsid w:val="00AC5318"/>
    <w:rsid w:val="00AC55A1"/>
    <w:rsid w:val="00AC66D3"/>
    <w:rsid w:val="00AC6FDC"/>
    <w:rsid w:val="00AC7592"/>
    <w:rsid w:val="00AD0D2D"/>
    <w:rsid w:val="00AD28A2"/>
    <w:rsid w:val="00AD2E65"/>
    <w:rsid w:val="00AD3323"/>
    <w:rsid w:val="00AD3812"/>
    <w:rsid w:val="00AD3AFB"/>
    <w:rsid w:val="00AD3BDA"/>
    <w:rsid w:val="00AD48D6"/>
    <w:rsid w:val="00AD4E82"/>
    <w:rsid w:val="00AD59C4"/>
    <w:rsid w:val="00AD5D53"/>
    <w:rsid w:val="00AD5F3B"/>
    <w:rsid w:val="00AD6317"/>
    <w:rsid w:val="00AD7635"/>
    <w:rsid w:val="00AE03AC"/>
    <w:rsid w:val="00AE35DA"/>
    <w:rsid w:val="00AE3C2F"/>
    <w:rsid w:val="00AF0832"/>
    <w:rsid w:val="00AF0AEB"/>
    <w:rsid w:val="00AF4D47"/>
    <w:rsid w:val="00AF6844"/>
    <w:rsid w:val="00AF6A3F"/>
    <w:rsid w:val="00AF6CC5"/>
    <w:rsid w:val="00AF7A91"/>
    <w:rsid w:val="00B00C6F"/>
    <w:rsid w:val="00B03FD7"/>
    <w:rsid w:val="00B056EE"/>
    <w:rsid w:val="00B05722"/>
    <w:rsid w:val="00B05C0B"/>
    <w:rsid w:val="00B05C4C"/>
    <w:rsid w:val="00B06E56"/>
    <w:rsid w:val="00B1130A"/>
    <w:rsid w:val="00B12FA0"/>
    <w:rsid w:val="00B132BA"/>
    <w:rsid w:val="00B13FC9"/>
    <w:rsid w:val="00B1442D"/>
    <w:rsid w:val="00B14811"/>
    <w:rsid w:val="00B14A84"/>
    <w:rsid w:val="00B15B48"/>
    <w:rsid w:val="00B16062"/>
    <w:rsid w:val="00B16B84"/>
    <w:rsid w:val="00B17078"/>
    <w:rsid w:val="00B203E8"/>
    <w:rsid w:val="00B2073C"/>
    <w:rsid w:val="00B22303"/>
    <w:rsid w:val="00B22D1F"/>
    <w:rsid w:val="00B22FB3"/>
    <w:rsid w:val="00B23D66"/>
    <w:rsid w:val="00B25443"/>
    <w:rsid w:val="00B254E9"/>
    <w:rsid w:val="00B25C26"/>
    <w:rsid w:val="00B26CEB"/>
    <w:rsid w:val="00B26F17"/>
    <w:rsid w:val="00B27513"/>
    <w:rsid w:val="00B324F9"/>
    <w:rsid w:val="00B32738"/>
    <w:rsid w:val="00B32B80"/>
    <w:rsid w:val="00B32DDC"/>
    <w:rsid w:val="00B3319C"/>
    <w:rsid w:val="00B35143"/>
    <w:rsid w:val="00B35ED0"/>
    <w:rsid w:val="00B36109"/>
    <w:rsid w:val="00B36738"/>
    <w:rsid w:val="00B41005"/>
    <w:rsid w:val="00B41A24"/>
    <w:rsid w:val="00B44445"/>
    <w:rsid w:val="00B4516D"/>
    <w:rsid w:val="00B45680"/>
    <w:rsid w:val="00B460D4"/>
    <w:rsid w:val="00B46F96"/>
    <w:rsid w:val="00B508CD"/>
    <w:rsid w:val="00B5187C"/>
    <w:rsid w:val="00B51E65"/>
    <w:rsid w:val="00B526B4"/>
    <w:rsid w:val="00B52B79"/>
    <w:rsid w:val="00B53237"/>
    <w:rsid w:val="00B54E80"/>
    <w:rsid w:val="00B602DE"/>
    <w:rsid w:val="00B60A90"/>
    <w:rsid w:val="00B61491"/>
    <w:rsid w:val="00B6166B"/>
    <w:rsid w:val="00B61CB5"/>
    <w:rsid w:val="00B622E5"/>
    <w:rsid w:val="00B629B2"/>
    <w:rsid w:val="00B65688"/>
    <w:rsid w:val="00B67323"/>
    <w:rsid w:val="00B67C24"/>
    <w:rsid w:val="00B707B9"/>
    <w:rsid w:val="00B71E31"/>
    <w:rsid w:val="00B71FD6"/>
    <w:rsid w:val="00B7346E"/>
    <w:rsid w:val="00B7483C"/>
    <w:rsid w:val="00B74DA9"/>
    <w:rsid w:val="00B77788"/>
    <w:rsid w:val="00B80020"/>
    <w:rsid w:val="00B82E32"/>
    <w:rsid w:val="00B85B88"/>
    <w:rsid w:val="00B9055C"/>
    <w:rsid w:val="00B90E0B"/>
    <w:rsid w:val="00B91191"/>
    <w:rsid w:val="00B91638"/>
    <w:rsid w:val="00B916B7"/>
    <w:rsid w:val="00B91D13"/>
    <w:rsid w:val="00B92FFE"/>
    <w:rsid w:val="00B934F2"/>
    <w:rsid w:val="00B94CBE"/>
    <w:rsid w:val="00B96A35"/>
    <w:rsid w:val="00B970E4"/>
    <w:rsid w:val="00BA0399"/>
    <w:rsid w:val="00BA2AE3"/>
    <w:rsid w:val="00BA36BF"/>
    <w:rsid w:val="00BA3843"/>
    <w:rsid w:val="00BA3A38"/>
    <w:rsid w:val="00BA44A7"/>
    <w:rsid w:val="00BA570C"/>
    <w:rsid w:val="00BA702A"/>
    <w:rsid w:val="00BB03F6"/>
    <w:rsid w:val="00BB1F08"/>
    <w:rsid w:val="00BB4ABA"/>
    <w:rsid w:val="00BB59F6"/>
    <w:rsid w:val="00BB5BAA"/>
    <w:rsid w:val="00BB650D"/>
    <w:rsid w:val="00BB79A5"/>
    <w:rsid w:val="00BC0151"/>
    <w:rsid w:val="00BC0B1C"/>
    <w:rsid w:val="00BC2D79"/>
    <w:rsid w:val="00BC340E"/>
    <w:rsid w:val="00BC3ADD"/>
    <w:rsid w:val="00BC3C2A"/>
    <w:rsid w:val="00BC6187"/>
    <w:rsid w:val="00BC694F"/>
    <w:rsid w:val="00BC7F74"/>
    <w:rsid w:val="00BD0658"/>
    <w:rsid w:val="00BD179D"/>
    <w:rsid w:val="00BD2C35"/>
    <w:rsid w:val="00BD4219"/>
    <w:rsid w:val="00BD5A03"/>
    <w:rsid w:val="00BD67D6"/>
    <w:rsid w:val="00BD7247"/>
    <w:rsid w:val="00BE15DE"/>
    <w:rsid w:val="00BE2DCF"/>
    <w:rsid w:val="00BE34A0"/>
    <w:rsid w:val="00BE3D20"/>
    <w:rsid w:val="00BE587E"/>
    <w:rsid w:val="00BE6791"/>
    <w:rsid w:val="00BE68E1"/>
    <w:rsid w:val="00BE6CDD"/>
    <w:rsid w:val="00BE70CB"/>
    <w:rsid w:val="00BF04EB"/>
    <w:rsid w:val="00BF0627"/>
    <w:rsid w:val="00BF1F56"/>
    <w:rsid w:val="00BF23DA"/>
    <w:rsid w:val="00BF3149"/>
    <w:rsid w:val="00BF4F4D"/>
    <w:rsid w:val="00BF6491"/>
    <w:rsid w:val="00BF695D"/>
    <w:rsid w:val="00BF70E0"/>
    <w:rsid w:val="00C005AF"/>
    <w:rsid w:val="00C01682"/>
    <w:rsid w:val="00C0219F"/>
    <w:rsid w:val="00C026A9"/>
    <w:rsid w:val="00C026CA"/>
    <w:rsid w:val="00C03140"/>
    <w:rsid w:val="00C03F15"/>
    <w:rsid w:val="00C0451C"/>
    <w:rsid w:val="00C05729"/>
    <w:rsid w:val="00C068E4"/>
    <w:rsid w:val="00C101B5"/>
    <w:rsid w:val="00C10EA2"/>
    <w:rsid w:val="00C11ACC"/>
    <w:rsid w:val="00C11B3C"/>
    <w:rsid w:val="00C11D32"/>
    <w:rsid w:val="00C12BEE"/>
    <w:rsid w:val="00C1393D"/>
    <w:rsid w:val="00C15928"/>
    <w:rsid w:val="00C16350"/>
    <w:rsid w:val="00C16BAE"/>
    <w:rsid w:val="00C17A70"/>
    <w:rsid w:val="00C2220D"/>
    <w:rsid w:val="00C222EA"/>
    <w:rsid w:val="00C22B34"/>
    <w:rsid w:val="00C234D9"/>
    <w:rsid w:val="00C23E3C"/>
    <w:rsid w:val="00C24496"/>
    <w:rsid w:val="00C245E8"/>
    <w:rsid w:val="00C24D0D"/>
    <w:rsid w:val="00C24F7B"/>
    <w:rsid w:val="00C252EE"/>
    <w:rsid w:val="00C262C4"/>
    <w:rsid w:val="00C274DD"/>
    <w:rsid w:val="00C27685"/>
    <w:rsid w:val="00C276B2"/>
    <w:rsid w:val="00C30160"/>
    <w:rsid w:val="00C30758"/>
    <w:rsid w:val="00C30EF6"/>
    <w:rsid w:val="00C31C73"/>
    <w:rsid w:val="00C32453"/>
    <w:rsid w:val="00C3388E"/>
    <w:rsid w:val="00C343F2"/>
    <w:rsid w:val="00C3498F"/>
    <w:rsid w:val="00C3504C"/>
    <w:rsid w:val="00C35643"/>
    <w:rsid w:val="00C40900"/>
    <w:rsid w:val="00C40F8A"/>
    <w:rsid w:val="00C41DD4"/>
    <w:rsid w:val="00C4442C"/>
    <w:rsid w:val="00C4597C"/>
    <w:rsid w:val="00C462EB"/>
    <w:rsid w:val="00C4671E"/>
    <w:rsid w:val="00C469FC"/>
    <w:rsid w:val="00C47843"/>
    <w:rsid w:val="00C50372"/>
    <w:rsid w:val="00C525C8"/>
    <w:rsid w:val="00C52779"/>
    <w:rsid w:val="00C53ABA"/>
    <w:rsid w:val="00C54D58"/>
    <w:rsid w:val="00C54D8B"/>
    <w:rsid w:val="00C54F1F"/>
    <w:rsid w:val="00C56B26"/>
    <w:rsid w:val="00C6111B"/>
    <w:rsid w:val="00C645A9"/>
    <w:rsid w:val="00C64B46"/>
    <w:rsid w:val="00C65F86"/>
    <w:rsid w:val="00C6771C"/>
    <w:rsid w:val="00C67B7D"/>
    <w:rsid w:val="00C70D5D"/>
    <w:rsid w:val="00C71E17"/>
    <w:rsid w:val="00C742C0"/>
    <w:rsid w:val="00C7439F"/>
    <w:rsid w:val="00C756C3"/>
    <w:rsid w:val="00C76861"/>
    <w:rsid w:val="00C76A14"/>
    <w:rsid w:val="00C7738A"/>
    <w:rsid w:val="00C77931"/>
    <w:rsid w:val="00C80CDC"/>
    <w:rsid w:val="00C815C1"/>
    <w:rsid w:val="00C82A1A"/>
    <w:rsid w:val="00C83026"/>
    <w:rsid w:val="00C83CDA"/>
    <w:rsid w:val="00C8537A"/>
    <w:rsid w:val="00C8613E"/>
    <w:rsid w:val="00C87AAE"/>
    <w:rsid w:val="00C87F72"/>
    <w:rsid w:val="00C9006E"/>
    <w:rsid w:val="00C93034"/>
    <w:rsid w:val="00C9378C"/>
    <w:rsid w:val="00C94A5E"/>
    <w:rsid w:val="00C951E7"/>
    <w:rsid w:val="00C95CB6"/>
    <w:rsid w:val="00C95FC9"/>
    <w:rsid w:val="00C979F3"/>
    <w:rsid w:val="00C97C19"/>
    <w:rsid w:val="00C97CB7"/>
    <w:rsid w:val="00CA239C"/>
    <w:rsid w:val="00CA2BBB"/>
    <w:rsid w:val="00CA3F71"/>
    <w:rsid w:val="00CA40CC"/>
    <w:rsid w:val="00CA4587"/>
    <w:rsid w:val="00CA49B8"/>
    <w:rsid w:val="00CA5107"/>
    <w:rsid w:val="00CA6762"/>
    <w:rsid w:val="00CA6EFF"/>
    <w:rsid w:val="00CA738A"/>
    <w:rsid w:val="00CA7C60"/>
    <w:rsid w:val="00CB1097"/>
    <w:rsid w:val="00CB1440"/>
    <w:rsid w:val="00CB2B41"/>
    <w:rsid w:val="00CB39BE"/>
    <w:rsid w:val="00CB3F58"/>
    <w:rsid w:val="00CB4836"/>
    <w:rsid w:val="00CB563D"/>
    <w:rsid w:val="00CB691F"/>
    <w:rsid w:val="00CB6BED"/>
    <w:rsid w:val="00CB734D"/>
    <w:rsid w:val="00CC02F3"/>
    <w:rsid w:val="00CC144B"/>
    <w:rsid w:val="00CC20B5"/>
    <w:rsid w:val="00CC2FB4"/>
    <w:rsid w:val="00CC4959"/>
    <w:rsid w:val="00CC4B27"/>
    <w:rsid w:val="00CC6686"/>
    <w:rsid w:val="00CC71C0"/>
    <w:rsid w:val="00CC73DF"/>
    <w:rsid w:val="00CC7C88"/>
    <w:rsid w:val="00CD0197"/>
    <w:rsid w:val="00CD06DC"/>
    <w:rsid w:val="00CD101E"/>
    <w:rsid w:val="00CD24FB"/>
    <w:rsid w:val="00CD30CB"/>
    <w:rsid w:val="00CD5A14"/>
    <w:rsid w:val="00CD72F9"/>
    <w:rsid w:val="00CD788A"/>
    <w:rsid w:val="00CD78A2"/>
    <w:rsid w:val="00CD7EAD"/>
    <w:rsid w:val="00CE0856"/>
    <w:rsid w:val="00CE2371"/>
    <w:rsid w:val="00CE2B70"/>
    <w:rsid w:val="00CE391A"/>
    <w:rsid w:val="00CE4DE4"/>
    <w:rsid w:val="00CE67F6"/>
    <w:rsid w:val="00CE68E4"/>
    <w:rsid w:val="00CF01A7"/>
    <w:rsid w:val="00CF0CAD"/>
    <w:rsid w:val="00CF13B3"/>
    <w:rsid w:val="00CF1F04"/>
    <w:rsid w:val="00CF2185"/>
    <w:rsid w:val="00CF2683"/>
    <w:rsid w:val="00CF2CFF"/>
    <w:rsid w:val="00CF3F86"/>
    <w:rsid w:val="00CF4BB2"/>
    <w:rsid w:val="00CF721E"/>
    <w:rsid w:val="00CF78C4"/>
    <w:rsid w:val="00D024E3"/>
    <w:rsid w:val="00D02784"/>
    <w:rsid w:val="00D02DDC"/>
    <w:rsid w:val="00D04B1A"/>
    <w:rsid w:val="00D075AD"/>
    <w:rsid w:val="00D10281"/>
    <w:rsid w:val="00D11873"/>
    <w:rsid w:val="00D13607"/>
    <w:rsid w:val="00D13787"/>
    <w:rsid w:val="00D14626"/>
    <w:rsid w:val="00D152A5"/>
    <w:rsid w:val="00D17E49"/>
    <w:rsid w:val="00D21220"/>
    <w:rsid w:val="00D21AA1"/>
    <w:rsid w:val="00D21B1F"/>
    <w:rsid w:val="00D2217C"/>
    <w:rsid w:val="00D22194"/>
    <w:rsid w:val="00D233EB"/>
    <w:rsid w:val="00D23BF0"/>
    <w:rsid w:val="00D259F2"/>
    <w:rsid w:val="00D25F69"/>
    <w:rsid w:val="00D2644D"/>
    <w:rsid w:val="00D2666C"/>
    <w:rsid w:val="00D30019"/>
    <w:rsid w:val="00D30AFD"/>
    <w:rsid w:val="00D31408"/>
    <w:rsid w:val="00D31610"/>
    <w:rsid w:val="00D32E9C"/>
    <w:rsid w:val="00D336BA"/>
    <w:rsid w:val="00D363EA"/>
    <w:rsid w:val="00D3643B"/>
    <w:rsid w:val="00D3652C"/>
    <w:rsid w:val="00D367EB"/>
    <w:rsid w:val="00D36FC0"/>
    <w:rsid w:val="00D411A2"/>
    <w:rsid w:val="00D41437"/>
    <w:rsid w:val="00D414E1"/>
    <w:rsid w:val="00D41ED5"/>
    <w:rsid w:val="00D42702"/>
    <w:rsid w:val="00D42B6D"/>
    <w:rsid w:val="00D47F29"/>
    <w:rsid w:val="00D50784"/>
    <w:rsid w:val="00D50B4F"/>
    <w:rsid w:val="00D51A6E"/>
    <w:rsid w:val="00D51DE6"/>
    <w:rsid w:val="00D52A38"/>
    <w:rsid w:val="00D52F54"/>
    <w:rsid w:val="00D53CE1"/>
    <w:rsid w:val="00D55063"/>
    <w:rsid w:val="00D552AA"/>
    <w:rsid w:val="00D55704"/>
    <w:rsid w:val="00D56C70"/>
    <w:rsid w:val="00D56E1B"/>
    <w:rsid w:val="00D5782A"/>
    <w:rsid w:val="00D61451"/>
    <w:rsid w:val="00D63D1A"/>
    <w:rsid w:val="00D649C8"/>
    <w:rsid w:val="00D668B6"/>
    <w:rsid w:val="00D66DE2"/>
    <w:rsid w:val="00D67842"/>
    <w:rsid w:val="00D70B90"/>
    <w:rsid w:val="00D71EAB"/>
    <w:rsid w:val="00D7317C"/>
    <w:rsid w:val="00D73A5E"/>
    <w:rsid w:val="00D73AC7"/>
    <w:rsid w:val="00D75191"/>
    <w:rsid w:val="00D75B9E"/>
    <w:rsid w:val="00D76EA4"/>
    <w:rsid w:val="00D7714D"/>
    <w:rsid w:val="00D80A38"/>
    <w:rsid w:val="00D80CAF"/>
    <w:rsid w:val="00D824DC"/>
    <w:rsid w:val="00D8387C"/>
    <w:rsid w:val="00D83E5E"/>
    <w:rsid w:val="00D86299"/>
    <w:rsid w:val="00D932D8"/>
    <w:rsid w:val="00D955A7"/>
    <w:rsid w:val="00D96F0B"/>
    <w:rsid w:val="00D9758A"/>
    <w:rsid w:val="00D978F5"/>
    <w:rsid w:val="00D97BAE"/>
    <w:rsid w:val="00DA0293"/>
    <w:rsid w:val="00DA09E0"/>
    <w:rsid w:val="00DA1F45"/>
    <w:rsid w:val="00DA37C1"/>
    <w:rsid w:val="00DA419C"/>
    <w:rsid w:val="00DA41CA"/>
    <w:rsid w:val="00DA4232"/>
    <w:rsid w:val="00DA51FC"/>
    <w:rsid w:val="00DA5AC3"/>
    <w:rsid w:val="00DA5B42"/>
    <w:rsid w:val="00DA6B0B"/>
    <w:rsid w:val="00DA6BB2"/>
    <w:rsid w:val="00DA74B3"/>
    <w:rsid w:val="00DB5401"/>
    <w:rsid w:val="00DB626B"/>
    <w:rsid w:val="00DC05A0"/>
    <w:rsid w:val="00DC1AC1"/>
    <w:rsid w:val="00DC389F"/>
    <w:rsid w:val="00DC629B"/>
    <w:rsid w:val="00DC72C8"/>
    <w:rsid w:val="00DC7BC1"/>
    <w:rsid w:val="00DC7DAD"/>
    <w:rsid w:val="00DD2A0E"/>
    <w:rsid w:val="00DD5876"/>
    <w:rsid w:val="00DD6515"/>
    <w:rsid w:val="00DD661F"/>
    <w:rsid w:val="00DD6B0D"/>
    <w:rsid w:val="00DD779D"/>
    <w:rsid w:val="00DE034F"/>
    <w:rsid w:val="00DE04A0"/>
    <w:rsid w:val="00DE0893"/>
    <w:rsid w:val="00DE0A98"/>
    <w:rsid w:val="00DE15C5"/>
    <w:rsid w:val="00DE6EA1"/>
    <w:rsid w:val="00DF0E0A"/>
    <w:rsid w:val="00DF1675"/>
    <w:rsid w:val="00DF2377"/>
    <w:rsid w:val="00DF4163"/>
    <w:rsid w:val="00DF46B5"/>
    <w:rsid w:val="00DF4ED4"/>
    <w:rsid w:val="00DF577A"/>
    <w:rsid w:val="00DF5C4D"/>
    <w:rsid w:val="00DF625E"/>
    <w:rsid w:val="00DF635B"/>
    <w:rsid w:val="00DF79A4"/>
    <w:rsid w:val="00DF7AC7"/>
    <w:rsid w:val="00DF7E73"/>
    <w:rsid w:val="00E01F61"/>
    <w:rsid w:val="00E02260"/>
    <w:rsid w:val="00E04900"/>
    <w:rsid w:val="00E04F87"/>
    <w:rsid w:val="00E059CF"/>
    <w:rsid w:val="00E06478"/>
    <w:rsid w:val="00E071E4"/>
    <w:rsid w:val="00E117A2"/>
    <w:rsid w:val="00E12014"/>
    <w:rsid w:val="00E1358F"/>
    <w:rsid w:val="00E144E6"/>
    <w:rsid w:val="00E15789"/>
    <w:rsid w:val="00E15E13"/>
    <w:rsid w:val="00E1694D"/>
    <w:rsid w:val="00E20174"/>
    <w:rsid w:val="00E207F3"/>
    <w:rsid w:val="00E20925"/>
    <w:rsid w:val="00E20B0C"/>
    <w:rsid w:val="00E21D59"/>
    <w:rsid w:val="00E22655"/>
    <w:rsid w:val="00E226FA"/>
    <w:rsid w:val="00E2287F"/>
    <w:rsid w:val="00E23453"/>
    <w:rsid w:val="00E23B29"/>
    <w:rsid w:val="00E24349"/>
    <w:rsid w:val="00E25CC8"/>
    <w:rsid w:val="00E3073E"/>
    <w:rsid w:val="00E31CD6"/>
    <w:rsid w:val="00E33B7E"/>
    <w:rsid w:val="00E35282"/>
    <w:rsid w:val="00E36747"/>
    <w:rsid w:val="00E36A7E"/>
    <w:rsid w:val="00E36C99"/>
    <w:rsid w:val="00E36D58"/>
    <w:rsid w:val="00E372FD"/>
    <w:rsid w:val="00E374FC"/>
    <w:rsid w:val="00E40035"/>
    <w:rsid w:val="00E40A9E"/>
    <w:rsid w:val="00E40C9B"/>
    <w:rsid w:val="00E40FA3"/>
    <w:rsid w:val="00E4195D"/>
    <w:rsid w:val="00E41F3D"/>
    <w:rsid w:val="00E43BF5"/>
    <w:rsid w:val="00E44D54"/>
    <w:rsid w:val="00E52A45"/>
    <w:rsid w:val="00E54436"/>
    <w:rsid w:val="00E54637"/>
    <w:rsid w:val="00E54648"/>
    <w:rsid w:val="00E556E8"/>
    <w:rsid w:val="00E5611F"/>
    <w:rsid w:val="00E564B8"/>
    <w:rsid w:val="00E56652"/>
    <w:rsid w:val="00E56744"/>
    <w:rsid w:val="00E568EE"/>
    <w:rsid w:val="00E6050E"/>
    <w:rsid w:val="00E60ADA"/>
    <w:rsid w:val="00E60C50"/>
    <w:rsid w:val="00E614FD"/>
    <w:rsid w:val="00E6248B"/>
    <w:rsid w:val="00E630DE"/>
    <w:rsid w:val="00E647D7"/>
    <w:rsid w:val="00E64ABB"/>
    <w:rsid w:val="00E67A65"/>
    <w:rsid w:val="00E70AC3"/>
    <w:rsid w:val="00E70C32"/>
    <w:rsid w:val="00E71C91"/>
    <w:rsid w:val="00E71D05"/>
    <w:rsid w:val="00E73E33"/>
    <w:rsid w:val="00E74669"/>
    <w:rsid w:val="00E74A32"/>
    <w:rsid w:val="00E7550F"/>
    <w:rsid w:val="00E76A0D"/>
    <w:rsid w:val="00E76B14"/>
    <w:rsid w:val="00E770C1"/>
    <w:rsid w:val="00E8259B"/>
    <w:rsid w:val="00E825CD"/>
    <w:rsid w:val="00E82C8D"/>
    <w:rsid w:val="00E83067"/>
    <w:rsid w:val="00E864E9"/>
    <w:rsid w:val="00E86675"/>
    <w:rsid w:val="00E87374"/>
    <w:rsid w:val="00E879CC"/>
    <w:rsid w:val="00E903F9"/>
    <w:rsid w:val="00E91563"/>
    <w:rsid w:val="00E91DAE"/>
    <w:rsid w:val="00E93691"/>
    <w:rsid w:val="00E94BAD"/>
    <w:rsid w:val="00E9550A"/>
    <w:rsid w:val="00E957C1"/>
    <w:rsid w:val="00E96A52"/>
    <w:rsid w:val="00E96ABC"/>
    <w:rsid w:val="00E97A38"/>
    <w:rsid w:val="00EA0144"/>
    <w:rsid w:val="00EA0DB1"/>
    <w:rsid w:val="00EA225B"/>
    <w:rsid w:val="00EA3750"/>
    <w:rsid w:val="00EA4871"/>
    <w:rsid w:val="00EA4ED3"/>
    <w:rsid w:val="00EA5241"/>
    <w:rsid w:val="00EA5E82"/>
    <w:rsid w:val="00EA687C"/>
    <w:rsid w:val="00EA76F6"/>
    <w:rsid w:val="00EB0CEC"/>
    <w:rsid w:val="00EB1303"/>
    <w:rsid w:val="00EB1A4B"/>
    <w:rsid w:val="00EB1A83"/>
    <w:rsid w:val="00EB1AEE"/>
    <w:rsid w:val="00EB1D21"/>
    <w:rsid w:val="00EB2093"/>
    <w:rsid w:val="00EB4FA4"/>
    <w:rsid w:val="00EB6BA9"/>
    <w:rsid w:val="00EB73AD"/>
    <w:rsid w:val="00EC01B3"/>
    <w:rsid w:val="00EC13BC"/>
    <w:rsid w:val="00EC25D9"/>
    <w:rsid w:val="00EC25DF"/>
    <w:rsid w:val="00EC2D13"/>
    <w:rsid w:val="00EC2F3F"/>
    <w:rsid w:val="00EC3152"/>
    <w:rsid w:val="00EC3949"/>
    <w:rsid w:val="00EC3CE4"/>
    <w:rsid w:val="00EC4239"/>
    <w:rsid w:val="00EC4377"/>
    <w:rsid w:val="00EC5649"/>
    <w:rsid w:val="00EC69B3"/>
    <w:rsid w:val="00EC72B4"/>
    <w:rsid w:val="00EC72F4"/>
    <w:rsid w:val="00ED0185"/>
    <w:rsid w:val="00ED04CF"/>
    <w:rsid w:val="00ED04E8"/>
    <w:rsid w:val="00ED073F"/>
    <w:rsid w:val="00ED1269"/>
    <w:rsid w:val="00ED22B6"/>
    <w:rsid w:val="00ED2FDD"/>
    <w:rsid w:val="00ED32D3"/>
    <w:rsid w:val="00ED4324"/>
    <w:rsid w:val="00ED4AB1"/>
    <w:rsid w:val="00ED5932"/>
    <w:rsid w:val="00ED6C18"/>
    <w:rsid w:val="00ED782B"/>
    <w:rsid w:val="00EE1DD7"/>
    <w:rsid w:val="00EE5809"/>
    <w:rsid w:val="00EE604D"/>
    <w:rsid w:val="00EE6440"/>
    <w:rsid w:val="00EE6890"/>
    <w:rsid w:val="00EE73FB"/>
    <w:rsid w:val="00EE77A1"/>
    <w:rsid w:val="00EF247E"/>
    <w:rsid w:val="00EF24A8"/>
    <w:rsid w:val="00EF2F01"/>
    <w:rsid w:val="00EF3AA4"/>
    <w:rsid w:val="00EF7ABD"/>
    <w:rsid w:val="00F00566"/>
    <w:rsid w:val="00F00A64"/>
    <w:rsid w:val="00F012A1"/>
    <w:rsid w:val="00F030DB"/>
    <w:rsid w:val="00F03E88"/>
    <w:rsid w:val="00F048D6"/>
    <w:rsid w:val="00F064AE"/>
    <w:rsid w:val="00F06788"/>
    <w:rsid w:val="00F10186"/>
    <w:rsid w:val="00F1077C"/>
    <w:rsid w:val="00F11A7E"/>
    <w:rsid w:val="00F12F2B"/>
    <w:rsid w:val="00F149CA"/>
    <w:rsid w:val="00F20339"/>
    <w:rsid w:val="00F20887"/>
    <w:rsid w:val="00F20B80"/>
    <w:rsid w:val="00F21DED"/>
    <w:rsid w:val="00F222F9"/>
    <w:rsid w:val="00F2419E"/>
    <w:rsid w:val="00F30031"/>
    <w:rsid w:val="00F304C7"/>
    <w:rsid w:val="00F30D36"/>
    <w:rsid w:val="00F32846"/>
    <w:rsid w:val="00F337BA"/>
    <w:rsid w:val="00F33C68"/>
    <w:rsid w:val="00F35FAE"/>
    <w:rsid w:val="00F362F4"/>
    <w:rsid w:val="00F374FD"/>
    <w:rsid w:val="00F37A45"/>
    <w:rsid w:val="00F416D4"/>
    <w:rsid w:val="00F41FC3"/>
    <w:rsid w:val="00F42E85"/>
    <w:rsid w:val="00F43407"/>
    <w:rsid w:val="00F446FE"/>
    <w:rsid w:val="00F46AAD"/>
    <w:rsid w:val="00F46B92"/>
    <w:rsid w:val="00F46C78"/>
    <w:rsid w:val="00F50754"/>
    <w:rsid w:val="00F53172"/>
    <w:rsid w:val="00F54157"/>
    <w:rsid w:val="00F54D87"/>
    <w:rsid w:val="00F5541A"/>
    <w:rsid w:val="00F55656"/>
    <w:rsid w:val="00F56C5F"/>
    <w:rsid w:val="00F57CF8"/>
    <w:rsid w:val="00F60070"/>
    <w:rsid w:val="00F6095F"/>
    <w:rsid w:val="00F60CC7"/>
    <w:rsid w:val="00F610B6"/>
    <w:rsid w:val="00F62672"/>
    <w:rsid w:val="00F649FD"/>
    <w:rsid w:val="00F65251"/>
    <w:rsid w:val="00F66A62"/>
    <w:rsid w:val="00F66C0C"/>
    <w:rsid w:val="00F73192"/>
    <w:rsid w:val="00F731CC"/>
    <w:rsid w:val="00F7468E"/>
    <w:rsid w:val="00F75AC8"/>
    <w:rsid w:val="00F76CED"/>
    <w:rsid w:val="00F77F9C"/>
    <w:rsid w:val="00F80498"/>
    <w:rsid w:val="00F806A9"/>
    <w:rsid w:val="00F808D8"/>
    <w:rsid w:val="00F8193D"/>
    <w:rsid w:val="00F81D5A"/>
    <w:rsid w:val="00F84B02"/>
    <w:rsid w:val="00F84D30"/>
    <w:rsid w:val="00F85DF9"/>
    <w:rsid w:val="00F8721D"/>
    <w:rsid w:val="00F875F0"/>
    <w:rsid w:val="00F87DEC"/>
    <w:rsid w:val="00F91B2E"/>
    <w:rsid w:val="00F91FA4"/>
    <w:rsid w:val="00F92549"/>
    <w:rsid w:val="00F928B4"/>
    <w:rsid w:val="00F92C14"/>
    <w:rsid w:val="00F9358A"/>
    <w:rsid w:val="00F935B8"/>
    <w:rsid w:val="00F9646C"/>
    <w:rsid w:val="00F966BC"/>
    <w:rsid w:val="00F97831"/>
    <w:rsid w:val="00FA1758"/>
    <w:rsid w:val="00FA3C65"/>
    <w:rsid w:val="00FA50B8"/>
    <w:rsid w:val="00FA6948"/>
    <w:rsid w:val="00FB0140"/>
    <w:rsid w:val="00FB08C5"/>
    <w:rsid w:val="00FB0A6B"/>
    <w:rsid w:val="00FB3E84"/>
    <w:rsid w:val="00FB48BF"/>
    <w:rsid w:val="00FB4F22"/>
    <w:rsid w:val="00FB529C"/>
    <w:rsid w:val="00FB58D7"/>
    <w:rsid w:val="00FB5E12"/>
    <w:rsid w:val="00FC1D5A"/>
    <w:rsid w:val="00FC2314"/>
    <w:rsid w:val="00FC30D4"/>
    <w:rsid w:val="00FC32D6"/>
    <w:rsid w:val="00FD1002"/>
    <w:rsid w:val="00FD3291"/>
    <w:rsid w:val="00FD4397"/>
    <w:rsid w:val="00FD4819"/>
    <w:rsid w:val="00FD4CA0"/>
    <w:rsid w:val="00FD68A8"/>
    <w:rsid w:val="00FD6A58"/>
    <w:rsid w:val="00FD7277"/>
    <w:rsid w:val="00FD7E95"/>
    <w:rsid w:val="00FE2A05"/>
    <w:rsid w:val="00FE33AC"/>
    <w:rsid w:val="00FE34AA"/>
    <w:rsid w:val="00FE3CBE"/>
    <w:rsid w:val="00FE4F35"/>
    <w:rsid w:val="00FE5DC6"/>
    <w:rsid w:val="00FE5FB7"/>
    <w:rsid w:val="00FE6A95"/>
    <w:rsid w:val="00FE7377"/>
    <w:rsid w:val="00FE7E1B"/>
    <w:rsid w:val="00FF1074"/>
    <w:rsid w:val="00FF1A97"/>
    <w:rsid w:val="00FF1D58"/>
    <w:rsid w:val="00FF33F4"/>
    <w:rsid w:val="00FF4151"/>
    <w:rsid w:val="00FF7E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867CBD"/>
  <w15:chartTrackingRefBased/>
  <w15:docId w15:val="{237B7642-B43E-4E8E-A64D-FF3250BAB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e-DE" w:eastAsia="de-DE"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caption" w:qFormat="1"/>
    <w:lsdException w:name="Title" w:qFormat="1"/>
    <w:lsdException w:name="Subtitle" w:uiPriority="11" w:qFormat="1"/>
    <w:lsdException w:name="Hyperlink" w:uiPriority="99"/>
    <w:lsdException w:name="Strong" w:qFormat="1"/>
    <w:lsdException w:name="Emphasis" w:uiPriority="20" w:qFormat="1"/>
    <w:lsdException w:name="Normal (Web)" w:uiPriority="99"/>
    <w:lsdException w:name="HTML Code" w:uiPriority="99"/>
    <w:lsdException w:name="HTML Keyboard"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63696"/>
    <w:pPr>
      <w:spacing w:after="120"/>
    </w:pPr>
    <w:rPr>
      <w:rFonts w:ascii="Times New Roman" w:hAnsi="Times New Roman"/>
      <w:sz w:val="22"/>
      <w:szCs w:val="21"/>
    </w:rPr>
  </w:style>
  <w:style w:type="paragraph" w:styleId="berschrift1">
    <w:name w:val="heading 1"/>
    <w:basedOn w:val="Standard"/>
    <w:next w:val="Standard"/>
    <w:link w:val="berschrift1Zchn"/>
    <w:uiPriority w:val="9"/>
    <w:qFormat/>
    <w:rsid w:val="00116671"/>
    <w:pPr>
      <w:keepNext/>
      <w:keepLines/>
      <w:numPr>
        <w:numId w:val="7"/>
      </w:numPr>
      <w:pBdr>
        <w:bottom w:val="single" w:sz="4" w:space="1" w:color="5B9BD5"/>
      </w:pBdr>
      <w:tabs>
        <w:tab w:val="left" w:pos="567"/>
      </w:tabs>
      <w:spacing w:before="120" w:after="360"/>
      <w:ind w:left="431" w:right="-567" w:hanging="431"/>
      <w:outlineLvl w:val="0"/>
    </w:pPr>
    <w:rPr>
      <w:rFonts w:ascii="Arial" w:eastAsia="SimSun" w:hAnsi="Arial" w:cs="Arial"/>
      <w:color w:val="002060"/>
      <w:sz w:val="36"/>
      <w:szCs w:val="36"/>
    </w:rPr>
  </w:style>
  <w:style w:type="paragraph" w:styleId="berschrift2">
    <w:name w:val="heading 2"/>
    <w:basedOn w:val="Standard"/>
    <w:next w:val="Standard"/>
    <w:link w:val="berschrift2Zchn"/>
    <w:uiPriority w:val="9"/>
    <w:unhideWhenUsed/>
    <w:qFormat/>
    <w:rsid w:val="004242F8"/>
    <w:pPr>
      <w:keepNext/>
      <w:keepLines/>
      <w:numPr>
        <w:ilvl w:val="1"/>
        <w:numId w:val="7"/>
      </w:numPr>
      <w:tabs>
        <w:tab w:val="left" w:pos="851"/>
      </w:tabs>
      <w:spacing w:before="360"/>
      <w:ind w:left="578" w:hanging="578"/>
      <w:outlineLvl w:val="1"/>
    </w:pPr>
    <w:rPr>
      <w:rFonts w:ascii="Arial" w:eastAsia="SimSun" w:hAnsi="Arial" w:cs="Arial"/>
      <w:color w:val="002060"/>
      <w:sz w:val="28"/>
      <w:szCs w:val="28"/>
    </w:rPr>
  </w:style>
  <w:style w:type="paragraph" w:styleId="berschrift3">
    <w:name w:val="heading 3"/>
    <w:basedOn w:val="Standard"/>
    <w:next w:val="Standard"/>
    <w:link w:val="berschrift3Zchn"/>
    <w:uiPriority w:val="9"/>
    <w:unhideWhenUsed/>
    <w:qFormat/>
    <w:rsid w:val="00EA5E82"/>
    <w:pPr>
      <w:keepNext/>
      <w:keepLines/>
      <w:numPr>
        <w:ilvl w:val="2"/>
        <w:numId w:val="7"/>
      </w:numPr>
      <w:tabs>
        <w:tab w:val="left" w:pos="1701"/>
      </w:tabs>
      <w:spacing w:before="240"/>
      <w:ind w:left="2552" w:hanging="2552"/>
      <w:outlineLvl w:val="2"/>
    </w:pPr>
    <w:rPr>
      <w:rFonts w:ascii="Arial" w:eastAsia="SimSun" w:hAnsi="Arial" w:cs="Arial"/>
      <w:color w:val="002060"/>
      <w:sz w:val="26"/>
      <w:szCs w:val="26"/>
    </w:rPr>
  </w:style>
  <w:style w:type="paragraph" w:styleId="berschrift4">
    <w:name w:val="heading 4"/>
    <w:basedOn w:val="Standard"/>
    <w:next w:val="Standard"/>
    <w:link w:val="berschrift4Zchn"/>
    <w:uiPriority w:val="9"/>
    <w:unhideWhenUsed/>
    <w:qFormat/>
    <w:rsid w:val="00B22FB3"/>
    <w:pPr>
      <w:keepNext/>
      <w:keepLines/>
      <w:numPr>
        <w:ilvl w:val="3"/>
        <w:numId w:val="7"/>
      </w:numPr>
      <w:spacing w:before="80" w:after="0"/>
      <w:outlineLvl w:val="3"/>
    </w:pPr>
    <w:rPr>
      <w:rFonts w:ascii="Calibri Light" w:eastAsia="SimSun" w:hAnsi="Calibri Light"/>
      <w:sz w:val="24"/>
      <w:szCs w:val="24"/>
    </w:rPr>
  </w:style>
  <w:style w:type="paragraph" w:styleId="berschrift5">
    <w:name w:val="heading 5"/>
    <w:basedOn w:val="Standard"/>
    <w:next w:val="Standard"/>
    <w:link w:val="berschrift5Zchn"/>
    <w:uiPriority w:val="9"/>
    <w:unhideWhenUsed/>
    <w:qFormat/>
    <w:rsid w:val="00B22FB3"/>
    <w:pPr>
      <w:keepNext/>
      <w:keepLines/>
      <w:numPr>
        <w:ilvl w:val="4"/>
        <w:numId w:val="7"/>
      </w:numPr>
      <w:spacing w:before="80" w:after="0"/>
      <w:outlineLvl w:val="4"/>
    </w:pPr>
    <w:rPr>
      <w:rFonts w:ascii="Calibri Light" w:eastAsia="SimSun" w:hAnsi="Calibri Light"/>
      <w:i/>
      <w:iCs/>
      <w:szCs w:val="22"/>
    </w:rPr>
  </w:style>
  <w:style w:type="paragraph" w:styleId="berschrift6">
    <w:name w:val="heading 6"/>
    <w:basedOn w:val="Standard"/>
    <w:next w:val="Standard"/>
    <w:link w:val="berschrift6Zchn"/>
    <w:uiPriority w:val="9"/>
    <w:unhideWhenUsed/>
    <w:rsid w:val="00B22FB3"/>
    <w:pPr>
      <w:keepNext/>
      <w:keepLines/>
      <w:numPr>
        <w:ilvl w:val="5"/>
        <w:numId w:val="7"/>
      </w:numPr>
      <w:spacing w:before="80" w:after="0"/>
      <w:outlineLvl w:val="5"/>
    </w:pPr>
    <w:rPr>
      <w:rFonts w:ascii="Calibri Light" w:eastAsia="SimSun" w:hAnsi="Calibri Light"/>
      <w:color w:val="595959"/>
    </w:rPr>
  </w:style>
  <w:style w:type="paragraph" w:styleId="berschrift7">
    <w:name w:val="heading 7"/>
    <w:basedOn w:val="Standard"/>
    <w:next w:val="Standard"/>
    <w:link w:val="berschrift7Zchn"/>
    <w:uiPriority w:val="9"/>
    <w:unhideWhenUsed/>
    <w:rsid w:val="00B22FB3"/>
    <w:pPr>
      <w:keepNext/>
      <w:keepLines/>
      <w:numPr>
        <w:ilvl w:val="6"/>
        <w:numId w:val="7"/>
      </w:numPr>
      <w:spacing w:before="80" w:after="0"/>
      <w:outlineLvl w:val="6"/>
    </w:pPr>
    <w:rPr>
      <w:rFonts w:ascii="Calibri Light" w:eastAsia="SimSun" w:hAnsi="Calibri Light"/>
      <w:i/>
      <w:iCs/>
      <w:color w:val="595959"/>
    </w:rPr>
  </w:style>
  <w:style w:type="paragraph" w:styleId="berschrift8">
    <w:name w:val="heading 8"/>
    <w:basedOn w:val="Standard"/>
    <w:next w:val="Standard"/>
    <w:link w:val="berschrift8Zchn"/>
    <w:uiPriority w:val="9"/>
    <w:unhideWhenUsed/>
    <w:rsid w:val="00B22FB3"/>
    <w:pPr>
      <w:keepNext/>
      <w:keepLines/>
      <w:numPr>
        <w:ilvl w:val="7"/>
        <w:numId w:val="7"/>
      </w:numPr>
      <w:spacing w:before="80" w:after="0"/>
      <w:outlineLvl w:val="7"/>
    </w:pPr>
    <w:rPr>
      <w:rFonts w:ascii="Calibri Light" w:eastAsia="SimSun" w:hAnsi="Calibri Light"/>
      <w:smallCaps/>
      <w:color w:val="595959"/>
    </w:rPr>
  </w:style>
  <w:style w:type="paragraph" w:styleId="berschrift9">
    <w:name w:val="heading 9"/>
    <w:basedOn w:val="Standard"/>
    <w:next w:val="Standard"/>
    <w:link w:val="berschrift9Zchn"/>
    <w:uiPriority w:val="9"/>
    <w:unhideWhenUsed/>
    <w:rsid w:val="00B22FB3"/>
    <w:pPr>
      <w:keepNext/>
      <w:keepLines/>
      <w:numPr>
        <w:ilvl w:val="8"/>
        <w:numId w:val="7"/>
      </w:numPr>
      <w:spacing w:before="80" w:after="0"/>
      <w:outlineLvl w:val="8"/>
    </w:pPr>
    <w:rPr>
      <w:rFonts w:ascii="Calibri Light" w:eastAsia="SimSun" w:hAnsi="Calibri Light"/>
      <w:i/>
      <w:iCs/>
      <w:smallCap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dText">
    <w:name w:val="stdText"/>
    <w:basedOn w:val="Standard"/>
    <w:link w:val="stdTextZchn"/>
    <w:qFormat/>
    <w:rsid w:val="00C56B26"/>
    <w:rPr>
      <w:color w:val="000000"/>
    </w:rPr>
  </w:style>
  <w:style w:type="character" w:customStyle="1" w:styleId="stdTextZchn">
    <w:name w:val="stdText Zchn"/>
    <w:link w:val="stdText"/>
    <w:rsid w:val="00C56B26"/>
    <w:rPr>
      <w:rFonts w:ascii="Times New Roman" w:hAnsi="Times New Roman"/>
      <w:color w:val="000000"/>
      <w:szCs w:val="21"/>
    </w:rPr>
  </w:style>
  <w:style w:type="paragraph" w:styleId="Kopfzeile">
    <w:name w:val="header"/>
    <w:next w:val="stdText"/>
    <w:pPr>
      <w:tabs>
        <w:tab w:val="center" w:pos="4536"/>
        <w:tab w:val="right" w:pos="9072"/>
      </w:tabs>
      <w:spacing w:after="120" w:line="264" w:lineRule="auto"/>
    </w:pPr>
    <w:rPr>
      <w:rFonts w:ascii="Arial Black" w:hAnsi="Arial Black"/>
      <w:color w:val="FFFFFF"/>
      <w:sz w:val="22"/>
      <w:szCs w:val="21"/>
    </w:rPr>
  </w:style>
  <w:style w:type="paragraph" w:styleId="Fuzeile">
    <w:name w:val="footer"/>
    <w:pPr>
      <w:tabs>
        <w:tab w:val="center" w:pos="4536"/>
        <w:tab w:val="right" w:pos="9072"/>
      </w:tabs>
      <w:spacing w:after="120" w:line="360" w:lineRule="exact"/>
    </w:pPr>
    <w:rPr>
      <w:rFonts w:ascii="Arial Black" w:hAnsi="Arial Black"/>
      <w:color w:val="FFFFFF"/>
      <w:spacing w:val="10"/>
      <w:sz w:val="22"/>
      <w:szCs w:val="21"/>
    </w:rPr>
  </w:style>
  <w:style w:type="character" w:styleId="Seitenzahl">
    <w:name w:val="page number"/>
    <w:basedOn w:val="Absatz-Standardschriftart"/>
  </w:style>
  <w:style w:type="character" w:styleId="Zeilennummer">
    <w:name w:val="line number"/>
    <w:basedOn w:val="Absatz-Standardschriftart"/>
  </w:style>
  <w:style w:type="paragraph" w:styleId="Beschriftung">
    <w:name w:val="caption"/>
    <w:aliases w:val="Beschriftung_Abbildung"/>
    <w:basedOn w:val="Standard"/>
    <w:next w:val="Standard"/>
    <w:link w:val="BeschriftungZchn"/>
    <w:unhideWhenUsed/>
    <w:qFormat/>
    <w:rsid w:val="00CD0197"/>
    <w:rPr>
      <w:rFonts w:ascii="Calibri" w:hAnsi="Calibri" w:cs="Calibri"/>
      <w:bCs/>
      <w:color w:val="002060"/>
      <w:sz w:val="18"/>
      <w:szCs w:val="18"/>
    </w:rPr>
  </w:style>
  <w:style w:type="character" w:customStyle="1" w:styleId="BeschriftungZchn">
    <w:name w:val="Beschriftung Zchn"/>
    <w:aliases w:val="Beschriftung_Abbildung Zchn"/>
    <w:link w:val="Beschriftung"/>
    <w:rsid w:val="00CD0197"/>
    <w:rPr>
      <w:rFonts w:cs="Calibri"/>
      <w:bCs/>
      <w:color w:val="002060"/>
      <w:sz w:val="18"/>
      <w:szCs w:val="18"/>
    </w:rPr>
  </w:style>
  <w:style w:type="paragraph" w:styleId="Endnotentext">
    <w:name w:val="endnote text"/>
    <w:semiHidden/>
    <w:pPr>
      <w:keepLines/>
      <w:tabs>
        <w:tab w:val="left" w:pos="397"/>
      </w:tabs>
      <w:spacing w:before="60" w:after="120" w:line="240" w:lineRule="atLeast"/>
      <w:ind w:left="397" w:hanging="397"/>
    </w:pPr>
    <w:rPr>
      <w:color w:val="000000"/>
      <w:sz w:val="19"/>
      <w:szCs w:val="21"/>
    </w:rPr>
  </w:style>
  <w:style w:type="character" w:styleId="Endnotenzeichen">
    <w:name w:val="endnote reference"/>
    <w:semiHidden/>
    <w:rPr>
      <w:vertAlign w:val="superscript"/>
    </w:rPr>
  </w:style>
  <w:style w:type="paragraph" w:styleId="Funotentext">
    <w:name w:val="footnote text"/>
    <w:basedOn w:val="Anrede"/>
    <w:link w:val="FunotentextZchn"/>
    <w:rsid w:val="007C10DA"/>
    <w:pPr>
      <w:keepLines/>
      <w:tabs>
        <w:tab w:val="left" w:pos="397"/>
      </w:tabs>
      <w:spacing w:before="60"/>
      <w:ind w:left="397" w:hanging="397"/>
      <w:contextualSpacing/>
    </w:pPr>
    <w:rPr>
      <w:color w:val="000000"/>
      <w:sz w:val="18"/>
    </w:rPr>
  </w:style>
  <w:style w:type="character" w:styleId="Funotenzeichen">
    <w:name w:val="footnote reference"/>
    <w:semiHidden/>
    <w:rPr>
      <w:vertAlign w:val="superscript"/>
    </w:rPr>
  </w:style>
  <w:style w:type="character" w:styleId="Hyperlink">
    <w:name w:val="Hyperlink"/>
    <w:uiPriority w:val="99"/>
    <w:rPr>
      <w:color w:val="000000"/>
      <w:u w:val="none"/>
    </w:rPr>
  </w:style>
  <w:style w:type="paragraph" w:styleId="Abbildungsverzeichnis">
    <w:name w:val="table of figures"/>
    <w:next w:val="stdText"/>
    <w:pPr>
      <w:keepLines/>
      <w:tabs>
        <w:tab w:val="left" w:pos="1361"/>
        <w:tab w:val="right" w:leader="dot" w:pos="6124"/>
      </w:tabs>
      <w:spacing w:after="120" w:line="280" w:lineRule="atLeast"/>
      <w:ind w:left="1361" w:right="794" w:hanging="1361"/>
    </w:pPr>
    <w:rPr>
      <w:color w:val="000000"/>
      <w:sz w:val="22"/>
      <w:szCs w:val="21"/>
    </w:rPr>
  </w:style>
  <w:style w:type="paragraph" w:customStyle="1" w:styleId="LEMarginalie">
    <w:name w:val="LE Marginalie"/>
    <w:next w:val="stdText"/>
    <w:link w:val="LEMarginalieZchn"/>
    <w:qFormat/>
    <w:rsid w:val="008E5E86"/>
    <w:pPr>
      <w:keepNext/>
      <w:keepLines/>
      <w:framePr w:w="2041" w:hSpace="284" w:wrap="notBeside" w:vAnchor="text" w:hAnchor="page" w:xAlign="outside" w:y="1"/>
      <w:shd w:val="clear" w:color="FFFFFF" w:fill="auto"/>
      <w:spacing w:after="120" w:line="280" w:lineRule="atLeast"/>
    </w:pPr>
    <w:rPr>
      <w:rFonts w:ascii="Arial" w:hAnsi="Arial"/>
      <w:color w:val="000000"/>
      <w:sz w:val="19"/>
      <w:szCs w:val="21"/>
    </w:rPr>
  </w:style>
  <w:style w:type="character" w:customStyle="1" w:styleId="LEMarginalieZchn">
    <w:name w:val="LE Marginalie Zchn"/>
    <w:link w:val="LEMarginalie"/>
    <w:rsid w:val="008E5E86"/>
    <w:rPr>
      <w:rFonts w:ascii="Arial" w:hAnsi="Arial"/>
      <w:color w:val="000000"/>
      <w:sz w:val="19"/>
      <w:shd w:val="clear" w:color="FFFFFF" w:fill="auto"/>
      <w:lang w:val="de-DE" w:eastAsia="de-DE" w:bidi="ar-SA"/>
    </w:rPr>
  </w:style>
  <w:style w:type="paragraph" w:customStyle="1" w:styleId="LETextDefinition">
    <w:name w:val="LE Text Definition"/>
    <w:next w:val="stdText"/>
    <w:link w:val="LETextDefinitionZchn"/>
    <w:pPr>
      <w:tabs>
        <w:tab w:val="left" w:pos="794"/>
        <w:tab w:val="left" w:pos="1191"/>
      </w:tabs>
      <w:spacing w:after="120" w:line="280" w:lineRule="atLeast"/>
      <w:ind w:left="397" w:right="794"/>
    </w:pPr>
    <w:rPr>
      <w:i/>
      <w:color w:val="000000"/>
      <w:sz w:val="22"/>
      <w:szCs w:val="21"/>
    </w:rPr>
  </w:style>
  <w:style w:type="character" w:customStyle="1" w:styleId="LETextDefinitionZchn">
    <w:name w:val="LE Text Definition Zchn"/>
    <w:link w:val="LETextDefinition"/>
    <w:rsid w:val="00CB3F58"/>
    <w:rPr>
      <w:i/>
      <w:color w:val="000000"/>
      <w:sz w:val="22"/>
      <w:lang w:val="de-DE" w:eastAsia="de-DE" w:bidi="ar-SA"/>
    </w:rPr>
  </w:style>
  <w:style w:type="paragraph" w:customStyle="1" w:styleId="LETexteingezogen">
    <w:name w:val="LE Text eingezogen"/>
    <w:next w:val="stdText"/>
    <w:pPr>
      <w:tabs>
        <w:tab w:val="left" w:pos="794"/>
        <w:tab w:val="left" w:pos="1191"/>
      </w:tabs>
      <w:spacing w:after="120" w:line="280" w:lineRule="atLeast"/>
      <w:ind w:left="397"/>
    </w:pPr>
    <w:rPr>
      <w:color w:val="000000"/>
      <w:sz w:val="22"/>
      <w:szCs w:val="21"/>
    </w:rPr>
  </w:style>
  <w:style w:type="paragraph" w:customStyle="1" w:styleId="LEZwischenberschrift">
    <w:name w:val="LE Zwischenüberschrift"/>
    <w:next w:val="stdText"/>
    <w:link w:val="LEZwischenberschriftZchn"/>
    <w:pPr>
      <w:keepLines/>
      <w:tabs>
        <w:tab w:val="left" w:pos="397"/>
        <w:tab w:val="left" w:pos="794"/>
      </w:tabs>
      <w:spacing w:after="120" w:line="280" w:lineRule="atLeast"/>
    </w:pPr>
    <w:rPr>
      <w:rFonts w:ascii="Arial" w:hAnsi="Arial"/>
      <w:b/>
      <w:color w:val="000000"/>
      <w:spacing w:val="2"/>
      <w:sz w:val="21"/>
      <w:szCs w:val="21"/>
    </w:rPr>
  </w:style>
  <w:style w:type="character" w:customStyle="1" w:styleId="LEZwischenberschriftZchn">
    <w:name w:val="LE Zwischenüberschrift Zchn"/>
    <w:link w:val="LEZwischenberschrift"/>
    <w:rsid w:val="00CB3F58"/>
    <w:rPr>
      <w:rFonts w:ascii="Arial" w:hAnsi="Arial"/>
      <w:b/>
      <w:color w:val="000000"/>
      <w:spacing w:val="2"/>
      <w:sz w:val="21"/>
      <w:lang w:val="de-DE" w:eastAsia="de-DE" w:bidi="ar-SA"/>
    </w:rPr>
  </w:style>
  <w:style w:type="paragraph" w:customStyle="1" w:styleId="LETextLinienrahmen">
    <w:name w:val="LE Text Linienrahmen"/>
    <w:next w:val="stdText"/>
    <w:pPr>
      <w:keepLines/>
      <w:pBdr>
        <w:top w:val="single" w:sz="4" w:space="9" w:color="000000"/>
        <w:left w:val="single" w:sz="4" w:space="7" w:color="000000"/>
        <w:bottom w:val="single" w:sz="4" w:space="9" w:color="000000"/>
        <w:right w:val="single" w:sz="4" w:space="7" w:color="000000"/>
      </w:pBdr>
      <w:tabs>
        <w:tab w:val="left" w:pos="397"/>
        <w:tab w:val="left" w:pos="794"/>
        <w:tab w:val="left" w:pos="1191"/>
      </w:tabs>
      <w:spacing w:before="280" w:after="280" w:line="280" w:lineRule="atLeast"/>
      <w:ind w:left="181" w:right="181"/>
    </w:pPr>
    <w:rPr>
      <w:color w:val="000000"/>
      <w:sz w:val="22"/>
      <w:szCs w:val="21"/>
    </w:rPr>
  </w:style>
  <w:style w:type="paragraph" w:customStyle="1" w:styleId="LETextnichtproportional">
    <w:name w:val="LE Text nichtproportional"/>
    <w:next w:val="stdText"/>
    <w:link w:val="LETextnichtproportionalZchn"/>
    <w:pPr>
      <w:tabs>
        <w:tab w:val="left" w:pos="397"/>
        <w:tab w:val="left" w:pos="794"/>
        <w:tab w:val="left" w:pos="1191"/>
        <w:tab w:val="left" w:pos="1588"/>
        <w:tab w:val="left" w:pos="1985"/>
        <w:tab w:val="left" w:pos="2381"/>
        <w:tab w:val="left" w:pos="2778"/>
        <w:tab w:val="left" w:pos="3175"/>
      </w:tabs>
      <w:spacing w:after="120" w:line="280" w:lineRule="atLeast"/>
    </w:pPr>
    <w:rPr>
      <w:rFonts w:ascii="Courier New" w:hAnsi="Courier New" w:cs="Courier New"/>
      <w:color w:val="000000"/>
      <w:sz w:val="21"/>
      <w:szCs w:val="21"/>
    </w:rPr>
  </w:style>
  <w:style w:type="character" w:customStyle="1" w:styleId="LETextnichtproportionalZchn">
    <w:name w:val="LE Text nichtproportional Zchn"/>
    <w:link w:val="LETextnichtproportional"/>
    <w:rsid w:val="00CB3F58"/>
    <w:rPr>
      <w:rFonts w:ascii="Courier New" w:hAnsi="Courier New" w:cs="Courier New"/>
      <w:color w:val="000000"/>
      <w:lang w:val="de-DE" w:eastAsia="de-DE" w:bidi="ar-SA"/>
    </w:rPr>
  </w:style>
  <w:style w:type="paragraph" w:customStyle="1" w:styleId="berschriftInhalt">
    <w:name w:val="Überschrift Inhalt"/>
    <w:basedOn w:val="berschrift1"/>
    <w:next w:val="stdText"/>
    <w:pPr>
      <w:numPr>
        <w:numId w:val="0"/>
      </w:numPr>
      <w:outlineLvl w:val="9"/>
    </w:pPr>
  </w:style>
  <w:style w:type="paragraph" w:styleId="Verzeichnis1">
    <w:name w:val="toc 1"/>
    <w:basedOn w:val="berschrift1"/>
    <w:next w:val="stdText"/>
    <w:uiPriority w:val="39"/>
    <w:pPr>
      <w:keepNext w:val="0"/>
      <w:keepLines w:val="0"/>
      <w:numPr>
        <w:numId w:val="0"/>
      </w:numPr>
      <w:pBdr>
        <w:bottom w:val="none" w:sz="0" w:space="0" w:color="auto"/>
      </w:pBdr>
      <w:tabs>
        <w:tab w:val="clear" w:pos="567"/>
      </w:tabs>
      <w:spacing w:before="360"/>
      <w:ind w:right="0"/>
      <w:outlineLvl w:val="9"/>
    </w:pPr>
    <w:rPr>
      <w:rFonts w:asciiTheme="minorHAnsi" w:eastAsia="Times New Roman" w:hAnsiTheme="minorHAnsi" w:cs="Times New Roman"/>
      <w:b/>
      <w:bCs/>
      <w:caps/>
      <w:color w:val="auto"/>
      <w:sz w:val="22"/>
      <w:szCs w:val="22"/>
      <w:u w:val="single"/>
    </w:rPr>
  </w:style>
  <w:style w:type="paragraph" w:styleId="Verzeichnis2">
    <w:name w:val="toc 2"/>
    <w:basedOn w:val="berschrift2"/>
    <w:next w:val="stdText"/>
    <w:uiPriority w:val="39"/>
    <w:pPr>
      <w:keepNext w:val="0"/>
      <w:keepLines w:val="0"/>
      <w:numPr>
        <w:ilvl w:val="0"/>
        <w:numId w:val="0"/>
      </w:numPr>
      <w:tabs>
        <w:tab w:val="clear" w:pos="851"/>
      </w:tabs>
      <w:spacing w:before="0" w:after="0"/>
      <w:outlineLvl w:val="9"/>
    </w:pPr>
    <w:rPr>
      <w:rFonts w:asciiTheme="minorHAnsi" w:eastAsia="Times New Roman" w:hAnsiTheme="minorHAnsi" w:cs="Times New Roman"/>
      <w:b/>
      <w:bCs/>
      <w:smallCaps/>
      <w:color w:val="auto"/>
      <w:sz w:val="22"/>
      <w:szCs w:val="22"/>
    </w:rPr>
  </w:style>
  <w:style w:type="paragraph" w:styleId="Verzeichnis3">
    <w:name w:val="toc 3"/>
    <w:basedOn w:val="berschrift3"/>
    <w:next w:val="stdText"/>
    <w:uiPriority w:val="39"/>
    <w:pPr>
      <w:keepNext w:val="0"/>
      <w:keepLines w:val="0"/>
      <w:numPr>
        <w:ilvl w:val="0"/>
        <w:numId w:val="0"/>
      </w:numPr>
      <w:tabs>
        <w:tab w:val="clear" w:pos="1701"/>
      </w:tabs>
      <w:spacing w:before="0" w:after="0"/>
      <w:outlineLvl w:val="9"/>
    </w:pPr>
    <w:rPr>
      <w:rFonts w:asciiTheme="minorHAnsi" w:eastAsia="Times New Roman" w:hAnsiTheme="minorHAnsi" w:cs="Times New Roman"/>
      <w:smallCaps/>
      <w:color w:val="auto"/>
      <w:sz w:val="22"/>
      <w:szCs w:val="22"/>
    </w:rPr>
  </w:style>
  <w:style w:type="paragraph" w:styleId="Verzeichnis4">
    <w:name w:val="toc 4"/>
    <w:basedOn w:val="berschrift4"/>
    <w:next w:val="stdText"/>
    <w:pPr>
      <w:keepNext w:val="0"/>
      <w:keepLines w:val="0"/>
      <w:numPr>
        <w:ilvl w:val="0"/>
        <w:numId w:val="0"/>
      </w:numPr>
      <w:spacing w:before="0"/>
      <w:outlineLvl w:val="9"/>
    </w:pPr>
    <w:rPr>
      <w:rFonts w:asciiTheme="minorHAnsi" w:eastAsia="Times New Roman" w:hAnsiTheme="minorHAnsi"/>
      <w:sz w:val="22"/>
      <w:szCs w:val="22"/>
    </w:rPr>
  </w:style>
  <w:style w:type="paragraph" w:styleId="Verzeichnis5">
    <w:name w:val="toc 5"/>
    <w:basedOn w:val="berschrift5"/>
    <w:next w:val="stdText"/>
    <w:pPr>
      <w:keepNext w:val="0"/>
      <w:keepLines w:val="0"/>
      <w:numPr>
        <w:ilvl w:val="0"/>
        <w:numId w:val="0"/>
      </w:numPr>
      <w:spacing w:before="0"/>
      <w:outlineLvl w:val="9"/>
    </w:pPr>
    <w:rPr>
      <w:rFonts w:asciiTheme="minorHAnsi" w:eastAsia="Times New Roman" w:hAnsiTheme="minorHAnsi"/>
      <w:i w:val="0"/>
      <w:iCs w:val="0"/>
    </w:rPr>
  </w:style>
  <w:style w:type="paragraph" w:styleId="Verzeichnis6">
    <w:name w:val="toc 6"/>
    <w:basedOn w:val="berschrift6"/>
    <w:next w:val="stdText"/>
    <w:pPr>
      <w:keepNext w:val="0"/>
      <w:keepLines w:val="0"/>
      <w:numPr>
        <w:ilvl w:val="0"/>
        <w:numId w:val="0"/>
      </w:numPr>
      <w:spacing w:before="0"/>
      <w:outlineLvl w:val="9"/>
    </w:pPr>
    <w:rPr>
      <w:rFonts w:asciiTheme="minorHAnsi" w:eastAsia="Times New Roman" w:hAnsiTheme="minorHAnsi"/>
      <w:color w:val="auto"/>
      <w:szCs w:val="22"/>
    </w:rPr>
  </w:style>
  <w:style w:type="paragraph" w:styleId="Verzeichnis7">
    <w:name w:val="toc 7"/>
    <w:basedOn w:val="berschrift7"/>
    <w:next w:val="stdText"/>
    <w:pPr>
      <w:keepNext w:val="0"/>
      <w:keepLines w:val="0"/>
      <w:numPr>
        <w:ilvl w:val="0"/>
        <w:numId w:val="0"/>
      </w:numPr>
      <w:spacing w:before="0"/>
      <w:outlineLvl w:val="9"/>
    </w:pPr>
    <w:rPr>
      <w:rFonts w:asciiTheme="minorHAnsi" w:eastAsia="Times New Roman" w:hAnsiTheme="minorHAnsi"/>
      <w:i w:val="0"/>
      <w:iCs w:val="0"/>
      <w:color w:val="auto"/>
      <w:szCs w:val="22"/>
    </w:rPr>
  </w:style>
  <w:style w:type="paragraph" w:styleId="Verzeichnis8">
    <w:name w:val="toc 8"/>
    <w:basedOn w:val="berschrift8"/>
    <w:next w:val="stdText"/>
    <w:pPr>
      <w:keepNext w:val="0"/>
      <w:keepLines w:val="0"/>
      <w:numPr>
        <w:ilvl w:val="0"/>
        <w:numId w:val="0"/>
      </w:numPr>
      <w:spacing w:before="0"/>
      <w:outlineLvl w:val="9"/>
    </w:pPr>
    <w:rPr>
      <w:rFonts w:asciiTheme="minorHAnsi" w:eastAsia="Times New Roman" w:hAnsiTheme="minorHAnsi"/>
      <w:smallCaps w:val="0"/>
      <w:color w:val="auto"/>
      <w:szCs w:val="22"/>
    </w:rPr>
  </w:style>
  <w:style w:type="paragraph" w:styleId="Verzeichnis9">
    <w:name w:val="toc 9"/>
    <w:basedOn w:val="berschrift9"/>
    <w:next w:val="stdText"/>
    <w:pPr>
      <w:keepNext w:val="0"/>
      <w:keepLines w:val="0"/>
      <w:numPr>
        <w:ilvl w:val="0"/>
        <w:numId w:val="0"/>
      </w:numPr>
      <w:spacing w:before="0"/>
      <w:outlineLvl w:val="9"/>
    </w:pPr>
    <w:rPr>
      <w:rFonts w:asciiTheme="minorHAnsi" w:eastAsia="Times New Roman" w:hAnsiTheme="minorHAnsi"/>
      <w:i w:val="0"/>
      <w:iCs w:val="0"/>
      <w:smallCaps w:val="0"/>
      <w:color w:val="auto"/>
      <w:szCs w:val="22"/>
    </w:rPr>
  </w:style>
  <w:style w:type="character" w:customStyle="1" w:styleId="BesuchterHyperlink">
    <w:name w:val="BesuchterHyperlink"/>
    <w:rPr>
      <w:color w:val="000000"/>
      <w:u w:val="none"/>
    </w:rPr>
  </w:style>
  <w:style w:type="paragraph" w:styleId="Index1">
    <w:name w:val="index 1"/>
    <w:next w:val="stdText"/>
    <w:semiHidden/>
    <w:pPr>
      <w:keepLines/>
      <w:tabs>
        <w:tab w:val="right" w:pos="4451"/>
      </w:tabs>
      <w:spacing w:after="120" w:line="280" w:lineRule="atLeast"/>
      <w:ind w:left="397" w:right="397" w:hanging="397"/>
    </w:pPr>
    <w:rPr>
      <w:color w:val="000000"/>
      <w:sz w:val="21"/>
      <w:szCs w:val="21"/>
    </w:rPr>
  </w:style>
  <w:style w:type="paragraph" w:styleId="Index2">
    <w:name w:val="index 2"/>
    <w:next w:val="stdText"/>
    <w:semiHidden/>
    <w:pPr>
      <w:keepLines/>
      <w:tabs>
        <w:tab w:val="right" w:pos="4451"/>
      </w:tabs>
      <w:spacing w:after="120" w:line="280" w:lineRule="atLeast"/>
      <w:ind w:left="794" w:right="397" w:hanging="397"/>
    </w:pPr>
    <w:rPr>
      <w:color w:val="000000"/>
      <w:sz w:val="21"/>
      <w:szCs w:val="21"/>
    </w:rPr>
  </w:style>
  <w:style w:type="paragraph" w:customStyle="1" w:styleId="LETexthngendgro">
    <w:name w:val="LE Text hängend groß"/>
    <w:next w:val="stdText"/>
    <w:link w:val="LETexthngendgroZchn"/>
    <w:pPr>
      <w:tabs>
        <w:tab w:val="left" w:pos="1588"/>
      </w:tabs>
      <w:spacing w:after="140" w:line="280" w:lineRule="atLeast"/>
      <w:ind w:left="1588" w:hanging="1588"/>
    </w:pPr>
    <w:rPr>
      <w:bCs/>
      <w:color w:val="000000"/>
      <w:sz w:val="22"/>
      <w:szCs w:val="21"/>
    </w:rPr>
  </w:style>
  <w:style w:type="paragraph" w:customStyle="1" w:styleId="LETextRasterflche">
    <w:name w:val="LE Text Rasterfläche"/>
    <w:next w:val="stdText"/>
    <w:link w:val="LETextRasterflcheZchn"/>
    <w:pPr>
      <w:keepLines/>
      <w:pBdr>
        <w:top w:val="single" w:sz="4" w:space="9" w:color="D9D9D9"/>
        <w:left w:val="single" w:sz="4" w:space="7" w:color="D9D9D9"/>
        <w:bottom w:val="single" w:sz="4" w:space="9" w:color="D9D9D9"/>
        <w:right w:val="single" w:sz="4" w:space="7" w:color="D9D9D9"/>
      </w:pBdr>
      <w:shd w:val="clear" w:color="auto" w:fill="D9D9D9"/>
      <w:tabs>
        <w:tab w:val="left" w:pos="397"/>
        <w:tab w:val="left" w:pos="794"/>
        <w:tab w:val="left" w:pos="1191"/>
      </w:tabs>
      <w:spacing w:before="280" w:after="280" w:line="280" w:lineRule="atLeast"/>
      <w:ind w:left="181" w:right="181"/>
    </w:pPr>
    <w:rPr>
      <w:rFonts w:eastAsia="MS Mincho"/>
      <w:color w:val="000000"/>
      <w:sz w:val="22"/>
      <w:szCs w:val="21"/>
    </w:rPr>
  </w:style>
  <w:style w:type="character" w:customStyle="1" w:styleId="LETextRasterflcheZchn">
    <w:name w:val="LE Text Rasterfläche Zchn"/>
    <w:link w:val="LETextRasterflche"/>
    <w:rsid w:val="00CB3F58"/>
    <w:rPr>
      <w:rFonts w:eastAsia="MS Mincho"/>
      <w:color w:val="000000"/>
      <w:sz w:val="22"/>
      <w:shd w:val="clear" w:color="auto" w:fill="D9D9D9"/>
      <w:lang w:val="de-DE" w:eastAsia="de-DE" w:bidi="ar-SA"/>
    </w:rPr>
  </w:style>
  <w:style w:type="paragraph" w:customStyle="1" w:styleId="LETexthngendklein">
    <w:name w:val="LE Text hängend klein"/>
    <w:next w:val="stdText"/>
    <w:link w:val="LETexthngendkleinZchn"/>
    <w:pPr>
      <w:spacing w:after="140" w:line="280" w:lineRule="atLeast"/>
      <w:ind w:left="397" w:hanging="397"/>
    </w:pPr>
    <w:rPr>
      <w:bCs/>
      <w:color w:val="000000"/>
      <w:sz w:val="22"/>
      <w:szCs w:val="21"/>
    </w:rPr>
  </w:style>
  <w:style w:type="paragraph" w:customStyle="1" w:styleId="LETextSpiegelstrich">
    <w:name w:val="LE Text Spiegelstrich"/>
    <w:next w:val="stdText"/>
    <w:link w:val="LETextSpiegelstrichZchn"/>
    <w:pPr>
      <w:numPr>
        <w:numId w:val="1"/>
      </w:numPr>
      <w:tabs>
        <w:tab w:val="left" w:pos="794"/>
        <w:tab w:val="left" w:pos="1191"/>
      </w:tabs>
      <w:spacing w:after="120" w:line="280" w:lineRule="atLeast"/>
    </w:pPr>
    <w:rPr>
      <w:color w:val="000000"/>
      <w:sz w:val="22"/>
      <w:szCs w:val="21"/>
    </w:rPr>
  </w:style>
  <w:style w:type="paragraph" w:customStyle="1" w:styleId="LETextTabelle">
    <w:name w:val="LE Text Tabelle"/>
    <w:link w:val="LETextTabelleZchn"/>
    <w:pPr>
      <w:keepNext/>
      <w:keepLines/>
      <w:spacing w:before="68" w:after="68" w:line="240" w:lineRule="atLeast"/>
      <w:ind w:left="68" w:right="68"/>
    </w:pPr>
    <w:rPr>
      <w:rFonts w:ascii="Arial" w:hAnsi="Arial"/>
      <w:color w:val="000000"/>
      <w:sz w:val="19"/>
      <w:szCs w:val="21"/>
    </w:rPr>
  </w:style>
  <w:style w:type="paragraph" w:customStyle="1" w:styleId="LEFormel">
    <w:name w:val="LE Formel"/>
    <w:next w:val="stdText"/>
    <w:pPr>
      <w:tabs>
        <w:tab w:val="left" w:pos="397"/>
        <w:tab w:val="left" w:pos="794"/>
        <w:tab w:val="center" w:pos="3062"/>
        <w:tab w:val="right" w:pos="6124"/>
      </w:tabs>
      <w:spacing w:after="120" w:line="280" w:lineRule="atLeast"/>
    </w:pPr>
    <w:rPr>
      <w:color w:val="000000"/>
      <w:sz w:val="22"/>
      <w:szCs w:val="21"/>
    </w:rPr>
  </w:style>
  <w:style w:type="paragraph" w:customStyle="1" w:styleId="LETextTabellenberschrift">
    <w:name w:val="LE Text Tabellenüberschrift"/>
    <w:next w:val="LETextTabelle"/>
    <w:pPr>
      <w:keepNext/>
      <w:keepLines/>
      <w:spacing w:before="280" w:after="140" w:line="280" w:lineRule="atLeast"/>
      <w:ind w:left="1191" w:hanging="1191"/>
    </w:pPr>
    <w:rPr>
      <w:rFonts w:ascii="Arial" w:hAnsi="Arial"/>
      <w:b/>
      <w:color w:val="000000"/>
      <w:spacing w:val="2"/>
      <w:sz w:val="19"/>
      <w:szCs w:val="21"/>
    </w:rPr>
  </w:style>
  <w:style w:type="paragraph" w:customStyle="1" w:styleId="berschriftVerzeichnisse">
    <w:name w:val="Überschrift Verzeichnisse"/>
    <w:basedOn w:val="berschrift2"/>
    <w:next w:val="stdText"/>
    <w:link w:val="berschriftVerzeichnisseZchn"/>
    <w:pPr>
      <w:pageBreakBefore/>
      <w:numPr>
        <w:ilvl w:val="0"/>
        <w:numId w:val="0"/>
      </w:numPr>
      <w:spacing w:before="0"/>
    </w:pPr>
  </w:style>
  <w:style w:type="character" w:customStyle="1" w:styleId="berschriftVerzeichnisseZchn">
    <w:name w:val="Überschrift Verzeichnisse Zchn"/>
    <w:link w:val="berschriftVerzeichnisse"/>
    <w:rsid w:val="00CB3F58"/>
    <w:rPr>
      <w:rFonts w:ascii="Arial" w:hAnsi="Arial"/>
      <w:b/>
      <w:color w:val="000000"/>
      <w:spacing w:val="2"/>
      <w:sz w:val="21"/>
      <w:lang w:val="de-DE" w:eastAsia="de-DE" w:bidi="ar-SA"/>
    </w:rPr>
  </w:style>
  <w:style w:type="paragraph" w:styleId="Index3">
    <w:name w:val="index 3"/>
    <w:next w:val="stdText"/>
    <w:semiHidden/>
    <w:pPr>
      <w:keepLines/>
      <w:tabs>
        <w:tab w:val="right" w:pos="4451"/>
      </w:tabs>
      <w:spacing w:after="120" w:line="280" w:lineRule="atLeast"/>
      <w:ind w:left="794" w:right="397" w:hanging="397"/>
    </w:pPr>
    <w:rPr>
      <w:color w:val="000000"/>
      <w:sz w:val="21"/>
      <w:szCs w:val="21"/>
    </w:rPr>
  </w:style>
  <w:style w:type="paragraph" w:styleId="Index4">
    <w:name w:val="index 4"/>
    <w:next w:val="stdText"/>
    <w:semiHidden/>
    <w:pPr>
      <w:keepLines/>
      <w:tabs>
        <w:tab w:val="right" w:pos="4451"/>
      </w:tabs>
      <w:spacing w:after="120" w:line="280" w:lineRule="atLeast"/>
      <w:ind w:left="794" w:right="397" w:hanging="397"/>
    </w:pPr>
    <w:rPr>
      <w:color w:val="000000"/>
      <w:sz w:val="21"/>
      <w:szCs w:val="21"/>
    </w:rPr>
  </w:style>
  <w:style w:type="paragraph" w:styleId="Index5">
    <w:name w:val="index 5"/>
    <w:next w:val="stdText"/>
    <w:semiHidden/>
    <w:pPr>
      <w:keepLines/>
      <w:tabs>
        <w:tab w:val="right" w:pos="4451"/>
      </w:tabs>
      <w:spacing w:after="120" w:line="280" w:lineRule="atLeast"/>
      <w:ind w:left="794" w:right="397" w:hanging="397"/>
    </w:pPr>
    <w:rPr>
      <w:color w:val="000000"/>
      <w:sz w:val="21"/>
      <w:szCs w:val="21"/>
    </w:rPr>
  </w:style>
  <w:style w:type="paragraph" w:styleId="Index6">
    <w:name w:val="index 6"/>
    <w:next w:val="stdText"/>
    <w:semiHidden/>
    <w:pPr>
      <w:keepLines/>
      <w:tabs>
        <w:tab w:val="right" w:pos="4451"/>
      </w:tabs>
      <w:spacing w:after="120" w:line="280" w:lineRule="atLeast"/>
      <w:ind w:left="794" w:right="397" w:hanging="397"/>
    </w:pPr>
    <w:rPr>
      <w:color w:val="000000"/>
      <w:sz w:val="21"/>
      <w:szCs w:val="21"/>
    </w:rPr>
  </w:style>
  <w:style w:type="paragraph" w:styleId="Index7">
    <w:name w:val="index 7"/>
    <w:next w:val="stdText"/>
    <w:semiHidden/>
    <w:pPr>
      <w:keepLines/>
      <w:tabs>
        <w:tab w:val="right" w:pos="4451"/>
      </w:tabs>
      <w:spacing w:after="120" w:line="280" w:lineRule="atLeast"/>
      <w:ind w:left="794" w:right="397" w:hanging="397"/>
    </w:pPr>
    <w:rPr>
      <w:color w:val="000000"/>
      <w:sz w:val="21"/>
      <w:szCs w:val="21"/>
    </w:rPr>
  </w:style>
  <w:style w:type="paragraph" w:styleId="Index8">
    <w:name w:val="index 8"/>
    <w:next w:val="stdText"/>
    <w:semiHidden/>
    <w:pPr>
      <w:keepLines/>
      <w:tabs>
        <w:tab w:val="right" w:pos="4451"/>
      </w:tabs>
      <w:spacing w:after="120" w:line="280" w:lineRule="atLeast"/>
      <w:ind w:left="794" w:right="397" w:hanging="397"/>
    </w:pPr>
    <w:rPr>
      <w:color w:val="000000"/>
      <w:sz w:val="21"/>
      <w:szCs w:val="21"/>
    </w:rPr>
  </w:style>
  <w:style w:type="paragraph" w:styleId="Index9">
    <w:name w:val="index 9"/>
    <w:next w:val="stdText"/>
    <w:semiHidden/>
    <w:pPr>
      <w:keepLines/>
      <w:tabs>
        <w:tab w:val="right" w:pos="4451"/>
      </w:tabs>
      <w:spacing w:after="120" w:line="280" w:lineRule="atLeast"/>
      <w:ind w:left="794" w:right="397" w:hanging="397"/>
    </w:pPr>
    <w:rPr>
      <w:color w:val="000000"/>
      <w:sz w:val="21"/>
      <w:szCs w:val="21"/>
    </w:rPr>
  </w:style>
  <w:style w:type="paragraph" w:customStyle="1" w:styleId="LEJWTextDBTabelle">
    <w:name w:val="LEJW Text DBTabelle"/>
    <w:rsid w:val="00CB3F58"/>
    <w:pPr>
      <w:keepNext/>
      <w:keepLines/>
      <w:spacing w:before="8" w:after="8" w:line="200" w:lineRule="atLeast"/>
    </w:pPr>
    <w:rPr>
      <w:rFonts w:ascii="Arial" w:hAnsi="Arial"/>
      <w:bCs/>
      <w:color w:val="000000"/>
      <w:sz w:val="18"/>
      <w:szCs w:val="21"/>
    </w:rPr>
  </w:style>
  <w:style w:type="paragraph" w:customStyle="1" w:styleId="LEJWbung">
    <w:name w:val="LEJW Übung"/>
    <w:basedOn w:val="LEZwischenberschrift"/>
    <w:next w:val="LETexteingezogen"/>
    <w:rsid w:val="00CB3F58"/>
    <w:pPr>
      <w:spacing w:before="120"/>
    </w:pPr>
  </w:style>
  <w:style w:type="character" w:styleId="Fett">
    <w:name w:val="Strong"/>
    <w:aliases w:val="Markiert 0"/>
    <w:qFormat/>
    <w:rsid w:val="00B35ED0"/>
    <w:rPr>
      <w:b/>
      <w:bCs/>
    </w:rPr>
  </w:style>
  <w:style w:type="character" w:styleId="Hervorhebung">
    <w:name w:val="Emphasis"/>
    <w:aliases w:val="A_Hervorhebung"/>
    <w:uiPriority w:val="20"/>
    <w:qFormat/>
    <w:rsid w:val="00130968"/>
    <w:rPr>
      <w:i/>
      <w:iCs/>
      <w:color w:val="385623"/>
    </w:rPr>
  </w:style>
  <w:style w:type="paragraph" w:styleId="Kommentartext">
    <w:name w:val="annotation text"/>
    <w:basedOn w:val="Standard"/>
    <w:semiHidden/>
    <w:rsid w:val="00CB3F58"/>
    <w:pPr>
      <w:widowControl w:val="0"/>
    </w:pPr>
    <w:rPr>
      <w:rFonts w:ascii="Arial" w:hAnsi="Arial"/>
      <w:szCs w:val="20"/>
    </w:rPr>
  </w:style>
  <w:style w:type="character" w:customStyle="1" w:styleId="grundtext">
    <w:name w:val="grundtext"/>
    <w:basedOn w:val="Absatz-Standardschriftart"/>
    <w:rsid w:val="00CB3F58"/>
  </w:style>
  <w:style w:type="paragraph" w:styleId="Textkrper">
    <w:name w:val="Body Text"/>
    <w:basedOn w:val="Standard"/>
    <w:rsid w:val="00CB3F58"/>
    <w:pPr>
      <w:autoSpaceDE w:val="0"/>
      <w:autoSpaceDN w:val="0"/>
      <w:adjustRightInd w:val="0"/>
    </w:pPr>
    <w:rPr>
      <w:rFonts w:ascii="Arial,Bold" w:hAnsi="Arial,Bold"/>
      <w:szCs w:val="22"/>
    </w:rPr>
  </w:style>
  <w:style w:type="paragraph" w:styleId="StandardWeb">
    <w:name w:val="Normal (Web)"/>
    <w:basedOn w:val="Standard"/>
    <w:uiPriority w:val="99"/>
    <w:rsid w:val="00CB3F58"/>
    <w:pPr>
      <w:spacing w:before="100" w:beforeAutospacing="1" w:after="100" w:afterAutospacing="1"/>
    </w:pPr>
    <w:rPr>
      <w:sz w:val="24"/>
    </w:rPr>
  </w:style>
  <w:style w:type="paragraph" w:customStyle="1" w:styleId="LEJWTextGrafik">
    <w:name w:val="LEJW  Text Grafik"/>
    <w:rsid w:val="00CB3F58"/>
    <w:pPr>
      <w:keepNext/>
      <w:keepLines/>
      <w:spacing w:before="40" w:after="120" w:line="264" w:lineRule="auto"/>
      <w:jc w:val="center"/>
    </w:pPr>
    <w:rPr>
      <w:rFonts w:ascii="Arial" w:hAnsi="Arial"/>
      <w:color w:val="000000"/>
      <w:sz w:val="18"/>
      <w:szCs w:val="21"/>
    </w:rPr>
  </w:style>
  <w:style w:type="paragraph" w:styleId="Textkrper2">
    <w:name w:val="Body Text 2"/>
    <w:basedOn w:val="Standard"/>
    <w:rsid w:val="00CB3F58"/>
    <w:pPr>
      <w:widowControl w:val="0"/>
    </w:pPr>
    <w:rPr>
      <w:rFonts w:ascii="Arial" w:hAnsi="Arial"/>
      <w:sz w:val="24"/>
      <w:szCs w:val="20"/>
    </w:rPr>
  </w:style>
  <w:style w:type="paragraph" w:customStyle="1" w:styleId="StandardMittel">
    <w:name w:val="StandardMittel"/>
    <w:basedOn w:val="Standard"/>
    <w:rsid w:val="00CB3F58"/>
    <w:pPr>
      <w:widowControl w:val="0"/>
      <w:ind w:left="1191" w:hanging="1191"/>
    </w:pPr>
    <w:rPr>
      <w:rFonts w:ascii="Arial" w:hAnsi="Arial"/>
      <w:sz w:val="24"/>
      <w:szCs w:val="20"/>
    </w:rPr>
  </w:style>
  <w:style w:type="paragraph" w:styleId="HTMLVorformatiert">
    <w:name w:val="HTML Preformatted"/>
    <w:basedOn w:val="Standard"/>
    <w:link w:val="HTMLVorformatiertZchn"/>
    <w:uiPriority w:val="99"/>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Cs w:val="20"/>
    </w:rPr>
  </w:style>
  <w:style w:type="character" w:styleId="HTMLSchreibmaschine">
    <w:name w:val="HTML Typewriter"/>
    <w:rsid w:val="00CB3F58"/>
    <w:rPr>
      <w:rFonts w:ascii="Courier New" w:eastAsia="Courier New" w:hAnsi="Courier New" w:cs="Courier New"/>
      <w:sz w:val="20"/>
      <w:szCs w:val="20"/>
    </w:rPr>
  </w:style>
  <w:style w:type="character" w:customStyle="1" w:styleId="zitat-ergebnis">
    <w:name w:val="zitat-ergebnis"/>
    <w:basedOn w:val="Absatz-Standardschriftart"/>
    <w:rsid w:val="00CB3F58"/>
  </w:style>
  <w:style w:type="character" w:customStyle="1" w:styleId="copy">
    <w:name w:val="copy"/>
    <w:basedOn w:val="Absatz-Standardschriftart"/>
    <w:rsid w:val="00CB3F58"/>
  </w:style>
  <w:style w:type="paragraph" w:customStyle="1" w:styleId="LEJWTextGrafik0">
    <w:name w:val="LEJW Text Grafik"/>
    <w:next w:val="LETextTabelle"/>
    <w:rsid w:val="00CB3F58"/>
    <w:pPr>
      <w:keepNext/>
      <w:keepLines/>
      <w:spacing w:after="120" w:line="280" w:lineRule="atLeast"/>
      <w:jc w:val="center"/>
    </w:pPr>
    <w:rPr>
      <w:rFonts w:ascii="Arial" w:hAnsi="Arial"/>
      <w:color w:val="000000"/>
      <w:sz w:val="19"/>
      <w:szCs w:val="21"/>
    </w:rPr>
  </w:style>
  <w:style w:type="character" w:customStyle="1" w:styleId="bodytext">
    <w:name w:val="bodytext"/>
    <w:basedOn w:val="Absatz-Standardschriftart"/>
    <w:rsid w:val="00CB3F58"/>
  </w:style>
  <w:style w:type="paragraph" w:customStyle="1" w:styleId="Bemerkung">
    <w:name w:val="Bemerkung"/>
    <w:basedOn w:val="Standard"/>
    <w:rsid w:val="00CB3F58"/>
    <w:pPr>
      <w:widowControl w:val="0"/>
      <w:ind w:left="720"/>
    </w:pPr>
    <w:rPr>
      <w:rFonts w:ascii="Arial" w:hAnsi="Arial"/>
      <w:sz w:val="24"/>
      <w:szCs w:val="20"/>
    </w:rPr>
  </w:style>
  <w:style w:type="paragraph" w:customStyle="1" w:styleId="StandardKlein11">
    <w:name w:val="StandardKlein11"/>
    <w:basedOn w:val="Standard"/>
    <w:rsid w:val="00CB3F58"/>
    <w:pPr>
      <w:widowControl w:val="0"/>
    </w:pPr>
    <w:rPr>
      <w:rFonts w:ascii="Arial" w:hAnsi="Arial"/>
      <w:sz w:val="28"/>
      <w:szCs w:val="20"/>
    </w:rPr>
  </w:style>
  <w:style w:type="paragraph" w:customStyle="1" w:styleId="liste">
    <w:name w:val="liste"/>
    <w:basedOn w:val="Standard"/>
    <w:rsid w:val="00CB3F58"/>
    <w:pPr>
      <w:widowControl w:val="0"/>
      <w:ind w:left="2127" w:hanging="2127"/>
    </w:pPr>
    <w:rPr>
      <w:rFonts w:ascii="Arial" w:hAnsi="Arial"/>
      <w:sz w:val="28"/>
      <w:szCs w:val="20"/>
    </w:rPr>
  </w:style>
  <w:style w:type="paragraph" w:customStyle="1" w:styleId="liste31">
    <w:name w:val="liste31"/>
    <w:basedOn w:val="Standard"/>
    <w:rsid w:val="00CB3F58"/>
    <w:pPr>
      <w:widowControl w:val="0"/>
      <w:ind w:left="2835" w:hanging="2835"/>
    </w:pPr>
    <w:rPr>
      <w:rFonts w:ascii="Arial" w:hAnsi="Arial"/>
      <w:sz w:val="24"/>
      <w:szCs w:val="20"/>
    </w:rPr>
  </w:style>
  <w:style w:type="paragraph" w:customStyle="1" w:styleId="liste11">
    <w:name w:val="liste11"/>
    <w:basedOn w:val="liste"/>
    <w:rsid w:val="00CB3F58"/>
    <w:pPr>
      <w:ind w:left="2835" w:hanging="2268"/>
    </w:pPr>
    <w:rPr>
      <w:sz w:val="24"/>
    </w:rPr>
  </w:style>
  <w:style w:type="paragraph" w:customStyle="1" w:styleId="listeEngKlein2">
    <w:name w:val="listeEngKlein2"/>
    <w:basedOn w:val="liste"/>
    <w:autoRedefine/>
    <w:rsid w:val="00CB3F58"/>
    <w:pPr>
      <w:ind w:left="709" w:hanging="709"/>
    </w:pPr>
    <w:rPr>
      <w:sz w:val="24"/>
    </w:rPr>
  </w:style>
  <w:style w:type="paragraph" w:customStyle="1" w:styleId="StandardKlein">
    <w:name w:val="StandardKlein"/>
    <w:basedOn w:val="Standard"/>
    <w:autoRedefine/>
    <w:rsid w:val="00CB3F58"/>
    <w:pPr>
      <w:widowControl w:val="0"/>
      <w:jc w:val="center"/>
    </w:pPr>
    <w:rPr>
      <w:rFonts w:ascii="Arial" w:hAnsi="Arial"/>
      <w:sz w:val="24"/>
      <w:szCs w:val="20"/>
    </w:rPr>
  </w:style>
  <w:style w:type="paragraph" w:customStyle="1" w:styleId="Punkt2">
    <w:name w:val="Punkt2"/>
    <w:basedOn w:val="Standard"/>
    <w:next w:val="Standard"/>
    <w:rsid w:val="00CB3F58"/>
    <w:pPr>
      <w:widowControl w:val="0"/>
    </w:pPr>
    <w:rPr>
      <w:rFonts w:ascii="Arial" w:hAnsi="Arial"/>
      <w:b/>
      <w:sz w:val="28"/>
      <w:szCs w:val="20"/>
    </w:rPr>
  </w:style>
  <w:style w:type="character" w:styleId="HTMLCode">
    <w:name w:val="HTML Code"/>
    <w:uiPriority w:val="99"/>
    <w:rsid w:val="00CB3F58"/>
    <w:rPr>
      <w:rFonts w:ascii="Courier New" w:eastAsia="Courier New" w:hAnsi="Courier New" w:cs="Courier New"/>
      <w:sz w:val="20"/>
      <w:szCs w:val="20"/>
    </w:rPr>
  </w:style>
  <w:style w:type="character" w:customStyle="1" w:styleId="urlexpansion">
    <w:name w:val="urlexpansion"/>
    <w:basedOn w:val="Absatz-Standardschriftart"/>
    <w:rsid w:val="00CB3F58"/>
  </w:style>
  <w:style w:type="paragraph" w:styleId="Standardeinzug">
    <w:name w:val="Normal Indent"/>
    <w:basedOn w:val="Standard"/>
    <w:rsid w:val="00CB3F58"/>
    <w:pPr>
      <w:widowControl w:val="0"/>
      <w:ind w:left="708"/>
    </w:pPr>
    <w:rPr>
      <w:rFonts w:ascii="Arial" w:hAnsi="Arial"/>
      <w:sz w:val="28"/>
      <w:szCs w:val="20"/>
    </w:rPr>
  </w:style>
  <w:style w:type="paragraph" w:customStyle="1" w:styleId="LEJWTEXTSpiegelstrich">
    <w:name w:val="LEJW TEXT Spiegelstrich"/>
    <w:basedOn w:val="LETextSpiegelstrich"/>
    <w:rsid w:val="00CB3F58"/>
    <w:pPr>
      <w:tabs>
        <w:tab w:val="num" w:pos="1191"/>
        <w:tab w:val="left" w:pos="1588"/>
        <w:tab w:val="left" w:pos="1985"/>
      </w:tabs>
      <w:ind w:left="1089" w:hanging="1089"/>
    </w:pPr>
    <w:rPr>
      <w:lang w:val="en-GB"/>
    </w:rPr>
  </w:style>
  <w:style w:type="paragraph" w:styleId="Indexberschrift">
    <w:name w:val="index heading"/>
    <w:basedOn w:val="LEZwischenberschrift"/>
    <w:next w:val="Index1"/>
    <w:semiHidden/>
    <w:rsid w:val="00CB3F58"/>
    <w:pPr>
      <w:tabs>
        <w:tab w:val="right" w:pos="397"/>
      </w:tabs>
      <w:spacing w:before="240"/>
    </w:pPr>
    <w:rPr>
      <w:bCs/>
      <w:szCs w:val="26"/>
    </w:rPr>
  </w:style>
  <w:style w:type="character" w:styleId="HTMLZitat">
    <w:name w:val="HTML Cite"/>
    <w:rsid w:val="00CB3F58"/>
    <w:rPr>
      <w:i/>
      <w:iCs/>
    </w:rPr>
  </w:style>
  <w:style w:type="paragraph" w:styleId="Aufzhlungszeichen2">
    <w:name w:val="List Bullet 2"/>
    <w:basedOn w:val="Standard"/>
    <w:autoRedefine/>
    <w:rsid w:val="00CB3F58"/>
    <w:pPr>
      <w:tabs>
        <w:tab w:val="num" w:pos="794"/>
      </w:tabs>
      <w:ind w:left="794" w:hanging="397"/>
    </w:pPr>
  </w:style>
  <w:style w:type="paragraph" w:styleId="Aufzhlungszeichen">
    <w:name w:val="List Bullet"/>
    <w:basedOn w:val="Standard"/>
    <w:autoRedefine/>
    <w:rsid w:val="00CB3F58"/>
    <w:pPr>
      <w:tabs>
        <w:tab w:val="num" w:pos="1191"/>
      </w:tabs>
      <w:ind w:left="1191" w:hanging="1191"/>
    </w:pPr>
  </w:style>
  <w:style w:type="paragraph" w:styleId="Aufzhlungszeichen3">
    <w:name w:val="List Bullet 3"/>
    <w:basedOn w:val="Standard"/>
    <w:autoRedefine/>
    <w:rsid w:val="00CB3F58"/>
    <w:pPr>
      <w:tabs>
        <w:tab w:val="num" w:pos="1191"/>
      </w:tabs>
      <w:ind w:left="1191" w:hanging="397"/>
    </w:pPr>
  </w:style>
  <w:style w:type="paragraph" w:styleId="Aufzhlungszeichen4">
    <w:name w:val="List Bullet 4"/>
    <w:basedOn w:val="Standard"/>
    <w:autoRedefine/>
    <w:rsid w:val="00CB3F58"/>
    <w:pPr>
      <w:tabs>
        <w:tab w:val="num" w:pos="1588"/>
      </w:tabs>
      <w:ind w:left="1588" w:hanging="397"/>
    </w:pPr>
  </w:style>
  <w:style w:type="paragraph" w:styleId="Aufzhlungszeichen5">
    <w:name w:val="List Bullet 5"/>
    <w:basedOn w:val="Standard"/>
    <w:autoRedefine/>
    <w:rsid w:val="00CB3F58"/>
    <w:pPr>
      <w:tabs>
        <w:tab w:val="num" w:pos="1985"/>
      </w:tabs>
      <w:ind w:left="1985" w:hanging="397"/>
    </w:pPr>
  </w:style>
  <w:style w:type="paragraph" w:styleId="Listennummer">
    <w:name w:val="List Number"/>
    <w:basedOn w:val="Standard"/>
    <w:rsid w:val="00CB3F58"/>
    <w:pPr>
      <w:tabs>
        <w:tab w:val="num" w:pos="397"/>
      </w:tabs>
      <w:ind w:left="397" w:hanging="397"/>
    </w:pPr>
  </w:style>
  <w:style w:type="paragraph" w:styleId="Listennummer2">
    <w:name w:val="List Number 2"/>
    <w:basedOn w:val="Standard"/>
    <w:rsid w:val="00CB3F58"/>
    <w:pPr>
      <w:tabs>
        <w:tab w:val="num" w:pos="1191"/>
      </w:tabs>
      <w:ind w:left="1191" w:hanging="1191"/>
    </w:pPr>
  </w:style>
  <w:style w:type="paragraph" w:styleId="Listennummer3">
    <w:name w:val="List Number 3"/>
    <w:basedOn w:val="Standard"/>
    <w:rsid w:val="00CB3F58"/>
    <w:pPr>
      <w:tabs>
        <w:tab w:val="num" w:pos="1191"/>
      </w:tabs>
      <w:ind w:left="1191" w:hanging="1191"/>
    </w:pPr>
  </w:style>
  <w:style w:type="paragraph" w:styleId="Listennummer4">
    <w:name w:val="List Number 4"/>
    <w:basedOn w:val="Standard"/>
    <w:rsid w:val="00CB3F58"/>
    <w:pPr>
      <w:tabs>
        <w:tab w:val="num" w:pos="1191"/>
      </w:tabs>
      <w:ind w:left="1191" w:hanging="1191"/>
    </w:pPr>
  </w:style>
  <w:style w:type="paragraph" w:styleId="Listennummer5">
    <w:name w:val="List Number 5"/>
    <w:basedOn w:val="Standard"/>
    <w:rsid w:val="00CB3F58"/>
    <w:pPr>
      <w:tabs>
        <w:tab w:val="num" w:pos="1191"/>
      </w:tabs>
      <w:ind w:left="1191" w:hanging="1191"/>
    </w:pPr>
  </w:style>
  <w:style w:type="paragraph" w:customStyle="1" w:styleId="FormatvorlageQuelltext12pt">
    <w:name w:val="Formatvorlage Quelltext + 12 pt"/>
    <w:basedOn w:val="Standard"/>
    <w:rsid w:val="00CB3F58"/>
    <w:rPr>
      <w:rFonts w:ascii="Courier New" w:hAnsi="Courier New"/>
      <w:szCs w:val="20"/>
    </w:rPr>
  </w:style>
  <w:style w:type="paragraph" w:styleId="Anrede">
    <w:name w:val="Salutation"/>
    <w:basedOn w:val="Standard"/>
    <w:next w:val="Standard"/>
    <w:rsid w:val="00CB3F58"/>
  </w:style>
  <w:style w:type="paragraph" w:styleId="Blocktext">
    <w:name w:val="Block Text"/>
    <w:basedOn w:val="Standard"/>
    <w:rsid w:val="00CB3F58"/>
    <w:pPr>
      <w:ind w:left="1440" w:right="1440"/>
    </w:pPr>
  </w:style>
  <w:style w:type="paragraph" w:styleId="Datum">
    <w:name w:val="Date"/>
    <w:basedOn w:val="Standard"/>
    <w:next w:val="Standard"/>
    <w:rsid w:val="00CB3F58"/>
  </w:style>
  <w:style w:type="paragraph" w:styleId="Dokumentstruktur">
    <w:name w:val="Document Map"/>
    <w:basedOn w:val="Standard"/>
    <w:semiHidden/>
    <w:rsid w:val="00CB3F58"/>
    <w:pPr>
      <w:shd w:val="clear" w:color="auto" w:fill="000080"/>
    </w:pPr>
    <w:rPr>
      <w:rFonts w:ascii="Tahoma" w:hAnsi="Tahoma" w:cs="Tahoma"/>
      <w:szCs w:val="20"/>
    </w:rPr>
  </w:style>
  <w:style w:type="paragraph" w:styleId="E-Mail-Signatur">
    <w:name w:val="E-mail Signature"/>
    <w:basedOn w:val="Standard"/>
    <w:rsid w:val="00CB3F58"/>
  </w:style>
  <w:style w:type="paragraph" w:styleId="Fu-Endnotenberschrift">
    <w:name w:val="Note Heading"/>
    <w:basedOn w:val="Standard"/>
    <w:next w:val="Standard"/>
    <w:link w:val="Fu-EndnotenberschriftZchn"/>
    <w:rsid w:val="00CB3F58"/>
  </w:style>
  <w:style w:type="paragraph" w:styleId="Gruformel">
    <w:name w:val="Closing"/>
    <w:basedOn w:val="Standard"/>
    <w:rsid w:val="00CB3F58"/>
    <w:pPr>
      <w:ind w:left="4252"/>
    </w:pPr>
  </w:style>
  <w:style w:type="paragraph" w:styleId="HTMLAdresse">
    <w:name w:val="HTML Address"/>
    <w:basedOn w:val="Standard"/>
    <w:rsid w:val="00CB3F58"/>
    <w:rPr>
      <w:i/>
      <w:iCs/>
    </w:rPr>
  </w:style>
  <w:style w:type="paragraph" w:styleId="Kommentarthema">
    <w:name w:val="annotation subject"/>
    <w:basedOn w:val="Kommentartext"/>
    <w:next w:val="Kommentartext"/>
    <w:semiHidden/>
    <w:rsid w:val="00CB3F58"/>
    <w:pPr>
      <w:widowControl/>
      <w:tabs>
        <w:tab w:val="left" w:pos="397"/>
        <w:tab w:val="left" w:pos="794"/>
        <w:tab w:val="left" w:pos="1191"/>
      </w:tabs>
      <w:spacing w:line="280" w:lineRule="atLeast"/>
    </w:pPr>
    <w:rPr>
      <w:rFonts w:ascii="Times New Roman" w:hAnsi="Times New Roman"/>
      <w:b/>
      <w:bCs/>
      <w:color w:val="000000"/>
    </w:rPr>
  </w:style>
  <w:style w:type="paragraph" w:styleId="Liste0">
    <w:name w:val="List"/>
    <w:basedOn w:val="Standard"/>
    <w:rsid w:val="00CB3F58"/>
    <w:pPr>
      <w:ind w:left="283" w:hanging="283"/>
    </w:pPr>
  </w:style>
  <w:style w:type="paragraph" w:styleId="Liste2">
    <w:name w:val="List 2"/>
    <w:basedOn w:val="Standard"/>
    <w:rsid w:val="00CB3F58"/>
    <w:pPr>
      <w:ind w:left="566" w:hanging="283"/>
    </w:pPr>
  </w:style>
  <w:style w:type="paragraph" w:styleId="Liste3">
    <w:name w:val="List 3"/>
    <w:basedOn w:val="Standard"/>
    <w:rsid w:val="00CB3F58"/>
    <w:pPr>
      <w:ind w:left="849" w:hanging="283"/>
    </w:pPr>
  </w:style>
  <w:style w:type="paragraph" w:styleId="Liste4">
    <w:name w:val="List 4"/>
    <w:basedOn w:val="Standard"/>
    <w:rsid w:val="00CB3F58"/>
    <w:pPr>
      <w:ind w:left="1132" w:hanging="283"/>
    </w:pPr>
  </w:style>
  <w:style w:type="paragraph" w:styleId="Liste5">
    <w:name w:val="List 5"/>
    <w:basedOn w:val="Standard"/>
    <w:rsid w:val="00CB3F58"/>
    <w:pPr>
      <w:ind w:left="1415" w:hanging="283"/>
    </w:pPr>
  </w:style>
  <w:style w:type="paragraph" w:styleId="Listenfortsetzung">
    <w:name w:val="List Continue"/>
    <w:basedOn w:val="Standard"/>
    <w:rsid w:val="00CB3F58"/>
    <w:pPr>
      <w:ind w:left="283"/>
    </w:pPr>
  </w:style>
  <w:style w:type="paragraph" w:styleId="Listenfortsetzung2">
    <w:name w:val="List Continue 2"/>
    <w:basedOn w:val="Standard"/>
    <w:rsid w:val="00CB3F58"/>
    <w:pPr>
      <w:ind w:left="566"/>
    </w:pPr>
  </w:style>
  <w:style w:type="paragraph" w:styleId="Listenfortsetzung3">
    <w:name w:val="List Continue 3"/>
    <w:basedOn w:val="Standard"/>
    <w:rsid w:val="00CB3F58"/>
    <w:pPr>
      <w:ind w:left="849"/>
    </w:pPr>
  </w:style>
  <w:style w:type="paragraph" w:styleId="Listenfortsetzung4">
    <w:name w:val="List Continue 4"/>
    <w:basedOn w:val="Standard"/>
    <w:rsid w:val="00CB3F58"/>
    <w:pPr>
      <w:ind w:left="1132"/>
    </w:pPr>
  </w:style>
  <w:style w:type="paragraph" w:styleId="Listenfortsetzung5">
    <w:name w:val="List Continue 5"/>
    <w:basedOn w:val="Standard"/>
    <w:rsid w:val="00CB3F58"/>
    <w:pPr>
      <w:ind w:left="1415"/>
    </w:pPr>
  </w:style>
  <w:style w:type="paragraph" w:styleId="Makrotext">
    <w:name w:val="macro"/>
    <w:semiHidden/>
    <w:rsid w:val="00CB3F58"/>
    <w:pPr>
      <w:tabs>
        <w:tab w:val="left" w:pos="480"/>
        <w:tab w:val="left" w:pos="960"/>
        <w:tab w:val="left" w:pos="1440"/>
        <w:tab w:val="left" w:pos="1920"/>
        <w:tab w:val="left" w:pos="2400"/>
        <w:tab w:val="left" w:pos="2880"/>
        <w:tab w:val="left" w:pos="3360"/>
        <w:tab w:val="left" w:pos="3840"/>
        <w:tab w:val="left" w:pos="4320"/>
      </w:tabs>
      <w:spacing w:after="120" w:line="280" w:lineRule="atLeast"/>
    </w:pPr>
    <w:rPr>
      <w:rFonts w:ascii="Courier New" w:hAnsi="Courier New" w:cs="Courier New"/>
      <w:color w:val="000000"/>
      <w:sz w:val="21"/>
      <w:szCs w:val="21"/>
    </w:rPr>
  </w:style>
  <w:style w:type="paragraph" w:styleId="Nachrichtenkopf">
    <w:name w:val="Message Header"/>
    <w:basedOn w:val="Standard"/>
    <w:rsid w:val="00CB3F5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urText">
    <w:name w:val="Plain Text"/>
    <w:basedOn w:val="Standard"/>
    <w:rsid w:val="00CB3F58"/>
    <w:rPr>
      <w:rFonts w:ascii="Courier New" w:hAnsi="Courier New" w:cs="Courier New"/>
      <w:szCs w:val="20"/>
    </w:rPr>
  </w:style>
  <w:style w:type="paragraph" w:styleId="Rechtsgrundlagenverzeichnis">
    <w:name w:val="table of authorities"/>
    <w:basedOn w:val="Standard"/>
    <w:next w:val="Standard"/>
    <w:semiHidden/>
    <w:rsid w:val="00CB3F58"/>
    <w:pPr>
      <w:ind w:left="220" w:hanging="220"/>
    </w:pPr>
  </w:style>
  <w:style w:type="paragraph" w:styleId="RGV-berschrift">
    <w:name w:val="toa heading"/>
    <w:basedOn w:val="Standard"/>
    <w:next w:val="Standard"/>
    <w:semiHidden/>
    <w:rsid w:val="00CB3F58"/>
    <w:pPr>
      <w:spacing w:before="120"/>
    </w:pPr>
    <w:rPr>
      <w:rFonts w:ascii="Arial" w:hAnsi="Arial" w:cs="Arial"/>
      <w:b/>
      <w:bCs/>
      <w:sz w:val="24"/>
    </w:rPr>
  </w:style>
  <w:style w:type="paragraph" w:styleId="Sprechblasentext">
    <w:name w:val="Balloon Text"/>
    <w:basedOn w:val="Standard"/>
    <w:semiHidden/>
    <w:rsid w:val="00CB3F58"/>
    <w:rPr>
      <w:rFonts w:ascii="Tahoma" w:hAnsi="Tahoma" w:cs="Tahoma"/>
      <w:sz w:val="16"/>
      <w:szCs w:val="16"/>
    </w:rPr>
  </w:style>
  <w:style w:type="paragraph" w:styleId="Textkrper3">
    <w:name w:val="Body Text 3"/>
    <w:basedOn w:val="Standard"/>
    <w:rsid w:val="00CB3F58"/>
    <w:rPr>
      <w:sz w:val="16"/>
      <w:szCs w:val="16"/>
    </w:rPr>
  </w:style>
  <w:style w:type="paragraph" w:styleId="Textkrper-Einzug2">
    <w:name w:val="Body Text Indent 2"/>
    <w:basedOn w:val="Standard"/>
    <w:rsid w:val="00CB3F58"/>
    <w:pPr>
      <w:spacing w:line="480" w:lineRule="auto"/>
      <w:ind w:left="283"/>
    </w:pPr>
  </w:style>
  <w:style w:type="paragraph" w:styleId="Textkrper-Einzug3">
    <w:name w:val="Body Text Indent 3"/>
    <w:basedOn w:val="Standard"/>
    <w:rsid w:val="00CB3F58"/>
    <w:pPr>
      <w:ind w:left="283"/>
    </w:pPr>
    <w:rPr>
      <w:sz w:val="16"/>
      <w:szCs w:val="16"/>
    </w:rPr>
  </w:style>
  <w:style w:type="paragraph" w:styleId="Textkrper-Erstzeileneinzug">
    <w:name w:val="Body Text First Indent"/>
    <w:basedOn w:val="Textkrper"/>
    <w:rsid w:val="00CB3F58"/>
    <w:pPr>
      <w:tabs>
        <w:tab w:val="left" w:pos="397"/>
        <w:tab w:val="left" w:pos="794"/>
        <w:tab w:val="left" w:pos="1191"/>
      </w:tabs>
      <w:autoSpaceDE/>
      <w:autoSpaceDN/>
      <w:adjustRightInd/>
      <w:spacing w:line="280" w:lineRule="atLeast"/>
      <w:ind w:firstLine="210"/>
    </w:pPr>
    <w:rPr>
      <w:rFonts w:ascii="Times New Roman" w:hAnsi="Times New Roman"/>
      <w:color w:val="000000"/>
      <w:szCs w:val="24"/>
    </w:rPr>
  </w:style>
  <w:style w:type="paragraph" w:styleId="Textkrper-Zeileneinzug">
    <w:name w:val="Body Text Indent"/>
    <w:basedOn w:val="Standard"/>
    <w:rsid w:val="00CB3F58"/>
    <w:pPr>
      <w:ind w:left="283"/>
    </w:pPr>
  </w:style>
  <w:style w:type="paragraph" w:styleId="Textkrper-Erstzeileneinzug2">
    <w:name w:val="Body Text First Indent 2"/>
    <w:basedOn w:val="Textkrper-Zeileneinzug"/>
    <w:rsid w:val="00CB3F58"/>
    <w:pPr>
      <w:ind w:firstLine="210"/>
    </w:pPr>
  </w:style>
  <w:style w:type="paragraph" w:styleId="Titel">
    <w:name w:val="Title"/>
    <w:aliases w:val="-Verzeichnis"/>
    <w:basedOn w:val="Standard"/>
    <w:next w:val="Standard"/>
    <w:link w:val="TitelZchn"/>
    <w:qFormat/>
    <w:rsid w:val="00A27CCC"/>
    <w:pPr>
      <w:spacing w:after="0"/>
      <w:contextualSpacing/>
    </w:pPr>
    <w:rPr>
      <w:rFonts w:ascii="Calibri Light" w:eastAsia="SimSun" w:hAnsi="Calibri Light"/>
      <w:color w:val="002060"/>
      <w:spacing w:val="-7"/>
      <w:sz w:val="56"/>
      <w:szCs w:val="80"/>
    </w:rPr>
  </w:style>
  <w:style w:type="paragraph" w:styleId="Umschlagabsenderadresse">
    <w:name w:val="envelope return"/>
    <w:basedOn w:val="Standard"/>
    <w:rsid w:val="00CB3F58"/>
    <w:rPr>
      <w:rFonts w:ascii="Arial" w:hAnsi="Arial" w:cs="Arial"/>
      <w:szCs w:val="20"/>
    </w:rPr>
  </w:style>
  <w:style w:type="paragraph" w:styleId="Umschlagadresse">
    <w:name w:val="envelope address"/>
    <w:basedOn w:val="Standard"/>
    <w:rsid w:val="00CB3F58"/>
    <w:pPr>
      <w:framePr w:w="4320" w:h="2160" w:hRule="exact" w:hSpace="141" w:wrap="auto" w:hAnchor="page" w:xAlign="center" w:yAlign="bottom"/>
      <w:ind w:left="1"/>
    </w:pPr>
    <w:rPr>
      <w:rFonts w:ascii="Arial" w:hAnsi="Arial" w:cs="Arial"/>
      <w:sz w:val="24"/>
    </w:rPr>
  </w:style>
  <w:style w:type="paragraph" w:styleId="Unterschrift">
    <w:name w:val="Signature"/>
    <w:basedOn w:val="Standard"/>
    <w:rsid w:val="00CB3F58"/>
    <w:pPr>
      <w:ind w:left="4252"/>
    </w:pPr>
  </w:style>
  <w:style w:type="paragraph" w:styleId="Untertitel">
    <w:name w:val="Subtitle"/>
    <w:basedOn w:val="Standard"/>
    <w:next w:val="Standard"/>
    <w:link w:val="UntertitelZchn"/>
    <w:uiPriority w:val="11"/>
    <w:qFormat/>
    <w:rsid w:val="00B22FB3"/>
    <w:pPr>
      <w:numPr>
        <w:ilvl w:val="1"/>
      </w:numPr>
      <w:spacing w:after="240"/>
    </w:pPr>
    <w:rPr>
      <w:rFonts w:ascii="Calibri Light" w:eastAsia="SimSun" w:hAnsi="Calibri Light"/>
      <w:color w:val="404040"/>
      <w:sz w:val="30"/>
      <w:szCs w:val="30"/>
    </w:rPr>
  </w:style>
  <w:style w:type="table" w:customStyle="1" w:styleId="Tabellengitternetz">
    <w:name w:val="Tabellengitternetz"/>
    <w:basedOn w:val="NormaleTabelle"/>
    <w:rsid w:val="00CB3F58"/>
    <w:pPr>
      <w:tabs>
        <w:tab w:val="left" w:pos="397"/>
        <w:tab w:val="left" w:pos="794"/>
        <w:tab w:val="left" w:pos="1191"/>
      </w:tabs>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rsid w:val="002F2F1A"/>
    <w:rPr>
      <w:sz w:val="16"/>
    </w:rPr>
  </w:style>
  <w:style w:type="paragraph" w:customStyle="1" w:styleId="Quelltext2">
    <w:name w:val="Quelltext2"/>
    <w:basedOn w:val="Standard"/>
    <w:link w:val="Quelltext2Zchn"/>
    <w:rsid w:val="00D17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pPr>
    <w:rPr>
      <w:rFonts w:ascii="Lucida Console" w:hAnsi="Lucida Console" w:cs="Courier New"/>
      <w:color w:val="0000FF"/>
      <w:szCs w:val="20"/>
    </w:rPr>
  </w:style>
  <w:style w:type="paragraph" w:customStyle="1" w:styleId="QText">
    <w:name w:val="QText"/>
    <w:basedOn w:val="stdText"/>
    <w:link w:val="QTextZchn"/>
    <w:autoRedefine/>
    <w:rsid w:val="00F65251"/>
    <w:rPr>
      <w:rFonts w:ascii="Consolas" w:hAnsi="Consolas"/>
    </w:rPr>
  </w:style>
  <w:style w:type="character" w:customStyle="1" w:styleId="QTextZchn">
    <w:name w:val="QText Zchn"/>
    <w:link w:val="QText"/>
    <w:rsid w:val="00F65251"/>
    <w:rPr>
      <w:rFonts w:ascii="Consolas" w:eastAsia="MS Mincho" w:hAnsi="Consolas"/>
      <w:color w:val="000000"/>
    </w:rPr>
  </w:style>
  <w:style w:type="paragraph" w:customStyle="1" w:styleId="Punkt1">
    <w:name w:val="Punkt1"/>
    <w:basedOn w:val="Standard"/>
    <w:next w:val="Standard"/>
    <w:rsid w:val="00D824DC"/>
    <w:pPr>
      <w:widowControl w:val="0"/>
      <w:spacing w:after="240"/>
    </w:pPr>
    <w:rPr>
      <w:rFonts w:ascii="Arial" w:hAnsi="Arial"/>
      <w:b/>
      <w:sz w:val="32"/>
      <w:szCs w:val="20"/>
    </w:rPr>
  </w:style>
  <w:style w:type="paragraph" w:styleId="berarbeitung">
    <w:name w:val="Revision"/>
    <w:hidden/>
    <w:uiPriority w:val="99"/>
    <w:semiHidden/>
    <w:rsid w:val="00F374FD"/>
    <w:pPr>
      <w:spacing w:after="120" w:line="264" w:lineRule="auto"/>
    </w:pPr>
    <w:rPr>
      <w:color w:val="000000"/>
      <w:sz w:val="22"/>
      <w:szCs w:val="24"/>
    </w:rPr>
  </w:style>
  <w:style w:type="character" w:customStyle="1" w:styleId="Quelltext2Zchn">
    <w:name w:val="Quelltext2 Zchn"/>
    <w:link w:val="Quelltext2"/>
    <w:rsid w:val="00D17E49"/>
    <w:rPr>
      <w:rFonts w:ascii="Lucida Console" w:eastAsia="Times New Roman" w:hAnsi="Lucida Console" w:cs="Courier New"/>
      <w:color w:val="0000FF"/>
      <w:sz w:val="20"/>
      <w:szCs w:val="20"/>
      <w:shd w:val="clear" w:color="auto" w:fill="FFFFFF"/>
    </w:rPr>
  </w:style>
  <w:style w:type="paragraph" w:customStyle="1" w:styleId="QuelltextEinzeilig">
    <w:name w:val="QuelltextEinzeilig"/>
    <w:basedOn w:val="Quelltext2"/>
    <w:link w:val="QuelltextEinzeiligZchn"/>
    <w:rsid w:val="002F624B"/>
    <w:pPr>
      <w:tabs>
        <w:tab w:val="left" w:pos="2268"/>
        <w:tab w:val="left" w:pos="2552"/>
        <w:tab w:val="left" w:pos="2835"/>
      </w:tabs>
      <w:spacing w:before="60" w:line="240" w:lineRule="auto"/>
    </w:pPr>
  </w:style>
  <w:style w:type="character" w:customStyle="1" w:styleId="QuelltextEinzeiligZchn">
    <w:name w:val="QuelltextEinzeilig Zchn"/>
    <w:basedOn w:val="Quelltext2Zchn"/>
    <w:link w:val="QuelltextEinzeilig"/>
    <w:rsid w:val="002F624B"/>
    <w:rPr>
      <w:rFonts w:ascii="Lucida Console" w:eastAsia="Times New Roman" w:hAnsi="Lucida Console" w:cs="Courier New"/>
      <w:color w:val="0000FF"/>
      <w:sz w:val="20"/>
      <w:szCs w:val="20"/>
      <w:shd w:val="clear" w:color="auto" w:fill="FFFFFF"/>
    </w:rPr>
  </w:style>
  <w:style w:type="character" w:customStyle="1" w:styleId="LETextSpiegelstrichZchn">
    <w:name w:val="LE Text Spiegelstrich Zchn"/>
    <w:link w:val="LETextSpiegelstrich"/>
    <w:rsid w:val="00D96F0B"/>
    <w:rPr>
      <w:color w:val="000000"/>
      <w:sz w:val="22"/>
      <w:szCs w:val="21"/>
    </w:rPr>
  </w:style>
  <w:style w:type="paragraph" w:customStyle="1" w:styleId="StandardKlein6">
    <w:name w:val="StandardKlein6"/>
    <w:basedOn w:val="Standard"/>
    <w:rsid w:val="00D96F0B"/>
    <w:pPr>
      <w:widowControl w:val="0"/>
    </w:pPr>
    <w:rPr>
      <w:rFonts w:ascii="Arial" w:hAnsi="Arial"/>
      <w:sz w:val="28"/>
      <w:szCs w:val="20"/>
    </w:rPr>
  </w:style>
  <w:style w:type="paragraph" w:customStyle="1" w:styleId="Ausgabe">
    <w:name w:val="Ausgabe"/>
    <w:basedOn w:val="stdText"/>
    <w:link w:val="AusgabeZchn"/>
    <w:rsid w:val="00D96F0B"/>
    <w:pPr>
      <w:spacing w:line="280" w:lineRule="atLeast"/>
    </w:pPr>
    <w:rPr>
      <w:rFonts w:ascii="Courier New" w:hAnsi="Courier New" w:cs="Courier New"/>
    </w:rPr>
  </w:style>
  <w:style w:type="paragraph" w:customStyle="1" w:styleId="QForm">
    <w:name w:val="QForm"/>
    <w:basedOn w:val="stdText"/>
    <w:link w:val="QFormZchn"/>
    <w:rsid w:val="00D96F0B"/>
    <w:pPr>
      <w:spacing w:line="280" w:lineRule="atLeast"/>
      <w:ind w:left="397"/>
    </w:pPr>
    <w:rPr>
      <w:rFonts w:ascii="Courier New" w:hAnsi="Courier New" w:cs="Courier New"/>
      <w:b/>
      <w:noProof/>
    </w:rPr>
  </w:style>
  <w:style w:type="character" w:customStyle="1" w:styleId="AusgabeZchn">
    <w:name w:val="Ausgabe Zchn"/>
    <w:link w:val="Ausgabe"/>
    <w:rsid w:val="00D96F0B"/>
    <w:rPr>
      <w:rFonts w:ascii="Courier New" w:eastAsia="MS Mincho" w:hAnsi="Courier New" w:cs="Courier New"/>
      <w:color w:val="000000"/>
      <w:sz w:val="22"/>
      <w:lang w:val="de-DE" w:eastAsia="de-DE" w:bidi="ar-SA"/>
    </w:rPr>
  </w:style>
  <w:style w:type="character" w:customStyle="1" w:styleId="QFormZchn">
    <w:name w:val="QForm Zchn"/>
    <w:link w:val="QForm"/>
    <w:rsid w:val="00D96F0B"/>
    <w:rPr>
      <w:rFonts w:ascii="Courier New" w:eastAsia="MS Mincho" w:hAnsi="Courier New" w:cs="Courier New"/>
      <w:b/>
      <w:noProof/>
      <w:color w:val="000000"/>
      <w:sz w:val="22"/>
      <w:lang w:val="de-DE" w:eastAsia="de-DE" w:bidi="ar-SA"/>
    </w:rPr>
  </w:style>
  <w:style w:type="paragraph" w:customStyle="1" w:styleId="liste40">
    <w:name w:val="liste4"/>
    <w:basedOn w:val="Standard"/>
    <w:rsid w:val="00D96F0B"/>
    <w:pPr>
      <w:widowControl w:val="0"/>
      <w:ind w:left="2127" w:hanging="2127"/>
    </w:pPr>
    <w:rPr>
      <w:rFonts w:ascii="Arial" w:hAnsi="Arial"/>
      <w:sz w:val="28"/>
      <w:szCs w:val="20"/>
    </w:rPr>
  </w:style>
  <w:style w:type="paragraph" w:customStyle="1" w:styleId="tablehead">
    <w:name w:val="tablehead"/>
    <w:basedOn w:val="Standard"/>
    <w:rsid w:val="00D96F0B"/>
    <w:pPr>
      <w:spacing w:before="100" w:beforeAutospacing="1" w:after="100" w:afterAutospacing="1"/>
    </w:pPr>
    <w:rPr>
      <w:sz w:val="24"/>
    </w:rPr>
  </w:style>
  <w:style w:type="paragraph" w:customStyle="1" w:styleId="Zeichentext">
    <w:name w:val="Zeichentext"/>
    <w:basedOn w:val="Standard"/>
    <w:link w:val="ZeichentextZchn"/>
    <w:rsid w:val="00D96F0B"/>
    <w:pPr>
      <w:tabs>
        <w:tab w:val="left" w:pos="284"/>
        <w:tab w:val="left" w:pos="567"/>
        <w:tab w:val="left" w:pos="851"/>
        <w:tab w:val="left" w:pos="1134"/>
        <w:tab w:val="left" w:pos="1418"/>
      </w:tabs>
      <w:jc w:val="both"/>
    </w:pPr>
    <w:rPr>
      <w:rFonts w:ascii="Arial" w:hAnsi="Arial" w:cs="Arial"/>
      <w:sz w:val="18"/>
      <w:szCs w:val="18"/>
    </w:rPr>
  </w:style>
  <w:style w:type="character" w:customStyle="1" w:styleId="ZeichentextZchn">
    <w:name w:val="Zeichentext Zchn"/>
    <w:link w:val="Zeichentext"/>
    <w:rsid w:val="00D96F0B"/>
    <w:rPr>
      <w:rFonts w:ascii="Arial" w:hAnsi="Arial" w:cs="Arial"/>
      <w:sz w:val="18"/>
      <w:szCs w:val="18"/>
    </w:rPr>
  </w:style>
  <w:style w:type="paragraph" w:customStyle="1" w:styleId="QuellformatBreit">
    <w:name w:val="QuellformatBreit"/>
    <w:basedOn w:val="Quelltext2"/>
    <w:link w:val="QuellformatBreitZchn"/>
    <w:rsid w:val="00D96F0B"/>
    <w:pPr>
      <w:tabs>
        <w:tab w:val="left" w:pos="284"/>
        <w:tab w:val="left" w:pos="567"/>
        <w:tab w:val="left" w:pos="851"/>
        <w:tab w:val="left" w:pos="1134"/>
        <w:tab w:val="left" w:pos="1418"/>
        <w:tab w:val="left" w:pos="1701"/>
        <w:tab w:val="left" w:pos="1985"/>
        <w:tab w:val="left" w:pos="2268"/>
      </w:tabs>
      <w:ind w:left="-1134"/>
      <w:mirrorIndents/>
    </w:pPr>
    <w:rPr>
      <w:rFonts w:eastAsia="Calibri"/>
    </w:rPr>
  </w:style>
  <w:style w:type="character" w:customStyle="1" w:styleId="QuellformatBreitZchn">
    <w:name w:val="QuellformatBreit Zchn"/>
    <w:link w:val="QuellformatBreit"/>
    <w:rsid w:val="00D96F0B"/>
    <w:rPr>
      <w:rFonts w:ascii="Adobe Garamond Pro" w:eastAsia="Calibri" w:hAnsi="Adobe Garamond Pro" w:cs="Courier New"/>
      <w:noProof/>
      <w:sz w:val="22"/>
      <w:szCs w:val="22"/>
      <w:lang w:val="en-US"/>
    </w:rPr>
  </w:style>
  <w:style w:type="paragraph" w:customStyle="1" w:styleId="MapleOutput">
    <w:name w:val="Maple Output"/>
    <w:uiPriority w:val="99"/>
    <w:rsid w:val="00D96F0B"/>
    <w:pPr>
      <w:autoSpaceDE w:val="0"/>
      <w:autoSpaceDN w:val="0"/>
      <w:adjustRightInd w:val="0"/>
      <w:spacing w:after="120" w:line="360" w:lineRule="auto"/>
      <w:jc w:val="center"/>
    </w:pPr>
    <w:rPr>
      <w:color w:val="000000"/>
      <w:sz w:val="24"/>
      <w:szCs w:val="24"/>
      <w:lang w:val="en-US"/>
    </w:rPr>
  </w:style>
  <w:style w:type="paragraph" w:customStyle="1" w:styleId="Anfhrungszeichen">
    <w:name w:val="Anführungszeichen"/>
    <w:basedOn w:val="Standard"/>
    <w:next w:val="Standard"/>
    <w:link w:val="ZitatZchn"/>
    <w:uiPriority w:val="29"/>
    <w:qFormat/>
    <w:rsid w:val="00B22FB3"/>
    <w:pPr>
      <w:spacing w:before="240" w:after="240" w:line="252" w:lineRule="auto"/>
      <w:ind w:left="864" w:right="864"/>
      <w:jc w:val="center"/>
    </w:pPr>
    <w:rPr>
      <w:i/>
      <w:iCs/>
    </w:rPr>
  </w:style>
  <w:style w:type="character" w:customStyle="1" w:styleId="AnfhrungszeichenZchn">
    <w:name w:val="Anführungszeichen Zchn"/>
    <w:uiPriority w:val="29"/>
    <w:rsid w:val="001A0A52"/>
    <w:rPr>
      <w:i/>
      <w:iCs/>
      <w:color w:val="000000"/>
      <w:sz w:val="22"/>
      <w:szCs w:val="24"/>
    </w:rPr>
  </w:style>
  <w:style w:type="paragraph" w:styleId="Inhaltsverzeichnisberschrift">
    <w:name w:val="TOC Heading"/>
    <w:basedOn w:val="berschrift1"/>
    <w:next w:val="Standard"/>
    <w:uiPriority w:val="39"/>
    <w:unhideWhenUsed/>
    <w:qFormat/>
    <w:rsid w:val="00B22FB3"/>
    <w:pPr>
      <w:outlineLvl w:val="9"/>
    </w:pPr>
    <w:rPr>
      <w:color w:val="2E74B5"/>
    </w:rPr>
  </w:style>
  <w:style w:type="paragraph" w:customStyle="1" w:styleId="IntensivesAnfhrungszeichen">
    <w:name w:val="Intensives Anführungszeichen"/>
    <w:basedOn w:val="Standard"/>
    <w:next w:val="Standard"/>
    <w:link w:val="IntensivesZitatZchn"/>
    <w:uiPriority w:val="30"/>
    <w:rsid w:val="00935B69"/>
    <w:pPr>
      <w:spacing w:before="100" w:beforeAutospacing="1" w:after="240"/>
      <w:ind w:right="864"/>
      <w:jc w:val="both"/>
    </w:pPr>
    <w:rPr>
      <w:rFonts w:ascii="Calibri Light" w:eastAsia="SimSun" w:hAnsi="Calibri Light"/>
      <w:b/>
      <w:color w:val="5B9BD5"/>
      <w:sz w:val="28"/>
      <w:szCs w:val="28"/>
    </w:rPr>
  </w:style>
  <w:style w:type="character" w:customStyle="1" w:styleId="IntensivesAnfhrungszeichenZchn">
    <w:name w:val="Intensives Anführungszeichen Zchn"/>
    <w:uiPriority w:val="30"/>
    <w:rsid w:val="001A0A52"/>
    <w:rPr>
      <w:b/>
      <w:bCs/>
      <w:i/>
      <w:iCs/>
      <w:color w:val="4F81BD"/>
      <w:sz w:val="22"/>
      <w:szCs w:val="24"/>
    </w:rPr>
  </w:style>
  <w:style w:type="paragraph" w:styleId="KeinLeerraum">
    <w:name w:val="No Spacing"/>
    <w:uiPriority w:val="1"/>
    <w:qFormat/>
    <w:rsid w:val="00B22FB3"/>
    <w:rPr>
      <w:sz w:val="21"/>
      <w:szCs w:val="21"/>
    </w:rPr>
  </w:style>
  <w:style w:type="paragraph" w:styleId="Listenabsatz">
    <w:name w:val="List Paragraph"/>
    <w:basedOn w:val="Standard"/>
    <w:link w:val="ListenabsatzZchn"/>
    <w:uiPriority w:val="34"/>
    <w:qFormat/>
    <w:rsid w:val="001A0A52"/>
    <w:pPr>
      <w:ind w:left="720"/>
      <w:contextualSpacing/>
    </w:pPr>
  </w:style>
  <w:style w:type="paragraph" w:styleId="Literaturverzeichnis">
    <w:name w:val="Bibliography"/>
    <w:basedOn w:val="Standard"/>
    <w:next w:val="Standard"/>
    <w:uiPriority w:val="37"/>
    <w:semiHidden/>
    <w:unhideWhenUsed/>
    <w:rsid w:val="001A0A52"/>
  </w:style>
  <w:style w:type="paragraph" w:customStyle="1" w:styleId="MTDisplayEquation">
    <w:name w:val="MTDisplayEquation"/>
    <w:basedOn w:val="stdText"/>
    <w:next w:val="Standard"/>
    <w:link w:val="MTDisplayEquationZchn"/>
    <w:rsid w:val="0083137C"/>
    <w:pPr>
      <w:tabs>
        <w:tab w:val="center" w:pos="3680"/>
        <w:tab w:val="right" w:pos="7380"/>
      </w:tabs>
    </w:pPr>
  </w:style>
  <w:style w:type="character" w:customStyle="1" w:styleId="MTDisplayEquationZchn">
    <w:name w:val="MTDisplayEquation Zchn"/>
    <w:basedOn w:val="stdTextZchn"/>
    <w:link w:val="MTDisplayEquation"/>
    <w:rsid w:val="0083137C"/>
    <w:rPr>
      <w:rFonts w:ascii="Times New Roman" w:hAnsi="Times New Roman"/>
      <w:color w:val="000000"/>
      <w:sz w:val="21"/>
      <w:szCs w:val="21"/>
    </w:rPr>
  </w:style>
  <w:style w:type="character" w:customStyle="1" w:styleId="HTMLVorformatiertZchn">
    <w:name w:val="HTML Vorformatiert Zchn"/>
    <w:link w:val="HTMLVorformatiert"/>
    <w:uiPriority w:val="99"/>
    <w:rsid w:val="00ED4AB1"/>
    <w:rPr>
      <w:rFonts w:ascii="Courier New" w:eastAsia="Courier New" w:hAnsi="Courier New" w:cs="Courier New"/>
    </w:rPr>
  </w:style>
  <w:style w:type="paragraph" w:customStyle="1" w:styleId="Zwischenberschrift">
    <w:name w:val="Zwischenüberschrift"/>
    <w:basedOn w:val="LEZwischenberschrift"/>
    <w:link w:val="ZwischenberschriftZchn"/>
    <w:rsid w:val="00DE0A98"/>
    <w:rPr>
      <w:lang w:val="en-US"/>
    </w:rPr>
  </w:style>
  <w:style w:type="character" w:customStyle="1" w:styleId="FunotentextZchn">
    <w:name w:val="Fußnotentext Zchn"/>
    <w:link w:val="Funotentext"/>
    <w:rsid w:val="007C10DA"/>
    <w:rPr>
      <w:rFonts w:ascii="Times New Roman" w:hAnsi="Times New Roman"/>
      <w:color w:val="000000"/>
      <w:sz w:val="18"/>
      <w:szCs w:val="21"/>
    </w:rPr>
  </w:style>
  <w:style w:type="character" w:customStyle="1" w:styleId="ZwischenberschriftZchn">
    <w:name w:val="Zwischenüberschrift Zchn"/>
    <w:link w:val="Zwischenberschrift"/>
    <w:rsid w:val="00DE0A98"/>
    <w:rPr>
      <w:rFonts w:ascii="Arial" w:hAnsi="Arial"/>
      <w:b/>
      <w:color w:val="000000"/>
      <w:spacing w:val="2"/>
      <w:sz w:val="21"/>
      <w:lang w:val="en-US" w:eastAsia="de-DE" w:bidi="ar-SA"/>
    </w:rPr>
  </w:style>
  <w:style w:type="paragraph" w:customStyle="1" w:styleId="LEJWQuellcodeberschrift">
    <w:name w:val="LEJW Quellcodeüberschrift"/>
    <w:basedOn w:val="LETextTabellenberschrift"/>
    <w:rsid w:val="00FE5DC6"/>
    <w:pPr>
      <w:spacing w:before="0" w:after="240"/>
    </w:pPr>
    <w:rPr>
      <w:color w:val="auto"/>
    </w:rPr>
  </w:style>
  <w:style w:type="paragraph" w:customStyle="1" w:styleId="LEJWQuelltext">
    <w:name w:val="LEJW Quelltext"/>
    <w:basedOn w:val="LETextnichtproportional"/>
    <w:next w:val="stdText"/>
    <w:rsid w:val="00FE5DC6"/>
    <w:rPr>
      <w:b/>
      <w:lang w:val="en-GB"/>
    </w:rPr>
  </w:style>
  <w:style w:type="paragraph" w:customStyle="1" w:styleId="LEJWQuelltextbreit">
    <w:name w:val="LEJW Quelltext breit"/>
    <w:basedOn w:val="LEJWQuelltext"/>
    <w:rsid w:val="00FE5DC6"/>
    <w:pPr>
      <w:ind w:right="-2892"/>
    </w:pPr>
    <w:rPr>
      <w:bCs/>
      <w:lang w:val="de-DE"/>
    </w:rPr>
  </w:style>
  <w:style w:type="paragraph" w:customStyle="1" w:styleId="QuelltextName">
    <w:name w:val="QuelltextName"/>
    <w:basedOn w:val="Standard"/>
    <w:rsid w:val="00FE5DC6"/>
    <w:pPr>
      <w:jc w:val="right"/>
    </w:pPr>
    <w:rPr>
      <w:szCs w:val="22"/>
    </w:rPr>
  </w:style>
  <w:style w:type="character" w:customStyle="1" w:styleId="LETexthngendkleinZchn">
    <w:name w:val="LE Text hängend klein Zchn"/>
    <w:link w:val="LETexthngendklein"/>
    <w:rsid w:val="000161A6"/>
    <w:rPr>
      <w:bCs/>
      <w:color w:val="000000"/>
      <w:sz w:val="22"/>
      <w:lang w:val="de-DE" w:eastAsia="de-DE" w:bidi="ar-SA"/>
    </w:rPr>
  </w:style>
  <w:style w:type="character" w:customStyle="1" w:styleId="LETexthngendgroZchn">
    <w:name w:val="LE Text hängend groß Zchn"/>
    <w:link w:val="LETexthngendgro"/>
    <w:rsid w:val="000161A6"/>
    <w:rPr>
      <w:bCs/>
      <w:color w:val="000000"/>
      <w:sz w:val="22"/>
      <w:lang w:val="de-DE" w:eastAsia="de-DE" w:bidi="ar-SA"/>
    </w:rPr>
  </w:style>
  <w:style w:type="character" w:customStyle="1" w:styleId="samp">
    <w:name w:val="samp"/>
    <w:basedOn w:val="Absatz-Standardschriftart"/>
    <w:rsid w:val="000161A6"/>
  </w:style>
  <w:style w:type="character" w:styleId="HTMLVariable">
    <w:name w:val="HTML Variable"/>
    <w:rsid w:val="000161A6"/>
    <w:rPr>
      <w:i/>
      <w:iCs/>
    </w:rPr>
  </w:style>
  <w:style w:type="character" w:customStyle="1" w:styleId="berschrift2Zchn">
    <w:name w:val="Überschrift 2 Zchn"/>
    <w:link w:val="berschrift2"/>
    <w:uiPriority w:val="9"/>
    <w:rsid w:val="004242F8"/>
    <w:rPr>
      <w:rFonts w:ascii="Arial" w:eastAsia="SimSun" w:hAnsi="Arial" w:cs="Arial"/>
      <w:color w:val="002060"/>
      <w:sz w:val="28"/>
      <w:szCs w:val="28"/>
    </w:rPr>
  </w:style>
  <w:style w:type="character" w:customStyle="1" w:styleId="Fu-EndnotenberschriftZchn">
    <w:name w:val="Fuß/-Endnotenüberschrift Zchn"/>
    <w:link w:val="Fu-Endnotenberschrift"/>
    <w:rsid w:val="000161A6"/>
    <w:rPr>
      <w:color w:val="000000"/>
      <w:sz w:val="22"/>
      <w:szCs w:val="24"/>
    </w:rPr>
  </w:style>
  <w:style w:type="paragraph" w:customStyle="1" w:styleId="LEAufzhlung">
    <w:name w:val="LE Aufzählung"/>
    <w:basedOn w:val="stdText"/>
    <w:link w:val="LEAufzhlungZchn"/>
    <w:rsid w:val="006A3B39"/>
    <w:pPr>
      <w:numPr>
        <w:numId w:val="2"/>
      </w:numPr>
      <w:tabs>
        <w:tab w:val="left" w:pos="426"/>
      </w:tabs>
    </w:pPr>
    <w:rPr>
      <w:color w:val="auto"/>
    </w:rPr>
  </w:style>
  <w:style w:type="character" w:customStyle="1" w:styleId="LEAufzhlungZchn">
    <w:name w:val="LE Aufzählung Zchn"/>
    <w:basedOn w:val="stdTextZchn"/>
    <w:link w:val="LEAufzhlung"/>
    <w:rsid w:val="006A3B39"/>
    <w:rPr>
      <w:rFonts w:ascii="Times New Roman" w:hAnsi="Times New Roman"/>
      <w:color w:val="000000"/>
      <w:sz w:val="22"/>
      <w:szCs w:val="21"/>
    </w:rPr>
  </w:style>
  <w:style w:type="paragraph" w:customStyle="1" w:styleId="Teilaufgabe">
    <w:name w:val="Teilaufgabe"/>
    <w:basedOn w:val="Standard"/>
    <w:rsid w:val="00DF46B5"/>
    <w:pPr>
      <w:numPr>
        <w:numId w:val="3"/>
      </w:numPr>
    </w:pPr>
  </w:style>
  <w:style w:type="table" w:customStyle="1" w:styleId="Tabellengitternetz1">
    <w:name w:val="Tabellengitternetz1"/>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lengitternetz2">
    <w:name w:val="Tabellengitternetz2"/>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Glyphenformat">
    <w:name w:val="1_Glyphenformat"/>
    <w:rsid w:val="0062110C"/>
    <w:rPr>
      <w:color w:val="F20032"/>
    </w:rPr>
  </w:style>
  <w:style w:type="paragraph" w:customStyle="1" w:styleId="1Descriptionright">
    <w:name w:val="1_Description right"/>
    <w:basedOn w:val="Standard"/>
    <w:rsid w:val="0062110C"/>
    <w:pPr>
      <w:autoSpaceDE w:val="0"/>
      <w:autoSpaceDN w:val="0"/>
      <w:adjustRightInd w:val="0"/>
      <w:spacing w:after="283" w:line="288" w:lineRule="auto"/>
      <w:jc w:val="right"/>
      <w:textAlignment w:val="center"/>
    </w:pPr>
    <w:rPr>
      <w:rFonts w:ascii="Arial" w:hAnsi="Arial" w:cs="Arial"/>
      <w:i/>
      <w:iCs/>
      <w:color w:val="F20032"/>
      <w:sz w:val="16"/>
      <w:szCs w:val="16"/>
    </w:rPr>
  </w:style>
  <w:style w:type="paragraph" w:customStyle="1" w:styleId="1Descriptionleft">
    <w:name w:val="1_Description left"/>
    <w:basedOn w:val="Standard"/>
    <w:rsid w:val="003A53FE"/>
    <w:pPr>
      <w:autoSpaceDE w:val="0"/>
      <w:autoSpaceDN w:val="0"/>
      <w:adjustRightInd w:val="0"/>
      <w:spacing w:line="288" w:lineRule="auto"/>
      <w:textAlignment w:val="center"/>
    </w:pPr>
    <w:rPr>
      <w:rFonts w:ascii="Arial" w:hAnsi="Arial" w:cs="Arial"/>
      <w:i/>
      <w:iCs/>
      <w:color w:val="F20032"/>
      <w:sz w:val="16"/>
      <w:szCs w:val="16"/>
    </w:rPr>
  </w:style>
  <w:style w:type="paragraph" w:customStyle="1" w:styleId="Hervorhebung2">
    <w:name w:val="Hervorhebung2"/>
    <w:basedOn w:val="stdText"/>
    <w:link w:val="Hervorhebung2Zchn"/>
    <w:rsid w:val="00B05722"/>
    <w:pPr>
      <w:pBdr>
        <w:top w:val="single" w:sz="4" w:space="1" w:color="auto"/>
        <w:left w:val="single" w:sz="4" w:space="4" w:color="auto"/>
        <w:bottom w:val="single" w:sz="4" w:space="1" w:color="auto"/>
        <w:right w:val="single" w:sz="4" w:space="4" w:color="auto"/>
      </w:pBdr>
    </w:pPr>
  </w:style>
  <w:style w:type="paragraph" w:customStyle="1" w:styleId="LEbung">
    <w:name w:val="LE Übung"/>
    <w:basedOn w:val="LETexteingezogen"/>
    <w:rsid w:val="00C83026"/>
  </w:style>
  <w:style w:type="character" w:customStyle="1" w:styleId="Hervorhebung2Zchn">
    <w:name w:val="Hervorhebung2 Zchn"/>
    <w:basedOn w:val="stdTextZchn"/>
    <w:link w:val="Hervorhebung2"/>
    <w:rsid w:val="00B05722"/>
    <w:rPr>
      <w:rFonts w:ascii="Times New Roman" w:hAnsi="Times New Roman"/>
      <w:color w:val="000000"/>
      <w:sz w:val="21"/>
      <w:szCs w:val="21"/>
    </w:rPr>
  </w:style>
  <w:style w:type="paragraph" w:customStyle="1" w:styleId="LEBAufzhlung">
    <w:name w:val="LE ÜB Aufzählung"/>
    <w:basedOn w:val="stdText"/>
    <w:next w:val="stdText"/>
    <w:rsid w:val="00C83026"/>
    <w:pPr>
      <w:tabs>
        <w:tab w:val="left" w:pos="709"/>
      </w:tabs>
      <w:ind w:left="709" w:hanging="283"/>
    </w:pPr>
  </w:style>
  <w:style w:type="paragraph" w:customStyle="1" w:styleId="LEBAufz">
    <w:name w:val="LE ÜB Aufz"/>
    <w:basedOn w:val="LEAufzhlung"/>
    <w:rsid w:val="008F1001"/>
    <w:pPr>
      <w:tabs>
        <w:tab w:val="clear" w:pos="426"/>
        <w:tab w:val="left" w:pos="567"/>
        <w:tab w:val="left" w:pos="851"/>
      </w:tabs>
      <w:ind w:firstLine="0"/>
    </w:pPr>
  </w:style>
  <w:style w:type="paragraph" w:customStyle="1" w:styleId="LEbH">
    <w:name w:val="LE Üb H"/>
    <w:basedOn w:val="LEJWbung"/>
    <w:rsid w:val="004F2595"/>
    <w:pPr>
      <w:numPr>
        <w:numId w:val="4"/>
      </w:numPr>
    </w:pPr>
  </w:style>
  <w:style w:type="paragraph" w:customStyle="1" w:styleId="LETAB">
    <w:name w:val="LE TAB"/>
    <w:basedOn w:val="LETextTabelle"/>
    <w:link w:val="LETABZchn"/>
    <w:rsid w:val="009E1A36"/>
    <w:pPr>
      <w:spacing w:before="0" w:after="0" w:line="180" w:lineRule="atLeast"/>
    </w:pPr>
    <w:rPr>
      <w:sz w:val="18"/>
    </w:rPr>
  </w:style>
  <w:style w:type="character" w:styleId="SchwacherVerweis">
    <w:name w:val="Subtle Reference"/>
    <w:uiPriority w:val="31"/>
    <w:qFormat/>
    <w:rsid w:val="00B22FB3"/>
    <w:rPr>
      <w:smallCaps/>
      <w:color w:val="404040"/>
    </w:rPr>
  </w:style>
  <w:style w:type="character" w:customStyle="1" w:styleId="LETextTabelleZchn">
    <w:name w:val="LE Text Tabelle Zchn"/>
    <w:link w:val="LETextTabelle"/>
    <w:rsid w:val="009E1A36"/>
    <w:rPr>
      <w:rFonts w:ascii="Arial" w:hAnsi="Arial"/>
      <w:color w:val="000000"/>
      <w:sz w:val="19"/>
    </w:rPr>
  </w:style>
  <w:style w:type="character" w:customStyle="1" w:styleId="LETABZchn">
    <w:name w:val="LE TAB Zchn"/>
    <w:link w:val="LETAB"/>
    <w:rsid w:val="009E1A36"/>
    <w:rPr>
      <w:rFonts w:ascii="Arial" w:hAnsi="Arial"/>
      <w:color w:val="000000"/>
      <w:sz w:val="18"/>
    </w:rPr>
  </w:style>
  <w:style w:type="character" w:styleId="IntensiveHervorhebung">
    <w:name w:val="Intense Emphasis"/>
    <w:uiPriority w:val="21"/>
    <w:qFormat/>
    <w:rsid w:val="00B22FB3"/>
    <w:rPr>
      <w:b/>
      <w:bCs/>
      <w:i/>
      <w:iCs/>
    </w:rPr>
  </w:style>
  <w:style w:type="paragraph" w:customStyle="1" w:styleId="c5">
    <w:name w:val="c5"/>
    <w:basedOn w:val="Standard"/>
    <w:rsid w:val="00513ABB"/>
    <w:pPr>
      <w:spacing w:before="100" w:beforeAutospacing="1" w:after="100" w:afterAutospacing="1"/>
    </w:pPr>
    <w:rPr>
      <w:sz w:val="24"/>
    </w:rPr>
  </w:style>
  <w:style w:type="character" w:customStyle="1" w:styleId="c3">
    <w:name w:val="c3"/>
    <w:rsid w:val="00513ABB"/>
  </w:style>
  <w:style w:type="character" w:customStyle="1" w:styleId="c12">
    <w:name w:val="c12"/>
    <w:rsid w:val="00513ABB"/>
  </w:style>
  <w:style w:type="character" w:customStyle="1" w:styleId="apple-converted-space">
    <w:name w:val="apple-converted-space"/>
    <w:rsid w:val="00B2073C"/>
  </w:style>
  <w:style w:type="paragraph" w:customStyle="1" w:styleId="Quelltext">
    <w:name w:val="Quelltext"/>
    <w:basedOn w:val="Standard"/>
    <w:link w:val="QuelltextZchn"/>
    <w:rsid w:val="00D02DDC"/>
    <w:pPr>
      <w:pBdr>
        <w:top w:val="single" w:sz="4" w:space="4" w:color="1F3864" w:themeColor="accent5" w:themeShade="80"/>
        <w:bottom w:val="single" w:sz="4" w:space="4" w:color="1F3864" w:themeColor="accent5" w:themeShade="80"/>
      </w:pBdr>
      <w:shd w:val="clear" w:color="auto" w:fill="FFFFFF"/>
      <w:tabs>
        <w:tab w:val="left" w:pos="8931"/>
      </w:tabs>
      <w:wordWrap w:val="0"/>
      <w:spacing w:after="60" w:line="170" w:lineRule="atLeast"/>
      <w:ind w:left="142"/>
    </w:pPr>
    <w:rPr>
      <w:rFonts w:ascii="Lucida Console" w:hAnsi="Lucida Console"/>
      <w:color w:val="0000FF"/>
    </w:rPr>
  </w:style>
  <w:style w:type="character" w:customStyle="1" w:styleId="standard0">
    <w:name w:val="standard"/>
    <w:rsid w:val="00B67C24"/>
    <w:rPr>
      <w:sz w:val="22"/>
    </w:rPr>
  </w:style>
  <w:style w:type="character" w:customStyle="1" w:styleId="QuelltextZchn">
    <w:name w:val="Quelltext Zchn"/>
    <w:link w:val="Quelltext"/>
    <w:rsid w:val="003F21E1"/>
    <w:rPr>
      <w:rFonts w:ascii="Lucida Console" w:hAnsi="Lucida Console"/>
      <w:color w:val="0000FF"/>
      <w:sz w:val="21"/>
      <w:szCs w:val="21"/>
      <w:shd w:val="clear" w:color="auto" w:fill="FFFFFF"/>
    </w:rPr>
  </w:style>
  <w:style w:type="character" w:customStyle="1" w:styleId="kw">
    <w:name w:val="kw"/>
    <w:rsid w:val="00F875F0"/>
  </w:style>
  <w:style w:type="character" w:customStyle="1" w:styleId="dt">
    <w:name w:val="dt"/>
    <w:rsid w:val="00F875F0"/>
  </w:style>
  <w:style w:type="character" w:customStyle="1" w:styleId="dv">
    <w:name w:val="dv"/>
    <w:rsid w:val="00F875F0"/>
  </w:style>
  <w:style w:type="character" w:customStyle="1" w:styleId="file">
    <w:name w:val="file"/>
    <w:rsid w:val="00CA40CC"/>
  </w:style>
  <w:style w:type="paragraph" w:customStyle="1" w:styleId="Beispiel">
    <w:name w:val="Beispiel"/>
    <w:basedOn w:val="Beschriftung"/>
    <w:link w:val="BeispielZchn"/>
    <w:qFormat/>
    <w:rsid w:val="00B15B48"/>
  </w:style>
  <w:style w:type="character" w:customStyle="1" w:styleId="gnkrckgcgsb">
    <w:name w:val="gnkrckgcgsb"/>
    <w:rsid w:val="00AC5318"/>
  </w:style>
  <w:style w:type="character" w:customStyle="1" w:styleId="BeispielZchn">
    <w:name w:val="Beispiel Zchn"/>
    <w:link w:val="Beispiel"/>
    <w:rsid w:val="00B15B48"/>
    <w:rPr>
      <w:bCs/>
      <w:i/>
      <w:color w:val="000000"/>
      <w:sz w:val="22"/>
      <w:lang w:val="de-DE" w:eastAsia="de-DE" w:bidi="ar-SA"/>
    </w:rPr>
  </w:style>
  <w:style w:type="character" w:styleId="Buchtitel">
    <w:name w:val="Book Title"/>
    <w:uiPriority w:val="33"/>
    <w:qFormat/>
    <w:rsid w:val="00B22FB3"/>
    <w:rPr>
      <w:b/>
      <w:bCs/>
      <w:smallCaps/>
    </w:rPr>
  </w:style>
  <w:style w:type="character" w:customStyle="1" w:styleId="berschrift1Zchn">
    <w:name w:val="Überschrift 1 Zchn"/>
    <w:link w:val="berschrift1"/>
    <w:uiPriority w:val="9"/>
    <w:rsid w:val="00116671"/>
    <w:rPr>
      <w:rFonts w:ascii="Arial" w:eastAsia="SimSun" w:hAnsi="Arial" w:cs="Arial"/>
      <w:color w:val="002060"/>
      <w:sz w:val="36"/>
      <w:szCs w:val="36"/>
    </w:rPr>
  </w:style>
  <w:style w:type="character" w:customStyle="1" w:styleId="berschrift3Zchn">
    <w:name w:val="Überschrift 3 Zchn"/>
    <w:link w:val="berschrift3"/>
    <w:uiPriority w:val="9"/>
    <w:rsid w:val="00EA5E82"/>
    <w:rPr>
      <w:rFonts w:ascii="Arial" w:eastAsia="SimSun" w:hAnsi="Arial" w:cs="Arial"/>
      <w:color w:val="002060"/>
      <w:sz w:val="26"/>
      <w:szCs w:val="26"/>
    </w:rPr>
  </w:style>
  <w:style w:type="character" w:customStyle="1" w:styleId="berschrift4Zchn">
    <w:name w:val="Überschrift 4 Zchn"/>
    <w:link w:val="berschrift4"/>
    <w:uiPriority w:val="9"/>
    <w:rsid w:val="00B22FB3"/>
    <w:rPr>
      <w:rFonts w:ascii="Calibri Light" w:eastAsia="SimSun" w:hAnsi="Calibri Light"/>
      <w:sz w:val="24"/>
      <w:szCs w:val="24"/>
    </w:rPr>
  </w:style>
  <w:style w:type="character" w:customStyle="1" w:styleId="berschrift5Zchn">
    <w:name w:val="Überschrift 5 Zchn"/>
    <w:link w:val="berschrift5"/>
    <w:uiPriority w:val="9"/>
    <w:rsid w:val="00B22FB3"/>
    <w:rPr>
      <w:rFonts w:ascii="Calibri Light" w:eastAsia="SimSun" w:hAnsi="Calibri Light"/>
      <w:i/>
      <w:iCs/>
      <w:sz w:val="22"/>
      <w:szCs w:val="22"/>
    </w:rPr>
  </w:style>
  <w:style w:type="character" w:customStyle="1" w:styleId="berschrift6Zchn">
    <w:name w:val="Überschrift 6 Zchn"/>
    <w:link w:val="berschrift6"/>
    <w:uiPriority w:val="9"/>
    <w:rsid w:val="00B22FB3"/>
    <w:rPr>
      <w:rFonts w:ascii="Calibri Light" w:eastAsia="SimSun" w:hAnsi="Calibri Light"/>
      <w:color w:val="595959"/>
      <w:sz w:val="22"/>
      <w:szCs w:val="21"/>
    </w:rPr>
  </w:style>
  <w:style w:type="character" w:customStyle="1" w:styleId="berschrift7Zchn">
    <w:name w:val="Überschrift 7 Zchn"/>
    <w:link w:val="berschrift7"/>
    <w:uiPriority w:val="9"/>
    <w:rsid w:val="00B22FB3"/>
    <w:rPr>
      <w:rFonts w:ascii="Calibri Light" w:eastAsia="SimSun" w:hAnsi="Calibri Light"/>
      <w:i/>
      <w:iCs/>
      <w:color w:val="595959"/>
      <w:sz w:val="22"/>
      <w:szCs w:val="21"/>
    </w:rPr>
  </w:style>
  <w:style w:type="character" w:customStyle="1" w:styleId="berschrift8Zchn">
    <w:name w:val="Überschrift 8 Zchn"/>
    <w:link w:val="berschrift8"/>
    <w:uiPriority w:val="9"/>
    <w:rsid w:val="00B22FB3"/>
    <w:rPr>
      <w:rFonts w:ascii="Calibri Light" w:eastAsia="SimSun" w:hAnsi="Calibri Light"/>
      <w:smallCaps/>
      <w:color w:val="595959"/>
      <w:sz w:val="22"/>
      <w:szCs w:val="21"/>
    </w:rPr>
  </w:style>
  <w:style w:type="character" w:customStyle="1" w:styleId="berschrift9Zchn">
    <w:name w:val="Überschrift 9 Zchn"/>
    <w:link w:val="berschrift9"/>
    <w:uiPriority w:val="9"/>
    <w:rsid w:val="00B22FB3"/>
    <w:rPr>
      <w:rFonts w:ascii="Calibri Light" w:eastAsia="SimSun" w:hAnsi="Calibri Light"/>
      <w:i/>
      <w:iCs/>
      <w:smallCaps/>
      <w:color w:val="595959"/>
      <w:sz w:val="22"/>
      <w:szCs w:val="21"/>
    </w:rPr>
  </w:style>
  <w:style w:type="character" w:customStyle="1" w:styleId="TitelZchn">
    <w:name w:val="Titel Zchn"/>
    <w:aliases w:val="-Verzeichnis Zchn"/>
    <w:link w:val="Titel"/>
    <w:rsid w:val="00A27CCC"/>
    <w:rPr>
      <w:rFonts w:ascii="Calibri Light" w:eastAsia="SimSun" w:hAnsi="Calibri Light"/>
      <w:color w:val="002060"/>
      <w:spacing w:val="-7"/>
      <w:sz w:val="56"/>
      <w:szCs w:val="80"/>
    </w:rPr>
  </w:style>
  <w:style w:type="character" w:customStyle="1" w:styleId="UntertitelZchn">
    <w:name w:val="Untertitel Zchn"/>
    <w:link w:val="Untertitel"/>
    <w:uiPriority w:val="11"/>
    <w:rsid w:val="00B22FB3"/>
    <w:rPr>
      <w:rFonts w:ascii="Calibri Light" w:eastAsia="SimSun" w:hAnsi="Calibri Light" w:cs="Times New Roman"/>
      <w:color w:val="404040"/>
      <w:sz w:val="30"/>
      <w:szCs w:val="30"/>
    </w:rPr>
  </w:style>
  <w:style w:type="character" w:customStyle="1" w:styleId="ZitatZchn">
    <w:name w:val="Zitat Zchn"/>
    <w:link w:val="Anfhrungszeichen"/>
    <w:uiPriority w:val="29"/>
    <w:rsid w:val="00B22FB3"/>
    <w:rPr>
      <w:i/>
      <w:iCs/>
    </w:rPr>
  </w:style>
  <w:style w:type="character" w:customStyle="1" w:styleId="IntensivesZitatZchn">
    <w:name w:val="Intensives Zitat Zchn"/>
    <w:link w:val="IntensivesAnfhrungszeichen"/>
    <w:uiPriority w:val="30"/>
    <w:rsid w:val="00935B69"/>
    <w:rPr>
      <w:rFonts w:ascii="Calibri Light" w:eastAsia="SimSun" w:hAnsi="Calibri Light" w:cs="Times New Roman"/>
      <w:b/>
      <w:color w:val="5B9BD5"/>
      <w:sz w:val="28"/>
      <w:szCs w:val="28"/>
    </w:rPr>
  </w:style>
  <w:style w:type="character" w:styleId="SchwacheHervorhebung">
    <w:name w:val="Subtle Emphasis"/>
    <w:uiPriority w:val="19"/>
    <w:qFormat/>
    <w:rsid w:val="00B22FB3"/>
    <w:rPr>
      <w:i/>
      <w:iCs/>
      <w:color w:val="595959"/>
    </w:rPr>
  </w:style>
  <w:style w:type="character" w:styleId="IntensiverVerweis">
    <w:name w:val="Intense Reference"/>
    <w:uiPriority w:val="32"/>
    <w:qFormat/>
    <w:rsid w:val="00B22FB3"/>
    <w:rPr>
      <w:b/>
      <w:bCs/>
      <w:smallCaps/>
      <w:u w:val="single"/>
    </w:rPr>
  </w:style>
  <w:style w:type="paragraph" w:customStyle="1" w:styleId="AText">
    <w:name w:val="AText"/>
    <w:basedOn w:val="Standard"/>
    <w:link w:val="ATextZchn"/>
    <w:qFormat/>
    <w:rsid w:val="00563696"/>
    <w:pPr>
      <w:tabs>
        <w:tab w:val="left" w:pos="397"/>
        <w:tab w:val="left" w:pos="794"/>
        <w:tab w:val="left" w:pos="1191"/>
      </w:tabs>
      <w:spacing w:before="120" w:line="280" w:lineRule="atLeast"/>
    </w:pPr>
    <w:rPr>
      <w:rFonts w:eastAsia="MS Mincho"/>
      <w:color w:val="000000"/>
      <w:szCs w:val="20"/>
    </w:rPr>
  </w:style>
  <w:style w:type="paragraph" w:customStyle="1" w:styleId="AufzhlKompakt">
    <w:name w:val="AufzhlKompakt"/>
    <w:basedOn w:val="AText"/>
    <w:link w:val="AufzhlKompaktZchn"/>
    <w:qFormat/>
    <w:rsid w:val="005E0E41"/>
    <w:pPr>
      <w:numPr>
        <w:numId w:val="5"/>
      </w:numPr>
      <w:tabs>
        <w:tab w:val="clear" w:pos="794"/>
        <w:tab w:val="left" w:pos="709"/>
      </w:tabs>
      <w:spacing w:line="240" w:lineRule="auto"/>
      <w:ind w:left="714" w:hanging="357"/>
      <w:contextualSpacing/>
    </w:pPr>
  </w:style>
  <w:style w:type="character" w:customStyle="1" w:styleId="ATextZchn">
    <w:name w:val="AText Zchn"/>
    <w:link w:val="AText"/>
    <w:rsid w:val="00563696"/>
    <w:rPr>
      <w:rFonts w:ascii="Times New Roman" w:eastAsia="MS Mincho" w:hAnsi="Times New Roman"/>
      <w:color w:val="000000"/>
      <w:sz w:val="22"/>
    </w:rPr>
  </w:style>
  <w:style w:type="paragraph" w:customStyle="1" w:styleId="QWord">
    <w:name w:val="QWord"/>
    <w:basedOn w:val="Standard"/>
    <w:link w:val="QWordZchn"/>
    <w:qFormat/>
    <w:rsid w:val="007D2350"/>
    <w:rPr>
      <w:rFonts w:ascii="Consolas" w:hAnsi="Consolas"/>
    </w:rPr>
  </w:style>
  <w:style w:type="character" w:customStyle="1" w:styleId="AufzhlKompaktZchn">
    <w:name w:val="AufzhlKompakt Zchn"/>
    <w:basedOn w:val="ATextZchn"/>
    <w:link w:val="AufzhlKompakt"/>
    <w:rsid w:val="005E0E41"/>
    <w:rPr>
      <w:rFonts w:ascii="Times New Roman" w:eastAsia="MS Mincho" w:hAnsi="Times New Roman"/>
      <w:color w:val="000000"/>
      <w:sz w:val="22"/>
    </w:rPr>
  </w:style>
  <w:style w:type="character" w:customStyle="1" w:styleId="gnkrckgcmrb">
    <w:name w:val="gnkrckgcmrb"/>
    <w:rsid w:val="00D17E49"/>
  </w:style>
  <w:style w:type="character" w:customStyle="1" w:styleId="QWordZchn">
    <w:name w:val="QWord Zchn"/>
    <w:link w:val="QWord"/>
    <w:rsid w:val="007D2350"/>
    <w:rPr>
      <w:rFonts w:ascii="Consolas" w:hAnsi="Consolas"/>
      <w:szCs w:val="21"/>
    </w:rPr>
  </w:style>
  <w:style w:type="character" w:customStyle="1" w:styleId="gnkrckgcmsb">
    <w:name w:val="gnkrckgcmsb"/>
    <w:rsid w:val="00D17E49"/>
  </w:style>
  <w:style w:type="table" w:styleId="TabelleKlassisch2">
    <w:name w:val="Table Classic 2"/>
    <w:basedOn w:val="NormaleTabelle"/>
    <w:rsid w:val="00B6732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Eingerckt">
    <w:name w:val="Eingerückt"/>
    <w:basedOn w:val="KeinLeerraum"/>
    <w:link w:val="EingercktZchn"/>
    <w:qFormat/>
    <w:rsid w:val="000E4D8F"/>
    <w:pPr>
      <w:ind w:left="709"/>
    </w:pPr>
    <w:rPr>
      <w:rFonts w:eastAsia="Calibri"/>
      <w:sz w:val="22"/>
      <w:szCs w:val="22"/>
      <w:lang w:eastAsia="en-US"/>
    </w:rPr>
  </w:style>
  <w:style w:type="character" w:customStyle="1" w:styleId="EingercktZchn">
    <w:name w:val="Eingerückt Zchn"/>
    <w:link w:val="Eingerckt"/>
    <w:rsid w:val="000E4D8F"/>
    <w:rPr>
      <w:rFonts w:eastAsia="Calibri"/>
      <w:sz w:val="22"/>
      <w:szCs w:val="22"/>
      <w:lang w:eastAsia="en-US"/>
    </w:rPr>
  </w:style>
  <w:style w:type="character" w:customStyle="1" w:styleId="mw-headline">
    <w:name w:val="mw-headline"/>
    <w:rsid w:val="005C1DEC"/>
  </w:style>
  <w:style w:type="paragraph" w:customStyle="1" w:styleId="Markiert1">
    <w:name w:val="Markiert 1"/>
    <w:basedOn w:val="stdText"/>
    <w:link w:val="Markiert1Zchn"/>
    <w:qFormat/>
    <w:rsid w:val="002A6306"/>
    <w:rPr>
      <w:caps/>
      <w:color w:val="1F4E79"/>
      <w:szCs w:val="22"/>
    </w:rPr>
  </w:style>
  <w:style w:type="paragraph" w:customStyle="1" w:styleId="Fuss">
    <w:name w:val="Fuss"/>
    <w:basedOn w:val="Funotentext"/>
    <w:link w:val="FussZchn"/>
    <w:rsid w:val="0023412D"/>
    <w:pPr>
      <w:spacing w:before="120"/>
    </w:pPr>
  </w:style>
  <w:style w:type="character" w:customStyle="1" w:styleId="Markiert1Zchn">
    <w:name w:val="Markiert 1 Zchn"/>
    <w:link w:val="Markiert1"/>
    <w:rsid w:val="002A6306"/>
    <w:rPr>
      <w:rFonts w:ascii="Times New Roman" w:hAnsi="Times New Roman"/>
      <w:caps/>
      <w:color w:val="1F4E79"/>
      <w:sz w:val="22"/>
      <w:szCs w:val="22"/>
    </w:rPr>
  </w:style>
  <w:style w:type="paragraph" w:customStyle="1" w:styleId="FragenText">
    <w:name w:val="FragenText"/>
    <w:basedOn w:val="Standard"/>
    <w:link w:val="FragenTextZchn"/>
    <w:qFormat/>
    <w:rsid w:val="00F46B92"/>
    <w:pPr>
      <w:spacing w:before="240"/>
    </w:pPr>
    <w:rPr>
      <w:b/>
      <w:color w:val="660033"/>
      <w:sz w:val="24"/>
      <w:szCs w:val="24"/>
    </w:rPr>
  </w:style>
  <w:style w:type="character" w:customStyle="1" w:styleId="FussZchn">
    <w:name w:val="Fuss Zchn"/>
    <w:link w:val="Fuss"/>
    <w:rsid w:val="0023412D"/>
    <w:rPr>
      <w:color w:val="000000"/>
      <w:sz w:val="19"/>
      <w:szCs w:val="21"/>
      <w:lang w:val="de-DE" w:eastAsia="de-DE" w:bidi="ar-SA"/>
    </w:rPr>
  </w:style>
  <w:style w:type="paragraph" w:customStyle="1" w:styleId="AufzhlungText">
    <w:name w:val="AufzählungText"/>
    <w:basedOn w:val="stdText"/>
    <w:rsid w:val="00DA6BB2"/>
    <w:pPr>
      <w:numPr>
        <w:numId w:val="6"/>
      </w:numPr>
    </w:pPr>
  </w:style>
  <w:style w:type="character" w:customStyle="1" w:styleId="FragenTextZchn">
    <w:name w:val="FragenText Zchn"/>
    <w:link w:val="FragenText"/>
    <w:rsid w:val="00F46B92"/>
    <w:rPr>
      <w:rFonts w:ascii="Times New Roman" w:hAnsi="Times New Roman"/>
      <w:b/>
      <w:color w:val="660033"/>
      <w:sz w:val="24"/>
      <w:szCs w:val="24"/>
    </w:rPr>
  </w:style>
  <w:style w:type="paragraph" w:customStyle="1" w:styleId="Aufzhl">
    <w:name w:val="Aufzhl"/>
    <w:basedOn w:val="stdText"/>
    <w:link w:val="AufzhlZchn"/>
    <w:qFormat/>
    <w:rsid w:val="00F92C14"/>
    <w:pPr>
      <w:numPr>
        <w:numId w:val="8"/>
      </w:numPr>
    </w:pPr>
  </w:style>
  <w:style w:type="paragraph" w:customStyle="1" w:styleId="TODO">
    <w:name w:val="TO DO"/>
    <w:basedOn w:val="Standard"/>
    <w:link w:val="TODOZchn"/>
    <w:qFormat/>
    <w:rsid w:val="00F808D8"/>
    <w:rPr>
      <w:b/>
      <w:i/>
      <w:color w:val="FF0000"/>
      <w:sz w:val="36"/>
      <w:szCs w:val="36"/>
    </w:rPr>
  </w:style>
  <w:style w:type="character" w:customStyle="1" w:styleId="AufzhlZchn">
    <w:name w:val="Aufzhl Zchn"/>
    <w:basedOn w:val="stdTextZchn"/>
    <w:link w:val="Aufzhl"/>
    <w:rsid w:val="00F92C14"/>
    <w:rPr>
      <w:rFonts w:ascii="Times New Roman" w:hAnsi="Times New Roman"/>
      <w:color w:val="000000"/>
      <w:sz w:val="22"/>
      <w:szCs w:val="21"/>
    </w:rPr>
  </w:style>
  <w:style w:type="character" w:customStyle="1" w:styleId="text-base">
    <w:name w:val="text-base"/>
    <w:rsid w:val="006E7FDA"/>
  </w:style>
  <w:style w:type="character" w:customStyle="1" w:styleId="TODOZchn">
    <w:name w:val="TO DO Zchn"/>
    <w:link w:val="TODO"/>
    <w:rsid w:val="00F808D8"/>
    <w:rPr>
      <w:rFonts w:ascii="Times New Roman" w:hAnsi="Times New Roman"/>
      <w:b/>
      <w:i/>
      <w:color w:val="FF0000"/>
      <w:sz w:val="36"/>
      <w:szCs w:val="36"/>
    </w:rPr>
  </w:style>
  <w:style w:type="paragraph" w:customStyle="1" w:styleId="AufzhlMarkiert">
    <w:name w:val="AufzhlMarkiert"/>
    <w:basedOn w:val="Standard"/>
    <w:link w:val="AufzhlMarkiertZchn"/>
    <w:qFormat/>
    <w:rsid w:val="00973CF6"/>
    <w:pPr>
      <w:numPr>
        <w:numId w:val="9"/>
      </w:numPr>
      <w:shd w:val="clear" w:color="auto" w:fill="EDEDED"/>
      <w:spacing w:after="360" w:line="360" w:lineRule="auto"/>
      <w:ind w:left="1071" w:hanging="357"/>
      <w:contextualSpacing/>
    </w:pPr>
    <w:rPr>
      <w:color w:val="000000"/>
    </w:rPr>
  </w:style>
  <w:style w:type="character" w:styleId="HTMLTastatur">
    <w:name w:val="HTML Keyboard"/>
    <w:uiPriority w:val="99"/>
    <w:unhideWhenUsed/>
    <w:rsid w:val="001E71FE"/>
    <w:rPr>
      <w:rFonts w:ascii="Courier New" w:eastAsia="Times New Roman" w:hAnsi="Courier New" w:cs="Courier New"/>
      <w:sz w:val="20"/>
      <w:szCs w:val="20"/>
    </w:rPr>
  </w:style>
  <w:style w:type="character" w:customStyle="1" w:styleId="AufzhlMarkiertZchn">
    <w:name w:val="AufzhlMarkiert Zchn"/>
    <w:link w:val="AufzhlMarkiert"/>
    <w:rsid w:val="00973CF6"/>
    <w:rPr>
      <w:rFonts w:ascii="Times New Roman" w:hAnsi="Times New Roman"/>
      <w:color w:val="000000"/>
      <w:sz w:val="22"/>
      <w:szCs w:val="21"/>
      <w:shd w:val="clear" w:color="auto" w:fill="EDEDED"/>
    </w:rPr>
  </w:style>
  <w:style w:type="paragraph" w:customStyle="1" w:styleId="QT2">
    <w:name w:val="QT2"/>
    <w:basedOn w:val="Quelltext"/>
    <w:link w:val="QT2Zchn"/>
    <w:rsid w:val="003F21E1"/>
    <w:pPr>
      <w:spacing w:line="240" w:lineRule="auto"/>
      <w:ind w:left="170"/>
    </w:pPr>
  </w:style>
  <w:style w:type="paragraph" w:customStyle="1" w:styleId="QT3">
    <w:name w:val="QT3"/>
    <w:basedOn w:val="Quelltext"/>
    <w:next w:val="AText"/>
    <w:link w:val="QT3Zchn"/>
    <w:qFormat/>
    <w:rsid w:val="00EA5E82"/>
    <w:pPr>
      <w:spacing w:before="120" w:after="240" w:line="336" w:lineRule="auto"/>
      <w:ind w:right="-567"/>
      <w:contextualSpacing/>
    </w:pPr>
  </w:style>
  <w:style w:type="character" w:customStyle="1" w:styleId="QT2Zchn">
    <w:name w:val="QT2 Zchn"/>
    <w:basedOn w:val="QuelltextZchn"/>
    <w:link w:val="QT2"/>
    <w:rsid w:val="003F21E1"/>
    <w:rPr>
      <w:rFonts w:ascii="Lucida Console" w:hAnsi="Lucida Console"/>
      <w:color w:val="0000FF"/>
      <w:sz w:val="21"/>
      <w:szCs w:val="21"/>
      <w:shd w:val="clear" w:color="auto" w:fill="FFFFFF"/>
    </w:rPr>
  </w:style>
  <w:style w:type="character" w:customStyle="1" w:styleId="QT3Zchn">
    <w:name w:val="QT3 Zchn"/>
    <w:basedOn w:val="QuelltextZchn"/>
    <w:link w:val="QT3"/>
    <w:rsid w:val="00EA5E82"/>
    <w:rPr>
      <w:rFonts w:ascii="Lucida Console" w:hAnsi="Lucida Console"/>
      <w:color w:val="0000FF"/>
      <w:sz w:val="21"/>
      <w:szCs w:val="21"/>
      <w:shd w:val="clear" w:color="auto" w:fill="FFFFFF"/>
    </w:rPr>
  </w:style>
  <w:style w:type="paragraph" w:customStyle="1" w:styleId="emph1">
    <w:name w:val="emph1"/>
    <w:basedOn w:val="AText"/>
    <w:link w:val="emph1Zchn"/>
    <w:qFormat/>
    <w:rsid w:val="002A7222"/>
    <w:rPr>
      <w:i/>
    </w:rPr>
  </w:style>
  <w:style w:type="paragraph" w:customStyle="1" w:styleId="emphColor">
    <w:name w:val="emphColor"/>
    <w:basedOn w:val="AText"/>
    <w:link w:val="emphColorZchn"/>
    <w:qFormat/>
    <w:rsid w:val="008774B1"/>
    <w:rPr>
      <w:i/>
      <w:color w:val="003300"/>
    </w:rPr>
  </w:style>
  <w:style w:type="character" w:customStyle="1" w:styleId="emph1Zchn">
    <w:name w:val="emph1 Zchn"/>
    <w:basedOn w:val="ATextZchn"/>
    <w:link w:val="emph1"/>
    <w:rsid w:val="002A7222"/>
    <w:rPr>
      <w:rFonts w:ascii="Times New Roman" w:eastAsia="MS Mincho" w:hAnsi="Times New Roman"/>
      <w:i/>
      <w:color w:val="000000"/>
      <w:sz w:val="22"/>
    </w:rPr>
  </w:style>
  <w:style w:type="paragraph" w:customStyle="1" w:styleId="emphH1">
    <w:name w:val="emphH1"/>
    <w:basedOn w:val="IntensivesAnfhrungszeichen"/>
    <w:link w:val="emphH1Zchn"/>
    <w:qFormat/>
    <w:rsid w:val="00B60A90"/>
    <w:rPr>
      <w:color w:val="002060"/>
    </w:rPr>
  </w:style>
  <w:style w:type="character" w:customStyle="1" w:styleId="emphColorZchn">
    <w:name w:val="emphColor Zchn"/>
    <w:basedOn w:val="Absatz-Standardschriftart"/>
    <w:link w:val="emphColor"/>
    <w:rsid w:val="008774B1"/>
    <w:rPr>
      <w:rFonts w:ascii="Times New Roman" w:eastAsia="MS Mincho" w:hAnsi="Times New Roman"/>
      <w:i/>
      <w:color w:val="003300"/>
      <w:sz w:val="22"/>
    </w:rPr>
  </w:style>
  <w:style w:type="character" w:customStyle="1" w:styleId="emphH1Zchn">
    <w:name w:val="emphH1 Zchn"/>
    <w:basedOn w:val="IntensivesZitatZchn"/>
    <w:link w:val="emphH1"/>
    <w:rsid w:val="00B60A90"/>
    <w:rPr>
      <w:rFonts w:ascii="Calibri Light" w:eastAsia="SimSun" w:hAnsi="Calibri Light" w:cs="Times New Roman"/>
      <w:b/>
      <w:color w:val="002060"/>
      <w:sz w:val="28"/>
      <w:szCs w:val="28"/>
    </w:rPr>
  </w:style>
  <w:style w:type="paragraph" w:customStyle="1" w:styleId="QWords">
    <w:name w:val="QWords"/>
    <w:basedOn w:val="QWord"/>
    <w:next w:val="Standard"/>
    <w:link w:val="QWordsZchn"/>
    <w:qFormat/>
    <w:rsid w:val="0049639F"/>
    <w:pPr>
      <w:ind w:left="568"/>
      <w:contextualSpacing/>
    </w:pPr>
  </w:style>
  <w:style w:type="character" w:customStyle="1" w:styleId="QWordsZchn">
    <w:name w:val="QWords Zchn"/>
    <w:basedOn w:val="QWordZchn"/>
    <w:link w:val="QWords"/>
    <w:rsid w:val="0049639F"/>
    <w:rPr>
      <w:rFonts w:ascii="Consolas" w:hAnsi="Consolas"/>
      <w:szCs w:val="21"/>
    </w:rPr>
  </w:style>
  <w:style w:type="character" w:customStyle="1" w:styleId="gnkrckgcasb">
    <w:name w:val="gnkrckgcasb"/>
    <w:basedOn w:val="Absatz-Standardschriftart"/>
    <w:rsid w:val="00D36FC0"/>
  </w:style>
  <w:style w:type="character" w:styleId="Platzhaltertext">
    <w:name w:val="Placeholder Text"/>
    <w:basedOn w:val="Absatz-Standardschriftart"/>
    <w:uiPriority w:val="99"/>
    <w:semiHidden/>
    <w:rsid w:val="00A64F90"/>
    <w:rPr>
      <w:color w:val="808080"/>
    </w:rPr>
  </w:style>
  <w:style w:type="table" w:styleId="Tabellenraster">
    <w:name w:val="Table Grid"/>
    <w:basedOn w:val="NormaleTabelle"/>
    <w:rsid w:val="0023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ÜText"/>
    <w:basedOn w:val="Aufzhl"/>
    <w:link w:val="TextZchn"/>
    <w:qFormat/>
    <w:rsid w:val="00C56B26"/>
    <w:pPr>
      <w:numPr>
        <w:numId w:val="0"/>
      </w:numPr>
    </w:pPr>
  </w:style>
  <w:style w:type="paragraph" w:customStyle="1" w:styleId="StdEinzug">
    <w:name w:val="StdEinzug"/>
    <w:basedOn w:val="Standard"/>
    <w:link w:val="StdEinzugZchn"/>
    <w:qFormat/>
    <w:rsid w:val="00B61CB5"/>
    <w:pPr>
      <w:ind w:left="709"/>
    </w:pPr>
  </w:style>
  <w:style w:type="character" w:customStyle="1" w:styleId="TextZchn">
    <w:name w:val="ÜText Zchn"/>
    <w:basedOn w:val="AufzhlZchn"/>
    <w:link w:val="Text"/>
    <w:rsid w:val="00C56B26"/>
    <w:rPr>
      <w:rFonts w:ascii="Times New Roman" w:hAnsi="Times New Roman"/>
      <w:color w:val="000000"/>
      <w:sz w:val="21"/>
      <w:szCs w:val="21"/>
    </w:rPr>
  </w:style>
  <w:style w:type="table" w:styleId="Listentabelle1hellAkzent1">
    <w:name w:val="List Table 1 Light Accent 1"/>
    <w:basedOn w:val="NormaleTabelle"/>
    <w:uiPriority w:val="46"/>
    <w:rsid w:val="00F91F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tdEinzugZchn">
    <w:name w:val="StdEinzug Zchn"/>
    <w:basedOn w:val="Absatz-Standardschriftart"/>
    <w:link w:val="StdEinzug"/>
    <w:rsid w:val="00B61CB5"/>
    <w:rPr>
      <w:rFonts w:ascii="Times New Roman" w:hAnsi="Times New Roman"/>
      <w:szCs w:val="21"/>
    </w:rPr>
  </w:style>
  <w:style w:type="paragraph" w:customStyle="1" w:styleId="AufgabeH1">
    <w:name w:val="Aufgabe_H1"/>
    <w:basedOn w:val="Standard"/>
    <w:link w:val="AufgabeH1Zchn"/>
    <w:qFormat/>
    <w:rsid w:val="00997084"/>
    <w:pPr>
      <w:spacing w:before="360"/>
    </w:pPr>
    <w:rPr>
      <w:b/>
      <w:color w:val="660033"/>
      <w:sz w:val="24"/>
      <w:szCs w:val="24"/>
    </w:rPr>
  </w:style>
  <w:style w:type="character" w:customStyle="1" w:styleId="AufgabeH1Zchn">
    <w:name w:val="Aufgabe_H1 Zchn"/>
    <w:link w:val="AufgabeH1"/>
    <w:rsid w:val="00997084"/>
    <w:rPr>
      <w:rFonts w:ascii="Times New Roman" w:hAnsi="Times New Roman"/>
      <w:b/>
      <w:color w:val="660033"/>
      <w:sz w:val="24"/>
      <w:szCs w:val="24"/>
    </w:rPr>
  </w:style>
  <w:style w:type="paragraph" w:customStyle="1" w:styleId="AufgNr">
    <w:name w:val="AufgNr"/>
    <w:basedOn w:val="Listenabsatz"/>
    <w:link w:val="AufgNrZchn"/>
    <w:qFormat/>
    <w:rsid w:val="00AA7618"/>
    <w:pPr>
      <w:numPr>
        <w:numId w:val="11"/>
      </w:numPr>
      <w:spacing w:before="240"/>
      <w:ind w:left="714" w:hanging="357"/>
      <w:contextualSpacing w:val="0"/>
    </w:pPr>
  </w:style>
  <w:style w:type="character" w:customStyle="1" w:styleId="AufgNrZchn">
    <w:name w:val="AufgNr Zchn"/>
    <w:basedOn w:val="Absatz-Standardschriftart"/>
    <w:link w:val="AufgNr"/>
    <w:rsid w:val="00AA7618"/>
    <w:rPr>
      <w:rFonts w:ascii="Times New Roman" w:hAnsi="Times New Roman"/>
      <w:sz w:val="22"/>
      <w:szCs w:val="21"/>
    </w:rPr>
  </w:style>
  <w:style w:type="character" w:customStyle="1" w:styleId="ListenabsatzZchn">
    <w:name w:val="Listenabsatz Zchn"/>
    <w:basedOn w:val="Absatz-Standardschriftart"/>
    <w:link w:val="Listenabsatz"/>
    <w:uiPriority w:val="34"/>
    <w:rsid w:val="004A4CF9"/>
    <w:rPr>
      <w:rFonts w:ascii="Times New Roman" w:hAnsi="Times New Roman"/>
      <w:sz w:val="22"/>
      <w:szCs w:val="21"/>
    </w:rPr>
  </w:style>
  <w:style w:type="paragraph" w:customStyle="1" w:styleId="QT3klein">
    <w:name w:val="QT3klein"/>
    <w:basedOn w:val="QT3"/>
    <w:link w:val="QT3kleinZchn"/>
    <w:qFormat/>
    <w:rsid w:val="004A4CF9"/>
    <w:pPr>
      <w:tabs>
        <w:tab w:val="left" w:pos="1701"/>
        <w:tab w:val="left" w:pos="2268"/>
        <w:tab w:val="left" w:pos="2835"/>
      </w:tabs>
      <w:spacing w:before="0" w:after="60" w:line="240" w:lineRule="auto"/>
    </w:pPr>
    <w:rPr>
      <w:sz w:val="18"/>
      <w:szCs w:val="18"/>
    </w:rPr>
  </w:style>
  <w:style w:type="character" w:customStyle="1" w:styleId="QT3kleinZchn">
    <w:name w:val="QT3klein Zchn"/>
    <w:basedOn w:val="QT3Zchn"/>
    <w:link w:val="QT3klein"/>
    <w:rsid w:val="004A4CF9"/>
    <w:rPr>
      <w:rFonts w:ascii="Lucida Console" w:hAnsi="Lucida Console"/>
      <w:color w:val="0000FF"/>
      <w:sz w:val="18"/>
      <w:szCs w:val="18"/>
      <w:shd w:val="clear" w:color="auto" w:fill="FFFFFF"/>
    </w:rPr>
  </w:style>
  <w:style w:type="character" w:customStyle="1" w:styleId="gd15mcfceub">
    <w:name w:val="gd15mcfceub"/>
    <w:basedOn w:val="Absatz-Standardschriftart"/>
    <w:rsid w:val="00094F2C"/>
  </w:style>
  <w:style w:type="character" w:customStyle="1" w:styleId="gd15mcfckub">
    <w:name w:val="gd15mcfckub"/>
    <w:basedOn w:val="Absatz-Standardschriftart"/>
    <w:rsid w:val="00A32DF5"/>
  </w:style>
  <w:style w:type="character" w:customStyle="1" w:styleId="gd15mcfcktb">
    <w:name w:val="gd15mcfcktb"/>
    <w:basedOn w:val="Absatz-Standardschriftart"/>
    <w:rsid w:val="00A3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2269">
      <w:bodyDiv w:val="1"/>
      <w:marLeft w:val="0"/>
      <w:marRight w:val="0"/>
      <w:marTop w:val="0"/>
      <w:marBottom w:val="0"/>
      <w:divBdr>
        <w:top w:val="none" w:sz="0" w:space="0" w:color="auto"/>
        <w:left w:val="none" w:sz="0" w:space="0" w:color="auto"/>
        <w:bottom w:val="none" w:sz="0" w:space="0" w:color="auto"/>
        <w:right w:val="none" w:sz="0" w:space="0" w:color="auto"/>
      </w:divBdr>
      <w:divsChild>
        <w:div w:id="1870289030">
          <w:marLeft w:val="0"/>
          <w:marRight w:val="0"/>
          <w:marTop w:val="0"/>
          <w:marBottom w:val="0"/>
          <w:divBdr>
            <w:top w:val="none" w:sz="0" w:space="0" w:color="auto"/>
            <w:left w:val="none" w:sz="0" w:space="0" w:color="auto"/>
            <w:bottom w:val="none" w:sz="0" w:space="0" w:color="auto"/>
            <w:right w:val="none" w:sz="0" w:space="0" w:color="auto"/>
          </w:divBdr>
        </w:div>
      </w:divsChild>
    </w:div>
    <w:div w:id="40442413">
      <w:bodyDiv w:val="1"/>
      <w:marLeft w:val="0"/>
      <w:marRight w:val="0"/>
      <w:marTop w:val="0"/>
      <w:marBottom w:val="0"/>
      <w:divBdr>
        <w:top w:val="none" w:sz="0" w:space="0" w:color="auto"/>
        <w:left w:val="none" w:sz="0" w:space="0" w:color="auto"/>
        <w:bottom w:val="none" w:sz="0" w:space="0" w:color="auto"/>
        <w:right w:val="none" w:sz="0" w:space="0" w:color="auto"/>
      </w:divBdr>
    </w:div>
    <w:div w:id="46924779">
      <w:bodyDiv w:val="1"/>
      <w:marLeft w:val="0"/>
      <w:marRight w:val="0"/>
      <w:marTop w:val="0"/>
      <w:marBottom w:val="0"/>
      <w:divBdr>
        <w:top w:val="none" w:sz="0" w:space="0" w:color="auto"/>
        <w:left w:val="none" w:sz="0" w:space="0" w:color="auto"/>
        <w:bottom w:val="none" w:sz="0" w:space="0" w:color="auto"/>
        <w:right w:val="none" w:sz="0" w:space="0" w:color="auto"/>
      </w:divBdr>
    </w:div>
    <w:div w:id="60911014">
      <w:bodyDiv w:val="1"/>
      <w:marLeft w:val="0"/>
      <w:marRight w:val="0"/>
      <w:marTop w:val="0"/>
      <w:marBottom w:val="0"/>
      <w:divBdr>
        <w:top w:val="none" w:sz="0" w:space="0" w:color="auto"/>
        <w:left w:val="none" w:sz="0" w:space="0" w:color="auto"/>
        <w:bottom w:val="none" w:sz="0" w:space="0" w:color="auto"/>
        <w:right w:val="none" w:sz="0" w:space="0" w:color="auto"/>
      </w:divBdr>
    </w:div>
    <w:div w:id="67582609">
      <w:bodyDiv w:val="1"/>
      <w:marLeft w:val="0"/>
      <w:marRight w:val="0"/>
      <w:marTop w:val="0"/>
      <w:marBottom w:val="0"/>
      <w:divBdr>
        <w:top w:val="none" w:sz="0" w:space="0" w:color="auto"/>
        <w:left w:val="none" w:sz="0" w:space="0" w:color="auto"/>
        <w:bottom w:val="none" w:sz="0" w:space="0" w:color="auto"/>
        <w:right w:val="none" w:sz="0" w:space="0" w:color="auto"/>
      </w:divBdr>
    </w:div>
    <w:div w:id="68622069">
      <w:bodyDiv w:val="1"/>
      <w:marLeft w:val="0"/>
      <w:marRight w:val="0"/>
      <w:marTop w:val="0"/>
      <w:marBottom w:val="0"/>
      <w:divBdr>
        <w:top w:val="none" w:sz="0" w:space="0" w:color="auto"/>
        <w:left w:val="none" w:sz="0" w:space="0" w:color="auto"/>
        <w:bottom w:val="none" w:sz="0" w:space="0" w:color="auto"/>
        <w:right w:val="none" w:sz="0" w:space="0" w:color="auto"/>
      </w:divBdr>
    </w:div>
    <w:div w:id="99422416">
      <w:bodyDiv w:val="1"/>
      <w:marLeft w:val="0"/>
      <w:marRight w:val="0"/>
      <w:marTop w:val="0"/>
      <w:marBottom w:val="0"/>
      <w:divBdr>
        <w:top w:val="none" w:sz="0" w:space="0" w:color="auto"/>
        <w:left w:val="none" w:sz="0" w:space="0" w:color="auto"/>
        <w:bottom w:val="none" w:sz="0" w:space="0" w:color="auto"/>
        <w:right w:val="none" w:sz="0" w:space="0" w:color="auto"/>
      </w:divBdr>
    </w:div>
    <w:div w:id="139272438">
      <w:bodyDiv w:val="1"/>
      <w:marLeft w:val="0"/>
      <w:marRight w:val="0"/>
      <w:marTop w:val="0"/>
      <w:marBottom w:val="0"/>
      <w:divBdr>
        <w:top w:val="none" w:sz="0" w:space="0" w:color="auto"/>
        <w:left w:val="none" w:sz="0" w:space="0" w:color="auto"/>
        <w:bottom w:val="none" w:sz="0" w:space="0" w:color="auto"/>
        <w:right w:val="none" w:sz="0" w:space="0" w:color="auto"/>
      </w:divBdr>
    </w:div>
    <w:div w:id="140269238">
      <w:bodyDiv w:val="1"/>
      <w:marLeft w:val="0"/>
      <w:marRight w:val="0"/>
      <w:marTop w:val="0"/>
      <w:marBottom w:val="0"/>
      <w:divBdr>
        <w:top w:val="none" w:sz="0" w:space="0" w:color="auto"/>
        <w:left w:val="none" w:sz="0" w:space="0" w:color="auto"/>
        <w:bottom w:val="none" w:sz="0" w:space="0" w:color="auto"/>
        <w:right w:val="none" w:sz="0" w:space="0" w:color="auto"/>
      </w:divBdr>
    </w:div>
    <w:div w:id="163128133">
      <w:bodyDiv w:val="1"/>
      <w:marLeft w:val="0"/>
      <w:marRight w:val="0"/>
      <w:marTop w:val="0"/>
      <w:marBottom w:val="0"/>
      <w:divBdr>
        <w:top w:val="none" w:sz="0" w:space="0" w:color="auto"/>
        <w:left w:val="none" w:sz="0" w:space="0" w:color="auto"/>
        <w:bottom w:val="none" w:sz="0" w:space="0" w:color="auto"/>
        <w:right w:val="none" w:sz="0" w:space="0" w:color="auto"/>
      </w:divBdr>
    </w:div>
    <w:div w:id="179046965">
      <w:bodyDiv w:val="1"/>
      <w:marLeft w:val="0"/>
      <w:marRight w:val="0"/>
      <w:marTop w:val="0"/>
      <w:marBottom w:val="0"/>
      <w:divBdr>
        <w:top w:val="none" w:sz="0" w:space="0" w:color="auto"/>
        <w:left w:val="none" w:sz="0" w:space="0" w:color="auto"/>
        <w:bottom w:val="none" w:sz="0" w:space="0" w:color="auto"/>
        <w:right w:val="none" w:sz="0" w:space="0" w:color="auto"/>
      </w:divBdr>
    </w:div>
    <w:div w:id="186873535">
      <w:bodyDiv w:val="1"/>
      <w:marLeft w:val="0"/>
      <w:marRight w:val="0"/>
      <w:marTop w:val="0"/>
      <w:marBottom w:val="0"/>
      <w:divBdr>
        <w:top w:val="none" w:sz="0" w:space="0" w:color="auto"/>
        <w:left w:val="none" w:sz="0" w:space="0" w:color="auto"/>
        <w:bottom w:val="none" w:sz="0" w:space="0" w:color="auto"/>
        <w:right w:val="none" w:sz="0" w:space="0" w:color="auto"/>
      </w:divBdr>
    </w:div>
    <w:div w:id="192617345">
      <w:bodyDiv w:val="1"/>
      <w:marLeft w:val="0"/>
      <w:marRight w:val="0"/>
      <w:marTop w:val="0"/>
      <w:marBottom w:val="0"/>
      <w:divBdr>
        <w:top w:val="none" w:sz="0" w:space="0" w:color="auto"/>
        <w:left w:val="none" w:sz="0" w:space="0" w:color="auto"/>
        <w:bottom w:val="none" w:sz="0" w:space="0" w:color="auto"/>
        <w:right w:val="none" w:sz="0" w:space="0" w:color="auto"/>
      </w:divBdr>
    </w:div>
    <w:div w:id="195312930">
      <w:bodyDiv w:val="1"/>
      <w:marLeft w:val="0"/>
      <w:marRight w:val="0"/>
      <w:marTop w:val="0"/>
      <w:marBottom w:val="0"/>
      <w:divBdr>
        <w:top w:val="none" w:sz="0" w:space="0" w:color="auto"/>
        <w:left w:val="none" w:sz="0" w:space="0" w:color="auto"/>
        <w:bottom w:val="none" w:sz="0" w:space="0" w:color="auto"/>
        <w:right w:val="none" w:sz="0" w:space="0" w:color="auto"/>
      </w:divBdr>
    </w:div>
    <w:div w:id="199049562">
      <w:bodyDiv w:val="1"/>
      <w:marLeft w:val="0"/>
      <w:marRight w:val="0"/>
      <w:marTop w:val="0"/>
      <w:marBottom w:val="0"/>
      <w:divBdr>
        <w:top w:val="none" w:sz="0" w:space="0" w:color="auto"/>
        <w:left w:val="none" w:sz="0" w:space="0" w:color="auto"/>
        <w:bottom w:val="none" w:sz="0" w:space="0" w:color="auto"/>
        <w:right w:val="none" w:sz="0" w:space="0" w:color="auto"/>
      </w:divBdr>
    </w:div>
    <w:div w:id="281884455">
      <w:bodyDiv w:val="1"/>
      <w:marLeft w:val="0"/>
      <w:marRight w:val="0"/>
      <w:marTop w:val="0"/>
      <w:marBottom w:val="0"/>
      <w:divBdr>
        <w:top w:val="none" w:sz="0" w:space="0" w:color="auto"/>
        <w:left w:val="none" w:sz="0" w:space="0" w:color="auto"/>
        <w:bottom w:val="none" w:sz="0" w:space="0" w:color="auto"/>
        <w:right w:val="none" w:sz="0" w:space="0" w:color="auto"/>
      </w:divBdr>
      <w:divsChild>
        <w:div w:id="2141262234">
          <w:marLeft w:val="0"/>
          <w:marRight w:val="0"/>
          <w:marTop w:val="0"/>
          <w:marBottom w:val="0"/>
          <w:divBdr>
            <w:top w:val="none" w:sz="0" w:space="0" w:color="auto"/>
            <w:left w:val="none" w:sz="0" w:space="0" w:color="auto"/>
            <w:bottom w:val="none" w:sz="0" w:space="0" w:color="auto"/>
            <w:right w:val="none" w:sz="0" w:space="0" w:color="auto"/>
          </w:divBdr>
        </w:div>
      </w:divsChild>
    </w:div>
    <w:div w:id="295334157">
      <w:bodyDiv w:val="1"/>
      <w:marLeft w:val="0"/>
      <w:marRight w:val="0"/>
      <w:marTop w:val="0"/>
      <w:marBottom w:val="0"/>
      <w:divBdr>
        <w:top w:val="none" w:sz="0" w:space="0" w:color="auto"/>
        <w:left w:val="none" w:sz="0" w:space="0" w:color="auto"/>
        <w:bottom w:val="none" w:sz="0" w:space="0" w:color="auto"/>
        <w:right w:val="none" w:sz="0" w:space="0" w:color="auto"/>
      </w:divBdr>
    </w:div>
    <w:div w:id="312953701">
      <w:bodyDiv w:val="1"/>
      <w:marLeft w:val="0"/>
      <w:marRight w:val="0"/>
      <w:marTop w:val="0"/>
      <w:marBottom w:val="0"/>
      <w:divBdr>
        <w:top w:val="none" w:sz="0" w:space="0" w:color="auto"/>
        <w:left w:val="none" w:sz="0" w:space="0" w:color="auto"/>
        <w:bottom w:val="none" w:sz="0" w:space="0" w:color="auto"/>
        <w:right w:val="none" w:sz="0" w:space="0" w:color="auto"/>
      </w:divBdr>
      <w:divsChild>
        <w:div w:id="1740323202">
          <w:marLeft w:val="0"/>
          <w:marRight w:val="0"/>
          <w:marTop w:val="0"/>
          <w:marBottom w:val="0"/>
          <w:divBdr>
            <w:top w:val="none" w:sz="0" w:space="0" w:color="auto"/>
            <w:left w:val="none" w:sz="0" w:space="0" w:color="auto"/>
            <w:bottom w:val="none" w:sz="0" w:space="0" w:color="auto"/>
            <w:right w:val="none" w:sz="0" w:space="0" w:color="auto"/>
          </w:divBdr>
        </w:div>
      </w:divsChild>
    </w:div>
    <w:div w:id="318388080">
      <w:bodyDiv w:val="1"/>
      <w:marLeft w:val="0"/>
      <w:marRight w:val="0"/>
      <w:marTop w:val="0"/>
      <w:marBottom w:val="0"/>
      <w:divBdr>
        <w:top w:val="none" w:sz="0" w:space="0" w:color="auto"/>
        <w:left w:val="none" w:sz="0" w:space="0" w:color="auto"/>
        <w:bottom w:val="none" w:sz="0" w:space="0" w:color="auto"/>
        <w:right w:val="none" w:sz="0" w:space="0" w:color="auto"/>
      </w:divBdr>
    </w:div>
    <w:div w:id="360672523">
      <w:bodyDiv w:val="1"/>
      <w:marLeft w:val="0"/>
      <w:marRight w:val="0"/>
      <w:marTop w:val="0"/>
      <w:marBottom w:val="0"/>
      <w:divBdr>
        <w:top w:val="none" w:sz="0" w:space="0" w:color="auto"/>
        <w:left w:val="none" w:sz="0" w:space="0" w:color="auto"/>
        <w:bottom w:val="none" w:sz="0" w:space="0" w:color="auto"/>
        <w:right w:val="none" w:sz="0" w:space="0" w:color="auto"/>
      </w:divBdr>
    </w:div>
    <w:div w:id="374046493">
      <w:bodyDiv w:val="1"/>
      <w:marLeft w:val="0"/>
      <w:marRight w:val="0"/>
      <w:marTop w:val="0"/>
      <w:marBottom w:val="0"/>
      <w:divBdr>
        <w:top w:val="none" w:sz="0" w:space="0" w:color="auto"/>
        <w:left w:val="none" w:sz="0" w:space="0" w:color="auto"/>
        <w:bottom w:val="none" w:sz="0" w:space="0" w:color="auto"/>
        <w:right w:val="none" w:sz="0" w:space="0" w:color="auto"/>
      </w:divBdr>
      <w:divsChild>
        <w:div w:id="243759106">
          <w:marLeft w:val="0"/>
          <w:marRight w:val="0"/>
          <w:marTop w:val="0"/>
          <w:marBottom w:val="0"/>
          <w:divBdr>
            <w:top w:val="none" w:sz="0" w:space="0" w:color="auto"/>
            <w:left w:val="none" w:sz="0" w:space="0" w:color="auto"/>
            <w:bottom w:val="none" w:sz="0" w:space="0" w:color="auto"/>
            <w:right w:val="none" w:sz="0" w:space="0" w:color="auto"/>
          </w:divBdr>
        </w:div>
      </w:divsChild>
    </w:div>
    <w:div w:id="390689231">
      <w:bodyDiv w:val="1"/>
      <w:marLeft w:val="0"/>
      <w:marRight w:val="0"/>
      <w:marTop w:val="0"/>
      <w:marBottom w:val="0"/>
      <w:divBdr>
        <w:top w:val="none" w:sz="0" w:space="0" w:color="auto"/>
        <w:left w:val="none" w:sz="0" w:space="0" w:color="auto"/>
        <w:bottom w:val="none" w:sz="0" w:space="0" w:color="auto"/>
        <w:right w:val="none" w:sz="0" w:space="0" w:color="auto"/>
      </w:divBdr>
    </w:div>
    <w:div w:id="414858971">
      <w:bodyDiv w:val="1"/>
      <w:marLeft w:val="0"/>
      <w:marRight w:val="0"/>
      <w:marTop w:val="0"/>
      <w:marBottom w:val="0"/>
      <w:divBdr>
        <w:top w:val="none" w:sz="0" w:space="0" w:color="auto"/>
        <w:left w:val="none" w:sz="0" w:space="0" w:color="auto"/>
        <w:bottom w:val="none" w:sz="0" w:space="0" w:color="auto"/>
        <w:right w:val="none" w:sz="0" w:space="0" w:color="auto"/>
      </w:divBdr>
    </w:div>
    <w:div w:id="419833633">
      <w:bodyDiv w:val="1"/>
      <w:marLeft w:val="0"/>
      <w:marRight w:val="0"/>
      <w:marTop w:val="0"/>
      <w:marBottom w:val="0"/>
      <w:divBdr>
        <w:top w:val="none" w:sz="0" w:space="0" w:color="auto"/>
        <w:left w:val="none" w:sz="0" w:space="0" w:color="auto"/>
        <w:bottom w:val="none" w:sz="0" w:space="0" w:color="auto"/>
        <w:right w:val="none" w:sz="0" w:space="0" w:color="auto"/>
      </w:divBdr>
      <w:divsChild>
        <w:div w:id="1313758441">
          <w:marLeft w:val="0"/>
          <w:marRight w:val="0"/>
          <w:marTop w:val="0"/>
          <w:marBottom w:val="0"/>
          <w:divBdr>
            <w:top w:val="none" w:sz="0" w:space="0" w:color="auto"/>
            <w:left w:val="none" w:sz="0" w:space="0" w:color="auto"/>
            <w:bottom w:val="none" w:sz="0" w:space="0" w:color="auto"/>
            <w:right w:val="none" w:sz="0" w:space="0" w:color="auto"/>
          </w:divBdr>
        </w:div>
      </w:divsChild>
    </w:div>
    <w:div w:id="450825738">
      <w:bodyDiv w:val="1"/>
      <w:marLeft w:val="0"/>
      <w:marRight w:val="0"/>
      <w:marTop w:val="0"/>
      <w:marBottom w:val="0"/>
      <w:divBdr>
        <w:top w:val="none" w:sz="0" w:space="0" w:color="auto"/>
        <w:left w:val="none" w:sz="0" w:space="0" w:color="auto"/>
        <w:bottom w:val="none" w:sz="0" w:space="0" w:color="auto"/>
        <w:right w:val="none" w:sz="0" w:space="0" w:color="auto"/>
      </w:divBdr>
    </w:div>
    <w:div w:id="450979525">
      <w:bodyDiv w:val="1"/>
      <w:marLeft w:val="0"/>
      <w:marRight w:val="0"/>
      <w:marTop w:val="0"/>
      <w:marBottom w:val="0"/>
      <w:divBdr>
        <w:top w:val="none" w:sz="0" w:space="0" w:color="auto"/>
        <w:left w:val="none" w:sz="0" w:space="0" w:color="auto"/>
        <w:bottom w:val="none" w:sz="0" w:space="0" w:color="auto"/>
        <w:right w:val="none" w:sz="0" w:space="0" w:color="auto"/>
      </w:divBdr>
    </w:div>
    <w:div w:id="467627666">
      <w:bodyDiv w:val="1"/>
      <w:marLeft w:val="0"/>
      <w:marRight w:val="0"/>
      <w:marTop w:val="0"/>
      <w:marBottom w:val="0"/>
      <w:divBdr>
        <w:top w:val="none" w:sz="0" w:space="0" w:color="auto"/>
        <w:left w:val="none" w:sz="0" w:space="0" w:color="auto"/>
        <w:bottom w:val="none" w:sz="0" w:space="0" w:color="auto"/>
        <w:right w:val="none" w:sz="0" w:space="0" w:color="auto"/>
      </w:divBdr>
    </w:div>
    <w:div w:id="486821857">
      <w:bodyDiv w:val="1"/>
      <w:marLeft w:val="0"/>
      <w:marRight w:val="0"/>
      <w:marTop w:val="0"/>
      <w:marBottom w:val="0"/>
      <w:divBdr>
        <w:top w:val="none" w:sz="0" w:space="0" w:color="auto"/>
        <w:left w:val="none" w:sz="0" w:space="0" w:color="auto"/>
        <w:bottom w:val="none" w:sz="0" w:space="0" w:color="auto"/>
        <w:right w:val="none" w:sz="0" w:space="0" w:color="auto"/>
      </w:divBdr>
    </w:div>
    <w:div w:id="489828646">
      <w:bodyDiv w:val="1"/>
      <w:marLeft w:val="0"/>
      <w:marRight w:val="0"/>
      <w:marTop w:val="0"/>
      <w:marBottom w:val="0"/>
      <w:divBdr>
        <w:top w:val="none" w:sz="0" w:space="0" w:color="auto"/>
        <w:left w:val="none" w:sz="0" w:space="0" w:color="auto"/>
        <w:bottom w:val="none" w:sz="0" w:space="0" w:color="auto"/>
        <w:right w:val="none" w:sz="0" w:space="0" w:color="auto"/>
      </w:divBdr>
    </w:div>
    <w:div w:id="494956927">
      <w:bodyDiv w:val="1"/>
      <w:marLeft w:val="0"/>
      <w:marRight w:val="0"/>
      <w:marTop w:val="0"/>
      <w:marBottom w:val="0"/>
      <w:divBdr>
        <w:top w:val="none" w:sz="0" w:space="0" w:color="auto"/>
        <w:left w:val="none" w:sz="0" w:space="0" w:color="auto"/>
        <w:bottom w:val="none" w:sz="0" w:space="0" w:color="auto"/>
        <w:right w:val="none" w:sz="0" w:space="0" w:color="auto"/>
      </w:divBdr>
    </w:div>
    <w:div w:id="522287989">
      <w:bodyDiv w:val="1"/>
      <w:marLeft w:val="0"/>
      <w:marRight w:val="0"/>
      <w:marTop w:val="0"/>
      <w:marBottom w:val="0"/>
      <w:divBdr>
        <w:top w:val="none" w:sz="0" w:space="0" w:color="auto"/>
        <w:left w:val="none" w:sz="0" w:space="0" w:color="auto"/>
        <w:bottom w:val="none" w:sz="0" w:space="0" w:color="auto"/>
        <w:right w:val="none" w:sz="0" w:space="0" w:color="auto"/>
      </w:divBdr>
    </w:div>
    <w:div w:id="523641522">
      <w:bodyDiv w:val="1"/>
      <w:marLeft w:val="0"/>
      <w:marRight w:val="0"/>
      <w:marTop w:val="0"/>
      <w:marBottom w:val="0"/>
      <w:divBdr>
        <w:top w:val="none" w:sz="0" w:space="0" w:color="auto"/>
        <w:left w:val="none" w:sz="0" w:space="0" w:color="auto"/>
        <w:bottom w:val="none" w:sz="0" w:space="0" w:color="auto"/>
        <w:right w:val="none" w:sz="0" w:space="0" w:color="auto"/>
      </w:divBdr>
    </w:div>
    <w:div w:id="532577813">
      <w:bodyDiv w:val="1"/>
      <w:marLeft w:val="0"/>
      <w:marRight w:val="0"/>
      <w:marTop w:val="0"/>
      <w:marBottom w:val="0"/>
      <w:divBdr>
        <w:top w:val="none" w:sz="0" w:space="0" w:color="auto"/>
        <w:left w:val="none" w:sz="0" w:space="0" w:color="auto"/>
        <w:bottom w:val="none" w:sz="0" w:space="0" w:color="auto"/>
        <w:right w:val="none" w:sz="0" w:space="0" w:color="auto"/>
      </w:divBdr>
    </w:div>
    <w:div w:id="584072648">
      <w:bodyDiv w:val="1"/>
      <w:marLeft w:val="0"/>
      <w:marRight w:val="0"/>
      <w:marTop w:val="0"/>
      <w:marBottom w:val="0"/>
      <w:divBdr>
        <w:top w:val="none" w:sz="0" w:space="0" w:color="auto"/>
        <w:left w:val="none" w:sz="0" w:space="0" w:color="auto"/>
        <w:bottom w:val="none" w:sz="0" w:space="0" w:color="auto"/>
        <w:right w:val="none" w:sz="0" w:space="0" w:color="auto"/>
      </w:divBdr>
    </w:div>
    <w:div w:id="592712355">
      <w:bodyDiv w:val="1"/>
      <w:marLeft w:val="0"/>
      <w:marRight w:val="0"/>
      <w:marTop w:val="0"/>
      <w:marBottom w:val="0"/>
      <w:divBdr>
        <w:top w:val="none" w:sz="0" w:space="0" w:color="auto"/>
        <w:left w:val="none" w:sz="0" w:space="0" w:color="auto"/>
        <w:bottom w:val="none" w:sz="0" w:space="0" w:color="auto"/>
        <w:right w:val="none" w:sz="0" w:space="0" w:color="auto"/>
      </w:divBdr>
      <w:divsChild>
        <w:div w:id="1111625628">
          <w:marLeft w:val="0"/>
          <w:marRight w:val="0"/>
          <w:marTop w:val="0"/>
          <w:marBottom w:val="0"/>
          <w:divBdr>
            <w:top w:val="none" w:sz="0" w:space="0" w:color="auto"/>
            <w:left w:val="none" w:sz="0" w:space="0" w:color="auto"/>
            <w:bottom w:val="none" w:sz="0" w:space="0" w:color="auto"/>
            <w:right w:val="none" w:sz="0" w:space="0" w:color="auto"/>
          </w:divBdr>
        </w:div>
      </w:divsChild>
    </w:div>
    <w:div w:id="658383227">
      <w:bodyDiv w:val="1"/>
      <w:marLeft w:val="0"/>
      <w:marRight w:val="0"/>
      <w:marTop w:val="0"/>
      <w:marBottom w:val="0"/>
      <w:divBdr>
        <w:top w:val="none" w:sz="0" w:space="0" w:color="auto"/>
        <w:left w:val="none" w:sz="0" w:space="0" w:color="auto"/>
        <w:bottom w:val="none" w:sz="0" w:space="0" w:color="auto"/>
        <w:right w:val="none" w:sz="0" w:space="0" w:color="auto"/>
      </w:divBdr>
    </w:div>
    <w:div w:id="695810418">
      <w:bodyDiv w:val="1"/>
      <w:marLeft w:val="0"/>
      <w:marRight w:val="0"/>
      <w:marTop w:val="0"/>
      <w:marBottom w:val="0"/>
      <w:divBdr>
        <w:top w:val="none" w:sz="0" w:space="0" w:color="auto"/>
        <w:left w:val="none" w:sz="0" w:space="0" w:color="auto"/>
        <w:bottom w:val="none" w:sz="0" w:space="0" w:color="auto"/>
        <w:right w:val="none" w:sz="0" w:space="0" w:color="auto"/>
      </w:divBdr>
      <w:divsChild>
        <w:div w:id="203060309">
          <w:marLeft w:val="0"/>
          <w:marRight w:val="0"/>
          <w:marTop w:val="0"/>
          <w:marBottom w:val="0"/>
          <w:divBdr>
            <w:top w:val="none" w:sz="0" w:space="0" w:color="auto"/>
            <w:left w:val="none" w:sz="0" w:space="0" w:color="auto"/>
            <w:bottom w:val="none" w:sz="0" w:space="0" w:color="auto"/>
            <w:right w:val="none" w:sz="0" w:space="0" w:color="auto"/>
          </w:divBdr>
        </w:div>
      </w:divsChild>
    </w:div>
    <w:div w:id="715155664">
      <w:bodyDiv w:val="1"/>
      <w:marLeft w:val="0"/>
      <w:marRight w:val="0"/>
      <w:marTop w:val="0"/>
      <w:marBottom w:val="0"/>
      <w:divBdr>
        <w:top w:val="none" w:sz="0" w:space="0" w:color="auto"/>
        <w:left w:val="none" w:sz="0" w:space="0" w:color="auto"/>
        <w:bottom w:val="none" w:sz="0" w:space="0" w:color="auto"/>
        <w:right w:val="none" w:sz="0" w:space="0" w:color="auto"/>
      </w:divBdr>
    </w:div>
    <w:div w:id="729302611">
      <w:bodyDiv w:val="1"/>
      <w:marLeft w:val="0"/>
      <w:marRight w:val="0"/>
      <w:marTop w:val="0"/>
      <w:marBottom w:val="0"/>
      <w:divBdr>
        <w:top w:val="none" w:sz="0" w:space="0" w:color="auto"/>
        <w:left w:val="none" w:sz="0" w:space="0" w:color="auto"/>
        <w:bottom w:val="none" w:sz="0" w:space="0" w:color="auto"/>
        <w:right w:val="none" w:sz="0" w:space="0" w:color="auto"/>
      </w:divBdr>
      <w:divsChild>
        <w:div w:id="665208183">
          <w:marLeft w:val="0"/>
          <w:marRight w:val="0"/>
          <w:marTop w:val="0"/>
          <w:marBottom w:val="0"/>
          <w:divBdr>
            <w:top w:val="none" w:sz="0" w:space="0" w:color="auto"/>
            <w:left w:val="none" w:sz="0" w:space="0" w:color="auto"/>
            <w:bottom w:val="none" w:sz="0" w:space="0" w:color="auto"/>
            <w:right w:val="none" w:sz="0" w:space="0" w:color="auto"/>
          </w:divBdr>
        </w:div>
      </w:divsChild>
    </w:div>
    <w:div w:id="779909349">
      <w:bodyDiv w:val="1"/>
      <w:marLeft w:val="0"/>
      <w:marRight w:val="0"/>
      <w:marTop w:val="0"/>
      <w:marBottom w:val="0"/>
      <w:divBdr>
        <w:top w:val="none" w:sz="0" w:space="0" w:color="auto"/>
        <w:left w:val="none" w:sz="0" w:space="0" w:color="auto"/>
        <w:bottom w:val="none" w:sz="0" w:space="0" w:color="auto"/>
        <w:right w:val="none" w:sz="0" w:space="0" w:color="auto"/>
      </w:divBdr>
    </w:div>
    <w:div w:id="790978763">
      <w:bodyDiv w:val="1"/>
      <w:marLeft w:val="0"/>
      <w:marRight w:val="0"/>
      <w:marTop w:val="0"/>
      <w:marBottom w:val="0"/>
      <w:divBdr>
        <w:top w:val="none" w:sz="0" w:space="0" w:color="auto"/>
        <w:left w:val="none" w:sz="0" w:space="0" w:color="auto"/>
        <w:bottom w:val="none" w:sz="0" w:space="0" w:color="auto"/>
        <w:right w:val="none" w:sz="0" w:space="0" w:color="auto"/>
      </w:divBdr>
    </w:div>
    <w:div w:id="818962059">
      <w:bodyDiv w:val="1"/>
      <w:marLeft w:val="0"/>
      <w:marRight w:val="0"/>
      <w:marTop w:val="0"/>
      <w:marBottom w:val="0"/>
      <w:divBdr>
        <w:top w:val="none" w:sz="0" w:space="0" w:color="auto"/>
        <w:left w:val="none" w:sz="0" w:space="0" w:color="auto"/>
        <w:bottom w:val="none" w:sz="0" w:space="0" w:color="auto"/>
        <w:right w:val="none" w:sz="0" w:space="0" w:color="auto"/>
      </w:divBdr>
      <w:divsChild>
        <w:div w:id="540940460">
          <w:marLeft w:val="0"/>
          <w:marRight w:val="0"/>
          <w:marTop w:val="0"/>
          <w:marBottom w:val="0"/>
          <w:divBdr>
            <w:top w:val="none" w:sz="0" w:space="0" w:color="auto"/>
            <w:left w:val="none" w:sz="0" w:space="0" w:color="auto"/>
            <w:bottom w:val="none" w:sz="0" w:space="0" w:color="auto"/>
            <w:right w:val="none" w:sz="0" w:space="0" w:color="auto"/>
          </w:divBdr>
        </w:div>
      </w:divsChild>
    </w:div>
    <w:div w:id="831456740">
      <w:bodyDiv w:val="1"/>
      <w:marLeft w:val="0"/>
      <w:marRight w:val="0"/>
      <w:marTop w:val="0"/>
      <w:marBottom w:val="0"/>
      <w:divBdr>
        <w:top w:val="none" w:sz="0" w:space="0" w:color="auto"/>
        <w:left w:val="none" w:sz="0" w:space="0" w:color="auto"/>
        <w:bottom w:val="none" w:sz="0" w:space="0" w:color="auto"/>
        <w:right w:val="none" w:sz="0" w:space="0" w:color="auto"/>
      </w:divBdr>
      <w:divsChild>
        <w:div w:id="1076248538">
          <w:marLeft w:val="0"/>
          <w:marRight w:val="0"/>
          <w:marTop w:val="0"/>
          <w:marBottom w:val="0"/>
          <w:divBdr>
            <w:top w:val="none" w:sz="0" w:space="0" w:color="auto"/>
            <w:left w:val="none" w:sz="0" w:space="0" w:color="auto"/>
            <w:bottom w:val="none" w:sz="0" w:space="0" w:color="auto"/>
            <w:right w:val="none" w:sz="0" w:space="0" w:color="auto"/>
          </w:divBdr>
        </w:div>
      </w:divsChild>
    </w:div>
    <w:div w:id="833450850">
      <w:bodyDiv w:val="1"/>
      <w:marLeft w:val="0"/>
      <w:marRight w:val="0"/>
      <w:marTop w:val="0"/>
      <w:marBottom w:val="0"/>
      <w:divBdr>
        <w:top w:val="none" w:sz="0" w:space="0" w:color="auto"/>
        <w:left w:val="none" w:sz="0" w:space="0" w:color="auto"/>
        <w:bottom w:val="none" w:sz="0" w:space="0" w:color="auto"/>
        <w:right w:val="none" w:sz="0" w:space="0" w:color="auto"/>
      </w:divBdr>
    </w:div>
    <w:div w:id="842667774">
      <w:bodyDiv w:val="1"/>
      <w:marLeft w:val="0"/>
      <w:marRight w:val="0"/>
      <w:marTop w:val="0"/>
      <w:marBottom w:val="0"/>
      <w:divBdr>
        <w:top w:val="none" w:sz="0" w:space="0" w:color="auto"/>
        <w:left w:val="none" w:sz="0" w:space="0" w:color="auto"/>
        <w:bottom w:val="none" w:sz="0" w:space="0" w:color="auto"/>
        <w:right w:val="none" w:sz="0" w:space="0" w:color="auto"/>
      </w:divBdr>
    </w:div>
    <w:div w:id="843279065">
      <w:bodyDiv w:val="1"/>
      <w:marLeft w:val="0"/>
      <w:marRight w:val="0"/>
      <w:marTop w:val="0"/>
      <w:marBottom w:val="0"/>
      <w:divBdr>
        <w:top w:val="none" w:sz="0" w:space="0" w:color="auto"/>
        <w:left w:val="none" w:sz="0" w:space="0" w:color="auto"/>
        <w:bottom w:val="none" w:sz="0" w:space="0" w:color="auto"/>
        <w:right w:val="none" w:sz="0" w:space="0" w:color="auto"/>
      </w:divBdr>
    </w:div>
    <w:div w:id="844902535">
      <w:bodyDiv w:val="1"/>
      <w:marLeft w:val="0"/>
      <w:marRight w:val="0"/>
      <w:marTop w:val="0"/>
      <w:marBottom w:val="0"/>
      <w:divBdr>
        <w:top w:val="none" w:sz="0" w:space="0" w:color="auto"/>
        <w:left w:val="none" w:sz="0" w:space="0" w:color="auto"/>
        <w:bottom w:val="none" w:sz="0" w:space="0" w:color="auto"/>
        <w:right w:val="none" w:sz="0" w:space="0" w:color="auto"/>
      </w:divBdr>
    </w:div>
    <w:div w:id="847327898">
      <w:bodyDiv w:val="1"/>
      <w:marLeft w:val="0"/>
      <w:marRight w:val="0"/>
      <w:marTop w:val="0"/>
      <w:marBottom w:val="0"/>
      <w:divBdr>
        <w:top w:val="none" w:sz="0" w:space="0" w:color="auto"/>
        <w:left w:val="none" w:sz="0" w:space="0" w:color="auto"/>
        <w:bottom w:val="none" w:sz="0" w:space="0" w:color="auto"/>
        <w:right w:val="none" w:sz="0" w:space="0" w:color="auto"/>
      </w:divBdr>
    </w:div>
    <w:div w:id="896234951">
      <w:bodyDiv w:val="1"/>
      <w:marLeft w:val="0"/>
      <w:marRight w:val="0"/>
      <w:marTop w:val="0"/>
      <w:marBottom w:val="0"/>
      <w:divBdr>
        <w:top w:val="none" w:sz="0" w:space="0" w:color="auto"/>
        <w:left w:val="none" w:sz="0" w:space="0" w:color="auto"/>
        <w:bottom w:val="none" w:sz="0" w:space="0" w:color="auto"/>
        <w:right w:val="none" w:sz="0" w:space="0" w:color="auto"/>
      </w:divBdr>
    </w:div>
    <w:div w:id="1044259160">
      <w:bodyDiv w:val="1"/>
      <w:marLeft w:val="0"/>
      <w:marRight w:val="0"/>
      <w:marTop w:val="0"/>
      <w:marBottom w:val="0"/>
      <w:divBdr>
        <w:top w:val="none" w:sz="0" w:space="0" w:color="auto"/>
        <w:left w:val="none" w:sz="0" w:space="0" w:color="auto"/>
        <w:bottom w:val="none" w:sz="0" w:space="0" w:color="auto"/>
        <w:right w:val="none" w:sz="0" w:space="0" w:color="auto"/>
      </w:divBdr>
    </w:div>
    <w:div w:id="1056271218">
      <w:bodyDiv w:val="1"/>
      <w:marLeft w:val="0"/>
      <w:marRight w:val="0"/>
      <w:marTop w:val="0"/>
      <w:marBottom w:val="0"/>
      <w:divBdr>
        <w:top w:val="none" w:sz="0" w:space="0" w:color="auto"/>
        <w:left w:val="none" w:sz="0" w:space="0" w:color="auto"/>
        <w:bottom w:val="none" w:sz="0" w:space="0" w:color="auto"/>
        <w:right w:val="none" w:sz="0" w:space="0" w:color="auto"/>
      </w:divBdr>
    </w:div>
    <w:div w:id="1106509982">
      <w:bodyDiv w:val="1"/>
      <w:marLeft w:val="0"/>
      <w:marRight w:val="0"/>
      <w:marTop w:val="0"/>
      <w:marBottom w:val="0"/>
      <w:divBdr>
        <w:top w:val="none" w:sz="0" w:space="0" w:color="auto"/>
        <w:left w:val="none" w:sz="0" w:space="0" w:color="auto"/>
        <w:bottom w:val="none" w:sz="0" w:space="0" w:color="auto"/>
        <w:right w:val="none" w:sz="0" w:space="0" w:color="auto"/>
      </w:divBdr>
    </w:div>
    <w:div w:id="1109937169">
      <w:bodyDiv w:val="1"/>
      <w:marLeft w:val="0"/>
      <w:marRight w:val="0"/>
      <w:marTop w:val="0"/>
      <w:marBottom w:val="0"/>
      <w:divBdr>
        <w:top w:val="none" w:sz="0" w:space="0" w:color="auto"/>
        <w:left w:val="none" w:sz="0" w:space="0" w:color="auto"/>
        <w:bottom w:val="none" w:sz="0" w:space="0" w:color="auto"/>
        <w:right w:val="none" w:sz="0" w:space="0" w:color="auto"/>
      </w:divBdr>
      <w:divsChild>
        <w:div w:id="501703961">
          <w:marLeft w:val="0"/>
          <w:marRight w:val="0"/>
          <w:marTop w:val="0"/>
          <w:marBottom w:val="0"/>
          <w:divBdr>
            <w:top w:val="none" w:sz="0" w:space="0" w:color="auto"/>
            <w:left w:val="none" w:sz="0" w:space="0" w:color="auto"/>
            <w:bottom w:val="none" w:sz="0" w:space="0" w:color="auto"/>
            <w:right w:val="none" w:sz="0" w:space="0" w:color="auto"/>
          </w:divBdr>
        </w:div>
      </w:divsChild>
    </w:div>
    <w:div w:id="1111239289">
      <w:bodyDiv w:val="1"/>
      <w:marLeft w:val="0"/>
      <w:marRight w:val="0"/>
      <w:marTop w:val="0"/>
      <w:marBottom w:val="0"/>
      <w:divBdr>
        <w:top w:val="none" w:sz="0" w:space="0" w:color="auto"/>
        <w:left w:val="none" w:sz="0" w:space="0" w:color="auto"/>
        <w:bottom w:val="none" w:sz="0" w:space="0" w:color="auto"/>
        <w:right w:val="none" w:sz="0" w:space="0" w:color="auto"/>
      </w:divBdr>
    </w:div>
    <w:div w:id="1171338238">
      <w:bodyDiv w:val="1"/>
      <w:marLeft w:val="0"/>
      <w:marRight w:val="0"/>
      <w:marTop w:val="0"/>
      <w:marBottom w:val="0"/>
      <w:divBdr>
        <w:top w:val="none" w:sz="0" w:space="0" w:color="auto"/>
        <w:left w:val="none" w:sz="0" w:space="0" w:color="auto"/>
        <w:bottom w:val="none" w:sz="0" w:space="0" w:color="auto"/>
        <w:right w:val="none" w:sz="0" w:space="0" w:color="auto"/>
      </w:divBdr>
    </w:div>
    <w:div w:id="1172254347">
      <w:bodyDiv w:val="1"/>
      <w:marLeft w:val="0"/>
      <w:marRight w:val="0"/>
      <w:marTop w:val="0"/>
      <w:marBottom w:val="0"/>
      <w:divBdr>
        <w:top w:val="none" w:sz="0" w:space="0" w:color="auto"/>
        <w:left w:val="none" w:sz="0" w:space="0" w:color="auto"/>
        <w:bottom w:val="none" w:sz="0" w:space="0" w:color="auto"/>
        <w:right w:val="none" w:sz="0" w:space="0" w:color="auto"/>
      </w:divBdr>
    </w:div>
    <w:div w:id="1197162853">
      <w:bodyDiv w:val="1"/>
      <w:marLeft w:val="0"/>
      <w:marRight w:val="0"/>
      <w:marTop w:val="0"/>
      <w:marBottom w:val="0"/>
      <w:divBdr>
        <w:top w:val="none" w:sz="0" w:space="0" w:color="auto"/>
        <w:left w:val="none" w:sz="0" w:space="0" w:color="auto"/>
        <w:bottom w:val="none" w:sz="0" w:space="0" w:color="auto"/>
        <w:right w:val="none" w:sz="0" w:space="0" w:color="auto"/>
      </w:divBdr>
    </w:div>
    <w:div w:id="1208100738">
      <w:bodyDiv w:val="1"/>
      <w:marLeft w:val="0"/>
      <w:marRight w:val="0"/>
      <w:marTop w:val="0"/>
      <w:marBottom w:val="0"/>
      <w:divBdr>
        <w:top w:val="none" w:sz="0" w:space="0" w:color="auto"/>
        <w:left w:val="none" w:sz="0" w:space="0" w:color="auto"/>
        <w:bottom w:val="none" w:sz="0" w:space="0" w:color="auto"/>
        <w:right w:val="none" w:sz="0" w:space="0" w:color="auto"/>
      </w:divBdr>
    </w:div>
    <w:div w:id="1216114252">
      <w:bodyDiv w:val="1"/>
      <w:marLeft w:val="0"/>
      <w:marRight w:val="0"/>
      <w:marTop w:val="0"/>
      <w:marBottom w:val="0"/>
      <w:divBdr>
        <w:top w:val="none" w:sz="0" w:space="0" w:color="auto"/>
        <w:left w:val="none" w:sz="0" w:space="0" w:color="auto"/>
        <w:bottom w:val="none" w:sz="0" w:space="0" w:color="auto"/>
        <w:right w:val="none" w:sz="0" w:space="0" w:color="auto"/>
      </w:divBdr>
    </w:div>
    <w:div w:id="1217206742">
      <w:bodyDiv w:val="1"/>
      <w:marLeft w:val="0"/>
      <w:marRight w:val="0"/>
      <w:marTop w:val="0"/>
      <w:marBottom w:val="0"/>
      <w:divBdr>
        <w:top w:val="none" w:sz="0" w:space="0" w:color="auto"/>
        <w:left w:val="none" w:sz="0" w:space="0" w:color="auto"/>
        <w:bottom w:val="none" w:sz="0" w:space="0" w:color="auto"/>
        <w:right w:val="none" w:sz="0" w:space="0" w:color="auto"/>
      </w:divBdr>
    </w:div>
    <w:div w:id="1221282533">
      <w:bodyDiv w:val="1"/>
      <w:marLeft w:val="0"/>
      <w:marRight w:val="0"/>
      <w:marTop w:val="0"/>
      <w:marBottom w:val="0"/>
      <w:divBdr>
        <w:top w:val="none" w:sz="0" w:space="0" w:color="auto"/>
        <w:left w:val="none" w:sz="0" w:space="0" w:color="auto"/>
        <w:bottom w:val="none" w:sz="0" w:space="0" w:color="auto"/>
        <w:right w:val="none" w:sz="0" w:space="0" w:color="auto"/>
      </w:divBdr>
    </w:div>
    <w:div w:id="1236017420">
      <w:bodyDiv w:val="1"/>
      <w:marLeft w:val="0"/>
      <w:marRight w:val="0"/>
      <w:marTop w:val="0"/>
      <w:marBottom w:val="0"/>
      <w:divBdr>
        <w:top w:val="none" w:sz="0" w:space="0" w:color="auto"/>
        <w:left w:val="none" w:sz="0" w:space="0" w:color="auto"/>
        <w:bottom w:val="none" w:sz="0" w:space="0" w:color="auto"/>
        <w:right w:val="none" w:sz="0" w:space="0" w:color="auto"/>
      </w:divBdr>
    </w:div>
    <w:div w:id="1251964260">
      <w:bodyDiv w:val="1"/>
      <w:marLeft w:val="0"/>
      <w:marRight w:val="0"/>
      <w:marTop w:val="0"/>
      <w:marBottom w:val="0"/>
      <w:divBdr>
        <w:top w:val="none" w:sz="0" w:space="0" w:color="auto"/>
        <w:left w:val="none" w:sz="0" w:space="0" w:color="auto"/>
        <w:bottom w:val="none" w:sz="0" w:space="0" w:color="auto"/>
        <w:right w:val="none" w:sz="0" w:space="0" w:color="auto"/>
      </w:divBdr>
    </w:div>
    <w:div w:id="1267274885">
      <w:bodyDiv w:val="1"/>
      <w:marLeft w:val="0"/>
      <w:marRight w:val="0"/>
      <w:marTop w:val="0"/>
      <w:marBottom w:val="0"/>
      <w:divBdr>
        <w:top w:val="none" w:sz="0" w:space="0" w:color="auto"/>
        <w:left w:val="none" w:sz="0" w:space="0" w:color="auto"/>
        <w:bottom w:val="none" w:sz="0" w:space="0" w:color="auto"/>
        <w:right w:val="none" w:sz="0" w:space="0" w:color="auto"/>
      </w:divBdr>
    </w:div>
    <w:div w:id="1268345740">
      <w:bodyDiv w:val="1"/>
      <w:marLeft w:val="0"/>
      <w:marRight w:val="0"/>
      <w:marTop w:val="0"/>
      <w:marBottom w:val="0"/>
      <w:divBdr>
        <w:top w:val="none" w:sz="0" w:space="0" w:color="auto"/>
        <w:left w:val="none" w:sz="0" w:space="0" w:color="auto"/>
        <w:bottom w:val="none" w:sz="0" w:space="0" w:color="auto"/>
        <w:right w:val="none" w:sz="0" w:space="0" w:color="auto"/>
      </w:divBdr>
      <w:divsChild>
        <w:div w:id="197559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021404">
      <w:bodyDiv w:val="1"/>
      <w:marLeft w:val="0"/>
      <w:marRight w:val="0"/>
      <w:marTop w:val="0"/>
      <w:marBottom w:val="0"/>
      <w:divBdr>
        <w:top w:val="none" w:sz="0" w:space="0" w:color="auto"/>
        <w:left w:val="none" w:sz="0" w:space="0" w:color="auto"/>
        <w:bottom w:val="none" w:sz="0" w:space="0" w:color="auto"/>
        <w:right w:val="none" w:sz="0" w:space="0" w:color="auto"/>
      </w:divBdr>
    </w:div>
    <w:div w:id="1317688888">
      <w:bodyDiv w:val="1"/>
      <w:marLeft w:val="0"/>
      <w:marRight w:val="0"/>
      <w:marTop w:val="0"/>
      <w:marBottom w:val="0"/>
      <w:divBdr>
        <w:top w:val="none" w:sz="0" w:space="0" w:color="auto"/>
        <w:left w:val="none" w:sz="0" w:space="0" w:color="auto"/>
        <w:bottom w:val="none" w:sz="0" w:space="0" w:color="auto"/>
        <w:right w:val="none" w:sz="0" w:space="0" w:color="auto"/>
      </w:divBdr>
    </w:div>
    <w:div w:id="1324970079">
      <w:bodyDiv w:val="1"/>
      <w:marLeft w:val="0"/>
      <w:marRight w:val="0"/>
      <w:marTop w:val="0"/>
      <w:marBottom w:val="0"/>
      <w:divBdr>
        <w:top w:val="none" w:sz="0" w:space="0" w:color="auto"/>
        <w:left w:val="none" w:sz="0" w:space="0" w:color="auto"/>
        <w:bottom w:val="none" w:sz="0" w:space="0" w:color="auto"/>
        <w:right w:val="none" w:sz="0" w:space="0" w:color="auto"/>
      </w:divBdr>
    </w:div>
    <w:div w:id="1333100112">
      <w:bodyDiv w:val="1"/>
      <w:marLeft w:val="0"/>
      <w:marRight w:val="0"/>
      <w:marTop w:val="0"/>
      <w:marBottom w:val="0"/>
      <w:divBdr>
        <w:top w:val="none" w:sz="0" w:space="0" w:color="auto"/>
        <w:left w:val="none" w:sz="0" w:space="0" w:color="auto"/>
        <w:bottom w:val="none" w:sz="0" w:space="0" w:color="auto"/>
        <w:right w:val="none" w:sz="0" w:space="0" w:color="auto"/>
      </w:divBdr>
    </w:div>
    <w:div w:id="1351444182">
      <w:bodyDiv w:val="1"/>
      <w:marLeft w:val="0"/>
      <w:marRight w:val="0"/>
      <w:marTop w:val="0"/>
      <w:marBottom w:val="0"/>
      <w:divBdr>
        <w:top w:val="none" w:sz="0" w:space="0" w:color="auto"/>
        <w:left w:val="none" w:sz="0" w:space="0" w:color="auto"/>
        <w:bottom w:val="none" w:sz="0" w:space="0" w:color="auto"/>
        <w:right w:val="none" w:sz="0" w:space="0" w:color="auto"/>
      </w:divBdr>
    </w:div>
    <w:div w:id="1365251518">
      <w:bodyDiv w:val="1"/>
      <w:marLeft w:val="0"/>
      <w:marRight w:val="0"/>
      <w:marTop w:val="0"/>
      <w:marBottom w:val="0"/>
      <w:divBdr>
        <w:top w:val="none" w:sz="0" w:space="0" w:color="auto"/>
        <w:left w:val="none" w:sz="0" w:space="0" w:color="auto"/>
        <w:bottom w:val="none" w:sz="0" w:space="0" w:color="auto"/>
        <w:right w:val="none" w:sz="0" w:space="0" w:color="auto"/>
      </w:divBdr>
    </w:div>
    <w:div w:id="1369449088">
      <w:bodyDiv w:val="1"/>
      <w:marLeft w:val="0"/>
      <w:marRight w:val="0"/>
      <w:marTop w:val="0"/>
      <w:marBottom w:val="0"/>
      <w:divBdr>
        <w:top w:val="none" w:sz="0" w:space="0" w:color="auto"/>
        <w:left w:val="none" w:sz="0" w:space="0" w:color="auto"/>
        <w:bottom w:val="none" w:sz="0" w:space="0" w:color="auto"/>
        <w:right w:val="none" w:sz="0" w:space="0" w:color="auto"/>
      </w:divBdr>
    </w:div>
    <w:div w:id="1376154480">
      <w:bodyDiv w:val="1"/>
      <w:marLeft w:val="0"/>
      <w:marRight w:val="0"/>
      <w:marTop w:val="0"/>
      <w:marBottom w:val="0"/>
      <w:divBdr>
        <w:top w:val="none" w:sz="0" w:space="0" w:color="auto"/>
        <w:left w:val="none" w:sz="0" w:space="0" w:color="auto"/>
        <w:bottom w:val="none" w:sz="0" w:space="0" w:color="auto"/>
        <w:right w:val="none" w:sz="0" w:space="0" w:color="auto"/>
      </w:divBdr>
    </w:div>
    <w:div w:id="1388844862">
      <w:bodyDiv w:val="1"/>
      <w:marLeft w:val="0"/>
      <w:marRight w:val="0"/>
      <w:marTop w:val="0"/>
      <w:marBottom w:val="0"/>
      <w:divBdr>
        <w:top w:val="none" w:sz="0" w:space="0" w:color="auto"/>
        <w:left w:val="none" w:sz="0" w:space="0" w:color="auto"/>
        <w:bottom w:val="none" w:sz="0" w:space="0" w:color="auto"/>
        <w:right w:val="none" w:sz="0" w:space="0" w:color="auto"/>
      </w:divBdr>
    </w:div>
    <w:div w:id="1405760856">
      <w:bodyDiv w:val="1"/>
      <w:marLeft w:val="0"/>
      <w:marRight w:val="0"/>
      <w:marTop w:val="0"/>
      <w:marBottom w:val="0"/>
      <w:divBdr>
        <w:top w:val="none" w:sz="0" w:space="0" w:color="auto"/>
        <w:left w:val="none" w:sz="0" w:space="0" w:color="auto"/>
        <w:bottom w:val="none" w:sz="0" w:space="0" w:color="auto"/>
        <w:right w:val="none" w:sz="0" w:space="0" w:color="auto"/>
      </w:divBdr>
      <w:divsChild>
        <w:div w:id="1082532033">
          <w:marLeft w:val="0"/>
          <w:marRight w:val="0"/>
          <w:marTop w:val="0"/>
          <w:marBottom w:val="0"/>
          <w:divBdr>
            <w:top w:val="none" w:sz="0" w:space="0" w:color="auto"/>
            <w:left w:val="none" w:sz="0" w:space="0" w:color="auto"/>
            <w:bottom w:val="none" w:sz="0" w:space="0" w:color="auto"/>
            <w:right w:val="none" w:sz="0" w:space="0" w:color="auto"/>
          </w:divBdr>
        </w:div>
      </w:divsChild>
    </w:div>
    <w:div w:id="1434125474">
      <w:bodyDiv w:val="1"/>
      <w:marLeft w:val="0"/>
      <w:marRight w:val="0"/>
      <w:marTop w:val="0"/>
      <w:marBottom w:val="0"/>
      <w:divBdr>
        <w:top w:val="none" w:sz="0" w:space="0" w:color="auto"/>
        <w:left w:val="none" w:sz="0" w:space="0" w:color="auto"/>
        <w:bottom w:val="none" w:sz="0" w:space="0" w:color="auto"/>
        <w:right w:val="none" w:sz="0" w:space="0" w:color="auto"/>
      </w:divBdr>
    </w:div>
    <w:div w:id="1441611818">
      <w:bodyDiv w:val="1"/>
      <w:marLeft w:val="0"/>
      <w:marRight w:val="0"/>
      <w:marTop w:val="0"/>
      <w:marBottom w:val="0"/>
      <w:divBdr>
        <w:top w:val="none" w:sz="0" w:space="0" w:color="auto"/>
        <w:left w:val="none" w:sz="0" w:space="0" w:color="auto"/>
        <w:bottom w:val="none" w:sz="0" w:space="0" w:color="auto"/>
        <w:right w:val="none" w:sz="0" w:space="0" w:color="auto"/>
      </w:divBdr>
    </w:div>
    <w:div w:id="1449004665">
      <w:bodyDiv w:val="1"/>
      <w:marLeft w:val="0"/>
      <w:marRight w:val="0"/>
      <w:marTop w:val="0"/>
      <w:marBottom w:val="0"/>
      <w:divBdr>
        <w:top w:val="none" w:sz="0" w:space="0" w:color="auto"/>
        <w:left w:val="none" w:sz="0" w:space="0" w:color="auto"/>
        <w:bottom w:val="none" w:sz="0" w:space="0" w:color="auto"/>
        <w:right w:val="none" w:sz="0" w:space="0" w:color="auto"/>
      </w:divBdr>
      <w:divsChild>
        <w:div w:id="1209300126">
          <w:marLeft w:val="0"/>
          <w:marRight w:val="0"/>
          <w:marTop w:val="0"/>
          <w:marBottom w:val="0"/>
          <w:divBdr>
            <w:top w:val="none" w:sz="0" w:space="0" w:color="auto"/>
            <w:left w:val="none" w:sz="0" w:space="0" w:color="auto"/>
            <w:bottom w:val="none" w:sz="0" w:space="0" w:color="auto"/>
            <w:right w:val="none" w:sz="0" w:space="0" w:color="auto"/>
          </w:divBdr>
        </w:div>
      </w:divsChild>
    </w:div>
    <w:div w:id="1460563318">
      <w:bodyDiv w:val="1"/>
      <w:marLeft w:val="0"/>
      <w:marRight w:val="0"/>
      <w:marTop w:val="0"/>
      <w:marBottom w:val="0"/>
      <w:divBdr>
        <w:top w:val="none" w:sz="0" w:space="0" w:color="auto"/>
        <w:left w:val="none" w:sz="0" w:space="0" w:color="auto"/>
        <w:bottom w:val="none" w:sz="0" w:space="0" w:color="auto"/>
        <w:right w:val="none" w:sz="0" w:space="0" w:color="auto"/>
      </w:divBdr>
    </w:div>
    <w:div w:id="1462916160">
      <w:bodyDiv w:val="1"/>
      <w:marLeft w:val="0"/>
      <w:marRight w:val="0"/>
      <w:marTop w:val="0"/>
      <w:marBottom w:val="0"/>
      <w:divBdr>
        <w:top w:val="none" w:sz="0" w:space="0" w:color="auto"/>
        <w:left w:val="none" w:sz="0" w:space="0" w:color="auto"/>
        <w:bottom w:val="none" w:sz="0" w:space="0" w:color="auto"/>
        <w:right w:val="none" w:sz="0" w:space="0" w:color="auto"/>
      </w:divBdr>
    </w:div>
    <w:div w:id="1464929754">
      <w:bodyDiv w:val="1"/>
      <w:marLeft w:val="0"/>
      <w:marRight w:val="0"/>
      <w:marTop w:val="0"/>
      <w:marBottom w:val="0"/>
      <w:divBdr>
        <w:top w:val="none" w:sz="0" w:space="0" w:color="auto"/>
        <w:left w:val="none" w:sz="0" w:space="0" w:color="auto"/>
        <w:bottom w:val="none" w:sz="0" w:space="0" w:color="auto"/>
        <w:right w:val="none" w:sz="0" w:space="0" w:color="auto"/>
      </w:divBdr>
    </w:div>
    <w:div w:id="1481314266">
      <w:bodyDiv w:val="1"/>
      <w:marLeft w:val="0"/>
      <w:marRight w:val="0"/>
      <w:marTop w:val="0"/>
      <w:marBottom w:val="0"/>
      <w:divBdr>
        <w:top w:val="none" w:sz="0" w:space="0" w:color="auto"/>
        <w:left w:val="none" w:sz="0" w:space="0" w:color="auto"/>
        <w:bottom w:val="none" w:sz="0" w:space="0" w:color="auto"/>
        <w:right w:val="none" w:sz="0" w:space="0" w:color="auto"/>
      </w:divBdr>
    </w:div>
    <w:div w:id="1504588270">
      <w:bodyDiv w:val="1"/>
      <w:marLeft w:val="0"/>
      <w:marRight w:val="0"/>
      <w:marTop w:val="0"/>
      <w:marBottom w:val="0"/>
      <w:divBdr>
        <w:top w:val="none" w:sz="0" w:space="0" w:color="auto"/>
        <w:left w:val="none" w:sz="0" w:space="0" w:color="auto"/>
        <w:bottom w:val="none" w:sz="0" w:space="0" w:color="auto"/>
        <w:right w:val="none" w:sz="0" w:space="0" w:color="auto"/>
      </w:divBdr>
    </w:div>
    <w:div w:id="1539585205">
      <w:bodyDiv w:val="1"/>
      <w:marLeft w:val="0"/>
      <w:marRight w:val="0"/>
      <w:marTop w:val="0"/>
      <w:marBottom w:val="0"/>
      <w:divBdr>
        <w:top w:val="none" w:sz="0" w:space="0" w:color="auto"/>
        <w:left w:val="none" w:sz="0" w:space="0" w:color="auto"/>
        <w:bottom w:val="none" w:sz="0" w:space="0" w:color="auto"/>
        <w:right w:val="none" w:sz="0" w:space="0" w:color="auto"/>
      </w:divBdr>
    </w:div>
    <w:div w:id="1557007402">
      <w:bodyDiv w:val="1"/>
      <w:marLeft w:val="0"/>
      <w:marRight w:val="0"/>
      <w:marTop w:val="0"/>
      <w:marBottom w:val="0"/>
      <w:divBdr>
        <w:top w:val="none" w:sz="0" w:space="0" w:color="auto"/>
        <w:left w:val="none" w:sz="0" w:space="0" w:color="auto"/>
        <w:bottom w:val="none" w:sz="0" w:space="0" w:color="auto"/>
        <w:right w:val="none" w:sz="0" w:space="0" w:color="auto"/>
      </w:divBdr>
      <w:divsChild>
        <w:div w:id="1986153878">
          <w:marLeft w:val="0"/>
          <w:marRight w:val="0"/>
          <w:marTop w:val="0"/>
          <w:marBottom w:val="0"/>
          <w:divBdr>
            <w:top w:val="none" w:sz="0" w:space="0" w:color="auto"/>
            <w:left w:val="none" w:sz="0" w:space="0" w:color="auto"/>
            <w:bottom w:val="none" w:sz="0" w:space="0" w:color="auto"/>
            <w:right w:val="none" w:sz="0" w:space="0" w:color="auto"/>
          </w:divBdr>
        </w:div>
      </w:divsChild>
    </w:div>
    <w:div w:id="1577203384">
      <w:bodyDiv w:val="1"/>
      <w:marLeft w:val="0"/>
      <w:marRight w:val="0"/>
      <w:marTop w:val="0"/>
      <w:marBottom w:val="0"/>
      <w:divBdr>
        <w:top w:val="none" w:sz="0" w:space="0" w:color="auto"/>
        <w:left w:val="none" w:sz="0" w:space="0" w:color="auto"/>
        <w:bottom w:val="none" w:sz="0" w:space="0" w:color="auto"/>
        <w:right w:val="none" w:sz="0" w:space="0" w:color="auto"/>
      </w:divBdr>
    </w:div>
    <w:div w:id="1591892023">
      <w:bodyDiv w:val="1"/>
      <w:marLeft w:val="0"/>
      <w:marRight w:val="0"/>
      <w:marTop w:val="0"/>
      <w:marBottom w:val="0"/>
      <w:divBdr>
        <w:top w:val="none" w:sz="0" w:space="0" w:color="auto"/>
        <w:left w:val="none" w:sz="0" w:space="0" w:color="auto"/>
        <w:bottom w:val="none" w:sz="0" w:space="0" w:color="auto"/>
        <w:right w:val="none" w:sz="0" w:space="0" w:color="auto"/>
      </w:divBdr>
    </w:div>
    <w:div w:id="1599366613">
      <w:bodyDiv w:val="1"/>
      <w:marLeft w:val="0"/>
      <w:marRight w:val="0"/>
      <w:marTop w:val="0"/>
      <w:marBottom w:val="0"/>
      <w:divBdr>
        <w:top w:val="none" w:sz="0" w:space="0" w:color="auto"/>
        <w:left w:val="none" w:sz="0" w:space="0" w:color="auto"/>
        <w:bottom w:val="none" w:sz="0" w:space="0" w:color="auto"/>
        <w:right w:val="none" w:sz="0" w:space="0" w:color="auto"/>
      </w:divBdr>
    </w:div>
    <w:div w:id="1628193259">
      <w:bodyDiv w:val="1"/>
      <w:marLeft w:val="0"/>
      <w:marRight w:val="0"/>
      <w:marTop w:val="0"/>
      <w:marBottom w:val="0"/>
      <w:divBdr>
        <w:top w:val="none" w:sz="0" w:space="0" w:color="auto"/>
        <w:left w:val="none" w:sz="0" w:space="0" w:color="auto"/>
        <w:bottom w:val="none" w:sz="0" w:space="0" w:color="auto"/>
        <w:right w:val="none" w:sz="0" w:space="0" w:color="auto"/>
      </w:divBdr>
    </w:div>
    <w:div w:id="1635524581">
      <w:bodyDiv w:val="1"/>
      <w:marLeft w:val="0"/>
      <w:marRight w:val="0"/>
      <w:marTop w:val="0"/>
      <w:marBottom w:val="0"/>
      <w:divBdr>
        <w:top w:val="none" w:sz="0" w:space="0" w:color="auto"/>
        <w:left w:val="none" w:sz="0" w:space="0" w:color="auto"/>
        <w:bottom w:val="none" w:sz="0" w:space="0" w:color="auto"/>
        <w:right w:val="none" w:sz="0" w:space="0" w:color="auto"/>
      </w:divBdr>
    </w:div>
    <w:div w:id="1652251513">
      <w:bodyDiv w:val="1"/>
      <w:marLeft w:val="0"/>
      <w:marRight w:val="0"/>
      <w:marTop w:val="0"/>
      <w:marBottom w:val="0"/>
      <w:divBdr>
        <w:top w:val="none" w:sz="0" w:space="0" w:color="auto"/>
        <w:left w:val="none" w:sz="0" w:space="0" w:color="auto"/>
        <w:bottom w:val="none" w:sz="0" w:space="0" w:color="auto"/>
        <w:right w:val="none" w:sz="0" w:space="0" w:color="auto"/>
      </w:divBdr>
    </w:div>
    <w:div w:id="1654990695">
      <w:bodyDiv w:val="1"/>
      <w:marLeft w:val="0"/>
      <w:marRight w:val="0"/>
      <w:marTop w:val="0"/>
      <w:marBottom w:val="0"/>
      <w:divBdr>
        <w:top w:val="none" w:sz="0" w:space="0" w:color="auto"/>
        <w:left w:val="none" w:sz="0" w:space="0" w:color="auto"/>
        <w:bottom w:val="none" w:sz="0" w:space="0" w:color="auto"/>
        <w:right w:val="none" w:sz="0" w:space="0" w:color="auto"/>
      </w:divBdr>
    </w:div>
    <w:div w:id="1670909951">
      <w:bodyDiv w:val="1"/>
      <w:marLeft w:val="0"/>
      <w:marRight w:val="0"/>
      <w:marTop w:val="0"/>
      <w:marBottom w:val="0"/>
      <w:divBdr>
        <w:top w:val="none" w:sz="0" w:space="0" w:color="auto"/>
        <w:left w:val="none" w:sz="0" w:space="0" w:color="auto"/>
        <w:bottom w:val="none" w:sz="0" w:space="0" w:color="auto"/>
        <w:right w:val="none" w:sz="0" w:space="0" w:color="auto"/>
      </w:divBdr>
    </w:div>
    <w:div w:id="1719940556">
      <w:bodyDiv w:val="1"/>
      <w:marLeft w:val="0"/>
      <w:marRight w:val="0"/>
      <w:marTop w:val="0"/>
      <w:marBottom w:val="0"/>
      <w:divBdr>
        <w:top w:val="none" w:sz="0" w:space="0" w:color="auto"/>
        <w:left w:val="none" w:sz="0" w:space="0" w:color="auto"/>
        <w:bottom w:val="none" w:sz="0" w:space="0" w:color="auto"/>
        <w:right w:val="none" w:sz="0" w:space="0" w:color="auto"/>
      </w:divBdr>
      <w:divsChild>
        <w:div w:id="186070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08313">
      <w:bodyDiv w:val="1"/>
      <w:marLeft w:val="0"/>
      <w:marRight w:val="0"/>
      <w:marTop w:val="0"/>
      <w:marBottom w:val="0"/>
      <w:divBdr>
        <w:top w:val="none" w:sz="0" w:space="0" w:color="auto"/>
        <w:left w:val="none" w:sz="0" w:space="0" w:color="auto"/>
        <w:bottom w:val="none" w:sz="0" w:space="0" w:color="auto"/>
        <w:right w:val="none" w:sz="0" w:space="0" w:color="auto"/>
      </w:divBdr>
    </w:div>
    <w:div w:id="1728213826">
      <w:bodyDiv w:val="1"/>
      <w:marLeft w:val="0"/>
      <w:marRight w:val="0"/>
      <w:marTop w:val="0"/>
      <w:marBottom w:val="0"/>
      <w:divBdr>
        <w:top w:val="none" w:sz="0" w:space="0" w:color="auto"/>
        <w:left w:val="none" w:sz="0" w:space="0" w:color="auto"/>
        <w:bottom w:val="none" w:sz="0" w:space="0" w:color="auto"/>
        <w:right w:val="none" w:sz="0" w:space="0" w:color="auto"/>
      </w:divBdr>
    </w:div>
    <w:div w:id="1732996293">
      <w:bodyDiv w:val="1"/>
      <w:marLeft w:val="0"/>
      <w:marRight w:val="0"/>
      <w:marTop w:val="0"/>
      <w:marBottom w:val="0"/>
      <w:divBdr>
        <w:top w:val="none" w:sz="0" w:space="0" w:color="auto"/>
        <w:left w:val="none" w:sz="0" w:space="0" w:color="auto"/>
        <w:bottom w:val="none" w:sz="0" w:space="0" w:color="auto"/>
        <w:right w:val="none" w:sz="0" w:space="0" w:color="auto"/>
      </w:divBdr>
    </w:div>
    <w:div w:id="1737431029">
      <w:bodyDiv w:val="1"/>
      <w:marLeft w:val="0"/>
      <w:marRight w:val="0"/>
      <w:marTop w:val="0"/>
      <w:marBottom w:val="0"/>
      <w:divBdr>
        <w:top w:val="none" w:sz="0" w:space="0" w:color="auto"/>
        <w:left w:val="none" w:sz="0" w:space="0" w:color="auto"/>
        <w:bottom w:val="none" w:sz="0" w:space="0" w:color="auto"/>
        <w:right w:val="none" w:sz="0" w:space="0" w:color="auto"/>
      </w:divBdr>
    </w:div>
    <w:div w:id="1759864118">
      <w:bodyDiv w:val="1"/>
      <w:marLeft w:val="0"/>
      <w:marRight w:val="0"/>
      <w:marTop w:val="0"/>
      <w:marBottom w:val="0"/>
      <w:divBdr>
        <w:top w:val="none" w:sz="0" w:space="0" w:color="auto"/>
        <w:left w:val="none" w:sz="0" w:space="0" w:color="auto"/>
        <w:bottom w:val="none" w:sz="0" w:space="0" w:color="auto"/>
        <w:right w:val="none" w:sz="0" w:space="0" w:color="auto"/>
      </w:divBdr>
    </w:div>
    <w:div w:id="1794784217">
      <w:bodyDiv w:val="1"/>
      <w:marLeft w:val="0"/>
      <w:marRight w:val="0"/>
      <w:marTop w:val="0"/>
      <w:marBottom w:val="0"/>
      <w:divBdr>
        <w:top w:val="none" w:sz="0" w:space="0" w:color="auto"/>
        <w:left w:val="none" w:sz="0" w:space="0" w:color="auto"/>
        <w:bottom w:val="none" w:sz="0" w:space="0" w:color="auto"/>
        <w:right w:val="none" w:sz="0" w:space="0" w:color="auto"/>
      </w:divBdr>
    </w:div>
    <w:div w:id="1891723920">
      <w:bodyDiv w:val="1"/>
      <w:marLeft w:val="0"/>
      <w:marRight w:val="0"/>
      <w:marTop w:val="0"/>
      <w:marBottom w:val="0"/>
      <w:divBdr>
        <w:top w:val="none" w:sz="0" w:space="0" w:color="auto"/>
        <w:left w:val="none" w:sz="0" w:space="0" w:color="auto"/>
        <w:bottom w:val="none" w:sz="0" w:space="0" w:color="auto"/>
        <w:right w:val="none" w:sz="0" w:space="0" w:color="auto"/>
      </w:divBdr>
    </w:div>
    <w:div w:id="1952205714">
      <w:bodyDiv w:val="1"/>
      <w:marLeft w:val="0"/>
      <w:marRight w:val="0"/>
      <w:marTop w:val="0"/>
      <w:marBottom w:val="0"/>
      <w:divBdr>
        <w:top w:val="none" w:sz="0" w:space="0" w:color="auto"/>
        <w:left w:val="none" w:sz="0" w:space="0" w:color="auto"/>
        <w:bottom w:val="none" w:sz="0" w:space="0" w:color="auto"/>
        <w:right w:val="none" w:sz="0" w:space="0" w:color="auto"/>
      </w:divBdr>
    </w:div>
    <w:div w:id="1952586745">
      <w:bodyDiv w:val="1"/>
      <w:marLeft w:val="0"/>
      <w:marRight w:val="0"/>
      <w:marTop w:val="0"/>
      <w:marBottom w:val="0"/>
      <w:divBdr>
        <w:top w:val="none" w:sz="0" w:space="0" w:color="auto"/>
        <w:left w:val="none" w:sz="0" w:space="0" w:color="auto"/>
        <w:bottom w:val="none" w:sz="0" w:space="0" w:color="auto"/>
        <w:right w:val="none" w:sz="0" w:space="0" w:color="auto"/>
      </w:divBdr>
    </w:div>
    <w:div w:id="1961718134">
      <w:bodyDiv w:val="1"/>
      <w:marLeft w:val="0"/>
      <w:marRight w:val="0"/>
      <w:marTop w:val="0"/>
      <w:marBottom w:val="0"/>
      <w:divBdr>
        <w:top w:val="none" w:sz="0" w:space="0" w:color="auto"/>
        <w:left w:val="none" w:sz="0" w:space="0" w:color="auto"/>
        <w:bottom w:val="none" w:sz="0" w:space="0" w:color="auto"/>
        <w:right w:val="none" w:sz="0" w:space="0" w:color="auto"/>
      </w:divBdr>
    </w:div>
    <w:div w:id="1973054971">
      <w:bodyDiv w:val="1"/>
      <w:marLeft w:val="0"/>
      <w:marRight w:val="0"/>
      <w:marTop w:val="0"/>
      <w:marBottom w:val="0"/>
      <w:divBdr>
        <w:top w:val="none" w:sz="0" w:space="0" w:color="auto"/>
        <w:left w:val="none" w:sz="0" w:space="0" w:color="auto"/>
        <w:bottom w:val="none" w:sz="0" w:space="0" w:color="auto"/>
        <w:right w:val="none" w:sz="0" w:space="0" w:color="auto"/>
      </w:divBdr>
    </w:div>
    <w:div w:id="2005008787">
      <w:bodyDiv w:val="1"/>
      <w:marLeft w:val="0"/>
      <w:marRight w:val="0"/>
      <w:marTop w:val="0"/>
      <w:marBottom w:val="0"/>
      <w:divBdr>
        <w:top w:val="none" w:sz="0" w:space="0" w:color="auto"/>
        <w:left w:val="none" w:sz="0" w:space="0" w:color="auto"/>
        <w:bottom w:val="none" w:sz="0" w:space="0" w:color="auto"/>
        <w:right w:val="none" w:sz="0" w:space="0" w:color="auto"/>
      </w:divBdr>
    </w:div>
    <w:div w:id="2008317857">
      <w:bodyDiv w:val="1"/>
      <w:marLeft w:val="0"/>
      <w:marRight w:val="0"/>
      <w:marTop w:val="0"/>
      <w:marBottom w:val="0"/>
      <w:divBdr>
        <w:top w:val="none" w:sz="0" w:space="0" w:color="auto"/>
        <w:left w:val="none" w:sz="0" w:space="0" w:color="auto"/>
        <w:bottom w:val="none" w:sz="0" w:space="0" w:color="auto"/>
        <w:right w:val="none" w:sz="0" w:space="0" w:color="auto"/>
      </w:divBdr>
    </w:div>
    <w:div w:id="2014334864">
      <w:bodyDiv w:val="1"/>
      <w:marLeft w:val="0"/>
      <w:marRight w:val="0"/>
      <w:marTop w:val="0"/>
      <w:marBottom w:val="0"/>
      <w:divBdr>
        <w:top w:val="none" w:sz="0" w:space="0" w:color="auto"/>
        <w:left w:val="none" w:sz="0" w:space="0" w:color="auto"/>
        <w:bottom w:val="none" w:sz="0" w:space="0" w:color="auto"/>
        <w:right w:val="none" w:sz="0" w:space="0" w:color="auto"/>
      </w:divBdr>
    </w:div>
    <w:div w:id="2021924900">
      <w:bodyDiv w:val="1"/>
      <w:marLeft w:val="0"/>
      <w:marRight w:val="0"/>
      <w:marTop w:val="0"/>
      <w:marBottom w:val="0"/>
      <w:divBdr>
        <w:top w:val="none" w:sz="0" w:space="0" w:color="auto"/>
        <w:left w:val="none" w:sz="0" w:space="0" w:color="auto"/>
        <w:bottom w:val="none" w:sz="0" w:space="0" w:color="auto"/>
        <w:right w:val="none" w:sz="0" w:space="0" w:color="auto"/>
      </w:divBdr>
    </w:div>
    <w:div w:id="2042854040">
      <w:bodyDiv w:val="1"/>
      <w:marLeft w:val="0"/>
      <w:marRight w:val="0"/>
      <w:marTop w:val="0"/>
      <w:marBottom w:val="0"/>
      <w:divBdr>
        <w:top w:val="none" w:sz="0" w:space="0" w:color="auto"/>
        <w:left w:val="none" w:sz="0" w:space="0" w:color="auto"/>
        <w:bottom w:val="none" w:sz="0" w:space="0" w:color="auto"/>
        <w:right w:val="none" w:sz="0" w:space="0" w:color="auto"/>
      </w:divBdr>
    </w:div>
    <w:div w:id="2101217016">
      <w:bodyDiv w:val="1"/>
      <w:marLeft w:val="0"/>
      <w:marRight w:val="0"/>
      <w:marTop w:val="0"/>
      <w:marBottom w:val="0"/>
      <w:divBdr>
        <w:top w:val="none" w:sz="0" w:space="0" w:color="auto"/>
        <w:left w:val="none" w:sz="0" w:space="0" w:color="auto"/>
        <w:bottom w:val="none" w:sz="0" w:space="0" w:color="auto"/>
        <w:right w:val="none" w:sz="0" w:space="0" w:color="auto"/>
      </w:divBdr>
    </w:div>
    <w:div w:id="2113547225">
      <w:bodyDiv w:val="1"/>
      <w:marLeft w:val="0"/>
      <w:marRight w:val="0"/>
      <w:marTop w:val="0"/>
      <w:marBottom w:val="0"/>
      <w:divBdr>
        <w:top w:val="none" w:sz="0" w:space="0" w:color="auto"/>
        <w:left w:val="none" w:sz="0" w:space="0" w:color="auto"/>
        <w:bottom w:val="none" w:sz="0" w:space="0" w:color="auto"/>
        <w:right w:val="none" w:sz="0" w:space="0" w:color="auto"/>
      </w:divBdr>
    </w:div>
    <w:div w:id="2133091266">
      <w:bodyDiv w:val="1"/>
      <w:marLeft w:val="0"/>
      <w:marRight w:val="0"/>
      <w:marTop w:val="0"/>
      <w:marBottom w:val="0"/>
      <w:divBdr>
        <w:top w:val="none" w:sz="0" w:space="0" w:color="auto"/>
        <w:left w:val="none" w:sz="0" w:space="0" w:color="auto"/>
        <w:bottom w:val="none" w:sz="0" w:space="0" w:color="auto"/>
        <w:right w:val="none" w:sz="0" w:space="0" w:color="auto"/>
      </w:divBdr>
    </w:div>
    <w:div w:id="213320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ms\Documents\Benutzerdefinierte%20Office-Vorlagen\jwle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A92EFEADDDA41E99D8A3DEA665D4E49"/>
        <w:category>
          <w:name w:val="Allgemein"/>
          <w:gallery w:val="placeholder"/>
        </w:category>
        <w:types>
          <w:type w:val="bbPlcHdr"/>
        </w:types>
        <w:behaviors>
          <w:behavior w:val="content"/>
        </w:behaviors>
        <w:guid w:val="{178767A9-747D-4C4D-915F-5E9910BED441}"/>
      </w:docPartPr>
      <w:docPartBody>
        <w:p w:rsidR="00734020" w:rsidRDefault="009206F6">
          <w:r w:rsidRPr="0017752C">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0" w:usb1="08070000" w:usb2="00000010" w:usb3="00000000" w:csb0="00020000"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altName w:val="Consolas"/>
    <w:panose1 w:val="020B0609020204030204"/>
    <w:charset w:val="00"/>
    <w:family w:val="modern"/>
    <w:pitch w:val="fixed"/>
    <w:sig w:usb0="E00006FF" w:usb1="0000FCFF" w:usb2="00000001"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6F6"/>
    <w:rsid w:val="00074298"/>
    <w:rsid w:val="002376EC"/>
    <w:rsid w:val="002F49C9"/>
    <w:rsid w:val="003D4DDF"/>
    <w:rsid w:val="0047353B"/>
    <w:rsid w:val="00515AB2"/>
    <w:rsid w:val="005F5AAE"/>
    <w:rsid w:val="005F7EEF"/>
    <w:rsid w:val="006165D7"/>
    <w:rsid w:val="006E423C"/>
    <w:rsid w:val="00734020"/>
    <w:rsid w:val="00802E5D"/>
    <w:rsid w:val="008A1FC3"/>
    <w:rsid w:val="008D1398"/>
    <w:rsid w:val="009206F6"/>
    <w:rsid w:val="00962DFC"/>
    <w:rsid w:val="00971E4E"/>
    <w:rsid w:val="009E05C9"/>
    <w:rsid w:val="00A71425"/>
    <w:rsid w:val="00B510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206F6"/>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206F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51819-5306-437F-BE82-06D164C22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jwle1.dotx</Template>
  <TotalTime>0</TotalTime>
  <Pages>10</Pages>
  <Words>1403</Words>
  <Characters>8845</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Programmierung für statistische Datenanalyse, Probeklausur WS 19/20</vt:lpstr>
    </vt:vector>
  </TitlesOfParts>
  <Company>FH Südwestfalen</Company>
  <LinksUpToDate>false</LinksUpToDate>
  <CharactersWithSpaces>10228</CharactersWithSpaces>
  <SharedDoc>false</SharedDoc>
  <HLinks>
    <vt:vector size="156" baseType="variant">
      <vt:variant>
        <vt:i4>5701708</vt:i4>
      </vt:variant>
      <vt:variant>
        <vt:i4>141</vt:i4>
      </vt:variant>
      <vt:variant>
        <vt:i4>0</vt:i4>
      </vt:variant>
      <vt:variant>
        <vt:i4>5</vt:i4>
      </vt:variant>
      <vt:variant>
        <vt:lpwstr>https://jef.works/R-style-guide/</vt:lpwstr>
      </vt:variant>
      <vt:variant>
        <vt:lpwstr/>
      </vt:variant>
      <vt:variant>
        <vt:i4>7536696</vt:i4>
      </vt:variant>
      <vt:variant>
        <vt:i4>126</vt:i4>
      </vt:variant>
      <vt:variant>
        <vt:i4>0</vt:i4>
      </vt:variant>
      <vt:variant>
        <vt:i4>5</vt:i4>
      </vt:variant>
      <vt:variant>
        <vt:lpwstr>https://www.rstudio.com/products/rstudio/download/</vt:lpwstr>
      </vt:variant>
      <vt:variant>
        <vt:lpwstr/>
      </vt:variant>
      <vt:variant>
        <vt:i4>917570</vt:i4>
      </vt:variant>
      <vt:variant>
        <vt:i4>123</vt:i4>
      </vt:variant>
      <vt:variant>
        <vt:i4>0</vt:i4>
      </vt:variant>
      <vt:variant>
        <vt:i4>5</vt:i4>
      </vt:variant>
      <vt:variant>
        <vt:lpwstr>https://cran.rstudio.com/</vt:lpwstr>
      </vt:variant>
      <vt:variant>
        <vt:lpwstr/>
      </vt:variant>
      <vt:variant>
        <vt:i4>917570</vt:i4>
      </vt:variant>
      <vt:variant>
        <vt:i4>120</vt:i4>
      </vt:variant>
      <vt:variant>
        <vt:i4>0</vt:i4>
      </vt:variant>
      <vt:variant>
        <vt:i4>5</vt:i4>
      </vt:variant>
      <vt:variant>
        <vt:lpwstr>https://cran.rstudio.com/</vt:lpwstr>
      </vt:variant>
      <vt:variant>
        <vt:lpwstr/>
      </vt:variant>
      <vt:variant>
        <vt:i4>917570</vt:i4>
      </vt:variant>
      <vt:variant>
        <vt:i4>117</vt:i4>
      </vt:variant>
      <vt:variant>
        <vt:i4>0</vt:i4>
      </vt:variant>
      <vt:variant>
        <vt:i4>5</vt:i4>
      </vt:variant>
      <vt:variant>
        <vt:lpwstr>https://cran.rstudio.com/</vt:lpwstr>
      </vt:variant>
      <vt:variant>
        <vt:lpwstr/>
      </vt:variant>
      <vt:variant>
        <vt:i4>1966129</vt:i4>
      </vt:variant>
      <vt:variant>
        <vt:i4>110</vt:i4>
      </vt:variant>
      <vt:variant>
        <vt:i4>0</vt:i4>
      </vt:variant>
      <vt:variant>
        <vt:i4>5</vt:i4>
      </vt:variant>
      <vt:variant>
        <vt:lpwstr/>
      </vt:variant>
      <vt:variant>
        <vt:lpwstr>_Toc15305468</vt:lpwstr>
      </vt:variant>
      <vt:variant>
        <vt:i4>1114161</vt:i4>
      </vt:variant>
      <vt:variant>
        <vt:i4>104</vt:i4>
      </vt:variant>
      <vt:variant>
        <vt:i4>0</vt:i4>
      </vt:variant>
      <vt:variant>
        <vt:i4>5</vt:i4>
      </vt:variant>
      <vt:variant>
        <vt:lpwstr/>
      </vt:variant>
      <vt:variant>
        <vt:lpwstr>_Toc15305467</vt:lpwstr>
      </vt:variant>
      <vt:variant>
        <vt:i4>1048625</vt:i4>
      </vt:variant>
      <vt:variant>
        <vt:i4>98</vt:i4>
      </vt:variant>
      <vt:variant>
        <vt:i4>0</vt:i4>
      </vt:variant>
      <vt:variant>
        <vt:i4>5</vt:i4>
      </vt:variant>
      <vt:variant>
        <vt:lpwstr/>
      </vt:variant>
      <vt:variant>
        <vt:lpwstr>_Toc15305466</vt:lpwstr>
      </vt:variant>
      <vt:variant>
        <vt:i4>1245233</vt:i4>
      </vt:variant>
      <vt:variant>
        <vt:i4>92</vt:i4>
      </vt:variant>
      <vt:variant>
        <vt:i4>0</vt:i4>
      </vt:variant>
      <vt:variant>
        <vt:i4>5</vt:i4>
      </vt:variant>
      <vt:variant>
        <vt:lpwstr/>
      </vt:variant>
      <vt:variant>
        <vt:lpwstr>_Toc15305465</vt:lpwstr>
      </vt:variant>
      <vt:variant>
        <vt:i4>1179697</vt:i4>
      </vt:variant>
      <vt:variant>
        <vt:i4>86</vt:i4>
      </vt:variant>
      <vt:variant>
        <vt:i4>0</vt:i4>
      </vt:variant>
      <vt:variant>
        <vt:i4>5</vt:i4>
      </vt:variant>
      <vt:variant>
        <vt:lpwstr/>
      </vt:variant>
      <vt:variant>
        <vt:lpwstr>_Toc15305464</vt:lpwstr>
      </vt:variant>
      <vt:variant>
        <vt:i4>1376305</vt:i4>
      </vt:variant>
      <vt:variant>
        <vt:i4>80</vt:i4>
      </vt:variant>
      <vt:variant>
        <vt:i4>0</vt:i4>
      </vt:variant>
      <vt:variant>
        <vt:i4>5</vt:i4>
      </vt:variant>
      <vt:variant>
        <vt:lpwstr/>
      </vt:variant>
      <vt:variant>
        <vt:lpwstr>_Toc15305463</vt:lpwstr>
      </vt:variant>
      <vt:variant>
        <vt:i4>1310769</vt:i4>
      </vt:variant>
      <vt:variant>
        <vt:i4>74</vt:i4>
      </vt:variant>
      <vt:variant>
        <vt:i4>0</vt:i4>
      </vt:variant>
      <vt:variant>
        <vt:i4>5</vt:i4>
      </vt:variant>
      <vt:variant>
        <vt:lpwstr/>
      </vt:variant>
      <vt:variant>
        <vt:lpwstr>_Toc15305462</vt:lpwstr>
      </vt:variant>
      <vt:variant>
        <vt:i4>1507377</vt:i4>
      </vt:variant>
      <vt:variant>
        <vt:i4>68</vt:i4>
      </vt:variant>
      <vt:variant>
        <vt:i4>0</vt:i4>
      </vt:variant>
      <vt:variant>
        <vt:i4>5</vt:i4>
      </vt:variant>
      <vt:variant>
        <vt:lpwstr/>
      </vt:variant>
      <vt:variant>
        <vt:lpwstr>_Toc15305461</vt:lpwstr>
      </vt:variant>
      <vt:variant>
        <vt:i4>1441841</vt:i4>
      </vt:variant>
      <vt:variant>
        <vt:i4>62</vt:i4>
      </vt:variant>
      <vt:variant>
        <vt:i4>0</vt:i4>
      </vt:variant>
      <vt:variant>
        <vt:i4>5</vt:i4>
      </vt:variant>
      <vt:variant>
        <vt:lpwstr/>
      </vt:variant>
      <vt:variant>
        <vt:lpwstr>_Toc15305460</vt:lpwstr>
      </vt:variant>
      <vt:variant>
        <vt:i4>2031666</vt:i4>
      </vt:variant>
      <vt:variant>
        <vt:i4>56</vt:i4>
      </vt:variant>
      <vt:variant>
        <vt:i4>0</vt:i4>
      </vt:variant>
      <vt:variant>
        <vt:i4>5</vt:i4>
      </vt:variant>
      <vt:variant>
        <vt:lpwstr/>
      </vt:variant>
      <vt:variant>
        <vt:lpwstr>_Toc15305459</vt:lpwstr>
      </vt:variant>
      <vt:variant>
        <vt:i4>1966130</vt:i4>
      </vt:variant>
      <vt:variant>
        <vt:i4>50</vt:i4>
      </vt:variant>
      <vt:variant>
        <vt:i4>0</vt:i4>
      </vt:variant>
      <vt:variant>
        <vt:i4>5</vt:i4>
      </vt:variant>
      <vt:variant>
        <vt:lpwstr/>
      </vt:variant>
      <vt:variant>
        <vt:lpwstr>_Toc15305458</vt:lpwstr>
      </vt:variant>
      <vt:variant>
        <vt:i4>1114162</vt:i4>
      </vt:variant>
      <vt:variant>
        <vt:i4>44</vt:i4>
      </vt:variant>
      <vt:variant>
        <vt:i4>0</vt:i4>
      </vt:variant>
      <vt:variant>
        <vt:i4>5</vt:i4>
      </vt:variant>
      <vt:variant>
        <vt:lpwstr/>
      </vt:variant>
      <vt:variant>
        <vt:lpwstr>_Toc15305457</vt:lpwstr>
      </vt:variant>
      <vt:variant>
        <vt:i4>1048626</vt:i4>
      </vt:variant>
      <vt:variant>
        <vt:i4>38</vt:i4>
      </vt:variant>
      <vt:variant>
        <vt:i4>0</vt:i4>
      </vt:variant>
      <vt:variant>
        <vt:i4>5</vt:i4>
      </vt:variant>
      <vt:variant>
        <vt:lpwstr/>
      </vt:variant>
      <vt:variant>
        <vt:lpwstr>_Toc15305456</vt:lpwstr>
      </vt:variant>
      <vt:variant>
        <vt:i4>1245234</vt:i4>
      </vt:variant>
      <vt:variant>
        <vt:i4>32</vt:i4>
      </vt:variant>
      <vt:variant>
        <vt:i4>0</vt:i4>
      </vt:variant>
      <vt:variant>
        <vt:i4>5</vt:i4>
      </vt:variant>
      <vt:variant>
        <vt:lpwstr/>
      </vt:variant>
      <vt:variant>
        <vt:lpwstr>_Toc15305455</vt:lpwstr>
      </vt:variant>
      <vt:variant>
        <vt:i4>1179698</vt:i4>
      </vt:variant>
      <vt:variant>
        <vt:i4>26</vt:i4>
      </vt:variant>
      <vt:variant>
        <vt:i4>0</vt:i4>
      </vt:variant>
      <vt:variant>
        <vt:i4>5</vt:i4>
      </vt:variant>
      <vt:variant>
        <vt:lpwstr/>
      </vt:variant>
      <vt:variant>
        <vt:lpwstr>_Toc15305454</vt:lpwstr>
      </vt:variant>
      <vt:variant>
        <vt:i4>1376306</vt:i4>
      </vt:variant>
      <vt:variant>
        <vt:i4>20</vt:i4>
      </vt:variant>
      <vt:variant>
        <vt:i4>0</vt:i4>
      </vt:variant>
      <vt:variant>
        <vt:i4>5</vt:i4>
      </vt:variant>
      <vt:variant>
        <vt:lpwstr/>
      </vt:variant>
      <vt:variant>
        <vt:lpwstr>_Toc15305453</vt:lpwstr>
      </vt:variant>
      <vt:variant>
        <vt:i4>1310770</vt:i4>
      </vt:variant>
      <vt:variant>
        <vt:i4>14</vt:i4>
      </vt:variant>
      <vt:variant>
        <vt:i4>0</vt:i4>
      </vt:variant>
      <vt:variant>
        <vt:i4>5</vt:i4>
      </vt:variant>
      <vt:variant>
        <vt:lpwstr/>
      </vt:variant>
      <vt:variant>
        <vt:lpwstr>_Toc15305452</vt:lpwstr>
      </vt:variant>
      <vt:variant>
        <vt:i4>1507378</vt:i4>
      </vt:variant>
      <vt:variant>
        <vt:i4>8</vt:i4>
      </vt:variant>
      <vt:variant>
        <vt:i4>0</vt:i4>
      </vt:variant>
      <vt:variant>
        <vt:i4>5</vt:i4>
      </vt:variant>
      <vt:variant>
        <vt:lpwstr/>
      </vt:variant>
      <vt:variant>
        <vt:lpwstr>_Toc15305451</vt:lpwstr>
      </vt:variant>
      <vt:variant>
        <vt:i4>1441842</vt:i4>
      </vt:variant>
      <vt:variant>
        <vt:i4>2</vt:i4>
      </vt:variant>
      <vt:variant>
        <vt:i4>0</vt:i4>
      </vt:variant>
      <vt:variant>
        <vt:i4>5</vt:i4>
      </vt:variant>
      <vt:variant>
        <vt:lpwstr/>
      </vt:variant>
      <vt:variant>
        <vt:lpwstr>_Toc15305450</vt:lpwstr>
      </vt:variant>
      <vt:variant>
        <vt:i4>3276884</vt:i4>
      </vt:variant>
      <vt:variant>
        <vt:i4>0</vt:i4>
      </vt:variant>
      <vt:variant>
        <vt:i4>0</vt:i4>
      </vt:variant>
      <vt:variant>
        <vt:i4>5</vt:i4>
      </vt:variant>
      <vt:variant>
        <vt:lpwstr>https://de.wikipedia.org/wiki/R_(Programmiersprache)</vt:lpwstr>
      </vt:variant>
      <vt:variant>
        <vt:lpwstr/>
      </vt:variant>
      <vt:variant>
        <vt:i4>5439508</vt:i4>
      </vt:variant>
      <vt:variant>
        <vt:i4>0</vt:i4>
      </vt:variant>
      <vt:variant>
        <vt:i4>0</vt:i4>
      </vt:variant>
      <vt:variant>
        <vt:i4>5</vt:i4>
      </vt:variant>
      <vt:variant>
        <vt:lpwstr>https://www.quora.com/What-is-the-difference-between-a-library-and-a-package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Programmierung für statistische Datenanalyse, Probeklausur WS 19/20</dc:title>
  <dc:subject/>
  <dc:creator>willms</dc:creator>
  <cp:keywords/>
  <cp:lastModifiedBy>J Willms</cp:lastModifiedBy>
  <cp:revision>4</cp:revision>
  <cp:lastPrinted>2019-08-14T13:40:00Z</cp:lastPrinted>
  <dcterms:created xsi:type="dcterms:W3CDTF">2020-01-17T17:36:00Z</dcterms:created>
  <dcterms:modified xsi:type="dcterms:W3CDTF">2020-07-22T13:54:00Z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halten von">
    <vt:lpwstr>IfV NRW</vt:lpwstr>
  </property>
  <property fmtid="{D5CDD505-2E9C-101B-9397-08002B2CF9AE}" pid="3" name="Eigentümer">
    <vt:lpwstr>IfV NRW</vt:lpwstr>
  </property>
  <property fmtid="{D5CDD505-2E9C-101B-9397-08002B2CF9AE}" pid="4" name="MTWinEqns">
    <vt:bool>true</vt:bool>
  </property>
</Properties>
</file>