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FEFE5" w14:textId="77777777" w:rsidR="00427F5A" w:rsidRDefault="00427F5A" w:rsidP="00F91B2E">
      <w:pPr>
        <w:pStyle w:val="Titel"/>
      </w:pPr>
      <w:bookmarkStart w:id="0" w:name="_Ref411870436"/>
    </w:p>
    <w:p w14:paraId="0321C495" w14:textId="77777777" w:rsidR="00427F5A" w:rsidRDefault="00427F5A" w:rsidP="00F91B2E">
      <w:pPr>
        <w:pStyle w:val="Titel"/>
      </w:pPr>
    </w:p>
    <w:p w14:paraId="6DB153A4" w14:textId="63C923CF" w:rsidR="00F91B2E" w:rsidRPr="00115783" w:rsidRDefault="00F91B2E" w:rsidP="00F91B2E">
      <w:pPr>
        <w:pStyle w:val="Titel"/>
        <w:rPr>
          <w:sz w:val="40"/>
        </w:rPr>
      </w:pPr>
      <w:r w:rsidRPr="00115783">
        <w:rPr>
          <w:sz w:val="40"/>
        </w:rPr>
        <w:t xml:space="preserve">Programmierung für </w:t>
      </w:r>
      <w:r w:rsidRPr="00115783">
        <w:rPr>
          <w:sz w:val="40"/>
        </w:rPr>
        <w:br/>
        <w:t>statistische Datenanalyse</w:t>
      </w:r>
    </w:p>
    <w:p w14:paraId="3AC6DACD" w14:textId="4AFA396D" w:rsidR="003B0F42" w:rsidRDefault="003B0F42" w:rsidP="003B0F42"/>
    <w:p w14:paraId="59E96B47" w14:textId="11BF405A" w:rsidR="003B0F42" w:rsidRPr="003B0F42" w:rsidRDefault="003B0F42" w:rsidP="003B0F42">
      <w:pPr>
        <w:rPr>
          <w:rFonts w:ascii="Calibri Light" w:eastAsia="SimSun" w:hAnsi="Calibri Light"/>
          <w:color w:val="002060"/>
          <w:spacing w:val="-7"/>
          <w:sz w:val="40"/>
          <w:szCs w:val="40"/>
        </w:rPr>
      </w:pPr>
      <w:r w:rsidRPr="003B0F42">
        <w:rPr>
          <w:rFonts w:ascii="Calibri Light" w:eastAsia="SimSun" w:hAnsi="Calibri Light"/>
          <w:color w:val="002060"/>
          <w:spacing w:val="-7"/>
          <w:sz w:val="40"/>
          <w:szCs w:val="40"/>
        </w:rPr>
        <w:t>TEIL 1</w:t>
      </w:r>
    </w:p>
    <w:p w14:paraId="46E2A4C1" w14:textId="77777777" w:rsidR="00F91B2E" w:rsidRDefault="00F91B2E" w:rsidP="003B1611"/>
    <w:p w14:paraId="3907F50D" w14:textId="77777777" w:rsidR="00F91B2E" w:rsidRDefault="00F91B2E" w:rsidP="003B1611"/>
    <w:p w14:paraId="0150BE95" w14:textId="77777777" w:rsidR="00F91B2E" w:rsidRDefault="00F91B2E" w:rsidP="003B1611"/>
    <w:p w14:paraId="11ABF8DA" w14:textId="77777777" w:rsidR="00F91B2E" w:rsidRDefault="00F91B2E" w:rsidP="003B1611"/>
    <w:p w14:paraId="0D7688CF" w14:textId="77777777" w:rsidR="00F91B2E" w:rsidRDefault="00F91B2E" w:rsidP="003B1611"/>
    <w:p w14:paraId="176B225D" w14:textId="77777777" w:rsidR="00F91B2E" w:rsidRDefault="00F91B2E" w:rsidP="003B1611"/>
    <w:p w14:paraId="04120B9D" w14:textId="77777777" w:rsidR="00F91B2E" w:rsidRDefault="00F91B2E" w:rsidP="003B1611"/>
    <w:p w14:paraId="371C927F" w14:textId="77777777" w:rsidR="00F91B2E" w:rsidRDefault="00F91B2E" w:rsidP="00F91B2E">
      <w:pPr>
        <w:pStyle w:val="KeinLeerraum"/>
      </w:pPr>
    </w:p>
    <w:p w14:paraId="73648904" w14:textId="6E277152" w:rsidR="00475953" w:rsidRDefault="00F91B2E" w:rsidP="00475953">
      <w:pPr>
        <w:pStyle w:val="Titel"/>
      </w:pPr>
      <w:r>
        <w:br w:type="page"/>
      </w:r>
      <w:r w:rsidRPr="00A27CCC">
        <w:lastRenderedPageBreak/>
        <w:t>Inhaltsverzeichnis</w:t>
      </w:r>
    </w:p>
    <w:p w14:paraId="7A33368B" w14:textId="77777777" w:rsidR="00D552AA" w:rsidRPr="00D552AA" w:rsidRDefault="00D552AA" w:rsidP="00D552AA"/>
    <w:sdt>
      <w:sdtPr>
        <w:rPr>
          <w:rFonts w:ascii="Times New Roman" w:hAnsi="Times New Roman"/>
          <w:sz w:val="21"/>
          <w:szCs w:val="21"/>
        </w:rPr>
        <w:id w:val="1616635709"/>
        <w:docPartObj>
          <w:docPartGallery w:val="Table of Contents"/>
          <w:docPartUnique/>
        </w:docPartObj>
      </w:sdtPr>
      <w:sdtEndPr>
        <w:rPr>
          <w:rFonts w:asciiTheme="majorHAnsi" w:hAnsiTheme="majorHAnsi"/>
          <w:sz w:val="24"/>
          <w:szCs w:val="24"/>
        </w:rPr>
      </w:sdtEndPr>
      <w:sdtContent>
        <w:p w14:paraId="149525AE" w14:textId="29EFD401" w:rsidR="008A52CD" w:rsidRDefault="005E236C">
          <w:pPr>
            <w:pStyle w:val="Verzeichnis1"/>
            <w:tabs>
              <w:tab w:val="left" w:pos="400"/>
              <w:tab w:val="right" w:pos="9629"/>
            </w:tabs>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18405941" w:history="1">
            <w:r w:rsidR="008A52CD" w:rsidRPr="00E87BCE">
              <w:rPr>
                <w:rStyle w:val="Hyperlink"/>
                <w:noProof/>
              </w:rPr>
              <w:t>1</w:t>
            </w:r>
            <w:r w:rsidR="008A52CD">
              <w:rPr>
                <w:rFonts w:asciiTheme="minorHAnsi" w:eastAsiaTheme="minorEastAsia" w:hAnsiTheme="minorHAnsi" w:cstheme="minorBidi"/>
                <w:b w:val="0"/>
                <w:bCs w:val="0"/>
                <w:caps w:val="0"/>
                <w:noProof/>
                <w:sz w:val="22"/>
                <w:szCs w:val="22"/>
              </w:rPr>
              <w:tab/>
            </w:r>
            <w:r w:rsidR="008A52CD" w:rsidRPr="00E87BCE">
              <w:rPr>
                <w:rStyle w:val="Hyperlink"/>
                <w:noProof/>
              </w:rPr>
              <w:t>Überblick über R und Installation</w:t>
            </w:r>
            <w:r w:rsidR="008A52CD">
              <w:rPr>
                <w:noProof/>
                <w:webHidden/>
              </w:rPr>
              <w:tab/>
            </w:r>
            <w:r w:rsidR="008A52CD">
              <w:rPr>
                <w:noProof/>
                <w:webHidden/>
              </w:rPr>
              <w:fldChar w:fldCharType="begin"/>
            </w:r>
            <w:r w:rsidR="008A52CD">
              <w:rPr>
                <w:noProof/>
                <w:webHidden/>
              </w:rPr>
              <w:instrText xml:space="preserve"> PAGEREF _Toc18405941 \h </w:instrText>
            </w:r>
            <w:r w:rsidR="008A52CD">
              <w:rPr>
                <w:noProof/>
                <w:webHidden/>
              </w:rPr>
            </w:r>
            <w:r w:rsidR="008A52CD">
              <w:rPr>
                <w:noProof/>
                <w:webHidden/>
              </w:rPr>
              <w:fldChar w:fldCharType="separate"/>
            </w:r>
            <w:r w:rsidR="008A52CD">
              <w:rPr>
                <w:noProof/>
                <w:webHidden/>
              </w:rPr>
              <w:t>3</w:t>
            </w:r>
            <w:r w:rsidR="008A52CD">
              <w:rPr>
                <w:noProof/>
                <w:webHidden/>
              </w:rPr>
              <w:fldChar w:fldCharType="end"/>
            </w:r>
          </w:hyperlink>
        </w:p>
        <w:p w14:paraId="38D3428D" w14:textId="296A168A" w:rsidR="008A52CD" w:rsidRDefault="00214662">
          <w:pPr>
            <w:pStyle w:val="Verzeichnis2"/>
            <w:tabs>
              <w:tab w:val="left" w:pos="600"/>
              <w:tab w:val="right" w:pos="9629"/>
            </w:tabs>
            <w:rPr>
              <w:rFonts w:eastAsiaTheme="minorEastAsia" w:cstheme="minorBidi"/>
              <w:b w:val="0"/>
              <w:bCs w:val="0"/>
              <w:noProof/>
              <w:sz w:val="22"/>
              <w:szCs w:val="22"/>
            </w:rPr>
          </w:pPr>
          <w:hyperlink w:anchor="_Toc18405942" w:history="1">
            <w:r w:rsidR="008A52CD" w:rsidRPr="00E87BCE">
              <w:rPr>
                <w:rStyle w:val="Hyperlink"/>
                <w:noProof/>
              </w:rPr>
              <w:t>1.1</w:t>
            </w:r>
            <w:r w:rsidR="008A52CD">
              <w:rPr>
                <w:rFonts w:eastAsiaTheme="minorEastAsia" w:cstheme="minorBidi"/>
                <w:b w:val="0"/>
                <w:bCs w:val="0"/>
                <w:noProof/>
                <w:sz w:val="22"/>
                <w:szCs w:val="22"/>
              </w:rPr>
              <w:tab/>
            </w:r>
            <w:r w:rsidR="008A52CD" w:rsidRPr="00E87BCE">
              <w:rPr>
                <w:rStyle w:val="Hyperlink"/>
                <w:noProof/>
              </w:rPr>
              <w:t>Zielgruppe und Voraussetzungen</w:t>
            </w:r>
            <w:r w:rsidR="008A52CD">
              <w:rPr>
                <w:noProof/>
                <w:webHidden/>
              </w:rPr>
              <w:tab/>
            </w:r>
            <w:r w:rsidR="008A52CD">
              <w:rPr>
                <w:noProof/>
                <w:webHidden/>
              </w:rPr>
              <w:fldChar w:fldCharType="begin"/>
            </w:r>
            <w:r w:rsidR="008A52CD">
              <w:rPr>
                <w:noProof/>
                <w:webHidden/>
              </w:rPr>
              <w:instrText xml:space="preserve"> PAGEREF _Toc18405942 \h </w:instrText>
            </w:r>
            <w:r w:rsidR="008A52CD">
              <w:rPr>
                <w:noProof/>
                <w:webHidden/>
              </w:rPr>
            </w:r>
            <w:r w:rsidR="008A52CD">
              <w:rPr>
                <w:noProof/>
                <w:webHidden/>
              </w:rPr>
              <w:fldChar w:fldCharType="separate"/>
            </w:r>
            <w:r w:rsidR="008A52CD">
              <w:rPr>
                <w:noProof/>
                <w:webHidden/>
              </w:rPr>
              <w:t>3</w:t>
            </w:r>
            <w:r w:rsidR="008A52CD">
              <w:rPr>
                <w:noProof/>
                <w:webHidden/>
              </w:rPr>
              <w:fldChar w:fldCharType="end"/>
            </w:r>
          </w:hyperlink>
        </w:p>
        <w:p w14:paraId="1BACF9DC" w14:textId="149DF56D" w:rsidR="008A52CD" w:rsidRDefault="00214662">
          <w:pPr>
            <w:pStyle w:val="Verzeichnis2"/>
            <w:tabs>
              <w:tab w:val="left" w:pos="600"/>
              <w:tab w:val="right" w:pos="9629"/>
            </w:tabs>
            <w:rPr>
              <w:rFonts w:eastAsiaTheme="minorEastAsia" w:cstheme="minorBidi"/>
              <w:b w:val="0"/>
              <w:bCs w:val="0"/>
              <w:noProof/>
              <w:sz w:val="22"/>
              <w:szCs w:val="22"/>
            </w:rPr>
          </w:pPr>
          <w:hyperlink w:anchor="_Toc18405943" w:history="1">
            <w:r w:rsidR="008A52CD" w:rsidRPr="00E87BCE">
              <w:rPr>
                <w:rStyle w:val="Hyperlink"/>
                <w:noProof/>
              </w:rPr>
              <w:t>1.2</w:t>
            </w:r>
            <w:r w:rsidR="008A52CD">
              <w:rPr>
                <w:rFonts w:eastAsiaTheme="minorEastAsia" w:cstheme="minorBidi"/>
                <w:b w:val="0"/>
                <w:bCs w:val="0"/>
                <w:noProof/>
                <w:sz w:val="22"/>
                <w:szCs w:val="22"/>
              </w:rPr>
              <w:tab/>
            </w:r>
            <w:r w:rsidR="008A52CD" w:rsidRPr="00E87BCE">
              <w:rPr>
                <w:rStyle w:val="Hyperlink"/>
                <w:noProof/>
              </w:rPr>
              <w:t>Allgemeiner Überblick</w:t>
            </w:r>
            <w:r w:rsidR="008A52CD">
              <w:rPr>
                <w:noProof/>
                <w:webHidden/>
              </w:rPr>
              <w:tab/>
            </w:r>
            <w:r w:rsidR="008A52CD">
              <w:rPr>
                <w:noProof/>
                <w:webHidden/>
              </w:rPr>
              <w:fldChar w:fldCharType="begin"/>
            </w:r>
            <w:r w:rsidR="008A52CD">
              <w:rPr>
                <w:noProof/>
                <w:webHidden/>
              </w:rPr>
              <w:instrText xml:space="preserve"> PAGEREF _Toc18405943 \h </w:instrText>
            </w:r>
            <w:r w:rsidR="008A52CD">
              <w:rPr>
                <w:noProof/>
                <w:webHidden/>
              </w:rPr>
            </w:r>
            <w:r w:rsidR="008A52CD">
              <w:rPr>
                <w:noProof/>
                <w:webHidden/>
              </w:rPr>
              <w:fldChar w:fldCharType="separate"/>
            </w:r>
            <w:r w:rsidR="008A52CD">
              <w:rPr>
                <w:noProof/>
                <w:webHidden/>
              </w:rPr>
              <w:t>3</w:t>
            </w:r>
            <w:r w:rsidR="008A52CD">
              <w:rPr>
                <w:noProof/>
                <w:webHidden/>
              </w:rPr>
              <w:fldChar w:fldCharType="end"/>
            </w:r>
          </w:hyperlink>
        </w:p>
        <w:p w14:paraId="55FA3035" w14:textId="41A2BC87" w:rsidR="008A52CD" w:rsidRDefault="00214662">
          <w:pPr>
            <w:pStyle w:val="Verzeichnis2"/>
            <w:tabs>
              <w:tab w:val="left" w:pos="600"/>
              <w:tab w:val="right" w:pos="9629"/>
            </w:tabs>
            <w:rPr>
              <w:rFonts w:eastAsiaTheme="minorEastAsia" w:cstheme="minorBidi"/>
              <w:b w:val="0"/>
              <w:bCs w:val="0"/>
              <w:noProof/>
              <w:sz w:val="22"/>
              <w:szCs w:val="22"/>
            </w:rPr>
          </w:pPr>
          <w:hyperlink w:anchor="_Toc18405944" w:history="1">
            <w:r w:rsidR="008A52CD" w:rsidRPr="00E87BCE">
              <w:rPr>
                <w:rStyle w:val="Hyperlink"/>
                <w:noProof/>
              </w:rPr>
              <w:t>1.3</w:t>
            </w:r>
            <w:r w:rsidR="008A52CD">
              <w:rPr>
                <w:rFonts w:eastAsiaTheme="minorEastAsia" w:cstheme="minorBidi"/>
                <w:b w:val="0"/>
                <w:bCs w:val="0"/>
                <w:noProof/>
                <w:sz w:val="22"/>
                <w:szCs w:val="22"/>
              </w:rPr>
              <w:tab/>
            </w:r>
            <w:r w:rsidR="008A52CD" w:rsidRPr="00E87BCE">
              <w:rPr>
                <w:rStyle w:val="Hyperlink"/>
                <w:noProof/>
              </w:rPr>
              <w:t>Benutzte Softwarepakete und deren Installation</w:t>
            </w:r>
            <w:r w:rsidR="008A52CD">
              <w:rPr>
                <w:noProof/>
                <w:webHidden/>
              </w:rPr>
              <w:tab/>
            </w:r>
            <w:r w:rsidR="008A52CD">
              <w:rPr>
                <w:noProof/>
                <w:webHidden/>
              </w:rPr>
              <w:fldChar w:fldCharType="begin"/>
            </w:r>
            <w:r w:rsidR="008A52CD">
              <w:rPr>
                <w:noProof/>
                <w:webHidden/>
              </w:rPr>
              <w:instrText xml:space="preserve"> PAGEREF _Toc18405944 \h </w:instrText>
            </w:r>
            <w:r w:rsidR="008A52CD">
              <w:rPr>
                <w:noProof/>
                <w:webHidden/>
              </w:rPr>
            </w:r>
            <w:r w:rsidR="008A52CD">
              <w:rPr>
                <w:noProof/>
                <w:webHidden/>
              </w:rPr>
              <w:fldChar w:fldCharType="separate"/>
            </w:r>
            <w:r w:rsidR="008A52CD">
              <w:rPr>
                <w:noProof/>
                <w:webHidden/>
              </w:rPr>
              <w:t>4</w:t>
            </w:r>
            <w:r w:rsidR="008A52CD">
              <w:rPr>
                <w:noProof/>
                <w:webHidden/>
              </w:rPr>
              <w:fldChar w:fldCharType="end"/>
            </w:r>
          </w:hyperlink>
        </w:p>
        <w:p w14:paraId="7A183F70" w14:textId="2A802D12" w:rsidR="008A52CD" w:rsidRDefault="00214662">
          <w:pPr>
            <w:pStyle w:val="Verzeichnis2"/>
            <w:tabs>
              <w:tab w:val="left" w:pos="600"/>
              <w:tab w:val="right" w:pos="9629"/>
            </w:tabs>
            <w:rPr>
              <w:rFonts w:eastAsiaTheme="minorEastAsia" w:cstheme="minorBidi"/>
              <w:b w:val="0"/>
              <w:bCs w:val="0"/>
              <w:noProof/>
              <w:sz w:val="22"/>
              <w:szCs w:val="22"/>
            </w:rPr>
          </w:pPr>
          <w:hyperlink w:anchor="_Toc18405945" w:history="1">
            <w:r w:rsidR="008A52CD" w:rsidRPr="00E87BCE">
              <w:rPr>
                <w:rStyle w:val="Hyperlink"/>
                <w:noProof/>
              </w:rPr>
              <w:t>1.4</w:t>
            </w:r>
            <w:r w:rsidR="008A52CD">
              <w:rPr>
                <w:rFonts w:eastAsiaTheme="minorEastAsia" w:cstheme="minorBidi"/>
                <w:b w:val="0"/>
                <w:bCs w:val="0"/>
                <w:noProof/>
                <w:sz w:val="22"/>
                <w:szCs w:val="22"/>
              </w:rPr>
              <w:tab/>
            </w:r>
            <w:r w:rsidR="008A52CD" w:rsidRPr="00E87BCE">
              <w:rPr>
                <w:rStyle w:val="Hyperlink"/>
                <w:noProof/>
              </w:rPr>
              <w:t>Übungen</w:t>
            </w:r>
            <w:r w:rsidR="008A52CD">
              <w:rPr>
                <w:noProof/>
                <w:webHidden/>
              </w:rPr>
              <w:tab/>
            </w:r>
            <w:r w:rsidR="008A52CD">
              <w:rPr>
                <w:noProof/>
                <w:webHidden/>
              </w:rPr>
              <w:fldChar w:fldCharType="begin"/>
            </w:r>
            <w:r w:rsidR="008A52CD">
              <w:rPr>
                <w:noProof/>
                <w:webHidden/>
              </w:rPr>
              <w:instrText xml:space="preserve"> PAGEREF _Toc18405945 \h </w:instrText>
            </w:r>
            <w:r w:rsidR="008A52CD">
              <w:rPr>
                <w:noProof/>
                <w:webHidden/>
              </w:rPr>
            </w:r>
            <w:r w:rsidR="008A52CD">
              <w:rPr>
                <w:noProof/>
                <w:webHidden/>
              </w:rPr>
              <w:fldChar w:fldCharType="separate"/>
            </w:r>
            <w:r w:rsidR="008A52CD">
              <w:rPr>
                <w:noProof/>
                <w:webHidden/>
              </w:rPr>
              <w:t>5</w:t>
            </w:r>
            <w:r w:rsidR="008A52CD">
              <w:rPr>
                <w:noProof/>
                <w:webHidden/>
              </w:rPr>
              <w:fldChar w:fldCharType="end"/>
            </w:r>
          </w:hyperlink>
        </w:p>
        <w:p w14:paraId="0F4691E5" w14:textId="411F4368" w:rsidR="008A52CD" w:rsidRDefault="00214662">
          <w:pPr>
            <w:pStyle w:val="Verzeichnis1"/>
            <w:tabs>
              <w:tab w:val="left" w:pos="400"/>
              <w:tab w:val="right" w:pos="9629"/>
            </w:tabs>
            <w:rPr>
              <w:rFonts w:asciiTheme="minorHAnsi" w:eastAsiaTheme="minorEastAsia" w:hAnsiTheme="minorHAnsi" w:cstheme="minorBidi"/>
              <w:b w:val="0"/>
              <w:bCs w:val="0"/>
              <w:caps w:val="0"/>
              <w:noProof/>
              <w:sz w:val="22"/>
              <w:szCs w:val="22"/>
            </w:rPr>
          </w:pPr>
          <w:hyperlink w:anchor="_Toc18405946" w:history="1">
            <w:r w:rsidR="008A52CD" w:rsidRPr="00E87BCE">
              <w:rPr>
                <w:rStyle w:val="Hyperlink"/>
                <w:noProof/>
              </w:rPr>
              <w:t>2</w:t>
            </w:r>
            <w:r w:rsidR="008A52CD">
              <w:rPr>
                <w:rFonts w:asciiTheme="minorHAnsi" w:eastAsiaTheme="minorEastAsia" w:hAnsiTheme="minorHAnsi" w:cstheme="minorBidi"/>
                <w:b w:val="0"/>
                <w:bCs w:val="0"/>
                <w:caps w:val="0"/>
                <w:noProof/>
                <w:sz w:val="22"/>
                <w:szCs w:val="22"/>
              </w:rPr>
              <w:tab/>
            </w:r>
            <w:r w:rsidR="008A52CD" w:rsidRPr="00E87BCE">
              <w:rPr>
                <w:rStyle w:val="Hyperlink"/>
                <w:noProof/>
              </w:rPr>
              <w:t>Erste Schritte</w:t>
            </w:r>
            <w:r w:rsidR="008A52CD">
              <w:rPr>
                <w:noProof/>
                <w:webHidden/>
              </w:rPr>
              <w:tab/>
            </w:r>
            <w:r w:rsidR="008A52CD">
              <w:rPr>
                <w:noProof/>
                <w:webHidden/>
              </w:rPr>
              <w:fldChar w:fldCharType="begin"/>
            </w:r>
            <w:r w:rsidR="008A52CD">
              <w:rPr>
                <w:noProof/>
                <w:webHidden/>
              </w:rPr>
              <w:instrText xml:space="preserve"> PAGEREF _Toc18405946 \h </w:instrText>
            </w:r>
            <w:r w:rsidR="008A52CD">
              <w:rPr>
                <w:noProof/>
                <w:webHidden/>
              </w:rPr>
            </w:r>
            <w:r w:rsidR="008A52CD">
              <w:rPr>
                <w:noProof/>
                <w:webHidden/>
              </w:rPr>
              <w:fldChar w:fldCharType="separate"/>
            </w:r>
            <w:r w:rsidR="008A52CD">
              <w:rPr>
                <w:noProof/>
                <w:webHidden/>
              </w:rPr>
              <w:t>6</w:t>
            </w:r>
            <w:r w:rsidR="008A52CD">
              <w:rPr>
                <w:noProof/>
                <w:webHidden/>
              </w:rPr>
              <w:fldChar w:fldCharType="end"/>
            </w:r>
          </w:hyperlink>
        </w:p>
        <w:p w14:paraId="2157A861" w14:textId="2CD71945" w:rsidR="008A52CD" w:rsidRDefault="00214662">
          <w:pPr>
            <w:pStyle w:val="Verzeichnis2"/>
            <w:tabs>
              <w:tab w:val="left" w:pos="600"/>
              <w:tab w:val="right" w:pos="9629"/>
            </w:tabs>
            <w:rPr>
              <w:rFonts w:eastAsiaTheme="minorEastAsia" w:cstheme="minorBidi"/>
              <w:b w:val="0"/>
              <w:bCs w:val="0"/>
              <w:noProof/>
              <w:sz w:val="22"/>
              <w:szCs w:val="22"/>
            </w:rPr>
          </w:pPr>
          <w:hyperlink w:anchor="_Toc18405947" w:history="1">
            <w:r w:rsidR="008A52CD" w:rsidRPr="00E87BCE">
              <w:rPr>
                <w:rStyle w:val="Hyperlink"/>
                <w:noProof/>
              </w:rPr>
              <w:t>2.1</w:t>
            </w:r>
            <w:r w:rsidR="008A52CD">
              <w:rPr>
                <w:rFonts w:eastAsiaTheme="minorEastAsia" w:cstheme="minorBidi"/>
                <w:b w:val="0"/>
                <w:bCs w:val="0"/>
                <w:noProof/>
                <w:sz w:val="22"/>
                <w:szCs w:val="22"/>
              </w:rPr>
              <w:tab/>
            </w:r>
            <w:r w:rsidR="008A52CD" w:rsidRPr="00E87BCE">
              <w:rPr>
                <w:rStyle w:val="Hyperlink"/>
                <w:noProof/>
              </w:rPr>
              <w:t>Numerische Ausdrücke und Zuweisungen</w:t>
            </w:r>
            <w:r w:rsidR="008A52CD">
              <w:rPr>
                <w:noProof/>
                <w:webHidden/>
              </w:rPr>
              <w:tab/>
            </w:r>
            <w:r w:rsidR="008A52CD">
              <w:rPr>
                <w:noProof/>
                <w:webHidden/>
              </w:rPr>
              <w:fldChar w:fldCharType="begin"/>
            </w:r>
            <w:r w:rsidR="008A52CD">
              <w:rPr>
                <w:noProof/>
                <w:webHidden/>
              </w:rPr>
              <w:instrText xml:space="preserve"> PAGEREF _Toc18405947 \h </w:instrText>
            </w:r>
            <w:r w:rsidR="008A52CD">
              <w:rPr>
                <w:noProof/>
                <w:webHidden/>
              </w:rPr>
            </w:r>
            <w:r w:rsidR="008A52CD">
              <w:rPr>
                <w:noProof/>
                <w:webHidden/>
              </w:rPr>
              <w:fldChar w:fldCharType="separate"/>
            </w:r>
            <w:r w:rsidR="008A52CD">
              <w:rPr>
                <w:noProof/>
                <w:webHidden/>
              </w:rPr>
              <w:t>7</w:t>
            </w:r>
            <w:r w:rsidR="008A52CD">
              <w:rPr>
                <w:noProof/>
                <w:webHidden/>
              </w:rPr>
              <w:fldChar w:fldCharType="end"/>
            </w:r>
          </w:hyperlink>
        </w:p>
        <w:p w14:paraId="3AE34ED4" w14:textId="0672367F" w:rsidR="008A52CD" w:rsidRDefault="00214662">
          <w:pPr>
            <w:pStyle w:val="Verzeichnis2"/>
            <w:tabs>
              <w:tab w:val="left" w:pos="600"/>
              <w:tab w:val="right" w:pos="9629"/>
            </w:tabs>
            <w:rPr>
              <w:rFonts w:eastAsiaTheme="minorEastAsia" w:cstheme="minorBidi"/>
              <w:b w:val="0"/>
              <w:bCs w:val="0"/>
              <w:noProof/>
              <w:sz w:val="22"/>
              <w:szCs w:val="22"/>
            </w:rPr>
          </w:pPr>
          <w:hyperlink w:anchor="_Toc18405948" w:history="1">
            <w:r w:rsidR="008A52CD" w:rsidRPr="00E87BCE">
              <w:rPr>
                <w:rStyle w:val="Hyperlink"/>
                <w:noProof/>
              </w:rPr>
              <w:t>2.2</w:t>
            </w:r>
            <w:r w:rsidR="008A52CD">
              <w:rPr>
                <w:rFonts w:eastAsiaTheme="minorEastAsia" w:cstheme="minorBidi"/>
                <w:b w:val="0"/>
                <w:bCs w:val="0"/>
                <w:noProof/>
                <w:sz w:val="22"/>
                <w:szCs w:val="22"/>
              </w:rPr>
              <w:tab/>
            </w:r>
            <w:r w:rsidR="008A52CD" w:rsidRPr="00E87BCE">
              <w:rPr>
                <w:rStyle w:val="Hyperlink"/>
                <w:noProof/>
              </w:rPr>
              <w:t>Variablen</w:t>
            </w:r>
            <w:r w:rsidR="008A52CD">
              <w:rPr>
                <w:noProof/>
                <w:webHidden/>
              </w:rPr>
              <w:tab/>
            </w:r>
            <w:r w:rsidR="008A52CD">
              <w:rPr>
                <w:noProof/>
                <w:webHidden/>
              </w:rPr>
              <w:fldChar w:fldCharType="begin"/>
            </w:r>
            <w:r w:rsidR="008A52CD">
              <w:rPr>
                <w:noProof/>
                <w:webHidden/>
              </w:rPr>
              <w:instrText xml:space="preserve"> PAGEREF _Toc18405948 \h </w:instrText>
            </w:r>
            <w:r w:rsidR="008A52CD">
              <w:rPr>
                <w:noProof/>
                <w:webHidden/>
              </w:rPr>
            </w:r>
            <w:r w:rsidR="008A52CD">
              <w:rPr>
                <w:noProof/>
                <w:webHidden/>
              </w:rPr>
              <w:fldChar w:fldCharType="separate"/>
            </w:r>
            <w:r w:rsidR="008A52CD">
              <w:rPr>
                <w:noProof/>
                <w:webHidden/>
              </w:rPr>
              <w:t>7</w:t>
            </w:r>
            <w:r w:rsidR="008A52CD">
              <w:rPr>
                <w:noProof/>
                <w:webHidden/>
              </w:rPr>
              <w:fldChar w:fldCharType="end"/>
            </w:r>
          </w:hyperlink>
        </w:p>
        <w:p w14:paraId="3D5400B2" w14:textId="4B550099" w:rsidR="008A52CD" w:rsidRDefault="00214662">
          <w:pPr>
            <w:pStyle w:val="Verzeichnis2"/>
            <w:tabs>
              <w:tab w:val="left" w:pos="600"/>
              <w:tab w:val="right" w:pos="9629"/>
            </w:tabs>
            <w:rPr>
              <w:rFonts w:eastAsiaTheme="minorEastAsia" w:cstheme="minorBidi"/>
              <w:b w:val="0"/>
              <w:bCs w:val="0"/>
              <w:noProof/>
              <w:sz w:val="22"/>
              <w:szCs w:val="22"/>
            </w:rPr>
          </w:pPr>
          <w:hyperlink w:anchor="_Toc18405949" w:history="1">
            <w:r w:rsidR="008A52CD" w:rsidRPr="00E87BCE">
              <w:rPr>
                <w:rStyle w:val="Hyperlink"/>
                <w:noProof/>
              </w:rPr>
              <w:t>2.3</w:t>
            </w:r>
            <w:r w:rsidR="008A52CD">
              <w:rPr>
                <w:rFonts w:eastAsiaTheme="minorEastAsia" w:cstheme="minorBidi"/>
                <w:b w:val="0"/>
                <w:bCs w:val="0"/>
                <w:noProof/>
                <w:sz w:val="22"/>
                <w:szCs w:val="22"/>
              </w:rPr>
              <w:tab/>
            </w:r>
            <w:r w:rsidR="008A52CD" w:rsidRPr="00E87BCE">
              <w:rPr>
                <w:rStyle w:val="Hyperlink"/>
                <w:noProof/>
              </w:rPr>
              <w:t>Ein Vektor als einfacher Datensatz</w:t>
            </w:r>
            <w:r w:rsidR="008A52CD">
              <w:rPr>
                <w:noProof/>
                <w:webHidden/>
              </w:rPr>
              <w:tab/>
            </w:r>
            <w:r w:rsidR="008A52CD">
              <w:rPr>
                <w:noProof/>
                <w:webHidden/>
              </w:rPr>
              <w:fldChar w:fldCharType="begin"/>
            </w:r>
            <w:r w:rsidR="008A52CD">
              <w:rPr>
                <w:noProof/>
                <w:webHidden/>
              </w:rPr>
              <w:instrText xml:space="preserve"> PAGEREF _Toc18405949 \h </w:instrText>
            </w:r>
            <w:r w:rsidR="008A52CD">
              <w:rPr>
                <w:noProof/>
                <w:webHidden/>
              </w:rPr>
            </w:r>
            <w:r w:rsidR="008A52CD">
              <w:rPr>
                <w:noProof/>
                <w:webHidden/>
              </w:rPr>
              <w:fldChar w:fldCharType="separate"/>
            </w:r>
            <w:r w:rsidR="008A52CD">
              <w:rPr>
                <w:noProof/>
                <w:webHidden/>
              </w:rPr>
              <w:t>9</w:t>
            </w:r>
            <w:r w:rsidR="008A52CD">
              <w:rPr>
                <w:noProof/>
                <w:webHidden/>
              </w:rPr>
              <w:fldChar w:fldCharType="end"/>
            </w:r>
          </w:hyperlink>
        </w:p>
        <w:p w14:paraId="5AAB72CC" w14:textId="0C6380EE" w:rsidR="008A52CD" w:rsidRDefault="00214662">
          <w:pPr>
            <w:pStyle w:val="Verzeichnis3"/>
            <w:tabs>
              <w:tab w:val="left" w:pos="1000"/>
              <w:tab w:val="right" w:pos="9629"/>
            </w:tabs>
            <w:rPr>
              <w:rFonts w:eastAsiaTheme="minorEastAsia" w:cstheme="minorBidi"/>
              <w:noProof/>
              <w:sz w:val="22"/>
              <w:szCs w:val="22"/>
            </w:rPr>
          </w:pPr>
          <w:hyperlink w:anchor="_Toc18405950" w:history="1">
            <w:r w:rsidR="008A52CD" w:rsidRPr="00E87BCE">
              <w:rPr>
                <w:rStyle w:val="Hyperlink"/>
                <w:noProof/>
              </w:rPr>
              <w:t>2.3.1</w:t>
            </w:r>
            <w:r w:rsidR="008A52CD">
              <w:rPr>
                <w:rFonts w:eastAsiaTheme="minorEastAsia" w:cstheme="minorBidi"/>
                <w:noProof/>
                <w:sz w:val="22"/>
                <w:szCs w:val="22"/>
              </w:rPr>
              <w:tab/>
            </w:r>
            <w:r w:rsidR="008A52CD" w:rsidRPr="00E87BCE">
              <w:rPr>
                <w:rStyle w:val="Hyperlink"/>
                <w:noProof/>
              </w:rPr>
              <w:t>Recycling</w:t>
            </w:r>
            <w:r w:rsidR="008A52CD">
              <w:rPr>
                <w:noProof/>
                <w:webHidden/>
              </w:rPr>
              <w:tab/>
            </w:r>
            <w:r w:rsidR="008A52CD">
              <w:rPr>
                <w:noProof/>
                <w:webHidden/>
              </w:rPr>
              <w:fldChar w:fldCharType="begin"/>
            </w:r>
            <w:r w:rsidR="008A52CD">
              <w:rPr>
                <w:noProof/>
                <w:webHidden/>
              </w:rPr>
              <w:instrText xml:space="preserve"> PAGEREF _Toc18405950 \h </w:instrText>
            </w:r>
            <w:r w:rsidR="008A52CD">
              <w:rPr>
                <w:noProof/>
                <w:webHidden/>
              </w:rPr>
            </w:r>
            <w:r w:rsidR="008A52CD">
              <w:rPr>
                <w:noProof/>
                <w:webHidden/>
              </w:rPr>
              <w:fldChar w:fldCharType="separate"/>
            </w:r>
            <w:r w:rsidR="008A52CD">
              <w:rPr>
                <w:noProof/>
                <w:webHidden/>
              </w:rPr>
              <w:t>11</w:t>
            </w:r>
            <w:r w:rsidR="008A52CD">
              <w:rPr>
                <w:noProof/>
                <w:webHidden/>
              </w:rPr>
              <w:fldChar w:fldCharType="end"/>
            </w:r>
          </w:hyperlink>
        </w:p>
        <w:p w14:paraId="7E5FD68B" w14:textId="496340BD" w:rsidR="008A52CD" w:rsidRDefault="00214662">
          <w:pPr>
            <w:pStyle w:val="Verzeichnis2"/>
            <w:tabs>
              <w:tab w:val="left" w:pos="600"/>
              <w:tab w:val="right" w:pos="9629"/>
            </w:tabs>
            <w:rPr>
              <w:rFonts w:eastAsiaTheme="minorEastAsia" w:cstheme="minorBidi"/>
              <w:b w:val="0"/>
              <w:bCs w:val="0"/>
              <w:noProof/>
              <w:sz w:val="22"/>
              <w:szCs w:val="22"/>
            </w:rPr>
          </w:pPr>
          <w:hyperlink w:anchor="_Toc18405951" w:history="1">
            <w:r w:rsidR="008A52CD" w:rsidRPr="00E87BCE">
              <w:rPr>
                <w:rStyle w:val="Hyperlink"/>
                <w:noProof/>
              </w:rPr>
              <w:t>2.4</w:t>
            </w:r>
            <w:r w:rsidR="008A52CD">
              <w:rPr>
                <w:rFonts w:eastAsiaTheme="minorEastAsia" w:cstheme="minorBidi"/>
                <w:b w:val="0"/>
                <w:bCs w:val="0"/>
                <w:noProof/>
                <w:sz w:val="22"/>
                <w:szCs w:val="22"/>
              </w:rPr>
              <w:tab/>
            </w:r>
            <w:r w:rsidR="008A52CD" w:rsidRPr="00E87BCE">
              <w:rPr>
                <w:rStyle w:val="Hyperlink"/>
                <w:noProof/>
              </w:rPr>
              <w:t>Mehr zu RStudio</w:t>
            </w:r>
            <w:r w:rsidR="008A52CD">
              <w:rPr>
                <w:noProof/>
                <w:webHidden/>
              </w:rPr>
              <w:tab/>
            </w:r>
            <w:r w:rsidR="008A52CD">
              <w:rPr>
                <w:noProof/>
                <w:webHidden/>
              </w:rPr>
              <w:fldChar w:fldCharType="begin"/>
            </w:r>
            <w:r w:rsidR="008A52CD">
              <w:rPr>
                <w:noProof/>
                <w:webHidden/>
              </w:rPr>
              <w:instrText xml:space="preserve"> PAGEREF _Toc18405951 \h </w:instrText>
            </w:r>
            <w:r w:rsidR="008A52CD">
              <w:rPr>
                <w:noProof/>
                <w:webHidden/>
              </w:rPr>
            </w:r>
            <w:r w:rsidR="008A52CD">
              <w:rPr>
                <w:noProof/>
                <w:webHidden/>
              </w:rPr>
              <w:fldChar w:fldCharType="separate"/>
            </w:r>
            <w:r w:rsidR="008A52CD">
              <w:rPr>
                <w:noProof/>
                <w:webHidden/>
              </w:rPr>
              <w:t>13</w:t>
            </w:r>
            <w:r w:rsidR="008A52CD">
              <w:rPr>
                <w:noProof/>
                <w:webHidden/>
              </w:rPr>
              <w:fldChar w:fldCharType="end"/>
            </w:r>
          </w:hyperlink>
        </w:p>
        <w:p w14:paraId="3DB69BEA" w14:textId="50D4B039" w:rsidR="008A52CD" w:rsidRDefault="00214662">
          <w:pPr>
            <w:pStyle w:val="Verzeichnis2"/>
            <w:tabs>
              <w:tab w:val="left" w:pos="600"/>
              <w:tab w:val="right" w:pos="9629"/>
            </w:tabs>
            <w:rPr>
              <w:rFonts w:eastAsiaTheme="minorEastAsia" w:cstheme="minorBidi"/>
              <w:b w:val="0"/>
              <w:bCs w:val="0"/>
              <w:noProof/>
              <w:sz w:val="22"/>
              <w:szCs w:val="22"/>
            </w:rPr>
          </w:pPr>
          <w:hyperlink w:anchor="_Toc18405952" w:history="1">
            <w:r w:rsidR="008A52CD" w:rsidRPr="00E87BCE">
              <w:rPr>
                <w:rStyle w:val="Hyperlink"/>
                <w:noProof/>
              </w:rPr>
              <w:t>2.5</w:t>
            </w:r>
            <w:r w:rsidR="008A52CD">
              <w:rPr>
                <w:rFonts w:eastAsiaTheme="minorEastAsia" w:cstheme="minorBidi"/>
                <w:b w:val="0"/>
                <w:bCs w:val="0"/>
                <w:noProof/>
                <w:sz w:val="22"/>
                <w:szCs w:val="22"/>
              </w:rPr>
              <w:tab/>
            </w:r>
            <w:r w:rsidR="008A52CD" w:rsidRPr="00E87BCE">
              <w:rPr>
                <w:rStyle w:val="Hyperlink"/>
                <w:noProof/>
              </w:rPr>
              <w:t>Beispiele und Demos</w:t>
            </w:r>
            <w:r w:rsidR="008A52CD">
              <w:rPr>
                <w:noProof/>
                <w:webHidden/>
              </w:rPr>
              <w:tab/>
            </w:r>
            <w:r w:rsidR="008A52CD">
              <w:rPr>
                <w:noProof/>
                <w:webHidden/>
              </w:rPr>
              <w:fldChar w:fldCharType="begin"/>
            </w:r>
            <w:r w:rsidR="008A52CD">
              <w:rPr>
                <w:noProof/>
                <w:webHidden/>
              </w:rPr>
              <w:instrText xml:space="preserve"> PAGEREF _Toc18405952 \h </w:instrText>
            </w:r>
            <w:r w:rsidR="008A52CD">
              <w:rPr>
                <w:noProof/>
                <w:webHidden/>
              </w:rPr>
            </w:r>
            <w:r w:rsidR="008A52CD">
              <w:rPr>
                <w:noProof/>
                <w:webHidden/>
              </w:rPr>
              <w:fldChar w:fldCharType="separate"/>
            </w:r>
            <w:r w:rsidR="008A52CD">
              <w:rPr>
                <w:noProof/>
                <w:webHidden/>
              </w:rPr>
              <w:t>16</w:t>
            </w:r>
            <w:r w:rsidR="008A52CD">
              <w:rPr>
                <w:noProof/>
                <w:webHidden/>
              </w:rPr>
              <w:fldChar w:fldCharType="end"/>
            </w:r>
          </w:hyperlink>
        </w:p>
        <w:p w14:paraId="21883EF2" w14:textId="11BF488D" w:rsidR="008A52CD" w:rsidRDefault="00214662">
          <w:pPr>
            <w:pStyle w:val="Verzeichnis2"/>
            <w:tabs>
              <w:tab w:val="left" w:pos="600"/>
              <w:tab w:val="right" w:pos="9629"/>
            </w:tabs>
            <w:rPr>
              <w:rFonts w:eastAsiaTheme="minorEastAsia" w:cstheme="minorBidi"/>
              <w:b w:val="0"/>
              <w:bCs w:val="0"/>
              <w:noProof/>
              <w:sz w:val="22"/>
              <w:szCs w:val="22"/>
            </w:rPr>
          </w:pPr>
          <w:hyperlink w:anchor="_Toc18405953" w:history="1">
            <w:r w:rsidR="008A52CD" w:rsidRPr="00E87BCE">
              <w:rPr>
                <w:rStyle w:val="Hyperlink"/>
                <w:noProof/>
              </w:rPr>
              <w:t>2.6</w:t>
            </w:r>
            <w:r w:rsidR="008A52CD">
              <w:rPr>
                <w:rFonts w:eastAsiaTheme="minorEastAsia" w:cstheme="minorBidi"/>
                <w:b w:val="0"/>
                <w:bCs w:val="0"/>
                <w:noProof/>
                <w:sz w:val="22"/>
                <w:szCs w:val="22"/>
              </w:rPr>
              <w:tab/>
            </w:r>
            <w:r w:rsidR="008A52CD" w:rsidRPr="00E87BCE">
              <w:rPr>
                <w:rStyle w:val="Hyperlink"/>
                <w:noProof/>
              </w:rPr>
              <w:t>Skripte</w:t>
            </w:r>
            <w:r w:rsidR="008A52CD">
              <w:rPr>
                <w:noProof/>
                <w:webHidden/>
              </w:rPr>
              <w:tab/>
            </w:r>
            <w:r w:rsidR="008A52CD">
              <w:rPr>
                <w:noProof/>
                <w:webHidden/>
              </w:rPr>
              <w:fldChar w:fldCharType="begin"/>
            </w:r>
            <w:r w:rsidR="008A52CD">
              <w:rPr>
                <w:noProof/>
                <w:webHidden/>
              </w:rPr>
              <w:instrText xml:space="preserve"> PAGEREF _Toc18405953 \h </w:instrText>
            </w:r>
            <w:r w:rsidR="008A52CD">
              <w:rPr>
                <w:noProof/>
                <w:webHidden/>
              </w:rPr>
            </w:r>
            <w:r w:rsidR="008A52CD">
              <w:rPr>
                <w:noProof/>
                <w:webHidden/>
              </w:rPr>
              <w:fldChar w:fldCharType="separate"/>
            </w:r>
            <w:r w:rsidR="008A52CD">
              <w:rPr>
                <w:noProof/>
                <w:webHidden/>
              </w:rPr>
              <w:t>22</w:t>
            </w:r>
            <w:r w:rsidR="008A52CD">
              <w:rPr>
                <w:noProof/>
                <w:webHidden/>
              </w:rPr>
              <w:fldChar w:fldCharType="end"/>
            </w:r>
          </w:hyperlink>
        </w:p>
        <w:p w14:paraId="02E382B7" w14:textId="767CA9CF" w:rsidR="008A52CD" w:rsidRDefault="00214662">
          <w:pPr>
            <w:pStyle w:val="Verzeichnis2"/>
            <w:tabs>
              <w:tab w:val="left" w:pos="600"/>
              <w:tab w:val="right" w:pos="9629"/>
            </w:tabs>
            <w:rPr>
              <w:rFonts w:eastAsiaTheme="minorEastAsia" w:cstheme="minorBidi"/>
              <w:b w:val="0"/>
              <w:bCs w:val="0"/>
              <w:noProof/>
              <w:sz w:val="22"/>
              <w:szCs w:val="22"/>
            </w:rPr>
          </w:pPr>
          <w:hyperlink w:anchor="_Toc18405954" w:history="1">
            <w:r w:rsidR="008A52CD" w:rsidRPr="00E87BCE">
              <w:rPr>
                <w:rStyle w:val="Hyperlink"/>
                <w:noProof/>
              </w:rPr>
              <w:t>2.7</w:t>
            </w:r>
            <w:r w:rsidR="008A52CD">
              <w:rPr>
                <w:rFonts w:eastAsiaTheme="minorEastAsia" w:cstheme="minorBidi"/>
                <w:b w:val="0"/>
                <w:bCs w:val="0"/>
                <w:noProof/>
                <w:sz w:val="22"/>
                <w:szCs w:val="22"/>
              </w:rPr>
              <w:tab/>
            </w:r>
            <w:r w:rsidR="008A52CD" w:rsidRPr="00E87BCE">
              <w:rPr>
                <w:rStyle w:val="Hyperlink"/>
                <w:noProof/>
              </w:rPr>
              <w:t>Übungen</w:t>
            </w:r>
            <w:r w:rsidR="008A52CD">
              <w:rPr>
                <w:noProof/>
                <w:webHidden/>
              </w:rPr>
              <w:tab/>
            </w:r>
            <w:r w:rsidR="008A52CD">
              <w:rPr>
                <w:noProof/>
                <w:webHidden/>
              </w:rPr>
              <w:fldChar w:fldCharType="begin"/>
            </w:r>
            <w:r w:rsidR="008A52CD">
              <w:rPr>
                <w:noProof/>
                <w:webHidden/>
              </w:rPr>
              <w:instrText xml:space="preserve"> PAGEREF _Toc18405954 \h </w:instrText>
            </w:r>
            <w:r w:rsidR="008A52CD">
              <w:rPr>
                <w:noProof/>
                <w:webHidden/>
              </w:rPr>
            </w:r>
            <w:r w:rsidR="008A52CD">
              <w:rPr>
                <w:noProof/>
                <w:webHidden/>
              </w:rPr>
              <w:fldChar w:fldCharType="separate"/>
            </w:r>
            <w:r w:rsidR="008A52CD">
              <w:rPr>
                <w:noProof/>
                <w:webHidden/>
              </w:rPr>
              <w:t>23</w:t>
            </w:r>
            <w:r w:rsidR="008A52CD">
              <w:rPr>
                <w:noProof/>
                <w:webHidden/>
              </w:rPr>
              <w:fldChar w:fldCharType="end"/>
            </w:r>
          </w:hyperlink>
        </w:p>
        <w:p w14:paraId="6D1A4DD1" w14:textId="58F7CD95" w:rsidR="008A52CD" w:rsidRDefault="00214662">
          <w:pPr>
            <w:pStyle w:val="Verzeichnis1"/>
            <w:tabs>
              <w:tab w:val="left" w:pos="400"/>
              <w:tab w:val="right" w:pos="9629"/>
            </w:tabs>
            <w:rPr>
              <w:rFonts w:asciiTheme="minorHAnsi" w:eastAsiaTheme="minorEastAsia" w:hAnsiTheme="minorHAnsi" w:cstheme="minorBidi"/>
              <w:b w:val="0"/>
              <w:bCs w:val="0"/>
              <w:caps w:val="0"/>
              <w:noProof/>
              <w:sz w:val="22"/>
              <w:szCs w:val="22"/>
            </w:rPr>
          </w:pPr>
          <w:hyperlink w:anchor="_Toc18405955" w:history="1">
            <w:r w:rsidR="008A52CD" w:rsidRPr="00E87BCE">
              <w:rPr>
                <w:rStyle w:val="Hyperlink"/>
                <w:noProof/>
              </w:rPr>
              <w:t>3</w:t>
            </w:r>
            <w:r w:rsidR="008A52CD">
              <w:rPr>
                <w:rFonts w:asciiTheme="minorHAnsi" w:eastAsiaTheme="minorEastAsia" w:hAnsiTheme="minorHAnsi" w:cstheme="minorBidi"/>
                <w:b w:val="0"/>
                <w:bCs w:val="0"/>
                <w:caps w:val="0"/>
                <w:noProof/>
                <w:sz w:val="22"/>
                <w:szCs w:val="22"/>
              </w:rPr>
              <w:tab/>
            </w:r>
            <w:r w:rsidR="008A52CD" w:rsidRPr="00E87BCE">
              <w:rPr>
                <w:rStyle w:val="Hyperlink"/>
                <w:noProof/>
              </w:rPr>
              <w:t>Erster Überblick: Kontrollstrukturen und Funktionen</w:t>
            </w:r>
            <w:r w:rsidR="008A52CD">
              <w:rPr>
                <w:noProof/>
                <w:webHidden/>
              </w:rPr>
              <w:tab/>
            </w:r>
            <w:r w:rsidR="008A52CD">
              <w:rPr>
                <w:noProof/>
                <w:webHidden/>
              </w:rPr>
              <w:fldChar w:fldCharType="begin"/>
            </w:r>
            <w:r w:rsidR="008A52CD">
              <w:rPr>
                <w:noProof/>
                <w:webHidden/>
              </w:rPr>
              <w:instrText xml:space="preserve"> PAGEREF _Toc18405955 \h </w:instrText>
            </w:r>
            <w:r w:rsidR="008A52CD">
              <w:rPr>
                <w:noProof/>
                <w:webHidden/>
              </w:rPr>
            </w:r>
            <w:r w:rsidR="008A52CD">
              <w:rPr>
                <w:noProof/>
                <w:webHidden/>
              </w:rPr>
              <w:fldChar w:fldCharType="separate"/>
            </w:r>
            <w:r w:rsidR="008A52CD">
              <w:rPr>
                <w:noProof/>
                <w:webHidden/>
              </w:rPr>
              <w:t>24</w:t>
            </w:r>
            <w:r w:rsidR="008A52CD">
              <w:rPr>
                <w:noProof/>
                <w:webHidden/>
              </w:rPr>
              <w:fldChar w:fldCharType="end"/>
            </w:r>
          </w:hyperlink>
        </w:p>
        <w:p w14:paraId="252832A1" w14:textId="4FBDFB12" w:rsidR="008A52CD" w:rsidRDefault="00214662">
          <w:pPr>
            <w:pStyle w:val="Verzeichnis2"/>
            <w:tabs>
              <w:tab w:val="left" w:pos="600"/>
              <w:tab w:val="right" w:pos="9629"/>
            </w:tabs>
            <w:rPr>
              <w:rFonts w:eastAsiaTheme="minorEastAsia" w:cstheme="minorBidi"/>
              <w:b w:val="0"/>
              <w:bCs w:val="0"/>
              <w:noProof/>
              <w:sz w:val="22"/>
              <w:szCs w:val="22"/>
            </w:rPr>
          </w:pPr>
          <w:hyperlink w:anchor="_Toc18405956" w:history="1">
            <w:r w:rsidR="008A52CD" w:rsidRPr="00E87BCE">
              <w:rPr>
                <w:rStyle w:val="Hyperlink"/>
                <w:noProof/>
              </w:rPr>
              <w:t>3.1</w:t>
            </w:r>
            <w:r w:rsidR="008A52CD">
              <w:rPr>
                <w:rFonts w:eastAsiaTheme="minorEastAsia" w:cstheme="minorBidi"/>
                <w:b w:val="0"/>
                <w:bCs w:val="0"/>
                <w:noProof/>
                <w:sz w:val="22"/>
                <w:szCs w:val="22"/>
              </w:rPr>
              <w:tab/>
            </w:r>
            <w:r w:rsidR="008A52CD" w:rsidRPr="00E87BCE">
              <w:rPr>
                <w:rStyle w:val="Hyperlink"/>
                <w:noProof/>
              </w:rPr>
              <w:t>Namen und Objekte: Ein erster Vergleich mit C und C++</w:t>
            </w:r>
            <w:r w:rsidR="008A52CD">
              <w:rPr>
                <w:noProof/>
                <w:webHidden/>
              </w:rPr>
              <w:tab/>
            </w:r>
            <w:r w:rsidR="008A52CD">
              <w:rPr>
                <w:noProof/>
                <w:webHidden/>
              </w:rPr>
              <w:fldChar w:fldCharType="begin"/>
            </w:r>
            <w:r w:rsidR="008A52CD">
              <w:rPr>
                <w:noProof/>
                <w:webHidden/>
              </w:rPr>
              <w:instrText xml:space="preserve"> PAGEREF _Toc18405956 \h </w:instrText>
            </w:r>
            <w:r w:rsidR="008A52CD">
              <w:rPr>
                <w:noProof/>
                <w:webHidden/>
              </w:rPr>
            </w:r>
            <w:r w:rsidR="008A52CD">
              <w:rPr>
                <w:noProof/>
                <w:webHidden/>
              </w:rPr>
              <w:fldChar w:fldCharType="separate"/>
            </w:r>
            <w:r w:rsidR="008A52CD">
              <w:rPr>
                <w:noProof/>
                <w:webHidden/>
              </w:rPr>
              <w:t>24</w:t>
            </w:r>
            <w:r w:rsidR="008A52CD">
              <w:rPr>
                <w:noProof/>
                <w:webHidden/>
              </w:rPr>
              <w:fldChar w:fldCharType="end"/>
            </w:r>
          </w:hyperlink>
        </w:p>
        <w:p w14:paraId="122B2408" w14:textId="6BD02480" w:rsidR="008A52CD" w:rsidRDefault="00214662">
          <w:pPr>
            <w:pStyle w:val="Verzeichnis2"/>
            <w:tabs>
              <w:tab w:val="left" w:pos="600"/>
              <w:tab w:val="right" w:pos="9629"/>
            </w:tabs>
            <w:rPr>
              <w:rFonts w:eastAsiaTheme="minorEastAsia" w:cstheme="minorBidi"/>
              <w:b w:val="0"/>
              <w:bCs w:val="0"/>
              <w:noProof/>
              <w:sz w:val="22"/>
              <w:szCs w:val="22"/>
            </w:rPr>
          </w:pPr>
          <w:hyperlink w:anchor="_Toc18405957" w:history="1">
            <w:r w:rsidR="008A52CD" w:rsidRPr="00E87BCE">
              <w:rPr>
                <w:rStyle w:val="Hyperlink"/>
                <w:noProof/>
              </w:rPr>
              <w:t>3.2</w:t>
            </w:r>
            <w:r w:rsidR="008A52CD">
              <w:rPr>
                <w:rFonts w:eastAsiaTheme="minorEastAsia" w:cstheme="minorBidi"/>
                <w:b w:val="0"/>
                <w:bCs w:val="0"/>
                <w:noProof/>
                <w:sz w:val="22"/>
                <w:szCs w:val="22"/>
              </w:rPr>
              <w:tab/>
            </w:r>
            <w:r w:rsidR="008A52CD" w:rsidRPr="00E87BCE">
              <w:rPr>
                <w:rStyle w:val="Hyperlink"/>
                <w:noProof/>
              </w:rPr>
              <w:t>Funktionen</w:t>
            </w:r>
            <w:r w:rsidR="008A52CD">
              <w:rPr>
                <w:noProof/>
                <w:webHidden/>
              </w:rPr>
              <w:tab/>
            </w:r>
            <w:r w:rsidR="008A52CD">
              <w:rPr>
                <w:noProof/>
                <w:webHidden/>
              </w:rPr>
              <w:fldChar w:fldCharType="begin"/>
            </w:r>
            <w:r w:rsidR="008A52CD">
              <w:rPr>
                <w:noProof/>
                <w:webHidden/>
              </w:rPr>
              <w:instrText xml:space="preserve"> PAGEREF _Toc18405957 \h </w:instrText>
            </w:r>
            <w:r w:rsidR="008A52CD">
              <w:rPr>
                <w:noProof/>
                <w:webHidden/>
              </w:rPr>
            </w:r>
            <w:r w:rsidR="008A52CD">
              <w:rPr>
                <w:noProof/>
                <w:webHidden/>
              </w:rPr>
              <w:fldChar w:fldCharType="separate"/>
            </w:r>
            <w:r w:rsidR="008A52CD">
              <w:rPr>
                <w:noProof/>
                <w:webHidden/>
              </w:rPr>
              <w:t>28</w:t>
            </w:r>
            <w:r w:rsidR="008A52CD">
              <w:rPr>
                <w:noProof/>
                <w:webHidden/>
              </w:rPr>
              <w:fldChar w:fldCharType="end"/>
            </w:r>
          </w:hyperlink>
        </w:p>
        <w:p w14:paraId="1C11FCB5" w14:textId="1955FD3F" w:rsidR="008A52CD" w:rsidRDefault="00214662">
          <w:pPr>
            <w:pStyle w:val="Verzeichnis3"/>
            <w:tabs>
              <w:tab w:val="left" w:pos="1000"/>
              <w:tab w:val="right" w:pos="9629"/>
            </w:tabs>
            <w:rPr>
              <w:rFonts w:eastAsiaTheme="minorEastAsia" w:cstheme="minorBidi"/>
              <w:noProof/>
              <w:sz w:val="22"/>
              <w:szCs w:val="22"/>
            </w:rPr>
          </w:pPr>
          <w:hyperlink w:anchor="_Toc18405958" w:history="1">
            <w:r w:rsidR="008A52CD" w:rsidRPr="00E87BCE">
              <w:rPr>
                <w:rStyle w:val="Hyperlink"/>
                <w:noProof/>
              </w:rPr>
              <w:t>3.2.1</w:t>
            </w:r>
            <w:r w:rsidR="008A52CD">
              <w:rPr>
                <w:rFonts w:eastAsiaTheme="minorEastAsia" w:cstheme="minorBidi"/>
                <w:noProof/>
                <w:sz w:val="22"/>
                <w:szCs w:val="22"/>
              </w:rPr>
              <w:tab/>
            </w:r>
            <w:r w:rsidR="008A52CD" w:rsidRPr="00E87BCE">
              <w:rPr>
                <w:rStyle w:val="Hyperlink"/>
                <w:noProof/>
              </w:rPr>
              <w:t>Benannte und optionale Argumente</w:t>
            </w:r>
            <w:r w:rsidR="008A52CD">
              <w:rPr>
                <w:noProof/>
                <w:webHidden/>
              </w:rPr>
              <w:tab/>
            </w:r>
            <w:r w:rsidR="008A52CD">
              <w:rPr>
                <w:noProof/>
                <w:webHidden/>
              </w:rPr>
              <w:fldChar w:fldCharType="begin"/>
            </w:r>
            <w:r w:rsidR="008A52CD">
              <w:rPr>
                <w:noProof/>
                <w:webHidden/>
              </w:rPr>
              <w:instrText xml:space="preserve"> PAGEREF _Toc18405958 \h </w:instrText>
            </w:r>
            <w:r w:rsidR="008A52CD">
              <w:rPr>
                <w:noProof/>
                <w:webHidden/>
              </w:rPr>
            </w:r>
            <w:r w:rsidR="008A52CD">
              <w:rPr>
                <w:noProof/>
                <w:webHidden/>
              </w:rPr>
              <w:fldChar w:fldCharType="separate"/>
            </w:r>
            <w:r w:rsidR="008A52CD">
              <w:rPr>
                <w:noProof/>
                <w:webHidden/>
              </w:rPr>
              <w:t>32</w:t>
            </w:r>
            <w:r w:rsidR="008A52CD">
              <w:rPr>
                <w:noProof/>
                <w:webHidden/>
              </w:rPr>
              <w:fldChar w:fldCharType="end"/>
            </w:r>
          </w:hyperlink>
        </w:p>
        <w:p w14:paraId="79186F43" w14:textId="2D217601" w:rsidR="008A52CD" w:rsidRDefault="00214662">
          <w:pPr>
            <w:pStyle w:val="Verzeichnis3"/>
            <w:tabs>
              <w:tab w:val="left" w:pos="1000"/>
              <w:tab w:val="right" w:pos="9629"/>
            </w:tabs>
            <w:rPr>
              <w:rFonts w:eastAsiaTheme="minorEastAsia" w:cstheme="minorBidi"/>
              <w:noProof/>
              <w:sz w:val="22"/>
              <w:szCs w:val="22"/>
            </w:rPr>
          </w:pPr>
          <w:hyperlink w:anchor="_Toc18405959" w:history="1">
            <w:r w:rsidR="008A52CD" w:rsidRPr="00E87BCE">
              <w:rPr>
                <w:rStyle w:val="Hyperlink"/>
                <w:noProof/>
              </w:rPr>
              <w:t>3.2.2</w:t>
            </w:r>
            <w:r w:rsidR="008A52CD">
              <w:rPr>
                <w:rFonts w:eastAsiaTheme="minorEastAsia" w:cstheme="minorBidi"/>
                <w:noProof/>
                <w:sz w:val="22"/>
                <w:szCs w:val="22"/>
              </w:rPr>
              <w:tab/>
            </w:r>
            <w:r w:rsidR="008A52CD" w:rsidRPr="00E87BCE">
              <w:rPr>
                <w:rStyle w:val="Hyperlink"/>
                <w:noProof/>
              </w:rPr>
              <w:t>Call-by-value und Copy-on-modify</w:t>
            </w:r>
            <w:r w:rsidR="008A52CD">
              <w:rPr>
                <w:noProof/>
                <w:webHidden/>
              </w:rPr>
              <w:tab/>
            </w:r>
            <w:r w:rsidR="008A52CD">
              <w:rPr>
                <w:noProof/>
                <w:webHidden/>
              </w:rPr>
              <w:fldChar w:fldCharType="begin"/>
            </w:r>
            <w:r w:rsidR="008A52CD">
              <w:rPr>
                <w:noProof/>
                <w:webHidden/>
              </w:rPr>
              <w:instrText xml:space="preserve"> PAGEREF _Toc18405959 \h </w:instrText>
            </w:r>
            <w:r w:rsidR="008A52CD">
              <w:rPr>
                <w:noProof/>
                <w:webHidden/>
              </w:rPr>
            </w:r>
            <w:r w:rsidR="008A52CD">
              <w:rPr>
                <w:noProof/>
                <w:webHidden/>
              </w:rPr>
              <w:fldChar w:fldCharType="separate"/>
            </w:r>
            <w:r w:rsidR="008A52CD">
              <w:rPr>
                <w:noProof/>
                <w:webHidden/>
              </w:rPr>
              <w:t>33</w:t>
            </w:r>
            <w:r w:rsidR="008A52CD">
              <w:rPr>
                <w:noProof/>
                <w:webHidden/>
              </w:rPr>
              <w:fldChar w:fldCharType="end"/>
            </w:r>
          </w:hyperlink>
        </w:p>
        <w:p w14:paraId="3971506E" w14:textId="0F22767D" w:rsidR="008A52CD" w:rsidRDefault="00214662">
          <w:pPr>
            <w:pStyle w:val="Verzeichnis3"/>
            <w:tabs>
              <w:tab w:val="left" w:pos="1000"/>
              <w:tab w:val="right" w:pos="9629"/>
            </w:tabs>
            <w:rPr>
              <w:rFonts w:eastAsiaTheme="minorEastAsia" w:cstheme="minorBidi"/>
              <w:noProof/>
              <w:sz w:val="22"/>
              <w:szCs w:val="22"/>
            </w:rPr>
          </w:pPr>
          <w:hyperlink w:anchor="_Toc18405960" w:history="1">
            <w:r w:rsidR="008A52CD" w:rsidRPr="00E87BCE">
              <w:rPr>
                <w:rStyle w:val="Hyperlink"/>
                <w:noProof/>
              </w:rPr>
              <w:t>3.2.3</w:t>
            </w:r>
            <w:r w:rsidR="008A52CD">
              <w:rPr>
                <w:rFonts w:eastAsiaTheme="minorEastAsia" w:cstheme="minorBidi"/>
                <w:noProof/>
                <w:sz w:val="22"/>
                <w:szCs w:val="22"/>
              </w:rPr>
              <w:tab/>
            </w:r>
            <w:r w:rsidR="008A52CD" w:rsidRPr="00E87BCE">
              <w:rPr>
                <w:rStyle w:val="Hyperlink"/>
                <w:noProof/>
              </w:rPr>
              <w:t>Keine Zeiger und kein Call-by-reference</w:t>
            </w:r>
            <w:r w:rsidR="008A52CD">
              <w:rPr>
                <w:noProof/>
                <w:webHidden/>
              </w:rPr>
              <w:tab/>
            </w:r>
            <w:r w:rsidR="008A52CD">
              <w:rPr>
                <w:noProof/>
                <w:webHidden/>
              </w:rPr>
              <w:fldChar w:fldCharType="begin"/>
            </w:r>
            <w:r w:rsidR="008A52CD">
              <w:rPr>
                <w:noProof/>
                <w:webHidden/>
              </w:rPr>
              <w:instrText xml:space="preserve"> PAGEREF _Toc18405960 \h </w:instrText>
            </w:r>
            <w:r w:rsidR="008A52CD">
              <w:rPr>
                <w:noProof/>
                <w:webHidden/>
              </w:rPr>
            </w:r>
            <w:r w:rsidR="008A52CD">
              <w:rPr>
                <w:noProof/>
                <w:webHidden/>
              </w:rPr>
              <w:fldChar w:fldCharType="separate"/>
            </w:r>
            <w:r w:rsidR="008A52CD">
              <w:rPr>
                <w:noProof/>
                <w:webHidden/>
              </w:rPr>
              <w:t>33</w:t>
            </w:r>
            <w:r w:rsidR="008A52CD">
              <w:rPr>
                <w:noProof/>
                <w:webHidden/>
              </w:rPr>
              <w:fldChar w:fldCharType="end"/>
            </w:r>
          </w:hyperlink>
        </w:p>
        <w:p w14:paraId="4B2765CD" w14:textId="7E8157DC" w:rsidR="008A52CD" w:rsidRDefault="00214662">
          <w:pPr>
            <w:pStyle w:val="Verzeichnis3"/>
            <w:tabs>
              <w:tab w:val="left" w:pos="1000"/>
              <w:tab w:val="right" w:pos="9629"/>
            </w:tabs>
            <w:rPr>
              <w:rFonts w:eastAsiaTheme="minorEastAsia" w:cstheme="minorBidi"/>
              <w:noProof/>
              <w:sz w:val="22"/>
              <w:szCs w:val="22"/>
            </w:rPr>
          </w:pPr>
          <w:hyperlink w:anchor="_Toc18405961" w:history="1">
            <w:r w:rsidR="008A52CD" w:rsidRPr="00E87BCE">
              <w:rPr>
                <w:rStyle w:val="Hyperlink"/>
                <w:noProof/>
              </w:rPr>
              <w:t>3.2.4</w:t>
            </w:r>
            <w:r w:rsidR="008A52CD">
              <w:rPr>
                <w:rFonts w:eastAsiaTheme="minorEastAsia" w:cstheme="minorBidi"/>
                <w:noProof/>
                <w:sz w:val="22"/>
                <w:szCs w:val="22"/>
              </w:rPr>
              <w:tab/>
            </w:r>
            <w:r w:rsidR="008A52CD" w:rsidRPr="00E87BCE">
              <w:rPr>
                <w:rStyle w:val="Hyperlink"/>
                <w:noProof/>
              </w:rPr>
              <w:t>Operator versus Funktionsaufruf</w:t>
            </w:r>
            <w:r w:rsidR="008A52CD">
              <w:rPr>
                <w:noProof/>
                <w:webHidden/>
              </w:rPr>
              <w:tab/>
            </w:r>
            <w:r w:rsidR="008A52CD">
              <w:rPr>
                <w:noProof/>
                <w:webHidden/>
              </w:rPr>
              <w:fldChar w:fldCharType="begin"/>
            </w:r>
            <w:r w:rsidR="008A52CD">
              <w:rPr>
                <w:noProof/>
                <w:webHidden/>
              </w:rPr>
              <w:instrText xml:space="preserve"> PAGEREF _Toc18405961 \h </w:instrText>
            </w:r>
            <w:r w:rsidR="008A52CD">
              <w:rPr>
                <w:noProof/>
                <w:webHidden/>
              </w:rPr>
            </w:r>
            <w:r w:rsidR="008A52CD">
              <w:rPr>
                <w:noProof/>
                <w:webHidden/>
              </w:rPr>
              <w:fldChar w:fldCharType="separate"/>
            </w:r>
            <w:r w:rsidR="008A52CD">
              <w:rPr>
                <w:noProof/>
                <w:webHidden/>
              </w:rPr>
              <w:t>34</w:t>
            </w:r>
            <w:r w:rsidR="008A52CD">
              <w:rPr>
                <w:noProof/>
                <w:webHidden/>
              </w:rPr>
              <w:fldChar w:fldCharType="end"/>
            </w:r>
          </w:hyperlink>
        </w:p>
        <w:p w14:paraId="41793B25" w14:textId="52A3B845" w:rsidR="008A52CD" w:rsidRDefault="00214662">
          <w:pPr>
            <w:pStyle w:val="Verzeichnis2"/>
            <w:tabs>
              <w:tab w:val="left" w:pos="600"/>
              <w:tab w:val="right" w:pos="9629"/>
            </w:tabs>
            <w:rPr>
              <w:rFonts w:eastAsiaTheme="minorEastAsia" w:cstheme="minorBidi"/>
              <w:b w:val="0"/>
              <w:bCs w:val="0"/>
              <w:noProof/>
              <w:sz w:val="22"/>
              <w:szCs w:val="22"/>
            </w:rPr>
          </w:pPr>
          <w:hyperlink w:anchor="_Toc18405962" w:history="1">
            <w:r w:rsidR="008A52CD" w:rsidRPr="00E87BCE">
              <w:rPr>
                <w:rStyle w:val="Hyperlink"/>
                <w:noProof/>
              </w:rPr>
              <w:t>3.3</w:t>
            </w:r>
            <w:r w:rsidR="008A52CD">
              <w:rPr>
                <w:rFonts w:eastAsiaTheme="minorEastAsia" w:cstheme="minorBidi"/>
                <w:b w:val="0"/>
                <w:bCs w:val="0"/>
                <w:noProof/>
                <w:sz w:val="22"/>
                <w:szCs w:val="22"/>
              </w:rPr>
              <w:tab/>
            </w:r>
            <w:r w:rsidR="008A52CD" w:rsidRPr="00E87BCE">
              <w:rPr>
                <w:rStyle w:val="Hyperlink"/>
                <w:noProof/>
              </w:rPr>
              <w:t>Kontrollstrukturen</w:t>
            </w:r>
            <w:r w:rsidR="008A52CD">
              <w:rPr>
                <w:noProof/>
                <w:webHidden/>
              </w:rPr>
              <w:tab/>
            </w:r>
            <w:r w:rsidR="008A52CD">
              <w:rPr>
                <w:noProof/>
                <w:webHidden/>
              </w:rPr>
              <w:fldChar w:fldCharType="begin"/>
            </w:r>
            <w:r w:rsidR="008A52CD">
              <w:rPr>
                <w:noProof/>
                <w:webHidden/>
              </w:rPr>
              <w:instrText xml:space="preserve"> PAGEREF _Toc18405962 \h </w:instrText>
            </w:r>
            <w:r w:rsidR="008A52CD">
              <w:rPr>
                <w:noProof/>
                <w:webHidden/>
              </w:rPr>
            </w:r>
            <w:r w:rsidR="008A52CD">
              <w:rPr>
                <w:noProof/>
                <w:webHidden/>
              </w:rPr>
              <w:fldChar w:fldCharType="separate"/>
            </w:r>
            <w:r w:rsidR="008A52CD">
              <w:rPr>
                <w:noProof/>
                <w:webHidden/>
              </w:rPr>
              <w:t>35</w:t>
            </w:r>
            <w:r w:rsidR="008A52CD">
              <w:rPr>
                <w:noProof/>
                <w:webHidden/>
              </w:rPr>
              <w:fldChar w:fldCharType="end"/>
            </w:r>
          </w:hyperlink>
        </w:p>
        <w:p w14:paraId="62DED3D4" w14:textId="781578D8" w:rsidR="008A52CD" w:rsidRDefault="00214662">
          <w:pPr>
            <w:pStyle w:val="Verzeichnis3"/>
            <w:tabs>
              <w:tab w:val="left" w:pos="1000"/>
              <w:tab w:val="right" w:pos="9629"/>
            </w:tabs>
            <w:rPr>
              <w:rFonts w:eastAsiaTheme="minorEastAsia" w:cstheme="minorBidi"/>
              <w:noProof/>
              <w:sz w:val="22"/>
              <w:szCs w:val="22"/>
            </w:rPr>
          </w:pPr>
          <w:hyperlink w:anchor="_Toc18405963" w:history="1">
            <w:r w:rsidR="008A52CD" w:rsidRPr="00E87BCE">
              <w:rPr>
                <w:rStyle w:val="Hyperlink"/>
                <w:noProof/>
              </w:rPr>
              <w:t>3.3.1</w:t>
            </w:r>
            <w:r w:rsidR="008A52CD">
              <w:rPr>
                <w:rFonts w:eastAsiaTheme="minorEastAsia" w:cstheme="minorBidi"/>
                <w:noProof/>
                <w:sz w:val="22"/>
                <w:szCs w:val="22"/>
              </w:rPr>
              <w:tab/>
            </w:r>
            <w:r w:rsidR="008A52CD" w:rsidRPr="00E87BCE">
              <w:rPr>
                <w:rStyle w:val="Hyperlink"/>
                <w:noProof/>
              </w:rPr>
              <w:t xml:space="preserve">Verzweigung: </w:t>
            </w:r>
            <w:r w:rsidR="008A52CD" w:rsidRPr="00E87BCE">
              <w:rPr>
                <w:rStyle w:val="Hyperlink"/>
                <w:rFonts w:ascii="Consolas" w:hAnsi="Consolas"/>
                <w:noProof/>
              </w:rPr>
              <w:t>if-else</w:t>
            </w:r>
            <w:r w:rsidR="008A52CD">
              <w:rPr>
                <w:noProof/>
                <w:webHidden/>
              </w:rPr>
              <w:tab/>
            </w:r>
            <w:r w:rsidR="008A52CD">
              <w:rPr>
                <w:noProof/>
                <w:webHidden/>
              </w:rPr>
              <w:fldChar w:fldCharType="begin"/>
            </w:r>
            <w:r w:rsidR="008A52CD">
              <w:rPr>
                <w:noProof/>
                <w:webHidden/>
              </w:rPr>
              <w:instrText xml:space="preserve"> PAGEREF _Toc18405963 \h </w:instrText>
            </w:r>
            <w:r w:rsidR="008A52CD">
              <w:rPr>
                <w:noProof/>
                <w:webHidden/>
              </w:rPr>
            </w:r>
            <w:r w:rsidR="008A52CD">
              <w:rPr>
                <w:noProof/>
                <w:webHidden/>
              </w:rPr>
              <w:fldChar w:fldCharType="separate"/>
            </w:r>
            <w:r w:rsidR="008A52CD">
              <w:rPr>
                <w:noProof/>
                <w:webHidden/>
              </w:rPr>
              <w:t>35</w:t>
            </w:r>
            <w:r w:rsidR="008A52CD">
              <w:rPr>
                <w:noProof/>
                <w:webHidden/>
              </w:rPr>
              <w:fldChar w:fldCharType="end"/>
            </w:r>
          </w:hyperlink>
        </w:p>
        <w:p w14:paraId="1971609B" w14:textId="32B2DF89" w:rsidR="008A52CD" w:rsidRDefault="00214662">
          <w:pPr>
            <w:pStyle w:val="Verzeichnis3"/>
            <w:tabs>
              <w:tab w:val="left" w:pos="1000"/>
              <w:tab w:val="right" w:pos="9629"/>
            </w:tabs>
            <w:rPr>
              <w:rFonts w:eastAsiaTheme="minorEastAsia" w:cstheme="minorBidi"/>
              <w:noProof/>
              <w:sz w:val="22"/>
              <w:szCs w:val="22"/>
            </w:rPr>
          </w:pPr>
          <w:hyperlink w:anchor="_Toc18405964" w:history="1">
            <w:r w:rsidR="008A52CD" w:rsidRPr="00E87BCE">
              <w:rPr>
                <w:rStyle w:val="Hyperlink"/>
                <w:noProof/>
              </w:rPr>
              <w:t>3.3.2</w:t>
            </w:r>
            <w:r w:rsidR="008A52CD">
              <w:rPr>
                <w:rFonts w:eastAsiaTheme="minorEastAsia" w:cstheme="minorBidi"/>
                <w:noProof/>
                <w:sz w:val="22"/>
                <w:szCs w:val="22"/>
              </w:rPr>
              <w:tab/>
            </w:r>
            <w:r w:rsidR="008A52CD" w:rsidRPr="00E87BCE">
              <w:rPr>
                <w:rStyle w:val="Hyperlink"/>
                <w:noProof/>
              </w:rPr>
              <w:t xml:space="preserve">Verzweigung: </w:t>
            </w:r>
            <w:r w:rsidR="008A52CD" w:rsidRPr="00E87BCE">
              <w:rPr>
                <w:rStyle w:val="Hyperlink"/>
                <w:rFonts w:ascii="Consolas" w:hAnsi="Consolas"/>
                <w:noProof/>
              </w:rPr>
              <w:t>ifelse</w:t>
            </w:r>
            <w:r w:rsidR="008A52CD">
              <w:rPr>
                <w:noProof/>
                <w:webHidden/>
              </w:rPr>
              <w:tab/>
            </w:r>
            <w:r w:rsidR="008A52CD">
              <w:rPr>
                <w:noProof/>
                <w:webHidden/>
              </w:rPr>
              <w:fldChar w:fldCharType="begin"/>
            </w:r>
            <w:r w:rsidR="008A52CD">
              <w:rPr>
                <w:noProof/>
                <w:webHidden/>
              </w:rPr>
              <w:instrText xml:space="preserve"> PAGEREF _Toc18405964 \h </w:instrText>
            </w:r>
            <w:r w:rsidR="008A52CD">
              <w:rPr>
                <w:noProof/>
                <w:webHidden/>
              </w:rPr>
            </w:r>
            <w:r w:rsidR="008A52CD">
              <w:rPr>
                <w:noProof/>
                <w:webHidden/>
              </w:rPr>
              <w:fldChar w:fldCharType="separate"/>
            </w:r>
            <w:r w:rsidR="008A52CD">
              <w:rPr>
                <w:noProof/>
                <w:webHidden/>
              </w:rPr>
              <w:t>36</w:t>
            </w:r>
            <w:r w:rsidR="008A52CD">
              <w:rPr>
                <w:noProof/>
                <w:webHidden/>
              </w:rPr>
              <w:fldChar w:fldCharType="end"/>
            </w:r>
          </w:hyperlink>
        </w:p>
        <w:p w14:paraId="2D93E610" w14:textId="0B10930B" w:rsidR="008A52CD" w:rsidRDefault="00214662">
          <w:pPr>
            <w:pStyle w:val="Verzeichnis3"/>
            <w:tabs>
              <w:tab w:val="left" w:pos="1000"/>
              <w:tab w:val="right" w:pos="9629"/>
            </w:tabs>
            <w:rPr>
              <w:rFonts w:eastAsiaTheme="minorEastAsia" w:cstheme="minorBidi"/>
              <w:noProof/>
              <w:sz w:val="22"/>
              <w:szCs w:val="22"/>
            </w:rPr>
          </w:pPr>
          <w:hyperlink w:anchor="_Toc18405965" w:history="1">
            <w:r w:rsidR="008A52CD" w:rsidRPr="00E87BCE">
              <w:rPr>
                <w:rStyle w:val="Hyperlink"/>
                <w:noProof/>
              </w:rPr>
              <w:t>3.3.3</w:t>
            </w:r>
            <w:r w:rsidR="008A52CD">
              <w:rPr>
                <w:rFonts w:eastAsiaTheme="minorEastAsia" w:cstheme="minorBidi"/>
                <w:noProof/>
                <w:sz w:val="22"/>
                <w:szCs w:val="22"/>
              </w:rPr>
              <w:tab/>
            </w:r>
            <w:r w:rsidR="008A52CD" w:rsidRPr="00E87BCE">
              <w:rPr>
                <w:rStyle w:val="Hyperlink"/>
                <w:noProof/>
              </w:rPr>
              <w:t xml:space="preserve">Schleife: </w:t>
            </w:r>
            <w:r w:rsidR="008A52CD" w:rsidRPr="00E87BCE">
              <w:rPr>
                <w:rStyle w:val="Hyperlink"/>
                <w:rFonts w:ascii="Consolas" w:hAnsi="Consolas"/>
                <w:noProof/>
              </w:rPr>
              <w:t>while</w:t>
            </w:r>
            <w:r w:rsidR="008A52CD" w:rsidRPr="00E87BCE">
              <w:rPr>
                <w:rStyle w:val="Hyperlink"/>
                <w:noProof/>
              </w:rPr>
              <w:t xml:space="preserve"> und </w:t>
            </w:r>
            <w:r w:rsidR="008A52CD" w:rsidRPr="00E87BCE">
              <w:rPr>
                <w:rStyle w:val="Hyperlink"/>
                <w:rFonts w:ascii="Consolas" w:hAnsi="Consolas"/>
                <w:noProof/>
              </w:rPr>
              <w:t>repeat</w:t>
            </w:r>
            <w:r w:rsidR="008A52CD">
              <w:rPr>
                <w:noProof/>
                <w:webHidden/>
              </w:rPr>
              <w:tab/>
            </w:r>
            <w:r w:rsidR="008A52CD">
              <w:rPr>
                <w:noProof/>
                <w:webHidden/>
              </w:rPr>
              <w:fldChar w:fldCharType="begin"/>
            </w:r>
            <w:r w:rsidR="008A52CD">
              <w:rPr>
                <w:noProof/>
                <w:webHidden/>
              </w:rPr>
              <w:instrText xml:space="preserve"> PAGEREF _Toc18405965 \h </w:instrText>
            </w:r>
            <w:r w:rsidR="008A52CD">
              <w:rPr>
                <w:noProof/>
                <w:webHidden/>
              </w:rPr>
            </w:r>
            <w:r w:rsidR="008A52CD">
              <w:rPr>
                <w:noProof/>
                <w:webHidden/>
              </w:rPr>
              <w:fldChar w:fldCharType="separate"/>
            </w:r>
            <w:r w:rsidR="008A52CD">
              <w:rPr>
                <w:noProof/>
                <w:webHidden/>
              </w:rPr>
              <w:t>37</w:t>
            </w:r>
            <w:r w:rsidR="008A52CD">
              <w:rPr>
                <w:noProof/>
                <w:webHidden/>
              </w:rPr>
              <w:fldChar w:fldCharType="end"/>
            </w:r>
          </w:hyperlink>
        </w:p>
        <w:p w14:paraId="1DEDBFCB" w14:textId="485EA2D9" w:rsidR="008A52CD" w:rsidRDefault="00214662">
          <w:pPr>
            <w:pStyle w:val="Verzeichnis3"/>
            <w:tabs>
              <w:tab w:val="left" w:pos="1000"/>
              <w:tab w:val="right" w:pos="9629"/>
            </w:tabs>
            <w:rPr>
              <w:rFonts w:eastAsiaTheme="minorEastAsia" w:cstheme="minorBidi"/>
              <w:noProof/>
              <w:sz w:val="22"/>
              <w:szCs w:val="22"/>
            </w:rPr>
          </w:pPr>
          <w:hyperlink w:anchor="_Toc18405966" w:history="1">
            <w:r w:rsidR="008A52CD" w:rsidRPr="00E87BCE">
              <w:rPr>
                <w:rStyle w:val="Hyperlink"/>
                <w:noProof/>
              </w:rPr>
              <w:t>3.3.4</w:t>
            </w:r>
            <w:r w:rsidR="008A52CD">
              <w:rPr>
                <w:rFonts w:eastAsiaTheme="minorEastAsia" w:cstheme="minorBidi"/>
                <w:noProof/>
                <w:sz w:val="22"/>
                <w:szCs w:val="22"/>
              </w:rPr>
              <w:tab/>
            </w:r>
            <w:r w:rsidR="008A52CD" w:rsidRPr="00E87BCE">
              <w:rPr>
                <w:rStyle w:val="Hyperlink"/>
                <w:noProof/>
              </w:rPr>
              <w:t xml:space="preserve">Schleife: </w:t>
            </w:r>
            <w:r w:rsidR="008A52CD" w:rsidRPr="00E87BCE">
              <w:rPr>
                <w:rStyle w:val="Hyperlink"/>
                <w:rFonts w:ascii="Consolas" w:hAnsi="Consolas"/>
                <w:noProof/>
              </w:rPr>
              <w:t>for</w:t>
            </w:r>
            <w:r w:rsidR="008A52CD">
              <w:rPr>
                <w:noProof/>
                <w:webHidden/>
              </w:rPr>
              <w:tab/>
            </w:r>
            <w:r w:rsidR="008A52CD">
              <w:rPr>
                <w:noProof/>
                <w:webHidden/>
              </w:rPr>
              <w:fldChar w:fldCharType="begin"/>
            </w:r>
            <w:r w:rsidR="008A52CD">
              <w:rPr>
                <w:noProof/>
                <w:webHidden/>
              </w:rPr>
              <w:instrText xml:space="preserve"> PAGEREF _Toc18405966 \h </w:instrText>
            </w:r>
            <w:r w:rsidR="008A52CD">
              <w:rPr>
                <w:noProof/>
                <w:webHidden/>
              </w:rPr>
            </w:r>
            <w:r w:rsidR="008A52CD">
              <w:rPr>
                <w:noProof/>
                <w:webHidden/>
              </w:rPr>
              <w:fldChar w:fldCharType="separate"/>
            </w:r>
            <w:r w:rsidR="008A52CD">
              <w:rPr>
                <w:noProof/>
                <w:webHidden/>
              </w:rPr>
              <w:t>37</w:t>
            </w:r>
            <w:r w:rsidR="008A52CD">
              <w:rPr>
                <w:noProof/>
                <w:webHidden/>
              </w:rPr>
              <w:fldChar w:fldCharType="end"/>
            </w:r>
          </w:hyperlink>
        </w:p>
        <w:p w14:paraId="44E38944" w14:textId="1F0FDFF4" w:rsidR="008A52CD" w:rsidRDefault="00214662">
          <w:pPr>
            <w:pStyle w:val="Verzeichnis3"/>
            <w:tabs>
              <w:tab w:val="left" w:pos="1000"/>
              <w:tab w:val="right" w:pos="9629"/>
            </w:tabs>
            <w:rPr>
              <w:rFonts w:eastAsiaTheme="minorEastAsia" w:cstheme="minorBidi"/>
              <w:noProof/>
              <w:sz w:val="22"/>
              <w:szCs w:val="22"/>
            </w:rPr>
          </w:pPr>
          <w:hyperlink w:anchor="_Toc18405967" w:history="1">
            <w:r w:rsidR="008A52CD" w:rsidRPr="00E87BCE">
              <w:rPr>
                <w:rStyle w:val="Hyperlink"/>
                <w:noProof/>
              </w:rPr>
              <w:t>3.3.5</w:t>
            </w:r>
            <w:r w:rsidR="008A52CD">
              <w:rPr>
                <w:rFonts w:eastAsiaTheme="minorEastAsia" w:cstheme="minorBidi"/>
                <w:noProof/>
                <w:sz w:val="22"/>
                <w:szCs w:val="22"/>
              </w:rPr>
              <w:tab/>
            </w:r>
            <w:r w:rsidR="008A52CD" w:rsidRPr="00E87BCE">
              <w:rPr>
                <w:rStyle w:val="Hyperlink"/>
                <w:noProof/>
              </w:rPr>
              <w:t xml:space="preserve">Mehrfachverzweigung: </w:t>
            </w:r>
            <w:r w:rsidR="008A52CD" w:rsidRPr="00E87BCE">
              <w:rPr>
                <w:rStyle w:val="Hyperlink"/>
                <w:rFonts w:ascii="Consolas" w:hAnsi="Consolas"/>
                <w:noProof/>
              </w:rPr>
              <w:t>switch</w:t>
            </w:r>
            <w:r w:rsidR="008A52CD">
              <w:rPr>
                <w:noProof/>
                <w:webHidden/>
              </w:rPr>
              <w:tab/>
            </w:r>
            <w:r w:rsidR="008A52CD">
              <w:rPr>
                <w:noProof/>
                <w:webHidden/>
              </w:rPr>
              <w:fldChar w:fldCharType="begin"/>
            </w:r>
            <w:r w:rsidR="008A52CD">
              <w:rPr>
                <w:noProof/>
                <w:webHidden/>
              </w:rPr>
              <w:instrText xml:space="preserve"> PAGEREF _Toc18405967 \h </w:instrText>
            </w:r>
            <w:r w:rsidR="008A52CD">
              <w:rPr>
                <w:noProof/>
                <w:webHidden/>
              </w:rPr>
            </w:r>
            <w:r w:rsidR="008A52CD">
              <w:rPr>
                <w:noProof/>
                <w:webHidden/>
              </w:rPr>
              <w:fldChar w:fldCharType="separate"/>
            </w:r>
            <w:r w:rsidR="008A52CD">
              <w:rPr>
                <w:noProof/>
                <w:webHidden/>
              </w:rPr>
              <w:t>38</w:t>
            </w:r>
            <w:r w:rsidR="008A52CD">
              <w:rPr>
                <w:noProof/>
                <w:webHidden/>
              </w:rPr>
              <w:fldChar w:fldCharType="end"/>
            </w:r>
          </w:hyperlink>
        </w:p>
        <w:p w14:paraId="6815CA38" w14:textId="6BB716B3" w:rsidR="008A52CD" w:rsidRDefault="00214662">
          <w:pPr>
            <w:pStyle w:val="Verzeichnis2"/>
            <w:tabs>
              <w:tab w:val="left" w:pos="600"/>
              <w:tab w:val="right" w:pos="9629"/>
            </w:tabs>
            <w:rPr>
              <w:rFonts w:eastAsiaTheme="minorEastAsia" w:cstheme="minorBidi"/>
              <w:b w:val="0"/>
              <w:bCs w:val="0"/>
              <w:noProof/>
              <w:sz w:val="22"/>
              <w:szCs w:val="22"/>
            </w:rPr>
          </w:pPr>
          <w:hyperlink w:anchor="_Toc18405968" w:history="1">
            <w:r w:rsidR="008A52CD" w:rsidRPr="00E87BCE">
              <w:rPr>
                <w:rStyle w:val="Hyperlink"/>
                <w:noProof/>
              </w:rPr>
              <w:t>3.4</w:t>
            </w:r>
            <w:r w:rsidR="008A52CD">
              <w:rPr>
                <w:rFonts w:eastAsiaTheme="minorEastAsia" w:cstheme="minorBidi"/>
                <w:b w:val="0"/>
                <w:bCs w:val="0"/>
                <w:noProof/>
                <w:sz w:val="22"/>
                <w:szCs w:val="22"/>
              </w:rPr>
              <w:tab/>
            </w:r>
            <w:r w:rsidR="008A52CD" w:rsidRPr="00E87BCE">
              <w:rPr>
                <w:rStyle w:val="Hyperlink"/>
                <w:noProof/>
              </w:rPr>
              <w:t>Übungen</w:t>
            </w:r>
            <w:r w:rsidR="008A52CD">
              <w:rPr>
                <w:noProof/>
                <w:webHidden/>
              </w:rPr>
              <w:tab/>
            </w:r>
            <w:r w:rsidR="008A52CD">
              <w:rPr>
                <w:noProof/>
                <w:webHidden/>
              </w:rPr>
              <w:fldChar w:fldCharType="begin"/>
            </w:r>
            <w:r w:rsidR="008A52CD">
              <w:rPr>
                <w:noProof/>
                <w:webHidden/>
              </w:rPr>
              <w:instrText xml:space="preserve"> PAGEREF _Toc18405968 \h </w:instrText>
            </w:r>
            <w:r w:rsidR="008A52CD">
              <w:rPr>
                <w:noProof/>
                <w:webHidden/>
              </w:rPr>
            </w:r>
            <w:r w:rsidR="008A52CD">
              <w:rPr>
                <w:noProof/>
                <w:webHidden/>
              </w:rPr>
              <w:fldChar w:fldCharType="separate"/>
            </w:r>
            <w:r w:rsidR="008A52CD">
              <w:rPr>
                <w:noProof/>
                <w:webHidden/>
              </w:rPr>
              <w:t>38</w:t>
            </w:r>
            <w:r w:rsidR="008A52CD">
              <w:rPr>
                <w:noProof/>
                <w:webHidden/>
              </w:rPr>
              <w:fldChar w:fldCharType="end"/>
            </w:r>
          </w:hyperlink>
        </w:p>
        <w:p w14:paraId="417E1BBA" w14:textId="659B5EEA" w:rsidR="00475953" w:rsidRDefault="005E236C" w:rsidP="00324B14">
          <w:pPr>
            <w:pStyle w:val="Verzeichnis1"/>
            <w:tabs>
              <w:tab w:val="left" w:pos="400"/>
              <w:tab w:val="right" w:leader="underscore" w:pos="9629"/>
            </w:tabs>
            <w:rPr>
              <w:rStyle w:val="Fett"/>
              <w:b/>
              <w:bCs/>
            </w:rPr>
          </w:pPr>
          <w:r>
            <w:fldChar w:fldCharType="end"/>
          </w:r>
        </w:p>
      </w:sdtContent>
    </w:sdt>
    <w:p w14:paraId="60E821D7" w14:textId="5CE52BBC" w:rsidR="00475953" w:rsidRDefault="00475953" w:rsidP="003B1611">
      <w:pPr>
        <w:rPr>
          <w:rStyle w:val="Fett"/>
          <w:b w:val="0"/>
          <w:bCs w:val="0"/>
        </w:rPr>
      </w:pPr>
    </w:p>
    <w:p w14:paraId="5ECBAE0D" w14:textId="77777777" w:rsidR="00475953" w:rsidRDefault="00475953" w:rsidP="003B1611">
      <w:pPr>
        <w:rPr>
          <w:rStyle w:val="Fett"/>
          <w:b w:val="0"/>
          <w:bCs w:val="0"/>
        </w:rPr>
        <w:sectPr w:rsidR="00475953" w:rsidSect="00321ACF">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134" w:header="567" w:footer="567" w:gutter="0"/>
          <w:cols w:space="397"/>
          <w:titlePg/>
          <w:docGrid w:linePitch="360"/>
        </w:sectPr>
      </w:pPr>
    </w:p>
    <w:p w14:paraId="1E0E9604" w14:textId="77777777" w:rsidR="00F91B2E" w:rsidRPr="00475953" w:rsidRDefault="00F91B2E" w:rsidP="00116671">
      <w:pPr>
        <w:pStyle w:val="berschrift1"/>
        <w:rPr>
          <w:rStyle w:val="zitat-ergebnis"/>
        </w:rPr>
      </w:pPr>
      <w:bookmarkStart w:id="1" w:name="_Toc15300996"/>
      <w:bookmarkStart w:id="2" w:name="_Toc15304242"/>
      <w:bookmarkStart w:id="3" w:name="_Toc15304282"/>
      <w:bookmarkStart w:id="4" w:name="_Toc15304423"/>
      <w:bookmarkStart w:id="5" w:name="_Toc15832314"/>
      <w:bookmarkStart w:id="6" w:name="_Toc18405941"/>
      <w:r w:rsidRPr="00475953">
        <w:lastRenderedPageBreak/>
        <w:t xml:space="preserve">Überblick über R </w:t>
      </w:r>
      <w:r w:rsidRPr="00475953">
        <w:rPr>
          <w:rStyle w:val="berschrift2Zchn"/>
          <w:sz w:val="36"/>
          <w:szCs w:val="36"/>
        </w:rPr>
        <w:t>und</w:t>
      </w:r>
      <w:r w:rsidRPr="00475953">
        <w:t xml:space="preserve"> Installation</w:t>
      </w:r>
      <w:bookmarkEnd w:id="1"/>
      <w:bookmarkEnd w:id="2"/>
      <w:bookmarkEnd w:id="3"/>
      <w:bookmarkEnd w:id="4"/>
      <w:bookmarkEnd w:id="5"/>
      <w:bookmarkEnd w:id="6"/>
    </w:p>
    <w:p w14:paraId="7AA0B752" w14:textId="600B5512" w:rsidR="00F91B2E" w:rsidRPr="00A27CCC" w:rsidRDefault="00F91B2E" w:rsidP="00A27CCC">
      <w:pPr>
        <w:pStyle w:val="berschrift2"/>
      </w:pPr>
      <w:bookmarkStart w:id="7" w:name="_Toc15832316"/>
      <w:bookmarkStart w:id="8" w:name="_Toc18405942"/>
      <w:r w:rsidRPr="00A27CCC">
        <w:t>Zielgruppe und Voraussetzungen</w:t>
      </w:r>
      <w:bookmarkEnd w:id="7"/>
      <w:bookmarkEnd w:id="8"/>
    </w:p>
    <w:p w14:paraId="4B5705EC" w14:textId="77777777" w:rsidR="005E236C" w:rsidRPr="005E236C" w:rsidRDefault="005E236C" w:rsidP="00324B14">
      <w:r w:rsidRPr="005E236C">
        <w:t xml:space="preserve">Dieses Skript richtet sich an die Studierenden des berufsbegleitenden Masterstudiums der FH-Südwestfalen am Standort Meschede. Neben Grundkenntnissen in der Informatik werden solide Kenntnisse einer imperativen Programmiersprache sowie erste grundlegende Kenntnisse in einer objektorientierten Programmiersprache vorausgesetzt. </w:t>
      </w:r>
    </w:p>
    <w:p w14:paraId="648B0307" w14:textId="77777777" w:rsidR="005E236C" w:rsidRPr="005E236C" w:rsidRDefault="005E236C" w:rsidP="00324B14">
      <w:r w:rsidRPr="005E236C">
        <w:t>Vorausgesetzt werden:</w:t>
      </w:r>
    </w:p>
    <w:p w14:paraId="44000AA5" w14:textId="77777777" w:rsidR="005E236C" w:rsidRPr="005E236C" w:rsidRDefault="005E236C" w:rsidP="00324B14">
      <w:pPr>
        <w:pStyle w:val="Listenabsatz"/>
        <w:numPr>
          <w:ilvl w:val="0"/>
          <w:numId w:val="31"/>
        </w:numPr>
      </w:pPr>
      <w:r w:rsidRPr="005E236C">
        <w:t>Grundkenntnisse in der Informatik</w:t>
      </w:r>
    </w:p>
    <w:p w14:paraId="50A53362" w14:textId="77777777" w:rsidR="005E236C" w:rsidRPr="005E236C" w:rsidRDefault="005E236C" w:rsidP="00324B14">
      <w:pPr>
        <w:pStyle w:val="Listenabsatz"/>
        <w:numPr>
          <w:ilvl w:val="0"/>
          <w:numId w:val="31"/>
        </w:numPr>
      </w:pPr>
      <w:r w:rsidRPr="005E236C">
        <w:t>solide Kenntnisse einer imperativen Programmiersprache (wie C, C#, Java oder Python)</w:t>
      </w:r>
    </w:p>
    <w:p w14:paraId="6CB10F77" w14:textId="77777777" w:rsidR="005E236C" w:rsidRPr="005E236C" w:rsidRDefault="005E236C" w:rsidP="00324B14">
      <w:pPr>
        <w:pStyle w:val="Listenabsatz"/>
        <w:numPr>
          <w:ilvl w:val="0"/>
          <w:numId w:val="31"/>
        </w:numPr>
      </w:pPr>
      <w:r w:rsidRPr="005E236C">
        <w:t>erste grundlegende Kenntnisse in einer objektorientierten Programmiersprache (wie C++ oder Java)</w:t>
      </w:r>
    </w:p>
    <w:p w14:paraId="5FAB3267" w14:textId="77777777" w:rsidR="005E236C" w:rsidRPr="005E236C" w:rsidRDefault="005E236C" w:rsidP="00324B14">
      <w:r w:rsidRPr="005E236C">
        <w:t xml:space="preserve">Insbesondere werden grundlegende und in allen imperativen Programmiersprachen </w:t>
      </w:r>
      <w:proofErr w:type="gramStart"/>
      <w:r w:rsidRPr="005E236C">
        <w:t>zu findende Konzepte</w:t>
      </w:r>
      <w:proofErr w:type="gramEnd"/>
      <w:r w:rsidRPr="005E236C">
        <w:t xml:space="preserve"> wie Variablen und Funktionen vorausgesetzt ebenso wie Kenntnisse über Kontrollstrukturen wie Verzweigungen und Schleifen.</w:t>
      </w:r>
    </w:p>
    <w:p w14:paraId="45B98218" w14:textId="77777777" w:rsidR="005E236C" w:rsidRPr="005E236C" w:rsidRDefault="005E236C" w:rsidP="00324B14">
      <w:r w:rsidRPr="005E236C">
        <w:t>Im Folgenden werden wir oft Vergleiche zu den Programmiersprachen C und C++ ziehen; daher sind Kenntnisse in C und C++ hilfreich, aber nicht zwingend notwendig. Außerdem gehen wir davon aus, dass die Studierenden in der Lage sind, englische Fachtexte zu lesen.</w:t>
      </w:r>
    </w:p>
    <w:p w14:paraId="72E05480" w14:textId="72CFA635" w:rsidR="00F91B2E" w:rsidRPr="00701D75" w:rsidRDefault="00F91B2E" w:rsidP="00F46B92">
      <w:pPr>
        <w:pStyle w:val="berschrift2"/>
      </w:pPr>
      <w:bookmarkStart w:id="9" w:name="_Toc15300998"/>
      <w:bookmarkStart w:id="10" w:name="_Toc15304244"/>
      <w:bookmarkStart w:id="11" w:name="_Toc15304284"/>
      <w:bookmarkStart w:id="12" w:name="_Toc15304425"/>
      <w:bookmarkStart w:id="13" w:name="_Toc15832318"/>
      <w:bookmarkStart w:id="14" w:name="_Toc18405943"/>
      <w:r w:rsidRPr="00701D75">
        <w:t>Allgemeiner Überblick</w:t>
      </w:r>
      <w:bookmarkEnd w:id="9"/>
      <w:bookmarkEnd w:id="10"/>
      <w:bookmarkEnd w:id="11"/>
      <w:bookmarkEnd w:id="12"/>
      <w:bookmarkEnd w:id="13"/>
      <w:bookmarkEnd w:id="14"/>
    </w:p>
    <w:bookmarkEnd w:id="0"/>
    <w:p w14:paraId="1602613D" w14:textId="34236F66" w:rsidR="00F91B2E" w:rsidRDefault="00F91B2E" w:rsidP="003B1611">
      <w:r>
        <w:t>Da es viel gute Quellen und ausführliche Informationen im Internet über R gibt, wollen wir a</w:t>
      </w:r>
      <w:r w:rsidRPr="00A246C5">
        <w:t>n</w:t>
      </w:r>
      <w:r>
        <w:t xml:space="preserve"> dieser Stelle </w:t>
      </w:r>
      <w:r w:rsidR="00F46B92">
        <w:t xml:space="preserve">auf einen allgemeinen Überblick über die Programmiersprache R </w:t>
      </w:r>
      <w:r w:rsidRPr="00A246C5">
        <w:t>verzichte</w:t>
      </w:r>
      <w:r w:rsidR="007023CC">
        <w:t>n</w:t>
      </w:r>
      <w:r w:rsidRPr="00A246C5">
        <w:t xml:space="preserve">. Stattdessen sollen Sie </w:t>
      </w:r>
      <w:r>
        <w:t xml:space="preserve">folgende </w:t>
      </w:r>
      <w:r w:rsidRPr="00A246C5">
        <w:t>Teil</w:t>
      </w:r>
      <w:r>
        <w:t>e</w:t>
      </w:r>
      <w:r w:rsidRPr="00A246C5">
        <w:t xml:space="preserve"> des Wikipedia-Artikel</w:t>
      </w:r>
      <w:r w:rsidR="007023CC">
        <w:t>s</w:t>
      </w:r>
      <w:r w:rsidRPr="00A246C5">
        <w:t xml:space="preserve"> „R (Programmiersprache)“</w:t>
      </w:r>
      <w:r>
        <w:rPr>
          <w:rStyle w:val="Funotenzeichen"/>
        </w:rPr>
        <w:footnoteReference w:id="2"/>
      </w:r>
      <w:r w:rsidRPr="00A246C5">
        <w:t xml:space="preserve"> lesen</w:t>
      </w:r>
      <w:r>
        <w:t>:</w:t>
      </w:r>
    </w:p>
    <w:p w14:paraId="74591874" w14:textId="410DDA4D" w:rsidR="00F91B2E" w:rsidRDefault="00F91B2E" w:rsidP="0023455D">
      <w:pPr>
        <w:pStyle w:val="AufzhlKompakt"/>
      </w:pPr>
      <w:r w:rsidRPr="00B00C6F">
        <w:t xml:space="preserve">von Anfang bis zum </w:t>
      </w:r>
      <w:r w:rsidR="006B399E">
        <w:t>Zitat von John M. Chambers</w:t>
      </w:r>
      <w:r w:rsidR="006B399E">
        <w:br/>
        <w:t xml:space="preserve">  </w:t>
      </w:r>
      <w:r w:rsidR="006B399E">
        <w:tab/>
        <w:t>„</w:t>
      </w:r>
      <w:r w:rsidR="006B399E" w:rsidRPr="006B399E">
        <w:rPr>
          <w:i/>
        </w:rPr>
        <w:t xml:space="preserve">Um Berechnungen in R zu verstehen sind zwei Sätze hilfreich: </w:t>
      </w:r>
      <w:r w:rsidR="006B399E">
        <w:rPr>
          <w:i/>
        </w:rPr>
        <w:br/>
        <w:t xml:space="preserve"> </w:t>
      </w:r>
      <w:r w:rsidR="006B399E">
        <w:rPr>
          <w:i/>
        </w:rPr>
        <w:tab/>
        <w:t xml:space="preserve"> </w:t>
      </w:r>
      <w:r w:rsidR="006B399E" w:rsidRPr="006B399E">
        <w:rPr>
          <w:i/>
        </w:rPr>
        <w:t xml:space="preserve">Alles, was existiert, ist ein Objekt. </w:t>
      </w:r>
      <w:r w:rsidR="006B399E">
        <w:rPr>
          <w:i/>
        </w:rPr>
        <w:br/>
        <w:t xml:space="preserve">  </w:t>
      </w:r>
      <w:r w:rsidR="006B399E">
        <w:rPr>
          <w:i/>
        </w:rPr>
        <w:tab/>
        <w:t xml:space="preserve"> </w:t>
      </w:r>
      <w:r w:rsidR="006B399E" w:rsidRPr="006B399E">
        <w:rPr>
          <w:i/>
        </w:rPr>
        <w:t>Alles, was passiert, ist ein Funktionsaufruf</w:t>
      </w:r>
      <w:r w:rsidR="006B399E">
        <w:t xml:space="preserve">“ </w:t>
      </w:r>
      <w:r w:rsidR="006B399E">
        <w:br/>
        <w:t xml:space="preserve">im </w:t>
      </w:r>
      <w:r w:rsidRPr="00B00C6F">
        <w:t>Beginn des Abschnitts „Programmierparadigmen“</w:t>
      </w:r>
    </w:p>
    <w:p w14:paraId="190C1C4B" w14:textId="77777777" w:rsidR="00F91B2E" w:rsidRPr="00216D1F" w:rsidRDefault="00F91B2E" w:rsidP="0023455D">
      <w:pPr>
        <w:pStyle w:val="AufzhlKompakt"/>
      </w:pPr>
      <w:r w:rsidRPr="00B00C6F">
        <w:t>der Absch</w:t>
      </w:r>
      <w:r>
        <w:t>n</w:t>
      </w:r>
      <w:r w:rsidRPr="00B00C6F">
        <w:t>itt „</w:t>
      </w:r>
      <w:r>
        <w:t>Pakete</w:t>
      </w:r>
      <w:r w:rsidRPr="00B00C6F">
        <w:t>“</w:t>
      </w:r>
    </w:p>
    <w:p w14:paraId="00A6305B" w14:textId="4FEDB921" w:rsidR="00F91B2E" w:rsidRPr="00B00C6F" w:rsidRDefault="007023CC" w:rsidP="007023CC">
      <w:pPr>
        <w:pStyle w:val="AufzhlKompakt"/>
      </w:pPr>
      <w:r w:rsidRPr="00B00C6F">
        <w:t>d</w:t>
      </w:r>
      <w:r>
        <w:t>er</w:t>
      </w:r>
      <w:r w:rsidRPr="00B00C6F">
        <w:t xml:space="preserve"> </w:t>
      </w:r>
      <w:r w:rsidR="00F91B2E" w:rsidRPr="00B00C6F">
        <w:t>Absch</w:t>
      </w:r>
      <w:r w:rsidR="00F91B2E">
        <w:t>n</w:t>
      </w:r>
      <w:r w:rsidR="00F91B2E" w:rsidRPr="00B00C6F">
        <w:t>itt „</w:t>
      </w:r>
      <w:r w:rsidRPr="007023CC">
        <w:t>Unterstützung durch Stiftungen</w:t>
      </w:r>
      <w:r w:rsidR="00F91B2E" w:rsidRPr="00B00C6F">
        <w:t>“</w:t>
      </w:r>
    </w:p>
    <w:p w14:paraId="2A1C33B2" w14:textId="60979F68" w:rsidR="006B399E" w:rsidRDefault="00F91B2E" w:rsidP="0023455D">
      <w:pPr>
        <w:pStyle w:val="AufzhlKompakt"/>
      </w:pPr>
      <w:r w:rsidRPr="00B00C6F">
        <w:t>der Absch</w:t>
      </w:r>
      <w:r>
        <w:t>n</w:t>
      </w:r>
      <w:r w:rsidRPr="00B00C6F">
        <w:t>itt „Rezeption“</w:t>
      </w:r>
    </w:p>
    <w:p w14:paraId="4DB3E610" w14:textId="4D29B57E" w:rsidR="00003AD2" w:rsidRPr="00CE4DE4" w:rsidRDefault="00EC25D9" w:rsidP="004242F8">
      <w:pPr>
        <w:rPr>
          <w:rStyle w:val="Fett"/>
          <w:b w:val="0"/>
          <w:bCs w:val="0"/>
        </w:rPr>
      </w:pPr>
      <w:r>
        <w:t>Danach sollen S</w:t>
      </w:r>
      <w:r w:rsidR="00F91B2E">
        <w:t xml:space="preserve">ie folgende Fragen (siehe unten) beantworten. Nur ein Teil der Antworten ergibt sich allerdings direkt aus dem </w:t>
      </w:r>
      <w:r w:rsidR="00F91B2E" w:rsidRPr="00A246C5">
        <w:t>Wikipedia-Artikel</w:t>
      </w:r>
      <w:r w:rsidR="00F91B2E">
        <w:t xml:space="preserve">; für den Rest sind grundlegende Informatikkenntnisse gefragt, die Sie </w:t>
      </w:r>
      <w:r w:rsidR="00F91B2E" w:rsidRPr="00376FD6">
        <w:t>hoffentlich im Bachelorstudium gelernt haben.</w:t>
      </w:r>
      <w:r w:rsidR="00F91B2E">
        <w:t xml:space="preserve"> Die Diskussion der Antworten wird Bestandteil der ersten Präsenzveranstaltung sein.</w:t>
      </w:r>
    </w:p>
    <w:p w14:paraId="2FE1C250" w14:textId="77777777" w:rsidR="0038130D" w:rsidRDefault="0038130D">
      <w:pPr>
        <w:spacing w:after="0"/>
        <w:rPr>
          <w:rFonts w:ascii="Arial" w:eastAsia="SimSun" w:hAnsi="Arial" w:cs="Arial"/>
          <w:color w:val="002060"/>
          <w:sz w:val="28"/>
          <w:szCs w:val="28"/>
        </w:rPr>
      </w:pPr>
      <w:bookmarkStart w:id="15" w:name="_Toc15301004"/>
      <w:bookmarkStart w:id="16" w:name="_Toc15304251"/>
      <w:bookmarkStart w:id="17" w:name="_Toc15304291"/>
      <w:bookmarkStart w:id="18" w:name="_Toc15304432"/>
      <w:bookmarkStart w:id="19" w:name="_Toc15832324"/>
      <w:r>
        <w:br w:type="page"/>
      </w:r>
    </w:p>
    <w:p w14:paraId="6D502606" w14:textId="52904713" w:rsidR="00F91B2E" w:rsidRDefault="00F46B92" w:rsidP="00F91B2E">
      <w:pPr>
        <w:pStyle w:val="berschrift2"/>
      </w:pPr>
      <w:bookmarkStart w:id="20" w:name="_Toc18405944"/>
      <w:r>
        <w:lastRenderedPageBreak/>
        <w:t>Benutz</w:t>
      </w:r>
      <w:r w:rsidR="005E236C">
        <w:t>t</w:t>
      </w:r>
      <w:r>
        <w:t xml:space="preserve">e </w:t>
      </w:r>
      <w:r w:rsidR="001E5EB6">
        <w:t>Softwarepa</w:t>
      </w:r>
      <w:r>
        <w:t xml:space="preserve">kete und deren </w:t>
      </w:r>
      <w:r w:rsidR="00F91B2E">
        <w:t>Installation</w:t>
      </w:r>
      <w:bookmarkEnd w:id="15"/>
      <w:bookmarkEnd w:id="16"/>
      <w:bookmarkEnd w:id="17"/>
      <w:bookmarkEnd w:id="18"/>
      <w:bookmarkEnd w:id="19"/>
      <w:bookmarkEnd w:id="20"/>
    </w:p>
    <w:p w14:paraId="598162C3" w14:textId="5E6F938A" w:rsidR="00F91B2E" w:rsidRDefault="00F91B2E" w:rsidP="00C3498F">
      <w:r>
        <w:t xml:space="preserve">Neben dem Softwarepaket </w:t>
      </w:r>
      <w:r w:rsidRPr="005F0949">
        <w:t>R</w:t>
      </w:r>
      <w:r>
        <w:t xml:space="preserve"> werden wir auch </w:t>
      </w:r>
      <w:proofErr w:type="spellStart"/>
      <w:r w:rsidRPr="002B6E6F">
        <w:rPr>
          <w:i/>
        </w:rPr>
        <w:t>RStudio</w:t>
      </w:r>
      <w:proofErr w:type="spellEnd"/>
      <w:r>
        <w:t xml:space="preserve"> intensiv benutzen. </w:t>
      </w:r>
      <w:proofErr w:type="spellStart"/>
      <w:r w:rsidRPr="002B6E6F">
        <w:rPr>
          <w:i/>
        </w:rPr>
        <w:t>RStudio</w:t>
      </w:r>
      <w:proofErr w:type="spellEnd"/>
      <w:r>
        <w:t xml:space="preserve"> (genauer </w:t>
      </w:r>
      <w:proofErr w:type="spellStart"/>
      <w:r w:rsidRPr="002B6E6F">
        <w:rPr>
          <w:i/>
        </w:rPr>
        <w:t>RStudio</w:t>
      </w:r>
      <w:proofErr w:type="spellEnd"/>
      <w:r w:rsidRPr="002B6E6F">
        <w:rPr>
          <w:i/>
        </w:rPr>
        <w:t xml:space="preserve"> Desktop</w:t>
      </w:r>
      <w:r>
        <w:t xml:space="preserve">) ist eine integrierte Entwicklungsumgebung, die wie </w:t>
      </w:r>
      <w:r w:rsidRPr="005F0949">
        <w:t>R</w:t>
      </w:r>
      <w:r>
        <w:t xml:space="preserve"> als Open Source Lizenz zur Verfügung steht. Insgesamt gehen wir also davon aus, dass Sie für diese Veranstaltung folgende Softwarepakete auf Ihrem persönlich verfügbaren Rechner installieren: </w:t>
      </w:r>
    </w:p>
    <w:p w14:paraId="78257B20" w14:textId="10542AE0" w:rsidR="00335D90" w:rsidRDefault="00335D90" w:rsidP="0023455D">
      <w:pPr>
        <w:pStyle w:val="AufzhlKompakt"/>
      </w:pPr>
      <w:r>
        <w:t>R: V</w:t>
      </w:r>
      <w:r w:rsidR="00F91B2E">
        <w:t xml:space="preserve">ersion R 3.6.0 (oder höher, am besten die </w:t>
      </w:r>
      <w:proofErr w:type="gramStart"/>
      <w:r w:rsidR="00F91B2E">
        <w:t>aktuellste</w:t>
      </w:r>
      <w:proofErr w:type="gramEnd"/>
      <w:r w:rsidR="00F91B2E">
        <w:t xml:space="preserve"> Version)</w:t>
      </w:r>
      <w:r>
        <w:t>:</w:t>
      </w:r>
    </w:p>
    <w:p w14:paraId="53B6AD81" w14:textId="21BA0351" w:rsidR="00F91B2E" w:rsidRPr="00335D90" w:rsidRDefault="00335D90" w:rsidP="00335D90">
      <w:pPr>
        <w:pStyle w:val="Listenabsatz"/>
        <w:numPr>
          <w:ilvl w:val="0"/>
          <w:numId w:val="25"/>
        </w:numPr>
      </w:pPr>
      <w:r>
        <w:t>Installationsquelle:</w:t>
      </w:r>
      <w:r w:rsidR="00F91B2E" w:rsidRPr="00335D90">
        <w:t xml:space="preserve"> </w:t>
      </w:r>
      <w:hyperlink r:id="rId14" w:history="1">
        <w:r w:rsidR="00F91B2E" w:rsidRPr="00335D90">
          <w:rPr>
            <w:rStyle w:val="Hyperlink"/>
          </w:rPr>
          <w:t>https://cran.rstudio.com/</w:t>
        </w:r>
      </w:hyperlink>
    </w:p>
    <w:p w14:paraId="5D10C74A" w14:textId="77DA88A9" w:rsidR="00335D90" w:rsidRDefault="00335D90" w:rsidP="00335D90">
      <w:pPr>
        <w:pStyle w:val="Listenabsatz"/>
        <w:numPr>
          <w:ilvl w:val="0"/>
          <w:numId w:val="25"/>
        </w:numPr>
      </w:pPr>
      <w:r w:rsidRPr="00335D90">
        <w:t xml:space="preserve">Installieren Sie </w:t>
      </w:r>
      <w:r>
        <w:t>eine dem Betriebssystem entsprechende</w:t>
      </w:r>
      <w:r w:rsidRPr="00335D90">
        <w:t xml:space="preserve"> vorkompilierte Binär-Distribution</w:t>
      </w:r>
      <w:r>
        <w:t xml:space="preserve"> („</w:t>
      </w:r>
      <w:proofErr w:type="spellStart"/>
      <w:r>
        <w:t>precompiled</w:t>
      </w:r>
      <w:proofErr w:type="spellEnd"/>
      <w:r>
        <w:t xml:space="preserve"> </w:t>
      </w:r>
      <w:proofErr w:type="spellStart"/>
      <w:r>
        <w:t>binary</w:t>
      </w:r>
      <w:proofErr w:type="spellEnd"/>
      <w:r>
        <w:t xml:space="preserve"> </w:t>
      </w:r>
      <w:proofErr w:type="spellStart"/>
      <w:r>
        <w:t>distribution</w:t>
      </w:r>
      <w:proofErr w:type="spellEnd"/>
      <w:r>
        <w:t>“). Unter Windows brauchen Sie lediglich die „</w:t>
      </w:r>
      <w:proofErr w:type="spellStart"/>
      <w:r>
        <w:t>base</w:t>
      </w:r>
      <w:proofErr w:type="spellEnd"/>
      <w:r>
        <w:t xml:space="preserve"> </w:t>
      </w:r>
      <w:proofErr w:type="spellStart"/>
      <w:r>
        <w:t>distribution</w:t>
      </w:r>
      <w:proofErr w:type="spellEnd"/>
      <w:r>
        <w:t>“</w:t>
      </w:r>
    </w:p>
    <w:p w14:paraId="15B9B3CF" w14:textId="797BF244" w:rsidR="00335D90" w:rsidRPr="000E4D8F" w:rsidRDefault="00335D90" w:rsidP="00335D90">
      <w:pPr>
        <w:pStyle w:val="Listenabsatz"/>
        <w:numPr>
          <w:ilvl w:val="0"/>
          <w:numId w:val="25"/>
        </w:numPr>
      </w:pPr>
      <w:r>
        <w:t xml:space="preserve">Wählen Sie die 64-bit-Version, wenn Sie ein </w:t>
      </w:r>
      <w:r w:rsidR="005F0949">
        <w:t>64-bit Betriebssystem benutzen</w:t>
      </w:r>
    </w:p>
    <w:p w14:paraId="20DF39D9" w14:textId="362ED3D0" w:rsidR="00335D90" w:rsidRDefault="001E5EB6" w:rsidP="00634BC1">
      <w:pPr>
        <w:pStyle w:val="Aufzhl"/>
      </w:pPr>
      <w:proofErr w:type="spellStart"/>
      <w:r>
        <w:t>RStudio</w:t>
      </w:r>
      <w:proofErr w:type="spellEnd"/>
      <w:r>
        <w:t xml:space="preserve"> Desktop: Version </w:t>
      </w:r>
      <w:proofErr w:type="gramStart"/>
      <w:r w:rsidR="00F91B2E">
        <w:t>1.2.1335  (</w:t>
      </w:r>
      <w:proofErr w:type="gramEnd"/>
      <w:r w:rsidR="00F91B2E">
        <w:t>oder höher, am besten aktuellste Version)</w:t>
      </w:r>
    </w:p>
    <w:p w14:paraId="222AFF76" w14:textId="2388B4C0" w:rsidR="00F91B2E" w:rsidRDefault="00335D90" w:rsidP="005E236C">
      <w:pPr>
        <w:pStyle w:val="AufzhlKompakt"/>
        <w:numPr>
          <w:ilvl w:val="0"/>
          <w:numId w:val="26"/>
        </w:numPr>
      </w:pPr>
      <w:r>
        <w:t>Installationsquelle:</w:t>
      </w:r>
      <w:r w:rsidRPr="00335D90">
        <w:t xml:space="preserve"> </w:t>
      </w:r>
      <w:r w:rsidRPr="00E6248B">
        <w:t>https://www.rstudio.com/products/rstudio/download/</w:t>
      </w:r>
      <w:r w:rsidR="005E236C">
        <w:br/>
      </w:r>
      <w:r w:rsidR="005E236C" w:rsidRPr="005E236C">
        <w:t>("Free"-Version auszuwählen)</w:t>
      </w:r>
      <w:r w:rsidR="00F91B2E">
        <w:br/>
      </w:r>
      <w:r>
        <w:t xml:space="preserve"> </w:t>
      </w:r>
    </w:p>
    <w:p w14:paraId="66972449" w14:textId="77777777" w:rsidR="00F91B2E" w:rsidRDefault="00F91B2E" w:rsidP="0023455D">
      <w:pPr>
        <w:pStyle w:val="AufzhlKompakt"/>
      </w:pPr>
      <w:r>
        <w:t xml:space="preserve">plus verschiedenen Packages, auf die wir weiter unten eingehen werden </w:t>
      </w:r>
    </w:p>
    <w:p w14:paraId="67CC2E25" w14:textId="5A4F0E77" w:rsidR="00F91B2E" w:rsidRDefault="00F91B2E" w:rsidP="00F46B92"/>
    <w:p w14:paraId="1F132B2B" w14:textId="230A1271" w:rsidR="00F91B2E" w:rsidRPr="00465732" w:rsidRDefault="00F91B2E" w:rsidP="003B1611">
      <w:r>
        <w:t>Im Verlauf dieses Moduls werden zusätzlich unterschiedliche Packages benötig</w:t>
      </w:r>
      <w:r w:rsidR="00634BC1">
        <w:t>t</w:t>
      </w:r>
      <w:r>
        <w:t xml:space="preserve">. R benutzt sogenannte </w:t>
      </w:r>
      <w:r w:rsidRPr="001E5EB6">
        <w:rPr>
          <w:rStyle w:val="emph1Zchn"/>
        </w:rPr>
        <w:t>Pakete</w:t>
      </w:r>
      <w:r>
        <w:t xml:space="preserve"> (</w:t>
      </w:r>
      <w:proofErr w:type="spellStart"/>
      <w:r>
        <w:t>packages</w:t>
      </w:r>
      <w:proofErr w:type="spellEnd"/>
      <w:r>
        <w:t xml:space="preserve">), um thematisch zusammengehörende Software zu bündeln. Pakete sind vergleichbar mit Bibliotheken in anderen Programmiersprachen. Einige Pakete werden je nach Konfiguration automatisch geladen wie zum Beispiel das </w:t>
      </w:r>
      <w:proofErr w:type="spellStart"/>
      <w:r>
        <w:t>base</w:t>
      </w:r>
      <w:proofErr w:type="spellEnd"/>
      <w:r>
        <w:t>-Paket. Pakete werden in bestimmten Verzeichnissen gespeichert. Der R-</w:t>
      </w:r>
      <w:proofErr w:type="gramStart"/>
      <w:r>
        <w:t xml:space="preserve">Befehl </w:t>
      </w:r>
      <w:r w:rsidRPr="00465732">
        <w:rPr>
          <w:rFonts w:ascii="Consolas" w:hAnsi="Consolas"/>
        </w:rPr>
        <w:t>.</w:t>
      </w:r>
      <w:proofErr w:type="spellStart"/>
      <w:r w:rsidRPr="00465732">
        <w:rPr>
          <w:rFonts w:ascii="Consolas" w:hAnsi="Consolas"/>
        </w:rPr>
        <w:t>libPaths</w:t>
      </w:r>
      <w:proofErr w:type="spellEnd"/>
      <w:proofErr w:type="gramEnd"/>
      <w:r w:rsidRPr="00465732">
        <w:rPr>
          <w:rFonts w:ascii="Consolas" w:hAnsi="Consolas"/>
        </w:rPr>
        <w:t>()</w:t>
      </w:r>
      <w:r w:rsidRPr="00465732">
        <w:rPr>
          <w:rStyle w:val="stdTextZchn"/>
        </w:rPr>
        <w:t xml:space="preserve"> listet die entsprechenden Verzeichnisse auf.</w:t>
      </w:r>
      <w:r>
        <w:rPr>
          <w:rStyle w:val="stdTextZchn"/>
        </w:rPr>
        <w:t xml:space="preserve"> </w:t>
      </w:r>
      <w:r>
        <w:t xml:space="preserve">Abhängig vom benutzten Rechner könnte eine Ausgabe wie folgt aussehen (eingegeben in </w:t>
      </w:r>
      <w:proofErr w:type="spellStart"/>
      <w:r>
        <w:t>RStudio</w:t>
      </w:r>
      <w:proofErr w:type="spellEnd"/>
      <w:r>
        <w:t xml:space="preserve"> im Konsolen-Bereich, siehe weiter unten):</w:t>
      </w:r>
    </w:p>
    <w:p w14:paraId="3D6BCF69" w14:textId="77777777" w:rsidR="00F91B2E" w:rsidRPr="001A7CE2" w:rsidRDefault="00F91B2E" w:rsidP="003F21E1">
      <w:pPr>
        <w:pStyle w:val="QT3"/>
        <w:rPr>
          <w:lang w:val="en-US"/>
          <w:rPrChange w:id="21" w:author="Benjamin Buchwitz" w:date="2021-10-05T15:19:00Z">
            <w:rPr/>
          </w:rPrChange>
        </w:rPr>
      </w:pPr>
      <w:proofErr w:type="gramStart"/>
      <w:r w:rsidRPr="001A7CE2">
        <w:rPr>
          <w:lang w:val="en-US"/>
          <w:rPrChange w:id="22" w:author="Benjamin Buchwitz" w:date="2021-10-05T15:19:00Z">
            <w:rPr/>
          </w:rPrChange>
        </w:rPr>
        <w:t>&gt; .</w:t>
      </w:r>
      <w:proofErr w:type="spellStart"/>
      <w:r w:rsidRPr="001A7CE2">
        <w:rPr>
          <w:lang w:val="en-US"/>
          <w:rPrChange w:id="23" w:author="Benjamin Buchwitz" w:date="2021-10-05T15:19:00Z">
            <w:rPr/>
          </w:rPrChange>
        </w:rPr>
        <w:t>libPaths</w:t>
      </w:r>
      <w:proofErr w:type="spellEnd"/>
      <w:proofErr w:type="gramEnd"/>
      <w:r w:rsidRPr="001A7CE2">
        <w:rPr>
          <w:lang w:val="en-US"/>
          <w:rPrChange w:id="24" w:author="Benjamin Buchwitz" w:date="2021-10-05T15:19:00Z">
            <w:rPr/>
          </w:rPrChange>
        </w:rPr>
        <w:t>()</w:t>
      </w:r>
    </w:p>
    <w:p w14:paraId="6C00D139" w14:textId="77777777" w:rsidR="00F91B2E" w:rsidRPr="001A7CE2" w:rsidRDefault="00F91B2E" w:rsidP="003F21E1">
      <w:pPr>
        <w:pStyle w:val="QT3"/>
        <w:rPr>
          <w:color w:val="auto"/>
          <w:bdr w:val="none" w:sz="0" w:space="0" w:color="auto" w:frame="1"/>
          <w:lang w:val="en-US"/>
          <w:rPrChange w:id="25" w:author="Benjamin Buchwitz" w:date="2021-10-05T15:19:00Z">
            <w:rPr>
              <w:color w:val="auto"/>
              <w:bdr w:val="none" w:sz="0" w:space="0" w:color="auto" w:frame="1"/>
            </w:rPr>
          </w:rPrChange>
        </w:rPr>
      </w:pPr>
      <w:r w:rsidRPr="001A7CE2">
        <w:rPr>
          <w:color w:val="auto"/>
          <w:bdr w:val="none" w:sz="0" w:space="0" w:color="auto" w:frame="1"/>
          <w:lang w:val="en-US"/>
          <w:rPrChange w:id="26" w:author="Benjamin Buchwitz" w:date="2021-10-05T15:19:00Z">
            <w:rPr>
              <w:color w:val="auto"/>
              <w:bdr w:val="none" w:sz="0" w:space="0" w:color="auto" w:frame="1"/>
            </w:rPr>
          </w:rPrChange>
        </w:rPr>
        <w:t>[1] "C:/Users/</w:t>
      </w:r>
      <w:proofErr w:type="spellStart"/>
      <w:r w:rsidRPr="001A7CE2">
        <w:rPr>
          <w:color w:val="auto"/>
          <w:bdr w:val="none" w:sz="0" w:space="0" w:color="auto" w:frame="1"/>
          <w:lang w:val="en-US"/>
          <w:rPrChange w:id="27" w:author="Benjamin Buchwitz" w:date="2021-10-05T15:19:00Z">
            <w:rPr>
              <w:color w:val="auto"/>
              <w:bdr w:val="none" w:sz="0" w:space="0" w:color="auto" w:frame="1"/>
            </w:rPr>
          </w:rPrChange>
        </w:rPr>
        <w:t>willms</w:t>
      </w:r>
      <w:proofErr w:type="spellEnd"/>
      <w:r w:rsidRPr="001A7CE2">
        <w:rPr>
          <w:color w:val="auto"/>
          <w:bdr w:val="none" w:sz="0" w:space="0" w:color="auto" w:frame="1"/>
          <w:lang w:val="en-US"/>
          <w:rPrChange w:id="28" w:author="Benjamin Buchwitz" w:date="2021-10-05T15:19:00Z">
            <w:rPr>
              <w:color w:val="auto"/>
              <w:bdr w:val="none" w:sz="0" w:space="0" w:color="auto" w:frame="1"/>
            </w:rPr>
          </w:rPrChange>
        </w:rPr>
        <w:t>/Documents/R/win-library/3.6"</w:t>
      </w:r>
    </w:p>
    <w:p w14:paraId="76676EFD" w14:textId="77777777" w:rsidR="00F91B2E" w:rsidRPr="001A7CE2" w:rsidRDefault="00F91B2E" w:rsidP="003F21E1">
      <w:pPr>
        <w:pStyle w:val="QT3"/>
        <w:rPr>
          <w:color w:val="auto"/>
          <w:lang w:val="en-US"/>
          <w:rPrChange w:id="29" w:author="Benjamin Buchwitz" w:date="2021-10-05T15:19:00Z">
            <w:rPr>
              <w:color w:val="auto"/>
            </w:rPr>
          </w:rPrChange>
        </w:rPr>
      </w:pPr>
      <w:r w:rsidRPr="001A7CE2">
        <w:rPr>
          <w:color w:val="auto"/>
          <w:bdr w:val="none" w:sz="0" w:space="0" w:color="auto" w:frame="1"/>
          <w:lang w:val="en-US"/>
          <w:rPrChange w:id="30" w:author="Benjamin Buchwitz" w:date="2021-10-05T15:19:00Z">
            <w:rPr>
              <w:color w:val="auto"/>
              <w:bdr w:val="none" w:sz="0" w:space="0" w:color="auto" w:frame="1"/>
            </w:rPr>
          </w:rPrChange>
        </w:rPr>
        <w:t xml:space="preserve">[2] "C:/Program Files/R/R-3.6.0/library"   </w:t>
      </w:r>
    </w:p>
    <w:p w14:paraId="51ECF63C" w14:textId="48EBF688" w:rsidR="00003AD2" w:rsidRDefault="00F91B2E" w:rsidP="00F91B2E">
      <w:r>
        <w:t>Aus Zeit- und Speichergründen werden aber nicht alle verfügbaren Pak</w:t>
      </w:r>
      <w:r w:rsidR="00201100">
        <w:t>e</w:t>
      </w:r>
      <w:r>
        <w:t>te beim Start von R geladen. Später werden wir sehen, wie bei Bedarf neue Pakete installiert und geladen werden können.</w:t>
      </w:r>
    </w:p>
    <w:p w14:paraId="4FB2B8DD" w14:textId="77777777" w:rsidR="00502BC9" w:rsidRDefault="00502BC9">
      <w:pPr>
        <w:spacing w:after="0"/>
        <w:rPr>
          <w:rFonts w:ascii="Arial" w:eastAsia="SimSun" w:hAnsi="Arial" w:cs="Arial"/>
          <w:color w:val="002060"/>
          <w:sz w:val="28"/>
          <w:szCs w:val="28"/>
        </w:rPr>
      </w:pPr>
      <w:r>
        <w:br w:type="page"/>
      </w:r>
    </w:p>
    <w:p w14:paraId="5612AD5F" w14:textId="7AD16F96" w:rsidR="00003AD2" w:rsidRDefault="00003AD2" w:rsidP="00003AD2">
      <w:pPr>
        <w:pStyle w:val="berschrift2"/>
      </w:pPr>
      <w:bookmarkStart w:id="31" w:name="_Toc18405945"/>
      <w:r>
        <w:lastRenderedPageBreak/>
        <w:t>Übungen</w:t>
      </w:r>
      <w:bookmarkEnd w:id="31"/>
    </w:p>
    <w:p w14:paraId="2591F2F3" w14:textId="328C8A65" w:rsidR="00003AD2" w:rsidRDefault="00003AD2" w:rsidP="00003AD2">
      <w:pPr>
        <w:pStyle w:val="FragenText"/>
      </w:pPr>
      <w:r>
        <w:t xml:space="preserve">Aufgabe </w:t>
      </w:r>
      <w:fldSimple w:instr=" SEQ  Aufagbe \* MERGEFORMAT ">
        <w:r w:rsidR="00B5583F">
          <w:rPr>
            <w:noProof/>
          </w:rPr>
          <w:t>1</w:t>
        </w:r>
      </w:fldSimple>
    </w:p>
    <w:p w14:paraId="6B221B28" w14:textId="77777777" w:rsidR="00003AD2" w:rsidRPr="00F46B92" w:rsidRDefault="00003AD2" w:rsidP="00003AD2">
      <w:r>
        <w:t>Beantworten Sie folgende Fragen.</w:t>
      </w:r>
    </w:p>
    <w:p w14:paraId="1678C74B" w14:textId="2AD16FD4" w:rsidR="00003AD2" w:rsidRDefault="00003AD2" w:rsidP="00003AD2">
      <w:pPr>
        <w:pStyle w:val="Aufzhl"/>
      </w:pPr>
      <w:r w:rsidRPr="00F92C14">
        <w:t>Wird R interpretiert oder kompiliert?</w:t>
      </w:r>
    </w:p>
    <w:p w14:paraId="3282422B" w14:textId="5300A086" w:rsidR="00003AD2" w:rsidRDefault="00003AD2" w:rsidP="00003AD2">
      <w:pPr>
        <w:pStyle w:val="Aufzhl"/>
      </w:pPr>
      <w:r w:rsidRPr="00F92C14">
        <w:t>Was ist der Unterschied zwischen einem Interpreter und einem Compiler? Erläutern Sie Vor- und Nachteile.</w:t>
      </w:r>
      <w:r>
        <w:rPr>
          <w:rStyle w:val="Funotenzeichen"/>
        </w:rPr>
        <w:footnoteReference w:id="3"/>
      </w:r>
    </w:p>
    <w:p w14:paraId="4A312EC2" w14:textId="77777777" w:rsidR="00003AD2" w:rsidRDefault="00003AD2" w:rsidP="00003AD2">
      <w:pPr>
        <w:pStyle w:val="Aufzhl"/>
      </w:pPr>
      <w:r>
        <w:t>Nennen Sie populäre Programmiersprachen, die kompiliert bzw. interpretiert werden.</w:t>
      </w:r>
    </w:p>
    <w:p w14:paraId="5BDB98B9" w14:textId="77777777" w:rsidR="00003AD2" w:rsidRDefault="00003AD2" w:rsidP="00003AD2">
      <w:pPr>
        <w:pStyle w:val="Aufzhl"/>
      </w:pPr>
      <w:r>
        <w:t>Was ist ein JIT-Compiler?</w:t>
      </w:r>
    </w:p>
    <w:p w14:paraId="127EDFA8" w14:textId="77777777" w:rsidR="00003AD2" w:rsidRDefault="00003AD2" w:rsidP="00003AD2">
      <w:pPr>
        <w:pStyle w:val="Aufzhl"/>
      </w:pPr>
      <w:r>
        <w:t>Gibt es für R einen JIT-Compiler?</w:t>
      </w:r>
      <w:r>
        <w:rPr>
          <w:rStyle w:val="Funotenzeichen"/>
        </w:rPr>
        <w:footnoteReference w:id="4"/>
      </w:r>
    </w:p>
    <w:p w14:paraId="2856D978" w14:textId="77777777" w:rsidR="00003AD2" w:rsidRPr="002A6306" w:rsidRDefault="00003AD2" w:rsidP="00003AD2">
      <w:pPr>
        <w:pStyle w:val="Aufzhl"/>
      </w:pPr>
      <w:r w:rsidRPr="002A6306">
        <w:t>Ist R Open Source?</w:t>
      </w:r>
    </w:p>
    <w:p w14:paraId="26E1953B" w14:textId="77777777" w:rsidR="00003AD2" w:rsidRPr="002A6306" w:rsidRDefault="00003AD2" w:rsidP="00003AD2">
      <w:pPr>
        <w:pStyle w:val="Aufzhl"/>
      </w:pPr>
      <w:r w:rsidRPr="002A6306">
        <w:t>Welche</w:t>
      </w:r>
      <w:r>
        <w:rPr>
          <w:rStyle w:val="Funotenzeichen"/>
        </w:rPr>
        <w:t xml:space="preserve"> </w:t>
      </w:r>
      <w:r w:rsidRPr="002A6306">
        <w:t>Lizenzkosten en</w:t>
      </w:r>
      <w:r>
        <w:t>t</w:t>
      </w:r>
      <w:r w:rsidRPr="002A6306">
        <w:t>stehen?</w:t>
      </w:r>
    </w:p>
    <w:p w14:paraId="3726BA99" w14:textId="77777777" w:rsidR="00003AD2" w:rsidRDefault="00003AD2" w:rsidP="00003AD2">
      <w:pPr>
        <w:pStyle w:val="Aufzhl"/>
      </w:pPr>
      <w:r w:rsidRPr="002A6306">
        <w:t xml:space="preserve">Was ist </w:t>
      </w:r>
      <w:proofErr w:type="spellStart"/>
      <w:r w:rsidRPr="002A6306">
        <w:t>RStudio</w:t>
      </w:r>
      <w:proofErr w:type="spellEnd"/>
      <w:r w:rsidRPr="002A6306">
        <w:t>?</w:t>
      </w:r>
    </w:p>
    <w:p w14:paraId="63D141F7" w14:textId="77777777" w:rsidR="00003AD2" w:rsidRDefault="00003AD2" w:rsidP="00003AD2">
      <w:pPr>
        <w:pStyle w:val="Aufzhl"/>
      </w:pPr>
      <w:r>
        <w:t xml:space="preserve">Was ist eine integrierte Entwicklungsumgebung (IDE)? </w:t>
      </w:r>
    </w:p>
    <w:p w14:paraId="6DDC9E62" w14:textId="54DD588F" w:rsidR="00003AD2" w:rsidRPr="002A6306" w:rsidRDefault="00003AD2" w:rsidP="00003AD2">
      <w:pPr>
        <w:pStyle w:val="Aufzhl"/>
      </w:pPr>
      <w:r>
        <w:t>Nennen Sie Beispiele populärer Entwicklungsumgebungen</w:t>
      </w:r>
      <w:r w:rsidR="00201100">
        <w:t>,</w:t>
      </w:r>
      <w:r>
        <w:t xml:space="preserve"> z. B. für C und C++.</w:t>
      </w:r>
    </w:p>
    <w:p w14:paraId="43B506E5" w14:textId="77777777" w:rsidR="00003AD2" w:rsidRPr="002A6306" w:rsidRDefault="00003AD2" w:rsidP="00003AD2">
      <w:pPr>
        <w:pStyle w:val="Aufzhl"/>
      </w:pPr>
      <w:r w:rsidRPr="002A6306">
        <w:t xml:space="preserve">Was ist </w:t>
      </w:r>
      <w:proofErr w:type="spellStart"/>
      <w:r w:rsidRPr="002A6306">
        <w:t>Scheme</w:t>
      </w:r>
      <w:proofErr w:type="spellEnd"/>
      <w:r w:rsidRPr="002A6306">
        <w:t>?</w:t>
      </w:r>
    </w:p>
    <w:p w14:paraId="12D64B3F" w14:textId="77777777" w:rsidR="00003AD2" w:rsidRPr="002A6306" w:rsidRDefault="00003AD2" w:rsidP="00003AD2">
      <w:pPr>
        <w:pStyle w:val="Aufzhl"/>
      </w:pPr>
      <w:r w:rsidRPr="002A6306">
        <w:t>Was ist S?</w:t>
      </w:r>
    </w:p>
    <w:p w14:paraId="42117160" w14:textId="77777777" w:rsidR="00003AD2" w:rsidRPr="002A6306" w:rsidRDefault="00003AD2" w:rsidP="00003AD2">
      <w:pPr>
        <w:pStyle w:val="Aufzhl"/>
      </w:pPr>
      <w:r w:rsidRPr="002A6306">
        <w:t>Ist R für alle populären Desktop-Betriebssysteme verfügbar?</w:t>
      </w:r>
    </w:p>
    <w:p w14:paraId="32374046" w14:textId="77777777" w:rsidR="00003AD2" w:rsidRPr="002A6306" w:rsidRDefault="00003AD2" w:rsidP="00003AD2">
      <w:pPr>
        <w:pStyle w:val="Aufzhl"/>
      </w:pPr>
      <w:r w:rsidRPr="002A6306">
        <w:t>Was sind die Vorteile von R?</w:t>
      </w:r>
    </w:p>
    <w:p w14:paraId="0CA99373" w14:textId="77777777" w:rsidR="00003AD2" w:rsidRPr="002A6306" w:rsidRDefault="00003AD2" w:rsidP="00003AD2">
      <w:pPr>
        <w:pStyle w:val="Aufzhl"/>
      </w:pPr>
      <w:r w:rsidRPr="002A6306">
        <w:t>Was ist in R ein Paket? Paket ist hier die deutsche Übersetzung für welchen englischen Begriff?</w:t>
      </w:r>
    </w:p>
    <w:p w14:paraId="31F7F326" w14:textId="0F683101" w:rsidR="00F91B2E" w:rsidRDefault="00003AD2" w:rsidP="00F91B2E">
      <w:pPr>
        <w:pStyle w:val="Aufzhl"/>
      </w:pPr>
      <w:r w:rsidRPr="002A6306">
        <w:t xml:space="preserve">Was ist aus programmiertechnischer Sicht der Unterschied zwischen einem Paket und einer </w:t>
      </w:r>
      <w:commentRangeStart w:id="32"/>
      <w:r w:rsidRPr="002A6306">
        <w:t>Bibliothek</w:t>
      </w:r>
      <w:commentRangeEnd w:id="32"/>
      <w:r>
        <w:rPr>
          <w:rStyle w:val="Kommentarzeichen"/>
          <w:rFonts w:ascii="Arial" w:hAnsi="Arial"/>
          <w:color w:val="auto"/>
          <w:szCs w:val="20"/>
        </w:rPr>
        <w:commentReference w:id="32"/>
      </w:r>
      <w:r w:rsidRPr="002A6306">
        <w:t>?</w:t>
      </w:r>
    </w:p>
    <w:p w14:paraId="47F7DCDB" w14:textId="0A3B3F47" w:rsidR="00F91B2E" w:rsidRDefault="00F91B2E" w:rsidP="003B1611"/>
    <w:p w14:paraId="2577D78D" w14:textId="77777777" w:rsidR="0038130D" w:rsidRDefault="0038130D">
      <w:pPr>
        <w:spacing w:after="0"/>
        <w:rPr>
          <w:rFonts w:ascii="Arial" w:eastAsia="SimSun" w:hAnsi="Arial" w:cs="Arial"/>
          <w:color w:val="002060"/>
          <w:sz w:val="36"/>
          <w:szCs w:val="36"/>
        </w:rPr>
      </w:pPr>
      <w:bookmarkStart w:id="33" w:name="_Toc15832327"/>
      <w:bookmarkStart w:id="34" w:name="_Toc15301007"/>
      <w:bookmarkStart w:id="35" w:name="_Toc15304254"/>
      <w:bookmarkStart w:id="36" w:name="_Toc15304294"/>
      <w:bookmarkStart w:id="37" w:name="_Toc15304435"/>
      <w:r>
        <w:br w:type="page"/>
      </w:r>
    </w:p>
    <w:p w14:paraId="7F988DBD" w14:textId="51C24903" w:rsidR="00F91B2E" w:rsidRPr="00D02DDC" w:rsidRDefault="006044B2" w:rsidP="00116671">
      <w:pPr>
        <w:pStyle w:val="berschrift1"/>
      </w:pPr>
      <w:bookmarkStart w:id="38" w:name="_Toc18405946"/>
      <w:r>
        <w:lastRenderedPageBreak/>
        <w:t>E</w:t>
      </w:r>
      <w:r w:rsidR="00F91B2E" w:rsidRPr="00D02DDC">
        <w:t>rste Schritte</w:t>
      </w:r>
      <w:bookmarkEnd w:id="33"/>
      <w:bookmarkEnd w:id="38"/>
    </w:p>
    <w:p w14:paraId="1B9BA1DD" w14:textId="61F1E84E" w:rsidR="00F91B2E" w:rsidRDefault="00F91B2E" w:rsidP="003B1611">
      <w:r>
        <w:t xml:space="preserve">Es gibt mehrere Möglichkeiten, </w:t>
      </w:r>
      <w:r w:rsidRPr="00FF1D58">
        <w:t>R</w:t>
      </w:r>
      <w:r>
        <w:t xml:space="preserve"> zu starten. Eine interaktive R-Sitzung kann zum Beispiel direkt in einem Terminalfenster (unter Windows oft auch Eingabefenster genannt) durch die Eingabe des Kommando</w:t>
      </w:r>
      <w:r w:rsidR="00201100">
        <w:t>s</w:t>
      </w:r>
      <w:r>
        <w:t xml:space="preserve"> „R“ gestartet werden. Statt eine interaktive R-Sitzung zu beginnen, können auch sogenannte R-Skripte in einem Terminalfenster ausgeführt werden. </w:t>
      </w:r>
    </w:p>
    <w:p w14:paraId="3C9D4BFD" w14:textId="77777777" w:rsidR="00F91B2E" w:rsidRDefault="00F91B2E" w:rsidP="003B1611">
      <w:r>
        <w:t xml:space="preserve">Im Verlauf dieser Veranstaltung werden wir fast ausschließlich R indirekt über </w:t>
      </w:r>
      <w:proofErr w:type="spellStart"/>
      <w:r w:rsidRPr="002B6E6F">
        <w:rPr>
          <w:i/>
        </w:rPr>
        <w:t>RStudio</w:t>
      </w:r>
      <w:proofErr w:type="spellEnd"/>
      <w:r>
        <w:t xml:space="preserve"> (genauer </w:t>
      </w:r>
      <w:proofErr w:type="spellStart"/>
      <w:r w:rsidRPr="002B6E6F">
        <w:rPr>
          <w:i/>
        </w:rPr>
        <w:t>RStudio</w:t>
      </w:r>
      <w:proofErr w:type="spellEnd"/>
      <w:r w:rsidRPr="002B6E6F">
        <w:rPr>
          <w:i/>
        </w:rPr>
        <w:t xml:space="preserve"> Desktop</w:t>
      </w:r>
      <w:r>
        <w:t xml:space="preserve">) starten, was viele Vorteile bietet. </w:t>
      </w:r>
      <w:proofErr w:type="spellStart"/>
      <w:r w:rsidRPr="002B6E6F">
        <w:rPr>
          <w:i/>
        </w:rPr>
        <w:t>RStudio</w:t>
      </w:r>
      <w:proofErr w:type="spellEnd"/>
      <w:r>
        <w:t xml:space="preserve"> (genauer </w:t>
      </w:r>
      <w:proofErr w:type="spellStart"/>
      <w:r w:rsidRPr="002B6E6F">
        <w:rPr>
          <w:i/>
        </w:rPr>
        <w:t>RStudio</w:t>
      </w:r>
      <w:proofErr w:type="spellEnd"/>
      <w:r w:rsidRPr="002B6E6F">
        <w:rPr>
          <w:i/>
        </w:rPr>
        <w:t xml:space="preserve"> Desktop</w:t>
      </w:r>
      <w:r>
        <w:t>) ist eine integrierte Entwicklungsumgebung (IDE), die das Arbeiten mit R stark vereinfacht, und wie R als Open Source Lizenz zur Verfügung steht.</w:t>
      </w:r>
    </w:p>
    <w:p w14:paraId="7979054B" w14:textId="5F7A6F00" w:rsidR="00F91B2E" w:rsidRDefault="00F91B2E" w:rsidP="003B1611">
      <w:r>
        <w:t xml:space="preserve">Ein typisches Fenster in </w:t>
      </w:r>
      <w:proofErr w:type="spellStart"/>
      <w:r w:rsidRPr="00FF1D58">
        <w:rPr>
          <w:i/>
        </w:rPr>
        <w:t>RStudio</w:t>
      </w:r>
      <w:proofErr w:type="spellEnd"/>
      <w:r>
        <w:t xml:space="preserve"> umfasst mehrere Bereiche. In </w:t>
      </w:r>
      <w:r w:rsidR="007955CC">
        <w:fldChar w:fldCharType="begin"/>
      </w:r>
      <w:r w:rsidR="007955CC">
        <w:instrText xml:space="preserve"> REF _Ref16689797 \h </w:instrText>
      </w:r>
      <w:r w:rsidR="007955CC">
        <w:fldChar w:fldCharType="separate"/>
      </w:r>
      <w:r w:rsidR="00B5583F" w:rsidRPr="00CD0197">
        <w:t xml:space="preserve">Abbildung </w:t>
      </w:r>
      <w:r w:rsidR="00B5583F">
        <w:rPr>
          <w:noProof/>
        </w:rPr>
        <w:t>1</w:t>
      </w:r>
      <w:r w:rsidR="007955CC">
        <w:fldChar w:fldCharType="end"/>
      </w:r>
      <w:r w:rsidR="007955CC">
        <w:t xml:space="preserve"> </w:t>
      </w:r>
      <w:r>
        <w:t>sehen Sie z. B. drei Bereiche: „K</w:t>
      </w:r>
      <w:r w:rsidR="00B03FD7">
        <w:t>onsole“, „Umgebung“ und „</w:t>
      </w:r>
      <w:r w:rsidR="00201100">
        <w:t>Hilfe</w:t>
      </w:r>
      <w:r w:rsidR="00B03FD7">
        <w:t>“.</w:t>
      </w:r>
      <w:r>
        <w:t xml:space="preserve"> Im </w:t>
      </w:r>
      <w:r w:rsidR="007955CC">
        <w:t xml:space="preserve">dort abgebildeten </w:t>
      </w:r>
      <w:r>
        <w:t>Konsolen-Bereich</w:t>
      </w:r>
      <w:r w:rsidR="007955CC">
        <w:t xml:space="preserve"> sehen wir zum Beispiel</w:t>
      </w:r>
      <w:r>
        <w:t>, welche R-Version und Plattform benutzt wird.</w:t>
      </w:r>
    </w:p>
    <w:p w14:paraId="32CD0D07" w14:textId="015FFF2F" w:rsidR="00F91B2E" w:rsidRDefault="00F91B2E" w:rsidP="003B1611">
      <w:r>
        <w:t>Jeder Bereich wiederum kann durch Aktivierung unterschiedlicher Reiter verändert werden. Das gesamte Layout der Bereiche kann individuell angepasst werden (siehe Menüeintrag „View“ / „</w:t>
      </w:r>
      <w:proofErr w:type="spellStart"/>
      <w:r>
        <w:t>Panes</w:t>
      </w:r>
      <w:proofErr w:type="spellEnd"/>
      <w:r>
        <w:t>“). Es passt sich auch dynamisch an: so wird zum Beispiel bei einer Datenvisualisierung statt des „Hilfe“-Bereichs der „Plot“-Bereich aktiviert. Wird ein Skript geladen, erscheint zusätzlich ein Bereich „</w:t>
      </w:r>
      <w:r w:rsidR="00B03FD7">
        <w:t>Editor</w:t>
      </w:r>
      <w:r>
        <w:t xml:space="preserve">“. Wir werden später sehen, was R-Skripte (kurz: Skripte) sind und welche Bedeutung sie haben. Wir starten jedoch zuerst mit </w:t>
      </w:r>
      <w:proofErr w:type="gramStart"/>
      <w:r>
        <w:t>ganz einfachen</w:t>
      </w:r>
      <w:proofErr w:type="gramEnd"/>
      <w:r>
        <w:t xml:space="preserve"> Befehlen in der Konsole. </w:t>
      </w:r>
    </w:p>
    <w:p w14:paraId="7412F03E" w14:textId="25CA641D" w:rsidR="00F91B2E" w:rsidRDefault="001D473B" w:rsidP="00F91B2E">
      <w:pPr>
        <w:keepNext/>
      </w:pPr>
      <w:r>
        <w:rPr>
          <w:noProof/>
        </w:rPr>
        <w:drawing>
          <wp:inline distT="0" distB="0" distL="0" distR="0" wp14:anchorId="6233D7F1" wp14:editId="7CAD7765">
            <wp:extent cx="5753100" cy="3238500"/>
            <wp:effectExtent l="19050" t="19050" r="0" b="0"/>
            <wp:docPr id="14" name="Bild 1" descr="rstud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tudio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w="6350" cmpd="sng">
                      <a:solidFill>
                        <a:srgbClr val="000000"/>
                      </a:solidFill>
                      <a:miter lim="800000"/>
                      <a:headEnd/>
                      <a:tailEnd/>
                    </a:ln>
                    <a:effectLst/>
                  </pic:spPr>
                </pic:pic>
              </a:graphicData>
            </a:graphic>
          </wp:inline>
        </w:drawing>
      </w:r>
    </w:p>
    <w:p w14:paraId="15976825" w14:textId="6AA3F4AA" w:rsidR="00F91B2E" w:rsidRPr="00CD0197" w:rsidRDefault="00F91B2E" w:rsidP="00CD0197">
      <w:pPr>
        <w:pStyle w:val="Beschriftung"/>
      </w:pPr>
      <w:bookmarkStart w:id="39" w:name="_Ref16689797"/>
      <w:bookmarkStart w:id="40" w:name="_Ref16689780"/>
      <w:r w:rsidRPr="00CD0197">
        <w:t xml:space="preserve">Abbildung </w:t>
      </w:r>
      <w:fldSimple w:instr=" SEQ Abbildung \* ARABIC ">
        <w:r w:rsidR="000C4F16">
          <w:rPr>
            <w:noProof/>
          </w:rPr>
          <w:t>1</w:t>
        </w:r>
      </w:fldSimple>
      <w:bookmarkEnd w:id="39"/>
      <w:r w:rsidRPr="00CD0197">
        <w:t xml:space="preserve">: </w:t>
      </w:r>
      <w:proofErr w:type="spellStart"/>
      <w:r w:rsidRPr="00CD0197">
        <w:t>RStudio</w:t>
      </w:r>
      <w:proofErr w:type="spellEnd"/>
      <w:r w:rsidRPr="00CD0197">
        <w:t xml:space="preserve"> Bereiche</w:t>
      </w:r>
      <w:bookmarkEnd w:id="40"/>
    </w:p>
    <w:p w14:paraId="35AAA8FD" w14:textId="462A9E81" w:rsidR="00F91B2E" w:rsidRDefault="00F91B2E" w:rsidP="00F91B2E"/>
    <w:p w14:paraId="6C0F9B98" w14:textId="0BB9B282" w:rsidR="0038130D" w:rsidRPr="00EB6BA9" w:rsidRDefault="0038130D" w:rsidP="00F91B2E">
      <w:r>
        <w:t xml:space="preserve">Im Bereich „Hilfe“ in </w:t>
      </w:r>
      <w:r>
        <w:fldChar w:fldCharType="begin"/>
      </w:r>
      <w:r>
        <w:instrText xml:space="preserve"> REF _Ref16689797 \h </w:instrText>
      </w:r>
      <w:r>
        <w:fldChar w:fldCharType="separate"/>
      </w:r>
      <w:r w:rsidR="00B5583F" w:rsidRPr="00CD0197">
        <w:t xml:space="preserve">Abbildung </w:t>
      </w:r>
      <w:r w:rsidR="00B5583F">
        <w:rPr>
          <w:noProof/>
        </w:rPr>
        <w:t>1</w:t>
      </w:r>
      <w:r>
        <w:fldChar w:fldCharType="end"/>
      </w:r>
      <w:r>
        <w:t xml:space="preserve"> sehen Sie den Manual-Eintrag zum </w:t>
      </w:r>
      <w:proofErr w:type="gramStart"/>
      <w:r>
        <w:t xml:space="preserve">Befehl </w:t>
      </w:r>
      <w:r w:rsidRPr="00992E34">
        <w:rPr>
          <w:rStyle w:val="QWordZchn"/>
        </w:rPr>
        <w:t>.</w:t>
      </w:r>
      <w:proofErr w:type="spellStart"/>
      <w:r w:rsidRPr="00992E34">
        <w:rPr>
          <w:rStyle w:val="QWordZchn"/>
        </w:rPr>
        <w:t>libPaths</w:t>
      </w:r>
      <w:proofErr w:type="spellEnd"/>
      <w:proofErr w:type="gramEnd"/>
      <w:r w:rsidRPr="00992E34">
        <w:rPr>
          <w:rStyle w:val="QWordZchn"/>
        </w:rPr>
        <w:t>()</w:t>
      </w:r>
      <w:r>
        <w:t xml:space="preserve">. Sie erhalten diesen Eintrag, indem </w:t>
      </w:r>
      <w:proofErr w:type="gramStart"/>
      <w:r>
        <w:t xml:space="preserve">Sie  </w:t>
      </w:r>
      <w:r w:rsidRPr="00992E34">
        <w:rPr>
          <w:rStyle w:val="QWordZchn"/>
        </w:rPr>
        <w:t>?</w:t>
      </w:r>
      <w:proofErr w:type="gramEnd"/>
      <w:r w:rsidRPr="00992E34">
        <w:rPr>
          <w:rStyle w:val="QWordZchn"/>
        </w:rPr>
        <w:t>.</w:t>
      </w:r>
      <w:proofErr w:type="spellStart"/>
      <w:r w:rsidRPr="00992E34">
        <w:rPr>
          <w:rStyle w:val="QWordZchn"/>
        </w:rPr>
        <w:t>libPaths</w:t>
      </w:r>
      <w:proofErr w:type="spellEnd"/>
      <w:r w:rsidRPr="00992E34">
        <w:rPr>
          <w:rStyle w:val="QWordZchn"/>
        </w:rPr>
        <w:t>()</w:t>
      </w:r>
      <w:r>
        <w:t xml:space="preserve"> im Konsolenbereich hinter dem Prompt-Zeichen </w:t>
      </w:r>
      <w:r>
        <w:rPr>
          <w:rStyle w:val="QWordZchn"/>
        </w:rPr>
        <w:t>'&gt;</w:t>
      </w:r>
      <w:r w:rsidRPr="001C1331">
        <w:rPr>
          <w:rStyle w:val="QWordZchn"/>
        </w:rPr>
        <w:t>'</w:t>
      </w:r>
      <w:r>
        <w:t xml:space="preserve"> eingeben. Wir werden später auf das Hilfesystem etwas ausführlicher eingehen.</w:t>
      </w:r>
    </w:p>
    <w:p w14:paraId="60663F6E" w14:textId="77777777" w:rsidR="0038130D" w:rsidRDefault="0038130D">
      <w:pPr>
        <w:spacing w:after="0"/>
        <w:rPr>
          <w:rFonts w:ascii="Arial" w:eastAsia="SimSun" w:hAnsi="Arial" w:cs="Arial"/>
          <w:color w:val="002060"/>
          <w:sz w:val="28"/>
          <w:szCs w:val="28"/>
        </w:rPr>
      </w:pPr>
      <w:bookmarkStart w:id="41" w:name="_Toc15832328"/>
      <w:r>
        <w:br w:type="page"/>
      </w:r>
    </w:p>
    <w:p w14:paraId="6F21C30E" w14:textId="252D92D2" w:rsidR="00F91B2E" w:rsidRDefault="00F91B2E" w:rsidP="002E5A55">
      <w:pPr>
        <w:pStyle w:val="berschrift2"/>
      </w:pPr>
      <w:bookmarkStart w:id="42" w:name="_Toc18405947"/>
      <w:r>
        <w:lastRenderedPageBreak/>
        <w:t>Numerische Ausdrücke und Zuweisungen</w:t>
      </w:r>
      <w:bookmarkEnd w:id="41"/>
      <w:bookmarkEnd w:id="42"/>
    </w:p>
    <w:p w14:paraId="7D44E56C" w14:textId="245E444B" w:rsidR="00F91B2E" w:rsidRDefault="00F91B2E" w:rsidP="003B1611">
      <w:r>
        <w:t xml:space="preserve">Befehle (engl.: </w:t>
      </w:r>
      <w:proofErr w:type="spellStart"/>
      <w:r>
        <w:t>commands</w:t>
      </w:r>
      <w:proofErr w:type="spellEnd"/>
      <w:r>
        <w:t xml:space="preserve">) können direkt im Bereich „Konsole“ hinter dem Prompt-Zeichen </w:t>
      </w:r>
      <w:r>
        <w:rPr>
          <w:rStyle w:val="QWordZchn"/>
        </w:rPr>
        <w:t>'&gt;</w:t>
      </w:r>
      <w:r w:rsidRPr="001C1331">
        <w:rPr>
          <w:rStyle w:val="QWordZchn"/>
        </w:rPr>
        <w:t>'</w:t>
      </w:r>
      <w:r w:rsidR="00D02DDC">
        <w:t xml:space="preserve"> eingegeben werden.</w:t>
      </w:r>
    </w:p>
    <w:p w14:paraId="57224B75" w14:textId="77777777" w:rsidR="00F91B2E" w:rsidRPr="00B53237" w:rsidRDefault="00F91B2E" w:rsidP="003F21E1">
      <w:pPr>
        <w:pStyle w:val="QT3"/>
      </w:pPr>
      <w:r w:rsidRPr="00B53237">
        <w:t>&gt; 6*7</w:t>
      </w:r>
    </w:p>
    <w:p w14:paraId="59B59EA5" w14:textId="77777777" w:rsidR="00F91B2E" w:rsidRPr="00D02DDC" w:rsidRDefault="00F91B2E" w:rsidP="003F21E1">
      <w:pPr>
        <w:pStyle w:val="QT3"/>
        <w:rPr>
          <w:color w:val="auto"/>
        </w:rPr>
      </w:pPr>
      <w:r w:rsidRPr="00D02DDC">
        <w:rPr>
          <w:color w:val="auto"/>
          <w:bdr w:val="none" w:sz="0" w:space="0" w:color="auto" w:frame="1"/>
        </w:rPr>
        <w:t>[1] 42</w:t>
      </w:r>
    </w:p>
    <w:p w14:paraId="489937BD" w14:textId="76BAA90B" w:rsidR="008E6103" w:rsidRDefault="00F91B2E" w:rsidP="003B1611">
      <w:r>
        <w:t>Sie erhalten sofort das Ergebnis des eingegebenen Ausdrucks.</w:t>
      </w:r>
      <w:r w:rsidR="008E6103">
        <w:t xml:space="preserve"> Ist der eingegebene Ausdruck syntaktisch noch nicht abgeschlossen, dann wechselt in der Konsole das Prompt-Zeichen </w:t>
      </w:r>
      <w:r w:rsidR="008E6103">
        <w:rPr>
          <w:rStyle w:val="QWordZchn"/>
        </w:rPr>
        <w:t>'&gt;</w:t>
      </w:r>
      <w:r w:rsidR="008E6103" w:rsidRPr="001C1331">
        <w:rPr>
          <w:rStyle w:val="QWordZchn"/>
        </w:rPr>
        <w:t>'</w:t>
      </w:r>
      <w:r w:rsidR="008E6103">
        <w:t xml:space="preserve"> zu </w:t>
      </w:r>
      <w:r w:rsidR="008E6103">
        <w:rPr>
          <w:rStyle w:val="QWordZchn"/>
        </w:rPr>
        <w:t>'+</w:t>
      </w:r>
      <w:r w:rsidR="008E6103" w:rsidRPr="001C1331">
        <w:rPr>
          <w:rStyle w:val="QWordZchn"/>
        </w:rPr>
        <w:t>'</w:t>
      </w:r>
      <w:r w:rsidR="008E6103">
        <w:t xml:space="preserve">; mit einem Semikolon kann ein Abschluss erzwungen werden. </w:t>
      </w:r>
    </w:p>
    <w:p w14:paraId="744F4EE7" w14:textId="77777777" w:rsidR="00F91B2E" w:rsidRPr="00333C7E" w:rsidRDefault="00F91B2E" w:rsidP="003F21E1">
      <w:pPr>
        <w:pStyle w:val="QT3"/>
      </w:pPr>
      <w:r w:rsidRPr="00333C7E">
        <w:t xml:space="preserve">&gt; 2^10   # </w:t>
      </w:r>
      <w:r>
        <w:t xml:space="preserve">Potenzrechnung: </w:t>
      </w:r>
      <w:r w:rsidRPr="00333C7E">
        <w:t>2 hoch 10</w:t>
      </w:r>
    </w:p>
    <w:p w14:paraId="2192DB05" w14:textId="77777777" w:rsidR="00F91B2E" w:rsidRPr="00D02DDC" w:rsidRDefault="00F91B2E" w:rsidP="003F21E1">
      <w:pPr>
        <w:pStyle w:val="QT3"/>
        <w:rPr>
          <w:color w:val="auto"/>
        </w:rPr>
      </w:pPr>
      <w:r w:rsidRPr="00D02DDC">
        <w:rPr>
          <w:color w:val="auto"/>
          <w:bdr w:val="none" w:sz="0" w:space="0" w:color="auto" w:frame="1"/>
        </w:rPr>
        <w:t>[1] 1024</w:t>
      </w:r>
    </w:p>
    <w:p w14:paraId="19E92643" w14:textId="5BBE8F81" w:rsidR="00F91B2E" w:rsidRPr="00D02DDC" w:rsidRDefault="00F91B2E" w:rsidP="003B1611">
      <w:r w:rsidRPr="00D02DDC">
        <w:t>Wie wir in diesem Beispiel zusätzlich sehen können, werden wie in vielen anderen Programmiersprachen auch alle Zeichen in einer Zeile, die nach einem '</w:t>
      </w:r>
      <w:r w:rsidRPr="00D02DDC">
        <w:rPr>
          <w:rStyle w:val="QWordZchn"/>
          <w:rFonts w:ascii="Times New Roman" w:hAnsi="Times New Roman"/>
          <w:szCs w:val="20"/>
        </w:rPr>
        <w:t>#</w:t>
      </w:r>
      <w:r w:rsidRPr="00D02DDC">
        <w:t>' folgen, als Kommentar interpretiert.</w:t>
      </w:r>
    </w:p>
    <w:p w14:paraId="206D8AD8" w14:textId="77777777" w:rsidR="00F91B2E" w:rsidRPr="00B53237" w:rsidRDefault="00F91B2E" w:rsidP="003F21E1">
      <w:pPr>
        <w:pStyle w:val="QT3"/>
      </w:pPr>
      <w:r>
        <w:t>&gt; 10</w:t>
      </w:r>
      <w:r w:rsidRPr="00B53237">
        <w:t>/3</w:t>
      </w:r>
      <w:r>
        <w:t xml:space="preserve">   </w:t>
      </w:r>
      <w:r w:rsidRPr="00333C7E">
        <w:t># ganzzahlige Division?</w:t>
      </w:r>
    </w:p>
    <w:p w14:paraId="25744448" w14:textId="77777777" w:rsidR="00F91B2E" w:rsidRPr="00D02DDC" w:rsidRDefault="00F91B2E" w:rsidP="003F21E1">
      <w:pPr>
        <w:pStyle w:val="QT3"/>
        <w:rPr>
          <w:color w:val="auto"/>
        </w:rPr>
      </w:pPr>
      <w:r w:rsidRPr="00D02DDC">
        <w:rPr>
          <w:color w:val="auto"/>
          <w:bdr w:val="none" w:sz="0" w:space="0" w:color="auto" w:frame="1"/>
        </w:rPr>
        <w:t>[1] 3.333333</w:t>
      </w:r>
    </w:p>
    <w:p w14:paraId="008D5C53" w14:textId="5AA67FD3" w:rsidR="00CF4BB2" w:rsidRPr="00EA225B" w:rsidRDefault="00CF4BB2" w:rsidP="00A85102">
      <w:r w:rsidRPr="00EA225B">
        <w:t xml:space="preserve">Auch sehen wir in diesem Beispiel, dass R wie C, C++ oder Java </w:t>
      </w:r>
      <w:r w:rsidR="00EA225B" w:rsidRPr="00EA225B">
        <w:t xml:space="preserve">nicht ein </w:t>
      </w:r>
      <w:r w:rsidR="00EA225B">
        <w:t>Komma</w:t>
      </w:r>
      <w:r w:rsidR="00DC3CF7">
        <w:t>,</w:t>
      </w:r>
      <w:r w:rsidR="00EA225B" w:rsidRPr="00EA225B">
        <w:t xml:space="preserve"> sondern </w:t>
      </w:r>
      <w:r w:rsidRPr="00EA225B">
        <w:t xml:space="preserve">einen Punkt als </w:t>
      </w:r>
      <w:r w:rsidRPr="00EA225B">
        <w:rPr>
          <w:rStyle w:val="emph1Zchn"/>
        </w:rPr>
        <w:t>Dezimaltrennzeichen</w:t>
      </w:r>
      <w:r w:rsidRPr="00EA225B">
        <w:t xml:space="preserve"> verwendet.</w:t>
      </w:r>
    </w:p>
    <w:p w14:paraId="786C4064" w14:textId="293F6834" w:rsidR="00F91B2E" w:rsidRPr="00DA6BB2" w:rsidRDefault="00F91B2E" w:rsidP="00F46B92">
      <w:pPr>
        <w:pStyle w:val="FragenText"/>
        <w:rPr>
          <w:rStyle w:val="Fett"/>
          <w:b/>
          <w:sz w:val="22"/>
          <w:szCs w:val="22"/>
        </w:rPr>
      </w:pPr>
      <w:r w:rsidRPr="00F92C14">
        <w:t>Frage</w:t>
      </w:r>
    </w:p>
    <w:p w14:paraId="48E3CE1B" w14:textId="2D04397B" w:rsidR="00D02DDC" w:rsidRPr="00D878B0" w:rsidRDefault="00F91B2E" w:rsidP="00F91B2E">
      <w:pPr>
        <w:pStyle w:val="Aufzhl"/>
        <w:rPr>
          <w:highlight w:val="yellow"/>
        </w:rPr>
      </w:pPr>
      <w:r w:rsidRPr="00D878B0">
        <w:rPr>
          <w:highlight w:val="yellow"/>
        </w:rPr>
        <w:t xml:space="preserve">Welchen Wert hat in den Programmiersprachen C und C++ der Ausdruck </w:t>
      </w:r>
      <w:r w:rsidRPr="00D878B0">
        <w:rPr>
          <w:rFonts w:ascii="Consolas" w:hAnsi="Consolas"/>
          <w:highlight w:val="yellow"/>
        </w:rPr>
        <w:t>10/</w:t>
      </w:r>
      <w:proofErr w:type="gramStart"/>
      <w:r w:rsidRPr="00D878B0">
        <w:rPr>
          <w:rFonts w:ascii="Consolas" w:hAnsi="Consolas"/>
          <w:highlight w:val="yellow"/>
        </w:rPr>
        <w:t>3</w:t>
      </w:r>
      <w:r w:rsidRPr="00D878B0">
        <w:rPr>
          <w:highlight w:val="yellow"/>
        </w:rPr>
        <w:t xml:space="preserve"> ?</w:t>
      </w:r>
      <w:proofErr w:type="gramEnd"/>
      <w:r w:rsidRPr="00D878B0">
        <w:rPr>
          <w:highlight w:val="yellow"/>
        </w:rPr>
        <w:t xml:space="preserve"> </w:t>
      </w:r>
    </w:p>
    <w:p w14:paraId="65778657" w14:textId="6FD11034" w:rsidR="00EA5E82" w:rsidRDefault="00EA5E82" w:rsidP="003705B7">
      <w:pPr>
        <w:pStyle w:val="Markiert1"/>
        <w:rPr>
          <w:rStyle w:val="Fett"/>
        </w:rPr>
      </w:pPr>
      <w:bookmarkStart w:id="43" w:name="_Toc15832329"/>
    </w:p>
    <w:p w14:paraId="48767365" w14:textId="33191CED" w:rsidR="003705B7" w:rsidRPr="00333C7E" w:rsidRDefault="003705B7" w:rsidP="003705B7">
      <w:pPr>
        <w:pStyle w:val="Markiert1"/>
        <w:rPr>
          <w:b/>
          <w:bCs/>
        </w:rPr>
      </w:pPr>
      <w:r w:rsidRPr="008B2A0B">
        <w:rPr>
          <w:rStyle w:val="Fett"/>
        </w:rPr>
        <w:t>Wichtig</w:t>
      </w:r>
    </w:p>
    <w:p w14:paraId="0335C82E" w14:textId="77777777" w:rsidR="003705B7" w:rsidRDefault="003705B7" w:rsidP="003705B7">
      <w:pPr>
        <w:pStyle w:val="AufzhlMarkiert"/>
      </w:pPr>
      <w:r>
        <w:t>Alle Zeichen in einer Zeile, die nach einem '</w:t>
      </w:r>
      <w:r w:rsidRPr="0098740A">
        <w:rPr>
          <w:rStyle w:val="QWordZchn"/>
        </w:rPr>
        <w:t>#</w:t>
      </w:r>
      <w:r>
        <w:t>' folgen, werden als Kommentar interpretiert</w:t>
      </w:r>
    </w:p>
    <w:p w14:paraId="3E17B430" w14:textId="16257BAA" w:rsidR="003705B7" w:rsidRPr="003705B7" w:rsidRDefault="003705B7" w:rsidP="003705B7">
      <w:pPr>
        <w:pStyle w:val="AufzhlMarkiert"/>
      </w:pPr>
      <w:r>
        <w:t xml:space="preserve">Punkt als </w:t>
      </w:r>
      <w:r>
        <w:rPr>
          <w:rFonts w:ascii="LMRoman10-Regular" w:hAnsi="LMRoman10-Regular" w:cs="LMRoman10-Regular"/>
          <w:szCs w:val="20"/>
        </w:rPr>
        <w:t>Dezimaltrennzeichen</w:t>
      </w:r>
    </w:p>
    <w:p w14:paraId="1EF438B0" w14:textId="6B6626DB" w:rsidR="003705B7" w:rsidRDefault="003705B7" w:rsidP="003B1611">
      <w:pPr>
        <w:pStyle w:val="berschrift2"/>
      </w:pPr>
      <w:bookmarkStart w:id="44" w:name="_Ref17107674"/>
      <w:bookmarkStart w:id="45" w:name="_Toc18405948"/>
      <w:r>
        <w:t>Variablen</w:t>
      </w:r>
      <w:bookmarkEnd w:id="43"/>
      <w:bookmarkEnd w:id="44"/>
      <w:bookmarkEnd w:id="45"/>
    </w:p>
    <w:p w14:paraId="51799B9B" w14:textId="62E0991E" w:rsidR="00F91B2E" w:rsidRDefault="00F91B2E" w:rsidP="003B1611">
      <w:r>
        <w:t xml:space="preserve">Wir können das Ergebnis </w:t>
      </w:r>
      <w:r w:rsidR="003705B7">
        <w:t xml:space="preserve">einer Berechnung </w:t>
      </w:r>
      <w:proofErr w:type="gramStart"/>
      <w:r w:rsidR="003705B7">
        <w:t xml:space="preserve">natürlich </w:t>
      </w:r>
      <w:r>
        <w:t>auch</w:t>
      </w:r>
      <w:proofErr w:type="gramEnd"/>
      <w:r>
        <w:t xml:space="preserve"> einer Variablen zuweisen. Wie wir später sehen werden, handelt es sich dabei um eine </w:t>
      </w:r>
      <w:r w:rsidRPr="00333C7E">
        <w:rPr>
          <w:b/>
        </w:rPr>
        <w:t>globale</w:t>
      </w:r>
      <w:r>
        <w:t xml:space="preserve"> Variable!</w:t>
      </w:r>
    </w:p>
    <w:p w14:paraId="41535BA8" w14:textId="7CC562B4" w:rsidR="00F91B2E" w:rsidRPr="008B2A0B" w:rsidRDefault="00F91B2E" w:rsidP="003F21E1">
      <w:pPr>
        <w:pStyle w:val="QT3"/>
      </w:pPr>
      <w:r w:rsidRPr="008B2A0B">
        <w:t xml:space="preserve">&gt; </w:t>
      </w:r>
      <w:proofErr w:type="spellStart"/>
      <w:r w:rsidRPr="008B2A0B">
        <w:t>res</w:t>
      </w:r>
      <w:proofErr w:type="spellEnd"/>
      <w:r w:rsidRPr="008B2A0B">
        <w:t xml:space="preserve"> </w:t>
      </w:r>
      <w:r>
        <w:t>=</w:t>
      </w:r>
      <w:r w:rsidRPr="008B2A0B">
        <w:t xml:space="preserve"> 10/3</w:t>
      </w:r>
      <w:r>
        <w:t xml:space="preserve">       </w:t>
      </w:r>
      <w:r w:rsidR="000549C4">
        <w:t># '=' s</w:t>
      </w:r>
      <w:r w:rsidRPr="001C1331">
        <w:t>ollte vermieden werde</w:t>
      </w:r>
      <w:r>
        <w:t>n</w:t>
      </w:r>
    </w:p>
    <w:p w14:paraId="35F00769" w14:textId="77777777" w:rsidR="00F91B2E" w:rsidRDefault="00F91B2E" w:rsidP="003B1611">
      <w:r>
        <w:t xml:space="preserve">Allerdings bleibt dann das Ergebnis der Berechnung verborgen. Dies sehen wir erst, wenn wir </w:t>
      </w:r>
      <w:proofErr w:type="spellStart"/>
      <w:r w:rsidRPr="007D4E40">
        <w:rPr>
          <w:rStyle w:val="QWordZchn"/>
        </w:rPr>
        <w:t>print</w:t>
      </w:r>
      <w:proofErr w:type="spellEnd"/>
      <w:r w:rsidRPr="007D4E40">
        <w:rPr>
          <w:rStyle w:val="QWordZchn"/>
        </w:rPr>
        <w:t>(</w:t>
      </w:r>
      <w:proofErr w:type="spellStart"/>
      <w:r w:rsidRPr="007D4E40">
        <w:rPr>
          <w:rStyle w:val="QWordZchn"/>
        </w:rPr>
        <w:t>res</w:t>
      </w:r>
      <w:proofErr w:type="spellEnd"/>
      <w:r w:rsidRPr="007D4E40">
        <w:rPr>
          <w:rStyle w:val="QWordZchn"/>
        </w:rPr>
        <w:t>)</w:t>
      </w:r>
      <w:r>
        <w:t xml:space="preserve"> oder kürzer </w:t>
      </w:r>
      <w:proofErr w:type="spellStart"/>
      <w:r w:rsidRPr="00423F8C">
        <w:rPr>
          <w:rStyle w:val="QWordZchn"/>
        </w:rPr>
        <w:t>res</w:t>
      </w:r>
      <w:proofErr w:type="spellEnd"/>
      <w:r>
        <w:t xml:space="preserve"> eingeben</w:t>
      </w:r>
    </w:p>
    <w:p w14:paraId="545916A4" w14:textId="77777777" w:rsidR="00F91B2E" w:rsidRPr="00423F8C" w:rsidRDefault="00F91B2E" w:rsidP="003F21E1">
      <w:pPr>
        <w:pStyle w:val="QT3"/>
      </w:pPr>
      <w:r w:rsidRPr="00423F8C">
        <w:t xml:space="preserve">&gt; </w:t>
      </w:r>
      <w:proofErr w:type="spellStart"/>
      <w:r w:rsidRPr="00423F8C">
        <w:t>res</w:t>
      </w:r>
      <w:proofErr w:type="spellEnd"/>
    </w:p>
    <w:p w14:paraId="78C68710" w14:textId="77777777" w:rsidR="00F91B2E" w:rsidRPr="00D02DDC" w:rsidRDefault="00F91B2E" w:rsidP="003F21E1">
      <w:pPr>
        <w:pStyle w:val="QT3"/>
        <w:rPr>
          <w:color w:val="auto"/>
        </w:rPr>
      </w:pPr>
      <w:r w:rsidRPr="00D02DDC">
        <w:rPr>
          <w:color w:val="auto"/>
          <w:bdr w:val="none" w:sz="0" w:space="0" w:color="auto" w:frame="1"/>
        </w:rPr>
        <w:t>[1] 3.333333</w:t>
      </w:r>
    </w:p>
    <w:p w14:paraId="398E2A40" w14:textId="77777777" w:rsidR="00502BC9" w:rsidRDefault="00502BC9">
      <w:pPr>
        <w:spacing w:after="0"/>
      </w:pPr>
      <w:r>
        <w:br w:type="page"/>
      </w:r>
    </w:p>
    <w:p w14:paraId="733869D2" w14:textId="3B2FF31B" w:rsidR="00F91B2E" w:rsidRDefault="00F91B2E" w:rsidP="003B1611">
      <w:r>
        <w:lastRenderedPageBreak/>
        <w:t xml:space="preserve">Es ist allerdings in R üblich, anstelle von </w:t>
      </w:r>
      <w:r w:rsidRPr="001C1331">
        <w:rPr>
          <w:rStyle w:val="QWordZchn"/>
        </w:rPr>
        <w:t>'='</w:t>
      </w:r>
      <w:r>
        <w:t xml:space="preserve"> den Operator</w:t>
      </w:r>
      <w:r w:rsidRPr="001C1331">
        <w:rPr>
          <w:rFonts w:ascii="Consolas" w:hAnsi="Consolas"/>
        </w:rPr>
        <w:t xml:space="preserve"> '&lt;-'</w:t>
      </w:r>
      <w:r>
        <w:t xml:space="preserve">, der aus zwei Buchstaben besteht, für eine Zuweisung zu benutzen. Das hat zum Teil historische Gründe; aber es gibt auch spezielle Situationen, wo </w:t>
      </w:r>
      <w:r w:rsidRPr="001C1331">
        <w:rPr>
          <w:rFonts w:ascii="Consolas" w:hAnsi="Consolas"/>
        </w:rPr>
        <w:t>'='</w:t>
      </w:r>
      <w:r>
        <w:t xml:space="preserve"> als Zuweisungsoperator nicht wie erwartet funktioniert. Also besser:</w:t>
      </w:r>
    </w:p>
    <w:p w14:paraId="5640849D" w14:textId="77777777" w:rsidR="00F91B2E" w:rsidRPr="000546A3" w:rsidRDefault="00F91B2E" w:rsidP="003F21E1">
      <w:pPr>
        <w:pStyle w:val="QT3"/>
      </w:pPr>
      <w:r w:rsidRPr="000546A3">
        <w:t xml:space="preserve">&gt; </w:t>
      </w:r>
      <w:proofErr w:type="spellStart"/>
      <w:r w:rsidRPr="000546A3">
        <w:t>res</w:t>
      </w:r>
      <w:proofErr w:type="spellEnd"/>
      <w:r w:rsidRPr="000546A3">
        <w:t xml:space="preserve"> &lt;- 10/3      </w:t>
      </w:r>
      <w:r w:rsidRPr="00D06D0B">
        <w:rPr>
          <w:color w:val="385623"/>
        </w:rPr>
        <w:t xml:space="preserve"># </w:t>
      </w:r>
      <w:proofErr w:type="gramStart"/>
      <w:r w:rsidRPr="00D06D0B">
        <w:rPr>
          <w:color w:val="385623"/>
        </w:rPr>
        <w:t>Besser</w:t>
      </w:r>
      <w:proofErr w:type="gramEnd"/>
    </w:p>
    <w:p w14:paraId="042C6776" w14:textId="77777777" w:rsidR="00F91B2E" w:rsidRPr="000546A3" w:rsidRDefault="00F91B2E" w:rsidP="003F21E1">
      <w:pPr>
        <w:pStyle w:val="QT3"/>
      </w:pPr>
      <w:r w:rsidRPr="000546A3">
        <w:t xml:space="preserve">&gt; </w:t>
      </w:r>
      <w:proofErr w:type="spellStart"/>
      <w:r w:rsidRPr="000546A3">
        <w:t>res</w:t>
      </w:r>
      <w:proofErr w:type="spellEnd"/>
    </w:p>
    <w:p w14:paraId="3689C6FA" w14:textId="77777777" w:rsidR="00F91B2E" w:rsidRPr="00D02DDC" w:rsidRDefault="00F91B2E" w:rsidP="003F21E1">
      <w:pPr>
        <w:pStyle w:val="QT3"/>
        <w:rPr>
          <w:color w:val="auto"/>
        </w:rPr>
      </w:pPr>
      <w:r w:rsidRPr="00D02DDC">
        <w:rPr>
          <w:color w:val="auto"/>
        </w:rPr>
        <w:t>[1] 3.333333</w:t>
      </w:r>
    </w:p>
    <w:p w14:paraId="5EA325A2" w14:textId="5F5F3D56" w:rsidR="00F91B2E" w:rsidRDefault="00F91B2E" w:rsidP="003B1611">
      <w:r>
        <w:t xml:space="preserve">Weil Zuweisungen oft benutzt werden, gibt es </w:t>
      </w:r>
      <w:r w:rsidR="00D02DDC">
        <w:t>für</w:t>
      </w:r>
      <w:r w:rsidRPr="0098740A">
        <w:t xml:space="preserve"> </w:t>
      </w:r>
      <w:r w:rsidRPr="0098740A">
        <w:rPr>
          <w:rStyle w:val="QWordZchn"/>
        </w:rPr>
        <w:t>'&lt;-'</w:t>
      </w:r>
      <w:r>
        <w:t xml:space="preserve"> in </w:t>
      </w:r>
      <w:proofErr w:type="spellStart"/>
      <w:r w:rsidRPr="0098740A">
        <w:rPr>
          <w:i/>
        </w:rPr>
        <w:t>RStudio</w:t>
      </w:r>
      <w:proofErr w:type="spellEnd"/>
      <w:r>
        <w:t xml:space="preserve"> eine besondere</w:t>
      </w:r>
      <w:r w:rsidRPr="0098740A">
        <w:t xml:space="preserve"> Tastenkombination</w:t>
      </w:r>
      <w:r>
        <w:t>:</w:t>
      </w:r>
      <w:r w:rsidRPr="0098740A">
        <w:t xml:space="preserve"> </w:t>
      </w:r>
      <w:r w:rsidRPr="0098740A">
        <w:rPr>
          <w:rStyle w:val="QWordZchn"/>
        </w:rPr>
        <w:t>Alt-'-'</w:t>
      </w:r>
      <w:r>
        <w:t>.</w:t>
      </w:r>
    </w:p>
    <w:p w14:paraId="630025B6" w14:textId="7C6EFE36" w:rsidR="00F91B2E" w:rsidRPr="00D02DDC" w:rsidRDefault="00F91B2E" w:rsidP="003B1611">
      <w:r w:rsidRPr="00D02DDC">
        <w:t>Im Gegensatz zu C oder C++ müssen in R Variablen nicht vorher vereinbart werden und sind nicht fest für den Rest ihrer Geltungsdauer an einem bestimmten Datentyp gebunden, wie das nächste Beispiel zeigt:</w:t>
      </w:r>
    </w:p>
    <w:p w14:paraId="17B3AE55" w14:textId="77777777" w:rsidR="00F91B2E" w:rsidRPr="00DF4163" w:rsidRDefault="00F91B2E" w:rsidP="003F21E1">
      <w:pPr>
        <w:pStyle w:val="QT2"/>
      </w:pPr>
      <w:r w:rsidRPr="00DF4163">
        <w:t xml:space="preserve">&gt; </w:t>
      </w:r>
      <w:proofErr w:type="spellStart"/>
      <w:r w:rsidRPr="00DF4163">
        <w:t>name</w:t>
      </w:r>
      <w:proofErr w:type="spellEnd"/>
      <w:r w:rsidRPr="00DF4163">
        <w:t xml:space="preserve"> &lt;- 10</w:t>
      </w:r>
    </w:p>
    <w:p w14:paraId="6333A5FA" w14:textId="77777777" w:rsidR="00F91B2E" w:rsidRPr="00DF4163" w:rsidRDefault="00F91B2E" w:rsidP="003F21E1">
      <w:pPr>
        <w:pStyle w:val="QT2"/>
      </w:pPr>
      <w:r w:rsidRPr="00DF4163">
        <w:t xml:space="preserve">&gt; </w:t>
      </w:r>
      <w:proofErr w:type="spellStart"/>
      <w:r w:rsidRPr="00DF4163">
        <w:t>name</w:t>
      </w:r>
      <w:proofErr w:type="spellEnd"/>
    </w:p>
    <w:p w14:paraId="4F736360" w14:textId="77777777" w:rsidR="00F91B2E" w:rsidRPr="00D02DDC" w:rsidRDefault="00F91B2E" w:rsidP="003F21E1">
      <w:pPr>
        <w:pStyle w:val="QT2"/>
        <w:rPr>
          <w:color w:val="auto"/>
          <w:bdr w:val="none" w:sz="0" w:space="0" w:color="auto" w:frame="1"/>
        </w:rPr>
      </w:pPr>
      <w:r w:rsidRPr="00D02DDC">
        <w:rPr>
          <w:color w:val="auto"/>
          <w:bdr w:val="none" w:sz="0" w:space="0" w:color="auto" w:frame="1"/>
        </w:rPr>
        <w:t>[1] 10</w:t>
      </w:r>
    </w:p>
    <w:p w14:paraId="18B847DF" w14:textId="77777777" w:rsidR="00F91B2E" w:rsidRPr="00DF4163" w:rsidRDefault="00F91B2E" w:rsidP="003F21E1">
      <w:pPr>
        <w:pStyle w:val="QT2"/>
      </w:pPr>
      <w:r w:rsidRPr="00DF4163">
        <w:t xml:space="preserve">&gt; </w:t>
      </w:r>
      <w:proofErr w:type="spellStart"/>
      <w:r w:rsidRPr="00DF4163">
        <w:t>name</w:t>
      </w:r>
      <w:proofErr w:type="spellEnd"/>
      <w:r w:rsidRPr="00DF4163">
        <w:t xml:space="preserve"> &lt;- "zehn"</w:t>
      </w:r>
    </w:p>
    <w:p w14:paraId="70AA025C" w14:textId="77777777" w:rsidR="00F91B2E" w:rsidRPr="00DF4163" w:rsidRDefault="00F91B2E" w:rsidP="003F21E1">
      <w:pPr>
        <w:pStyle w:val="QT2"/>
      </w:pPr>
      <w:r w:rsidRPr="00DF4163">
        <w:t xml:space="preserve">&gt; </w:t>
      </w:r>
      <w:proofErr w:type="spellStart"/>
      <w:r w:rsidRPr="00DF4163">
        <w:t>name</w:t>
      </w:r>
      <w:proofErr w:type="spellEnd"/>
    </w:p>
    <w:p w14:paraId="45298725" w14:textId="77777777" w:rsidR="00F91B2E" w:rsidRPr="00D02DDC" w:rsidRDefault="00F91B2E" w:rsidP="003F21E1">
      <w:pPr>
        <w:pStyle w:val="QT2"/>
        <w:rPr>
          <w:color w:val="auto"/>
        </w:rPr>
      </w:pPr>
      <w:r w:rsidRPr="00D02DDC">
        <w:rPr>
          <w:color w:val="auto"/>
          <w:bdr w:val="none" w:sz="0" w:space="0" w:color="auto" w:frame="1"/>
        </w:rPr>
        <w:t>[1] "zehn"</w:t>
      </w:r>
    </w:p>
    <w:p w14:paraId="65327CDE" w14:textId="37CE0718" w:rsidR="00F91B2E" w:rsidRDefault="00F91B2E" w:rsidP="003B1611">
      <w:r>
        <w:t xml:space="preserve">Zuerst verweist in dem obigen Beispiel die Variable </w:t>
      </w:r>
      <w:proofErr w:type="spellStart"/>
      <w:r w:rsidRPr="00DF4163">
        <w:rPr>
          <w:rStyle w:val="QWordZchn"/>
        </w:rPr>
        <w:t>name</w:t>
      </w:r>
      <w:proofErr w:type="spellEnd"/>
      <w:r>
        <w:t xml:space="preserve"> auf den numerischen Wert 10. Nach einer erneuten Zuweisung weist dann die Variable </w:t>
      </w:r>
      <w:proofErr w:type="spellStart"/>
      <w:r w:rsidRPr="00DF4163">
        <w:rPr>
          <w:rStyle w:val="QWordZchn"/>
        </w:rPr>
        <w:t>name</w:t>
      </w:r>
      <w:proofErr w:type="spellEnd"/>
      <w:r>
        <w:t xml:space="preserve"> auf die Zeichenkette "zehn", also auf ein Objekt eines ganz anderen Datentyps. Dies ist</w:t>
      </w:r>
      <w:r w:rsidR="00B629B2">
        <w:t xml:space="preserve"> in C oder C++ so nicht möglich!</w:t>
      </w:r>
      <w:r>
        <w:t xml:space="preserve"> Wie wir </w:t>
      </w:r>
      <w:r w:rsidRPr="004B546B">
        <w:t>sehen</w:t>
      </w:r>
      <w:r>
        <w:t xml:space="preserve"> werden, ist R vektorbasiert und unsere vorläufige Analyse, dass in dem obigen Beispiel </w:t>
      </w:r>
      <w:proofErr w:type="spellStart"/>
      <w:r w:rsidRPr="00DF4163">
        <w:rPr>
          <w:rStyle w:val="QWordZchn"/>
        </w:rPr>
        <w:t>name</w:t>
      </w:r>
      <w:proofErr w:type="spellEnd"/>
      <w:r>
        <w:t xml:space="preserve"> auf den numerischen Wert 10 bzw. auf eine Zeichenkette verweist, ist ungenau. Besser wäre die Formulierung, dass im ersten Fall die Variable </w:t>
      </w:r>
      <w:proofErr w:type="spellStart"/>
      <w:r w:rsidRPr="00DF4163">
        <w:rPr>
          <w:rStyle w:val="QWordZchn"/>
        </w:rPr>
        <w:t>name</w:t>
      </w:r>
      <w:proofErr w:type="spellEnd"/>
      <w:r w:rsidR="004B546B">
        <w:rPr>
          <w:rStyle w:val="Funotenzeichen"/>
          <w:rFonts w:ascii="Consolas" w:hAnsi="Consolas"/>
        </w:rPr>
        <w:footnoteReference w:id="5"/>
      </w:r>
      <w:r>
        <w:t xml:space="preserve"> auf einen numerischen Vektor zeigt, der aus nur einem Element besteht. Für den zweiten Fall gilt Ähnliches. </w:t>
      </w:r>
    </w:p>
    <w:p w14:paraId="4CDF35BD" w14:textId="0B3369F0" w:rsidR="004242F8" w:rsidRDefault="00F91B2E" w:rsidP="003B1611">
      <w:r>
        <w:t xml:space="preserve">R unterscheidet grundsätzlich zwischen Groß- und Kleinschreibung. So bezeichnen zum Beispiel </w:t>
      </w:r>
      <w:proofErr w:type="spellStart"/>
      <w:r w:rsidRPr="002E7D99">
        <w:rPr>
          <w:rStyle w:val="QWordZchn"/>
        </w:rPr>
        <w:t>res</w:t>
      </w:r>
      <w:proofErr w:type="spellEnd"/>
      <w:r>
        <w:t xml:space="preserve"> und </w:t>
      </w:r>
      <w:r w:rsidRPr="002E7D99">
        <w:rPr>
          <w:rStyle w:val="QWordZchn"/>
        </w:rPr>
        <w:t>Res</w:t>
      </w:r>
      <w:r>
        <w:t xml:space="preserve"> zwei unterschiedliche Variablen:</w:t>
      </w:r>
    </w:p>
    <w:p w14:paraId="13415B0A" w14:textId="77777777" w:rsidR="00F91B2E" w:rsidRPr="00E20B0C" w:rsidRDefault="00F91B2E" w:rsidP="003F21E1">
      <w:pPr>
        <w:pStyle w:val="QT3"/>
      </w:pPr>
      <w:r w:rsidRPr="00E20B0C">
        <w:t>&gt; Res = 1.4</w:t>
      </w:r>
      <w:r>
        <w:t xml:space="preserve">   #</w:t>
      </w:r>
      <w:r w:rsidRPr="00824D20">
        <w:t xml:space="preserve"> </w:t>
      </w:r>
      <w:r>
        <w:t>Groß- und Kleinschreibung beachten!</w:t>
      </w:r>
    </w:p>
    <w:p w14:paraId="4D4E4F12" w14:textId="77777777" w:rsidR="00F91B2E" w:rsidRPr="00E20B0C" w:rsidRDefault="00F91B2E" w:rsidP="003F21E1">
      <w:pPr>
        <w:pStyle w:val="QT3"/>
      </w:pPr>
      <w:r w:rsidRPr="00E20B0C">
        <w:t>&gt; Res</w:t>
      </w:r>
    </w:p>
    <w:p w14:paraId="503C4778" w14:textId="77777777" w:rsidR="00F91B2E" w:rsidRPr="00D02DDC" w:rsidRDefault="00F91B2E" w:rsidP="003F21E1">
      <w:pPr>
        <w:pStyle w:val="QT3"/>
        <w:rPr>
          <w:color w:val="auto"/>
          <w:bdr w:val="none" w:sz="0" w:space="0" w:color="auto" w:frame="1"/>
        </w:rPr>
      </w:pPr>
      <w:r w:rsidRPr="00D02DDC">
        <w:rPr>
          <w:color w:val="auto"/>
          <w:bdr w:val="none" w:sz="0" w:space="0" w:color="auto" w:frame="1"/>
        </w:rPr>
        <w:t>[1] 1.4</w:t>
      </w:r>
    </w:p>
    <w:p w14:paraId="338EAFF2" w14:textId="77777777" w:rsidR="00F91B2E" w:rsidRPr="00E20B0C" w:rsidRDefault="00F91B2E" w:rsidP="003F21E1">
      <w:pPr>
        <w:pStyle w:val="QT3"/>
      </w:pPr>
      <w:r w:rsidRPr="00E20B0C">
        <w:t xml:space="preserve">&gt; </w:t>
      </w:r>
      <w:proofErr w:type="spellStart"/>
      <w:r w:rsidRPr="00E20B0C">
        <w:t>res</w:t>
      </w:r>
      <w:proofErr w:type="spellEnd"/>
    </w:p>
    <w:p w14:paraId="0400993B" w14:textId="77777777" w:rsidR="00F91B2E" w:rsidRPr="00D02DDC" w:rsidRDefault="00F91B2E" w:rsidP="003F21E1">
      <w:pPr>
        <w:pStyle w:val="QT3"/>
        <w:rPr>
          <w:color w:val="auto"/>
        </w:rPr>
      </w:pPr>
      <w:r w:rsidRPr="00D02DDC">
        <w:rPr>
          <w:color w:val="auto"/>
          <w:bdr w:val="none" w:sz="0" w:space="0" w:color="auto" w:frame="1"/>
        </w:rPr>
        <w:t>[1] 3.333333</w:t>
      </w:r>
    </w:p>
    <w:p w14:paraId="6C3AF67D" w14:textId="7D12B0B6" w:rsidR="003F5F06" w:rsidRDefault="00F91B2E" w:rsidP="003B1611">
      <w:r>
        <w:t>Es gibt Einschränkungen für Variablennamen, auf die wir aber nicht detailliert eingehen werden.</w:t>
      </w:r>
      <w:r w:rsidR="001B61A1">
        <w:t xml:space="preserve"> Abgesehen von Schlüsselworten wie </w:t>
      </w:r>
      <w:r w:rsidR="001B61A1" w:rsidRPr="001B61A1">
        <w:rPr>
          <w:rStyle w:val="QWordZchn"/>
        </w:rPr>
        <w:t>TRUE</w:t>
      </w:r>
      <w:r w:rsidR="001B61A1">
        <w:t xml:space="preserve"> oder </w:t>
      </w:r>
      <w:proofErr w:type="spellStart"/>
      <w:r w:rsidR="001B61A1" w:rsidRPr="001B61A1">
        <w:rPr>
          <w:rStyle w:val="QWordZchn"/>
        </w:rPr>
        <w:t>if</w:t>
      </w:r>
      <w:proofErr w:type="spellEnd"/>
      <w:r w:rsidR="001B61A1">
        <w:t xml:space="preserve"> </w:t>
      </w:r>
      <w:proofErr w:type="gramStart"/>
      <w:r w:rsidR="001B61A1">
        <w:t>( siehe</w:t>
      </w:r>
      <w:proofErr w:type="gramEnd"/>
      <w:r w:rsidR="001B61A1">
        <w:t xml:space="preserve"> auch</w:t>
      </w:r>
      <w:r>
        <w:t xml:space="preserve"> </w:t>
      </w:r>
      <w:r w:rsidR="001B61A1" w:rsidRPr="001B61A1">
        <w:rPr>
          <w:rStyle w:val="QWordZchn"/>
        </w:rPr>
        <w:t>?</w:t>
      </w:r>
      <w:proofErr w:type="spellStart"/>
      <w:r w:rsidR="001B61A1" w:rsidRPr="001B61A1">
        <w:rPr>
          <w:rStyle w:val="QWordZchn"/>
        </w:rPr>
        <w:t>Reserved</w:t>
      </w:r>
      <w:proofErr w:type="spellEnd"/>
      <w:r w:rsidR="001B61A1" w:rsidRPr="001B61A1">
        <w:t xml:space="preserve"> </w:t>
      </w:r>
      <w:r w:rsidR="001B61A1">
        <w:t>für eine Liste aller Schlüsselworte) sind</w:t>
      </w:r>
      <w:r w:rsidR="000549C4">
        <w:t xml:space="preserve"> grundsätzlich </w:t>
      </w:r>
      <w:r>
        <w:t>alphanumerische Zeichen aus dem ursprünglichen ASCII-Zeichensatz</w:t>
      </w:r>
      <w:r w:rsidR="001B61A1">
        <w:t xml:space="preserve"> erlaubt</w:t>
      </w:r>
      <w:r>
        <w:t>, aber keine Umlaute oder Sonderzeichen mit Ausnahme von</w:t>
      </w:r>
      <w:r w:rsidRPr="002E7D99">
        <w:rPr>
          <w:rStyle w:val="QWordZchn"/>
        </w:rPr>
        <w:t xml:space="preserve"> '</w:t>
      </w:r>
      <w:r w:rsidR="007C10DA">
        <w:rPr>
          <w:rStyle w:val="QWordZchn"/>
        </w:rPr>
        <w:t>_</w:t>
      </w:r>
      <w:r w:rsidRPr="002E7D99">
        <w:rPr>
          <w:rStyle w:val="QWordZchn"/>
        </w:rPr>
        <w:t>'</w:t>
      </w:r>
      <w:r>
        <w:t xml:space="preserve"> und </w:t>
      </w:r>
      <w:r w:rsidRPr="002E7D99">
        <w:rPr>
          <w:rStyle w:val="QWordZchn"/>
        </w:rPr>
        <w:t>'</w:t>
      </w:r>
      <w:r w:rsidR="007C10DA">
        <w:rPr>
          <w:rStyle w:val="QWordZchn"/>
        </w:rPr>
        <w:t>.</w:t>
      </w:r>
      <w:r w:rsidRPr="002E7D99">
        <w:rPr>
          <w:rStyle w:val="QWordZchn"/>
        </w:rPr>
        <w:t>'</w:t>
      </w:r>
      <w:r w:rsidR="007C10DA">
        <w:rPr>
          <w:rStyle w:val="Funotenzeichen"/>
          <w:rFonts w:ascii="Consolas" w:hAnsi="Consolas"/>
        </w:rPr>
        <w:footnoteReference w:id="6"/>
      </w:r>
      <w:r w:rsidRPr="002E7D99">
        <w:t>.</w:t>
      </w:r>
      <w:r>
        <w:t xml:space="preserve"> </w:t>
      </w:r>
      <w:r w:rsidR="003F5F06">
        <w:t xml:space="preserve">Das erste Zeichen sollte ein Buchstabe sein. Der Begriff </w:t>
      </w:r>
      <w:proofErr w:type="spellStart"/>
      <w:r w:rsidR="003F5F06" w:rsidRPr="003F5F06">
        <w:rPr>
          <w:rStyle w:val="QWordZchn"/>
        </w:rPr>
        <w:t>syntatic</w:t>
      </w:r>
      <w:proofErr w:type="spellEnd"/>
      <w:r w:rsidR="003F5F06" w:rsidRPr="003F5F06">
        <w:rPr>
          <w:rStyle w:val="QWordZchn"/>
        </w:rPr>
        <w:t xml:space="preserve"> </w:t>
      </w:r>
      <w:proofErr w:type="spellStart"/>
      <w:r w:rsidR="003F5F06" w:rsidRPr="003F5F06">
        <w:rPr>
          <w:rStyle w:val="QWordZchn"/>
        </w:rPr>
        <w:t>names</w:t>
      </w:r>
      <w:proofErr w:type="spellEnd"/>
      <w:r w:rsidR="003F5F06">
        <w:t xml:space="preserve"> bezieht sich auf erlaubte Namen (im Gegensatz zu </w:t>
      </w:r>
      <w:r w:rsidR="003F5F06" w:rsidRPr="003F5F06">
        <w:rPr>
          <w:rStyle w:val="QWordZchn"/>
        </w:rPr>
        <w:t>non-</w:t>
      </w:r>
      <w:proofErr w:type="spellStart"/>
      <w:r w:rsidR="003F5F06" w:rsidRPr="003F5F06">
        <w:rPr>
          <w:rStyle w:val="QWordZchn"/>
        </w:rPr>
        <w:t>syntatic</w:t>
      </w:r>
      <w:proofErr w:type="spellEnd"/>
      <w:r w:rsidR="003F5F06" w:rsidRPr="003F5F06">
        <w:rPr>
          <w:rStyle w:val="QWordZchn"/>
        </w:rPr>
        <w:t xml:space="preserve"> </w:t>
      </w:r>
      <w:proofErr w:type="spellStart"/>
      <w:r w:rsidR="003F5F06" w:rsidRPr="003F5F06">
        <w:rPr>
          <w:rStyle w:val="QWordZchn"/>
        </w:rPr>
        <w:t>names</w:t>
      </w:r>
      <w:proofErr w:type="spellEnd"/>
      <w:r w:rsidR="003F5F06">
        <w:t>).</w:t>
      </w:r>
    </w:p>
    <w:p w14:paraId="26031665" w14:textId="2839FEED" w:rsidR="00F91B2E" w:rsidRDefault="00F91B2E" w:rsidP="003B1611">
      <w:r>
        <w:lastRenderedPageBreak/>
        <w:t>Mittlerweile gibt es eine ganze Reihe von unterschiedlichen Style-Guide</w:t>
      </w:r>
      <w:r w:rsidR="00201100">
        <w:t>s</w:t>
      </w:r>
      <w:r>
        <w:t>, wie:</w:t>
      </w:r>
    </w:p>
    <w:p w14:paraId="5F7EEFBD" w14:textId="77777777" w:rsidR="00F91B2E" w:rsidRDefault="00214662" w:rsidP="00D02DDC">
      <w:pPr>
        <w:pStyle w:val="AufzhlKompakt"/>
      </w:pPr>
      <w:hyperlink r:id="rId19" w:history="1">
        <w:r w:rsidR="00F91B2E" w:rsidRPr="00513994">
          <w:rPr>
            <w:rStyle w:val="Hyperlink"/>
          </w:rPr>
          <w:t>https://jef.works/R-style-guide/</w:t>
        </w:r>
      </w:hyperlink>
    </w:p>
    <w:p w14:paraId="23C017B4" w14:textId="77777777" w:rsidR="00F91B2E" w:rsidRDefault="00F91B2E" w:rsidP="00D02DDC">
      <w:pPr>
        <w:pStyle w:val="AufzhlKompakt"/>
      </w:pPr>
      <w:r w:rsidRPr="004C4DC5">
        <w:t>https://google.github.io/styleguide/Rguide.xml</w:t>
      </w:r>
    </w:p>
    <w:p w14:paraId="1B5A1967" w14:textId="77777777" w:rsidR="00F91B2E" w:rsidRDefault="00F91B2E" w:rsidP="00D02DDC">
      <w:pPr>
        <w:pStyle w:val="AufzhlKompakt"/>
      </w:pPr>
      <w:r w:rsidRPr="004C4DC5">
        <w:t>http://adv-r.had.co.nz/Style.html</w:t>
      </w:r>
    </w:p>
    <w:p w14:paraId="6A8D430E" w14:textId="551A77EF" w:rsidR="00F91B2E" w:rsidRDefault="00F91B2E" w:rsidP="003B1611">
      <w:r>
        <w:t>Wir wollen im Folgenden der Empfehlung folgen, Variablen- und Funktionsnamen klein zu schreiben und Großbuchstaben lediglich für die Trennung separater Worte zu nutzen (der sogenannte „</w:t>
      </w:r>
      <w:proofErr w:type="spellStart"/>
      <w:r w:rsidRPr="00B629B2">
        <w:rPr>
          <w:i/>
        </w:rPr>
        <w:t>camelCase</w:t>
      </w:r>
      <w:proofErr w:type="spellEnd"/>
      <w:r>
        <w:t>“</w:t>
      </w:r>
      <w:r w:rsidR="00B629B2">
        <w:t xml:space="preserve">, im </w:t>
      </w:r>
      <w:proofErr w:type="gramStart"/>
      <w:r w:rsidR="00B629B2">
        <w:t>Gegensatz</w:t>
      </w:r>
      <w:proofErr w:type="gramEnd"/>
      <w:r w:rsidR="00B629B2">
        <w:t xml:space="preserve"> zu dem von manchen Autoren bevorzugten „</w:t>
      </w:r>
      <w:proofErr w:type="spellStart"/>
      <w:r w:rsidR="00B629B2" w:rsidRPr="00B629B2">
        <w:rPr>
          <w:i/>
        </w:rPr>
        <w:t>snake_case</w:t>
      </w:r>
      <w:proofErr w:type="spellEnd"/>
      <w:r w:rsidR="00B629B2">
        <w:rPr>
          <w:i/>
        </w:rPr>
        <w:t>“</w:t>
      </w:r>
      <w:r>
        <w:t xml:space="preserve">). Insbesondere wollen wir auch nicht das Sonderzeichen </w:t>
      </w:r>
      <w:r w:rsidRPr="002E7D99">
        <w:rPr>
          <w:rStyle w:val="QWordZchn"/>
        </w:rPr>
        <w:t>'</w:t>
      </w:r>
      <w:r>
        <w:rPr>
          <w:rStyle w:val="QWordZchn"/>
        </w:rPr>
        <w:t>.</w:t>
      </w:r>
      <w:r w:rsidRPr="002E7D99">
        <w:rPr>
          <w:rStyle w:val="QWordZchn"/>
        </w:rPr>
        <w:t>'</w:t>
      </w:r>
      <w:r w:rsidRPr="004C4DC5">
        <w:t xml:space="preserve"> </w:t>
      </w:r>
      <w:r>
        <w:t>in Variablen- und Funktionsnamen nutzen, da es in manchen Bereichen wie Klassen eine unterschiedliche Bedeutung hat.</w:t>
      </w:r>
    </w:p>
    <w:p w14:paraId="7377EF54" w14:textId="77777777" w:rsidR="00502BC9" w:rsidRDefault="00502BC9" w:rsidP="003B1611"/>
    <w:p w14:paraId="3F305834" w14:textId="7995A529" w:rsidR="003705B7" w:rsidRPr="00333C7E" w:rsidRDefault="003705B7" w:rsidP="003705B7">
      <w:pPr>
        <w:pStyle w:val="Markiert1"/>
        <w:rPr>
          <w:b/>
          <w:bCs/>
        </w:rPr>
      </w:pPr>
      <w:r w:rsidRPr="008B2A0B">
        <w:rPr>
          <w:rStyle w:val="Fett"/>
        </w:rPr>
        <w:t>Wichtig</w:t>
      </w:r>
    </w:p>
    <w:p w14:paraId="1D37A3BB" w14:textId="77777777" w:rsidR="003705B7" w:rsidRDefault="003705B7" w:rsidP="003705B7">
      <w:pPr>
        <w:pStyle w:val="AufzhlMarkiert"/>
      </w:pPr>
      <w:r>
        <w:t>Für eine Zuweisung '</w:t>
      </w:r>
      <w:r w:rsidRPr="008B2A0B">
        <w:rPr>
          <w:rFonts w:ascii="Consolas" w:hAnsi="Consolas"/>
        </w:rPr>
        <w:t>&lt;-</w:t>
      </w:r>
      <w:r>
        <w:t>' benutzen</w:t>
      </w:r>
    </w:p>
    <w:p w14:paraId="7A90F9FF" w14:textId="77777777" w:rsidR="003705B7" w:rsidRDefault="003705B7" w:rsidP="003705B7">
      <w:pPr>
        <w:pStyle w:val="AufzhlMarkiert"/>
      </w:pPr>
      <w:r>
        <w:t xml:space="preserve">Die Tastenkombination </w:t>
      </w:r>
      <w:r w:rsidRPr="00EC72B4">
        <w:rPr>
          <w:rStyle w:val="QWordZchn"/>
        </w:rPr>
        <w:t>Alt-'-'</w:t>
      </w:r>
      <w:r>
        <w:t xml:space="preserve"> steht in </w:t>
      </w:r>
      <w:proofErr w:type="spellStart"/>
      <w:r>
        <w:t>RStudio</w:t>
      </w:r>
      <w:proofErr w:type="spellEnd"/>
      <w:r>
        <w:t xml:space="preserve"> </w:t>
      </w:r>
      <w:proofErr w:type="gramStart"/>
      <w:r>
        <w:t>für  '</w:t>
      </w:r>
      <w:proofErr w:type="gramEnd"/>
      <w:r w:rsidRPr="008B2A0B">
        <w:rPr>
          <w:rFonts w:ascii="Consolas" w:hAnsi="Consolas"/>
        </w:rPr>
        <w:t>&lt;-</w:t>
      </w:r>
      <w:r>
        <w:t xml:space="preserve">' </w:t>
      </w:r>
    </w:p>
    <w:p w14:paraId="26D3AD44" w14:textId="15BA9969" w:rsidR="003705B7" w:rsidRDefault="003705B7" w:rsidP="003705B7">
      <w:pPr>
        <w:pStyle w:val="AufzhlMarkiert"/>
      </w:pPr>
      <w:r w:rsidRPr="005E0E41">
        <w:t>In R werden Anweisungen nicht du</w:t>
      </w:r>
      <w:r>
        <w:t>rch ein Semikolon abgeschlossen</w:t>
      </w:r>
    </w:p>
    <w:p w14:paraId="027E5CC9" w14:textId="77777777" w:rsidR="003705B7" w:rsidRPr="004C0A5B" w:rsidRDefault="003705B7" w:rsidP="003705B7">
      <w:pPr>
        <w:pStyle w:val="AufzhlMarkiert"/>
      </w:pPr>
      <w:r w:rsidRPr="004C0A5B">
        <w:t xml:space="preserve">Variablen müssen nicht vorher vereinbart werden </w:t>
      </w:r>
    </w:p>
    <w:p w14:paraId="44BA4F6E" w14:textId="77777777" w:rsidR="003705B7" w:rsidRPr="004C0A5B" w:rsidRDefault="003705B7" w:rsidP="003705B7">
      <w:pPr>
        <w:pStyle w:val="AufzhlMarkiert"/>
      </w:pPr>
      <w:r w:rsidRPr="004C0A5B">
        <w:t>Variablen sind nicht fest an einen bestimmten Datentyp gebunden</w:t>
      </w:r>
    </w:p>
    <w:p w14:paraId="3A860295" w14:textId="77777777" w:rsidR="003705B7" w:rsidRPr="004C0A5B" w:rsidRDefault="003705B7" w:rsidP="003705B7">
      <w:pPr>
        <w:pStyle w:val="AufzhlMarkiert"/>
      </w:pPr>
      <w:r w:rsidRPr="004C0A5B">
        <w:t>R unterscheidet zwischen Groß- und Kleinschreibung</w:t>
      </w:r>
    </w:p>
    <w:p w14:paraId="7AB0B49C" w14:textId="77777777" w:rsidR="00502BC9" w:rsidRPr="00502BC9" w:rsidRDefault="00502BC9" w:rsidP="00502BC9">
      <w:bookmarkStart w:id="46" w:name="_Toc15832330"/>
      <w:bookmarkStart w:id="47" w:name="_Ref16805592"/>
      <w:bookmarkStart w:id="48" w:name="_Ref16805630"/>
      <w:bookmarkStart w:id="49" w:name="_Ref16805635"/>
      <w:bookmarkStart w:id="50" w:name="_Ref17107778"/>
      <w:bookmarkStart w:id="51" w:name="_Ref17203133"/>
    </w:p>
    <w:p w14:paraId="7D4FD111" w14:textId="52720182" w:rsidR="00F91B2E" w:rsidRDefault="00F91B2E" w:rsidP="002E5A55">
      <w:pPr>
        <w:pStyle w:val="berschrift2"/>
      </w:pPr>
      <w:bookmarkStart w:id="52" w:name="_Toc18405949"/>
      <w:r>
        <w:t>Ein Vektor als einfacher Datensatz</w:t>
      </w:r>
      <w:bookmarkEnd w:id="46"/>
      <w:bookmarkEnd w:id="47"/>
      <w:bookmarkEnd w:id="48"/>
      <w:bookmarkEnd w:id="49"/>
      <w:bookmarkEnd w:id="50"/>
      <w:bookmarkEnd w:id="51"/>
      <w:bookmarkEnd w:id="52"/>
    </w:p>
    <w:p w14:paraId="7A14649F" w14:textId="6E3EFE85" w:rsidR="00F91B2E" w:rsidRDefault="00F91B2E" w:rsidP="003B1611">
      <w:r>
        <w:t>Vektoren spielen in R eine z</w:t>
      </w:r>
      <w:r w:rsidR="00EA5E82">
        <w:t xml:space="preserve">entrale Rolle und wir werden in einem späteren </w:t>
      </w:r>
      <w:r>
        <w:t>Kapitel detailliert auf Vektoren eingehen. An dieser Stelle wollen wir zur Einführung lediglich ein erstes Beispiel mit numerischen Vektoren vorstellen. Ein Vektor ist wie ein Feld (</w:t>
      </w:r>
      <w:proofErr w:type="spellStart"/>
      <w:r>
        <w:t>array</w:t>
      </w:r>
      <w:proofErr w:type="spellEnd"/>
      <w:r>
        <w:t xml:space="preserve">) eine Datenstruktur, die eine Folge von Elementen desselben Typs enthält. Erzeugt werden soll </w:t>
      </w:r>
      <w:proofErr w:type="gramStart"/>
      <w:r>
        <w:t>im nächstem Beispiel</w:t>
      </w:r>
      <w:proofErr w:type="gramEnd"/>
      <w:r>
        <w:t xml:space="preserve"> ein einfacher Datensatz </w:t>
      </w:r>
      <w:r>
        <w:rPr>
          <w:rStyle w:val="QWordZchn"/>
        </w:rPr>
        <w:t>p</w:t>
      </w:r>
      <w:r>
        <w:t>, der die ersten zehn Primzahlen enthält:</w:t>
      </w:r>
    </w:p>
    <w:p w14:paraId="7B6513E1" w14:textId="7E4B0E99" w:rsidR="00F91B2E" w:rsidRPr="00BC0151" w:rsidRDefault="00F91B2E" w:rsidP="003F21E1">
      <w:pPr>
        <w:pStyle w:val="QT3"/>
      </w:pPr>
      <w:r w:rsidRPr="00BC0151">
        <w:t>&gt;</w:t>
      </w:r>
      <w:r>
        <w:t xml:space="preserve"> </w:t>
      </w:r>
      <w:r w:rsidRPr="00BC0151">
        <w:t xml:space="preserve">p &lt;- </w:t>
      </w:r>
      <w:proofErr w:type="gramStart"/>
      <w:r w:rsidRPr="00BC0151">
        <w:t>c(</w:t>
      </w:r>
      <w:proofErr w:type="gramEnd"/>
      <w:r w:rsidRPr="00BC0151">
        <w:t>2,3,5,7,11,13,17,19,23,29)</w:t>
      </w:r>
      <w:r w:rsidR="00007294">
        <w:t xml:space="preserve"> #</w:t>
      </w:r>
      <w:r w:rsidR="00E369CC">
        <w:t xml:space="preserve"> </w:t>
      </w:r>
      <w:r w:rsidRPr="00E117A2">
        <w:t>Erzeugt e</w:t>
      </w:r>
      <w:r w:rsidR="00007294">
        <w:t>inen Vektor der Länge 10</w:t>
      </w:r>
    </w:p>
    <w:p w14:paraId="6FB8A322" w14:textId="77777777" w:rsidR="00F91B2E" w:rsidRPr="00BC0151" w:rsidRDefault="00F91B2E" w:rsidP="003F21E1">
      <w:pPr>
        <w:pStyle w:val="QT3"/>
      </w:pPr>
      <w:r w:rsidRPr="00BC0151">
        <w:t>&gt; p</w:t>
      </w:r>
    </w:p>
    <w:p w14:paraId="19574E0F" w14:textId="77777777" w:rsidR="00F91B2E" w:rsidRPr="006044B2" w:rsidRDefault="00F91B2E" w:rsidP="003F21E1">
      <w:pPr>
        <w:pStyle w:val="QT3"/>
        <w:rPr>
          <w:color w:val="auto"/>
        </w:rPr>
      </w:pPr>
      <w:r w:rsidRPr="006044B2">
        <w:rPr>
          <w:color w:val="auto"/>
          <w:bdr w:val="none" w:sz="0" w:space="0" w:color="auto" w:frame="1"/>
        </w:rPr>
        <w:t xml:space="preserve"> [1</w:t>
      </w:r>
      <w:proofErr w:type="gramStart"/>
      <w:r w:rsidRPr="006044B2">
        <w:rPr>
          <w:color w:val="auto"/>
          <w:bdr w:val="none" w:sz="0" w:space="0" w:color="auto" w:frame="1"/>
        </w:rPr>
        <w:t>]  2</w:t>
      </w:r>
      <w:proofErr w:type="gramEnd"/>
      <w:r w:rsidRPr="006044B2">
        <w:rPr>
          <w:color w:val="auto"/>
          <w:bdr w:val="none" w:sz="0" w:space="0" w:color="auto" w:frame="1"/>
        </w:rPr>
        <w:t xml:space="preserve">  3  5  7 11 13 17 19 23 29</w:t>
      </w:r>
    </w:p>
    <w:p w14:paraId="455A4EEB" w14:textId="34CD0A4A" w:rsidR="00F91B2E" w:rsidRDefault="00F91B2E" w:rsidP="003B1611">
      <w:r w:rsidRPr="005A5525">
        <w:rPr>
          <w:rStyle w:val="QWordZchn"/>
        </w:rPr>
        <w:t>p</w:t>
      </w:r>
      <w:r>
        <w:t xml:space="preserve"> verweist nun auf einen Vektor, der die ersten zehn Primzahlen enthält. Die Größen </w:t>
      </w:r>
      <w:r w:rsidRPr="000270F6">
        <w:rPr>
          <w:rFonts w:ascii="Consolas" w:hAnsi="Consolas"/>
        </w:rPr>
        <w:t>2,</w:t>
      </w:r>
      <w:r>
        <w:rPr>
          <w:rFonts w:ascii="Consolas" w:hAnsi="Consolas"/>
        </w:rPr>
        <w:t xml:space="preserve"> </w:t>
      </w:r>
      <w:r w:rsidRPr="000270F6">
        <w:rPr>
          <w:rFonts w:ascii="Consolas" w:hAnsi="Consolas"/>
        </w:rPr>
        <w:t>3,</w:t>
      </w:r>
      <w:r>
        <w:rPr>
          <w:rFonts w:ascii="Consolas" w:hAnsi="Consolas"/>
        </w:rPr>
        <w:t xml:space="preserve"> </w:t>
      </w:r>
      <w:r w:rsidRPr="000270F6">
        <w:rPr>
          <w:rFonts w:ascii="Consolas" w:hAnsi="Consolas"/>
        </w:rPr>
        <w:t>5,</w:t>
      </w:r>
      <w:r>
        <w:rPr>
          <w:rFonts w:ascii="Consolas" w:hAnsi="Consolas"/>
        </w:rPr>
        <w:t xml:space="preserve"> </w:t>
      </w:r>
      <w:r w:rsidRPr="000270F6">
        <w:rPr>
          <w:rFonts w:ascii="Consolas" w:hAnsi="Consolas"/>
        </w:rPr>
        <w:t>7,</w:t>
      </w:r>
      <w:r>
        <w:rPr>
          <w:rFonts w:ascii="Consolas" w:hAnsi="Consolas"/>
        </w:rPr>
        <w:t xml:space="preserve"> </w:t>
      </w:r>
      <w:r w:rsidRPr="000270F6">
        <w:rPr>
          <w:rFonts w:ascii="Consolas" w:hAnsi="Consolas"/>
        </w:rPr>
        <w:t>11,</w:t>
      </w:r>
      <w:r>
        <w:rPr>
          <w:rFonts w:ascii="Consolas" w:hAnsi="Consolas"/>
        </w:rPr>
        <w:t xml:space="preserve"> </w:t>
      </w:r>
      <w:r w:rsidRPr="000270F6">
        <w:rPr>
          <w:rFonts w:ascii="Consolas" w:hAnsi="Consolas"/>
        </w:rPr>
        <w:t>13,</w:t>
      </w:r>
      <w:r>
        <w:rPr>
          <w:rFonts w:ascii="Consolas" w:hAnsi="Consolas"/>
        </w:rPr>
        <w:t xml:space="preserve"> </w:t>
      </w:r>
      <w:r w:rsidRPr="000270F6">
        <w:rPr>
          <w:rFonts w:ascii="Consolas" w:hAnsi="Consolas"/>
        </w:rPr>
        <w:t>17,</w:t>
      </w:r>
      <w:r>
        <w:rPr>
          <w:rFonts w:ascii="Consolas" w:hAnsi="Consolas"/>
        </w:rPr>
        <w:t xml:space="preserve"> </w:t>
      </w:r>
      <w:r w:rsidRPr="000270F6">
        <w:rPr>
          <w:rFonts w:ascii="Consolas" w:hAnsi="Consolas"/>
        </w:rPr>
        <w:t>19,</w:t>
      </w:r>
      <w:r>
        <w:rPr>
          <w:rFonts w:ascii="Consolas" w:hAnsi="Consolas"/>
        </w:rPr>
        <w:t xml:space="preserve"> </w:t>
      </w:r>
      <w:r w:rsidRPr="000270F6">
        <w:rPr>
          <w:rFonts w:ascii="Consolas" w:hAnsi="Consolas"/>
        </w:rPr>
        <w:t>23,</w:t>
      </w:r>
      <w:r>
        <w:rPr>
          <w:rFonts w:ascii="Consolas" w:hAnsi="Consolas"/>
        </w:rPr>
        <w:t xml:space="preserve"> </w:t>
      </w:r>
      <w:r w:rsidRPr="000270F6">
        <w:rPr>
          <w:rFonts w:ascii="Consolas" w:hAnsi="Consolas"/>
        </w:rPr>
        <w:t>29</w:t>
      </w:r>
      <w:r>
        <w:t xml:space="preserve"> werden mithilfe der Funktion </w:t>
      </w:r>
      <w:proofErr w:type="gramStart"/>
      <w:r>
        <w:rPr>
          <w:rStyle w:val="QWordZchn"/>
        </w:rPr>
        <w:t>c(</w:t>
      </w:r>
      <w:proofErr w:type="gramEnd"/>
      <w:r>
        <w:rPr>
          <w:rStyle w:val="QWordZchn"/>
        </w:rPr>
        <w:t>)</w:t>
      </w:r>
      <w:r>
        <w:t xml:space="preserve"> zu einem numerischen Vektor zusammengefasst und der Variablen </w:t>
      </w:r>
      <w:r w:rsidRPr="005A5525">
        <w:rPr>
          <w:rStyle w:val="QWordZchn"/>
        </w:rPr>
        <w:t>p</w:t>
      </w:r>
      <w:r>
        <w:t xml:space="preserve"> zugewiesen; </w:t>
      </w:r>
      <w:r>
        <w:rPr>
          <w:rStyle w:val="QWordZchn"/>
        </w:rPr>
        <w:t>c</w:t>
      </w:r>
      <w:r>
        <w:t xml:space="preserve"> steht hier für </w:t>
      </w:r>
      <w:proofErr w:type="spellStart"/>
      <w:r w:rsidRPr="005A5525">
        <w:rPr>
          <w:i/>
        </w:rPr>
        <w:t>concatenate</w:t>
      </w:r>
      <w:proofErr w:type="spellEnd"/>
      <w:r>
        <w:t xml:space="preserve"> (deutsch: aneinanderhängen)</w:t>
      </w:r>
      <w:r w:rsidR="00FD264F">
        <w:t xml:space="preserve"> und gibt immer einen Vektor zurück</w:t>
      </w:r>
      <w:r w:rsidR="00DB5E17">
        <w:t xml:space="preserve">. </w:t>
      </w:r>
      <w:r>
        <w:t>Wie in C haben wir mithilfe des Indexoperator</w:t>
      </w:r>
      <w:r w:rsidR="00201100">
        <w:t>s</w:t>
      </w:r>
      <w:r>
        <w:t xml:space="preserve"> </w:t>
      </w:r>
      <w:r w:rsidRPr="000270F6">
        <w:rPr>
          <w:rStyle w:val="QWordZchn"/>
        </w:rPr>
        <w:t>[]</w:t>
      </w:r>
      <w:r>
        <w:t xml:space="preserve"> wahlfreien Zugriff auf die einzelnen Elemente des Vektors. Aber im Gegensatz zu C und vielen anderen Programmiersprachen beginnt die Indexierung in R nicht bei </w:t>
      </w:r>
      <w:proofErr w:type="gramStart"/>
      <w:r>
        <w:t>0</w:t>
      </w:r>
      <w:proofErr w:type="gramEnd"/>
      <w:r>
        <w:t xml:space="preserve"> sondern bei 1!</w:t>
      </w:r>
    </w:p>
    <w:p w14:paraId="3492736D" w14:textId="77777777" w:rsidR="00F91B2E" w:rsidRPr="000270F6" w:rsidRDefault="00F91B2E" w:rsidP="003F21E1">
      <w:pPr>
        <w:pStyle w:val="QT3"/>
      </w:pPr>
      <w:r w:rsidRPr="000270F6">
        <w:t xml:space="preserve">&gt; </w:t>
      </w:r>
      <w:proofErr w:type="gramStart"/>
      <w:r w:rsidRPr="000270F6">
        <w:t>p[</w:t>
      </w:r>
      <w:proofErr w:type="gramEnd"/>
      <w:r w:rsidRPr="000270F6">
        <w:t>1]</w:t>
      </w:r>
    </w:p>
    <w:p w14:paraId="7162DF35" w14:textId="77777777" w:rsidR="00F91B2E" w:rsidRPr="006044B2" w:rsidRDefault="00F91B2E" w:rsidP="003F21E1">
      <w:pPr>
        <w:pStyle w:val="QT3"/>
        <w:rPr>
          <w:color w:val="auto"/>
          <w:bdr w:val="none" w:sz="0" w:space="0" w:color="auto" w:frame="1"/>
        </w:rPr>
      </w:pPr>
      <w:r w:rsidRPr="006044B2">
        <w:rPr>
          <w:color w:val="auto"/>
          <w:bdr w:val="none" w:sz="0" w:space="0" w:color="auto" w:frame="1"/>
        </w:rPr>
        <w:t>[1] 2</w:t>
      </w:r>
    </w:p>
    <w:p w14:paraId="7919E072" w14:textId="77777777" w:rsidR="00F91B2E" w:rsidRPr="000270F6" w:rsidRDefault="00F91B2E" w:rsidP="003F21E1">
      <w:pPr>
        <w:pStyle w:val="QT3"/>
      </w:pPr>
      <w:r w:rsidRPr="000270F6">
        <w:t xml:space="preserve">&gt; </w:t>
      </w:r>
      <w:proofErr w:type="gramStart"/>
      <w:r w:rsidRPr="000270F6">
        <w:t>p[</w:t>
      </w:r>
      <w:proofErr w:type="gramEnd"/>
      <w:r w:rsidRPr="000270F6">
        <w:t>2]</w:t>
      </w:r>
    </w:p>
    <w:p w14:paraId="70C480B4" w14:textId="77777777" w:rsidR="00F91B2E" w:rsidRPr="006044B2" w:rsidRDefault="00F91B2E" w:rsidP="003F21E1">
      <w:pPr>
        <w:pStyle w:val="QT3"/>
        <w:rPr>
          <w:color w:val="auto"/>
          <w:bdr w:val="none" w:sz="0" w:space="0" w:color="auto" w:frame="1"/>
        </w:rPr>
      </w:pPr>
      <w:r w:rsidRPr="006044B2">
        <w:rPr>
          <w:color w:val="auto"/>
          <w:bdr w:val="none" w:sz="0" w:space="0" w:color="auto" w:frame="1"/>
        </w:rPr>
        <w:t>[1] 3</w:t>
      </w:r>
    </w:p>
    <w:p w14:paraId="3D8A6D01" w14:textId="77777777" w:rsidR="00F91B2E" w:rsidRPr="000270F6" w:rsidRDefault="00F91B2E" w:rsidP="003F21E1">
      <w:pPr>
        <w:pStyle w:val="QT3"/>
      </w:pPr>
      <w:r w:rsidRPr="000270F6">
        <w:t xml:space="preserve">&gt; </w:t>
      </w:r>
      <w:proofErr w:type="gramStart"/>
      <w:r w:rsidRPr="000270F6">
        <w:t>p[</w:t>
      </w:r>
      <w:proofErr w:type="gramEnd"/>
      <w:r w:rsidRPr="000270F6">
        <w:t>10]</w:t>
      </w:r>
    </w:p>
    <w:p w14:paraId="0284A3B2" w14:textId="77777777" w:rsidR="00F91B2E" w:rsidRPr="006044B2" w:rsidRDefault="00F91B2E" w:rsidP="003F21E1">
      <w:pPr>
        <w:pStyle w:val="QT3"/>
        <w:rPr>
          <w:color w:val="auto"/>
        </w:rPr>
      </w:pPr>
      <w:r w:rsidRPr="006044B2">
        <w:rPr>
          <w:color w:val="auto"/>
          <w:bdr w:val="none" w:sz="0" w:space="0" w:color="auto" w:frame="1"/>
        </w:rPr>
        <w:t>[1] 29</w:t>
      </w:r>
    </w:p>
    <w:p w14:paraId="555A2365" w14:textId="02883848" w:rsidR="00F91B2E" w:rsidRDefault="00F91B2E" w:rsidP="003B1611">
      <w:r>
        <w:lastRenderedPageBreak/>
        <w:t>Was passiert, wenn wir über die Indexgrenzen hinweggehen? In C und C++ ist dies ein Fehler!</w:t>
      </w:r>
    </w:p>
    <w:p w14:paraId="7E0CCD01" w14:textId="77777777" w:rsidR="00F91B2E" w:rsidRPr="00821BA8" w:rsidRDefault="00F91B2E" w:rsidP="003F21E1">
      <w:pPr>
        <w:pStyle w:val="QT3"/>
      </w:pPr>
      <w:r w:rsidRPr="00821BA8">
        <w:t xml:space="preserve">&gt; </w:t>
      </w:r>
      <w:proofErr w:type="gramStart"/>
      <w:r w:rsidRPr="00821BA8">
        <w:t>p[</w:t>
      </w:r>
      <w:proofErr w:type="gramEnd"/>
      <w:r w:rsidRPr="00821BA8">
        <w:t>11]</w:t>
      </w:r>
    </w:p>
    <w:p w14:paraId="4C218E1B" w14:textId="77777777" w:rsidR="00F91B2E" w:rsidRPr="006044B2" w:rsidRDefault="00F91B2E" w:rsidP="003F21E1">
      <w:pPr>
        <w:pStyle w:val="QT3"/>
        <w:rPr>
          <w:color w:val="auto"/>
          <w:bdr w:val="none" w:sz="0" w:space="0" w:color="auto" w:frame="1"/>
        </w:rPr>
      </w:pPr>
      <w:r w:rsidRPr="006044B2">
        <w:rPr>
          <w:color w:val="auto"/>
          <w:bdr w:val="none" w:sz="0" w:space="0" w:color="auto" w:frame="1"/>
        </w:rPr>
        <w:t>[1] NA</w:t>
      </w:r>
    </w:p>
    <w:p w14:paraId="3E558DA1" w14:textId="77777777" w:rsidR="00F91B2E" w:rsidRPr="00821BA8" w:rsidRDefault="00F91B2E" w:rsidP="003F21E1">
      <w:pPr>
        <w:pStyle w:val="QT3"/>
      </w:pPr>
      <w:r w:rsidRPr="00821BA8">
        <w:t xml:space="preserve">&gt; </w:t>
      </w:r>
      <w:proofErr w:type="gramStart"/>
      <w:r w:rsidRPr="00821BA8">
        <w:t>p[</w:t>
      </w:r>
      <w:proofErr w:type="gramEnd"/>
      <w:r w:rsidRPr="00821BA8">
        <w:t>12]</w:t>
      </w:r>
    </w:p>
    <w:p w14:paraId="732741EF" w14:textId="77777777" w:rsidR="00F91B2E" w:rsidRPr="006044B2" w:rsidRDefault="00F91B2E" w:rsidP="003F21E1">
      <w:pPr>
        <w:pStyle w:val="QT3"/>
        <w:rPr>
          <w:color w:val="auto"/>
          <w:bdr w:val="none" w:sz="0" w:space="0" w:color="auto" w:frame="1"/>
        </w:rPr>
      </w:pPr>
      <w:r w:rsidRPr="006044B2">
        <w:rPr>
          <w:color w:val="auto"/>
          <w:bdr w:val="none" w:sz="0" w:space="0" w:color="auto" w:frame="1"/>
        </w:rPr>
        <w:t>[1] NA</w:t>
      </w:r>
    </w:p>
    <w:p w14:paraId="441975F8" w14:textId="77777777" w:rsidR="00F91B2E" w:rsidRPr="00821BA8" w:rsidRDefault="00F91B2E" w:rsidP="003F21E1">
      <w:pPr>
        <w:pStyle w:val="QT3"/>
      </w:pPr>
      <w:r w:rsidRPr="00821BA8">
        <w:t xml:space="preserve">&gt; </w:t>
      </w:r>
      <w:proofErr w:type="gramStart"/>
      <w:r w:rsidRPr="00821BA8">
        <w:t>p[</w:t>
      </w:r>
      <w:proofErr w:type="gramEnd"/>
      <w:r w:rsidRPr="00821BA8">
        <w:t>13]</w:t>
      </w:r>
    </w:p>
    <w:p w14:paraId="1FCF8695" w14:textId="77777777" w:rsidR="00F91B2E" w:rsidRPr="006044B2" w:rsidRDefault="00F91B2E" w:rsidP="003F21E1">
      <w:pPr>
        <w:pStyle w:val="QT3"/>
        <w:rPr>
          <w:color w:val="auto"/>
        </w:rPr>
      </w:pPr>
      <w:r w:rsidRPr="006044B2">
        <w:rPr>
          <w:color w:val="auto"/>
          <w:bdr w:val="none" w:sz="0" w:space="0" w:color="auto" w:frame="1"/>
        </w:rPr>
        <w:t>[1] NA</w:t>
      </w:r>
    </w:p>
    <w:p w14:paraId="5846791F" w14:textId="0347641A" w:rsidR="00F91B2E" w:rsidRDefault="00F91B2E" w:rsidP="003B1611">
      <w:r>
        <w:t xml:space="preserve">In R hingegen ist dies nicht fehlerhaft! R benutzt das Symbol </w:t>
      </w:r>
      <w:r w:rsidRPr="004A2823">
        <w:rPr>
          <w:rStyle w:val="QWordZchn"/>
        </w:rPr>
        <w:t>NA</w:t>
      </w:r>
      <w:r>
        <w:t xml:space="preserve"> (</w:t>
      </w:r>
      <w:r w:rsidRPr="00612315">
        <w:rPr>
          <w:i/>
        </w:rPr>
        <w:t xml:space="preserve">not </w:t>
      </w:r>
      <w:proofErr w:type="spellStart"/>
      <w:r w:rsidRPr="00612315">
        <w:rPr>
          <w:i/>
        </w:rPr>
        <w:t>available</w:t>
      </w:r>
      <w:proofErr w:type="spellEnd"/>
      <w:r>
        <w:t>), um anzuzeigen, dass ein Wert nicht vorhanden ist</w:t>
      </w:r>
      <w:r w:rsidR="00612315">
        <w:t xml:space="preserve"> (im Englischen oft als „</w:t>
      </w:r>
      <w:proofErr w:type="spellStart"/>
      <w:r w:rsidR="00612315">
        <w:t>missing</w:t>
      </w:r>
      <w:proofErr w:type="spellEnd"/>
      <w:r w:rsidR="00612315">
        <w:t xml:space="preserve"> </w:t>
      </w:r>
      <w:proofErr w:type="spellStart"/>
      <w:r w:rsidR="00612315">
        <w:t>data</w:t>
      </w:r>
      <w:proofErr w:type="spellEnd"/>
      <w:r w:rsidR="00612315">
        <w:t>“ bezeichnet)</w:t>
      </w:r>
      <w:r>
        <w:t xml:space="preserve">. Unser Beispieldatensatz besteht nach wie vor aus 10 Elementen. Was passiert aber, wenn wir dem 13. Element </w:t>
      </w:r>
      <w:r w:rsidR="00201100">
        <w:t xml:space="preserve">einen </w:t>
      </w:r>
      <w:r>
        <w:t>Wert zuweisen?</w:t>
      </w:r>
    </w:p>
    <w:p w14:paraId="22A170CE" w14:textId="77777777" w:rsidR="00F91B2E" w:rsidRPr="00EC4377" w:rsidRDefault="00F91B2E" w:rsidP="003F21E1">
      <w:pPr>
        <w:pStyle w:val="QT3"/>
      </w:pPr>
      <w:r w:rsidRPr="00EC4377">
        <w:t xml:space="preserve">&gt; </w:t>
      </w:r>
      <w:proofErr w:type="gramStart"/>
      <w:r w:rsidRPr="00EC4377">
        <w:t>p[</w:t>
      </w:r>
      <w:proofErr w:type="gramEnd"/>
      <w:r w:rsidRPr="00EC4377">
        <w:t>13] &lt;- 41</w:t>
      </w:r>
    </w:p>
    <w:p w14:paraId="267160CF" w14:textId="77777777" w:rsidR="00F91B2E" w:rsidRPr="00EC4377" w:rsidRDefault="00F91B2E" w:rsidP="003F21E1">
      <w:pPr>
        <w:pStyle w:val="QT3"/>
      </w:pPr>
      <w:r w:rsidRPr="00EC4377">
        <w:t>&gt; p</w:t>
      </w:r>
    </w:p>
    <w:p w14:paraId="669BB419" w14:textId="77777777" w:rsidR="00F91B2E" w:rsidRPr="008E3294" w:rsidRDefault="00F91B2E" w:rsidP="003F21E1">
      <w:pPr>
        <w:pStyle w:val="QT3"/>
      </w:pPr>
      <w:r w:rsidRPr="008E3294">
        <w:rPr>
          <w:bdr w:val="none" w:sz="0" w:space="0" w:color="auto" w:frame="1"/>
        </w:rPr>
        <w:t xml:space="preserve"> </w:t>
      </w:r>
      <w:r w:rsidRPr="006044B2">
        <w:rPr>
          <w:color w:val="auto"/>
          <w:bdr w:val="none" w:sz="0" w:space="0" w:color="auto" w:frame="1"/>
        </w:rPr>
        <w:t>[1</w:t>
      </w:r>
      <w:proofErr w:type="gramStart"/>
      <w:r w:rsidRPr="006044B2">
        <w:rPr>
          <w:color w:val="auto"/>
          <w:bdr w:val="none" w:sz="0" w:space="0" w:color="auto" w:frame="1"/>
        </w:rPr>
        <w:t>]  2</w:t>
      </w:r>
      <w:proofErr w:type="gramEnd"/>
      <w:r w:rsidRPr="006044B2">
        <w:rPr>
          <w:color w:val="auto"/>
          <w:bdr w:val="none" w:sz="0" w:space="0" w:color="auto" w:frame="1"/>
        </w:rPr>
        <w:t xml:space="preserve">  3  5  7 11 13 17 19 23 29 NA </w:t>
      </w:r>
      <w:proofErr w:type="spellStart"/>
      <w:r w:rsidRPr="006044B2">
        <w:rPr>
          <w:color w:val="auto"/>
          <w:bdr w:val="none" w:sz="0" w:space="0" w:color="auto" w:frame="1"/>
        </w:rPr>
        <w:t>NA</w:t>
      </w:r>
      <w:proofErr w:type="spellEnd"/>
      <w:r w:rsidRPr="006044B2">
        <w:rPr>
          <w:color w:val="auto"/>
          <w:bdr w:val="none" w:sz="0" w:space="0" w:color="auto" w:frame="1"/>
        </w:rPr>
        <w:t xml:space="preserve"> 41</w:t>
      </w:r>
    </w:p>
    <w:p w14:paraId="10300945" w14:textId="40B2F5A7" w:rsidR="00F91B2E" w:rsidRDefault="00F91B2E" w:rsidP="003B1611">
      <w:r>
        <w:t xml:space="preserve">Offenbar hat sich jetzt die Größe des Vektors </w:t>
      </w:r>
      <w:r w:rsidRPr="00EC4377">
        <w:rPr>
          <w:rStyle w:val="QWordZchn"/>
        </w:rPr>
        <w:t>p</w:t>
      </w:r>
      <w:r>
        <w:t xml:space="preserve"> dynamisch angepasst: </w:t>
      </w:r>
      <w:r w:rsidRPr="00EC4377">
        <w:rPr>
          <w:rStyle w:val="QWordZchn"/>
        </w:rPr>
        <w:t>p</w:t>
      </w:r>
      <w:r>
        <w:t xml:space="preserve"> besteht nun aus dreizehn Elementen. Sowohl das elfte als auch das zwölfte Element hat jedoch keinen regulären numerischen Wert. Auf Vektoren werden wir später noch sehr ausführlich eingehen</w:t>
      </w:r>
      <w:r w:rsidR="00201100">
        <w:t>.</w:t>
      </w:r>
    </w:p>
    <w:p w14:paraId="1DE057DD" w14:textId="77777777" w:rsidR="00F91B2E" w:rsidRPr="008B2A0B" w:rsidRDefault="00F91B2E" w:rsidP="00F91B2E">
      <w:pPr>
        <w:pStyle w:val="Markiert1"/>
        <w:rPr>
          <w:rStyle w:val="Fett"/>
        </w:rPr>
      </w:pPr>
      <w:r w:rsidRPr="008B2A0B">
        <w:rPr>
          <w:rStyle w:val="Fett"/>
        </w:rPr>
        <w:t>Wichtig</w:t>
      </w:r>
    </w:p>
    <w:p w14:paraId="42976AD0" w14:textId="77777777" w:rsidR="00F91B2E" w:rsidRDefault="00F91B2E" w:rsidP="00F91B2E">
      <w:pPr>
        <w:pStyle w:val="AufzhlMarkiert"/>
      </w:pPr>
      <w:r>
        <w:t xml:space="preserve">Mit </w:t>
      </w:r>
      <w:proofErr w:type="gramStart"/>
      <w:r>
        <w:rPr>
          <w:rStyle w:val="QWordZchn"/>
        </w:rPr>
        <w:t>c(</w:t>
      </w:r>
      <w:proofErr w:type="gramEnd"/>
      <w:r>
        <w:rPr>
          <w:rStyle w:val="QWordZchn"/>
        </w:rPr>
        <w:t>)</w:t>
      </w:r>
      <w:r>
        <w:t xml:space="preserve"> können Vektoren erzeugt werden</w:t>
      </w:r>
    </w:p>
    <w:p w14:paraId="45E989E0" w14:textId="77777777" w:rsidR="00F91B2E" w:rsidRDefault="00F91B2E" w:rsidP="00F91B2E">
      <w:pPr>
        <w:pStyle w:val="AufzhlMarkiert"/>
      </w:pPr>
      <w:r w:rsidRPr="00824D20">
        <w:t xml:space="preserve">Indexierung </w:t>
      </w:r>
      <w:r>
        <w:t xml:space="preserve">beginnt </w:t>
      </w:r>
      <w:r w:rsidRPr="00824D20">
        <w:t xml:space="preserve">in R nicht bei </w:t>
      </w:r>
      <w:proofErr w:type="gramStart"/>
      <w:r w:rsidRPr="00824D20">
        <w:t>0</w:t>
      </w:r>
      <w:proofErr w:type="gramEnd"/>
      <w:r w:rsidRPr="00824D20">
        <w:t xml:space="preserve"> sondern bei 1!</w:t>
      </w:r>
    </w:p>
    <w:p w14:paraId="2B5B27D3" w14:textId="1D03943B" w:rsidR="00F91B2E" w:rsidRDefault="00F91B2E" w:rsidP="00F91B2E">
      <w:pPr>
        <w:pStyle w:val="AufzhlMarkiert"/>
      </w:pPr>
      <w:r w:rsidRPr="004A2823">
        <w:rPr>
          <w:rStyle w:val="QWordZchn"/>
        </w:rPr>
        <w:t>NA</w:t>
      </w:r>
      <w:r>
        <w:t xml:space="preserve"> (not </w:t>
      </w:r>
      <w:proofErr w:type="spellStart"/>
      <w:r>
        <w:t>available</w:t>
      </w:r>
      <w:proofErr w:type="spellEnd"/>
      <w:r>
        <w:t xml:space="preserve">) wird benutzt, um anzuzeigen, dass ein Wert nicht vorhanden ist. </w:t>
      </w:r>
    </w:p>
    <w:p w14:paraId="73A15D41" w14:textId="05751F1D" w:rsidR="00B35ED0" w:rsidRDefault="00B35ED0" w:rsidP="003B1611">
      <w:pPr>
        <w:rPr>
          <w:rStyle w:val="QWordZchn"/>
          <w:rFonts w:ascii="Times New Roman" w:hAnsi="Times New Roman"/>
          <w:szCs w:val="20"/>
        </w:rPr>
      </w:pPr>
      <w:r w:rsidRPr="00B35ED0">
        <w:rPr>
          <w:rStyle w:val="QWordZchn"/>
          <w:rFonts w:ascii="Times New Roman" w:hAnsi="Times New Roman"/>
          <w:szCs w:val="20"/>
        </w:rPr>
        <w:t>In R kann</w:t>
      </w:r>
      <w:r>
        <w:rPr>
          <w:rStyle w:val="QWordZchn"/>
          <w:rFonts w:ascii="Times New Roman" w:hAnsi="Times New Roman"/>
          <w:szCs w:val="20"/>
        </w:rPr>
        <w:t xml:space="preserve"> man</w:t>
      </w:r>
      <w:r w:rsidRPr="00B35ED0">
        <w:rPr>
          <w:rStyle w:val="QWordZchn"/>
          <w:rFonts w:ascii="Times New Roman" w:hAnsi="Times New Roman"/>
          <w:szCs w:val="20"/>
        </w:rPr>
        <w:t xml:space="preserve"> </w:t>
      </w:r>
      <w:r>
        <w:rPr>
          <w:rStyle w:val="QWordZchn"/>
          <w:rFonts w:ascii="Times New Roman" w:hAnsi="Times New Roman"/>
          <w:szCs w:val="20"/>
        </w:rPr>
        <w:t>ähnlich wie z. B. in MATLAB Operatoren direkt auf Vektoren anwenden:</w:t>
      </w:r>
    </w:p>
    <w:p w14:paraId="7196FAE6" w14:textId="7ECECE72" w:rsidR="00B35ED0" w:rsidRPr="001A7CE2" w:rsidRDefault="00612315" w:rsidP="00B35ED0">
      <w:pPr>
        <w:pStyle w:val="QT3"/>
        <w:rPr>
          <w:lang w:val="en-US"/>
          <w:rPrChange w:id="53" w:author="Benjamin Buchwitz" w:date="2021-10-05T15:20:00Z">
            <w:rPr/>
          </w:rPrChange>
        </w:rPr>
      </w:pPr>
      <w:r w:rsidRPr="001A7CE2">
        <w:rPr>
          <w:lang w:val="en-US"/>
          <w:rPrChange w:id="54" w:author="Benjamin Buchwitz" w:date="2021-10-05T15:20:00Z">
            <w:rPr/>
          </w:rPrChange>
        </w:rPr>
        <w:t xml:space="preserve">&gt; </w:t>
      </w:r>
      <w:r w:rsidR="00B35ED0" w:rsidRPr="001A7CE2">
        <w:rPr>
          <w:lang w:val="en-US"/>
          <w:rPrChange w:id="55" w:author="Benjamin Buchwitz" w:date="2021-10-05T15:20:00Z">
            <w:rPr/>
          </w:rPrChange>
        </w:rPr>
        <w:t>p</w:t>
      </w:r>
    </w:p>
    <w:p w14:paraId="48242BB6" w14:textId="77777777" w:rsidR="00B35ED0" w:rsidRPr="001A7CE2" w:rsidRDefault="00B35ED0" w:rsidP="00B35ED0">
      <w:pPr>
        <w:pStyle w:val="QT3"/>
        <w:rPr>
          <w:color w:val="000000"/>
          <w:bdr w:val="none" w:sz="0" w:space="0" w:color="auto" w:frame="1"/>
          <w:lang w:val="en-US"/>
          <w:rPrChange w:id="56" w:author="Benjamin Buchwitz" w:date="2021-10-05T15:20:00Z">
            <w:rPr>
              <w:color w:val="000000"/>
              <w:bdr w:val="none" w:sz="0" w:space="0" w:color="auto" w:frame="1"/>
            </w:rPr>
          </w:rPrChange>
        </w:rPr>
      </w:pPr>
      <w:r w:rsidRPr="001A7CE2">
        <w:rPr>
          <w:color w:val="000000"/>
          <w:bdr w:val="none" w:sz="0" w:space="0" w:color="auto" w:frame="1"/>
          <w:lang w:val="en-US"/>
          <w:rPrChange w:id="57" w:author="Benjamin Buchwitz" w:date="2021-10-05T15:20:00Z">
            <w:rPr>
              <w:color w:val="000000"/>
              <w:bdr w:val="none" w:sz="0" w:space="0" w:color="auto" w:frame="1"/>
            </w:rPr>
          </w:rPrChange>
        </w:rPr>
        <w:t xml:space="preserve"> [1</w:t>
      </w:r>
      <w:proofErr w:type="gramStart"/>
      <w:r w:rsidRPr="001A7CE2">
        <w:rPr>
          <w:color w:val="000000"/>
          <w:bdr w:val="none" w:sz="0" w:space="0" w:color="auto" w:frame="1"/>
          <w:lang w:val="en-US"/>
          <w:rPrChange w:id="58" w:author="Benjamin Buchwitz" w:date="2021-10-05T15:20:00Z">
            <w:rPr>
              <w:color w:val="000000"/>
              <w:bdr w:val="none" w:sz="0" w:space="0" w:color="auto" w:frame="1"/>
            </w:rPr>
          </w:rPrChange>
        </w:rPr>
        <w:t>]  2</w:t>
      </w:r>
      <w:proofErr w:type="gramEnd"/>
      <w:r w:rsidRPr="001A7CE2">
        <w:rPr>
          <w:color w:val="000000"/>
          <w:bdr w:val="none" w:sz="0" w:space="0" w:color="auto" w:frame="1"/>
          <w:lang w:val="en-US"/>
          <w:rPrChange w:id="59" w:author="Benjamin Buchwitz" w:date="2021-10-05T15:20:00Z">
            <w:rPr>
              <w:color w:val="000000"/>
              <w:bdr w:val="none" w:sz="0" w:space="0" w:color="auto" w:frame="1"/>
            </w:rPr>
          </w:rPrChange>
        </w:rPr>
        <w:t xml:space="preserve">  3  5  7 11 13 17 19 23 29 NA </w:t>
      </w:r>
      <w:proofErr w:type="spellStart"/>
      <w:r w:rsidRPr="001A7CE2">
        <w:rPr>
          <w:color w:val="000000"/>
          <w:bdr w:val="none" w:sz="0" w:space="0" w:color="auto" w:frame="1"/>
          <w:lang w:val="en-US"/>
          <w:rPrChange w:id="60" w:author="Benjamin Buchwitz" w:date="2021-10-05T15:20:00Z">
            <w:rPr>
              <w:color w:val="000000"/>
              <w:bdr w:val="none" w:sz="0" w:space="0" w:color="auto" w:frame="1"/>
            </w:rPr>
          </w:rPrChange>
        </w:rPr>
        <w:t>NA</w:t>
      </w:r>
      <w:proofErr w:type="spellEnd"/>
      <w:r w:rsidRPr="001A7CE2">
        <w:rPr>
          <w:color w:val="000000"/>
          <w:bdr w:val="none" w:sz="0" w:space="0" w:color="auto" w:frame="1"/>
          <w:lang w:val="en-US"/>
          <w:rPrChange w:id="61" w:author="Benjamin Buchwitz" w:date="2021-10-05T15:20:00Z">
            <w:rPr>
              <w:color w:val="000000"/>
              <w:bdr w:val="none" w:sz="0" w:space="0" w:color="auto" w:frame="1"/>
            </w:rPr>
          </w:rPrChange>
        </w:rPr>
        <w:t xml:space="preserve"> 41</w:t>
      </w:r>
    </w:p>
    <w:p w14:paraId="2EADBD29" w14:textId="77777777" w:rsidR="00B35ED0" w:rsidRPr="001A7CE2" w:rsidRDefault="00B35ED0" w:rsidP="00B35ED0">
      <w:pPr>
        <w:pStyle w:val="QT3"/>
        <w:rPr>
          <w:lang w:val="en-US"/>
          <w:rPrChange w:id="62" w:author="Benjamin Buchwitz" w:date="2021-10-05T15:20:00Z">
            <w:rPr/>
          </w:rPrChange>
        </w:rPr>
      </w:pPr>
      <w:r w:rsidRPr="001A7CE2">
        <w:rPr>
          <w:lang w:val="en-US"/>
          <w:rPrChange w:id="63" w:author="Benjamin Buchwitz" w:date="2021-10-05T15:20:00Z">
            <w:rPr/>
          </w:rPrChange>
        </w:rPr>
        <w:t>&gt; p^2</w:t>
      </w:r>
    </w:p>
    <w:p w14:paraId="5A3E91C7" w14:textId="77777777" w:rsidR="00B35ED0" w:rsidRPr="001A7CE2" w:rsidRDefault="00B35ED0" w:rsidP="00B35ED0">
      <w:pPr>
        <w:pStyle w:val="QT3"/>
        <w:rPr>
          <w:color w:val="000000"/>
          <w:bdr w:val="none" w:sz="0" w:space="0" w:color="auto" w:frame="1"/>
          <w:lang w:val="en-US"/>
          <w:rPrChange w:id="64" w:author="Benjamin Buchwitz" w:date="2021-10-05T15:20:00Z">
            <w:rPr>
              <w:color w:val="000000"/>
              <w:bdr w:val="none" w:sz="0" w:space="0" w:color="auto" w:frame="1"/>
            </w:rPr>
          </w:rPrChange>
        </w:rPr>
      </w:pPr>
      <w:r w:rsidRPr="001A7CE2">
        <w:rPr>
          <w:color w:val="000000"/>
          <w:bdr w:val="none" w:sz="0" w:space="0" w:color="auto" w:frame="1"/>
          <w:lang w:val="en-US"/>
          <w:rPrChange w:id="65" w:author="Benjamin Buchwitz" w:date="2021-10-05T15:20:00Z">
            <w:rPr>
              <w:color w:val="000000"/>
              <w:bdr w:val="none" w:sz="0" w:space="0" w:color="auto" w:frame="1"/>
            </w:rPr>
          </w:rPrChange>
        </w:rPr>
        <w:t xml:space="preserve"> [1]    4    9   25   </w:t>
      </w:r>
      <w:proofErr w:type="gramStart"/>
      <w:r w:rsidRPr="001A7CE2">
        <w:rPr>
          <w:color w:val="000000"/>
          <w:bdr w:val="none" w:sz="0" w:space="0" w:color="auto" w:frame="1"/>
          <w:lang w:val="en-US"/>
          <w:rPrChange w:id="66" w:author="Benjamin Buchwitz" w:date="2021-10-05T15:20:00Z">
            <w:rPr>
              <w:color w:val="000000"/>
              <w:bdr w:val="none" w:sz="0" w:space="0" w:color="auto" w:frame="1"/>
            </w:rPr>
          </w:rPrChange>
        </w:rPr>
        <w:t>49  121</w:t>
      </w:r>
      <w:proofErr w:type="gramEnd"/>
      <w:r w:rsidRPr="001A7CE2">
        <w:rPr>
          <w:color w:val="000000"/>
          <w:bdr w:val="none" w:sz="0" w:space="0" w:color="auto" w:frame="1"/>
          <w:lang w:val="en-US"/>
          <w:rPrChange w:id="67" w:author="Benjamin Buchwitz" w:date="2021-10-05T15:20:00Z">
            <w:rPr>
              <w:color w:val="000000"/>
              <w:bdr w:val="none" w:sz="0" w:space="0" w:color="auto" w:frame="1"/>
            </w:rPr>
          </w:rPrChange>
        </w:rPr>
        <w:t xml:space="preserve">  169  289  361  529  841   NA   </w:t>
      </w:r>
      <w:proofErr w:type="spellStart"/>
      <w:r w:rsidRPr="001A7CE2">
        <w:rPr>
          <w:color w:val="000000"/>
          <w:bdr w:val="none" w:sz="0" w:space="0" w:color="auto" w:frame="1"/>
          <w:lang w:val="en-US"/>
          <w:rPrChange w:id="68" w:author="Benjamin Buchwitz" w:date="2021-10-05T15:20:00Z">
            <w:rPr>
              <w:color w:val="000000"/>
              <w:bdr w:val="none" w:sz="0" w:space="0" w:color="auto" w:frame="1"/>
            </w:rPr>
          </w:rPrChange>
        </w:rPr>
        <w:t>NA</w:t>
      </w:r>
      <w:proofErr w:type="spellEnd"/>
      <w:r w:rsidRPr="001A7CE2">
        <w:rPr>
          <w:color w:val="000000"/>
          <w:bdr w:val="none" w:sz="0" w:space="0" w:color="auto" w:frame="1"/>
          <w:lang w:val="en-US"/>
          <w:rPrChange w:id="69" w:author="Benjamin Buchwitz" w:date="2021-10-05T15:20:00Z">
            <w:rPr>
              <w:color w:val="000000"/>
              <w:bdr w:val="none" w:sz="0" w:space="0" w:color="auto" w:frame="1"/>
            </w:rPr>
          </w:rPrChange>
        </w:rPr>
        <w:t xml:space="preserve"> 1681</w:t>
      </w:r>
    </w:p>
    <w:p w14:paraId="2D6B6EDD" w14:textId="77777777" w:rsidR="00B35ED0" w:rsidRPr="001A7CE2" w:rsidRDefault="00B35ED0" w:rsidP="00B35ED0">
      <w:pPr>
        <w:pStyle w:val="QT3"/>
        <w:rPr>
          <w:lang w:val="en-US"/>
          <w:rPrChange w:id="70" w:author="Benjamin Buchwitz" w:date="2021-10-05T15:20:00Z">
            <w:rPr/>
          </w:rPrChange>
        </w:rPr>
      </w:pPr>
      <w:r w:rsidRPr="001A7CE2">
        <w:rPr>
          <w:lang w:val="en-US"/>
          <w:rPrChange w:id="71" w:author="Benjamin Buchwitz" w:date="2021-10-05T15:20:00Z">
            <w:rPr/>
          </w:rPrChange>
        </w:rPr>
        <w:t>&gt; 2*p +1</w:t>
      </w:r>
    </w:p>
    <w:p w14:paraId="0D88D986" w14:textId="77777777" w:rsidR="00B35ED0" w:rsidRPr="001A7CE2" w:rsidRDefault="00B35ED0" w:rsidP="00B35ED0">
      <w:pPr>
        <w:pStyle w:val="QT3"/>
        <w:rPr>
          <w:color w:val="000000"/>
          <w:bdr w:val="none" w:sz="0" w:space="0" w:color="auto" w:frame="1"/>
          <w:lang w:val="en-US"/>
          <w:rPrChange w:id="72" w:author="Benjamin Buchwitz" w:date="2021-10-05T15:20:00Z">
            <w:rPr>
              <w:color w:val="000000"/>
              <w:bdr w:val="none" w:sz="0" w:space="0" w:color="auto" w:frame="1"/>
            </w:rPr>
          </w:rPrChange>
        </w:rPr>
      </w:pPr>
      <w:r w:rsidRPr="001A7CE2">
        <w:rPr>
          <w:color w:val="000000"/>
          <w:bdr w:val="none" w:sz="0" w:space="0" w:color="auto" w:frame="1"/>
          <w:lang w:val="en-US"/>
          <w:rPrChange w:id="73" w:author="Benjamin Buchwitz" w:date="2021-10-05T15:20:00Z">
            <w:rPr>
              <w:color w:val="000000"/>
              <w:bdr w:val="none" w:sz="0" w:space="0" w:color="auto" w:frame="1"/>
            </w:rPr>
          </w:rPrChange>
        </w:rPr>
        <w:t xml:space="preserve"> [1</w:t>
      </w:r>
      <w:proofErr w:type="gramStart"/>
      <w:r w:rsidRPr="001A7CE2">
        <w:rPr>
          <w:color w:val="000000"/>
          <w:bdr w:val="none" w:sz="0" w:space="0" w:color="auto" w:frame="1"/>
          <w:lang w:val="en-US"/>
          <w:rPrChange w:id="74" w:author="Benjamin Buchwitz" w:date="2021-10-05T15:20:00Z">
            <w:rPr>
              <w:color w:val="000000"/>
              <w:bdr w:val="none" w:sz="0" w:space="0" w:color="auto" w:frame="1"/>
            </w:rPr>
          </w:rPrChange>
        </w:rPr>
        <w:t>]  5</w:t>
      </w:r>
      <w:proofErr w:type="gramEnd"/>
      <w:r w:rsidRPr="001A7CE2">
        <w:rPr>
          <w:color w:val="000000"/>
          <w:bdr w:val="none" w:sz="0" w:space="0" w:color="auto" w:frame="1"/>
          <w:lang w:val="en-US"/>
          <w:rPrChange w:id="75" w:author="Benjamin Buchwitz" w:date="2021-10-05T15:20:00Z">
            <w:rPr>
              <w:color w:val="000000"/>
              <w:bdr w:val="none" w:sz="0" w:space="0" w:color="auto" w:frame="1"/>
            </w:rPr>
          </w:rPrChange>
        </w:rPr>
        <w:t xml:space="preserve">  7 11 15 23 27 35 39 47 59 NA </w:t>
      </w:r>
      <w:proofErr w:type="spellStart"/>
      <w:r w:rsidRPr="001A7CE2">
        <w:rPr>
          <w:color w:val="000000"/>
          <w:bdr w:val="none" w:sz="0" w:space="0" w:color="auto" w:frame="1"/>
          <w:lang w:val="en-US"/>
          <w:rPrChange w:id="76" w:author="Benjamin Buchwitz" w:date="2021-10-05T15:20:00Z">
            <w:rPr>
              <w:color w:val="000000"/>
              <w:bdr w:val="none" w:sz="0" w:space="0" w:color="auto" w:frame="1"/>
            </w:rPr>
          </w:rPrChange>
        </w:rPr>
        <w:t>NA</w:t>
      </w:r>
      <w:proofErr w:type="spellEnd"/>
      <w:r w:rsidRPr="001A7CE2">
        <w:rPr>
          <w:color w:val="000000"/>
          <w:bdr w:val="none" w:sz="0" w:space="0" w:color="auto" w:frame="1"/>
          <w:lang w:val="en-US"/>
          <w:rPrChange w:id="77" w:author="Benjamin Buchwitz" w:date="2021-10-05T15:20:00Z">
            <w:rPr>
              <w:color w:val="000000"/>
              <w:bdr w:val="none" w:sz="0" w:space="0" w:color="auto" w:frame="1"/>
            </w:rPr>
          </w:rPrChange>
        </w:rPr>
        <w:t xml:space="preserve"> 83</w:t>
      </w:r>
    </w:p>
    <w:p w14:paraId="560D96DC" w14:textId="670B9C2E" w:rsidR="00B35ED0" w:rsidRPr="001A7CE2" w:rsidRDefault="00B35ED0" w:rsidP="00B35ED0">
      <w:pPr>
        <w:pStyle w:val="QT3"/>
        <w:rPr>
          <w:lang w:val="en-US"/>
          <w:rPrChange w:id="78" w:author="Benjamin Buchwitz" w:date="2021-10-05T15:20:00Z">
            <w:rPr/>
          </w:rPrChange>
        </w:rPr>
      </w:pPr>
      <w:r w:rsidRPr="001A7CE2">
        <w:rPr>
          <w:lang w:val="en-US"/>
          <w:rPrChange w:id="79" w:author="Benjamin Buchwitz" w:date="2021-10-05T15:20:00Z">
            <w:rPr/>
          </w:rPrChange>
        </w:rPr>
        <w:t>&gt; p%%4      % Modulo-Operator</w:t>
      </w:r>
    </w:p>
    <w:p w14:paraId="62616411" w14:textId="77777777" w:rsidR="00B35ED0" w:rsidRPr="00B35ED0" w:rsidRDefault="00B35ED0" w:rsidP="00B35ED0">
      <w:pPr>
        <w:pStyle w:val="QT3"/>
        <w:rPr>
          <w:color w:val="000000"/>
        </w:rPr>
      </w:pPr>
      <w:r w:rsidRPr="001A7CE2">
        <w:rPr>
          <w:color w:val="000000"/>
          <w:bdr w:val="none" w:sz="0" w:space="0" w:color="auto" w:frame="1"/>
          <w:lang w:val="en-US"/>
          <w:rPrChange w:id="80" w:author="Benjamin Buchwitz" w:date="2021-10-05T15:20:00Z">
            <w:rPr>
              <w:color w:val="000000"/>
              <w:bdr w:val="none" w:sz="0" w:space="0" w:color="auto" w:frame="1"/>
            </w:rPr>
          </w:rPrChange>
        </w:rPr>
        <w:t xml:space="preserve"> </w:t>
      </w:r>
      <w:r w:rsidRPr="00B35ED0">
        <w:rPr>
          <w:color w:val="000000"/>
          <w:bdr w:val="none" w:sz="0" w:space="0" w:color="auto" w:frame="1"/>
        </w:rPr>
        <w:t>[1</w:t>
      </w:r>
      <w:proofErr w:type="gramStart"/>
      <w:r w:rsidRPr="00B35ED0">
        <w:rPr>
          <w:color w:val="000000"/>
          <w:bdr w:val="none" w:sz="0" w:space="0" w:color="auto" w:frame="1"/>
        </w:rPr>
        <w:t>]  2</w:t>
      </w:r>
      <w:proofErr w:type="gramEnd"/>
      <w:r w:rsidRPr="00B35ED0">
        <w:rPr>
          <w:color w:val="000000"/>
          <w:bdr w:val="none" w:sz="0" w:space="0" w:color="auto" w:frame="1"/>
        </w:rPr>
        <w:t xml:space="preserve">  3  1  3  3  1  1  3  3  1 NA </w:t>
      </w:r>
      <w:proofErr w:type="spellStart"/>
      <w:r w:rsidRPr="00B35ED0">
        <w:rPr>
          <w:color w:val="000000"/>
          <w:bdr w:val="none" w:sz="0" w:space="0" w:color="auto" w:frame="1"/>
        </w:rPr>
        <w:t>NA</w:t>
      </w:r>
      <w:proofErr w:type="spellEnd"/>
      <w:r w:rsidRPr="00B35ED0">
        <w:rPr>
          <w:color w:val="000000"/>
          <w:bdr w:val="none" w:sz="0" w:space="0" w:color="auto" w:frame="1"/>
        </w:rPr>
        <w:t xml:space="preserve">  1</w:t>
      </w:r>
    </w:p>
    <w:p w14:paraId="235196AF" w14:textId="64D7DD56" w:rsidR="00B35ED0" w:rsidRDefault="00B35ED0" w:rsidP="003B1611">
      <w:pPr>
        <w:rPr>
          <w:rStyle w:val="QWordZchn"/>
          <w:rFonts w:ascii="Times New Roman" w:hAnsi="Times New Roman"/>
          <w:szCs w:val="20"/>
        </w:rPr>
      </w:pPr>
      <w:r>
        <w:rPr>
          <w:rStyle w:val="QWordZchn"/>
          <w:rFonts w:ascii="Times New Roman" w:hAnsi="Times New Roman"/>
          <w:szCs w:val="20"/>
        </w:rPr>
        <w:t>Hier bezeichnet „</w:t>
      </w:r>
      <w:r w:rsidRPr="00B35ED0">
        <w:rPr>
          <w:rStyle w:val="QWordZchn"/>
        </w:rPr>
        <w:t>%%</w:t>
      </w:r>
      <w:r w:rsidRPr="00B35ED0">
        <w:t>“</w:t>
      </w:r>
      <w:r>
        <w:rPr>
          <w:rStyle w:val="QWordZchn"/>
          <w:rFonts w:ascii="Times New Roman" w:hAnsi="Times New Roman"/>
          <w:szCs w:val="20"/>
        </w:rPr>
        <w:t xml:space="preserve"> den Modulo-Operator; er gibt den Rest bei einer ganzzahligen Division zurück. Ebenso können Funktionen auf Vektoren angewandt werden. So gibt es zum Beispiel die Funktionen </w:t>
      </w:r>
      <w:proofErr w:type="spellStart"/>
      <w:proofErr w:type="gramStart"/>
      <w:r w:rsidRPr="00612315">
        <w:rPr>
          <w:rStyle w:val="QWordZchn"/>
        </w:rPr>
        <w:t>mean</w:t>
      </w:r>
      <w:proofErr w:type="spellEnd"/>
      <w:r w:rsidRPr="00612315">
        <w:rPr>
          <w:rStyle w:val="QWordZchn"/>
        </w:rPr>
        <w:t>(</w:t>
      </w:r>
      <w:proofErr w:type="gramEnd"/>
      <w:r w:rsidRPr="00612315">
        <w:rPr>
          <w:rStyle w:val="QWordZchn"/>
        </w:rPr>
        <w:t>)</w:t>
      </w:r>
      <w:r>
        <w:rPr>
          <w:rStyle w:val="QWordZchn"/>
          <w:rFonts w:ascii="Times New Roman" w:hAnsi="Times New Roman"/>
          <w:szCs w:val="20"/>
        </w:rPr>
        <w:t xml:space="preserve"> und </w:t>
      </w:r>
      <w:proofErr w:type="spellStart"/>
      <w:r w:rsidRPr="00612315">
        <w:rPr>
          <w:rStyle w:val="QWordZchn"/>
        </w:rPr>
        <w:t>sd</w:t>
      </w:r>
      <w:proofErr w:type="spellEnd"/>
      <w:r w:rsidRPr="00612315">
        <w:rPr>
          <w:rStyle w:val="QWordZchn"/>
        </w:rPr>
        <w:t>()</w:t>
      </w:r>
      <w:r>
        <w:rPr>
          <w:rStyle w:val="QWordZchn"/>
          <w:rFonts w:ascii="Times New Roman" w:hAnsi="Times New Roman"/>
          <w:szCs w:val="20"/>
        </w:rPr>
        <w:t xml:space="preserve">, die </w:t>
      </w:r>
      <w:r w:rsidR="00612315">
        <w:rPr>
          <w:rStyle w:val="QWordZchn"/>
          <w:rFonts w:ascii="Times New Roman" w:hAnsi="Times New Roman"/>
          <w:szCs w:val="20"/>
        </w:rPr>
        <w:t>das</w:t>
      </w:r>
      <w:r>
        <w:rPr>
          <w:rStyle w:val="QWordZchn"/>
          <w:rFonts w:ascii="Times New Roman" w:hAnsi="Times New Roman"/>
          <w:szCs w:val="20"/>
        </w:rPr>
        <w:t xml:space="preserve"> arithmetische Mitte</w:t>
      </w:r>
      <w:r w:rsidR="00612315">
        <w:rPr>
          <w:rStyle w:val="QWordZchn"/>
          <w:rFonts w:ascii="Times New Roman" w:hAnsi="Times New Roman"/>
          <w:szCs w:val="20"/>
        </w:rPr>
        <w:t>l und die Standardabweichung zurückgeben.</w:t>
      </w:r>
    </w:p>
    <w:p w14:paraId="60ECCD09" w14:textId="77777777" w:rsidR="00612315" w:rsidRPr="001A7CE2" w:rsidRDefault="00612315" w:rsidP="00612315">
      <w:pPr>
        <w:pStyle w:val="QT3"/>
        <w:rPr>
          <w:lang w:val="en-US"/>
          <w:rPrChange w:id="81" w:author="Benjamin Buchwitz" w:date="2021-10-05T15:20:00Z">
            <w:rPr/>
          </w:rPrChange>
        </w:rPr>
      </w:pPr>
      <w:r w:rsidRPr="001A7CE2">
        <w:rPr>
          <w:lang w:val="en-US"/>
          <w:rPrChange w:id="82" w:author="Benjamin Buchwitz" w:date="2021-10-05T15:20:00Z">
            <w:rPr/>
          </w:rPrChange>
        </w:rPr>
        <w:t>&gt; mean(p)</w:t>
      </w:r>
    </w:p>
    <w:p w14:paraId="7782C176" w14:textId="77777777" w:rsidR="00612315" w:rsidRPr="001A7CE2" w:rsidRDefault="00612315" w:rsidP="00612315">
      <w:pPr>
        <w:pStyle w:val="QT3"/>
        <w:rPr>
          <w:color w:val="000000"/>
          <w:bdr w:val="none" w:sz="0" w:space="0" w:color="auto" w:frame="1"/>
          <w:lang w:val="en-US"/>
          <w:rPrChange w:id="83" w:author="Benjamin Buchwitz" w:date="2021-10-05T15:20:00Z">
            <w:rPr>
              <w:color w:val="000000"/>
              <w:bdr w:val="none" w:sz="0" w:space="0" w:color="auto" w:frame="1"/>
            </w:rPr>
          </w:rPrChange>
        </w:rPr>
      </w:pPr>
      <w:r w:rsidRPr="001A7CE2">
        <w:rPr>
          <w:color w:val="000000"/>
          <w:bdr w:val="none" w:sz="0" w:space="0" w:color="auto" w:frame="1"/>
          <w:lang w:val="en-US"/>
          <w:rPrChange w:id="84" w:author="Benjamin Buchwitz" w:date="2021-10-05T15:20:00Z">
            <w:rPr>
              <w:color w:val="000000"/>
              <w:bdr w:val="none" w:sz="0" w:space="0" w:color="auto" w:frame="1"/>
            </w:rPr>
          </w:rPrChange>
        </w:rPr>
        <w:t>[1] NA</w:t>
      </w:r>
    </w:p>
    <w:p w14:paraId="6E44BAFC" w14:textId="77777777" w:rsidR="00612315" w:rsidRPr="001A7CE2" w:rsidRDefault="00612315" w:rsidP="00612315">
      <w:pPr>
        <w:pStyle w:val="QT3"/>
        <w:rPr>
          <w:lang w:val="en-US"/>
          <w:rPrChange w:id="85" w:author="Benjamin Buchwitz" w:date="2021-10-05T15:20:00Z">
            <w:rPr/>
          </w:rPrChange>
        </w:rPr>
      </w:pPr>
      <w:r w:rsidRPr="001A7CE2">
        <w:rPr>
          <w:lang w:val="en-US"/>
          <w:rPrChange w:id="86" w:author="Benjamin Buchwitz" w:date="2021-10-05T15:20:00Z">
            <w:rPr/>
          </w:rPrChange>
        </w:rPr>
        <w:t xml:space="preserve">&gt; </w:t>
      </w:r>
      <w:proofErr w:type="spellStart"/>
      <w:r w:rsidRPr="001A7CE2">
        <w:rPr>
          <w:lang w:val="en-US"/>
          <w:rPrChange w:id="87" w:author="Benjamin Buchwitz" w:date="2021-10-05T15:20:00Z">
            <w:rPr/>
          </w:rPrChange>
        </w:rPr>
        <w:t>sd</w:t>
      </w:r>
      <w:proofErr w:type="spellEnd"/>
      <w:r w:rsidRPr="001A7CE2">
        <w:rPr>
          <w:lang w:val="en-US"/>
          <w:rPrChange w:id="88" w:author="Benjamin Buchwitz" w:date="2021-10-05T15:20:00Z">
            <w:rPr/>
          </w:rPrChange>
        </w:rPr>
        <w:t>(p)</w:t>
      </w:r>
    </w:p>
    <w:p w14:paraId="5DC63DC5" w14:textId="77777777" w:rsidR="00612315" w:rsidRPr="00612315" w:rsidRDefault="00612315" w:rsidP="00612315">
      <w:pPr>
        <w:pStyle w:val="QT3"/>
        <w:rPr>
          <w:color w:val="000000"/>
        </w:rPr>
      </w:pPr>
      <w:r w:rsidRPr="00612315">
        <w:rPr>
          <w:color w:val="000000"/>
          <w:bdr w:val="none" w:sz="0" w:space="0" w:color="auto" w:frame="1"/>
        </w:rPr>
        <w:t>[1] NA</w:t>
      </w:r>
    </w:p>
    <w:p w14:paraId="26CB1570" w14:textId="055B9F92" w:rsidR="00612315" w:rsidRDefault="00612315" w:rsidP="003B1611">
      <w:pPr>
        <w:rPr>
          <w:rStyle w:val="QWordZchn"/>
          <w:rFonts w:ascii="Times New Roman" w:hAnsi="Times New Roman"/>
          <w:szCs w:val="20"/>
        </w:rPr>
      </w:pPr>
      <w:r>
        <w:rPr>
          <w:rStyle w:val="QWordZchn"/>
          <w:rFonts w:ascii="Times New Roman" w:hAnsi="Times New Roman"/>
          <w:szCs w:val="20"/>
        </w:rPr>
        <w:lastRenderedPageBreak/>
        <w:t xml:space="preserve">Hier bereiten die </w:t>
      </w:r>
      <w:r w:rsidR="00641E9E">
        <w:rPr>
          <w:rStyle w:val="QWordZchn"/>
          <w:rFonts w:ascii="Times New Roman" w:hAnsi="Times New Roman"/>
          <w:szCs w:val="20"/>
        </w:rPr>
        <w:t>fehlenden</w:t>
      </w:r>
      <w:r>
        <w:rPr>
          <w:rStyle w:val="QWordZchn"/>
          <w:rFonts w:ascii="Times New Roman" w:hAnsi="Times New Roman"/>
          <w:szCs w:val="20"/>
        </w:rPr>
        <w:t xml:space="preserve"> Werte Probleme und die beiden Funktionen können die statistischen Größen nicht berechnen. Allerdings kann man </w:t>
      </w:r>
      <w:r w:rsidR="00641E9E">
        <w:rPr>
          <w:rStyle w:val="QWordZchn"/>
          <w:rFonts w:ascii="Times New Roman" w:hAnsi="Times New Roman"/>
          <w:szCs w:val="20"/>
        </w:rPr>
        <w:t>bei vielen</w:t>
      </w:r>
      <w:r w:rsidR="00205678">
        <w:rPr>
          <w:rStyle w:val="QWordZchn"/>
          <w:rFonts w:ascii="Times New Roman" w:hAnsi="Times New Roman"/>
          <w:szCs w:val="20"/>
        </w:rPr>
        <w:t xml:space="preserve"> Funktionen durch den Parameter</w:t>
      </w:r>
      <w:r w:rsidR="00641E9E">
        <w:rPr>
          <w:rStyle w:val="QWordZchn"/>
          <w:rFonts w:ascii="Times New Roman" w:hAnsi="Times New Roman"/>
          <w:szCs w:val="20"/>
        </w:rPr>
        <w:t xml:space="preserve"> </w:t>
      </w:r>
      <w:r w:rsidR="00641E9E" w:rsidRPr="00641E9E">
        <w:rPr>
          <w:rStyle w:val="QWordZchn"/>
        </w:rPr>
        <w:t>na.rm =</w:t>
      </w:r>
      <w:proofErr w:type="gramStart"/>
      <w:r w:rsidR="00641E9E" w:rsidRPr="00641E9E">
        <w:rPr>
          <w:rStyle w:val="QWordZchn"/>
        </w:rPr>
        <w:t>TRUE</w:t>
      </w:r>
      <w:r w:rsidR="00641E9E">
        <w:rPr>
          <w:rStyle w:val="QWordZchn"/>
          <w:rFonts w:ascii="Times New Roman" w:hAnsi="Times New Roman"/>
          <w:szCs w:val="20"/>
        </w:rPr>
        <w:t xml:space="preserve">  angeben</w:t>
      </w:r>
      <w:proofErr w:type="gramEnd"/>
      <w:r w:rsidR="00641E9E">
        <w:rPr>
          <w:rStyle w:val="QWordZchn"/>
          <w:rFonts w:ascii="Times New Roman" w:hAnsi="Times New Roman"/>
          <w:szCs w:val="20"/>
        </w:rPr>
        <w:t>, dass fehlende Werte nicht berücksichtig</w:t>
      </w:r>
      <w:r w:rsidR="00205678">
        <w:rPr>
          <w:rStyle w:val="QWordZchn"/>
          <w:rFonts w:ascii="Times New Roman" w:hAnsi="Times New Roman"/>
          <w:szCs w:val="20"/>
        </w:rPr>
        <w:t>t</w:t>
      </w:r>
      <w:r w:rsidR="00641E9E">
        <w:rPr>
          <w:rStyle w:val="QWordZchn"/>
          <w:rFonts w:ascii="Times New Roman" w:hAnsi="Times New Roman"/>
          <w:szCs w:val="20"/>
        </w:rPr>
        <w:t xml:space="preserve"> werden sollen:</w:t>
      </w:r>
    </w:p>
    <w:p w14:paraId="0D7110C5" w14:textId="4853064F" w:rsidR="00612315" w:rsidRPr="001A7CE2" w:rsidRDefault="00612315" w:rsidP="00612315">
      <w:pPr>
        <w:pStyle w:val="QT3"/>
        <w:rPr>
          <w:lang w:val="en-US"/>
          <w:rPrChange w:id="89" w:author="Benjamin Buchwitz" w:date="2021-10-05T15:20:00Z">
            <w:rPr/>
          </w:rPrChange>
        </w:rPr>
      </w:pPr>
      <w:r w:rsidRPr="001A7CE2">
        <w:rPr>
          <w:lang w:val="en-US"/>
          <w:rPrChange w:id="90" w:author="Benjamin Buchwitz" w:date="2021-10-05T15:20:00Z">
            <w:rPr/>
          </w:rPrChange>
        </w:rPr>
        <w:t xml:space="preserve">&gt; </w:t>
      </w:r>
      <w:proofErr w:type="gramStart"/>
      <w:r w:rsidRPr="001A7CE2">
        <w:rPr>
          <w:lang w:val="en-US"/>
          <w:rPrChange w:id="91" w:author="Benjamin Buchwitz" w:date="2021-10-05T15:20:00Z">
            <w:rPr/>
          </w:rPrChange>
        </w:rPr>
        <w:t>mean(</w:t>
      </w:r>
      <w:proofErr w:type="gramEnd"/>
      <w:r w:rsidRPr="001A7CE2">
        <w:rPr>
          <w:lang w:val="en-US"/>
          <w:rPrChange w:id="92" w:author="Benjamin Buchwitz" w:date="2021-10-05T15:20:00Z">
            <w:rPr/>
          </w:rPrChange>
        </w:rPr>
        <w:t>p, na.rm=TRUE)</w:t>
      </w:r>
      <w:r w:rsidR="00641E9E" w:rsidRPr="001A7CE2">
        <w:rPr>
          <w:lang w:val="en-US"/>
          <w:rPrChange w:id="93" w:author="Benjamin Buchwitz" w:date="2021-10-05T15:20:00Z">
            <w:rPr/>
          </w:rPrChange>
        </w:rPr>
        <w:t xml:space="preserve">    # rm </w:t>
      </w:r>
      <w:proofErr w:type="spellStart"/>
      <w:r w:rsidR="00641E9E" w:rsidRPr="001A7CE2">
        <w:rPr>
          <w:lang w:val="en-US"/>
          <w:rPrChange w:id="94" w:author="Benjamin Buchwitz" w:date="2021-10-05T15:20:00Z">
            <w:rPr/>
          </w:rPrChange>
        </w:rPr>
        <w:t>steht</w:t>
      </w:r>
      <w:proofErr w:type="spellEnd"/>
      <w:r w:rsidR="00641E9E" w:rsidRPr="001A7CE2">
        <w:rPr>
          <w:lang w:val="en-US"/>
          <w:rPrChange w:id="95" w:author="Benjamin Buchwitz" w:date="2021-10-05T15:20:00Z">
            <w:rPr/>
          </w:rPrChange>
        </w:rPr>
        <w:t xml:space="preserve"> </w:t>
      </w:r>
      <w:proofErr w:type="spellStart"/>
      <w:r w:rsidR="00641E9E" w:rsidRPr="001A7CE2">
        <w:rPr>
          <w:lang w:val="en-US"/>
          <w:rPrChange w:id="96" w:author="Benjamin Buchwitz" w:date="2021-10-05T15:20:00Z">
            <w:rPr/>
          </w:rPrChange>
        </w:rPr>
        <w:t>für</w:t>
      </w:r>
      <w:proofErr w:type="spellEnd"/>
      <w:r w:rsidR="00641E9E" w:rsidRPr="001A7CE2">
        <w:rPr>
          <w:lang w:val="en-US"/>
          <w:rPrChange w:id="97" w:author="Benjamin Buchwitz" w:date="2021-10-05T15:20:00Z">
            <w:rPr/>
          </w:rPrChange>
        </w:rPr>
        <w:t xml:space="preserve"> remove</w:t>
      </w:r>
    </w:p>
    <w:p w14:paraId="459D19C0" w14:textId="77777777" w:rsidR="00612315" w:rsidRPr="001A7CE2" w:rsidRDefault="00612315" w:rsidP="00612315">
      <w:pPr>
        <w:pStyle w:val="QT3"/>
        <w:rPr>
          <w:color w:val="000000"/>
          <w:bdr w:val="none" w:sz="0" w:space="0" w:color="auto" w:frame="1"/>
          <w:lang w:val="en-US"/>
          <w:rPrChange w:id="98" w:author="Benjamin Buchwitz" w:date="2021-10-05T15:20:00Z">
            <w:rPr>
              <w:color w:val="000000"/>
              <w:bdr w:val="none" w:sz="0" w:space="0" w:color="auto" w:frame="1"/>
            </w:rPr>
          </w:rPrChange>
        </w:rPr>
      </w:pPr>
      <w:r w:rsidRPr="001A7CE2">
        <w:rPr>
          <w:color w:val="000000"/>
          <w:bdr w:val="none" w:sz="0" w:space="0" w:color="auto" w:frame="1"/>
          <w:lang w:val="en-US"/>
          <w:rPrChange w:id="99" w:author="Benjamin Buchwitz" w:date="2021-10-05T15:20:00Z">
            <w:rPr>
              <w:color w:val="000000"/>
              <w:bdr w:val="none" w:sz="0" w:space="0" w:color="auto" w:frame="1"/>
            </w:rPr>
          </w:rPrChange>
        </w:rPr>
        <w:t>[1] 15.45455</w:t>
      </w:r>
    </w:p>
    <w:p w14:paraId="36F1BFD4" w14:textId="3425DBEB" w:rsidR="00612315" w:rsidRPr="001A7CE2" w:rsidRDefault="00612315" w:rsidP="00612315">
      <w:pPr>
        <w:pStyle w:val="QT3"/>
        <w:rPr>
          <w:lang w:val="en-US"/>
          <w:rPrChange w:id="100" w:author="Benjamin Buchwitz" w:date="2021-10-05T15:20:00Z">
            <w:rPr/>
          </w:rPrChange>
        </w:rPr>
      </w:pPr>
      <w:r w:rsidRPr="001A7CE2">
        <w:rPr>
          <w:lang w:val="en-US"/>
          <w:rPrChange w:id="101" w:author="Benjamin Buchwitz" w:date="2021-10-05T15:20:00Z">
            <w:rPr/>
          </w:rPrChange>
        </w:rPr>
        <w:t xml:space="preserve">&gt; </w:t>
      </w:r>
      <w:proofErr w:type="spellStart"/>
      <w:proofErr w:type="gramStart"/>
      <w:r w:rsidRPr="001A7CE2">
        <w:rPr>
          <w:lang w:val="en-US"/>
          <w:rPrChange w:id="102" w:author="Benjamin Buchwitz" w:date="2021-10-05T15:20:00Z">
            <w:rPr/>
          </w:rPrChange>
        </w:rPr>
        <w:t>sd</w:t>
      </w:r>
      <w:proofErr w:type="spellEnd"/>
      <w:r w:rsidRPr="001A7CE2">
        <w:rPr>
          <w:lang w:val="en-US"/>
          <w:rPrChange w:id="103" w:author="Benjamin Buchwitz" w:date="2021-10-05T15:20:00Z">
            <w:rPr/>
          </w:rPrChange>
        </w:rPr>
        <w:t>(</w:t>
      </w:r>
      <w:proofErr w:type="gramEnd"/>
      <w:r w:rsidRPr="001A7CE2">
        <w:rPr>
          <w:lang w:val="en-US"/>
          <w:rPrChange w:id="104" w:author="Benjamin Buchwitz" w:date="2021-10-05T15:20:00Z">
            <w:rPr/>
          </w:rPrChange>
        </w:rPr>
        <w:t>p, na.rm=TRUE)</w:t>
      </w:r>
    </w:p>
    <w:p w14:paraId="73590320" w14:textId="77777777" w:rsidR="00612315" w:rsidRPr="00612315" w:rsidRDefault="00612315" w:rsidP="00612315">
      <w:pPr>
        <w:pStyle w:val="QT3"/>
        <w:rPr>
          <w:color w:val="000000"/>
        </w:rPr>
      </w:pPr>
      <w:r w:rsidRPr="00612315">
        <w:rPr>
          <w:color w:val="000000"/>
          <w:bdr w:val="none" w:sz="0" w:space="0" w:color="auto" w:frame="1"/>
        </w:rPr>
        <w:t>[1] 12.04461</w:t>
      </w:r>
    </w:p>
    <w:p w14:paraId="5D1F251D" w14:textId="2B728A55" w:rsidR="00647EA2" w:rsidRDefault="00647EA2" w:rsidP="003B1611">
      <w:r>
        <w:t xml:space="preserve">Es ist nicht überraschend, dass man Funktionen wie </w:t>
      </w:r>
      <w:proofErr w:type="spellStart"/>
      <w:proofErr w:type="gramStart"/>
      <w:r w:rsidRPr="006577EC">
        <w:rPr>
          <w:rStyle w:val="QWordZchn"/>
        </w:rPr>
        <w:t>mean</w:t>
      </w:r>
      <w:proofErr w:type="spellEnd"/>
      <w:r w:rsidRPr="006577EC">
        <w:rPr>
          <w:rStyle w:val="QWordZchn"/>
        </w:rPr>
        <w:t>(</w:t>
      </w:r>
      <w:proofErr w:type="gramEnd"/>
      <w:r w:rsidRPr="006577EC">
        <w:rPr>
          <w:rStyle w:val="QWordZchn"/>
        </w:rPr>
        <w:t>)</w:t>
      </w:r>
      <w:r>
        <w:t xml:space="preserve"> oder </w:t>
      </w:r>
      <w:proofErr w:type="spellStart"/>
      <w:r w:rsidRPr="006577EC">
        <w:rPr>
          <w:rStyle w:val="QWordZchn"/>
        </w:rPr>
        <w:t>sd</w:t>
      </w:r>
      <w:proofErr w:type="spellEnd"/>
      <w:r w:rsidRPr="006577EC">
        <w:rPr>
          <w:rStyle w:val="QWordZchn"/>
        </w:rPr>
        <w:t>()</w:t>
      </w:r>
      <w:r>
        <w:t xml:space="preserve"> auf Vektoren anwenden kann. Aber </w:t>
      </w:r>
      <w:r w:rsidR="00201100">
        <w:t xml:space="preserve">wie </w:t>
      </w:r>
      <w:r>
        <w:t xml:space="preserve">sieht dies mit Funktionen wie </w:t>
      </w:r>
      <w:proofErr w:type="spellStart"/>
      <w:proofErr w:type="gramStart"/>
      <w:r w:rsidRPr="006577EC">
        <w:rPr>
          <w:rStyle w:val="QWordZchn"/>
        </w:rPr>
        <w:t>sqrt</w:t>
      </w:r>
      <w:proofErr w:type="spellEnd"/>
      <w:r w:rsidRPr="006577EC">
        <w:rPr>
          <w:rStyle w:val="QWordZchn"/>
        </w:rPr>
        <w:t>(</w:t>
      </w:r>
      <w:proofErr w:type="gramEnd"/>
      <w:r w:rsidRPr="006577EC">
        <w:rPr>
          <w:rStyle w:val="QWordZchn"/>
        </w:rPr>
        <w:t>)</w:t>
      </w:r>
      <w:r>
        <w:t xml:space="preserve"> aus? Die Funktion </w:t>
      </w:r>
      <w:proofErr w:type="spellStart"/>
      <w:proofErr w:type="gramStart"/>
      <w:r w:rsidRPr="006577EC">
        <w:rPr>
          <w:rStyle w:val="QWordZchn"/>
        </w:rPr>
        <w:t>sqrt</w:t>
      </w:r>
      <w:proofErr w:type="spellEnd"/>
      <w:r w:rsidRPr="006577EC">
        <w:rPr>
          <w:rStyle w:val="QWordZchn"/>
        </w:rPr>
        <w:t>(</w:t>
      </w:r>
      <w:proofErr w:type="gramEnd"/>
      <w:r w:rsidRPr="006577EC">
        <w:rPr>
          <w:rStyle w:val="QWordZchn"/>
        </w:rPr>
        <w:t>)</w:t>
      </w:r>
      <w:r>
        <w:t xml:space="preserve"> gibt die Wurzel einer Zahl zurück und wird in vielen Programmiersprachen üblicherweise auf skalare Werte angewandt.</w:t>
      </w:r>
    </w:p>
    <w:p w14:paraId="0EDFBD87" w14:textId="77777777" w:rsidR="00647EA2" w:rsidRPr="001C225E" w:rsidRDefault="00647EA2" w:rsidP="00647EA2">
      <w:pPr>
        <w:pStyle w:val="QT3"/>
      </w:pPr>
      <w:r w:rsidRPr="001C225E">
        <w:t xml:space="preserve">&gt; </w:t>
      </w:r>
      <w:proofErr w:type="spellStart"/>
      <w:r w:rsidRPr="001C225E">
        <w:t>sqrt</w:t>
      </w:r>
      <w:proofErr w:type="spellEnd"/>
      <w:r w:rsidRPr="001C225E">
        <w:t>(x)</w:t>
      </w:r>
    </w:p>
    <w:p w14:paraId="38769E6A" w14:textId="77777777" w:rsidR="00647EA2" w:rsidRPr="00205678" w:rsidRDefault="00647EA2" w:rsidP="00647EA2">
      <w:pPr>
        <w:pStyle w:val="QT3"/>
        <w:tabs>
          <w:tab w:val="clear" w:pos="8931"/>
          <w:tab w:val="left" w:pos="9072"/>
        </w:tabs>
        <w:rPr>
          <w:color w:val="000000"/>
          <w:sz w:val="16"/>
          <w:szCs w:val="16"/>
          <w:bdr w:val="none" w:sz="0" w:space="0" w:color="auto" w:frame="1"/>
        </w:rPr>
      </w:pPr>
      <w:r w:rsidRPr="00205678">
        <w:rPr>
          <w:color w:val="000000"/>
          <w:sz w:val="16"/>
          <w:szCs w:val="16"/>
          <w:bdr w:val="none" w:sz="0" w:space="0" w:color="auto" w:frame="1"/>
        </w:rPr>
        <w:t xml:space="preserve"> [1] 1.000000 1.414214 1.732051 2.000000 2.236068 2.449490 2.645751 2.828427 3.000000</w:t>
      </w:r>
    </w:p>
    <w:p w14:paraId="39A80F17" w14:textId="77777777" w:rsidR="00647EA2" w:rsidRPr="00205678" w:rsidRDefault="00647EA2" w:rsidP="00647EA2">
      <w:pPr>
        <w:pStyle w:val="QT3"/>
        <w:tabs>
          <w:tab w:val="clear" w:pos="8931"/>
          <w:tab w:val="left" w:pos="9072"/>
        </w:tabs>
        <w:rPr>
          <w:color w:val="000000"/>
          <w:sz w:val="16"/>
          <w:szCs w:val="16"/>
        </w:rPr>
      </w:pPr>
      <w:r w:rsidRPr="00205678">
        <w:rPr>
          <w:color w:val="000000"/>
          <w:sz w:val="16"/>
          <w:szCs w:val="16"/>
          <w:bdr w:val="none" w:sz="0" w:space="0" w:color="auto" w:frame="1"/>
        </w:rPr>
        <w:t>[10] 3.162278 3.316625 3.464102 3.605551 3.741657 3.872983 4.000000</w:t>
      </w:r>
    </w:p>
    <w:p w14:paraId="581A0E4E" w14:textId="30D9588C" w:rsidR="00647EA2" w:rsidRDefault="00647EA2" w:rsidP="003B1611">
      <w:r>
        <w:t xml:space="preserve">Auch hier haben wir ein ähnliches Verhalten wie in MATLAB; die Funktion </w:t>
      </w:r>
      <w:proofErr w:type="spellStart"/>
      <w:proofErr w:type="gramStart"/>
      <w:r w:rsidRPr="006577EC">
        <w:rPr>
          <w:rStyle w:val="QWordZchn"/>
        </w:rPr>
        <w:t>sqrt</w:t>
      </w:r>
      <w:proofErr w:type="spellEnd"/>
      <w:r w:rsidRPr="006577EC">
        <w:rPr>
          <w:rStyle w:val="QWordZchn"/>
        </w:rPr>
        <w:t>(</w:t>
      </w:r>
      <w:proofErr w:type="gramEnd"/>
      <w:r w:rsidRPr="006577EC">
        <w:rPr>
          <w:rStyle w:val="QWordZchn"/>
        </w:rPr>
        <w:t>)</w:t>
      </w:r>
      <w:r w:rsidR="00201100">
        <w:t xml:space="preserve"> w</w:t>
      </w:r>
      <w:r>
        <w:t>ird auf jedes Element des Vektors angewandt. Als Ergebnis wird ein Vektor gleicher Länge zurückgegeben</w:t>
      </w:r>
      <w:r w:rsidR="008E1267">
        <w:t xml:space="preserve"> („</w:t>
      </w:r>
      <w:proofErr w:type="spellStart"/>
      <w:r w:rsidR="008E1267" w:rsidRPr="00B40D42">
        <w:rPr>
          <w:rStyle w:val="emph1Zchn"/>
        </w:rPr>
        <w:t>vector</w:t>
      </w:r>
      <w:proofErr w:type="spellEnd"/>
      <w:r w:rsidR="008E1267" w:rsidRPr="00B40D42">
        <w:rPr>
          <w:rStyle w:val="emph1Zchn"/>
        </w:rPr>
        <w:t xml:space="preserve"> in, </w:t>
      </w:r>
      <w:proofErr w:type="spellStart"/>
      <w:r w:rsidR="008E1267" w:rsidRPr="00B40D42">
        <w:rPr>
          <w:rStyle w:val="emph1Zchn"/>
        </w:rPr>
        <w:t>vector</w:t>
      </w:r>
      <w:proofErr w:type="spellEnd"/>
      <w:r w:rsidR="008E1267" w:rsidRPr="00B40D42">
        <w:rPr>
          <w:rStyle w:val="emph1Zchn"/>
        </w:rPr>
        <w:t xml:space="preserve"> out</w:t>
      </w:r>
      <w:r w:rsidR="008E1267">
        <w:t>“)</w:t>
      </w:r>
      <w:r>
        <w:t>.</w:t>
      </w:r>
      <w:r w:rsidR="00B40D42">
        <w:t xml:space="preserve"> </w:t>
      </w:r>
      <w:r w:rsidR="008E1267">
        <w:t xml:space="preserve">Solche Funktionen nennt man auch </w:t>
      </w:r>
      <w:proofErr w:type="spellStart"/>
      <w:r w:rsidR="008E1267" w:rsidRPr="00324B14">
        <w:rPr>
          <w:i/>
        </w:rPr>
        <w:t>vektorisierbar</w:t>
      </w:r>
      <w:proofErr w:type="spellEnd"/>
      <w:r w:rsidR="008E1267">
        <w:t xml:space="preserve">.  In Abschnitt </w:t>
      </w:r>
      <w:r w:rsidR="008E1267">
        <w:fldChar w:fldCharType="begin"/>
      </w:r>
      <w:r w:rsidR="008E1267">
        <w:instrText xml:space="preserve"> REF _Ref18072478 \h </w:instrText>
      </w:r>
      <w:r w:rsidR="008E1267">
        <w:fldChar w:fldCharType="end"/>
      </w:r>
      <w:r w:rsidR="008E1267">
        <w:fldChar w:fldCharType="begin"/>
      </w:r>
      <w:r w:rsidR="008E1267">
        <w:instrText xml:space="preserve"> REF _Ref18072489 \r \h </w:instrText>
      </w:r>
      <w:r w:rsidR="008E1267">
        <w:fldChar w:fldCharType="separate"/>
      </w:r>
      <w:r w:rsidR="008E1267">
        <w:t>3.3.2</w:t>
      </w:r>
      <w:r w:rsidR="008E1267">
        <w:fldChar w:fldCharType="end"/>
      </w:r>
      <w:r w:rsidR="008E1267">
        <w:t xml:space="preserve"> werden wir sehen, dass </w:t>
      </w:r>
      <w:r w:rsidR="00201100">
        <w:t>zum Beispi</w:t>
      </w:r>
      <w:r w:rsidR="00DB5E17">
        <w:t>el</w:t>
      </w:r>
      <w:r w:rsidR="00201100">
        <w:t xml:space="preserve"> </w:t>
      </w:r>
      <w:r w:rsidR="008E1267">
        <w:t>Funktion</w:t>
      </w:r>
      <w:r w:rsidR="00201100">
        <w:t>en</w:t>
      </w:r>
      <w:r w:rsidR="008E1267">
        <w:t xml:space="preserve">, die eine </w:t>
      </w:r>
      <w:proofErr w:type="spellStart"/>
      <w:r w:rsidR="008E1267" w:rsidRPr="00324B14">
        <w:rPr>
          <w:rStyle w:val="QWordZchn"/>
        </w:rPr>
        <w:t>if-else</w:t>
      </w:r>
      <w:proofErr w:type="spellEnd"/>
      <w:r w:rsidR="008E1267">
        <w:t xml:space="preserve"> Verzweigung enthalten, nicht </w:t>
      </w:r>
      <w:proofErr w:type="spellStart"/>
      <w:r w:rsidR="008E1267">
        <w:t>vektorisierbar</w:t>
      </w:r>
      <w:proofErr w:type="spellEnd"/>
      <w:r w:rsidR="008E1267">
        <w:t xml:space="preserve"> sind.</w:t>
      </w:r>
    </w:p>
    <w:p w14:paraId="70E343D0" w14:textId="77777777" w:rsidR="00502BC9" w:rsidRPr="004242F8" w:rsidRDefault="00502BC9" w:rsidP="003B1611">
      <w:pPr>
        <w:rPr>
          <w:rStyle w:val="QWordZchn"/>
          <w:rFonts w:ascii="Times New Roman" w:hAnsi="Times New Roman"/>
        </w:rPr>
      </w:pPr>
    </w:p>
    <w:p w14:paraId="0E3DF8B9" w14:textId="53EC49F6" w:rsidR="00647EA2" w:rsidRPr="008B2A0B" w:rsidRDefault="00647EA2" w:rsidP="00647EA2">
      <w:pPr>
        <w:pStyle w:val="Markiert1"/>
        <w:rPr>
          <w:rStyle w:val="Fett"/>
        </w:rPr>
      </w:pPr>
      <w:r w:rsidRPr="008B2A0B">
        <w:rPr>
          <w:rStyle w:val="Fett"/>
        </w:rPr>
        <w:t>Wichtig</w:t>
      </w:r>
    </w:p>
    <w:p w14:paraId="7A7B83C8" w14:textId="77777777" w:rsidR="00647EA2" w:rsidRDefault="00647EA2" w:rsidP="00647EA2">
      <w:pPr>
        <w:pStyle w:val="AufzhlMarkiert"/>
      </w:pPr>
      <w:r w:rsidRPr="00641E9E">
        <w:rPr>
          <w:rStyle w:val="QWordZchn"/>
        </w:rPr>
        <w:t>%%</w:t>
      </w:r>
      <w:r>
        <w:rPr>
          <w:rStyle w:val="QWordZchn"/>
          <w:rFonts w:ascii="Times New Roman" w:hAnsi="Times New Roman"/>
          <w:szCs w:val="20"/>
        </w:rPr>
        <w:t xml:space="preserve"> Modulo-Operator</w:t>
      </w:r>
    </w:p>
    <w:p w14:paraId="6F7B80CC" w14:textId="77777777" w:rsidR="00647EA2" w:rsidRDefault="00647EA2" w:rsidP="00647EA2">
      <w:pPr>
        <w:pStyle w:val="AufzhlMarkiert"/>
      </w:pPr>
      <w:r>
        <w:rPr>
          <w:rStyle w:val="QWordZchn"/>
          <w:rFonts w:ascii="Times New Roman" w:hAnsi="Times New Roman"/>
          <w:szCs w:val="20"/>
        </w:rPr>
        <w:t>Operatoren und Funktion können direkt auf Vektoren angewandt werden</w:t>
      </w:r>
    </w:p>
    <w:p w14:paraId="7008F6BC" w14:textId="749C4FA8" w:rsidR="00647EA2" w:rsidRDefault="00647EA2" w:rsidP="00647EA2">
      <w:pPr>
        <w:pStyle w:val="AufzhlMarkiert"/>
      </w:pPr>
      <w:r>
        <w:t xml:space="preserve">Durch </w:t>
      </w:r>
      <w:r w:rsidRPr="00641E9E">
        <w:rPr>
          <w:rStyle w:val="QWordZchn"/>
        </w:rPr>
        <w:t>na.rm =TRUE</w:t>
      </w:r>
      <w:r>
        <w:t xml:space="preserve"> werden bei vielen Funktionen </w:t>
      </w:r>
      <w:r w:rsidRPr="00641E9E">
        <w:rPr>
          <w:rStyle w:val="QWordZchn"/>
        </w:rPr>
        <w:t>NA</w:t>
      </w:r>
      <w:r>
        <w:t>-Werte ignoriert</w:t>
      </w:r>
    </w:p>
    <w:p w14:paraId="64E9EBDA" w14:textId="287CBFFA" w:rsidR="00647EA2" w:rsidRPr="00B40D42" w:rsidRDefault="00647EA2" w:rsidP="003B1611">
      <w:pPr>
        <w:pStyle w:val="AufzhlMarkiert"/>
        <w:rPr>
          <w:rStyle w:val="QWordZchn"/>
          <w:rFonts w:ascii="Times New Roman" w:hAnsi="Times New Roman"/>
        </w:rPr>
      </w:pPr>
      <w:proofErr w:type="spellStart"/>
      <w:proofErr w:type="gramStart"/>
      <w:r w:rsidRPr="006577EC">
        <w:rPr>
          <w:rStyle w:val="QWordZchn"/>
        </w:rPr>
        <w:t>mean</w:t>
      </w:r>
      <w:proofErr w:type="spellEnd"/>
      <w:r w:rsidRPr="006577EC">
        <w:rPr>
          <w:rStyle w:val="QWordZchn"/>
        </w:rPr>
        <w:t>(</w:t>
      </w:r>
      <w:proofErr w:type="gramEnd"/>
      <w:r w:rsidRPr="006577EC">
        <w:rPr>
          <w:rStyle w:val="QWordZchn"/>
        </w:rPr>
        <w:t>)</w:t>
      </w:r>
      <w:r>
        <w:t xml:space="preserve">, </w:t>
      </w:r>
      <w:proofErr w:type="spellStart"/>
      <w:r w:rsidRPr="006577EC">
        <w:rPr>
          <w:rStyle w:val="QWordZchn"/>
        </w:rPr>
        <w:t>sd</w:t>
      </w:r>
      <w:proofErr w:type="spellEnd"/>
      <w:r w:rsidRPr="006577EC">
        <w:rPr>
          <w:rStyle w:val="QWordZchn"/>
        </w:rPr>
        <w:t>()</w:t>
      </w:r>
      <w:r>
        <w:rPr>
          <w:rStyle w:val="QWordZchn"/>
        </w:rPr>
        <w:t xml:space="preserve">, </w:t>
      </w:r>
      <w:proofErr w:type="spellStart"/>
      <w:r>
        <w:rPr>
          <w:rStyle w:val="QWordZchn"/>
        </w:rPr>
        <w:t>sqrt</w:t>
      </w:r>
      <w:proofErr w:type="spellEnd"/>
      <w:r>
        <w:rPr>
          <w:rStyle w:val="QWordZchn"/>
        </w:rPr>
        <w:t>()</w:t>
      </w:r>
    </w:p>
    <w:p w14:paraId="54DD9DEE" w14:textId="1AD55A5D" w:rsidR="00B40D42" w:rsidRDefault="008E1267" w:rsidP="003B1611">
      <w:pPr>
        <w:pStyle w:val="AufzhlMarkiert"/>
        <w:rPr>
          <w:rStyle w:val="QWordZchn"/>
          <w:rFonts w:ascii="Times New Roman" w:hAnsi="Times New Roman"/>
          <w:szCs w:val="20"/>
        </w:rPr>
      </w:pPr>
      <w:proofErr w:type="spellStart"/>
      <w:r w:rsidRPr="00324B14">
        <w:rPr>
          <w:rStyle w:val="QWordZchn"/>
          <w:rFonts w:ascii="Times New Roman" w:hAnsi="Times New Roman"/>
          <w:szCs w:val="20"/>
        </w:rPr>
        <w:t>vektorisierbare</w:t>
      </w:r>
      <w:proofErr w:type="spellEnd"/>
      <w:r w:rsidRPr="00324B14">
        <w:rPr>
          <w:rStyle w:val="QWordZchn"/>
          <w:rFonts w:ascii="Times New Roman" w:hAnsi="Times New Roman"/>
          <w:szCs w:val="20"/>
        </w:rPr>
        <w:t xml:space="preserve"> Funktionen</w:t>
      </w:r>
    </w:p>
    <w:p w14:paraId="05F8514B" w14:textId="77777777" w:rsidR="00502BC9" w:rsidRPr="00502BC9" w:rsidRDefault="00502BC9" w:rsidP="00502BC9"/>
    <w:p w14:paraId="7D09EB39" w14:textId="77777777" w:rsidR="00647EA2" w:rsidRDefault="00647EA2" w:rsidP="00647EA2">
      <w:pPr>
        <w:pStyle w:val="berschrift3"/>
      </w:pPr>
      <w:bookmarkStart w:id="105" w:name="_Ref16806183"/>
      <w:bookmarkStart w:id="106" w:name="_Toc18405950"/>
      <w:r>
        <w:t>Recycling</w:t>
      </w:r>
      <w:bookmarkEnd w:id="105"/>
      <w:bookmarkEnd w:id="106"/>
    </w:p>
    <w:p w14:paraId="0091F288" w14:textId="77777777" w:rsidR="00647EA2" w:rsidRDefault="00647EA2" w:rsidP="00647EA2">
      <w:r>
        <w:t xml:space="preserve">Manchmal verlangt eine Operation, dass alle beteiligten Vektoren dieselbe Länge haben. In diesem Fall ergänzt R die kürzeren Vektoren, indem es seine Werte periodisch wiederholt. Dieses Verhalten nennt man auch </w:t>
      </w:r>
      <w:r w:rsidRPr="004B392B">
        <w:rPr>
          <w:rStyle w:val="emph1Zchn"/>
        </w:rPr>
        <w:t>Recycling</w:t>
      </w:r>
      <w:r>
        <w:t>.</w:t>
      </w:r>
    </w:p>
    <w:p w14:paraId="7A11F297" w14:textId="77777777" w:rsidR="00647EA2" w:rsidRDefault="00647EA2" w:rsidP="00647EA2">
      <w:pPr>
        <w:pStyle w:val="QT3"/>
        <w:rPr>
          <w:rStyle w:val="gnkrckgcmrb"/>
        </w:rPr>
      </w:pPr>
      <w:r>
        <w:rPr>
          <w:rStyle w:val="gnkrckgcmsb"/>
        </w:rPr>
        <w:t xml:space="preserve">&gt; </w:t>
      </w:r>
      <w:r>
        <w:rPr>
          <w:rStyle w:val="gnkrckgcmrb"/>
        </w:rPr>
        <w:t xml:space="preserve">x &lt;- </w:t>
      </w:r>
      <w:proofErr w:type="spellStart"/>
      <w:proofErr w:type="gramStart"/>
      <w:r>
        <w:rPr>
          <w:rStyle w:val="gnkrckgcmrb"/>
        </w:rPr>
        <w:t>rep</w:t>
      </w:r>
      <w:proofErr w:type="spellEnd"/>
      <w:r>
        <w:rPr>
          <w:rStyle w:val="gnkrckgcmrb"/>
        </w:rPr>
        <w:t>(</w:t>
      </w:r>
      <w:proofErr w:type="gramEnd"/>
      <w:r>
        <w:rPr>
          <w:rStyle w:val="gnkrckgcmrb"/>
        </w:rPr>
        <w:t>1,6) # entspricht c(1,1,1,1,1,1)</w:t>
      </w:r>
    </w:p>
    <w:p w14:paraId="1D948AFD" w14:textId="77777777" w:rsidR="00647EA2" w:rsidRDefault="00647EA2" w:rsidP="00647EA2">
      <w:pPr>
        <w:pStyle w:val="QT3"/>
        <w:rPr>
          <w:rStyle w:val="gnkrckgcmrb"/>
        </w:rPr>
      </w:pPr>
      <w:r>
        <w:rPr>
          <w:rStyle w:val="gnkrckgcmsb"/>
        </w:rPr>
        <w:t xml:space="preserve">&gt; </w:t>
      </w:r>
      <w:r>
        <w:rPr>
          <w:rStyle w:val="gnkrckgcmrb"/>
        </w:rPr>
        <w:t>x</w:t>
      </w:r>
    </w:p>
    <w:p w14:paraId="66A4BBCA" w14:textId="77777777" w:rsidR="00647EA2" w:rsidRDefault="00647EA2" w:rsidP="00647EA2">
      <w:pPr>
        <w:pStyle w:val="QT3"/>
        <w:rPr>
          <w:rStyle w:val="gnkrckgcgsb"/>
          <w:color w:val="000000"/>
          <w:bdr w:val="none" w:sz="0" w:space="0" w:color="auto" w:frame="1"/>
        </w:rPr>
      </w:pPr>
      <w:r>
        <w:rPr>
          <w:rStyle w:val="gnkrckgcgsb"/>
          <w:color w:val="000000"/>
          <w:bdr w:val="none" w:sz="0" w:space="0" w:color="auto" w:frame="1"/>
        </w:rPr>
        <w:t>[1] 1 1 1 1 1 1</w:t>
      </w:r>
    </w:p>
    <w:p w14:paraId="58C510D8" w14:textId="77777777" w:rsidR="00647EA2" w:rsidRDefault="00647EA2" w:rsidP="00647EA2">
      <w:pPr>
        <w:pStyle w:val="QT3"/>
        <w:rPr>
          <w:rStyle w:val="gnkrckgcmrb"/>
        </w:rPr>
      </w:pPr>
      <w:r>
        <w:rPr>
          <w:rStyle w:val="gnkrckgcmsb"/>
        </w:rPr>
        <w:t xml:space="preserve">&gt; </w:t>
      </w:r>
      <w:r>
        <w:rPr>
          <w:rStyle w:val="gnkrckgcmrb"/>
        </w:rPr>
        <w:t xml:space="preserve">y &lt;- </w:t>
      </w:r>
      <w:proofErr w:type="gramStart"/>
      <w:r>
        <w:rPr>
          <w:rStyle w:val="gnkrckgcmrb"/>
        </w:rPr>
        <w:t>c(</w:t>
      </w:r>
      <w:proofErr w:type="gramEnd"/>
      <w:r>
        <w:rPr>
          <w:rStyle w:val="gnkrckgcmrb"/>
        </w:rPr>
        <w:t>1,2)</w:t>
      </w:r>
    </w:p>
    <w:p w14:paraId="1B240DDB" w14:textId="77777777" w:rsidR="00647EA2" w:rsidRDefault="00647EA2" w:rsidP="00647EA2">
      <w:pPr>
        <w:pStyle w:val="QT3"/>
        <w:rPr>
          <w:rStyle w:val="gnkrckgcmrb"/>
        </w:rPr>
      </w:pPr>
      <w:r>
        <w:rPr>
          <w:rStyle w:val="gnkrckgcmsb"/>
        </w:rPr>
        <w:t xml:space="preserve">&gt; </w:t>
      </w:r>
      <w:proofErr w:type="spellStart"/>
      <w:r>
        <w:rPr>
          <w:rStyle w:val="gnkrckgcmrb"/>
        </w:rPr>
        <w:t>x+y</w:t>
      </w:r>
      <w:proofErr w:type="spellEnd"/>
    </w:p>
    <w:p w14:paraId="513446CD" w14:textId="77777777" w:rsidR="00647EA2" w:rsidRDefault="00647EA2" w:rsidP="00647EA2">
      <w:pPr>
        <w:pStyle w:val="QT3"/>
        <w:rPr>
          <w:color w:val="000000"/>
          <w:szCs w:val="20"/>
        </w:rPr>
      </w:pPr>
      <w:r>
        <w:rPr>
          <w:rStyle w:val="gnkrckgcgsb"/>
          <w:color w:val="000000"/>
          <w:bdr w:val="none" w:sz="0" w:space="0" w:color="auto" w:frame="1"/>
        </w:rPr>
        <w:t>[1] 2 3 2 3 2 3</w:t>
      </w:r>
    </w:p>
    <w:p w14:paraId="5D8D01CF" w14:textId="77777777" w:rsidR="00647EA2" w:rsidRDefault="00647EA2" w:rsidP="003B1611">
      <w:r>
        <w:t xml:space="preserve">Der Funktionsaufruf </w:t>
      </w:r>
      <w:proofErr w:type="spellStart"/>
      <w:r w:rsidRPr="002A2FF1">
        <w:rPr>
          <w:rStyle w:val="QWordZchn"/>
        </w:rPr>
        <w:t>rep</w:t>
      </w:r>
      <w:proofErr w:type="spellEnd"/>
      <w:r w:rsidRPr="002A2FF1">
        <w:rPr>
          <w:rStyle w:val="QWordZchn"/>
        </w:rPr>
        <w:t>(</w:t>
      </w:r>
      <w:proofErr w:type="spellStart"/>
      <w:proofErr w:type="gramStart"/>
      <w:r>
        <w:rPr>
          <w:rStyle w:val="QWordZchn"/>
        </w:rPr>
        <w:t>x,n</w:t>
      </w:r>
      <w:proofErr w:type="spellEnd"/>
      <w:proofErr w:type="gramEnd"/>
      <w:r w:rsidRPr="002A2FF1">
        <w:rPr>
          <w:rStyle w:val="QWordZchn"/>
        </w:rPr>
        <w:t>)</w:t>
      </w:r>
      <w:r>
        <w:t xml:space="preserve"> (für </w:t>
      </w:r>
      <w:proofErr w:type="spellStart"/>
      <w:r w:rsidRPr="002A2FF1">
        <w:rPr>
          <w:rStyle w:val="emph1Zchn"/>
        </w:rPr>
        <w:t>replicate</w:t>
      </w:r>
      <w:proofErr w:type="spellEnd"/>
      <w:r>
        <w:t xml:space="preserve">) erzeugt ein Objekt des gleichen Typs wie </w:t>
      </w:r>
      <w:r w:rsidRPr="002A2FF1">
        <w:rPr>
          <w:rStyle w:val="QWordZchn"/>
        </w:rPr>
        <w:t>x</w:t>
      </w:r>
      <w:r>
        <w:t xml:space="preserve">, das den Wert von </w:t>
      </w:r>
      <w:r w:rsidRPr="002A2FF1">
        <w:rPr>
          <w:rStyle w:val="QWordZchn"/>
        </w:rPr>
        <w:t>x</w:t>
      </w:r>
      <w:r>
        <w:t xml:space="preserve"> genau </w:t>
      </w:r>
      <w:r w:rsidRPr="002A2FF1">
        <w:rPr>
          <w:rStyle w:val="QWordZchn"/>
        </w:rPr>
        <w:t>n</w:t>
      </w:r>
      <w:r>
        <w:t xml:space="preserve">-mal wiederholt. Berechnet wurde in diesem Fall also </w:t>
      </w:r>
    </w:p>
    <w:p w14:paraId="058B4C27" w14:textId="77777777" w:rsidR="00647EA2" w:rsidRPr="002A0976" w:rsidRDefault="00647EA2" w:rsidP="00647EA2">
      <w:pPr>
        <w:pStyle w:val="QT3"/>
      </w:pPr>
      <w:r w:rsidRPr="002A0976">
        <w:lastRenderedPageBreak/>
        <w:t xml:space="preserve">&gt; </w:t>
      </w:r>
      <w:proofErr w:type="gramStart"/>
      <w:r w:rsidRPr="002A0976">
        <w:t>c(</w:t>
      </w:r>
      <w:proofErr w:type="gramEnd"/>
      <w:r w:rsidRPr="002A0976">
        <w:t>1,1,1,1,1,1) + c(1,2,1,2,1,2)</w:t>
      </w:r>
    </w:p>
    <w:p w14:paraId="4BF52180" w14:textId="77777777" w:rsidR="00647EA2" w:rsidRPr="002A0976" w:rsidRDefault="00647EA2" w:rsidP="00647EA2">
      <w:pPr>
        <w:pStyle w:val="QT3"/>
        <w:rPr>
          <w:color w:val="000000"/>
        </w:rPr>
      </w:pPr>
      <w:r w:rsidRPr="002A0976">
        <w:rPr>
          <w:color w:val="000000"/>
          <w:bdr w:val="none" w:sz="0" w:space="0" w:color="auto" w:frame="1"/>
        </w:rPr>
        <w:t>[1] 2 3 2 3 2 3</w:t>
      </w:r>
    </w:p>
    <w:p w14:paraId="72229363" w14:textId="72239DDD" w:rsidR="00647EA2" w:rsidRDefault="00647EA2" w:rsidP="003B1611">
      <w:r>
        <w:t>Allerdings gibt es eine Warnung, wenn die Länge des größeren Vektors kein Vielfaches des kleineren Vektors ist:</w:t>
      </w:r>
    </w:p>
    <w:p w14:paraId="0922071E" w14:textId="77777777" w:rsidR="00F570F2" w:rsidRPr="001A7CE2" w:rsidRDefault="00F570F2" w:rsidP="00F570F2">
      <w:pPr>
        <w:pStyle w:val="QT3"/>
        <w:rPr>
          <w:lang w:val="en-US"/>
          <w:rPrChange w:id="107" w:author="Benjamin Buchwitz" w:date="2021-10-05T15:20:00Z">
            <w:rPr/>
          </w:rPrChange>
        </w:rPr>
      </w:pPr>
      <w:r w:rsidRPr="001A7CE2">
        <w:rPr>
          <w:lang w:val="en-US"/>
          <w:rPrChange w:id="108" w:author="Benjamin Buchwitz" w:date="2021-10-05T15:20:00Z">
            <w:rPr/>
          </w:rPrChange>
        </w:rPr>
        <w:t xml:space="preserve">&gt; x &lt;- </w:t>
      </w:r>
      <w:proofErr w:type="gramStart"/>
      <w:r w:rsidRPr="001A7CE2">
        <w:rPr>
          <w:lang w:val="en-US"/>
          <w:rPrChange w:id="109" w:author="Benjamin Buchwitz" w:date="2021-10-05T15:20:00Z">
            <w:rPr/>
          </w:rPrChange>
        </w:rPr>
        <w:t>rep(</w:t>
      </w:r>
      <w:proofErr w:type="gramEnd"/>
      <w:r w:rsidRPr="001A7CE2">
        <w:rPr>
          <w:lang w:val="en-US"/>
          <w:rPrChange w:id="110" w:author="Benjamin Buchwitz" w:date="2021-10-05T15:20:00Z">
            <w:rPr/>
          </w:rPrChange>
        </w:rPr>
        <w:t>1,6)</w:t>
      </w:r>
    </w:p>
    <w:p w14:paraId="7977CE61" w14:textId="15056957" w:rsidR="00F570F2" w:rsidRPr="001A7CE2" w:rsidRDefault="00F570F2" w:rsidP="00F570F2">
      <w:pPr>
        <w:pStyle w:val="QT3"/>
        <w:rPr>
          <w:lang w:val="en-US"/>
          <w:rPrChange w:id="111" w:author="Benjamin Buchwitz" w:date="2021-10-05T15:20:00Z">
            <w:rPr/>
          </w:rPrChange>
        </w:rPr>
      </w:pPr>
      <w:r w:rsidRPr="001A7CE2">
        <w:rPr>
          <w:lang w:val="en-US"/>
          <w:rPrChange w:id="112" w:author="Benjamin Buchwitz" w:date="2021-10-05T15:20:00Z">
            <w:rPr/>
          </w:rPrChange>
        </w:rPr>
        <w:t xml:space="preserve">&gt; y &lt;- 1:4   # </w:t>
      </w:r>
      <w:proofErr w:type="spellStart"/>
      <w:r w:rsidRPr="001A7CE2">
        <w:rPr>
          <w:lang w:val="en-US"/>
          <w:rPrChange w:id="113" w:author="Benjamin Buchwitz" w:date="2021-10-05T15:20:00Z">
            <w:rPr/>
          </w:rPrChange>
        </w:rPr>
        <w:t>wie</w:t>
      </w:r>
      <w:proofErr w:type="spellEnd"/>
      <w:r w:rsidRPr="001A7CE2">
        <w:rPr>
          <w:lang w:val="en-US"/>
          <w:rPrChange w:id="114" w:author="Benjamin Buchwitz" w:date="2021-10-05T15:20:00Z">
            <w:rPr/>
          </w:rPrChange>
        </w:rPr>
        <w:t xml:space="preserve"> </w:t>
      </w:r>
      <w:proofErr w:type="gramStart"/>
      <w:r w:rsidRPr="001A7CE2">
        <w:rPr>
          <w:lang w:val="en-US"/>
          <w:rPrChange w:id="115" w:author="Benjamin Buchwitz" w:date="2021-10-05T15:20:00Z">
            <w:rPr/>
          </w:rPrChange>
        </w:rPr>
        <w:t>c(</w:t>
      </w:r>
      <w:proofErr w:type="gramEnd"/>
      <w:r w:rsidRPr="001A7CE2">
        <w:rPr>
          <w:lang w:val="en-US"/>
          <w:rPrChange w:id="116" w:author="Benjamin Buchwitz" w:date="2021-10-05T15:20:00Z">
            <w:rPr/>
          </w:rPrChange>
        </w:rPr>
        <w:t>1L,</w:t>
      </w:r>
      <w:r w:rsidR="00201100" w:rsidRPr="001A7CE2">
        <w:rPr>
          <w:lang w:val="en-US"/>
          <w:rPrChange w:id="117" w:author="Benjamin Buchwitz" w:date="2021-10-05T15:20:00Z">
            <w:rPr/>
          </w:rPrChange>
        </w:rPr>
        <w:t xml:space="preserve"> </w:t>
      </w:r>
      <w:r w:rsidRPr="001A7CE2">
        <w:rPr>
          <w:lang w:val="en-US"/>
          <w:rPrChange w:id="118" w:author="Benjamin Buchwitz" w:date="2021-10-05T15:20:00Z">
            <w:rPr/>
          </w:rPrChange>
        </w:rPr>
        <w:t>2L, 3L, 4L)</w:t>
      </w:r>
    </w:p>
    <w:p w14:paraId="04356032" w14:textId="77777777" w:rsidR="00F570F2" w:rsidRPr="001A7CE2" w:rsidRDefault="00F570F2" w:rsidP="00F570F2">
      <w:pPr>
        <w:pStyle w:val="QT3"/>
        <w:rPr>
          <w:lang w:val="en-US"/>
          <w:rPrChange w:id="119" w:author="Benjamin Buchwitz" w:date="2021-10-05T15:20:00Z">
            <w:rPr/>
          </w:rPrChange>
        </w:rPr>
      </w:pPr>
      <w:r w:rsidRPr="001A7CE2">
        <w:rPr>
          <w:lang w:val="en-US"/>
          <w:rPrChange w:id="120" w:author="Benjamin Buchwitz" w:date="2021-10-05T15:20:00Z">
            <w:rPr/>
          </w:rPrChange>
        </w:rPr>
        <w:t>&gt; str(y)</w:t>
      </w:r>
    </w:p>
    <w:p w14:paraId="0EB80282" w14:textId="77777777" w:rsidR="00F570F2" w:rsidRPr="001A7CE2" w:rsidRDefault="00F570F2" w:rsidP="00F570F2">
      <w:pPr>
        <w:pStyle w:val="QT3"/>
        <w:rPr>
          <w:color w:val="000000"/>
          <w:bdr w:val="none" w:sz="0" w:space="0" w:color="auto" w:frame="1"/>
          <w:lang w:val="en-US"/>
          <w:rPrChange w:id="121" w:author="Benjamin Buchwitz" w:date="2021-10-05T15:20:00Z">
            <w:rPr>
              <w:color w:val="000000"/>
              <w:bdr w:val="none" w:sz="0" w:space="0" w:color="auto" w:frame="1"/>
            </w:rPr>
          </w:rPrChange>
        </w:rPr>
      </w:pPr>
      <w:r w:rsidRPr="001A7CE2">
        <w:rPr>
          <w:color w:val="000000"/>
          <w:bdr w:val="none" w:sz="0" w:space="0" w:color="auto" w:frame="1"/>
          <w:lang w:val="en-US"/>
          <w:rPrChange w:id="122" w:author="Benjamin Buchwitz" w:date="2021-10-05T15:20:00Z">
            <w:rPr>
              <w:color w:val="000000"/>
              <w:bdr w:val="none" w:sz="0" w:space="0" w:color="auto" w:frame="1"/>
            </w:rPr>
          </w:rPrChange>
        </w:rPr>
        <w:t xml:space="preserve"> int [1:4] 1 2 3 4</w:t>
      </w:r>
    </w:p>
    <w:p w14:paraId="4444EC60" w14:textId="77777777" w:rsidR="00F570F2" w:rsidRPr="001A7CE2" w:rsidRDefault="00F570F2" w:rsidP="00F570F2">
      <w:pPr>
        <w:pStyle w:val="QT3"/>
        <w:rPr>
          <w:lang w:val="en-US"/>
          <w:rPrChange w:id="123" w:author="Benjamin Buchwitz" w:date="2021-10-05T15:20:00Z">
            <w:rPr/>
          </w:rPrChange>
        </w:rPr>
      </w:pPr>
      <w:r w:rsidRPr="001A7CE2">
        <w:rPr>
          <w:lang w:val="en-US"/>
          <w:rPrChange w:id="124" w:author="Benjamin Buchwitz" w:date="2021-10-05T15:20:00Z">
            <w:rPr/>
          </w:rPrChange>
        </w:rPr>
        <w:t xml:space="preserve">&gt; </w:t>
      </w:r>
      <w:proofErr w:type="spellStart"/>
      <w:r w:rsidRPr="001A7CE2">
        <w:rPr>
          <w:lang w:val="en-US"/>
          <w:rPrChange w:id="125" w:author="Benjamin Buchwitz" w:date="2021-10-05T15:20:00Z">
            <w:rPr/>
          </w:rPrChange>
        </w:rPr>
        <w:t>x+y</w:t>
      </w:r>
      <w:proofErr w:type="spellEnd"/>
    </w:p>
    <w:p w14:paraId="232CECBA" w14:textId="77777777" w:rsidR="00F570F2" w:rsidRPr="001A7CE2" w:rsidRDefault="00F570F2" w:rsidP="00F570F2">
      <w:pPr>
        <w:pStyle w:val="QT3"/>
        <w:rPr>
          <w:color w:val="000000"/>
          <w:bdr w:val="none" w:sz="0" w:space="0" w:color="auto" w:frame="1"/>
          <w:lang w:val="en-US"/>
          <w:rPrChange w:id="126" w:author="Benjamin Buchwitz" w:date="2021-10-05T15:20:00Z">
            <w:rPr>
              <w:color w:val="000000"/>
              <w:bdr w:val="none" w:sz="0" w:space="0" w:color="auto" w:frame="1"/>
            </w:rPr>
          </w:rPrChange>
        </w:rPr>
      </w:pPr>
      <w:r w:rsidRPr="001A7CE2">
        <w:rPr>
          <w:color w:val="000000"/>
          <w:bdr w:val="none" w:sz="0" w:space="0" w:color="auto" w:frame="1"/>
          <w:lang w:val="en-US"/>
          <w:rPrChange w:id="127" w:author="Benjamin Buchwitz" w:date="2021-10-05T15:20:00Z">
            <w:rPr>
              <w:color w:val="000000"/>
              <w:bdr w:val="none" w:sz="0" w:space="0" w:color="auto" w:frame="1"/>
            </w:rPr>
          </w:rPrChange>
        </w:rPr>
        <w:t>[1] 2 3 4 5 2 3</w:t>
      </w:r>
    </w:p>
    <w:p w14:paraId="0D826AD9" w14:textId="77777777" w:rsidR="00F570F2" w:rsidRPr="001A7CE2" w:rsidRDefault="00F570F2" w:rsidP="00F570F2">
      <w:pPr>
        <w:pStyle w:val="QT3"/>
        <w:rPr>
          <w:color w:val="C5060B"/>
          <w:lang w:val="en-US"/>
          <w:rPrChange w:id="128" w:author="Benjamin Buchwitz" w:date="2021-10-05T15:20:00Z">
            <w:rPr>
              <w:color w:val="C5060B"/>
            </w:rPr>
          </w:rPrChange>
        </w:rPr>
      </w:pPr>
      <w:r w:rsidRPr="001A7CE2">
        <w:rPr>
          <w:color w:val="C5060B"/>
          <w:lang w:val="en-US"/>
          <w:rPrChange w:id="129" w:author="Benjamin Buchwitz" w:date="2021-10-05T15:20:00Z">
            <w:rPr>
              <w:color w:val="C5060B"/>
            </w:rPr>
          </w:rPrChange>
        </w:rPr>
        <w:t>Warning message:</w:t>
      </w:r>
    </w:p>
    <w:p w14:paraId="5F49C10D" w14:textId="77777777" w:rsidR="00F570F2" w:rsidRPr="001A7CE2" w:rsidRDefault="00F570F2" w:rsidP="00F570F2">
      <w:pPr>
        <w:pStyle w:val="QT3"/>
        <w:rPr>
          <w:color w:val="000000"/>
          <w:lang w:val="en-US"/>
          <w:rPrChange w:id="130" w:author="Benjamin Buchwitz" w:date="2021-10-05T15:20:00Z">
            <w:rPr>
              <w:color w:val="000000"/>
            </w:rPr>
          </w:rPrChange>
        </w:rPr>
      </w:pPr>
      <w:r w:rsidRPr="001A7CE2">
        <w:rPr>
          <w:color w:val="C5060B"/>
          <w:lang w:val="en-US"/>
          <w:rPrChange w:id="131" w:author="Benjamin Buchwitz" w:date="2021-10-05T15:20:00Z">
            <w:rPr>
              <w:color w:val="C5060B"/>
            </w:rPr>
          </w:rPrChange>
        </w:rPr>
        <w:t xml:space="preserve">In x + </w:t>
      </w:r>
      <w:proofErr w:type="gramStart"/>
      <w:r w:rsidRPr="001A7CE2">
        <w:rPr>
          <w:color w:val="C5060B"/>
          <w:lang w:val="en-US"/>
          <w:rPrChange w:id="132" w:author="Benjamin Buchwitz" w:date="2021-10-05T15:20:00Z">
            <w:rPr>
              <w:color w:val="C5060B"/>
            </w:rPr>
          </w:rPrChange>
        </w:rPr>
        <w:t>y :</w:t>
      </w:r>
      <w:proofErr w:type="gramEnd"/>
      <w:r w:rsidRPr="001A7CE2">
        <w:rPr>
          <w:color w:val="C5060B"/>
          <w:lang w:val="en-US"/>
          <w:rPrChange w:id="133" w:author="Benjamin Buchwitz" w:date="2021-10-05T15:20:00Z">
            <w:rPr>
              <w:color w:val="C5060B"/>
            </w:rPr>
          </w:rPrChange>
        </w:rPr>
        <w:t xml:space="preserve"> longer object length is not a multiple of shorter object length</w:t>
      </w:r>
    </w:p>
    <w:p w14:paraId="7A335AF8" w14:textId="6C93606A" w:rsidR="00F570F2" w:rsidRDefault="00387E73" w:rsidP="00387E73">
      <w:r w:rsidRPr="00387E73">
        <w:t>Allge</w:t>
      </w:r>
      <w:r>
        <w:t xml:space="preserve">mein wird durch einen Ausdruck wie </w:t>
      </w:r>
      <w:proofErr w:type="spellStart"/>
      <w:r w:rsidRPr="00387E73">
        <w:rPr>
          <w:rStyle w:val="QWordZchn"/>
        </w:rPr>
        <w:t>n:m</w:t>
      </w:r>
      <w:proofErr w:type="spellEnd"/>
      <w:r>
        <w:t xml:space="preserve"> (wobei </w:t>
      </w:r>
      <w:r w:rsidRPr="00387E73">
        <w:rPr>
          <w:rStyle w:val="QWordZchn"/>
        </w:rPr>
        <w:t>n</w:t>
      </w:r>
      <w:r>
        <w:t xml:space="preserve"> und </w:t>
      </w:r>
      <w:r w:rsidRPr="00387E73">
        <w:rPr>
          <w:rStyle w:val="QWordZchn"/>
        </w:rPr>
        <w:t>m</w:t>
      </w:r>
      <w:r>
        <w:t xml:space="preserve"> ganze Zahlen sind) ein Vektor erzeugt, dessen erstes Element </w:t>
      </w:r>
      <w:r w:rsidRPr="00387E73">
        <w:rPr>
          <w:rStyle w:val="QWordZchn"/>
        </w:rPr>
        <w:t>n</w:t>
      </w:r>
      <w:r>
        <w:t xml:space="preserve"> ist, dessen letztes Element </w:t>
      </w:r>
      <w:r w:rsidRPr="00387E73">
        <w:rPr>
          <w:rStyle w:val="QWordZchn"/>
        </w:rPr>
        <w:t>m</w:t>
      </w:r>
      <w:r>
        <w:t xml:space="preserve"> ist und aufeinanderfolgende Elemente </w:t>
      </w:r>
      <w:r w:rsidR="00201100">
        <w:t xml:space="preserve">sich </w:t>
      </w:r>
      <w:r w:rsidR="007A0227">
        <w:t>entweder all</w:t>
      </w:r>
      <w:r w:rsidR="00201100">
        <w:t>e</w:t>
      </w:r>
      <w:r w:rsidR="007A0227">
        <w:t xml:space="preserve"> um 1 oder alle um -1 </w:t>
      </w:r>
      <w:r>
        <w:t>unterscheiden.</w:t>
      </w:r>
    </w:p>
    <w:p w14:paraId="4AAECAC8" w14:textId="7EE1EEF3" w:rsidR="00572754" w:rsidRDefault="00572754" w:rsidP="00387E73"/>
    <w:p w14:paraId="67490A15" w14:textId="0CDE2A41" w:rsidR="001C1307" w:rsidRDefault="001C1307" w:rsidP="001C1307">
      <w:r>
        <w:t xml:space="preserve">Wie man in der Manual-Hilfe </w:t>
      </w:r>
      <w:r w:rsidR="00572754">
        <w:t xml:space="preserve">sieht, </w:t>
      </w:r>
      <w:r>
        <w:t xml:space="preserve">ist </w:t>
      </w:r>
      <w:proofErr w:type="spellStart"/>
      <w:r w:rsidRPr="00A92DAA">
        <w:rPr>
          <w:rStyle w:val="QWordZchn"/>
        </w:rPr>
        <w:t>rep_</w:t>
      </w:r>
      <w:proofErr w:type="gramStart"/>
      <w:r w:rsidRPr="00A92DAA">
        <w:rPr>
          <w:rStyle w:val="QWordZchn"/>
        </w:rPr>
        <w:t>len</w:t>
      </w:r>
      <w:proofErr w:type="spellEnd"/>
      <w:r w:rsidRPr="00A92DAA">
        <w:rPr>
          <w:rStyle w:val="QWordZchn"/>
        </w:rPr>
        <w:t>(</w:t>
      </w:r>
      <w:proofErr w:type="gramEnd"/>
      <w:r w:rsidRPr="00A92DAA">
        <w:rPr>
          <w:rStyle w:val="QWordZchn"/>
        </w:rPr>
        <w:t xml:space="preserve">x, </w:t>
      </w:r>
      <w:proofErr w:type="spellStart"/>
      <w:r w:rsidRPr="00A92DAA">
        <w:rPr>
          <w:rStyle w:val="QWordZchn"/>
        </w:rPr>
        <w:t>length.out</w:t>
      </w:r>
      <w:proofErr w:type="spellEnd"/>
      <w:r w:rsidRPr="00A92DAA">
        <w:rPr>
          <w:rStyle w:val="QWordZchn"/>
        </w:rPr>
        <w:t>)</w:t>
      </w:r>
      <w:r>
        <w:t xml:space="preserve"> </w:t>
      </w:r>
      <w:r w:rsidR="00572754">
        <w:t>eine Variante</w:t>
      </w:r>
      <w:r>
        <w:t xml:space="preserve"> von </w:t>
      </w:r>
      <w:proofErr w:type="spellStart"/>
      <w:r w:rsidRPr="00324B14">
        <w:rPr>
          <w:rStyle w:val="QWordZchn"/>
        </w:rPr>
        <w:t>rep</w:t>
      </w:r>
      <w:proofErr w:type="spellEnd"/>
      <w:r>
        <w:rPr>
          <w:rStyle w:val="QWordZchn"/>
        </w:rPr>
        <w:t>()</w:t>
      </w:r>
      <w:r>
        <w:t xml:space="preserve">. </w:t>
      </w:r>
      <w:proofErr w:type="spellStart"/>
      <w:r w:rsidR="00572754" w:rsidRPr="00324B14">
        <w:rPr>
          <w:rStyle w:val="QWordZchn"/>
        </w:rPr>
        <w:t>rep_</w:t>
      </w:r>
      <w:proofErr w:type="gramStart"/>
      <w:r w:rsidR="00572754" w:rsidRPr="00324B14">
        <w:rPr>
          <w:rStyle w:val="QWordZchn"/>
        </w:rPr>
        <w:t>len</w:t>
      </w:r>
      <w:proofErr w:type="spellEnd"/>
      <w:r w:rsidR="00572754" w:rsidRPr="00324B14">
        <w:rPr>
          <w:rStyle w:val="QWordZchn"/>
        </w:rPr>
        <w:t>(</w:t>
      </w:r>
      <w:proofErr w:type="gramEnd"/>
      <w:r w:rsidR="00572754" w:rsidRPr="00324B14">
        <w:rPr>
          <w:rStyle w:val="QWordZchn"/>
        </w:rPr>
        <w:t xml:space="preserve">x, </w:t>
      </w:r>
      <w:proofErr w:type="spellStart"/>
      <w:r w:rsidR="00572754" w:rsidRPr="00324B14">
        <w:rPr>
          <w:rStyle w:val="QWordZchn"/>
        </w:rPr>
        <w:t>length.out</w:t>
      </w:r>
      <w:proofErr w:type="spellEnd"/>
      <w:r w:rsidR="00572754" w:rsidRPr="00324B14">
        <w:rPr>
          <w:rStyle w:val="QWordZchn"/>
        </w:rPr>
        <w:t>)</w:t>
      </w:r>
      <w:r w:rsidR="00572754">
        <w:t xml:space="preserve"> </w:t>
      </w:r>
      <w:r>
        <w:t xml:space="preserve">gibt eine periodisch fortgesetzte Kopie von </w:t>
      </w:r>
      <w:r w:rsidRPr="00324B14">
        <w:rPr>
          <w:rStyle w:val="QWordZchn"/>
        </w:rPr>
        <w:t>x</w:t>
      </w:r>
      <w:r>
        <w:t xml:space="preserve"> mit der Länge </w:t>
      </w:r>
      <w:proofErr w:type="spellStart"/>
      <w:r w:rsidRPr="00A92DAA">
        <w:rPr>
          <w:rStyle w:val="QWordZchn"/>
        </w:rPr>
        <w:t>length.out</w:t>
      </w:r>
      <w:proofErr w:type="spellEnd"/>
      <w:r>
        <w:t xml:space="preserve"> zurück:</w:t>
      </w:r>
    </w:p>
    <w:p w14:paraId="2FB7FE14" w14:textId="77777777" w:rsidR="001C1307" w:rsidRPr="001C1307" w:rsidRDefault="001C1307" w:rsidP="00324B14">
      <w:pPr>
        <w:pStyle w:val="QT3"/>
      </w:pPr>
      <w:r w:rsidRPr="001C1307">
        <w:t xml:space="preserve">&gt; </w:t>
      </w:r>
      <w:proofErr w:type="spellStart"/>
      <w:r w:rsidRPr="001C1307">
        <w:t>rep_</w:t>
      </w:r>
      <w:proofErr w:type="gramStart"/>
      <w:r w:rsidRPr="001C1307">
        <w:t>len</w:t>
      </w:r>
      <w:proofErr w:type="spellEnd"/>
      <w:r w:rsidRPr="001C1307">
        <w:t>(</w:t>
      </w:r>
      <w:proofErr w:type="gramEnd"/>
      <w:r w:rsidRPr="001C1307">
        <w:t>1:3, 5)</w:t>
      </w:r>
    </w:p>
    <w:p w14:paraId="409B0F25" w14:textId="77777777" w:rsidR="001C1307" w:rsidRPr="001C1307" w:rsidRDefault="001C1307" w:rsidP="00324B14">
      <w:pPr>
        <w:pStyle w:val="QT3"/>
        <w:rPr>
          <w:color w:val="000000"/>
          <w:bdr w:val="none" w:sz="0" w:space="0" w:color="auto" w:frame="1"/>
        </w:rPr>
      </w:pPr>
      <w:r w:rsidRPr="001C1307">
        <w:rPr>
          <w:color w:val="000000"/>
          <w:bdr w:val="none" w:sz="0" w:space="0" w:color="auto" w:frame="1"/>
        </w:rPr>
        <w:t>[1] 1 2 3 1 2</w:t>
      </w:r>
    </w:p>
    <w:p w14:paraId="17A0DC08" w14:textId="77777777" w:rsidR="001C1307" w:rsidRPr="001C1307" w:rsidRDefault="001C1307" w:rsidP="00324B14">
      <w:pPr>
        <w:pStyle w:val="QT3"/>
      </w:pPr>
      <w:r w:rsidRPr="001C1307">
        <w:t xml:space="preserve">&gt; </w:t>
      </w:r>
      <w:proofErr w:type="spellStart"/>
      <w:r w:rsidRPr="001C1307">
        <w:t>rep_</w:t>
      </w:r>
      <w:proofErr w:type="gramStart"/>
      <w:r w:rsidRPr="001C1307">
        <w:t>len</w:t>
      </w:r>
      <w:proofErr w:type="spellEnd"/>
      <w:r w:rsidRPr="001C1307">
        <w:t>(</w:t>
      </w:r>
      <w:proofErr w:type="gramEnd"/>
      <w:r w:rsidRPr="001C1307">
        <w:t>1:3, 7)</w:t>
      </w:r>
    </w:p>
    <w:p w14:paraId="0211CFF0" w14:textId="493B4D21" w:rsidR="00572754" w:rsidRPr="00324B14" w:rsidRDefault="001C1307" w:rsidP="00324B14">
      <w:pPr>
        <w:pStyle w:val="QT3"/>
        <w:rPr>
          <w:color w:val="000000"/>
        </w:rPr>
      </w:pPr>
      <w:r w:rsidRPr="001C1307">
        <w:rPr>
          <w:color w:val="000000"/>
          <w:bdr w:val="none" w:sz="0" w:space="0" w:color="auto" w:frame="1"/>
        </w:rPr>
        <w:t>[1] 1 2 3 1 2 3 1</w:t>
      </w:r>
    </w:p>
    <w:p w14:paraId="797E2328" w14:textId="4CC13F44" w:rsidR="007A0227" w:rsidRDefault="007A0227" w:rsidP="007A0227">
      <w:pPr>
        <w:pStyle w:val="FragenText"/>
      </w:pPr>
      <w:r>
        <w:t>Frage</w:t>
      </w:r>
    </w:p>
    <w:p w14:paraId="2CA4E4B4" w14:textId="7B6780D0" w:rsidR="007A0227" w:rsidRDefault="007A0227" w:rsidP="007A0227">
      <w:pPr>
        <w:pStyle w:val="Aufzhl"/>
      </w:pPr>
      <w:r>
        <w:t xml:space="preserve">Welchen Wert hat der Vektor </w:t>
      </w:r>
      <w:r w:rsidRPr="007A0227">
        <w:rPr>
          <w:rStyle w:val="QWordZchn"/>
        </w:rPr>
        <w:t>7.1:3.</w:t>
      </w:r>
      <w:proofErr w:type="gramStart"/>
      <w:r w:rsidRPr="007A0227">
        <w:rPr>
          <w:rStyle w:val="QWordZchn"/>
        </w:rPr>
        <w:t>3</w:t>
      </w:r>
      <w:r>
        <w:t xml:space="preserve"> ?</w:t>
      </w:r>
      <w:proofErr w:type="gramEnd"/>
    </w:p>
    <w:p w14:paraId="0EB01A8E" w14:textId="0EFFC4F2" w:rsidR="007A0227" w:rsidRPr="00387E73" w:rsidRDefault="007A0227" w:rsidP="007A0227">
      <w:pPr>
        <w:pStyle w:val="Aufzhl"/>
      </w:pPr>
      <w:r>
        <w:t xml:space="preserve">Welchen Wert hat der Vektor </w:t>
      </w:r>
      <w:r>
        <w:rPr>
          <w:rStyle w:val="QWordZchn"/>
        </w:rPr>
        <w:t xml:space="preserve">2:5 + </w:t>
      </w:r>
      <w:proofErr w:type="gramStart"/>
      <w:r>
        <w:rPr>
          <w:rStyle w:val="QWordZchn"/>
        </w:rPr>
        <w:t xml:space="preserve">10 </w:t>
      </w:r>
      <w:r>
        <w:t>?</w:t>
      </w:r>
      <w:proofErr w:type="gramEnd"/>
    </w:p>
    <w:p w14:paraId="4CC5A8B1" w14:textId="77777777" w:rsidR="007A0227" w:rsidRPr="00387E73" w:rsidRDefault="007A0227" w:rsidP="007A0227">
      <w:pPr>
        <w:pStyle w:val="Aufzhl"/>
        <w:numPr>
          <w:ilvl w:val="0"/>
          <w:numId w:val="0"/>
        </w:numPr>
        <w:ind w:left="360"/>
      </w:pPr>
    </w:p>
    <w:p w14:paraId="0319D7B1" w14:textId="6D191E3E" w:rsidR="009B5603" w:rsidRDefault="007A0227" w:rsidP="007A0227">
      <w:r>
        <w:t>Wenn man weiß, ob der Additions- oder der Bereichsoperator eine höhere</w:t>
      </w:r>
      <w:r w:rsidR="007F3AE2">
        <w:t xml:space="preserve"> </w:t>
      </w:r>
      <w:r>
        <w:t xml:space="preserve">Priorität hat, dann kann man die letzte Frage leicht beantworten. </w:t>
      </w:r>
      <w:proofErr w:type="gramStart"/>
      <w:r w:rsidRPr="007F3AE2">
        <w:rPr>
          <w:rStyle w:val="QWordZchn"/>
        </w:rPr>
        <w:t>?Syntax</w:t>
      </w:r>
      <w:proofErr w:type="gramEnd"/>
      <w:r>
        <w:t xml:space="preserve"> liefert dabei folgende Antwort; die Operatoren sind gemäß ihrer Priorität </w:t>
      </w:r>
      <w:r w:rsidR="007F3AE2">
        <w:t>(mit höchste</w:t>
      </w:r>
      <w:r w:rsidR="00201100">
        <w:t>r</w:t>
      </w:r>
      <w:r w:rsidR="007F3AE2">
        <w:t xml:space="preserve"> Priorität zuerst) </w:t>
      </w:r>
      <w:r>
        <w:t>a</w:t>
      </w:r>
      <w:r w:rsidR="007F3AE2">
        <w:t>ufgelistet:</w:t>
      </w:r>
    </w:p>
    <w:p w14:paraId="77AA24BC" w14:textId="77777777" w:rsidR="009B5603" w:rsidRDefault="009B5603">
      <w:pPr>
        <w:spacing w:after="0"/>
      </w:pPr>
      <w:r>
        <w:br w:type="page"/>
      </w:r>
    </w:p>
    <w:tbl>
      <w:tblPr>
        <w:tblStyle w:val="Listentabelle2"/>
        <w:tblW w:w="0" w:type="auto"/>
        <w:tblInd w:w="2465" w:type="dxa"/>
        <w:tblLook w:val="04A0" w:firstRow="1" w:lastRow="0" w:firstColumn="1" w:lastColumn="0" w:noHBand="0" w:noVBand="1"/>
        <w:tblDescription w:val="Rd table"/>
      </w:tblPr>
      <w:tblGrid>
        <w:gridCol w:w="1866"/>
        <w:gridCol w:w="3665"/>
      </w:tblGrid>
      <w:tr w:rsidR="007A0227" w:rsidRPr="001A7CE2" w14:paraId="6AB62228" w14:textId="77777777" w:rsidTr="007F3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0C3BA"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lastRenderedPageBreak/>
              <w:t>:: :::</w:t>
            </w:r>
          </w:p>
        </w:tc>
        <w:tc>
          <w:tcPr>
            <w:tcW w:w="0" w:type="auto"/>
            <w:hideMark/>
          </w:tcPr>
          <w:p w14:paraId="65117B5A" w14:textId="77777777" w:rsidR="007A0227" w:rsidRPr="001A7CE2" w:rsidRDefault="007A0227" w:rsidP="007A0227">
            <w:pPr>
              <w:pStyle w:val="KeinLeerraum"/>
              <w:cnfStyle w:val="100000000000" w:firstRow="1" w:lastRow="0" w:firstColumn="0" w:lastColumn="0" w:oddVBand="0" w:evenVBand="0" w:oddHBand="0" w:evenHBand="0" w:firstRowFirstColumn="0" w:firstRowLastColumn="0" w:lastRowFirstColumn="0" w:lastRowLastColumn="0"/>
              <w:rPr>
                <w:rFonts w:ascii="Times New Roman" w:hAnsi="Times New Roman"/>
                <w:b w:val="0"/>
                <w:szCs w:val="20"/>
                <w:lang w:val="en-US"/>
                <w:rPrChange w:id="134" w:author="Benjamin Buchwitz" w:date="2021-10-05T15:20:00Z">
                  <w:rPr>
                    <w:rFonts w:ascii="Times New Roman" w:hAnsi="Times New Roman"/>
                    <w:b w:val="0"/>
                    <w:szCs w:val="20"/>
                  </w:rPr>
                </w:rPrChange>
              </w:rPr>
            </w:pPr>
            <w:r w:rsidRPr="001A7CE2">
              <w:rPr>
                <w:rFonts w:ascii="Times New Roman" w:hAnsi="Times New Roman"/>
                <w:b w:val="0"/>
                <w:szCs w:val="20"/>
                <w:lang w:val="en-US"/>
                <w:rPrChange w:id="135" w:author="Benjamin Buchwitz" w:date="2021-10-05T15:20:00Z">
                  <w:rPr>
                    <w:rFonts w:ascii="Times New Roman" w:hAnsi="Times New Roman"/>
                    <w:b w:val="0"/>
                    <w:szCs w:val="20"/>
                  </w:rPr>
                </w:rPrChange>
              </w:rPr>
              <w:t>access variables in a namespace</w:t>
            </w:r>
          </w:p>
        </w:tc>
      </w:tr>
      <w:tr w:rsidR="007A0227" w:rsidRPr="007A0227" w14:paraId="07D90CBD"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93909"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 @</w:t>
            </w:r>
          </w:p>
        </w:tc>
        <w:tc>
          <w:tcPr>
            <w:tcW w:w="0" w:type="auto"/>
            <w:hideMark/>
          </w:tcPr>
          <w:p w14:paraId="5C1E0CAC" w14:textId="77777777" w:rsidR="007A0227" w:rsidRPr="009B5603" w:rsidRDefault="007A0227" w:rsidP="007A0227">
            <w:pPr>
              <w:pStyle w:val="KeinLeerraum"/>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component</w:t>
            </w:r>
            <w:proofErr w:type="spellEnd"/>
            <w:r w:rsidRPr="009B5603">
              <w:rPr>
                <w:rFonts w:ascii="Times New Roman" w:hAnsi="Times New Roman"/>
                <w:szCs w:val="20"/>
              </w:rPr>
              <w:t xml:space="preserve"> / </w:t>
            </w:r>
            <w:proofErr w:type="spellStart"/>
            <w:r w:rsidRPr="009B5603">
              <w:rPr>
                <w:rFonts w:ascii="Times New Roman" w:hAnsi="Times New Roman"/>
                <w:szCs w:val="20"/>
              </w:rPr>
              <w:t>slot</w:t>
            </w:r>
            <w:proofErr w:type="spellEnd"/>
            <w:r w:rsidRPr="009B5603">
              <w:rPr>
                <w:rFonts w:ascii="Times New Roman" w:hAnsi="Times New Roman"/>
                <w:szCs w:val="20"/>
              </w:rPr>
              <w:t xml:space="preserve"> </w:t>
            </w:r>
            <w:proofErr w:type="spellStart"/>
            <w:r w:rsidRPr="009B5603">
              <w:rPr>
                <w:rFonts w:ascii="Times New Roman" w:hAnsi="Times New Roman"/>
                <w:szCs w:val="20"/>
              </w:rPr>
              <w:t>extraction</w:t>
            </w:r>
            <w:proofErr w:type="spellEnd"/>
          </w:p>
        </w:tc>
      </w:tr>
      <w:tr w:rsidR="007A0227" w:rsidRPr="007A0227" w14:paraId="313C9DA1" w14:textId="77777777" w:rsidTr="007F3AE2">
        <w:tc>
          <w:tcPr>
            <w:cnfStyle w:val="001000000000" w:firstRow="0" w:lastRow="0" w:firstColumn="1" w:lastColumn="0" w:oddVBand="0" w:evenVBand="0" w:oddHBand="0" w:evenHBand="0" w:firstRowFirstColumn="0" w:firstRowLastColumn="0" w:lastRowFirstColumn="0" w:lastRowLastColumn="0"/>
            <w:tcW w:w="0" w:type="auto"/>
            <w:hideMark/>
          </w:tcPr>
          <w:p w14:paraId="2CCA5181"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 [[</w:t>
            </w:r>
          </w:p>
        </w:tc>
        <w:tc>
          <w:tcPr>
            <w:tcW w:w="0" w:type="auto"/>
            <w:hideMark/>
          </w:tcPr>
          <w:p w14:paraId="68A58718" w14:textId="77777777" w:rsidR="007A0227" w:rsidRPr="009B5603" w:rsidRDefault="007A0227" w:rsidP="007A0227">
            <w:pPr>
              <w:pStyle w:val="KeinLeerraum"/>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indexing</w:t>
            </w:r>
            <w:proofErr w:type="spellEnd"/>
          </w:p>
        </w:tc>
      </w:tr>
      <w:tr w:rsidR="007A0227" w:rsidRPr="007A0227" w14:paraId="42E67E41"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7F144"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w:t>
            </w:r>
          </w:p>
        </w:tc>
        <w:tc>
          <w:tcPr>
            <w:tcW w:w="0" w:type="auto"/>
            <w:hideMark/>
          </w:tcPr>
          <w:p w14:paraId="7D6FBE5A" w14:textId="77777777" w:rsidR="007A0227" w:rsidRPr="009B5603" w:rsidRDefault="007A0227" w:rsidP="007A0227">
            <w:pPr>
              <w:pStyle w:val="KeinLeerraum"/>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exponentiation</w:t>
            </w:r>
            <w:proofErr w:type="spellEnd"/>
            <w:r w:rsidRPr="009B5603">
              <w:rPr>
                <w:rFonts w:ascii="Times New Roman" w:hAnsi="Times New Roman"/>
                <w:szCs w:val="20"/>
              </w:rPr>
              <w:t xml:space="preserve"> (</w:t>
            </w:r>
            <w:proofErr w:type="spellStart"/>
            <w:r w:rsidRPr="009B5603">
              <w:rPr>
                <w:rFonts w:ascii="Times New Roman" w:hAnsi="Times New Roman"/>
                <w:szCs w:val="20"/>
              </w:rPr>
              <w:t>right</w:t>
            </w:r>
            <w:proofErr w:type="spellEnd"/>
            <w:r w:rsidRPr="009B5603">
              <w:rPr>
                <w:rFonts w:ascii="Times New Roman" w:hAnsi="Times New Roman"/>
                <w:szCs w:val="20"/>
              </w:rPr>
              <w:t xml:space="preserve"> </w:t>
            </w:r>
            <w:proofErr w:type="spellStart"/>
            <w:r w:rsidRPr="009B5603">
              <w:rPr>
                <w:rFonts w:ascii="Times New Roman" w:hAnsi="Times New Roman"/>
                <w:szCs w:val="20"/>
              </w:rPr>
              <w:t>to</w:t>
            </w:r>
            <w:proofErr w:type="spellEnd"/>
            <w:r w:rsidRPr="009B5603">
              <w:rPr>
                <w:rFonts w:ascii="Times New Roman" w:hAnsi="Times New Roman"/>
                <w:szCs w:val="20"/>
              </w:rPr>
              <w:t xml:space="preserve"> </w:t>
            </w:r>
            <w:proofErr w:type="spellStart"/>
            <w:r w:rsidRPr="009B5603">
              <w:rPr>
                <w:rFonts w:ascii="Times New Roman" w:hAnsi="Times New Roman"/>
                <w:szCs w:val="20"/>
              </w:rPr>
              <w:t>left</w:t>
            </w:r>
            <w:proofErr w:type="spellEnd"/>
            <w:r w:rsidRPr="009B5603">
              <w:rPr>
                <w:rFonts w:ascii="Times New Roman" w:hAnsi="Times New Roman"/>
                <w:szCs w:val="20"/>
              </w:rPr>
              <w:t>)</w:t>
            </w:r>
          </w:p>
        </w:tc>
      </w:tr>
      <w:tr w:rsidR="007A0227" w:rsidRPr="007A0227" w14:paraId="084E776A" w14:textId="77777777" w:rsidTr="007F3AE2">
        <w:tc>
          <w:tcPr>
            <w:cnfStyle w:val="001000000000" w:firstRow="0" w:lastRow="0" w:firstColumn="1" w:lastColumn="0" w:oddVBand="0" w:evenVBand="0" w:oddHBand="0" w:evenHBand="0" w:firstRowFirstColumn="0" w:firstRowLastColumn="0" w:lastRowFirstColumn="0" w:lastRowLastColumn="0"/>
            <w:tcW w:w="0" w:type="auto"/>
            <w:hideMark/>
          </w:tcPr>
          <w:p w14:paraId="1F864B52"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 +</w:t>
            </w:r>
          </w:p>
        </w:tc>
        <w:tc>
          <w:tcPr>
            <w:tcW w:w="0" w:type="auto"/>
            <w:hideMark/>
          </w:tcPr>
          <w:p w14:paraId="7E045C1B" w14:textId="77777777" w:rsidR="007A0227" w:rsidRPr="009B5603" w:rsidRDefault="007A0227" w:rsidP="007A0227">
            <w:pPr>
              <w:pStyle w:val="KeinLeerraum"/>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unary</w:t>
            </w:r>
            <w:proofErr w:type="spellEnd"/>
            <w:r w:rsidRPr="009B5603">
              <w:rPr>
                <w:rFonts w:ascii="Times New Roman" w:hAnsi="Times New Roman"/>
                <w:szCs w:val="20"/>
              </w:rPr>
              <w:t xml:space="preserve"> minus </w:t>
            </w:r>
            <w:proofErr w:type="spellStart"/>
            <w:r w:rsidRPr="009B5603">
              <w:rPr>
                <w:rFonts w:ascii="Times New Roman" w:hAnsi="Times New Roman"/>
                <w:szCs w:val="20"/>
              </w:rPr>
              <w:t>and</w:t>
            </w:r>
            <w:proofErr w:type="spellEnd"/>
            <w:r w:rsidRPr="009B5603">
              <w:rPr>
                <w:rFonts w:ascii="Times New Roman" w:hAnsi="Times New Roman"/>
                <w:szCs w:val="20"/>
              </w:rPr>
              <w:t xml:space="preserve"> plus</w:t>
            </w:r>
          </w:p>
        </w:tc>
      </w:tr>
      <w:tr w:rsidR="007A0227" w:rsidRPr="007A0227" w14:paraId="2FD4D3EE"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7DDDF"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w:t>
            </w:r>
          </w:p>
        </w:tc>
        <w:tc>
          <w:tcPr>
            <w:tcW w:w="0" w:type="auto"/>
            <w:hideMark/>
          </w:tcPr>
          <w:p w14:paraId="71178EF9" w14:textId="77777777" w:rsidR="007A0227" w:rsidRPr="009B5603" w:rsidRDefault="007A0227" w:rsidP="007A0227">
            <w:pPr>
              <w:pStyle w:val="KeinLeerraum"/>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sequence</w:t>
            </w:r>
            <w:proofErr w:type="spellEnd"/>
            <w:r w:rsidRPr="009B5603">
              <w:rPr>
                <w:rFonts w:ascii="Times New Roman" w:hAnsi="Times New Roman"/>
                <w:szCs w:val="20"/>
              </w:rPr>
              <w:t xml:space="preserve"> </w:t>
            </w:r>
            <w:proofErr w:type="spellStart"/>
            <w:r w:rsidRPr="009B5603">
              <w:rPr>
                <w:rFonts w:ascii="Times New Roman" w:hAnsi="Times New Roman"/>
                <w:szCs w:val="20"/>
              </w:rPr>
              <w:t>operator</w:t>
            </w:r>
            <w:proofErr w:type="spellEnd"/>
          </w:p>
        </w:tc>
      </w:tr>
      <w:tr w:rsidR="007A0227" w:rsidRPr="007A0227" w14:paraId="5894DC19" w14:textId="77777777" w:rsidTr="007F3AE2">
        <w:tc>
          <w:tcPr>
            <w:cnfStyle w:val="001000000000" w:firstRow="0" w:lastRow="0" w:firstColumn="1" w:lastColumn="0" w:oddVBand="0" w:evenVBand="0" w:oddHBand="0" w:evenHBand="0" w:firstRowFirstColumn="0" w:firstRowLastColumn="0" w:lastRowFirstColumn="0" w:lastRowLastColumn="0"/>
            <w:tcW w:w="0" w:type="auto"/>
            <w:hideMark/>
          </w:tcPr>
          <w:p w14:paraId="12D3137A"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w:t>
            </w:r>
            <w:proofErr w:type="spellStart"/>
            <w:r w:rsidRPr="009B5603">
              <w:rPr>
                <w:rFonts w:ascii="Consolas" w:hAnsi="Consolas"/>
                <w:b w:val="0"/>
                <w:szCs w:val="20"/>
              </w:rPr>
              <w:t>any</w:t>
            </w:r>
            <w:proofErr w:type="spellEnd"/>
            <w:r w:rsidRPr="009B5603">
              <w:rPr>
                <w:rFonts w:ascii="Consolas" w:hAnsi="Consolas"/>
                <w:b w:val="0"/>
                <w:szCs w:val="20"/>
              </w:rPr>
              <w:t>%</w:t>
            </w:r>
          </w:p>
        </w:tc>
        <w:tc>
          <w:tcPr>
            <w:tcW w:w="0" w:type="auto"/>
            <w:hideMark/>
          </w:tcPr>
          <w:p w14:paraId="469EE3C5" w14:textId="77777777" w:rsidR="007A0227" w:rsidRPr="009B5603" w:rsidRDefault="007A0227" w:rsidP="007A0227">
            <w:pPr>
              <w:pStyle w:val="KeinLeerraum"/>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special</w:t>
            </w:r>
            <w:proofErr w:type="spellEnd"/>
            <w:r w:rsidRPr="009B5603">
              <w:rPr>
                <w:rFonts w:ascii="Times New Roman" w:hAnsi="Times New Roman"/>
                <w:szCs w:val="20"/>
              </w:rPr>
              <w:t xml:space="preserve"> </w:t>
            </w:r>
            <w:proofErr w:type="spellStart"/>
            <w:r w:rsidRPr="009B5603">
              <w:rPr>
                <w:rFonts w:ascii="Times New Roman" w:hAnsi="Times New Roman"/>
                <w:szCs w:val="20"/>
              </w:rPr>
              <w:t>operators</w:t>
            </w:r>
            <w:proofErr w:type="spellEnd"/>
            <w:r w:rsidRPr="009B5603">
              <w:rPr>
                <w:rFonts w:ascii="Times New Roman" w:hAnsi="Times New Roman"/>
                <w:szCs w:val="20"/>
              </w:rPr>
              <w:t xml:space="preserve"> (</w:t>
            </w:r>
            <w:proofErr w:type="spellStart"/>
            <w:r w:rsidRPr="009B5603">
              <w:rPr>
                <w:rFonts w:ascii="Times New Roman" w:hAnsi="Times New Roman"/>
                <w:szCs w:val="20"/>
              </w:rPr>
              <w:t>including</w:t>
            </w:r>
            <w:proofErr w:type="spellEnd"/>
            <w:r w:rsidRPr="009B5603">
              <w:rPr>
                <w:rFonts w:ascii="Times New Roman" w:hAnsi="Times New Roman"/>
                <w:szCs w:val="20"/>
              </w:rPr>
              <w:t> %% </w:t>
            </w:r>
            <w:proofErr w:type="spellStart"/>
            <w:r w:rsidRPr="009B5603">
              <w:rPr>
                <w:rFonts w:ascii="Times New Roman" w:hAnsi="Times New Roman"/>
                <w:szCs w:val="20"/>
              </w:rPr>
              <w:t>and</w:t>
            </w:r>
            <w:proofErr w:type="spellEnd"/>
            <w:r w:rsidRPr="009B5603">
              <w:rPr>
                <w:rFonts w:ascii="Times New Roman" w:hAnsi="Times New Roman"/>
                <w:szCs w:val="20"/>
              </w:rPr>
              <w:t> %/%)</w:t>
            </w:r>
          </w:p>
        </w:tc>
      </w:tr>
      <w:tr w:rsidR="007A0227" w:rsidRPr="007A0227" w14:paraId="6AF67B0A"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C9B9F"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 /</w:t>
            </w:r>
          </w:p>
        </w:tc>
        <w:tc>
          <w:tcPr>
            <w:tcW w:w="0" w:type="auto"/>
            <w:hideMark/>
          </w:tcPr>
          <w:p w14:paraId="017B1C3A" w14:textId="77777777" w:rsidR="007A0227" w:rsidRPr="009B5603" w:rsidRDefault="007A0227" w:rsidP="007A0227">
            <w:pPr>
              <w:pStyle w:val="KeinLeerraum"/>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multiply</w:t>
            </w:r>
            <w:proofErr w:type="spellEnd"/>
            <w:r w:rsidRPr="009B5603">
              <w:rPr>
                <w:rFonts w:ascii="Times New Roman" w:hAnsi="Times New Roman"/>
                <w:szCs w:val="20"/>
              </w:rPr>
              <w:t xml:space="preserve">, </w:t>
            </w:r>
            <w:proofErr w:type="spellStart"/>
            <w:r w:rsidRPr="009B5603">
              <w:rPr>
                <w:rFonts w:ascii="Times New Roman" w:hAnsi="Times New Roman"/>
                <w:szCs w:val="20"/>
              </w:rPr>
              <w:t>divide</w:t>
            </w:r>
            <w:proofErr w:type="spellEnd"/>
          </w:p>
        </w:tc>
      </w:tr>
      <w:tr w:rsidR="007A0227" w:rsidRPr="007A0227" w14:paraId="107F1019" w14:textId="77777777" w:rsidTr="007F3AE2">
        <w:tc>
          <w:tcPr>
            <w:cnfStyle w:val="001000000000" w:firstRow="0" w:lastRow="0" w:firstColumn="1" w:lastColumn="0" w:oddVBand="0" w:evenVBand="0" w:oddHBand="0" w:evenHBand="0" w:firstRowFirstColumn="0" w:firstRowLastColumn="0" w:lastRowFirstColumn="0" w:lastRowLastColumn="0"/>
            <w:tcW w:w="0" w:type="auto"/>
            <w:hideMark/>
          </w:tcPr>
          <w:p w14:paraId="0CDB21A7"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 -</w:t>
            </w:r>
          </w:p>
        </w:tc>
        <w:tc>
          <w:tcPr>
            <w:tcW w:w="0" w:type="auto"/>
            <w:hideMark/>
          </w:tcPr>
          <w:p w14:paraId="4DA6BBCA" w14:textId="77777777" w:rsidR="007A0227" w:rsidRPr="009B5603" w:rsidRDefault="007A0227" w:rsidP="007A0227">
            <w:pPr>
              <w:pStyle w:val="KeinLeerraum"/>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r w:rsidRPr="009B5603">
              <w:rPr>
                <w:rFonts w:ascii="Times New Roman" w:hAnsi="Times New Roman"/>
                <w:szCs w:val="20"/>
              </w:rPr>
              <w:t>(</w:t>
            </w:r>
            <w:proofErr w:type="spellStart"/>
            <w:r w:rsidRPr="009B5603">
              <w:rPr>
                <w:rFonts w:ascii="Times New Roman" w:hAnsi="Times New Roman"/>
                <w:szCs w:val="20"/>
              </w:rPr>
              <w:t>binary</w:t>
            </w:r>
            <w:proofErr w:type="spellEnd"/>
            <w:r w:rsidRPr="009B5603">
              <w:rPr>
                <w:rFonts w:ascii="Times New Roman" w:hAnsi="Times New Roman"/>
                <w:szCs w:val="20"/>
              </w:rPr>
              <w:t xml:space="preserve">) </w:t>
            </w:r>
            <w:proofErr w:type="spellStart"/>
            <w:r w:rsidRPr="009B5603">
              <w:rPr>
                <w:rFonts w:ascii="Times New Roman" w:hAnsi="Times New Roman"/>
                <w:szCs w:val="20"/>
              </w:rPr>
              <w:t>add</w:t>
            </w:r>
            <w:proofErr w:type="spellEnd"/>
            <w:r w:rsidRPr="009B5603">
              <w:rPr>
                <w:rFonts w:ascii="Times New Roman" w:hAnsi="Times New Roman"/>
                <w:szCs w:val="20"/>
              </w:rPr>
              <w:t xml:space="preserve">, </w:t>
            </w:r>
            <w:proofErr w:type="spellStart"/>
            <w:r w:rsidRPr="009B5603">
              <w:rPr>
                <w:rFonts w:ascii="Times New Roman" w:hAnsi="Times New Roman"/>
                <w:szCs w:val="20"/>
              </w:rPr>
              <w:t>subtract</w:t>
            </w:r>
            <w:proofErr w:type="spellEnd"/>
          </w:p>
        </w:tc>
      </w:tr>
      <w:tr w:rsidR="007A0227" w:rsidRPr="007A0227" w14:paraId="2333DFEF"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94F25"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&lt; &gt; &lt;= &gt;= == !=</w:t>
            </w:r>
          </w:p>
        </w:tc>
        <w:tc>
          <w:tcPr>
            <w:tcW w:w="0" w:type="auto"/>
            <w:hideMark/>
          </w:tcPr>
          <w:p w14:paraId="157E23E6" w14:textId="77777777" w:rsidR="007A0227" w:rsidRPr="009B5603" w:rsidRDefault="007A0227" w:rsidP="007A0227">
            <w:pPr>
              <w:pStyle w:val="KeinLeerraum"/>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ordering</w:t>
            </w:r>
            <w:proofErr w:type="spellEnd"/>
            <w:r w:rsidRPr="009B5603">
              <w:rPr>
                <w:rFonts w:ascii="Times New Roman" w:hAnsi="Times New Roman"/>
                <w:szCs w:val="20"/>
              </w:rPr>
              <w:t xml:space="preserve"> </w:t>
            </w:r>
            <w:proofErr w:type="spellStart"/>
            <w:r w:rsidRPr="009B5603">
              <w:rPr>
                <w:rFonts w:ascii="Times New Roman" w:hAnsi="Times New Roman"/>
                <w:szCs w:val="20"/>
              </w:rPr>
              <w:t>and</w:t>
            </w:r>
            <w:proofErr w:type="spellEnd"/>
            <w:r w:rsidRPr="009B5603">
              <w:rPr>
                <w:rFonts w:ascii="Times New Roman" w:hAnsi="Times New Roman"/>
                <w:szCs w:val="20"/>
              </w:rPr>
              <w:t xml:space="preserve"> </w:t>
            </w:r>
            <w:proofErr w:type="spellStart"/>
            <w:r w:rsidRPr="009B5603">
              <w:rPr>
                <w:rFonts w:ascii="Times New Roman" w:hAnsi="Times New Roman"/>
                <w:szCs w:val="20"/>
              </w:rPr>
              <w:t>comparison</w:t>
            </w:r>
            <w:proofErr w:type="spellEnd"/>
          </w:p>
        </w:tc>
      </w:tr>
      <w:tr w:rsidR="007A0227" w:rsidRPr="007A0227" w14:paraId="5F062014" w14:textId="77777777" w:rsidTr="007F3AE2">
        <w:tc>
          <w:tcPr>
            <w:cnfStyle w:val="001000000000" w:firstRow="0" w:lastRow="0" w:firstColumn="1" w:lastColumn="0" w:oddVBand="0" w:evenVBand="0" w:oddHBand="0" w:evenHBand="0" w:firstRowFirstColumn="0" w:firstRowLastColumn="0" w:lastRowFirstColumn="0" w:lastRowLastColumn="0"/>
            <w:tcW w:w="0" w:type="auto"/>
            <w:hideMark/>
          </w:tcPr>
          <w:p w14:paraId="1822A234"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w:t>
            </w:r>
          </w:p>
        </w:tc>
        <w:tc>
          <w:tcPr>
            <w:tcW w:w="0" w:type="auto"/>
            <w:hideMark/>
          </w:tcPr>
          <w:p w14:paraId="03B55838" w14:textId="77777777" w:rsidR="007A0227" w:rsidRPr="009B5603" w:rsidRDefault="007A0227" w:rsidP="007A0227">
            <w:pPr>
              <w:pStyle w:val="KeinLeerraum"/>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negation</w:t>
            </w:r>
            <w:proofErr w:type="spellEnd"/>
          </w:p>
        </w:tc>
      </w:tr>
      <w:tr w:rsidR="007A0227" w:rsidRPr="007A0227" w14:paraId="1B6D96B4"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980E7"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&amp; &amp;&amp;</w:t>
            </w:r>
          </w:p>
        </w:tc>
        <w:tc>
          <w:tcPr>
            <w:tcW w:w="0" w:type="auto"/>
            <w:hideMark/>
          </w:tcPr>
          <w:p w14:paraId="4CA2C508" w14:textId="77777777" w:rsidR="007A0227" w:rsidRPr="009B5603" w:rsidRDefault="007A0227" w:rsidP="007A0227">
            <w:pPr>
              <w:pStyle w:val="KeinLeerraum"/>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and</w:t>
            </w:r>
            <w:proofErr w:type="spellEnd"/>
          </w:p>
        </w:tc>
      </w:tr>
      <w:tr w:rsidR="007A0227" w:rsidRPr="007A0227" w14:paraId="44F61545" w14:textId="77777777" w:rsidTr="007F3AE2">
        <w:tc>
          <w:tcPr>
            <w:cnfStyle w:val="001000000000" w:firstRow="0" w:lastRow="0" w:firstColumn="1" w:lastColumn="0" w:oddVBand="0" w:evenVBand="0" w:oddHBand="0" w:evenHBand="0" w:firstRowFirstColumn="0" w:firstRowLastColumn="0" w:lastRowFirstColumn="0" w:lastRowLastColumn="0"/>
            <w:tcW w:w="0" w:type="auto"/>
            <w:hideMark/>
          </w:tcPr>
          <w:p w14:paraId="563B4637"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 ||</w:t>
            </w:r>
          </w:p>
        </w:tc>
        <w:tc>
          <w:tcPr>
            <w:tcW w:w="0" w:type="auto"/>
            <w:hideMark/>
          </w:tcPr>
          <w:p w14:paraId="3B01891E" w14:textId="77777777" w:rsidR="007A0227" w:rsidRPr="009B5603" w:rsidRDefault="007A0227" w:rsidP="007A0227">
            <w:pPr>
              <w:pStyle w:val="KeinLeerraum"/>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or</w:t>
            </w:r>
            <w:proofErr w:type="spellEnd"/>
          </w:p>
        </w:tc>
      </w:tr>
      <w:tr w:rsidR="007A0227" w:rsidRPr="007A0227" w14:paraId="604F1161"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ADBF2"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w:t>
            </w:r>
          </w:p>
        </w:tc>
        <w:tc>
          <w:tcPr>
            <w:tcW w:w="0" w:type="auto"/>
            <w:hideMark/>
          </w:tcPr>
          <w:p w14:paraId="62F4B19F" w14:textId="77777777" w:rsidR="007A0227" w:rsidRPr="009B5603" w:rsidRDefault="007A0227" w:rsidP="007A0227">
            <w:pPr>
              <w:pStyle w:val="KeinLeerraum"/>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as</w:t>
            </w:r>
            <w:proofErr w:type="spellEnd"/>
            <w:r w:rsidRPr="009B5603">
              <w:rPr>
                <w:rFonts w:ascii="Times New Roman" w:hAnsi="Times New Roman"/>
                <w:szCs w:val="20"/>
              </w:rPr>
              <w:t xml:space="preserve"> in </w:t>
            </w:r>
            <w:proofErr w:type="spellStart"/>
            <w:r w:rsidRPr="009B5603">
              <w:rPr>
                <w:rFonts w:ascii="Times New Roman" w:hAnsi="Times New Roman"/>
                <w:szCs w:val="20"/>
              </w:rPr>
              <w:t>formulae</w:t>
            </w:r>
            <w:proofErr w:type="spellEnd"/>
          </w:p>
        </w:tc>
      </w:tr>
      <w:tr w:rsidR="007A0227" w:rsidRPr="007A0227" w14:paraId="1B0DAE40" w14:textId="77777777" w:rsidTr="007F3AE2">
        <w:tc>
          <w:tcPr>
            <w:cnfStyle w:val="001000000000" w:firstRow="0" w:lastRow="0" w:firstColumn="1" w:lastColumn="0" w:oddVBand="0" w:evenVBand="0" w:oddHBand="0" w:evenHBand="0" w:firstRowFirstColumn="0" w:firstRowLastColumn="0" w:lastRowFirstColumn="0" w:lastRowLastColumn="0"/>
            <w:tcW w:w="0" w:type="auto"/>
            <w:hideMark/>
          </w:tcPr>
          <w:p w14:paraId="545A904D"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-&gt; -&gt;&gt;</w:t>
            </w:r>
          </w:p>
        </w:tc>
        <w:tc>
          <w:tcPr>
            <w:tcW w:w="0" w:type="auto"/>
            <w:hideMark/>
          </w:tcPr>
          <w:p w14:paraId="315EC08D" w14:textId="77777777" w:rsidR="007A0227" w:rsidRPr="009B5603" w:rsidRDefault="007A0227" w:rsidP="007A0227">
            <w:pPr>
              <w:pStyle w:val="KeinLeerraum"/>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rightwards</w:t>
            </w:r>
            <w:proofErr w:type="spellEnd"/>
            <w:r w:rsidRPr="009B5603">
              <w:rPr>
                <w:rFonts w:ascii="Times New Roman" w:hAnsi="Times New Roman"/>
                <w:szCs w:val="20"/>
              </w:rPr>
              <w:t xml:space="preserve"> </w:t>
            </w:r>
            <w:proofErr w:type="spellStart"/>
            <w:r w:rsidRPr="009B5603">
              <w:rPr>
                <w:rFonts w:ascii="Times New Roman" w:hAnsi="Times New Roman"/>
                <w:szCs w:val="20"/>
              </w:rPr>
              <w:t>assignment</w:t>
            </w:r>
            <w:proofErr w:type="spellEnd"/>
          </w:p>
        </w:tc>
      </w:tr>
      <w:tr w:rsidR="007A0227" w:rsidRPr="007A0227" w14:paraId="51CCD064"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29C99"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&lt;- &lt;&lt;-</w:t>
            </w:r>
          </w:p>
        </w:tc>
        <w:tc>
          <w:tcPr>
            <w:tcW w:w="0" w:type="auto"/>
            <w:hideMark/>
          </w:tcPr>
          <w:p w14:paraId="6E9E8121" w14:textId="77777777" w:rsidR="007A0227" w:rsidRPr="009B5603" w:rsidRDefault="007A0227" w:rsidP="007A0227">
            <w:pPr>
              <w:pStyle w:val="KeinLeerraum"/>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assignment</w:t>
            </w:r>
            <w:proofErr w:type="spellEnd"/>
            <w:r w:rsidRPr="009B5603">
              <w:rPr>
                <w:rFonts w:ascii="Times New Roman" w:hAnsi="Times New Roman"/>
                <w:szCs w:val="20"/>
              </w:rPr>
              <w:t xml:space="preserve"> (</w:t>
            </w:r>
            <w:proofErr w:type="spellStart"/>
            <w:r w:rsidRPr="009B5603">
              <w:rPr>
                <w:rFonts w:ascii="Times New Roman" w:hAnsi="Times New Roman"/>
                <w:szCs w:val="20"/>
              </w:rPr>
              <w:t>right</w:t>
            </w:r>
            <w:proofErr w:type="spellEnd"/>
            <w:r w:rsidRPr="009B5603">
              <w:rPr>
                <w:rFonts w:ascii="Times New Roman" w:hAnsi="Times New Roman"/>
                <w:szCs w:val="20"/>
              </w:rPr>
              <w:t xml:space="preserve"> </w:t>
            </w:r>
            <w:proofErr w:type="spellStart"/>
            <w:r w:rsidRPr="009B5603">
              <w:rPr>
                <w:rFonts w:ascii="Times New Roman" w:hAnsi="Times New Roman"/>
                <w:szCs w:val="20"/>
              </w:rPr>
              <w:t>to</w:t>
            </w:r>
            <w:proofErr w:type="spellEnd"/>
            <w:r w:rsidRPr="009B5603">
              <w:rPr>
                <w:rFonts w:ascii="Times New Roman" w:hAnsi="Times New Roman"/>
                <w:szCs w:val="20"/>
              </w:rPr>
              <w:t xml:space="preserve"> </w:t>
            </w:r>
            <w:proofErr w:type="spellStart"/>
            <w:r w:rsidRPr="009B5603">
              <w:rPr>
                <w:rFonts w:ascii="Times New Roman" w:hAnsi="Times New Roman"/>
                <w:szCs w:val="20"/>
              </w:rPr>
              <w:t>left</w:t>
            </w:r>
            <w:proofErr w:type="spellEnd"/>
            <w:r w:rsidRPr="009B5603">
              <w:rPr>
                <w:rFonts w:ascii="Times New Roman" w:hAnsi="Times New Roman"/>
                <w:szCs w:val="20"/>
              </w:rPr>
              <w:t>)</w:t>
            </w:r>
          </w:p>
        </w:tc>
      </w:tr>
      <w:tr w:rsidR="007A0227" w:rsidRPr="007A0227" w14:paraId="2579FCB2" w14:textId="77777777" w:rsidTr="007F3AE2">
        <w:tc>
          <w:tcPr>
            <w:cnfStyle w:val="001000000000" w:firstRow="0" w:lastRow="0" w:firstColumn="1" w:lastColumn="0" w:oddVBand="0" w:evenVBand="0" w:oddHBand="0" w:evenHBand="0" w:firstRowFirstColumn="0" w:firstRowLastColumn="0" w:lastRowFirstColumn="0" w:lastRowLastColumn="0"/>
            <w:tcW w:w="0" w:type="auto"/>
            <w:hideMark/>
          </w:tcPr>
          <w:p w14:paraId="39635A7B"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w:t>
            </w:r>
          </w:p>
        </w:tc>
        <w:tc>
          <w:tcPr>
            <w:tcW w:w="0" w:type="auto"/>
            <w:hideMark/>
          </w:tcPr>
          <w:p w14:paraId="3392E578" w14:textId="77777777" w:rsidR="007A0227" w:rsidRPr="009B5603" w:rsidRDefault="007A0227" w:rsidP="007A0227">
            <w:pPr>
              <w:pStyle w:val="KeinLeerraum"/>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assignment</w:t>
            </w:r>
            <w:proofErr w:type="spellEnd"/>
            <w:r w:rsidRPr="009B5603">
              <w:rPr>
                <w:rFonts w:ascii="Times New Roman" w:hAnsi="Times New Roman"/>
                <w:szCs w:val="20"/>
              </w:rPr>
              <w:t xml:space="preserve"> (</w:t>
            </w:r>
            <w:proofErr w:type="spellStart"/>
            <w:r w:rsidRPr="009B5603">
              <w:rPr>
                <w:rFonts w:ascii="Times New Roman" w:hAnsi="Times New Roman"/>
                <w:szCs w:val="20"/>
              </w:rPr>
              <w:t>right</w:t>
            </w:r>
            <w:proofErr w:type="spellEnd"/>
            <w:r w:rsidRPr="009B5603">
              <w:rPr>
                <w:rFonts w:ascii="Times New Roman" w:hAnsi="Times New Roman"/>
                <w:szCs w:val="20"/>
              </w:rPr>
              <w:t xml:space="preserve"> </w:t>
            </w:r>
            <w:proofErr w:type="spellStart"/>
            <w:r w:rsidRPr="009B5603">
              <w:rPr>
                <w:rFonts w:ascii="Times New Roman" w:hAnsi="Times New Roman"/>
                <w:szCs w:val="20"/>
              </w:rPr>
              <w:t>to</w:t>
            </w:r>
            <w:proofErr w:type="spellEnd"/>
            <w:r w:rsidRPr="009B5603">
              <w:rPr>
                <w:rFonts w:ascii="Times New Roman" w:hAnsi="Times New Roman"/>
                <w:szCs w:val="20"/>
              </w:rPr>
              <w:t xml:space="preserve"> </w:t>
            </w:r>
            <w:proofErr w:type="spellStart"/>
            <w:r w:rsidRPr="009B5603">
              <w:rPr>
                <w:rFonts w:ascii="Times New Roman" w:hAnsi="Times New Roman"/>
                <w:szCs w:val="20"/>
              </w:rPr>
              <w:t>left</w:t>
            </w:r>
            <w:proofErr w:type="spellEnd"/>
            <w:r w:rsidRPr="009B5603">
              <w:rPr>
                <w:rFonts w:ascii="Times New Roman" w:hAnsi="Times New Roman"/>
                <w:szCs w:val="20"/>
              </w:rPr>
              <w:t>)</w:t>
            </w:r>
          </w:p>
        </w:tc>
      </w:tr>
      <w:tr w:rsidR="007A0227" w:rsidRPr="007A0227" w14:paraId="3B525969" w14:textId="77777777" w:rsidTr="007F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FF2CF" w14:textId="77777777" w:rsidR="007A0227" w:rsidRPr="009B5603" w:rsidRDefault="007A0227" w:rsidP="007A0227">
            <w:pPr>
              <w:pStyle w:val="KeinLeerraum"/>
              <w:rPr>
                <w:rFonts w:ascii="Consolas" w:hAnsi="Consolas" w:cs="Arial"/>
                <w:b w:val="0"/>
                <w:szCs w:val="20"/>
              </w:rPr>
            </w:pPr>
            <w:r w:rsidRPr="009B5603">
              <w:rPr>
                <w:rFonts w:ascii="Consolas" w:hAnsi="Consolas"/>
                <w:b w:val="0"/>
                <w:szCs w:val="20"/>
              </w:rPr>
              <w:t>?</w:t>
            </w:r>
          </w:p>
        </w:tc>
        <w:tc>
          <w:tcPr>
            <w:tcW w:w="0" w:type="auto"/>
            <w:hideMark/>
          </w:tcPr>
          <w:p w14:paraId="5172C73D" w14:textId="77777777" w:rsidR="007A0227" w:rsidRPr="009B5603" w:rsidRDefault="007A0227" w:rsidP="007F3AE2">
            <w:pPr>
              <w:pStyle w:val="KeinLeerraum"/>
              <w:keepNext/>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proofErr w:type="spellStart"/>
            <w:r w:rsidRPr="009B5603">
              <w:rPr>
                <w:rFonts w:ascii="Times New Roman" w:hAnsi="Times New Roman"/>
                <w:szCs w:val="20"/>
              </w:rPr>
              <w:t>help</w:t>
            </w:r>
            <w:proofErr w:type="spellEnd"/>
            <w:r w:rsidRPr="009B5603">
              <w:rPr>
                <w:rFonts w:ascii="Times New Roman" w:hAnsi="Times New Roman"/>
                <w:szCs w:val="20"/>
              </w:rPr>
              <w:t xml:space="preserve"> (</w:t>
            </w:r>
            <w:proofErr w:type="spellStart"/>
            <w:r w:rsidRPr="009B5603">
              <w:rPr>
                <w:rFonts w:ascii="Times New Roman" w:hAnsi="Times New Roman"/>
                <w:szCs w:val="20"/>
              </w:rPr>
              <w:t>unary</w:t>
            </w:r>
            <w:proofErr w:type="spellEnd"/>
            <w:r w:rsidRPr="009B5603">
              <w:rPr>
                <w:rFonts w:ascii="Times New Roman" w:hAnsi="Times New Roman"/>
                <w:szCs w:val="20"/>
              </w:rPr>
              <w:t xml:space="preserve"> </w:t>
            </w:r>
            <w:proofErr w:type="spellStart"/>
            <w:r w:rsidRPr="009B5603">
              <w:rPr>
                <w:rFonts w:ascii="Times New Roman" w:hAnsi="Times New Roman"/>
                <w:szCs w:val="20"/>
              </w:rPr>
              <w:t>and</w:t>
            </w:r>
            <w:proofErr w:type="spellEnd"/>
            <w:r w:rsidRPr="009B5603">
              <w:rPr>
                <w:rFonts w:ascii="Times New Roman" w:hAnsi="Times New Roman"/>
                <w:szCs w:val="20"/>
              </w:rPr>
              <w:t xml:space="preserve"> </w:t>
            </w:r>
            <w:proofErr w:type="spellStart"/>
            <w:r w:rsidRPr="009B5603">
              <w:rPr>
                <w:rFonts w:ascii="Times New Roman" w:hAnsi="Times New Roman"/>
                <w:szCs w:val="20"/>
              </w:rPr>
              <w:t>binary</w:t>
            </w:r>
            <w:proofErr w:type="spellEnd"/>
            <w:r w:rsidRPr="009B5603">
              <w:rPr>
                <w:rFonts w:ascii="Times New Roman" w:hAnsi="Times New Roman"/>
                <w:szCs w:val="20"/>
              </w:rPr>
              <w:t>)</w:t>
            </w:r>
          </w:p>
        </w:tc>
      </w:tr>
    </w:tbl>
    <w:p w14:paraId="756FDEEE" w14:textId="53BC2E5A" w:rsidR="00387E73" w:rsidRDefault="007F3AE2" w:rsidP="007F3AE2">
      <w:pPr>
        <w:pStyle w:val="Beschriftung"/>
        <w:ind w:left="2272" w:firstLine="284"/>
        <w:rPr>
          <w:rStyle w:val="Fett"/>
        </w:rPr>
      </w:pPr>
      <w:r>
        <w:t xml:space="preserve">Tabelle </w:t>
      </w:r>
      <w:fldSimple w:instr=" STYLEREF 1 \s ">
        <w:r>
          <w:rPr>
            <w:noProof/>
          </w:rPr>
          <w:t>2</w:t>
        </w:r>
      </w:fldSimple>
      <w:r>
        <w:noBreakHyphen/>
      </w:r>
      <w:fldSimple w:instr=" SEQ Tabelle \* ARABIC \s 1 ">
        <w:r>
          <w:rPr>
            <w:noProof/>
          </w:rPr>
          <w:t>1</w:t>
        </w:r>
      </w:fldSimple>
      <w:r>
        <w:t>: Auszug aus dem Manual-</w:t>
      </w:r>
      <w:proofErr w:type="gramStart"/>
      <w:r>
        <w:t xml:space="preserve">Eintrag </w:t>
      </w:r>
      <w:r w:rsidRPr="007F3AE2">
        <w:rPr>
          <w:rStyle w:val="QWordZchn"/>
        </w:rPr>
        <w:t>?Syntax</w:t>
      </w:r>
      <w:proofErr w:type="gramEnd"/>
    </w:p>
    <w:p w14:paraId="16A7679F" w14:textId="4AFA2A3E" w:rsidR="00647EA2" w:rsidRPr="008B2A0B" w:rsidRDefault="00647EA2" w:rsidP="00647EA2">
      <w:pPr>
        <w:pStyle w:val="Markiert1"/>
        <w:rPr>
          <w:rStyle w:val="Fett"/>
        </w:rPr>
      </w:pPr>
      <w:r w:rsidRPr="008B2A0B">
        <w:rPr>
          <w:rStyle w:val="Fett"/>
        </w:rPr>
        <w:t>Wichtig</w:t>
      </w:r>
    </w:p>
    <w:p w14:paraId="2F3EEA26" w14:textId="26AED6AD" w:rsidR="00647EA2" w:rsidRDefault="00647EA2" w:rsidP="00647EA2">
      <w:pPr>
        <w:pStyle w:val="AufzhlMarkiert"/>
      </w:pPr>
      <w:proofErr w:type="spellStart"/>
      <w:proofErr w:type="gramStart"/>
      <w:r>
        <w:rPr>
          <w:rStyle w:val="QWordZchn"/>
        </w:rPr>
        <w:t>rep</w:t>
      </w:r>
      <w:proofErr w:type="spellEnd"/>
      <w:r>
        <w:rPr>
          <w:rStyle w:val="QWordZchn"/>
        </w:rPr>
        <w:t>(</w:t>
      </w:r>
      <w:proofErr w:type="gramEnd"/>
      <w:r>
        <w:rPr>
          <w:rStyle w:val="QWordZchn"/>
        </w:rPr>
        <w:t>)</w:t>
      </w:r>
    </w:p>
    <w:p w14:paraId="19BC571B" w14:textId="1DD2A413" w:rsidR="00B35ED0" w:rsidRPr="00B41D78" w:rsidRDefault="00647EA2" w:rsidP="00647EA2">
      <w:pPr>
        <w:pStyle w:val="AufzhlMarkiert"/>
        <w:rPr>
          <w:rStyle w:val="QWordZchn"/>
          <w:rFonts w:ascii="Times New Roman" w:hAnsi="Times New Roman"/>
        </w:rPr>
      </w:pPr>
      <w:r>
        <w:rPr>
          <w:rStyle w:val="QWordZchn"/>
          <w:rFonts w:ascii="Times New Roman" w:hAnsi="Times New Roman"/>
          <w:szCs w:val="20"/>
        </w:rPr>
        <w:t>Recycling</w:t>
      </w:r>
    </w:p>
    <w:p w14:paraId="34ED3595" w14:textId="19177492" w:rsidR="00B41D78" w:rsidRPr="007F3AE2" w:rsidRDefault="00387E73" w:rsidP="00647EA2">
      <w:pPr>
        <w:pStyle w:val="AufzhlMarkiert"/>
        <w:rPr>
          <w:rStyle w:val="QWordZchn"/>
        </w:rPr>
      </w:pPr>
      <w:r w:rsidRPr="00387E73">
        <w:rPr>
          <w:rFonts w:ascii="Consolas" w:hAnsi="Consolas"/>
        </w:rPr>
        <w:t xml:space="preserve">y &lt;- </w:t>
      </w:r>
      <w:proofErr w:type="gramStart"/>
      <w:r w:rsidRPr="00387E73">
        <w:rPr>
          <w:rFonts w:ascii="Consolas" w:hAnsi="Consolas"/>
        </w:rPr>
        <w:t>1:4</w:t>
      </w:r>
      <w:r>
        <w:rPr>
          <w:rFonts w:ascii="Consolas" w:hAnsi="Consolas"/>
        </w:rPr>
        <w:t xml:space="preserve">  (</w:t>
      </w:r>
      <w:proofErr w:type="gramEnd"/>
      <w:r>
        <w:rPr>
          <w:rStyle w:val="QWordZchn"/>
          <w:rFonts w:ascii="Times New Roman" w:hAnsi="Times New Roman"/>
          <w:szCs w:val="20"/>
        </w:rPr>
        <w:t xml:space="preserve">oder allgemeiner </w:t>
      </w:r>
      <w:proofErr w:type="spellStart"/>
      <w:r w:rsidRPr="00387E73">
        <w:rPr>
          <w:rStyle w:val="QWordZchn"/>
          <w:szCs w:val="20"/>
        </w:rPr>
        <w:t>n:m</w:t>
      </w:r>
      <w:proofErr w:type="spellEnd"/>
      <w:r>
        <w:rPr>
          <w:rStyle w:val="QWordZchn"/>
          <w:szCs w:val="20"/>
        </w:rPr>
        <w:t>)</w:t>
      </w:r>
    </w:p>
    <w:p w14:paraId="33DFD716" w14:textId="21BD9E32" w:rsidR="007F3AE2" w:rsidRDefault="007F3AE2" w:rsidP="007F3AE2">
      <w:pPr>
        <w:pStyle w:val="AufzhlMarkiert"/>
        <w:rPr>
          <w:rStyle w:val="QWordZchn"/>
          <w:rFonts w:ascii="Times New Roman" w:hAnsi="Times New Roman"/>
        </w:rPr>
      </w:pPr>
      <w:r w:rsidRPr="007F3AE2">
        <w:rPr>
          <w:rStyle w:val="QWordZchn"/>
          <w:rFonts w:ascii="Times New Roman" w:hAnsi="Times New Roman"/>
        </w:rPr>
        <w:t>Priorität der Operatoren</w:t>
      </w:r>
    </w:p>
    <w:p w14:paraId="026AB757" w14:textId="77777777" w:rsidR="009B5603" w:rsidRPr="009B5603" w:rsidRDefault="009B5603" w:rsidP="009B5603"/>
    <w:p w14:paraId="63138E23" w14:textId="5A294DA4" w:rsidR="00F91B2E" w:rsidRDefault="00F91B2E" w:rsidP="002E5A55">
      <w:pPr>
        <w:pStyle w:val="berschrift2"/>
      </w:pPr>
      <w:bookmarkStart w:id="136" w:name="_Toc15832331"/>
      <w:bookmarkStart w:id="137" w:name="_Toc18405951"/>
      <w:r>
        <w:t xml:space="preserve">Mehr zu </w:t>
      </w:r>
      <w:proofErr w:type="spellStart"/>
      <w:r>
        <w:t>RStudio</w:t>
      </w:r>
      <w:bookmarkEnd w:id="136"/>
      <w:bookmarkEnd w:id="137"/>
      <w:proofErr w:type="spellEnd"/>
    </w:p>
    <w:p w14:paraId="0040AF4F" w14:textId="1665CD00" w:rsidR="00F91B2E" w:rsidRDefault="00422516" w:rsidP="003B1611">
      <w:r>
        <w:t>Im Bereich „Umgebung“ sehen wir nun die von uns erzeugten globalen Variablen und deren aktuelle Werte.</w:t>
      </w:r>
      <w:r w:rsidRPr="0038130D">
        <w:t xml:space="preserve"> </w:t>
      </w:r>
      <w:r w:rsidR="00D423FD">
        <w:t>Hier</w:t>
      </w:r>
      <w:r w:rsidR="00DB5E17">
        <w:t xml:space="preserve"> werden </w:t>
      </w:r>
      <w:r>
        <w:t>die Namen aller erzeugten Objekte aufgelistet; dies bezieht sich sowohl auf Daten als auch auf Funktionen (und andere Objekte). Zusätzlich erhält man neben den Namen eine kurze und kompakte Zusammenfassung der entsprechenden Werte.</w:t>
      </w:r>
    </w:p>
    <w:p w14:paraId="4B802A76" w14:textId="77777777" w:rsidR="009B5603" w:rsidRDefault="009B5603" w:rsidP="009B5603">
      <w:r>
        <w:t xml:space="preserve">Mithilfe der Cursortasten </w:t>
      </w:r>
      <w:r w:rsidRPr="00933002">
        <w:rPr>
          <w:rStyle w:val="HTMLTastatur"/>
          <w:rFonts w:eastAsia="MS Mincho"/>
          <w:sz w:val="22"/>
          <w:szCs w:val="22"/>
          <w:bdr w:val="single" w:sz="6" w:space="0" w:color="DDDDDD" w:frame="1"/>
          <w:shd w:val="clear" w:color="auto" w:fill="F7F7F7"/>
        </w:rPr>
        <w:t>↑</w:t>
      </w:r>
      <w:r>
        <w:t xml:space="preserve"> und </w:t>
      </w:r>
      <w:r w:rsidRPr="00933002">
        <w:rPr>
          <w:rStyle w:val="HTMLTastatur"/>
          <w:rFonts w:eastAsia="MS Mincho"/>
          <w:sz w:val="22"/>
          <w:szCs w:val="22"/>
          <w:bdr w:val="single" w:sz="6" w:space="0" w:color="DDDDDD" w:frame="1"/>
          <w:shd w:val="clear" w:color="auto" w:fill="F7F7F7"/>
        </w:rPr>
        <w:t>↓</w:t>
      </w:r>
      <w:r>
        <w:t xml:space="preserve"> kann im Konsolenbereich von </w:t>
      </w:r>
      <w:proofErr w:type="spellStart"/>
      <w:r>
        <w:t>RStudio</w:t>
      </w:r>
      <w:proofErr w:type="spellEnd"/>
      <w:r>
        <w:t xml:space="preserve"> innerhalb der bereits eingegebenen Befehle navigiert werden. Mit den </w:t>
      </w:r>
      <w:r w:rsidRPr="00933002">
        <w:rPr>
          <w:rStyle w:val="HTMLTastatur"/>
          <w:rFonts w:eastAsia="MS Mincho"/>
          <w:sz w:val="22"/>
          <w:szCs w:val="22"/>
          <w:bdr w:val="single" w:sz="6" w:space="0" w:color="DDDDDD" w:frame="1"/>
          <w:shd w:val="clear" w:color="auto" w:fill="F7F7F7"/>
        </w:rPr>
        <w:t>→</w:t>
      </w:r>
      <w:r>
        <w:t xml:space="preserve"> und </w:t>
      </w:r>
      <w:r w:rsidRPr="00933002">
        <w:rPr>
          <w:rStyle w:val="HTMLTastatur"/>
          <w:rFonts w:eastAsia="MS Mincho"/>
          <w:sz w:val="22"/>
          <w:szCs w:val="22"/>
          <w:bdr w:val="single" w:sz="6" w:space="0" w:color="DDDDDD" w:frame="1"/>
          <w:shd w:val="clear" w:color="auto" w:fill="F7F7F7"/>
        </w:rPr>
        <w:t>←</w:t>
      </w:r>
      <w:r>
        <w:t xml:space="preserve"> kann der Cursor innerhalb der aktuellen Befehlszeile bewegt werden und gegebenenfalls Korrekturen vorgenommen werden. Alternativ kann der Reiter „</w:t>
      </w:r>
      <w:proofErr w:type="spellStart"/>
      <w:r>
        <w:t>History</w:t>
      </w:r>
      <w:proofErr w:type="spellEnd"/>
      <w:r>
        <w:t xml:space="preserve">“ (in dem Bereich rechts oben) aktiviert werden, so dass alle eingegebenen Befehle sichtbar werden. </w:t>
      </w:r>
    </w:p>
    <w:p w14:paraId="0EE9D25A" w14:textId="77777777" w:rsidR="009B5603" w:rsidRDefault="009B5603" w:rsidP="009B5603"/>
    <w:p w14:paraId="71D35345" w14:textId="77777777" w:rsidR="009B5603" w:rsidRDefault="009B5603" w:rsidP="003B1611"/>
    <w:p w14:paraId="4C920DF7" w14:textId="269229C3" w:rsidR="00F91B2E" w:rsidRDefault="001D473B" w:rsidP="003B1611">
      <w:r>
        <w:rPr>
          <w:noProof/>
        </w:rPr>
        <w:lastRenderedPageBreak/>
        <w:drawing>
          <wp:inline distT="0" distB="0" distL="0" distR="0" wp14:anchorId="79F02498" wp14:editId="2582D0D4">
            <wp:extent cx="5748655" cy="3329305"/>
            <wp:effectExtent l="19050" t="19050" r="4445" b="4445"/>
            <wp:docPr id="13" name="Bild 2" descr="rstudi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studio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8655" cy="3329305"/>
                    </a:xfrm>
                    <a:prstGeom prst="rect">
                      <a:avLst/>
                    </a:prstGeom>
                    <a:noFill/>
                    <a:ln w="6350" cmpd="sng">
                      <a:solidFill>
                        <a:srgbClr val="000000"/>
                      </a:solidFill>
                      <a:miter lim="800000"/>
                      <a:headEnd/>
                      <a:tailEnd/>
                    </a:ln>
                    <a:effectLst/>
                  </pic:spPr>
                </pic:pic>
              </a:graphicData>
            </a:graphic>
          </wp:inline>
        </w:drawing>
      </w:r>
    </w:p>
    <w:p w14:paraId="1A2E9347" w14:textId="1EC2D4BE" w:rsidR="00F91B2E" w:rsidRPr="00316060" w:rsidRDefault="00F91B2E" w:rsidP="00CD0197">
      <w:pPr>
        <w:pStyle w:val="Beschriftung"/>
      </w:pPr>
      <w:r w:rsidRPr="00316060">
        <w:t xml:space="preserve">Abbildung </w:t>
      </w:r>
      <w:fldSimple w:instr=" SEQ Abbildung \* ARABIC ">
        <w:r w:rsidR="000C4F16">
          <w:rPr>
            <w:noProof/>
          </w:rPr>
          <w:t>2</w:t>
        </w:r>
      </w:fldSimple>
      <w:r w:rsidRPr="00316060">
        <w:t>: Die erzeu</w:t>
      </w:r>
      <w:r w:rsidR="00CD0197">
        <w:t>g</w:t>
      </w:r>
      <w:r w:rsidRPr="00316060">
        <w:t xml:space="preserve">ten globalen Variablen </w:t>
      </w:r>
      <w:proofErr w:type="spellStart"/>
      <w:r w:rsidRPr="00316060">
        <w:t>RStudio</w:t>
      </w:r>
      <w:proofErr w:type="spellEnd"/>
      <w:r w:rsidRPr="00316060">
        <w:t xml:space="preserve"> im Bereich „Umgebung“</w:t>
      </w:r>
    </w:p>
    <w:p w14:paraId="5FC91C96" w14:textId="45A9D28B" w:rsidR="00F91B2E" w:rsidRDefault="00F91B2E" w:rsidP="00324B14">
      <w:proofErr w:type="spellStart"/>
      <w:r>
        <w:t>RStudio</w:t>
      </w:r>
      <w:proofErr w:type="spellEnd"/>
      <w:r>
        <w:t xml:space="preserve"> bietet viele hilfreiche Unterstützungen an, von denen wir allerdings nur einige vorstellen werden. Weiterführende Dokumentation</w:t>
      </w:r>
      <w:r w:rsidR="00112486">
        <w:t>en</w:t>
      </w:r>
      <w:r>
        <w:t xml:space="preserve"> finden Sie u. a. unter dem Menüeintrag „Help“ / „</w:t>
      </w:r>
      <w:proofErr w:type="spellStart"/>
      <w:r>
        <w:t>RStudio</w:t>
      </w:r>
      <w:proofErr w:type="spellEnd"/>
      <w:r>
        <w:t xml:space="preserve"> </w:t>
      </w:r>
      <w:proofErr w:type="spellStart"/>
      <w:r>
        <w:t>Docs</w:t>
      </w:r>
      <w:proofErr w:type="spellEnd"/>
      <w:r>
        <w:t>“.</w:t>
      </w:r>
    </w:p>
    <w:p w14:paraId="415A9922" w14:textId="77777777" w:rsidR="00F91B2E" w:rsidRDefault="00F91B2E" w:rsidP="003B1611">
      <w:proofErr w:type="spellStart"/>
      <w:r>
        <w:t>RStudio</w:t>
      </w:r>
      <w:proofErr w:type="spellEnd"/>
      <w:r>
        <w:t xml:space="preserve"> bietet ein umfangreiches Hilfesystem an. Wir wollen dies an einem Beispiel demonstrieren.</w:t>
      </w:r>
    </w:p>
    <w:p w14:paraId="4BB183BE" w14:textId="0439BC3A" w:rsidR="00F91B2E" w:rsidRPr="00AF7A91" w:rsidRDefault="00F91B2E" w:rsidP="003F21E1">
      <w:pPr>
        <w:pStyle w:val="QT3"/>
      </w:pPr>
      <w:r w:rsidRPr="00AF7A91">
        <w:t xml:space="preserve">&gt; x &lt;- </w:t>
      </w:r>
      <w:proofErr w:type="spellStart"/>
      <w:proofErr w:type="gramStart"/>
      <w:r w:rsidRPr="00AF7A91">
        <w:t>seq</w:t>
      </w:r>
      <w:proofErr w:type="spellEnd"/>
      <w:r w:rsidRPr="00AF7A91">
        <w:t>(</w:t>
      </w:r>
      <w:proofErr w:type="gramEnd"/>
      <w:r w:rsidRPr="00AF7A91">
        <w:t>0, 4*</w:t>
      </w:r>
      <w:proofErr w:type="spellStart"/>
      <w:r w:rsidRPr="00AF7A91">
        <w:t>pi</w:t>
      </w:r>
      <w:proofErr w:type="spellEnd"/>
      <w:r w:rsidRPr="00AF7A91">
        <w:t xml:space="preserve">, </w:t>
      </w:r>
      <w:proofErr w:type="spellStart"/>
      <w:r w:rsidRPr="00AF7A91">
        <w:t>by</w:t>
      </w:r>
      <w:proofErr w:type="spellEnd"/>
      <w:r w:rsidRPr="00AF7A91">
        <w:t>=0.1)</w:t>
      </w:r>
    </w:p>
    <w:p w14:paraId="7417FA6B" w14:textId="77777777" w:rsidR="00F91B2E" w:rsidRPr="000D3398" w:rsidRDefault="00F91B2E" w:rsidP="003F21E1">
      <w:pPr>
        <w:pStyle w:val="QT3"/>
        <w:rPr>
          <w:color w:val="auto"/>
          <w:sz w:val="18"/>
          <w:szCs w:val="18"/>
        </w:rPr>
      </w:pPr>
      <w:r w:rsidRPr="00AF7A91">
        <w:t>&gt; x</w:t>
      </w:r>
    </w:p>
    <w:p w14:paraId="56EED860" w14:textId="77777777" w:rsidR="00F91B2E" w:rsidRPr="00534D38" w:rsidRDefault="00F91B2E" w:rsidP="003F21E1">
      <w:pPr>
        <w:pStyle w:val="QT3"/>
        <w:rPr>
          <w:color w:val="auto"/>
          <w:sz w:val="18"/>
          <w:szCs w:val="18"/>
          <w:bdr w:val="none" w:sz="0" w:space="0" w:color="auto" w:frame="1"/>
        </w:rPr>
      </w:pPr>
      <w:r w:rsidRPr="00534D38">
        <w:rPr>
          <w:color w:val="auto"/>
          <w:sz w:val="18"/>
          <w:szCs w:val="18"/>
          <w:bdr w:val="none" w:sz="0" w:space="0" w:color="auto" w:frame="1"/>
        </w:rPr>
        <w:t xml:space="preserve">  [1</w:t>
      </w:r>
      <w:proofErr w:type="gramStart"/>
      <w:r w:rsidRPr="00534D38">
        <w:rPr>
          <w:color w:val="auto"/>
          <w:sz w:val="18"/>
          <w:szCs w:val="18"/>
          <w:bdr w:val="none" w:sz="0" w:space="0" w:color="auto" w:frame="1"/>
        </w:rPr>
        <w:t>]  0.0</w:t>
      </w:r>
      <w:proofErr w:type="gramEnd"/>
      <w:r w:rsidRPr="00534D38">
        <w:rPr>
          <w:color w:val="auto"/>
          <w:sz w:val="18"/>
          <w:szCs w:val="18"/>
          <w:bdr w:val="none" w:sz="0" w:space="0" w:color="auto" w:frame="1"/>
        </w:rPr>
        <w:t xml:space="preserve">  0.1  0.2  0.3  0.4  0.5  0.6  0.7  0.8  0.9  1.0  1.1  1.2  1.3  1.4</w:t>
      </w:r>
    </w:p>
    <w:p w14:paraId="23EFBE4F" w14:textId="77777777" w:rsidR="00F91B2E" w:rsidRPr="00534D38" w:rsidRDefault="00F91B2E" w:rsidP="003F21E1">
      <w:pPr>
        <w:pStyle w:val="QT3"/>
        <w:rPr>
          <w:color w:val="auto"/>
          <w:sz w:val="18"/>
          <w:szCs w:val="18"/>
          <w:bdr w:val="none" w:sz="0" w:space="0" w:color="auto" w:frame="1"/>
        </w:rPr>
      </w:pPr>
      <w:r w:rsidRPr="00534D38">
        <w:rPr>
          <w:color w:val="auto"/>
          <w:sz w:val="18"/>
          <w:szCs w:val="18"/>
          <w:bdr w:val="none" w:sz="0" w:space="0" w:color="auto" w:frame="1"/>
        </w:rPr>
        <w:t xml:space="preserve"> [16</w:t>
      </w:r>
      <w:proofErr w:type="gramStart"/>
      <w:r w:rsidRPr="00534D38">
        <w:rPr>
          <w:color w:val="auto"/>
          <w:sz w:val="18"/>
          <w:szCs w:val="18"/>
          <w:bdr w:val="none" w:sz="0" w:space="0" w:color="auto" w:frame="1"/>
        </w:rPr>
        <w:t>]  1.5</w:t>
      </w:r>
      <w:proofErr w:type="gramEnd"/>
      <w:r w:rsidRPr="00534D38">
        <w:rPr>
          <w:color w:val="auto"/>
          <w:sz w:val="18"/>
          <w:szCs w:val="18"/>
          <w:bdr w:val="none" w:sz="0" w:space="0" w:color="auto" w:frame="1"/>
        </w:rPr>
        <w:t xml:space="preserve">  1.6  1.7  1.8  1.9  2.0  2.1  2.2  2.3  2.4  2.5  2.6  2.7  2.8  2.9</w:t>
      </w:r>
    </w:p>
    <w:p w14:paraId="3F649199" w14:textId="77777777" w:rsidR="00F91B2E" w:rsidRPr="00534D38" w:rsidRDefault="00F91B2E" w:rsidP="003F21E1">
      <w:pPr>
        <w:pStyle w:val="QT3"/>
        <w:rPr>
          <w:color w:val="auto"/>
          <w:sz w:val="18"/>
          <w:szCs w:val="18"/>
          <w:bdr w:val="none" w:sz="0" w:space="0" w:color="auto" w:frame="1"/>
        </w:rPr>
      </w:pPr>
      <w:r w:rsidRPr="00534D38">
        <w:rPr>
          <w:color w:val="auto"/>
          <w:sz w:val="18"/>
          <w:szCs w:val="18"/>
          <w:bdr w:val="none" w:sz="0" w:space="0" w:color="auto" w:frame="1"/>
        </w:rPr>
        <w:t xml:space="preserve"> [31</w:t>
      </w:r>
      <w:proofErr w:type="gramStart"/>
      <w:r w:rsidRPr="00534D38">
        <w:rPr>
          <w:color w:val="auto"/>
          <w:sz w:val="18"/>
          <w:szCs w:val="18"/>
          <w:bdr w:val="none" w:sz="0" w:space="0" w:color="auto" w:frame="1"/>
        </w:rPr>
        <w:t>]  3.0</w:t>
      </w:r>
      <w:proofErr w:type="gramEnd"/>
      <w:r w:rsidRPr="00534D38">
        <w:rPr>
          <w:color w:val="auto"/>
          <w:sz w:val="18"/>
          <w:szCs w:val="18"/>
          <w:bdr w:val="none" w:sz="0" w:space="0" w:color="auto" w:frame="1"/>
        </w:rPr>
        <w:t xml:space="preserve">  3.1  3.2  3.3  3.4  3.5  3.6  3.7  3.8  3.9  4.0  4.1  4.2  4.3  4.4</w:t>
      </w:r>
    </w:p>
    <w:p w14:paraId="10327D91" w14:textId="77777777" w:rsidR="00F91B2E" w:rsidRPr="00534D38" w:rsidRDefault="00F91B2E" w:rsidP="003F21E1">
      <w:pPr>
        <w:pStyle w:val="QT3"/>
        <w:rPr>
          <w:color w:val="auto"/>
          <w:sz w:val="18"/>
          <w:szCs w:val="18"/>
          <w:bdr w:val="none" w:sz="0" w:space="0" w:color="auto" w:frame="1"/>
        </w:rPr>
      </w:pPr>
      <w:r w:rsidRPr="00534D38">
        <w:rPr>
          <w:color w:val="auto"/>
          <w:sz w:val="18"/>
          <w:szCs w:val="18"/>
          <w:bdr w:val="none" w:sz="0" w:space="0" w:color="auto" w:frame="1"/>
        </w:rPr>
        <w:t xml:space="preserve"> [46</w:t>
      </w:r>
      <w:proofErr w:type="gramStart"/>
      <w:r w:rsidRPr="00534D38">
        <w:rPr>
          <w:color w:val="auto"/>
          <w:sz w:val="18"/>
          <w:szCs w:val="18"/>
          <w:bdr w:val="none" w:sz="0" w:space="0" w:color="auto" w:frame="1"/>
        </w:rPr>
        <w:t>]  4.5</w:t>
      </w:r>
      <w:proofErr w:type="gramEnd"/>
      <w:r w:rsidRPr="00534D38">
        <w:rPr>
          <w:color w:val="auto"/>
          <w:sz w:val="18"/>
          <w:szCs w:val="18"/>
          <w:bdr w:val="none" w:sz="0" w:space="0" w:color="auto" w:frame="1"/>
        </w:rPr>
        <w:t xml:space="preserve">  4.6  4.7  4.8  4.9  5.0  5.1  5.2  5.3  5.4  5.5  5.6  5.7  5.8  5.9</w:t>
      </w:r>
    </w:p>
    <w:p w14:paraId="7C07D520" w14:textId="77777777" w:rsidR="00F91B2E" w:rsidRPr="00534D38" w:rsidRDefault="00F91B2E" w:rsidP="003F21E1">
      <w:pPr>
        <w:pStyle w:val="QT3"/>
        <w:rPr>
          <w:color w:val="auto"/>
          <w:sz w:val="18"/>
          <w:szCs w:val="18"/>
          <w:bdr w:val="none" w:sz="0" w:space="0" w:color="auto" w:frame="1"/>
        </w:rPr>
      </w:pPr>
      <w:r w:rsidRPr="00534D38">
        <w:rPr>
          <w:color w:val="auto"/>
          <w:sz w:val="18"/>
          <w:szCs w:val="18"/>
          <w:bdr w:val="none" w:sz="0" w:space="0" w:color="auto" w:frame="1"/>
        </w:rPr>
        <w:t xml:space="preserve"> [61</w:t>
      </w:r>
      <w:proofErr w:type="gramStart"/>
      <w:r w:rsidRPr="00534D38">
        <w:rPr>
          <w:color w:val="auto"/>
          <w:sz w:val="18"/>
          <w:szCs w:val="18"/>
          <w:bdr w:val="none" w:sz="0" w:space="0" w:color="auto" w:frame="1"/>
        </w:rPr>
        <w:t>]  6.0</w:t>
      </w:r>
      <w:proofErr w:type="gramEnd"/>
      <w:r w:rsidRPr="00534D38">
        <w:rPr>
          <w:color w:val="auto"/>
          <w:sz w:val="18"/>
          <w:szCs w:val="18"/>
          <w:bdr w:val="none" w:sz="0" w:space="0" w:color="auto" w:frame="1"/>
        </w:rPr>
        <w:t xml:space="preserve">  6.1  6.2  6.3  6.4  6.5  6.6  6.7  6.8  6.9  7.0  7.1  7.2  7.3  7.4</w:t>
      </w:r>
    </w:p>
    <w:p w14:paraId="53882855" w14:textId="77777777" w:rsidR="00F91B2E" w:rsidRPr="00534D38" w:rsidRDefault="00F91B2E" w:rsidP="003F21E1">
      <w:pPr>
        <w:pStyle w:val="QT3"/>
        <w:rPr>
          <w:color w:val="auto"/>
          <w:sz w:val="18"/>
          <w:szCs w:val="18"/>
          <w:bdr w:val="none" w:sz="0" w:space="0" w:color="auto" w:frame="1"/>
        </w:rPr>
      </w:pPr>
      <w:r w:rsidRPr="00534D38">
        <w:rPr>
          <w:color w:val="auto"/>
          <w:sz w:val="18"/>
          <w:szCs w:val="18"/>
          <w:bdr w:val="none" w:sz="0" w:space="0" w:color="auto" w:frame="1"/>
        </w:rPr>
        <w:t xml:space="preserve"> [76</w:t>
      </w:r>
      <w:proofErr w:type="gramStart"/>
      <w:r w:rsidRPr="00534D38">
        <w:rPr>
          <w:color w:val="auto"/>
          <w:sz w:val="18"/>
          <w:szCs w:val="18"/>
          <w:bdr w:val="none" w:sz="0" w:space="0" w:color="auto" w:frame="1"/>
        </w:rPr>
        <w:t>]  7.5</w:t>
      </w:r>
      <w:proofErr w:type="gramEnd"/>
      <w:r w:rsidRPr="00534D38">
        <w:rPr>
          <w:color w:val="auto"/>
          <w:sz w:val="18"/>
          <w:szCs w:val="18"/>
          <w:bdr w:val="none" w:sz="0" w:space="0" w:color="auto" w:frame="1"/>
        </w:rPr>
        <w:t xml:space="preserve">  7.6  7.7  7.8  7.9  8.0  8.1  8.2  8.3  8.4  8.5  8.6  8.7  8.8  8.9</w:t>
      </w:r>
    </w:p>
    <w:p w14:paraId="29801A86" w14:textId="77777777" w:rsidR="00F91B2E" w:rsidRPr="00534D38" w:rsidRDefault="00F91B2E" w:rsidP="003F21E1">
      <w:pPr>
        <w:pStyle w:val="QT3"/>
        <w:rPr>
          <w:color w:val="auto"/>
          <w:sz w:val="18"/>
          <w:szCs w:val="18"/>
          <w:bdr w:val="none" w:sz="0" w:space="0" w:color="auto" w:frame="1"/>
        </w:rPr>
      </w:pPr>
      <w:r w:rsidRPr="00534D38">
        <w:rPr>
          <w:color w:val="auto"/>
          <w:sz w:val="18"/>
          <w:szCs w:val="18"/>
          <w:bdr w:val="none" w:sz="0" w:space="0" w:color="auto" w:frame="1"/>
        </w:rPr>
        <w:t xml:space="preserve"> [91</w:t>
      </w:r>
      <w:proofErr w:type="gramStart"/>
      <w:r w:rsidRPr="00534D38">
        <w:rPr>
          <w:color w:val="auto"/>
          <w:sz w:val="18"/>
          <w:szCs w:val="18"/>
          <w:bdr w:val="none" w:sz="0" w:space="0" w:color="auto" w:frame="1"/>
        </w:rPr>
        <w:t>]  9.0</w:t>
      </w:r>
      <w:proofErr w:type="gramEnd"/>
      <w:r w:rsidRPr="00534D38">
        <w:rPr>
          <w:color w:val="auto"/>
          <w:sz w:val="18"/>
          <w:szCs w:val="18"/>
          <w:bdr w:val="none" w:sz="0" w:space="0" w:color="auto" w:frame="1"/>
        </w:rPr>
        <w:t xml:space="preserve">  9.1  9.2  9.3  9.4  9.5  9.6  9.7  9.8  9.9 10.0 10.1 10.2 10.3 10.4</w:t>
      </w:r>
    </w:p>
    <w:p w14:paraId="328651C2" w14:textId="77777777" w:rsidR="00F91B2E" w:rsidRPr="00534D38" w:rsidRDefault="00F91B2E" w:rsidP="003F21E1">
      <w:pPr>
        <w:pStyle w:val="QT3"/>
        <w:rPr>
          <w:color w:val="auto"/>
          <w:sz w:val="18"/>
          <w:szCs w:val="18"/>
          <w:bdr w:val="none" w:sz="0" w:space="0" w:color="auto" w:frame="1"/>
        </w:rPr>
      </w:pPr>
      <w:r w:rsidRPr="00534D38">
        <w:rPr>
          <w:color w:val="auto"/>
          <w:sz w:val="18"/>
          <w:szCs w:val="18"/>
          <w:bdr w:val="none" w:sz="0" w:space="0" w:color="auto" w:frame="1"/>
        </w:rPr>
        <w:t>[106] 10.5 10.6 10.7 10.8 10.9 11.0 11.1 11.2 11.3 11.4 11.5 11.6 11.7 11.8 11.9</w:t>
      </w:r>
    </w:p>
    <w:p w14:paraId="65FB5977" w14:textId="77777777" w:rsidR="00F91B2E" w:rsidRPr="00534D38" w:rsidRDefault="00F91B2E" w:rsidP="003F21E1">
      <w:pPr>
        <w:pStyle w:val="QT3"/>
        <w:rPr>
          <w:color w:val="auto"/>
          <w:sz w:val="18"/>
          <w:szCs w:val="18"/>
        </w:rPr>
      </w:pPr>
      <w:r w:rsidRPr="00534D38">
        <w:rPr>
          <w:color w:val="auto"/>
          <w:sz w:val="18"/>
          <w:szCs w:val="18"/>
          <w:bdr w:val="none" w:sz="0" w:space="0" w:color="auto" w:frame="1"/>
        </w:rPr>
        <w:t>[121] 12.0 12.1 12.2 12.3 12.4 12.5</w:t>
      </w:r>
    </w:p>
    <w:p w14:paraId="0E1A4E42" w14:textId="003B9D24" w:rsidR="00F91B2E" w:rsidRPr="005670BF" w:rsidRDefault="00F91B2E" w:rsidP="005670BF">
      <w:proofErr w:type="gramStart"/>
      <w:r>
        <w:t xml:space="preserve">Aus </w:t>
      </w:r>
      <w:r w:rsidR="00112486">
        <w:t xml:space="preserve"> diesem</w:t>
      </w:r>
      <w:proofErr w:type="gramEnd"/>
      <w:r w:rsidR="00112486">
        <w:t xml:space="preserve"> </w:t>
      </w:r>
      <w:r>
        <w:t xml:space="preserve">Beispiel kann man bereits erahnen, was die Funktion </w:t>
      </w:r>
      <w:proofErr w:type="spellStart"/>
      <w:r w:rsidRPr="00AF7A91">
        <w:rPr>
          <w:rStyle w:val="QWordZchn"/>
        </w:rPr>
        <w:t>seq</w:t>
      </w:r>
      <w:proofErr w:type="spellEnd"/>
      <w:r w:rsidRPr="00AF7A91">
        <w:rPr>
          <w:rStyle w:val="QWordZchn"/>
        </w:rPr>
        <w:t>()</w:t>
      </w:r>
      <w:r>
        <w:t xml:space="preserve"> bewirkt. Durch </w:t>
      </w:r>
      <w:proofErr w:type="spellStart"/>
      <w:r w:rsidRPr="00AF7A91">
        <w:rPr>
          <w:rStyle w:val="QWordZchn"/>
        </w:rPr>
        <w:t>help</w:t>
      </w:r>
      <w:proofErr w:type="spellEnd"/>
      <w:r w:rsidRPr="00AF7A91">
        <w:rPr>
          <w:rStyle w:val="QWordZchn"/>
        </w:rPr>
        <w:t>(</w:t>
      </w:r>
      <w:proofErr w:type="spellStart"/>
      <w:r w:rsidRPr="00AF7A91">
        <w:rPr>
          <w:rStyle w:val="QWordZchn"/>
        </w:rPr>
        <w:t>seq</w:t>
      </w:r>
      <w:proofErr w:type="spellEnd"/>
      <w:r w:rsidRPr="00AF7A91">
        <w:rPr>
          <w:rStyle w:val="QWordZchn"/>
        </w:rPr>
        <w:t>)</w:t>
      </w:r>
      <w:r>
        <w:t xml:space="preserve"> oder kürzer </w:t>
      </w:r>
      <w:proofErr w:type="gramStart"/>
      <w:r>
        <w:t xml:space="preserve">durch </w:t>
      </w:r>
      <w:r w:rsidRPr="00AF7A91">
        <w:rPr>
          <w:rStyle w:val="QWordZchn"/>
        </w:rPr>
        <w:t>?</w:t>
      </w:r>
      <w:proofErr w:type="spellStart"/>
      <w:r w:rsidRPr="00AF7A91">
        <w:rPr>
          <w:rStyle w:val="QWordZchn"/>
        </w:rPr>
        <w:t>seq</w:t>
      </w:r>
      <w:proofErr w:type="spellEnd"/>
      <w:proofErr w:type="gramEnd"/>
      <w:r>
        <w:t xml:space="preserve"> erhält man in </w:t>
      </w:r>
      <w:proofErr w:type="spellStart"/>
      <w:r>
        <w:t>RStudio</w:t>
      </w:r>
      <w:proofErr w:type="spellEnd"/>
      <w:r>
        <w:t xml:space="preserve"> den entsprechenden Manual-Eintrag.</w:t>
      </w:r>
      <w:r w:rsidR="005670BF">
        <w:t xml:space="preserve"> Weiterhin bezeichnet hier </w:t>
      </w:r>
      <w:proofErr w:type="spellStart"/>
      <w:r w:rsidR="005670BF" w:rsidRPr="005670BF">
        <w:rPr>
          <w:rStyle w:val="QWordZchn"/>
        </w:rPr>
        <w:t>pi</w:t>
      </w:r>
      <w:proofErr w:type="spellEnd"/>
      <w:r w:rsidR="005670BF">
        <w:t xml:space="preserve"> eine in R eingebaute Konstante, die der </w:t>
      </w:r>
      <w:r w:rsidR="005670BF" w:rsidRPr="005670BF">
        <w:t>Kre</w:t>
      </w:r>
      <w:r w:rsidR="005670BF">
        <w:t>iszahl entspricht (</w:t>
      </w:r>
      <w:r w:rsidR="005670BF" w:rsidRPr="005670BF">
        <w:t xml:space="preserve">Verhältnis des </w:t>
      </w:r>
      <w:hyperlink r:id="rId21" w:tooltip="Umfang (Geometrie)" w:history="1">
        <w:r w:rsidR="005670BF" w:rsidRPr="005670BF">
          <w:rPr>
            <w:rStyle w:val="Hyperlink"/>
          </w:rPr>
          <w:t>Umfangs</w:t>
        </w:r>
      </w:hyperlink>
      <w:r w:rsidR="005670BF" w:rsidRPr="005670BF">
        <w:t xml:space="preserve"> eines </w:t>
      </w:r>
      <w:hyperlink r:id="rId22" w:tooltip="Kreis (Geometrie)" w:history="1">
        <w:r w:rsidR="005670BF" w:rsidRPr="005670BF">
          <w:rPr>
            <w:rStyle w:val="Hyperlink"/>
          </w:rPr>
          <w:t>Kreises</w:t>
        </w:r>
      </w:hyperlink>
      <w:r w:rsidR="005670BF" w:rsidRPr="005670BF">
        <w:t xml:space="preserve"> zu seinem </w:t>
      </w:r>
      <w:hyperlink r:id="rId23" w:tooltip="Durchmesser" w:history="1">
        <w:r w:rsidR="005670BF" w:rsidRPr="005670BF">
          <w:rPr>
            <w:rStyle w:val="Hyperlink"/>
          </w:rPr>
          <w:t>Durchmesser</w:t>
        </w:r>
      </w:hyperlink>
      <w:r w:rsidR="005670BF" w:rsidRPr="005670BF">
        <w:t>).</w:t>
      </w:r>
    </w:p>
    <w:p w14:paraId="2238E2AA" w14:textId="77777777" w:rsidR="00F91B2E" w:rsidRDefault="00F91B2E" w:rsidP="003B1611"/>
    <w:p w14:paraId="7B5C5F6F" w14:textId="72561D8D" w:rsidR="00F91B2E" w:rsidRDefault="001D473B" w:rsidP="003B1611">
      <w:r>
        <w:rPr>
          <w:noProof/>
        </w:rPr>
        <w:lastRenderedPageBreak/>
        <w:drawing>
          <wp:inline distT="0" distB="0" distL="0" distR="0" wp14:anchorId="0CB8D894" wp14:editId="22F37ED9">
            <wp:extent cx="5748655" cy="3562350"/>
            <wp:effectExtent l="19050" t="19050" r="4445" b="0"/>
            <wp:docPr id="12" name="Bild 3" descr="rstudi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studio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8655" cy="3562350"/>
                    </a:xfrm>
                    <a:prstGeom prst="rect">
                      <a:avLst/>
                    </a:prstGeom>
                    <a:noFill/>
                    <a:ln w="6350" cmpd="sng">
                      <a:solidFill>
                        <a:srgbClr val="000000"/>
                      </a:solidFill>
                      <a:miter lim="800000"/>
                      <a:headEnd/>
                      <a:tailEnd/>
                    </a:ln>
                    <a:effectLst/>
                  </pic:spPr>
                </pic:pic>
              </a:graphicData>
            </a:graphic>
          </wp:inline>
        </w:drawing>
      </w:r>
    </w:p>
    <w:p w14:paraId="21C610B3" w14:textId="10BBDABB" w:rsidR="00F91B2E" w:rsidRDefault="00F91B2E" w:rsidP="00CD0197">
      <w:pPr>
        <w:pStyle w:val="Beschriftung"/>
      </w:pPr>
      <w:r>
        <w:t xml:space="preserve">Abbildung </w:t>
      </w:r>
      <w:fldSimple w:instr=" SEQ Abbildung \* ARABIC ">
        <w:r w:rsidR="000C4F16">
          <w:rPr>
            <w:noProof/>
          </w:rPr>
          <w:t>3</w:t>
        </w:r>
      </w:fldSimple>
      <w:r w:rsidR="00901962">
        <w:t>: Manual-</w:t>
      </w:r>
      <w:r>
        <w:t xml:space="preserve">Eintrag angezeigt in </w:t>
      </w:r>
      <w:proofErr w:type="spellStart"/>
      <w:r>
        <w:t>RStudio</w:t>
      </w:r>
      <w:proofErr w:type="spellEnd"/>
      <w:r>
        <w:t xml:space="preserve"> </w:t>
      </w:r>
    </w:p>
    <w:p w14:paraId="467B61BE" w14:textId="77777777" w:rsidR="00F91B2E" w:rsidRDefault="00F91B2E" w:rsidP="003B1611"/>
    <w:p w14:paraId="06619124" w14:textId="77777777" w:rsidR="00F91B2E" w:rsidRDefault="00F91B2E" w:rsidP="003B1611">
      <w:r>
        <w:t xml:space="preserve">Die Eingabe von </w:t>
      </w:r>
      <w:r w:rsidRPr="00D75B9E">
        <w:rPr>
          <w:rStyle w:val="QWordZchn"/>
        </w:rPr>
        <w:t>x</w:t>
      </w:r>
      <w:r>
        <w:t xml:space="preserve"> im Konsolenbereich (hinter dem Prompt-Zeichen </w:t>
      </w:r>
      <w:r>
        <w:rPr>
          <w:rStyle w:val="QWordZchn"/>
        </w:rPr>
        <w:t>'&gt;</w:t>
      </w:r>
      <w:r w:rsidRPr="001C1331">
        <w:rPr>
          <w:rStyle w:val="QWordZchn"/>
        </w:rPr>
        <w:t>'</w:t>
      </w:r>
      <w:r>
        <w:rPr>
          <w:rStyle w:val="QWordZchn"/>
        </w:rPr>
        <w:t>)</w:t>
      </w:r>
      <w:r w:rsidRPr="0046216F">
        <w:t xml:space="preserve"> </w:t>
      </w:r>
      <w:r>
        <w:t xml:space="preserve">bewirkt, dass die Funktion </w:t>
      </w:r>
      <w:proofErr w:type="spellStart"/>
      <w:r w:rsidRPr="00D75B9E">
        <w:rPr>
          <w:rStyle w:val="QWordZchn"/>
        </w:rPr>
        <w:t>print</w:t>
      </w:r>
      <w:proofErr w:type="spellEnd"/>
      <w:r w:rsidRPr="00D75B9E">
        <w:rPr>
          <w:rStyle w:val="QWordZchn"/>
        </w:rPr>
        <w:t>(x)</w:t>
      </w:r>
      <w:r>
        <w:t xml:space="preserve"> aufgerufen wird. Enthält </w:t>
      </w:r>
      <w:r w:rsidRPr="00D75B9E">
        <w:rPr>
          <w:rStyle w:val="QWordZchn"/>
        </w:rPr>
        <w:t>x</w:t>
      </w:r>
      <w:r>
        <w:t xml:space="preserve"> viele Daten, kann dies schnell sehr unübersichtlich werden. Daher gibt es die Funktion </w:t>
      </w:r>
      <w:proofErr w:type="spellStart"/>
      <w:proofErr w:type="gramStart"/>
      <w:r w:rsidRPr="00D75B9E">
        <w:rPr>
          <w:rStyle w:val="QWordZchn"/>
        </w:rPr>
        <w:t>str</w:t>
      </w:r>
      <w:proofErr w:type="spellEnd"/>
      <w:r w:rsidRPr="00D75B9E">
        <w:rPr>
          <w:rStyle w:val="QWordZchn"/>
        </w:rPr>
        <w:t>(</w:t>
      </w:r>
      <w:proofErr w:type="gramEnd"/>
      <w:r w:rsidRPr="00D75B9E">
        <w:rPr>
          <w:rStyle w:val="QWordZchn"/>
        </w:rPr>
        <w:t>)</w:t>
      </w:r>
      <w:r>
        <w:t>, die eine alternative kompakte Darstellung bereitstellt (</w:t>
      </w:r>
      <w:proofErr w:type="spellStart"/>
      <w:r w:rsidRPr="00D75B9E">
        <w:rPr>
          <w:rStyle w:val="QWordZchn"/>
        </w:rPr>
        <w:t>str</w:t>
      </w:r>
      <w:proofErr w:type="spellEnd"/>
      <w:r>
        <w:t xml:space="preserve"> steht hier für </w:t>
      </w:r>
      <w:proofErr w:type="spellStart"/>
      <w:r w:rsidRPr="00D75B9E">
        <w:rPr>
          <w:i/>
        </w:rPr>
        <w:t>structure</w:t>
      </w:r>
      <w:proofErr w:type="spellEnd"/>
      <w:r>
        <w:t>):</w:t>
      </w:r>
    </w:p>
    <w:p w14:paraId="6809C0C2" w14:textId="77777777" w:rsidR="00F91B2E" w:rsidRPr="004C0A5B" w:rsidRDefault="00F91B2E" w:rsidP="003F21E1">
      <w:pPr>
        <w:pStyle w:val="QT3"/>
      </w:pPr>
      <w:r>
        <w:t xml:space="preserve">&gt; </w:t>
      </w:r>
      <w:proofErr w:type="spellStart"/>
      <w:r w:rsidRPr="004C0A5B">
        <w:t>str</w:t>
      </w:r>
      <w:proofErr w:type="spellEnd"/>
      <w:r w:rsidRPr="004C0A5B">
        <w:t>(x)</w:t>
      </w:r>
    </w:p>
    <w:p w14:paraId="5934B289" w14:textId="77777777" w:rsidR="00F91B2E" w:rsidRPr="00534D38" w:rsidRDefault="00F91B2E" w:rsidP="003F21E1">
      <w:pPr>
        <w:pStyle w:val="QT3"/>
        <w:rPr>
          <w:color w:val="auto"/>
        </w:rPr>
      </w:pPr>
      <w:r w:rsidRPr="00534D38">
        <w:rPr>
          <w:color w:val="auto"/>
          <w:bdr w:val="none" w:sz="0" w:space="0" w:color="auto" w:frame="1"/>
        </w:rPr>
        <w:t xml:space="preserve"> </w:t>
      </w:r>
      <w:proofErr w:type="spellStart"/>
      <w:r w:rsidRPr="00534D38">
        <w:rPr>
          <w:color w:val="auto"/>
          <w:bdr w:val="none" w:sz="0" w:space="0" w:color="auto" w:frame="1"/>
        </w:rPr>
        <w:t>num</w:t>
      </w:r>
      <w:proofErr w:type="spellEnd"/>
      <w:r w:rsidRPr="00534D38">
        <w:rPr>
          <w:color w:val="auto"/>
          <w:bdr w:val="none" w:sz="0" w:space="0" w:color="auto" w:frame="1"/>
        </w:rPr>
        <w:t xml:space="preserve"> [1:126] 0 0.1 0.2 0.3 0.4 0.5 0.6 0.7 0.8 0.9 ...</w:t>
      </w:r>
    </w:p>
    <w:p w14:paraId="55B2065D" w14:textId="77777777" w:rsidR="00F91B2E" w:rsidRDefault="00F91B2E" w:rsidP="003B1611">
      <w:r>
        <w:t xml:space="preserve">Hieraus entnehmen wir, dass </w:t>
      </w:r>
      <w:r w:rsidRPr="004C0A5B">
        <w:rPr>
          <w:rStyle w:val="QWordZchn"/>
        </w:rPr>
        <w:t>x</w:t>
      </w:r>
      <w:r>
        <w:t xml:space="preserve"> ein numerischer Vektor mit insgesamt 126 Elementen ist.</w:t>
      </w:r>
    </w:p>
    <w:p w14:paraId="29AAFA66" w14:textId="77777777" w:rsidR="00F91B2E" w:rsidRDefault="00F91B2E" w:rsidP="003B1611">
      <w:r>
        <w:t xml:space="preserve">Schließlich wollen wir noch den „Plot“-Bereich in </w:t>
      </w:r>
      <w:proofErr w:type="spellStart"/>
      <w:r>
        <w:t>RStudio</w:t>
      </w:r>
      <w:proofErr w:type="spellEnd"/>
      <w:r>
        <w:t xml:space="preserve"> kurz vorstellen. Dazu geben wir folgenden Befehl ein:</w:t>
      </w:r>
    </w:p>
    <w:p w14:paraId="1F54E204" w14:textId="77777777" w:rsidR="00F91B2E" w:rsidRPr="00A42CB9" w:rsidRDefault="00F91B2E" w:rsidP="003F21E1">
      <w:pPr>
        <w:pStyle w:val="QT3"/>
      </w:pPr>
      <w:r>
        <w:t xml:space="preserve">&gt; </w:t>
      </w:r>
      <w:proofErr w:type="spellStart"/>
      <w:proofErr w:type="gramStart"/>
      <w:r w:rsidRPr="00A42CB9">
        <w:t>plot</w:t>
      </w:r>
      <w:proofErr w:type="spellEnd"/>
      <w:r w:rsidRPr="00A42CB9">
        <w:t>(</w:t>
      </w:r>
      <w:proofErr w:type="gramEnd"/>
      <w:r w:rsidRPr="00A42CB9">
        <w:t xml:space="preserve">x, sin(x), type="l", </w:t>
      </w:r>
      <w:proofErr w:type="spellStart"/>
      <w:r w:rsidRPr="00A42CB9">
        <w:t>col</w:t>
      </w:r>
      <w:proofErr w:type="spellEnd"/>
      <w:r w:rsidRPr="00A42CB9">
        <w:t>="</w:t>
      </w:r>
      <w:proofErr w:type="spellStart"/>
      <w:r w:rsidRPr="00A42CB9">
        <w:t>blue</w:t>
      </w:r>
      <w:proofErr w:type="spellEnd"/>
      <w:r w:rsidRPr="00A42CB9">
        <w:t>")</w:t>
      </w:r>
    </w:p>
    <w:p w14:paraId="166F6775" w14:textId="0A082647" w:rsidR="00DF635B" w:rsidRDefault="00F91B2E" w:rsidP="003B1611">
      <w:r>
        <w:t>Durch</w:t>
      </w:r>
      <w:r w:rsidRPr="009A682D">
        <w:t xml:space="preserve"> </w:t>
      </w:r>
      <w:r w:rsidRPr="009A682D">
        <w:rPr>
          <w:rStyle w:val="QWordZchn"/>
        </w:rPr>
        <w:t>type="l"</w:t>
      </w:r>
      <w:r>
        <w:t xml:space="preserve"> legen wir fest, dass die einzelnen Punkte durch Linien verbunden werden sollen, und durch </w:t>
      </w:r>
      <w:proofErr w:type="spellStart"/>
      <w:r w:rsidRPr="009A682D">
        <w:rPr>
          <w:rStyle w:val="QWordZchn"/>
        </w:rPr>
        <w:t>col</w:t>
      </w:r>
      <w:proofErr w:type="spellEnd"/>
      <w:r w:rsidRPr="009A682D">
        <w:rPr>
          <w:rStyle w:val="QWordZchn"/>
        </w:rPr>
        <w:t>="</w:t>
      </w:r>
      <w:proofErr w:type="spellStart"/>
      <w:r w:rsidRPr="009A682D">
        <w:rPr>
          <w:rStyle w:val="QWordZchn"/>
        </w:rPr>
        <w:t>blue</w:t>
      </w:r>
      <w:proofErr w:type="spellEnd"/>
      <w:r w:rsidRPr="009A682D">
        <w:rPr>
          <w:rStyle w:val="QWordZchn"/>
        </w:rPr>
        <w:t>"</w:t>
      </w:r>
      <w:r>
        <w:t xml:space="preserve">, dass die Zeichenfarbe </w:t>
      </w:r>
      <w:proofErr w:type="spellStart"/>
      <w:r w:rsidR="00112486">
        <w:t>b</w:t>
      </w:r>
      <w:r>
        <w:t>lau</w:t>
      </w:r>
      <w:proofErr w:type="spellEnd"/>
      <w:r>
        <w:t xml:space="preserve"> sein soll.</w:t>
      </w:r>
    </w:p>
    <w:p w14:paraId="64A13ED4" w14:textId="77777777" w:rsidR="00F91B2E" w:rsidRDefault="00F91B2E" w:rsidP="003B1611"/>
    <w:p w14:paraId="4AE0A93A" w14:textId="3A53D28C" w:rsidR="00F91B2E" w:rsidRDefault="001D473B" w:rsidP="003B1611">
      <w:r>
        <w:rPr>
          <w:noProof/>
        </w:rPr>
        <w:lastRenderedPageBreak/>
        <w:drawing>
          <wp:inline distT="0" distB="0" distL="0" distR="0" wp14:anchorId="2A5954E6" wp14:editId="4744ED63">
            <wp:extent cx="5667375" cy="3190875"/>
            <wp:effectExtent l="19050" t="19050" r="9525" b="9525"/>
            <wp:docPr id="4" name="Bild 4" descr="rstudi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studio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67375" cy="3190875"/>
                    </a:xfrm>
                    <a:prstGeom prst="rect">
                      <a:avLst/>
                    </a:prstGeom>
                    <a:noFill/>
                    <a:ln w="6350" cmpd="sng">
                      <a:solidFill>
                        <a:srgbClr val="000000"/>
                      </a:solidFill>
                      <a:miter lim="800000"/>
                      <a:headEnd/>
                      <a:tailEnd/>
                    </a:ln>
                    <a:effectLst/>
                  </pic:spPr>
                </pic:pic>
              </a:graphicData>
            </a:graphic>
          </wp:inline>
        </w:drawing>
      </w:r>
    </w:p>
    <w:p w14:paraId="27C8F8FA" w14:textId="23C29FEA" w:rsidR="00F91B2E" w:rsidRDefault="00F91B2E" w:rsidP="00CD0197">
      <w:pPr>
        <w:pStyle w:val="Beschriftung"/>
      </w:pPr>
      <w:r>
        <w:t xml:space="preserve">Abbildung </w:t>
      </w:r>
      <w:fldSimple w:instr=" SEQ Abbildung \* ARABIC ">
        <w:r w:rsidR="000C4F16">
          <w:rPr>
            <w:noProof/>
          </w:rPr>
          <w:t>4</w:t>
        </w:r>
      </w:fldSimple>
      <w:r>
        <w:t xml:space="preserve">: Plot in </w:t>
      </w:r>
      <w:proofErr w:type="spellStart"/>
      <w:r>
        <w:t>RStudio</w:t>
      </w:r>
      <w:proofErr w:type="spellEnd"/>
    </w:p>
    <w:p w14:paraId="5F8CB691" w14:textId="3E2CC454" w:rsidR="00F91B2E" w:rsidRPr="00B35ED0" w:rsidRDefault="00F91B2E" w:rsidP="00B35ED0">
      <w:pPr>
        <w:pStyle w:val="Markiert1"/>
        <w:spacing w:before="240"/>
        <w:rPr>
          <w:rStyle w:val="Fett"/>
        </w:rPr>
      </w:pPr>
      <w:r w:rsidRPr="00B35ED0">
        <w:rPr>
          <w:rStyle w:val="Fett"/>
        </w:rPr>
        <w:t>Wichtig</w:t>
      </w:r>
    </w:p>
    <w:p w14:paraId="3444CB64" w14:textId="4A0004AE" w:rsidR="00F91B2E" w:rsidRDefault="00F91B2E" w:rsidP="006F4784">
      <w:pPr>
        <w:pStyle w:val="AufzhlMarkiert"/>
      </w:pPr>
      <w:r w:rsidRPr="004C0A5B">
        <w:t xml:space="preserve">Cursortasten im Konsolenbereich von </w:t>
      </w:r>
      <w:proofErr w:type="spellStart"/>
      <w:r w:rsidRPr="004C0A5B">
        <w:t>RStudio</w:t>
      </w:r>
      <w:proofErr w:type="spellEnd"/>
    </w:p>
    <w:p w14:paraId="7AFA3BB9" w14:textId="176EDE05" w:rsidR="00922FE6" w:rsidRDefault="00922FE6" w:rsidP="00922FE6">
      <w:pPr>
        <w:pStyle w:val="AufzhlMarkiert"/>
        <w:rPr>
          <w:rFonts w:ascii="LMRoman10-Regular" w:hAnsi="LMRoman10-Regular" w:cs="LMRoman10-Regular"/>
          <w:szCs w:val="20"/>
        </w:rPr>
      </w:pPr>
      <w:proofErr w:type="gramStart"/>
      <w:r>
        <w:rPr>
          <w:rFonts w:ascii="LMRoman10-Regular" w:hAnsi="LMRoman10-Regular" w:cs="LMRoman10-Regular"/>
          <w:szCs w:val="20"/>
        </w:rPr>
        <w:t xml:space="preserve">Durch </w:t>
      </w:r>
      <w:r w:rsidRPr="001324EA">
        <w:rPr>
          <w:rStyle w:val="QWordZchn"/>
        </w:rPr>
        <w:t>?</w:t>
      </w:r>
      <w:proofErr w:type="spellStart"/>
      <w:r w:rsidRPr="001324EA">
        <w:rPr>
          <w:rStyle w:val="QWordZchn"/>
        </w:rPr>
        <w:t>xyz</w:t>
      </w:r>
      <w:proofErr w:type="spellEnd"/>
      <w:proofErr w:type="gramEnd"/>
      <w:r>
        <w:rPr>
          <w:rFonts w:ascii="LMRoman10-Regular" w:hAnsi="LMRoman10-Regular" w:cs="LMRoman10-Regular"/>
          <w:szCs w:val="20"/>
        </w:rPr>
        <w:t xml:space="preserve"> erhält man </w:t>
      </w:r>
      <w:r>
        <w:t xml:space="preserve">den Manual-Eintrag von </w:t>
      </w:r>
      <w:proofErr w:type="spellStart"/>
      <w:r w:rsidRPr="001324EA">
        <w:rPr>
          <w:rStyle w:val="QWordZchn"/>
        </w:rPr>
        <w:t>xyz</w:t>
      </w:r>
      <w:proofErr w:type="spellEnd"/>
    </w:p>
    <w:p w14:paraId="4BBF1C80" w14:textId="6283ABED" w:rsidR="00DF635B" w:rsidRDefault="00F91B2E" w:rsidP="00DF635B">
      <w:pPr>
        <w:pStyle w:val="AufzhlMarkiert"/>
      </w:pPr>
      <w:proofErr w:type="spellStart"/>
      <w:proofErr w:type="gramStart"/>
      <w:r w:rsidRPr="00BD7247">
        <w:rPr>
          <w:rStyle w:val="QWordZchn"/>
        </w:rPr>
        <w:t>str</w:t>
      </w:r>
      <w:proofErr w:type="spellEnd"/>
      <w:r w:rsidRPr="00BD7247">
        <w:rPr>
          <w:rStyle w:val="QWordZchn"/>
        </w:rPr>
        <w:t>(</w:t>
      </w:r>
      <w:proofErr w:type="gramEnd"/>
      <w:r w:rsidRPr="00BD7247">
        <w:rPr>
          <w:rStyle w:val="QWordZchn"/>
        </w:rPr>
        <w:t>)</w:t>
      </w:r>
      <w:r w:rsidRPr="004C0A5B">
        <w:t xml:space="preserve"> für eine kompakte </w:t>
      </w:r>
      <w:r w:rsidR="00647EA2">
        <w:t xml:space="preserve">textuelle </w:t>
      </w:r>
      <w:r w:rsidRPr="004C0A5B">
        <w:t>Darstellu</w:t>
      </w:r>
      <w:r w:rsidR="00647EA2">
        <w:t>ng</w:t>
      </w:r>
    </w:p>
    <w:p w14:paraId="3CFBB0E9" w14:textId="4911E841" w:rsidR="00A65921" w:rsidRDefault="009460FD" w:rsidP="002E5A55">
      <w:pPr>
        <w:pStyle w:val="berschrift2"/>
      </w:pPr>
      <w:bookmarkStart w:id="138" w:name="_Toc18405952"/>
      <w:r>
        <w:t>Beispiele und Demos</w:t>
      </w:r>
      <w:bookmarkEnd w:id="138"/>
    </w:p>
    <w:p w14:paraId="2B7CF27A" w14:textId="7A4BCF94" w:rsidR="009460FD" w:rsidRDefault="009460FD">
      <w:pPr>
        <w:spacing w:after="0"/>
      </w:pPr>
      <w:r>
        <w:t xml:space="preserve">R bietet standardmäßig unterschiedliche Präsentationen an, </w:t>
      </w:r>
      <w:proofErr w:type="gramStart"/>
      <w:r>
        <w:t xml:space="preserve">siehe </w:t>
      </w:r>
      <w:r w:rsidRPr="009460FD">
        <w:rPr>
          <w:rStyle w:val="QWordZchn"/>
        </w:rPr>
        <w:t>?</w:t>
      </w:r>
      <w:proofErr w:type="spellStart"/>
      <w:r w:rsidRPr="009460FD">
        <w:rPr>
          <w:rStyle w:val="QWordZchn"/>
        </w:rPr>
        <w:t>demo</w:t>
      </w:r>
      <w:proofErr w:type="spellEnd"/>
      <w:proofErr w:type="gramEnd"/>
      <w:r>
        <w:t xml:space="preserve">. Um z. B. eine kurze Demo über die Grafikmöglichkeiten in R zu erhalten, geben sie </w:t>
      </w:r>
      <w:proofErr w:type="spellStart"/>
      <w:r w:rsidRPr="009460FD">
        <w:rPr>
          <w:rStyle w:val="QWordZchn"/>
        </w:rPr>
        <w:t>demo</w:t>
      </w:r>
      <w:proofErr w:type="spellEnd"/>
      <w:r w:rsidRPr="009460FD">
        <w:rPr>
          <w:rStyle w:val="QWordZchn"/>
        </w:rPr>
        <w:t>(</w:t>
      </w:r>
      <w:proofErr w:type="spellStart"/>
      <w:r w:rsidRPr="009460FD">
        <w:rPr>
          <w:rStyle w:val="QWordZchn"/>
        </w:rPr>
        <w:t>graphic</w:t>
      </w:r>
      <w:proofErr w:type="spellEnd"/>
      <w:r w:rsidRPr="009460FD">
        <w:rPr>
          <w:rStyle w:val="QWordZchn"/>
        </w:rPr>
        <w:t>)</w:t>
      </w:r>
      <w:r>
        <w:t xml:space="preserve"> ein.</w:t>
      </w:r>
    </w:p>
    <w:p w14:paraId="753BCB83" w14:textId="77777777" w:rsidR="009460FD" w:rsidRDefault="009460FD">
      <w:pPr>
        <w:spacing w:after="0"/>
      </w:pPr>
    </w:p>
    <w:p w14:paraId="149C7BB5" w14:textId="42984B17" w:rsidR="0025731B" w:rsidRDefault="009460FD" w:rsidP="009460FD">
      <w:r>
        <w:t xml:space="preserve">Daneben gibt </w:t>
      </w:r>
      <w:r w:rsidR="00112486">
        <w:t xml:space="preserve">es </w:t>
      </w:r>
      <w:r>
        <w:t xml:space="preserve">hauptsächlich zu Übungszwecken unterschiedliche Datensätze, </w:t>
      </w:r>
      <w:proofErr w:type="gramStart"/>
      <w:r>
        <w:t xml:space="preserve">siehe </w:t>
      </w:r>
      <w:r w:rsidRPr="009460FD">
        <w:rPr>
          <w:rStyle w:val="QWordZchn"/>
        </w:rPr>
        <w:t>?</w:t>
      </w:r>
      <w:proofErr w:type="spellStart"/>
      <w:r w:rsidRPr="009460FD">
        <w:rPr>
          <w:rStyle w:val="QWordZchn"/>
        </w:rPr>
        <w:t>datasets</w:t>
      </w:r>
      <w:proofErr w:type="spellEnd"/>
      <w:proofErr w:type="gramEnd"/>
      <w:r>
        <w:t xml:space="preserve"> bzw. </w:t>
      </w:r>
      <w:proofErr w:type="spellStart"/>
      <w:r w:rsidRPr="009460FD">
        <w:rPr>
          <w:rStyle w:val="QWordZchn"/>
        </w:rPr>
        <w:t>library</w:t>
      </w:r>
      <w:proofErr w:type="spellEnd"/>
      <w:r w:rsidRPr="009460FD">
        <w:rPr>
          <w:rStyle w:val="QWordZchn"/>
        </w:rPr>
        <w:t>(</w:t>
      </w:r>
      <w:proofErr w:type="spellStart"/>
      <w:r w:rsidRPr="009460FD">
        <w:rPr>
          <w:rStyle w:val="QWordZchn"/>
        </w:rPr>
        <w:t>help</w:t>
      </w:r>
      <w:proofErr w:type="spellEnd"/>
      <w:r w:rsidRPr="009460FD">
        <w:rPr>
          <w:rStyle w:val="QWordZchn"/>
        </w:rPr>
        <w:t xml:space="preserve"> = "</w:t>
      </w:r>
      <w:proofErr w:type="spellStart"/>
      <w:r w:rsidRPr="009460FD">
        <w:rPr>
          <w:rStyle w:val="QWordZchn"/>
        </w:rPr>
        <w:t>datasets</w:t>
      </w:r>
      <w:proofErr w:type="spellEnd"/>
      <w:r w:rsidRPr="009460FD">
        <w:rPr>
          <w:rStyle w:val="QWordZchn"/>
        </w:rPr>
        <w:t>")</w:t>
      </w:r>
      <w:r w:rsidRPr="00354F88">
        <w:t xml:space="preserve">. </w:t>
      </w:r>
      <w:r>
        <w:t xml:space="preserve">Wir werden kurz auf den Datensatz </w:t>
      </w:r>
      <w:proofErr w:type="spellStart"/>
      <w:r w:rsidRPr="009460FD">
        <w:rPr>
          <w:rStyle w:val="QWordZchn"/>
        </w:rPr>
        <w:t>Nile</w:t>
      </w:r>
      <w:proofErr w:type="spellEnd"/>
      <w:r>
        <w:t xml:space="preserve"> eingehen</w:t>
      </w:r>
      <w:r w:rsidR="0025731B">
        <w:t>, der die jährliche Durchflussmenge (in [10</w:t>
      </w:r>
      <w:r w:rsidR="0025731B">
        <w:rPr>
          <w:vertAlign w:val="superscript"/>
        </w:rPr>
        <w:t>8</w:t>
      </w:r>
      <w:r w:rsidR="0025731B">
        <w:t xml:space="preserve"> m</w:t>
      </w:r>
      <w:r w:rsidR="0025731B">
        <w:rPr>
          <w:vertAlign w:val="superscript"/>
        </w:rPr>
        <w:t>3</w:t>
      </w:r>
      <w:r w:rsidR="0025731B">
        <w:t xml:space="preserve">]) am Nil in </w:t>
      </w:r>
      <w:proofErr w:type="spellStart"/>
      <w:r w:rsidR="0025731B" w:rsidRPr="009460FD">
        <w:t>Aswan</w:t>
      </w:r>
      <w:proofErr w:type="spellEnd"/>
      <w:r w:rsidR="0025731B" w:rsidRPr="009460FD">
        <w:t xml:space="preserve"> (</w:t>
      </w:r>
      <w:r w:rsidR="0025731B">
        <w:t>früher</w:t>
      </w:r>
      <w:r w:rsidR="0025731B" w:rsidRPr="009460FD">
        <w:t> Assuan)</w:t>
      </w:r>
      <w:r w:rsidR="0025731B">
        <w:t xml:space="preserve"> zwischen 1871 und </w:t>
      </w:r>
      <w:r w:rsidR="0025731B" w:rsidRPr="009460FD">
        <w:t>1970</w:t>
      </w:r>
      <w:r w:rsidR="0025731B">
        <w:t xml:space="preserve"> beschreibt.</w:t>
      </w:r>
    </w:p>
    <w:p w14:paraId="74FC0C5B" w14:textId="77777777" w:rsidR="0025731B" w:rsidRPr="001A7CE2" w:rsidRDefault="0025731B" w:rsidP="0025731B">
      <w:pPr>
        <w:pStyle w:val="QT3"/>
        <w:rPr>
          <w:lang w:val="en-US"/>
          <w:rPrChange w:id="139" w:author="Benjamin Buchwitz" w:date="2021-10-05T15:20:00Z">
            <w:rPr/>
          </w:rPrChange>
        </w:rPr>
      </w:pPr>
      <w:r w:rsidRPr="001A7CE2">
        <w:rPr>
          <w:lang w:val="en-US"/>
          <w:rPrChange w:id="140" w:author="Benjamin Buchwitz" w:date="2021-10-05T15:20:00Z">
            <w:rPr/>
          </w:rPrChange>
        </w:rPr>
        <w:t>&gt; Nile</w:t>
      </w:r>
    </w:p>
    <w:p w14:paraId="0472F24D" w14:textId="77777777" w:rsidR="0025731B" w:rsidRPr="001A7CE2" w:rsidRDefault="0025731B" w:rsidP="0025731B">
      <w:pPr>
        <w:pStyle w:val="QT3"/>
        <w:rPr>
          <w:color w:val="000000"/>
          <w:sz w:val="16"/>
          <w:szCs w:val="16"/>
          <w:bdr w:val="none" w:sz="0" w:space="0" w:color="auto" w:frame="1"/>
          <w:lang w:val="en-US"/>
          <w:rPrChange w:id="141" w:author="Benjamin Buchwitz" w:date="2021-10-05T15:20:00Z">
            <w:rPr>
              <w:color w:val="000000"/>
              <w:sz w:val="16"/>
              <w:szCs w:val="16"/>
              <w:bdr w:val="none" w:sz="0" w:space="0" w:color="auto" w:frame="1"/>
            </w:rPr>
          </w:rPrChange>
        </w:rPr>
      </w:pPr>
      <w:r w:rsidRPr="001A7CE2">
        <w:rPr>
          <w:color w:val="000000"/>
          <w:sz w:val="16"/>
          <w:szCs w:val="16"/>
          <w:bdr w:val="none" w:sz="0" w:space="0" w:color="auto" w:frame="1"/>
          <w:lang w:val="en-US"/>
          <w:rPrChange w:id="142" w:author="Benjamin Buchwitz" w:date="2021-10-05T15:20:00Z">
            <w:rPr>
              <w:color w:val="000000"/>
              <w:sz w:val="16"/>
              <w:szCs w:val="16"/>
              <w:bdr w:val="none" w:sz="0" w:space="0" w:color="auto" w:frame="1"/>
            </w:rPr>
          </w:rPrChange>
        </w:rPr>
        <w:t>Time Series:</w:t>
      </w:r>
    </w:p>
    <w:p w14:paraId="48C63589" w14:textId="77777777" w:rsidR="0025731B" w:rsidRPr="001A7CE2" w:rsidRDefault="0025731B" w:rsidP="0025731B">
      <w:pPr>
        <w:pStyle w:val="QT3"/>
        <w:rPr>
          <w:color w:val="000000"/>
          <w:sz w:val="16"/>
          <w:szCs w:val="16"/>
          <w:bdr w:val="none" w:sz="0" w:space="0" w:color="auto" w:frame="1"/>
          <w:lang w:val="en-US"/>
          <w:rPrChange w:id="143" w:author="Benjamin Buchwitz" w:date="2021-10-05T15:20:00Z">
            <w:rPr>
              <w:color w:val="000000"/>
              <w:sz w:val="16"/>
              <w:szCs w:val="16"/>
              <w:bdr w:val="none" w:sz="0" w:space="0" w:color="auto" w:frame="1"/>
            </w:rPr>
          </w:rPrChange>
        </w:rPr>
      </w:pPr>
      <w:r w:rsidRPr="001A7CE2">
        <w:rPr>
          <w:color w:val="000000"/>
          <w:sz w:val="16"/>
          <w:szCs w:val="16"/>
          <w:bdr w:val="none" w:sz="0" w:space="0" w:color="auto" w:frame="1"/>
          <w:lang w:val="en-US"/>
          <w:rPrChange w:id="144" w:author="Benjamin Buchwitz" w:date="2021-10-05T15:20:00Z">
            <w:rPr>
              <w:color w:val="000000"/>
              <w:sz w:val="16"/>
              <w:szCs w:val="16"/>
              <w:bdr w:val="none" w:sz="0" w:space="0" w:color="auto" w:frame="1"/>
            </w:rPr>
          </w:rPrChange>
        </w:rPr>
        <w:t xml:space="preserve">Start = 1871 </w:t>
      </w:r>
    </w:p>
    <w:p w14:paraId="7700A022" w14:textId="77777777" w:rsidR="0025731B" w:rsidRPr="001A7CE2" w:rsidRDefault="0025731B" w:rsidP="0025731B">
      <w:pPr>
        <w:pStyle w:val="QT3"/>
        <w:rPr>
          <w:color w:val="000000"/>
          <w:sz w:val="16"/>
          <w:szCs w:val="16"/>
          <w:bdr w:val="none" w:sz="0" w:space="0" w:color="auto" w:frame="1"/>
          <w:lang w:val="en-US"/>
          <w:rPrChange w:id="145" w:author="Benjamin Buchwitz" w:date="2021-10-05T15:20:00Z">
            <w:rPr>
              <w:color w:val="000000"/>
              <w:sz w:val="16"/>
              <w:szCs w:val="16"/>
              <w:bdr w:val="none" w:sz="0" w:space="0" w:color="auto" w:frame="1"/>
            </w:rPr>
          </w:rPrChange>
        </w:rPr>
      </w:pPr>
      <w:r w:rsidRPr="001A7CE2">
        <w:rPr>
          <w:color w:val="000000"/>
          <w:sz w:val="16"/>
          <w:szCs w:val="16"/>
          <w:bdr w:val="none" w:sz="0" w:space="0" w:color="auto" w:frame="1"/>
          <w:lang w:val="en-US"/>
          <w:rPrChange w:id="146" w:author="Benjamin Buchwitz" w:date="2021-10-05T15:20:00Z">
            <w:rPr>
              <w:color w:val="000000"/>
              <w:sz w:val="16"/>
              <w:szCs w:val="16"/>
              <w:bdr w:val="none" w:sz="0" w:space="0" w:color="auto" w:frame="1"/>
            </w:rPr>
          </w:rPrChange>
        </w:rPr>
        <w:t xml:space="preserve">End = 1970 </w:t>
      </w:r>
    </w:p>
    <w:p w14:paraId="6E0C309C" w14:textId="77777777" w:rsidR="0025731B" w:rsidRPr="0025731B" w:rsidRDefault="0025731B" w:rsidP="0025731B">
      <w:pPr>
        <w:pStyle w:val="QT3"/>
        <w:rPr>
          <w:color w:val="000000"/>
          <w:sz w:val="16"/>
          <w:szCs w:val="16"/>
          <w:bdr w:val="none" w:sz="0" w:space="0" w:color="auto" w:frame="1"/>
        </w:rPr>
      </w:pPr>
      <w:proofErr w:type="spellStart"/>
      <w:r w:rsidRPr="0025731B">
        <w:rPr>
          <w:color w:val="000000"/>
          <w:sz w:val="16"/>
          <w:szCs w:val="16"/>
          <w:bdr w:val="none" w:sz="0" w:space="0" w:color="auto" w:frame="1"/>
        </w:rPr>
        <w:t>Frequency</w:t>
      </w:r>
      <w:proofErr w:type="spellEnd"/>
      <w:r w:rsidRPr="0025731B">
        <w:rPr>
          <w:color w:val="000000"/>
          <w:sz w:val="16"/>
          <w:szCs w:val="16"/>
          <w:bdr w:val="none" w:sz="0" w:space="0" w:color="auto" w:frame="1"/>
        </w:rPr>
        <w:t xml:space="preserve"> = 1 </w:t>
      </w:r>
    </w:p>
    <w:p w14:paraId="64B1BF0A" w14:textId="77777777" w:rsidR="0025731B" w:rsidRPr="0025731B" w:rsidRDefault="0025731B" w:rsidP="0025731B">
      <w:pPr>
        <w:pStyle w:val="QT3"/>
        <w:rPr>
          <w:color w:val="000000"/>
          <w:sz w:val="16"/>
          <w:szCs w:val="16"/>
          <w:bdr w:val="none" w:sz="0" w:space="0" w:color="auto" w:frame="1"/>
        </w:rPr>
      </w:pPr>
      <w:r w:rsidRPr="0025731B">
        <w:rPr>
          <w:color w:val="000000"/>
          <w:sz w:val="16"/>
          <w:szCs w:val="16"/>
          <w:bdr w:val="none" w:sz="0" w:space="0" w:color="auto" w:frame="1"/>
        </w:rPr>
        <w:t xml:space="preserve">  [1] 1120 </w:t>
      </w:r>
      <w:proofErr w:type="gramStart"/>
      <w:r w:rsidRPr="0025731B">
        <w:rPr>
          <w:color w:val="000000"/>
          <w:sz w:val="16"/>
          <w:szCs w:val="16"/>
          <w:bdr w:val="none" w:sz="0" w:space="0" w:color="auto" w:frame="1"/>
        </w:rPr>
        <w:t>1160  963</w:t>
      </w:r>
      <w:proofErr w:type="gramEnd"/>
      <w:r w:rsidRPr="0025731B">
        <w:rPr>
          <w:color w:val="000000"/>
          <w:sz w:val="16"/>
          <w:szCs w:val="16"/>
          <w:bdr w:val="none" w:sz="0" w:space="0" w:color="auto" w:frame="1"/>
        </w:rPr>
        <w:t xml:space="preserve"> 1210 1160 1160  813 1230 1370 1140  995  935 1110  994 1020  960</w:t>
      </w:r>
    </w:p>
    <w:p w14:paraId="11FAD1E8" w14:textId="77777777" w:rsidR="0025731B" w:rsidRPr="0025731B" w:rsidRDefault="0025731B" w:rsidP="0025731B">
      <w:pPr>
        <w:pStyle w:val="QT3"/>
        <w:rPr>
          <w:color w:val="000000"/>
          <w:sz w:val="16"/>
          <w:szCs w:val="16"/>
          <w:bdr w:val="none" w:sz="0" w:space="0" w:color="auto" w:frame="1"/>
        </w:rPr>
      </w:pPr>
      <w:r w:rsidRPr="0025731B">
        <w:rPr>
          <w:color w:val="000000"/>
          <w:sz w:val="16"/>
          <w:szCs w:val="16"/>
          <w:bdr w:val="none" w:sz="0" w:space="0" w:color="auto" w:frame="1"/>
        </w:rPr>
        <w:t xml:space="preserve"> [17] </w:t>
      </w:r>
      <w:proofErr w:type="gramStart"/>
      <w:r w:rsidRPr="0025731B">
        <w:rPr>
          <w:color w:val="000000"/>
          <w:sz w:val="16"/>
          <w:szCs w:val="16"/>
          <w:bdr w:val="none" w:sz="0" w:space="0" w:color="auto" w:frame="1"/>
        </w:rPr>
        <w:t>1180  799</w:t>
      </w:r>
      <w:proofErr w:type="gramEnd"/>
      <w:r w:rsidRPr="0025731B">
        <w:rPr>
          <w:color w:val="000000"/>
          <w:sz w:val="16"/>
          <w:szCs w:val="16"/>
          <w:bdr w:val="none" w:sz="0" w:space="0" w:color="auto" w:frame="1"/>
        </w:rPr>
        <w:t xml:space="preserve">  958 1140 1100 1210 1150 1250 1260 1220 1030 1100  774  840  874  694</w:t>
      </w:r>
    </w:p>
    <w:p w14:paraId="5E535AA4" w14:textId="77777777" w:rsidR="0025731B" w:rsidRPr="0025731B" w:rsidRDefault="0025731B" w:rsidP="0025731B">
      <w:pPr>
        <w:pStyle w:val="QT3"/>
        <w:rPr>
          <w:color w:val="000000"/>
          <w:sz w:val="16"/>
          <w:szCs w:val="16"/>
          <w:bdr w:val="none" w:sz="0" w:space="0" w:color="auto" w:frame="1"/>
        </w:rPr>
      </w:pPr>
      <w:r w:rsidRPr="0025731B">
        <w:rPr>
          <w:color w:val="000000"/>
          <w:sz w:val="16"/>
          <w:szCs w:val="16"/>
          <w:bdr w:val="none" w:sz="0" w:space="0" w:color="auto" w:frame="1"/>
        </w:rPr>
        <w:t xml:space="preserve"> [33</w:t>
      </w:r>
      <w:proofErr w:type="gramStart"/>
      <w:r w:rsidRPr="0025731B">
        <w:rPr>
          <w:color w:val="000000"/>
          <w:sz w:val="16"/>
          <w:szCs w:val="16"/>
          <w:bdr w:val="none" w:sz="0" w:space="0" w:color="auto" w:frame="1"/>
        </w:rPr>
        <w:t>]  940</w:t>
      </w:r>
      <w:proofErr w:type="gramEnd"/>
      <w:r w:rsidRPr="0025731B">
        <w:rPr>
          <w:color w:val="000000"/>
          <w:sz w:val="16"/>
          <w:szCs w:val="16"/>
          <w:bdr w:val="none" w:sz="0" w:space="0" w:color="auto" w:frame="1"/>
        </w:rPr>
        <w:t xml:space="preserve">  833  701  916  692 1020 1050  969  831  726  456  824  702 1120 1100  832</w:t>
      </w:r>
    </w:p>
    <w:p w14:paraId="3EC9299C" w14:textId="77777777" w:rsidR="0025731B" w:rsidRPr="0025731B" w:rsidRDefault="0025731B" w:rsidP="0025731B">
      <w:pPr>
        <w:pStyle w:val="QT3"/>
        <w:rPr>
          <w:color w:val="000000"/>
          <w:sz w:val="16"/>
          <w:szCs w:val="16"/>
          <w:bdr w:val="none" w:sz="0" w:space="0" w:color="auto" w:frame="1"/>
        </w:rPr>
      </w:pPr>
      <w:r w:rsidRPr="0025731B">
        <w:rPr>
          <w:color w:val="000000"/>
          <w:sz w:val="16"/>
          <w:szCs w:val="16"/>
          <w:bdr w:val="none" w:sz="0" w:space="0" w:color="auto" w:frame="1"/>
        </w:rPr>
        <w:t xml:space="preserve"> [49</w:t>
      </w:r>
      <w:proofErr w:type="gramStart"/>
      <w:r w:rsidRPr="0025731B">
        <w:rPr>
          <w:color w:val="000000"/>
          <w:sz w:val="16"/>
          <w:szCs w:val="16"/>
          <w:bdr w:val="none" w:sz="0" w:space="0" w:color="auto" w:frame="1"/>
        </w:rPr>
        <w:t>]  764</w:t>
      </w:r>
      <w:proofErr w:type="gramEnd"/>
      <w:r w:rsidRPr="0025731B">
        <w:rPr>
          <w:color w:val="000000"/>
          <w:sz w:val="16"/>
          <w:szCs w:val="16"/>
          <w:bdr w:val="none" w:sz="0" w:space="0" w:color="auto" w:frame="1"/>
        </w:rPr>
        <w:t xml:space="preserve">  821  768  845  864  862  698  845  744  796 1040  759  781  865  845  944</w:t>
      </w:r>
    </w:p>
    <w:p w14:paraId="464E0BF4" w14:textId="77777777" w:rsidR="0025731B" w:rsidRPr="0025731B" w:rsidRDefault="0025731B" w:rsidP="0025731B">
      <w:pPr>
        <w:pStyle w:val="QT3"/>
        <w:rPr>
          <w:color w:val="000000"/>
          <w:sz w:val="16"/>
          <w:szCs w:val="16"/>
          <w:bdr w:val="none" w:sz="0" w:space="0" w:color="auto" w:frame="1"/>
        </w:rPr>
      </w:pPr>
      <w:r w:rsidRPr="0025731B">
        <w:rPr>
          <w:color w:val="000000"/>
          <w:sz w:val="16"/>
          <w:szCs w:val="16"/>
          <w:bdr w:val="none" w:sz="0" w:space="0" w:color="auto" w:frame="1"/>
        </w:rPr>
        <w:t xml:space="preserve"> [65</w:t>
      </w:r>
      <w:proofErr w:type="gramStart"/>
      <w:r w:rsidRPr="0025731B">
        <w:rPr>
          <w:color w:val="000000"/>
          <w:sz w:val="16"/>
          <w:szCs w:val="16"/>
          <w:bdr w:val="none" w:sz="0" w:space="0" w:color="auto" w:frame="1"/>
        </w:rPr>
        <w:t>]  984</w:t>
      </w:r>
      <w:proofErr w:type="gramEnd"/>
      <w:r w:rsidRPr="0025731B">
        <w:rPr>
          <w:color w:val="000000"/>
          <w:sz w:val="16"/>
          <w:szCs w:val="16"/>
          <w:bdr w:val="none" w:sz="0" w:space="0" w:color="auto" w:frame="1"/>
        </w:rPr>
        <w:t xml:space="preserve">  897  822 1010  771  676  649  846  812  742  801 1040  860  874  848  890</w:t>
      </w:r>
    </w:p>
    <w:p w14:paraId="3B2D7804" w14:textId="77777777" w:rsidR="0025731B" w:rsidRPr="0025731B" w:rsidRDefault="0025731B" w:rsidP="0025731B">
      <w:pPr>
        <w:pStyle w:val="QT3"/>
        <w:rPr>
          <w:color w:val="000000"/>
          <w:sz w:val="16"/>
          <w:szCs w:val="16"/>
          <w:bdr w:val="none" w:sz="0" w:space="0" w:color="auto" w:frame="1"/>
        </w:rPr>
      </w:pPr>
      <w:r w:rsidRPr="0025731B">
        <w:rPr>
          <w:color w:val="000000"/>
          <w:sz w:val="16"/>
          <w:szCs w:val="16"/>
          <w:bdr w:val="none" w:sz="0" w:space="0" w:color="auto" w:frame="1"/>
        </w:rPr>
        <w:t xml:space="preserve"> [81</w:t>
      </w:r>
      <w:proofErr w:type="gramStart"/>
      <w:r w:rsidRPr="0025731B">
        <w:rPr>
          <w:color w:val="000000"/>
          <w:sz w:val="16"/>
          <w:szCs w:val="16"/>
          <w:bdr w:val="none" w:sz="0" w:space="0" w:color="auto" w:frame="1"/>
        </w:rPr>
        <w:t>]  744</w:t>
      </w:r>
      <w:proofErr w:type="gramEnd"/>
      <w:r w:rsidRPr="0025731B">
        <w:rPr>
          <w:color w:val="000000"/>
          <w:sz w:val="16"/>
          <w:szCs w:val="16"/>
          <w:bdr w:val="none" w:sz="0" w:space="0" w:color="auto" w:frame="1"/>
        </w:rPr>
        <w:t xml:space="preserve">  749  838 1050  918  986  797  923  975  815 1020  906  901 1170  912  746</w:t>
      </w:r>
    </w:p>
    <w:p w14:paraId="5A620C44" w14:textId="77777777" w:rsidR="0025731B" w:rsidRPr="0025731B" w:rsidRDefault="0025731B" w:rsidP="0025731B">
      <w:pPr>
        <w:pStyle w:val="QT3"/>
        <w:rPr>
          <w:color w:val="000000"/>
          <w:sz w:val="16"/>
          <w:szCs w:val="16"/>
        </w:rPr>
      </w:pPr>
      <w:r w:rsidRPr="0025731B">
        <w:rPr>
          <w:color w:val="000000"/>
          <w:sz w:val="16"/>
          <w:szCs w:val="16"/>
          <w:bdr w:val="none" w:sz="0" w:space="0" w:color="auto" w:frame="1"/>
        </w:rPr>
        <w:t xml:space="preserve"> [97</w:t>
      </w:r>
      <w:proofErr w:type="gramStart"/>
      <w:r w:rsidRPr="0025731B">
        <w:rPr>
          <w:color w:val="000000"/>
          <w:sz w:val="16"/>
          <w:szCs w:val="16"/>
          <w:bdr w:val="none" w:sz="0" w:space="0" w:color="auto" w:frame="1"/>
        </w:rPr>
        <w:t>]  919</w:t>
      </w:r>
      <w:proofErr w:type="gramEnd"/>
      <w:r w:rsidRPr="0025731B">
        <w:rPr>
          <w:color w:val="000000"/>
          <w:sz w:val="16"/>
          <w:szCs w:val="16"/>
          <w:bdr w:val="none" w:sz="0" w:space="0" w:color="auto" w:frame="1"/>
        </w:rPr>
        <w:t xml:space="preserve">  718  714  740</w:t>
      </w:r>
    </w:p>
    <w:p w14:paraId="6D9E8808" w14:textId="77777777" w:rsidR="00354F88" w:rsidRDefault="00354F88">
      <w:pPr>
        <w:spacing w:after="0"/>
      </w:pPr>
      <w:r>
        <w:br w:type="page"/>
      </w:r>
    </w:p>
    <w:p w14:paraId="5CFCAB6C" w14:textId="3C002BD6" w:rsidR="0025731B" w:rsidRDefault="0025731B" w:rsidP="009460FD">
      <w:r>
        <w:lastRenderedPageBreak/>
        <w:t>Oder in kompakter Darstellung:</w:t>
      </w:r>
    </w:p>
    <w:p w14:paraId="0BF23F09" w14:textId="77777777" w:rsidR="0025731B" w:rsidRPr="001A7CE2" w:rsidRDefault="0025731B" w:rsidP="0025731B">
      <w:pPr>
        <w:pStyle w:val="QT3"/>
        <w:rPr>
          <w:lang w:val="en-US"/>
          <w:rPrChange w:id="147" w:author="Benjamin Buchwitz" w:date="2021-10-05T15:20:00Z">
            <w:rPr/>
          </w:rPrChange>
        </w:rPr>
      </w:pPr>
      <w:proofErr w:type="gramStart"/>
      <w:r w:rsidRPr="001A7CE2">
        <w:rPr>
          <w:lang w:val="en-US"/>
          <w:rPrChange w:id="148" w:author="Benjamin Buchwitz" w:date="2021-10-05T15:20:00Z">
            <w:rPr/>
          </w:rPrChange>
        </w:rPr>
        <w:t>str(</w:t>
      </w:r>
      <w:proofErr w:type="gramEnd"/>
      <w:r w:rsidRPr="001A7CE2">
        <w:rPr>
          <w:lang w:val="en-US"/>
          <w:rPrChange w:id="149" w:author="Benjamin Buchwitz" w:date="2021-10-05T15:20:00Z">
            <w:rPr/>
          </w:rPrChange>
        </w:rPr>
        <w:t>Nile)</w:t>
      </w:r>
    </w:p>
    <w:p w14:paraId="6768F643" w14:textId="77777777" w:rsidR="0025731B" w:rsidRPr="001A7CE2" w:rsidRDefault="0025731B" w:rsidP="0025731B">
      <w:pPr>
        <w:pStyle w:val="QT3"/>
        <w:rPr>
          <w:color w:val="000000"/>
          <w:sz w:val="16"/>
          <w:szCs w:val="16"/>
          <w:lang w:val="en-US"/>
          <w:rPrChange w:id="150" w:author="Benjamin Buchwitz" w:date="2021-10-05T15:20:00Z">
            <w:rPr>
              <w:color w:val="000000"/>
              <w:sz w:val="16"/>
              <w:szCs w:val="16"/>
            </w:rPr>
          </w:rPrChange>
        </w:rPr>
      </w:pPr>
      <w:r w:rsidRPr="001A7CE2">
        <w:rPr>
          <w:color w:val="000000"/>
          <w:bdr w:val="none" w:sz="0" w:space="0" w:color="auto" w:frame="1"/>
          <w:lang w:val="en-US"/>
          <w:rPrChange w:id="151" w:author="Benjamin Buchwitz" w:date="2021-10-05T15:20:00Z">
            <w:rPr>
              <w:color w:val="000000"/>
              <w:bdr w:val="none" w:sz="0" w:space="0" w:color="auto" w:frame="1"/>
            </w:rPr>
          </w:rPrChange>
        </w:rPr>
        <w:t xml:space="preserve"> </w:t>
      </w:r>
      <w:r w:rsidRPr="001A7CE2">
        <w:rPr>
          <w:color w:val="000000"/>
          <w:sz w:val="16"/>
          <w:szCs w:val="16"/>
          <w:bdr w:val="none" w:sz="0" w:space="0" w:color="auto" w:frame="1"/>
          <w:lang w:val="en-US"/>
          <w:rPrChange w:id="152" w:author="Benjamin Buchwitz" w:date="2021-10-05T15:20:00Z">
            <w:rPr>
              <w:color w:val="000000"/>
              <w:sz w:val="16"/>
              <w:szCs w:val="16"/>
              <w:bdr w:val="none" w:sz="0" w:space="0" w:color="auto" w:frame="1"/>
            </w:rPr>
          </w:rPrChange>
        </w:rPr>
        <w:t>Time-Series [1:100] from 1871 to 1970: 1120 1160 963 1210 1160 1160 813 1230 1370 1140</w:t>
      </w:r>
      <w:proofErr w:type="gramStart"/>
      <w:r w:rsidRPr="001A7CE2">
        <w:rPr>
          <w:color w:val="000000"/>
          <w:sz w:val="16"/>
          <w:szCs w:val="16"/>
          <w:bdr w:val="none" w:sz="0" w:space="0" w:color="auto" w:frame="1"/>
          <w:lang w:val="en-US"/>
          <w:rPrChange w:id="153" w:author="Benjamin Buchwitz" w:date="2021-10-05T15:20:00Z">
            <w:rPr>
              <w:color w:val="000000"/>
              <w:sz w:val="16"/>
              <w:szCs w:val="16"/>
              <w:bdr w:val="none" w:sz="0" w:space="0" w:color="auto" w:frame="1"/>
            </w:rPr>
          </w:rPrChange>
        </w:rPr>
        <w:t xml:space="preserve"> ..</w:t>
      </w:r>
      <w:proofErr w:type="gramEnd"/>
    </w:p>
    <w:p w14:paraId="38687B09" w14:textId="17B03525" w:rsidR="0025731B" w:rsidRDefault="0025731B" w:rsidP="009460FD">
      <w:r>
        <w:t xml:space="preserve">Hierbei werden wir jedoch nicht auf alle Einzelheiten eingehen, sondern wir wollen beispielhaft einige Möglichkeiten von R aufzeigen. Mittelwert und Standardabweichung </w:t>
      </w:r>
      <w:r w:rsidR="00FD1F03">
        <w:t>sind</w:t>
      </w:r>
      <w:r>
        <w:t xml:space="preserve"> schnell berechnet:</w:t>
      </w:r>
    </w:p>
    <w:p w14:paraId="3BC6BC52" w14:textId="77777777" w:rsidR="0025731B" w:rsidRPr="0025731B" w:rsidRDefault="0025731B" w:rsidP="0025731B">
      <w:pPr>
        <w:pStyle w:val="QT3"/>
      </w:pPr>
      <w:r w:rsidRPr="0025731B">
        <w:t xml:space="preserve">&gt; </w:t>
      </w:r>
      <w:proofErr w:type="spellStart"/>
      <w:proofErr w:type="gramStart"/>
      <w:r w:rsidRPr="0025731B">
        <w:t>mean</w:t>
      </w:r>
      <w:proofErr w:type="spellEnd"/>
      <w:r w:rsidRPr="0025731B">
        <w:t>(</w:t>
      </w:r>
      <w:proofErr w:type="spellStart"/>
      <w:proofErr w:type="gramEnd"/>
      <w:r w:rsidRPr="0025731B">
        <w:t>Nile</w:t>
      </w:r>
      <w:proofErr w:type="spellEnd"/>
      <w:r w:rsidRPr="0025731B">
        <w:t>)</w:t>
      </w:r>
    </w:p>
    <w:p w14:paraId="523378FE" w14:textId="77777777" w:rsidR="0025731B" w:rsidRPr="0025731B" w:rsidRDefault="0025731B" w:rsidP="0025731B">
      <w:pPr>
        <w:pStyle w:val="QT3"/>
        <w:rPr>
          <w:color w:val="000000"/>
          <w:bdr w:val="none" w:sz="0" w:space="0" w:color="auto" w:frame="1"/>
        </w:rPr>
      </w:pPr>
      <w:r w:rsidRPr="0025731B">
        <w:rPr>
          <w:color w:val="000000"/>
          <w:bdr w:val="none" w:sz="0" w:space="0" w:color="auto" w:frame="1"/>
        </w:rPr>
        <w:t>[1] 919.35</w:t>
      </w:r>
    </w:p>
    <w:p w14:paraId="1BB594FF" w14:textId="77777777" w:rsidR="0025731B" w:rsidRPr="0025731B" w:rsidRDefault="0025731B" w:rsidP="0025731B">
      <w:pPr>
        <w:pStyle w:val="QT3"/>
      </w:pPr>
      <w:r w:rsidRPr="0025731B">
        <w:t xml:space="preserve">&gt; </w:t>
      </w:r>
      <w:proofErr w:type="spellStart"/>
      <w:proofErr w:type="gramStart"/>
      <w:r w:rsidRPr="0025731B">
        <w:t>sd</w:t>
      </w:r>
      <w:proofErr w:type="spellEnd"/>
      <w:r w:rsidRPr="0025731B">
        <w:t>(</w:t>
      </w:r>
      <w:proofErr w:type="spellStart"/>
      <w:proofErr w:type="gramEnd"/>
      <w:r w:rsidRPr="0025731B">
        <w:t>Nile</w:t>
      </w:r>
      <w:proofErr w:type="spellEnd"/>
      <w:r w:rsidRPr="0025731B">
        <w:t>)</w:t>
      </w:r>
    </w:p>
    <w:p w14:paraId="2021C39F" w14:textId="77777777" w:rsidR="0025731B" w:rsidRPr="0025731B" w:rsidRDefault="0025731B" w:rsidP="0025731B">
      <w:pPr>
        <w:pStyle w:val="QT3"/>
        <w:rPr>
          <w:color w:val="000000"/>
        </w:rPr>
      </w:pPr>
      <w:r w:rsidRPr="0025731B">
        <w:rPr>
          <w:color w:val="000000"/>
          <w:bdr w:val="none" w:sz="0" w:space="0" w:color="auto" w:frame="1"/>
        </w:rPr>
        <w:t>[1] 169.2275</w:t>
      </w:r>
    </w:p>
    <w:p w14:paraId="45B86619" w14:textId="7397C975" w:rsidR="0025731B" w:rsidRDefault="0025731B" w:rsidP="009460FD">
      <w:r>
        <w:t xml:space="preserve">Mit </w:t>
      </w:r>
      <w:proofErr w:type="spellStart"/>
      <w:proofErr w:type="gramStart"/>
      <w:r w:rsidRPr="00640852">
        <w:rPr>
          <w:rStyle w:val="QWordZchn"/>
        </w:rPr>
        <w:t>summary</w:t>
      </w:r>
      <w:proofErr w:type="spellEnd"/>
      <w:r w:rsidR="00640852" w:rsidRPr="00640852">
        <w:rPr>
          <w:rStyle w:val="QWordZchn"/>
        </w:rPr>
        <w:t>(</w:t>
      </w:r>
      <w:proofErr w:type="gramEnd"/>
      <w:r w:rsidR="00640852" w:rsidRPr="00640852">
        <w:rPr>
          <w:rStyle w:val="QWordZchn"/>
        </w:rPr>
        <w:t>)</w:t>
      </w:r>
      <w:r>
        <w:t xml:space="preserve"> erhalten </w:t>
      </w:r>
      <w:r w:rsidR="00640852">
        <w:t>wir diese beiden Werte zusammen mit vier anderen wichtigen statistischen Kennzahlen (Minimum, untere und obere Quartil und Median),  auf die wir an dieser Stelle nicht weiter eingehen wollen (siehe</w:t>
      </w:r>
      <w:r w:rsidR="00354F88">
        <w:t xml:space="preserve"> auch</w:t>
      </w:r>
      <w:r w:rsidR="00640852">
        <w:t xml:space="preserve"> </w:t>
      </w:r>
      <w:r w:rsidR="00640852" w:rsidRPr="00640852">
        <w:rPr>
          <w:rStyle w:val="QWordZchn"/>
        </w:rPr>
        <w:t>?</w:t>
      </w:r>
      <w:proofErr w:type="spellStart"/>
      <w:r w:rsidR="00640852" w:rsidRPr="00640852">
        <w:rPr>
          <w:rStyle w:val="QWordZchn"/>
        </w:rPr>
        <w:t>summary</w:t>
      </w:r>
      <w:proofErr w:type="spellEnd"/>
      <w:r w:rsidR="00640852">
        <w:t>):</w:t>
      </w:r>
    </w:p>
    <w:p w14:paraId="16E2A63F" w14:textId="77777777" w:rsidR="00640852" w:rsidRPr="001A7CE2" w:rsidRDefault="00640852" w:rsidP="00640852">
      <w:pPr>
        <w:pStyle w:val="QT3"/>
        <w:rPr>
          <w:lang w:val="en-US"/>
          <w:rPrChange w:id="154" w:author="Benjamin Buchwitz" w:date="2021-10-05T15:20:00Z">
            <w:rPr/>
          </w:rPrChange>
        </w:rPr>
      </w:pPr>
      <w:r w:rsidRPr="001A7CE2">
        <w:rPr>
          <w:lang w:val="en-US"/>
          <w:rPrChange w:id="155" w:author="Benjamin Buchwitz" w:date="2021-10-05T15:20:00Z">
            <w:rPr/>
          </w:rPrChange>
        </w:rPr>
        <w:t xml:space="preserve">&gt; </w:t>
      </w:r>
      <w:proofErr w:type="gramStart"/>
      <w:r w:rsidRPr="001A7CE2">
        <w:rPr>
          <w:lang w:val="en-US"/>
          <w:rPrChange w:id="156" w:author="Benjamin Buchwitz" w:date="2021-10-05T15:20:00Z">
            <w:rPr/>
          </w:rPrChange>
        </w:rPr>
        <w:t>summary(</w:t>
      </w:r>
      <w:proofErr w:type="gramEnd"/>
      <w:r w:rsidRPr="001A7CE2">
        <w:rPr>
          <w:lang w:val="en-US"/>
          <w:rPrChange w:id="157" w:author="Benjamin Buchwitz" w:date="2021-10-05T15:20:00Z">
            <w:rPr/>
          </w:rPrChange>
        </w:rPr>
        <w:t>Nile)</w:t>
      </w:r>
    </w:p>
    <w:p w14:paraId="10107F07" w14:textId="77777777" w:rsidR="00640852" w:rsidRPr="001A7CE2" w:rsidRDefault="00640852" w:rsidP="00640852">
      <w:pPr>
        <w:pStyle w:val="QT3"/>
        <w:rPr>
          <w:color w:val="000000"/>
          <w:bdr w:val="none" w:sz="0" w:space="0" w:color="auto" w:frame="1"/>
          <w:lang w:val="en-US"/>
          <w:rPrChange w:id="158" w:author="Benjamin Buchwitz" w:date="2021-10-05T15:20:00Z">
            <w:rPr>
              <w:color w:val="000000"/>
              <w:bdr w:val="none" w:sz="0" w:space="0" w:color="auto" w:frame="1"/>
            </w:rPr>
          </w:rPrChange>
        </w:rPr>
      </w:pPr>
      <w:r w:rsidRPr="001A7CE2">
        <w:rPr>
          <w:color w:val="000000"/>
          <w:bdr w:val="none" w:sz="0" w:space="0" w:color="auto" w:frame="1"/>
          <w:lang w:val="en-US"/>
          <w:rPrChange w:id="159" w:author="Benjamin Buchwitz" w:date="2021-10-05T15:20:00Z">
            <w:rPr>
              <w:color w:val="000000"/>
              <w:bdr w:val="none" w:sz="0" w:space="0" w:color="auto" w:frame="1"/>
            </w:rPr>
          </w:rPrChange>
        </w:rPr>
        <w:t xml:space="preserve">   Min. 1st Qu.  Median    Mean 3rd Qu.    Max. </w:t>
      </w:r>
    </w:p>
    <w:p w14:paraId="63E5F599" w14:textId="77777777" w:rsidR="00640852" w:rsidRPr="00640852" w:rsidRDefault="00640852" w:rsidP="00640852">
      <w:pPr>
        <w:pStyle w:val="QT3"/>
        <w:rPr>
          <w:color w:val="000000"/>
        </w:rPr>
      </w:pPr>
      <w:r w:rsidRPr="001A7CE2">
        <w:rPr>
          <w:color w:val="000000"/>
          <w:bdr w:val="none" w:sz="0" w:space="0" w:color="auto" w:frame="1"/>
          <w:lang w:val="en-US"/>
          <w:rPrChange w:id="160" w:author="Benjamin Buchwitz" w:date="2021-10-05T15:20:00Z">
            <w:rPr>
              <w:color w:val="000000"/>
              <w:bdr w:val="none" w:sz="0" w:space="0" w:color="auto" w:frame="1"/>
            </w:rPr>
          </w:rPrChange>
        </w:rPr>
        <w:t xml:space="preserve">  </w:t>
      </w:r>
      <w:r w:rsidRPr="00640852">
        <w:rPr>
          <w:color w:val="000000"/>
          <w:bdr w:val="none" w:sz="0" w:space="0" w:color="auto" w:frame="1"/>
        </w:rPr>
        <w:t xml:space="preserve">456.0   798.5   893.5   </w:t>
      </w:r>
      <w:proofErr w:type="gramStart"/>
      <w:r w:rsidRPr="00640852">
        <w:rPr>
          <w:color w:val="000000"/>
          <w:bdr w:val="none" w:sz="0" w:space="0" w:color="auto" w:frame="1"/>
        </w:rPr>
        <w:t>919.4  1032.5</w:t>
      </w:r>
      <w:proofErr w:type="gramEnd"/>
      <w:r w:rsidRPr="00640852">
        <w:rPr>
          <w:color w:val="000000"/>
          <w:bdr w:val="none" w:sz="0" w:space="0" w:color="auto" w:frame="1"/>
        </w:rPr>
        <w:t xml:space="preserve">  1370.0 </w:t>
      </w:r>
    </w:p>
    <w:p w14:paraId="07F68FBE" w14:textId="6AEA1958" w:rsidR="00354F88" w:rsidRDefault="00354F88" w:rsidP="009460FD">
      <w:r>
        <w:t xml:space="preserve">Ein Plot der Daten ist </w:t>
      </w:r>
      <w:r w:rsidR="00FD1F03">
        <w:t xml:space="preserve">ebenfalls </w:t>
      </w:r>
      <w:r>
        <w:t>schnell erzeugt:</w:t>
      </w:r>
    </w:p>
    <w:p w14:paraId="7115B044" w14:textId="67CE6D19" w:rsidR="00354F88" w:rsidRPr="00354F88" w:rsidRDefault="00354F88" w:rsidP="00354F88">
      <w:pPr>
        <w:pStyle w:val="QT3"/>
        <w:rPr>
          <w:color w:val="000000"/>
        </w:rPr>
      </w:pPr>
      <w:r w:rsidRPr="00354F88">
        <w:t xml:space="preserve">&gt; </w:t>
      </w:r>
      <w:proofErr w:type="spellStart"/>
      <w:proofErr w:type="gramStart"/>
      <w:r w:rsidRPr="00354F88">
        <w:t>plot</w:t>
      </w:r>
      <w:proofErr w:type="spellEnd"/>
      <w:r w:rsidRPr="00354F88">
        <w:t>(</w:t>
      </w:r>
      <w:proofErr w:type="spellStart"/>
      <w:proofErr w:type="gramEnd"/>
      <w:r w:rsidRPr="00354F88">
        <w:t>Nile</w:t>
      </w:r>
      <w:proofErr w:type="spellEnd"/>
      <w:r w:rsidRPr="00354F88">
        <w:t>)</w:t>
      </w:r>
    </w:p>
    <w:p w14:paraId="36416D91" w14:textId="77777777" w:rsidR="003A6466" w:rsidRDefault="00354F88" w:rsidP="003A6466">
      <w:pPr>
        <w:keepNext/>
      </w:pPr>
      <w:r>
        <w:rPr>
          <w:noProof/>
        </w:rPr>
        <w:drawing>
          <wp:inline distT="0" distB="0" distL="0" distR="0" wp14:anchorId="41CEE6FE" wp14:editId="4C5B55FF">
            <wp:extent cx="3600000" cy="2070000"/>
            <wp:effectExtent l="19050" t="19050" r="19685" b="2603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ilePlot.png"/>
                    <pic:cNvPicPr/>
                  </pic:nvPicPr>
                  <pic:blipFill>
                    <a:blip r:embed="rId26">
                      <a:extLst>
                        <a:ext uri="{28A0092B-C50C-407E-A947-70E740481C1C}">
                          <a14:useLocalDpi xmlns:a14="http://schemas.microsoft.com/office/drawing/2010/main" val="0"/>
                        </a:ext>
                      </a:extLst>
                    </a:blip>
                    <a:stretch>
                      <a:fillRect/>
                    </a:stretch>
                  </pic:blipFill>
                  <pic:spPr>
                    <a:xfrm>
                      <a:off x="0" y="0"/>
                      <a:ext cx="3600000" cy="2070000"/>
                    </a:xfrm>
                    <a:prstGeom prst="rect">
                      <a:avLst/>
                    </a:prstGeom>
                    <a:ln>
                      <a:solidFill>
                        <a:schemeClr val="accent1"/>
                      </a:solidFill>
                    </a:ln>
                  </pic:spPr>
                </pic:pic>
              </a:graphicData>
            </a:graphic>
          </wp:inline>
        </w:drawing>
      </w:r>
    </w:p>
    <w:p w14:paraId="3327D434" w14:textId="55E6EFA9" w:rsidR="00354F88" w:rsidRDefault="003A6466" w:rsidP="003A6466">
      <w:pPr>
        <w:pStyle w:val="Beschriftung"/>
      </w:pPr>
      <w:r>
        <w:t xml:space="preserve">Abbildung </w:t>
      </w:r>
      <w:fldSimple w:instr=" SEQ Abbildung \* ARABIC ">
        <w:r w:rsidR="000C4F16">
          <w:rPr>
            <w:noProof/>
          </w:rPr>
          <w:t>5</w:t>
        </w:r>
      </w:fldSimple>
    </w:p>
    <w:p w14:paraId="650D4570" w14:textId="77777777" w:rsidR="009B5603" w:rsidRDefault="009B5603" w:rsidP="009460FD"/>
    <w:p w14:paraId="5B4BCEDB" w14:textId="77777777" w:rsidR="009B5603" w:rsidRDefault="009B5603">
      <w:pPr>
        <w:spacing w:after="0"/>
      </w:pPr>
      <w:r>
        <w:br w:type="page"/>
      </w:r>
    </w:p>
    <w:p w14:paraId="7A442870" w14:textId="26EFDF07" w:rsidR="00354F88" w:rsidRDefault="00354F88" w:rsidP="009460FD">
      <w:r>
        <w:lastRenderedPageBreak/>
        <w:t>Ebenso ist ein Histogramm:</w:t>
      </w:r>
    </w:p>
    <w:p w14:paraId="33056911" w14:textId="6FA18409" w:rsidR="00354F88" w:rsidRPr="00354F88" w:rsidRDefault="00354F88" w:rsidP="003A6466">
      <w:pPr>
        <w:pStyle w:val="QT3"/>
      </w:pPr>
      <w:r w:rsidRPr="00354F88">
        <w:t xml:space="preserve">&gt; </w:t>
      </w:r>
      <w:proofErr w:type="spellStart"/>
      <w:proofErr w:type="gramStart"/>
      <w:r w:rsidRPr="00354F88">
        <w:t>hist</w:t>
      </w:r>
      <w:proofErr w:type="spellEnd"/>
      <w:r w:rsidRPr="00354F88">
        <w:t>(</w:t>
      </w:r>
      <w:proofErr w:type="spellStart"/>
      <w:proofErr w:type="gramEnd"/>
      <w:r w:rsidRPr="00354F88">
        <w:t>Nile</w:t>
      </w:r>
      <w:proofErr w:type="spellEnd"/>
      <w:r w:rsidRPr="00354F88">
        <w:t>)</w:t>
      </w:r>
    </w:p>
    <w:p w14:paraId="6AD65EA4" w14:textId="77777777" w:rsidR="003A6466" w:rsidRDefault="00354F88" w:rsidP="003A6466">
      <w:pPr>
        <w:keepNext/>
      </w:pPr>
      <w:r>
        <w:rPr>
          <w:noProof/>
        </w:rPr>
        <w:drawing>
          <wp:inline distT="0" distB="0" distL="0" distR="0" wp14:anchorId="1F7AD8DA" wp14:editId="3D3BACD9">
            <wp:extent cx="3600000" cy="2070000"/>
            <wp:effectExtent l="19050" t="19050" r="19685" b="2603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ileHisto.png"/>
                    <pic:cNvPicPr/>
                  </pic:nvPicPr>
                  <pic:blipFill>
                    <a:blip r:embed="rId27">
                      <a:extLst>
                        <a:ext uri="{28A0092B-C50C-407E-A947-70E740481C1C}">
                          <a14:useLocalDpi xmlns:a14="http://schemas.microsoft.com/office/drawing/2010/main" val="0"/>
                        </a:ext>
                      </a:extLst>
                    </a:blip>
                    <a:stretch>
                      <a:fillRect/>
                    </a:stretch>
                  </pic:blipFill>
                  <pic:spPr>
                    <a:xfrm>
                      <a:off x="0" y="0"/>
                      <a:ext cx="3600000" cy="2070000"/>
                    </a:xfrm>
                    <a:prstGeom prst="rect">
                      <a:avLst/>
                    </a:prstGeom>
                    <a:ln>
                      <a:solidFill>
                        <a:schemeClr val="accent1"/>
                      </a:solidFill>
                    </a:ln>
                  </pic:spPr>
                </pic:pic>
              </a:graphicData>
            </a:graphic>
          </wp:inline>
        </w:drawing>
      </w:r>
    </w:p>
    <w:p w14:paraId="4DEE09DE" w14:textId="26F76C26" w:rsidR="00354F88" w:rsidRDefault="003A6466" w:rsidP="003A6466">
      <w:pPr>
        <w:pStyle w:val="Beschriftung"/>
      </w:pPr>
      <w:r>
        <w:t xml:space="preserve">Abbildung </w:t>
      </w:r>
      <w:fldSimple w:instr=" SEQ Abbildung \* ARABIC ">
        <w:r w:rsidR="000C4F16">
          <w:rPr>
            <w:noProof/>
          </w:rPr>
          <w:t>6</w:t>
        </w:r>
      </w:fldSimple>
    </w:p>
    <w:p w14:paraId="0D486248" w14:textId="77777777" w:rsidR="003A6466" w:rsidRDefault="003A6466" w:rsidP="00354F88"/>
    <w:p w14:paraId="7D1909AE" w14:textId="09C95ED9" w:rsidR="00354F88" w:rsidRPr="00354F88" w:rsidRDefault="00354F88" w:rsidP="00354F88">
      <w:r>
        <w:t>und ein Boxplot schnell erstellt:</w:t>
      </w:r>
    </w:p>
    <w:p w14:paraId="34590E80" w14:textId="1C357BFE" w:rsidR="00354F88" w:rsidRPr="00354F88" w:rsidRDefault="00354F88" w:rsidP="00354F88">
      <w:pPr>
        <w:pStyle w:val="QT3"/>
        <w:rPr>
          <w:color w:val="000000"/>
        </w:rPr>
      </w:pPr>
      <w:r w:rsidRPr="00354F88">
        <w:t xml:space="preserve">&gt; </w:t>
      </w:r>
      <w:proofErr w:type="spellStart"/>
      <w:proofErr w:type="gramStart"/>
      <w:r w:rsidRPr="00354F88">
        <w:t>boxplot</w:t>
      </w:r>
      <w:proofErr w:type="spellEnd"/>
      <w:r w:rsidRPr="00354F88">
        <w:t>(</w:t>
      </w:r>
      <w:proofErr w:type="spellStart"/>
      <w:proofErr w:type="gramEnd"/>
      <w:r w:rsidRPr="00354F88">
        <w:t>Nile</w:t>
      </w:r>
      <w:proofErr w:type="spellEnd"/>
      <w:r w:rsidRPr="00354F88">
        <w:t>)</w:t>
      </w:r>
    </w:p>
    <w:p w14:paraId="5A7CDDD0" w14:textId="77777777" w:rsidR="003A6466" w:rsidRDefault="00354F88" w:rsidP="003A6466">
      <w:pPr>
        <w:keepNext/>
      </w:pPr>
      <w:r>
        <w:rPr>
          <w:noProof/>
        </w:rPr>
        <w:drawing>
          <wp:inline distT="0" distB="0" distL="0" distR="0" wp14:anchorId="285F5629" wp14:editId="3488B1C4">
            <wp:extent cx="3600000" cy="2070000"/>
            <wp:effectExtent l="19050" t="19050" r="19685" b="2603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ileBoxplot.png"/>
                    <pic:cNvPicPr/>
                  </pic:nvPicPr>
                  <pic:blipFill>
                    <a:blip r:embed="rId28">
                      <a:extLst>
                        <a:ext uri="{28A0092B-C50C-407E-A947-70E740481C1C}">
                          <a14:useLocalDpi xmlns:a14="http://schemas.microsoft.com/office/drawing/2010/main" val="0"/>
                        </a:ext>
                      </a:extLst>
                    </a:blip>
                    <a:stretch>
                      <a:fillRect/>
                    </a:stretch>
                  </pic:blipFill>
                  <pic:spPr>
                    <a:xfrm>
                      <a:off x="0" y="0"/>
                      <a:ext cx="3600000" cy="2070000"/>
                    </a:xfrm>
                    <a:prstGeom prst="rect">
                      <a:avLst/>
                    </a:prstGeom>
                    <a:ln>
                      <a:solidFill>
                        <a:schemeClr val="accent1"/>
                      </a:solidFill>
                    </a:ln>
                  </pic:spPr>
                </pic:pic>
              </a:graphicData>
            </a:graphic>
          </wp:inline>
        </w:drawing>
      </w:r>
    </w:p>
    <w:p w14:paraId="41CE16D2" w14:textId="01E652A3" w:rsidR="003A6466" w:rsidRDefault="003A6466" w:rsidP="003A6466">
      <w:pPr>
        <w:pStyle w:val="Beschriftung"/>
      </w:pPr>
      <w:r>
        <w:t xml:space="preserve">Abbildung </w:t>
      </w:r>
      <w:fldSimple w:instr=" SEQ Abbildung \* ARABIC ">
        <w:r w:rsidR="000C4F16">
          <w:rPr>
            <w:noProof/>
          </w:rPr>
          <w:t>7</w:t>
        </w:r>
      </w:fldSimple>
    </w:p>
    <w:p w14:paraId="2F406D2A" w14:textId="77777777" w:rsidR="00C50602" w:rsidRDefault="00C50602" w:rsidP="003A6466"/>
    <w:p w14:paraId="4842E8EC" w14:textId="5BFB5653" w:rsidR="003A6466" w:rsidRDefault="003A6466" w:rsidP="003A6466">
      <w:r>
        <w:t xml:space="preserve">In R sind bereits viele Funktionen zu häufig verwendeten Wahrscheinlichkeitsverteilungen implementiert. Exemplarisch wollen wir an dieser Stelle die Funktionen </w:t>
      </w:r>
      <w:proofErr w:type="spellStart"/>
      <w:proofErr w:type="gramStart"/>
      <w:r w:rsidRPr="002702A5">
        <w:rPr>
          <w:rStyle w:val="QWordZchn"/>
        </w:rPr>
        <w:t>rnorm</w:t>
      </w:r>
      <w:proofErr w:type="spellEnd"/>
      <w:r w:rsidRPr="002702A5">
        <w:rPr>
          <w:rStyle w:val="QWordZchn"/>
        </w:rPr>
        <w:t>(</w:t>
      </w:r>
      <w:proofErr w:type="gramEnd"/>
      <w:r w:rsidRPr="002702A5">
        <w:rPr>
          <w:rStyle w:val="QWordZchn"/>
        </w:rPr>
        <w:t>)</w:t>
      </w:r>
      <w:r>
        <w:t xml:space="preserve"> und </w:t>
      </w:r>
      <w:proofErr w:type="spellStart"/>
      <w:r w:rsidRPr="002702A5">
        <w:rPr>
          <w:rStyle w:val="QWordZchn"/>
        </w:rPr>
        <w:t>runif</w:t>
      </w:r>
      <w:proofErr w:type="spellEnd"/>
      <w:r w:rsidRPr="002702A5">
        <w:rPr>
          <w:rStyle w:val="QWordZchn"/>
        </w:rPr>
        <w:t>()</w:t>
      </w:r>
      <w:r>
        <w:t xml:space="preserve"> betrachten </w:t>
      </w:r>
      <w:r w:rsidRPr="00AF72FE">
        <w:t xml:space="preserve">(siehe </w:t>
      </w:r>
      <w:r w:rsidRPr="00AF72FE">
        <w:rPr>
          <w:rStyle w:val="QWordZchn"/>
        </w:rPr>
        <w:t>?</w:t>
      </w:r>
      <w:proofErr w:type="spellStart"/>
      <w:r w:rsidRPr="00AF72FE">
        <w:rPr>
          <w:rStyle w:val="QWordZchn"/>
        </w:rPr>
        <w:t>rnom</w:t>
      </w:r>
      <w:proofErr w:type="spellEnd"/>
      <w:r>
        <w:t xml:space="preserve"> und </w:t>
      </w:r>
      <w:r w:rsidRPr="00AF72FE">
        <w:rPr>
          <w:rStyle w:val="QWordsZchn"/>
        </w:rPr>
        <w:t>?</w:t>
      </w:r>
      <w:proofErr w:type="spellStart"/>
      <w:r w:rsidRPr="00AF72FE">
        <w:rPr>
          <w:rStyle w:val="QWordsZchn"/>
        </w:rPr>
        <w:t>runif</w:t>
      </w:r>
      <w:proofErr w:type="spellEnd"/>
      <w:r>
        <w:t xml:space="preserve">). Beide Funktionen </w:t>
      </w:r>
      <w:r w:rsidR="00DB5E17">
        <w:t>geben</w:t>
      </w:r>
      <w:r>
        <w:t xml:space="preserve"> </w:t>
      </w:r>
      <w:r w:rsidRPr="002702A5">
        <w:rPr>
          <w:rStyle w:val="emph1Zchn"/>
        </w:rPr>
        <w:t>Pseudozufallszahlen</w:t>
      </w:r>
      <w:r>
        <w:t xml:space="preserve"> gemäß der Normalverteilung bzw. der Gleichverteilung </w:t>
      </w:r>
      <w:r w:rsidR="00DB5E17">
        <w:t>zurück</w:t>
      </w:r>
      <w:r>
        <w:t>. Werden keine weiteren Argumente spezifiziert, dann wir</w:t>
      </w:r>
      <w:r w:rsidR="00FD1F03">
        <w:t>d bei der</w:t>
      </w:r>
      <w:r>
        <w:t xml:space="preserve"> Normalverteilung </w:t>
      </w:r>
      <w:r w:rsidR="00FD1F03">
        <w:t xml:space="preserve">Mittelwert 0 und </w:t>
      </w:r>
      <w:r w:rsidR="0005160D">
        <w:t xml:space="preserve">Standardabweichung 1 angenommen; entsprechend </w:t>
      </w:r>
      <w:proofErr w:type="gramStart"/>
      <w:r w:rsidR="0005160D">
        <w:t xml:space="preserve">gibt </w:t>
      </w:r>
      <w:r w:rsidR="00FD1F03">
        <w:t xml:space="preserve"> </w:t>
      </w:r>
      <w:proofErr w:type="spellStart"/>
      <w:r w:rsidRPr="002702A5">
        <w:rPr>
          <w:rStyle w:val="QWordZchn"/>
        </w:rPr>
        <w:t>rnorm</w:t>
      </w:r>
      <w:proofErr w:type="spellEnd"/>
      <w:proofErr w:type="gramEnd"/>
      <w:r w:rsidRPr="002702A5">
        <w:rPr>
          <w:rStyle w:val="QWordZchn"/>
        </w:rPr>
        <w:t>(</w:t>
      </w:r>
      <w:r>
        <w:rPr>
          <w:rStyle w:val="QWordZchn"/>
        </w:rPr>
        <w:t>n</w:t>
      </w:r>
      <w:r w:rsidRPr="002702A5">
        <w:rPr>
          <w:rStyle w:val="QWordZchn"/>
        </w:rPr>
        <w:t>)</w:t>
      </w:r>
      <w:r>
        <w:t xml:space="preserve"> einen Vektor mit </w:t>
      </w:r>
      <w:r w:rsidRPr="00264A6B">
        <w:rPr>
          <w:rStyle w:val="QWordZchn"/>
        </w:rPr>
        <w:t>n</w:t>
      </w:r>
      <w:r>
        <w:t xml:space="preserve"> normalverteilten </w:t>
      </w:r>
      <w:r w:rsidRPr="002702A5">
        <w:t>Pseudozufallszahlen</w:t>
      </w:r>
      <w:r>
        <w:t xml:space="preserve"> zurück:</w:t>
      </w:r>
    </w:p>
    <w:p w14:paraId="49EE74DC" w14:textId="77777777" w:rsidR="003A6466" w:rsidRPr="00264A6B" w:rsidRDefault="003A6466" w:rsidP="003A6466">
      <w:pPr>
        <w:pStyle w:val="QT3klein"/>
      </w:pPr>
      <w:r w:rsidRPr="00264A6B">
        <w:t xml:space="preserve">&gt; </w:t>
      </w:r>
      <w:proofErr w:type="spellStart"/>
      <w:proofErr w:type="gramStart"/>
      <w:r w:rsidRPr="00264A6B">
        <w:t>rnorm</w:t>
      </w:r>
      <w:proofErr w:type="spellEnd"/>
      <w:r w:rsidRPr="00264A6B">
        <w:t>(</w:t>
      </w:r>
      <w:proofErr w:type="gramEnd"/>
      <w:r w:rsidRPr="00264A6B">
        <w:t>10)</w:t>
      </w:r>
    </w:p>
    <w:p w14:paraId="5C05EE91" w14:textId="77777777" w:rsidR="003A6466" w:rsidRPr="00264A6B" w:rsidRDefault="003A6466" w:rsidP="003A6466">
      <w:pPr>
        <w:pStyle w:val="QT3klein"/>
        <w:rPr>
          <w:color w:val="000000"/>
        </w:rPr>
      </w:pPr>
      <w:r w:rsidRPr="00264A6B">
        <w:rPr>
          <w:color w:val="000000"/>
          <w:bdr w:val="none" w:sz="0" w:space="0" w:color="auto" w:frame="1"/>
        </w:rPr>
        <w:t xml:space="preserve"> [1] -0.002234582 -1.370477832 -0.</w:t>
      </w:r>
      <w:proofErr w:type="gramStart"/>
      <w:r w:rsidRPr="00264A6B">
        <w:rPr>
          <w:color w:val="000000"/>
          <w:bdr w:val="none" w:sz="0" w:space="0" w:color="auto" w:frame="1"/>
        </w:rPr>
        <w:t>634437683  0.818618540</w:t>
      </w:r>
      <w:proofErr w:type="gramEnd"/>
      <w:r w:rsidRPr="00264A6B">
        <w:rPr>
          <w:color w:val="000000"/>
          <w:bdr w:val="none" w:sz="0" w:space="0" w:color="auto" w:frame="1"/>
        </w:rPr>
        <w:t xml:space="preserve"> -1.533895474 -0.009951146 -0.058751592 -1.689363070  0.468880835  1.024772154</w:t>
      </w:r>
    </w:p>
    <w:p w14:paraId="4E08C47A" w14:textId="0174E71A" w:rsidR="003A6466" w:rsidRDefault="003A6466" w:rsidP="003A6466"/>
    <w:p w14:paraId="238BA18B" w14:textId="77777777" w:rsidR="009B5603" w:rsidRDefault="009B5603">
      <w:pPr>
        <w:spacing w:after="0"/>
      </w:pPr>
      <w:r>
        <w:br w:type="page"/>
      </w:r>
    </w:p>
    <w:p w14:paraId="41664CF2" w14:textId="7EC4090F" w:rsidR="003A6466" w:rsidRDefault="003A6466" w:rsidP="003A6466">
      <w:r>
        <w:lastRenderedPageBreak/>
        <w:t xml:space="preserve">Bei der Gleichverteilung wird standardmäßig vom Intervall [0,1] </w:t>
      </w:r>
      <w:r w:rsidR="009B5603">
        <w:t xml:space="preserve">ausgegangen; entsprechend gibt </w:t>
      </w:r>
      <w:proofErr w:type="spellStart"/>
      <w:r w:rsidRPr="002702A5">
        <w:rPr>
          <w:rStyle w:val="QWordZchn"/>
        </w:rPr>
        <w:t>r</w:t>
      </w:r>
      <w:r>
        <w:rPr>
          <w:rStyle w:val="QWordZchn"/>
        </w:rPr>
        <w:t>uniform</w:t>
      </w:r>
      <w:proofErr w:type="spellEnd"/>
      <w:r w:rsidRPr="002702A5">
        <w:rPr>
          <w:rStyle w:val="QWordZchn"/>
        </w:rPr>
        <w:t>(</w:t>
      </w:r>
      <w:r>
        <w:rPr>
          <w:rStyle w:val="QWordZchn"/>
        </w:rPr>
        <w:t>n</w:t>
      </w:r>
      <w:r w:rsidRPr="002702A5">
        <w:rPr>
          <w:rStyle w:val="QWordZchn"/>
        </w:rPr>
        <w:t>)</w:t>
      </w:r>
      <w:r>
        <w:t xml:space="preserve"> einen Vektor mit </w:t>
      </w:r>
      <w:r w:rsidRPr="00264A6B">
        <w:rPr>
          <w:rStyle w:val="QWordZchn"/>
        </w:rPr>
        <w:t>n</w:t>
      </w:r>
      <w:r>
        <w:t xml:space="preserve"> </w:t>
      </w:r>
      <w:proofErr w:type="gramStart"/>
      <w:r>
        <w:t>in  [</w:t>
      </w:r>
      <w:proofErr w:type="gramEnd"/>
      <w:r>
        <w:t xml:space="preserve">0,1] gleichverteilten </w:t>
      </w:r>
      <w:r w:rsidRPr="002702A5">
        <w:t>Pseudozufallszahlen</w:t>
      </w:r>
      <w:r>
        <w:t xml:space="preserve"> zurück:</w:t>
      </w:r>
    </w:p>
    <w:p w14:paraId="0CA2A47A" w14:textId="77777777" w:rsidR="003A6466" w:rsidRPr="00AF72FE" w:rsidRDefault="003A6466" w:rsidP="003A6466">
      <w:pPr>
        <w:pStyle w:val="QT3klein"/>
      </w:pPr>
      <w:r>
        <w:t xml:space="preserve"> </w:t>
      </w:r>
      <w:r w:rsidRPr="00AF72FE">
        <w:t xml:space="preserve">&gt; </w:t>
      </w:r>
      <w:proofErr w:type="spellStart"/>
      <w:proofErr w:type="gramStart"/>
      <w:r w:rsidRPr="00AF72FE">
        <w:t>runif</w:t>
      </w:r>
      <w:proofErr w:type="spellEnd"/>
      <w:r w:rsidRPr="00AF72FE">
        <w:t>(</w:t>
      </w:r>
      <w:proofErr w:type="gramEnd"/>
      <w:r w:rsidRPr="00AF72FE">
        <w:t>10)</w:t>
      </w:r>
    </w:p>
    <w:p w14:paraId="568C9783" w14:textId="77777777" w:rsidR="003A6466" w:rsidRPr="001C2E3E" w:rsidRDefault="003A6466" w:rsidP="003A6466">
      <w:pPr>
        <w:pStyle w:val="QT3klein"/>
        <w:rPr>
          <w:color w:val="000000"/>
          <w:bdr w:val="none" w:sz="0" w:space="0" w:color="auto" w:frame="1"/>
        </w:rPr>
      </w:pPr>
      <w:r w:rsidRPr="00AF72FE">
        <w:rPr>
          <w:color w:val="000000"/>
          <w:bdr w:val="none" w:sz="0" w:space="0" w:color="auto" w:frame="1"/>
        </w:rPr>
        <w:t xml:space="preserve"> [1] 0.55942101 0.76979148 0.76647418 0.92896448 0.98320026 0.27809910 0.69253050 0.26390423 0.59879014 0.05161719</w:t>
      </w:r>
    </w:p>
    <w:p w14:paraId="6A9D6975" w14:textId="77777777" w:rsidR="003A6466" w:rsidRDefault="003A6466" w:rsidP="003A6466"/>
    <w:p w14:paraId="60E3D03A" w14:textId="7D2EAA25" w:rsidR="003A6466" w:rsidRPr="003A6466" w:rsidRDefault="003A6466" w:rsidP="003A6466">
      <w:r>
        <w:t xml:space="preserve">Wenn wir im Folgenden von erzeugten Zufallszahlen (oder zufälligen Werten) sprechen, dann meinen wir stets </w:t>
      </w:r>
      <w:r w:rsidRPr="0005160D">
        <w:rPr>
          <w:rStyle w:val="emph1Zchn"/>
        </w:rPr>
        <w:t>Pseudozufallszahlen</w:t>
      </w:r>
      <w:r w:rsidRPr="002702A5">
        <w:rPr>
          <w:rFonts w:eastAsia="MS Mincho"/>
        </w:rPr>
        <w:t>.</w:t>
      </w:r>
    </w:p>
    <w:p w14:paraId="1EB82314" w14:textId="77777777" w:rsidR="003A6466" w:rsidRDefault="003A6466" w:rsidP="003A64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0" w:lineRule="atLeast"/>
        <w:rPr>
          <w:rFonts w:ascii="Lucida Console" w:hAnsi="Lucida Console" w:cs="Courier New"/>
          <w:color w:val="000000"/>
          <w:szCs w:val="20"/>
          <w:bdr w:val="none" w:sz="0" w:space="0" w:color="auto" w:frame="1"/>
        </w:rPr>
      </w:pPr>
    </w:p>
    <w:p w14:paraId="19268BB0" w14:textId="77777777" w:rsidR="003A6466" w:rsidRPr="001A7CE2" w:rsidRDefault="003A6466" w:rsidP="003A6466">
      <w:pPr>
        <w:pStyle w:val="QT3klein"/>
        <w:rPr>
          <w:lang w:val="en-US"/>
          <w:rPrChange w:id="161" w:author="Benjamin Buchwitz" w:date="2021-10-05T15:20:00Z">
            <w:rPr/>
          </w:rPrChange>
        </w:rPr>
      </w:pPr>
      <w:r w:rsidRPr="001A7CE2">
        <w:rPr>
          <w:lang w:val="en-US"/>
          <w:rPrChange w:id="162" w:author="Benjamin Buchwitz" w:date="2021-10-05T15:20:00Z">
            <w:rPr/>
          </w:rPrChange>
        </w:rPr>
        <w:t xml:space="preserve">&gt; y &lt;- </w:t>
      </w:r>
      <w:proofErr w:type="spellStart"/>
      <w:proofErr w:type="gramStart"/>
      <w:r w:rsidRPr="001A7CE2">
        <w:rPr>
          <w:lang w:val="en-US"/>
          <w:rPrChange w:id="163" w:author="Benjamin Buchwitz" w:date="2021-10-05T15:20:00Z">
            <w:rPr/>
          </w:rPrChange>
        </w:rPr>
        <w:t>rnorm</w:t>
      </w:r>
      <w:proofErr w:type="spellEnd"/>
      <w:r w:rsidRPr="001A7CE2">
        <w:rPr>
          <w:lang w:val="en-US"/>
          <w:rPrChange w:id="164" w:author="Benjamin Buchwitz" w:date="2021-10-05T15:20:00Z">
            <w:rPr/>
          </w:rPrChange>
        </w:rPr>
        <w:t>(</w:t>
      </w:r>
      <w:proofErr w:type="gramEnd"/>
      <w:r w:rsidRPr="001A7CE2">
        <w:rPr>
          <w:lang w:val="en-US"/>
          <w:rPrChange w:id="165" w:author="Benjamin Buchwitz" w:date="2021-10-05T15:20:00Z">
            <w:rPr/>
          </w:rPrChange>
        </w:rPr>
        <w:t>1000)</w:t>
      </w:r>
    </w:p>
    <w:p w14:paraId="76C9951C" w14:textId="77777777" w:rsidR="003A6466" w:rsidRPr="001A7CE2" w:rsidRDefault="003A6466" w:rsidP="003A6466">
      <w:pPr>
        <w:pStyle w:val="QT3klein"/>
        <w:rPr>
          <w:lang w:val="en-US"/>
          <w:rPrChange w:id="166" w:author="Benjamin Buchwitz" w:date="2021-10-05T15:20:00Z">
            <w:rPr/>
          </w:rPrChange>
        </w:rPr>
      </w:pPr>
      <w:r w:rsidRPr="001A7CE2">
        <w:rPr>
          <w:lang w:val="en-US"/>
          <w:rPrChange w:id="167" w:author="Benjamin Buchwitz" w:date="2021-10-05T15:20:00Z">
            <w:rPr/>
          </w:rPrChange>
        </w:rPr>
        <w:t>&gt; summary(y)</w:t>
      </w:r>
    </w:p>
    <w:p w14:paraId="2E6A3986" w14:textId="77777777" w:rsidR="003A6466" w:rsidRPr="001A7CE2" w:rsidRDefault="003A6466" w:rsidP="003A6466">
      <w:pPr>
        <w:pStyle w:val="QT3klein"/>
        <w:rPr>
          <w:color w:val="000000"/>
          <w:bdr w:val="none" w:sz="0" w:space="0" w:color="auto" w:frame="1"/>
          <w:lang w:val="en-US"/>
          <w:rPrChange w:id="168" w:author="Benjamin Buchwitz" w:date="2021-10-05T15:20:00Z">
            <w:rPr>
              <w:color w:val="000000"/>
              <w:bdr w:val="none" w:sz="0" w:space="0" w:color="auto" w:frame="1"/>
            </w:rPr>
          </w:rPrChange>
        </w:rPr>
      </w:pPr>
      <w:r w:rsidRPr="001A7CE2">
        <w:rPr>
          <w:color w:val="000000"/>
          <w:bdr w:val="none" w:sz="0" w:space="0" w:color="auto" w:frame="1"/>
          <w:lang w:val="en-US"/>
          <w:rPrChange w:id="169" w:author="Benjamin Buchwitz" w:date="2021-10-05T15:20:00Z">
            <w:rPr>
              <w:color w:val="000000"/>
              <w:bdr w:val="none" w:sz="0" w:space="0" w:color="auto" w:frame="1"/>
            </w:rPr>
          </w:rPrChange>
        </w:rPr>
        <w:t xml:space="preserve">    Min.  1st Qu.   Median     </w:t>
      </w:r>
      <w:proofErr w:type="gramStart"/>
      <w:r w:rsidRPr="001A7CE2">
        <w:rPr>
          <w:color w:val="000000"/>
          <w:bdr w:val="none" w:sz="0" w:space="0" w:color="auto" w:frame="1"/>
          <w:lang w:val="en-US"/>
          <w:rPrChange w:id="170" w:author="Benjamin Buchwitz" w:date="2021-10-05T15:20:00Z">
            <w:rPr>
              <w:color w:val="000000"/>
              <w:bdr w:val="none" w:sz="0" w:space="0" w:color="auto" w:frame="1"/>
            </w:rPr>
          </w:rPrChange>
        </w:rPr>
        <w:t>Mean  3</w:t>
      </w:r>
      <w:proofErr w:type="gramEnd"/>
      <w:r w:rsidRPr="001A7CE2">
        <w:rPr>
          <w:color w:val="000000"/>
          <w:bdr w:val="none" w:sz="0" w:space="0" w:color="auto" w:frame="1"/>
          <w:lang w:val="en-US"/>
          <w:rPrChange w:id="171" w:author="Benjamin Buchwitz" w:date="2021-10-05T15:20:00Z">
            <w:rPr>
              <w:color w:val="000000"/>
              <w:bdr w:val="none" w:sz="0" w:space="0" w:color="auto" w:frame="1"/>
            </w:rPr>
          </w:rPrChange>
        </w:rPr>
        <w:t xml:space="preserve">rd Qu.     Max. </w:t>
      </w:r>
    </w:p>
    <w:p w14:paraId="3C2DA851" w14:textId="77777777" w:rsidR="003A6466" w:rsidRPr="001A7CE2" w:rsidRDefault="003A6466" w:rsidP="003A6466">
      <w:pPr>
        <w:pStyle w:val="QT3klein"/>
        <w:rPr>
          <w:color w:val="000000"/>
          <w:bdr w:val="none" w:sz="0" w:space="0" w:color="auto" w:frame="1"/>
          <w:lang w:val="en-US"/>
          <w:rPrChange w:id="172" w:author="Benjamin Buchwitz" w:date="2021-10-05T15:20:00Z">
            <w:rPr>
              <w:color w:val="000000"/>
              <w:bdr w:val="none" w:sz="0" w:space="0" w:color="auto" w:frame="1"/>
            </w:rPr>
          </w:rPrChange>
        </w:rPr>
      </w:pPr>
      <w:r w:rsidRPr="001A7CE2">
        <w:rPr>
          <w:color w:val="000000"/>
          <w:bdr w:val="none" w:sz="0" w:space="0" w:color="auto" w:frame="1"/>
          <w:lang w:val="en-US"/>
          <w:rPrChange w:id="173" w:author="Benjamin Buchwitz" w:date="2021-10-05T15:20:00Z">
            <w:rPr>
              <w:color w:val="000000"/>
              <w:bdr w:val="none" w:sz="0" w:space="0" w:color="auto" w:frame="1"/>
            </w:rPr>
          </w:rPrChange>
        </w:rPr>
        <w:t>-3.98153 -0.</w:t>
      </w:r>
      <w:proofErr w:type="gramStart"/>
      <w:r w:rsidRPr="001A7CE2">
        <w:rPr>
          <w:color w:val="000000"/>
          <w:bdr w:val="none" w:sz="0" w:space="0" w:color="auto" w:frame="1"/>
          <w:lang w:val="en-US"/>
          <w:rPrChange w:id="174" w:author="Benjamin Buchwitz" w:date="2021-10-05T15:20:00Z">
            <w:rPr>
              <w:color w:val="000000"/>
              <w:bdr w:val="none" w:sz="0" w:space="0" w:color="auto" w:frame="1"/>
            </w:rPr>
          </w:rPrChange>
        </w:rPr>
        <w:t>61783  0.06902</w:t>
      </w:r>
      <w:proofErr w:type="gramEnd"/>
      <w:r w:rsidRPr="001A7CE2">
        <w:rPr>
          <w:color w:val="000000"/>
          <w:bdr w:val="none" w:sz="0" w:space="0" w:color="auto" w:frame="1"/>
          <w:lang w:val="en-US"/>
          <w:rPrChange w:id="175" w:author="Benjamin Buchwitz" w:date="2021-10-05T15:20:00Z">
            <w:rPr>
              <w:color w:val="000000"/>
              <w:bdr w:val="none" w:sz="0" w:space="0" w:color="auto" w:frame="1"/>
            </w:rPr>
          </w:rPrChange>
        </w:rPr>
        <w:t xml:space="preserve">  0.01713  0.68989  3.73673 </w:t>
      </w:r>
    </w:p>
    <w:p w14:paraId="3E9EEEB6" w14:textId="77777777" w:rsidR="003A6466" w:rsidRPr="001A7CE2" w:rsidRDefault="003A6466" w:rsidP="003A6466">
      <w:pPr>
        <w:pStyle w:val="QT3klein"/>
        <w:rPr>
          <w:lang w:val="en-US"/>
          <w:rPrChange w:id="176" w:author="Benjamin Buchwitz" w:date="2021-10-05T15:20:00Z">
            <w:rPr/>
          </w:rPrChange>
        </w:rPr>
      </w:pPr>
      <w:r w:rsidRPr="001A7CE2">
        <w:rPr>
          <w:lang w:val="en-US"/>
          <w:rPrChange w:id="177" w:author="Benjamin Buchwitz" w:date="2021-10-05T15:20:00Z">
            <w:rPr/>
          </w:rPrChange>
        </w:rPr>
        <w:t xml:space="preserve">&gt; x &lt;- </w:t>
      </w:r>
      <w:proofErr w:type="spellStart"/>
      <w:proofErr w:type="gramStart"/>
      <w:r w:rsidRPr="001A7CE2">
        <w:rPr>
          <w:lang w:val="en-US"/>
          <w:rPrChange w:id="178" w:author="Benjamin Buchwitz" w:date="2021-10-05T15:20:00Z">
            <w:rPr/>
          </w:rPrChange>
        </w:rPr>
        <w:t>rnorm</w:t>
      </w:r>
      <w:proofErr w:type="spellEnd"/>
      <w:r w:rsidRPr="001A7CE2">
        <w:rPr>
          <w:lang w:val="en-US"/>
          <w:rPrChange w:id="179" w:author="Benjamin Buchwitz" w:date="2021-10-05T15:20:00Z">
            <w:rPr/>
          </w:rPrChange>
        </w:rPr>
        <w:t>(</w:t>
      </w:r>
      <w:proofErr w:type="gramEnd"/>
      <w:r w:rsidRPr="001A7CE2">
        <w:rPr>
          <w:lang w:val="en-US"/>
          <w:rPrChange w:id="180" w:author="Benjamin Buchwitz" w:date="2021-10-05T15:20:00Z">
            <w:rPr/>
          </w:rPrChange>
        </w:rPr>
        <w:t>1000000)</w:t>
      </w:r>
    </w:p>
    <w:p w14:paraId="72389A4D" w14:textId="77777777" w:rsidR="003A6466" w:rsidRPr="001A7CE2" w:rsidRDefault="003A6466" w:rsidP="003A6466">
      <w:pPr>
        <w:pStyle w:val="QT3klein"/>
        <w:rPr>
          <w:lang w:val="en-US"/>
          <w:rPrChange w:id="181" w:author="Benjamin Buchwitz" w:date="2021-10-05T15:20:00Z">
            <w:rPr/>
          </w:rPrChange>
        </w:rPr>
      </w:pPr>
      <w:r w:rsidRPr="001A7CE2">
        <w:rPr>
          <w:lang w:val="en-US"/>
          <w:rPrChange w:id="182" w:author="Benjamin Buchwitz" w:date="2021-10-05T15:20:00Z">
            <w:rPr/>
          </w:rPrChange>
        </w:rPr>
        <w:t>&gt; summary(x)</w:t>
      </w:r>
    </w:p>
    <w:p w14:paraId="0084622E" w14:textId="77777777" w:rsidR="003A6466" w:rsidRPr="001A7CE2" w:rsidRDefault="003A6466" w:rsidP="003A6466">
      <w:pPr>
        <w:pStyle w:val="QT3klein"/>
        <w:rPr>
          <w:color w:val="000000"/>
          <w:bdr w:val="none" w:sz="0" w:space="0" w:color="auto" w:frame="1"/>
          <w:lang w:val="en-US"/>
          <w:rPrChange w:id="183" w:author="Benjamin Buchwitz" w:date="2021-10-05T15:20:00Z">
            <w:rPr>
              <w:color w:val="000000"/>
              <w:bdr w:val="none" w:sz="0" w:space="0" w:color="auto" w:frame="1"/>
            </w:rPr>
          </w:rPrChange>
        </w:rPr>
      </w:pPr>
      <w:r w:rsidRPr="001A7CE2">
        <w:rPr>
          <w:color w:val="000000"/>
          <w:bdr w:val="none" w:sz="0" w:space="0" w:color="auto" w:frame="1"/>
          <w:lang w:val="en-US"/>
          <w:rPrChange w:id="184" w:author="Benjamin Buchwitz" w:date="2021-10-05T15:20:00Z">
            <w:rPr>
              <w:color w:val="000000"/>
              <w:bdr w:val="none" w:sz="0" w:space="0" w:color="auto" w:frame="1"/>
            </w:rPr>
          </w:rPrChange>
        </w:rPr>
        <w:t xml:space="preserve">     Min.   1st Qu.    Median      Mean   3rd Qu.      Max. </w:t>
      </w:r>
    </w:p>
    <w:p w14:paraId="71B728E5" w14:textId="77777777" w:rsidR="003A6466" w:rsidRPr="00D96EF4" w:rsidRDefault="003A6466" w:rsidP="003A6466">
      <w:pPr>
        <w:pStyle w:val="QT3klein"/>
        <w:rPr>
          <w:color w:val="000000"/>
        </w:rPr>
      </w:pPr>
      <w:r w:rsidRPr="00D96EF4">
        <w:rPr>
          <w:color w:val="000000"/>
          <w:bdr w:val="none" w:sz="0" w:space="0" w:color="auto" w:frame="1"/>
        </w:rPr>
        <w:t>-4.999760 -0.674315 -0.000336 -0.</w:t>
      </w:r>
      <w:proofErr w:type="gramStart"/>
      <w:r w:rsidRPr="00D96EF4">
        <w:rPr>
          <w:color w:val="000000"/>
          <w:bdr w:val="none" w:sz="0" w:space="0" w:color="auto" w:frame="1"/>
        </w:rPr>
        <w:t>000143  0.674947</w:t>
      </w:r>
      <w:proofErr w:type="gramEnd"/>
      <w:r w:rsidRPr="00D96EF4">
        <w:rPr>
          <w:color w:val="000000"/>
          <w:bdr w:val="none" w:sz="0" w:space="0" w:color="auto" w:frame="1"/>
        </w:rPr>
        <w:t xml:space="preserve">  4.727007 </w:t>
      </w:r>
    </w:p>
    <w:p w14:paraId="1AA8BD26" w14:textId="77777777" w:rsidR="003A6466" w:rsidRDefault="003A6466" w:rsidP="003A64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0" w:lineRule="atLeast"/>
        <w:rPr>
          <w:rFonts w:ascii="Lucida Console" w:hAnsi="Lucida Console" w:cs="Courier New"/>
          <w:color w:val="000000"/>
          <w:szCs w:val="20"/>
          <w:bdr w:val="none" w:sz="0" w:space="0" w:color="auto" w:frame="1"/>
        </w:rPr>
      </w:pPr>
    </w:p>
    <w:p w14:paraId="783AB807" w14:textId="77777777" w:rsidR="00C50602" w:rsidRDefault="00C50602" w:rsidP="00324B14"/>
    <w:p w14:paraId="2850D776" w14:textId="65368936" w:rsidR="00FE50E1" w:rsidRDefault="003A6466" w:rsidP="00324B14">
      <w:pPr>
        <w:rPr>
          <w:rFonts w:ascii="Lucida Console" w:hAnsi="Lucida Console"/>
          <w:color w:val="0000FF"/>
        </w:rPr>
      </w:pPr>
      <w:r w:rsidRPr="00EF18B2">
        <w:t>Um zu prüfen, ob die erzeugten Zufallszahlen einer Norma</w:t>
      </w:r>
      <w:r>
        <w:t>l</w:t>
      </w:r>
      <w:r w:rsidRPr="00EF18B2">
        <w:t>verteilung genügen</w:t>
      </w:r>
      <w:r>
        <w:t>,</w:t>
      </w:r>
      <w:r w:rsidRPr="00EF18B2">
        <w:t xml:space="preserve"> können wir als ersten Test ein Histogramm erzeugen:</w:t>
      </w:r>
    </w:p>
    <w:p w14:paraId="30609879" w14:textId="210A9E0D" w:rsidR="003A6466" w:rsidRPr="00D96EF4" w:rsidRDefault="00FE50E1" w:rsidP="003A6466">
      <w:pPr>
        <w:pStyle w:val="QT3"/>
      </w:pPr>
      <w:r>
        <w:t xml:space="preserve">&gt; </w:t>
      </w:r>
      <w:proofErr w:type="spellStart"/>
      <w:r w:rsidR="003A6466" w:rsidRPr="00D96EF4">
        <w:t>hist</w:t>
      </w:r>
      <w:proofErr w:type="spellEnd"/>
      <w:r w:rsidR="003A6466" w:rsidRPr="00D96EF4">
        <w:t>(y)</w:t>
      </w:r>
    </w:p>
    <w:p w14:paraId="5A792A4C" w14:textId="77777777" w:rsidR="003A6466" w:rsidRDefault="003A6466" w:rsidP="003A6466">
      <w:pPr>
        <w:keepNext/>
      </w:pPr>
      <w:r>
        <w:rPr>
          <w:rFonts w:ascii="CMR10" w:hAnsi="CMR10" w:cs="CMR10"/>
          <w:noProof/>
          <w:szCs w:val="22"/>
        </w:rPr>
        <w:drawing>
          <wp:inline distT="0" distB="0" distL="0" distR="0" wp14:anchorId="1F01303E" wp14:editId="11B67347">
            <wp:extent cx="3600000" cy="2070000"/>
            <wp:effectExtent l="19050" t="19050" r="19685" b="260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normHist0.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00000" cy="2070000"/>
                    </a:xfrm>
                    <a:prstGeom prst="rect">
                      <a:avLst/>
                    </a:prstGeom>
                    <a:ln>
                      <a:solidFill>
                        <a:schemeClr val="accent1"/>
                      </a:solidFill>
                    </a:ln>
                  </pic:spPr>
                </pic:pic>
              </a:graphicData>
            </a:graphic>
          </wp:inline>
        </w:drawing>
      </w:r>
    </w:p>
    <w:p w14:paraId="04C61D79" w14:textId="4AE95C2D" w:rsidR="003A6466" w:rsidRDefault="003A6466" w:rsidP="003A6466">
      <w:pPr>
        <w:pStyle w:val="Beschriftung"/>
        <w:rPr>
          <w:rFonts w:ascii="CMR10" w:hAnsi="CMR10" w:cs="CMR10"/>
          <w:szCs w:val="22"/>
        </w:rPr>
      </w:pPr>
      <w:r>
        <w:t xml:space="preserve">Abbildung </w:t>
      </w:r>
      <w:fldSimple w:instr=" SEQ Abbildung \* ARABIC ">
        <w:r w:rsidR="000C4F16">
          <w:rPr>
            <w:noProof/>
          </w:rPr>
          <w:t>8</w:t>
        </w:r>
      </w:fldSimple>
    </w:p>
    <w:p w14:paraId="2CED90A1" w14:textId="49C90B48" w:rsidR="003A6466" w:rsidRDefault="003A6466" w:rsidP="003A64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0" w:lineRule="atLeast"/>
        <w:rPr>
          <w:rFonts w:ascii="Lucida Console" w:hAnsi="Lucida Console" w:cs="Courier New"/>
          <w:color w:val="000000"/>
          <w:szCs w:val="20"/>
          <w:bdr w:val="none" w:sz="0" w:space="0" w:color="auto" w:frame="1"/>
        </w:rPr>
      </w:pPr>
    </w:p>
    <w:p w14:paraId="7E19ED64" w14:textId="4CC44B3C" w:rsidR="009B2DD1" w:rsidRPr="007840D2" w:rsidRDefault="009B2DD1" w:rsidP="009B2DD1">
      <w:pPr>
        <w:rPr>
          <w:rFonts w:ascii="CMR10" w:hAnsi="CMR10" w:cs="CMR10"/>
          <w:szCs w:val="22"/>
        </w:rPr>
      </w:pPr>
      <w:r>
        <w:rPr>
          <w:rFonts w:ascii="CMR10" w:hAnsi="CMR10" w:cs="CMR10"/>
          <w:szCs w:val="22"/>
        </w:rPr>
        <w:t>Die Anzahl der Klassen im Histogramm ist selbst für den kleinen Datensatz</w:t>
      </w:r>
      <w:r w:rsidR="007840D2">
        <w:rPr>
          <w:rFonts w:ascii="CMR10" w:hAnsi="CMR10" w:cs="CMR10"/>
          <w:szCs w:val="22"/>
        </w:rPr>
        <w:t xml:space="preserve"> </w:t>
      </w:r>
      <w:r w:rsidR="007840D2" w:rsidRPr="007840D2">
        <w:rPr>
          <w:rStyle w:val="QWordZchn"/>
        </w:rPr>
        <w:t>y</w:t>
      </w:r>
      <w:r>
        <w:rPr>
          <w:rFonts w:ascii="CMR10" w:hAnsi="CMR10" w:cs="CMR10"/>
          <w:szCs w:val="22"/>
        </w:rPr>
        <w:t xml:space="preserve"> eigentlich zu klein</w:t>
      </w:r>
      <w:r w:rsidR="007840D2">
        <w:rPr>
          <w:rFonts w:ascii="CMR10" w:hAnsi="CMR10" w:cs="CMR10"/>
          <w:szCs w:val="22"/>
        </w:rPr>
        <w:t>.</w:t>
      </w:r>
      <w:r w:rsidR="0005160D">
        <w:rPr>
          <w:rFonts w:ascii="CMR10" w:hAnsi="CMR10" w:cs="CMR10"/>
          <w:szCs w:val="22"/>
        </w:rPr>
        <w:t xml:space="preserve"> Es ist oft nicht </w:t>
      </w:r>
      <w:proofErr w:type="gramStart"/>
      <w:r w:rsidR="0005160D">
        <w:rPr>
          <w:rFonts w:ascii="CMR10" w:hAnsi="CMR10" w:cs="CMR10"/>
          <w:szCs w:val="22"/>
        </w:rPr>
        <w:t>ganz so</w:t>
      </w:r>
      <w:proofErr w:type="gramEnd"/>
      <w:r w:rsidR="0005160D">
        <w:rPr>
          <w:rFonts w:ascii="CMR10" w:hAnsi="CMR10" w:cs="CMR10"/>
          <w:szCs w:val="22"/>
        </w:rPr>
        <w:t xml:space="preserve"> einfach, die „richtige“ Anzahl der Klassen in einem Histogramm zu bestimmen.</w:t>
      </w:r>
      <w:r w:rsidR="007840D2">
        <w:rPr>
          <w:rFonts w:ascii="CMR10" w:hAnsi="CMR10" w:cs="CMR10"/>
          <w:szCs w:val="22"/>
        </w:rPr>
        <w:t xml:space="preserve"> Für den größeren Datensatz </w:t>
      </w:r>
      <w:r w:rsidR="007840D2" w:rsidRPr="007840D2">
        <w:rPr>
          <w:rStyle w:val="QWordZchn"/>
        </w:rPr>
        <w:t>x</w:t>
      </w:r>
      <w:r w:rsidR="007840D2">
        <w:rPr>
          <w:rFonts w:ascii="CMR10" w:hAnsi="CMR10" w:cs="CMR10"/>
          <w:szCs w:val="22"/>
        </w:rPr>
        <w:t xml:space="preserve"> wollen wir 100 unterschiedliche Klassen im Histogramm benutzen. </w:t>
      </w:r>
      <w:r>
        <w:rPr>
          <w:rFonts w:ascii="CMR10" w:hAnsi="CMR10" w:cs="CMR10"/>
          <w:szCs w:val="22"/>
        </w:rPr>
        <w:t xml:space="preserve">Mit </w:t>
      </w:r>
      <w:proofErr w:type="spellStart"/>
      <w:r w:rsidRPr="00EF18B2">
        <w:rPr>
          <w:rStyle w:val="QWordZchn"/>
        </w:rPr>
        <w:t>breaks</w:t>
      </w:r>
      <w:proofErr w:type="spellEnd"/>
      <w:r>
        <w:rPr>
          <w:rFonts w:ascii="CMR10" w:hAnsi="CMR10" w:cs="CMR10"/>
          <w:szCs w:val="22"/>
        </w:rPr>
        <w:t xml:space="preserve"> kann die Anzahl der Klassen im Histogramm beeinflusst werden</w:t>
      </w:r>
      <w:r w:rsidR="0005160D">
        <w:rPr>
          <w:rFonts w:ascii="CMR10" w:hAnsi="CMR10" w:cs="CMR10"/>
          <w:szCs w:val="22"/>
        </w:rPr>
        <w:t xml:space="preserve"> (</w:t>
      </w:r>
      <w:proofErr w:type="gramStart"/>
      <w:r w:rsidR="0005160D">
        <w:rPr>
          <w:rFonts w:ascii="CMR10" w:hAnsi="CMR10" w:cs="CMR10"/>
          <w:szCs w:val="22"/>
        </w:rPr>
        <w:t xml:space="preserve">siehe </w:t>
      </w:r>
      <w:r w:rsidR="0005160D" w:rsidRPr="0005160D">
        <w:rPr>
          <w:rStyle w:val="QWordZchn"/>
        </w:rPr>
        <w:t>?</w:t>
      </w:r>
      <w:proofErr w:type="spellStart"/>
      <w:r w:rsidR="0005160D" w:rsidRPr="0005160D">
        <w:rPr>
          <w:rStyle w:val="QWordZchn"/>
        </w:rPr>
        <w:t>hist</w:t>
      </w:r>
      <w:proofErr w:type="spellEnd"/>
      <w:proofErr w:type="gramEnd"/>
      <w:r w:rsidR="0005160D" w:rsidRPr="0005160D">
        <w:rPr>
          <w:rStyle w:val="QWordZchn"/>
        </w:rPr>
        <w:t>)</w:t>
      </w:r>
      <w:r>
        <w:rPr>
          <w:rFonts w:ascii="CMR10" w:hAnsi="CMR10" w:cs="CMR10"/>
          <w:szCs w:val="22"/>
        </w:rPr>
        <w:t>.</w:t>
      </w:r>
      <w:r w:rsidR="007840D2">
        <w:rPr>
          <w:rFonts w:ascii="CMR10" w:hAnsi="CMR10" w:cs="CMR10"/>
          <w:szCs w:val="22"/>
        </w:rPr>
        <w:t xml:space="preserve"> </w:t>
      </w:r>
    </w:p>
    <w:p w14:paraId="72D5ABCD" w14:textId="7C4B3C37" w:rsidR="009B2DD1" w:rsidRPr="001C2E3E" w:rsidRDefault="009B2DD1" w:rsidP="003A64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0" w:lineRule="atLeast"/>
        <w:rPr>
          <w:rFonts w:ascii="Lucida Console" w:hAnsi="Lucida Console" w:cs="Courier New"/>
          <w:color w:val="000000"/>
          <w:szCs w:val="20"/>
          <w:bdr w:val="none" w:sz="0" w:space="0" w:color="auto" w:frame="1"/>
        </w:rPr>
      </w:pPr>
    </w:p>
    <w:p w14:paraId="35AD7909" w14:textId="77777777" w:rsidR="009B5603" w:rsidRDefault="009B5603">
      <w:pPr>
        <w:spacing w:after="0"/>
        <w:rPr>
          <w:rFonts w:ascii="Lucida Console" w:hAnsi="Lucida Console"/>
          <w:color w:val="0000FF"/>
        </w:rPr>
      </w:pPr>
      <w:r>
        <w:br w:type="page"/>
      </w:r>
    </w:p>
    <w:p w14:paraId="30D24229" w14:textId="4BB33963" w:rsidR="003A6466" w:rsidRPr="001C2E3E" w:rsidRDefault="003A6466" w:rsidP="003A6466">
      <w:pPr>
        <w:pStyle w:val="QT3"/>
        <w:rPr>
          <w:color w:val="000000"/>
        </w:rPr>
      </w:pPr>
      <w:r w:rsidRPr="001C2E3E">
        <w:lastRenderedPageBreak/>
        <w:t xml:space="preserve">&gt; </w:t>
      </w:r>
      <w:proofErr w:type="spellStart"/>
      <w:proofErr w:type="gramStart"/>
      <w:r w:rsidRPr="001C2E3E">
        <w:t>hist</w:t>
      </w:r>
      <w:proofErr w:type="spellEnd"/>
      <w:r w:rsidRPr="001C2E3E">
        <w:t>(</w:t>
      </w:r>
      <w:proofErr w:type="gramEnd"/>
      <w:r w:rsidRPr="001C2E3E">
        <w:t xml:space="preserve">x, </w:t>
      </w:r>
      <w:proofErr w:type="spellStart"/>
      <w:r w:rsidRPr="001C2E3E">
        <w:t>breaks</w:t>
      </w:r>
      <w:proofErr w:type="spellEnd"/>
      <w:r w:rsidRPr="001C2E3E">
        <w:t xml:space="preserve"> = 100)</w:t>
      </w:r>
    </w:p>
    <w:p w14:paraId="11944EDC" w14:textId="77777777" w:rsidR="003A6466" w:rsidRDefault="003A6466" w:rsidP="003A6466">
      <w:pPr>
        <w:keepNext/>
      </w:pPr>
      <w:r>
        <w:rPr>
          <w:rFonts w:ascii="CMR10" w:hAnsi="CMR10" w:cs="CMR10"/>
          <w:noProof/>
          <w:szCs w:val="22"/>
        </w:rPr>
        <w:drawing>
          <wp:inline distT="0" distB="0" distL="0" distR="0" wp14:anchorId="314B6516" wp14:editId="5A1DFB02">
            <wp:extent cx="3600000" cy="2070000"/>
            <wp:effectExtent l="19050" t="19050" r="19685" b="260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normHisto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0000" cy="2070000"/>
                    </a:xfrm>
                    <a:prstGeom prst="rect">
                      <a:avLst/>
                    </a:prstGeom>
                    <a:ln>
                      <a:solidFill>
                        <a:schemeClr val="accent1"/>
                      </a:solidFill>
                    </a:ln>
                  </pic:spPr>
                </pic:pic>
              </a:graphicData>
            </a:graphic>
          </wp:inline>
        </w:drawing>
      </w:r>
    </w:p>
    <w:p w14:paraId="0D40F84A" w14:textId="33F305F5" w:rsidR="003A6466" w:rsidRDefault="003A6466" w:rsidP="003A6466">
      <w:pPr>
        <w:pStyle w:val="Beschriftung"/>
        <w:rPr>
          <w:rFonts w:ascii="CMR10" w:hAnsi="CMR10" w:cs="CMR10"/>
          <w:szCs w:val="22"/>
        </w:rPr>
      </w:pPr>
      <w:r>
        <w:t xml:space="preserve">Abbildung </w:t>
      </w:r>
      <w:fldSimple w:instr=" SEQ Abbildung \* ARABIC ">
        <w:r w:rsidR="000C4F16">
          <w:rPr>
            <w:noProof/>
          </w:rPr>
          <w:t>9</w:t>
        </w:r>
      </w:fldSimple>
    </w:p>
    <w:p w14:paraId="13C034C1" w14:textId="1DE723CC" w:rsidR="000C4F16" w:rsidRDefault="000C4F16" w:rsidP="003A6466">
      <w:r>
        <w:rPr>
          <w:rFonts w:ascii="CMR10" w:hAnsi="CMR10" w:cs="CMR10"/>
          <w:szCs w:val="22"/>
        </w:rPr>
        <w:t>Wenn man dieses Bild mit der „hochskalierten“ theoretischen Wahrscheinlichkeitsdichte</w:t>
      </w:r>
      <w:r w:rsidR="00995373">
        <w:rPr>
          <w:rFonts w:ascii="CMR10" w:hAnsi="CMR10" w:cs="CMR10"/>
          <w:szCs w:val="22"/>
        </w:rPr>
        <w:t xml:space="preserve"> der Normalverteilung in der nächsten Abbildung</w:t>
      </w:r>
      <w:r>
        <w:rPr>
          <w:rFonts w:ascii="CMR10" w:hAnsi="CMR10" w:cs="CMR10"/>
          <w:szCs w:val="22"/>
        </w:rPr>
        <w:t xml:space="preserve"> vergleicht, dann sieht man, dass die so</w:t>
      </w:r>
      <w:r w:rsidRPr="00EF18B2">
        <w:t xml:space="preserve"> erzeugten Zufallszahlen</w:t>
      </w:r>
      <w:r>
        <w:t xml:space="preserve"> diesen ersten groben Test bestanden haben</w:t>
      </w:r>
      <w:r w:rsidR="007840D2">
        <w:t>. Für die Erzeugung der nächsten Abbildung</w:t>
      </w:r>
      <w:r w:rsidR="00995373">
        <w:t xml:space="preserve"> </w:t>
      </w:r>
      <w:r w:rsidR="007840D2">
        <w:t xml:space="preserve">benutzen wir dabei in der Plot-Funktion die Funktion </w:t>
      </w:r>
      <w:proofErr w:type="spellStart"/>
      <w:proofErr w:type="gramStart"/>
      <w:r w:rsidR="00995373" w:rsidRPr="00995373">
        <w:rPr>
          <w:rStyle w:val="QWordZchn"/>
        </w:rPr>
        <w:t>dnorm</w:t>
      </w:r>
      <w:proofErr w:type="spellEnd"/>
      <w:r w:rsidR="00995373" w:rsidRPr="00995373">
        <w:rPr>
          <w:rStyle w:val="QWordZchn"/>
        </w:rPr>
        <w:t>(</w:t>
      </w:r>
      <w:proofErr w:type="gramEnd"/>
      <w:r w:rsidR="00995373" w:rsidRPr="00995373">
        <w:rPr>
          <w:rStyle w:val="QWordZchn"/>
        </w:rPr>
        <w:t>)</w:t>
      </w:r>
      <w:r w:rsidR="00081C7E">
        <w:t>, die</w:t>
      </w:r>
      <w:r w:rsidR="007840D2">
        <w:t xml:space="preserve"> </w:t>
      </w:r>
      <w:r w:rsidR="00995373" w:rsidRPr="00995373">
        <w:t xml:space="preserve">die </w:t>
      </w:r>
      <w:r w:rsidR="007840D2">
        <w:t xml:space="preserve">Werte der </w:t>
      </w:r>
      <w:r w:rsidR="00995373" w:rsidRPr="00995373">
        <w:t>Wahrscheinlichkeitsdichte</w:t>
      </w:r>
      <w:r w:rsidR="00081C7E">
        <w:t xml:space="preserve"> (</w:t>
      </w:r>
      <w:proofErr w:type="spellStart"/>
      <w:r w:rsidR="00081C7E">
        <w:t>density</w:t>
      </w:r>
      <w:proofErr w:type="spellEnd"/>
      <w:r w:rsidR="00081C7E">
        <w:t>)</w:t>
      </w:r>
      <w:r w:rsidR="00995373" w:rsidRPr="00995373">
        <w:t xml:space="preserve"> der Normalverteilun</w:t>
      </w:r>
      <w:r w:rsidR="00995373">
        <w:t>g</w:t>
      </w:r>
      <w:r w:rsidR="007840D2">
        <w:t xml:space="preserve"> zurückgibt</w:t>
      </w:r>
      <w:r>
        <w:t xml:space="preserve">: </w:t>
      </w:r>
    </w:p>
    <w:p w14:paraId="487E7F01" w14:textId="77777777" w:rsidR="00995373" w:rsidRPr="001A7CE2" w:rsidRDefault="00995373" w:rsidP="00995373">
      <w:pPr>
        <w:pStyle w:val="QT3"/>
        <w:rPr>
          <w:lang w:val="en-US"/>
          <w:rPrChange w:id="185" w:author="Benjamin Buchwitz" w:date="2021-10-05T15:20:00Z">
            <w:rPr/>
          </w:rPrChange>
        </w:rPr>
      </w:pPr>
      <w:r w:rsidRPr="001A7CE2">
        <w:rPr>
          <w:lang w:val="en-US"/>
          <w:rPrChange w:id="186" w:author="Benjamin Buchwitz" w:date="2021-10-05T15:20:00Z">
            <w:rPr/>
          </w:rPrChange>
        </w:rPr>
        <w:t xml:space="preserve">&gt; z &lt;- </w:t>
      </w:r>
      <w:proofErr w:type="gramStart"/>
      <w:r w:rsidRPr="001A7CE2">
        <w:rPr>
          <w:lang w:val="en-US"/>
          <w:rPrChange w:id="187" w:author="Benjamin Buchwitz" w:date="2021-10-05T15:20:00Z">
            <w:rPr/>
          </w:rPrChange>
        </w:rPr>
        <w:t>seq(</w:t>
      </w:r>
      <w:proofErr w:type="gramEnd"/>
      <w:r w:rsidRPr="001A7CE2">
        <w:rPr>
          <w:lang w:val="en-US"/>
          <w:rPrChange w:id="188" w:author="Benjamin Buchwitz" w:date="2021-10-05T15:20:00Z">
            <w:rPr/>
          </w:rPrChange>
        </w:rPr>
        <w:t>-4, 4, by=0.1)</w:t>
      </w:r>
    </w:p>
    <w:p w14:paraId="4F6ECC0C" w14:textId="53056F24" w:rsidR="00995373" w:rsidRPr="001A7CE2" w:rsidRDefault="00995373" w:rsidP="00995373">
      <w:pPr>
        <w:pStyle w:val="QT3"/>
        <w:rPr>
          <w:color w:val="000000"/>
          <w:lang w:val="en-US"/>
          <w:rPrChange w:id="189" w:author="Benjamin Buchwitz" w:date="2021-10-05T15:20:00Z">
            <w:rPr>
              <w:color w:val="000000"/>
            </w:rPr>
          </w:rPrChange>
        </w:rPr>
      </w:pPr>
      <w:r w:rsidRPr="001A7CE2">
        <w:rPr>
          <w:lang w:val="en-US"/>
          <w:rPrChange w:id="190" w:author="Benjamin Buchwitz" w:date="2021-10-05T15:20:00Z">
            <w:rPr/>
          </w:rPrChange>
        </w:rPr>
        <w:t xml:space="preserve">&gt; </w:t>
      </w:r>
      <w:proofErr w:type="gramStart"/>
      <w:r w:rsidRPr="001A7CE2">
        <w:rPr>
          <w:lang w:val="en-US"/>
          <w:rPrChange w:id="191" w:author="Benjamin Buchwitz" w:date="2021-10-05T15:20:00Z">
            <w:rPr/>
          </w:rPrChange>
        </w:rPr>
        <w:t>plot(</w:t>
      </w:r>
      <w:proofErr w:type="gramEnd"/>
      <w:r w:rsidRPr="001A7CE2">
        <w:rPr>
          <w:lang w:val="en-US"/>
          <w:rPrChange w:id="192" w:author="Benjamin Buchwitz" w:date="2021-10-05T15:20:00Z">
            <w:rPr/>
          </w:rPrChange>
        </w:rPr>
        <w:t>z, 100000*</w:t>
      </w:r>
      <w:proofErr w:type="spellStart"/>
      <w:r w:rsidRPr="001A7CE2">
        <w:rPr>
          <w:lang w:val="en-US"/>
          <w:rPrChange w:id="193" w:author="Benjamin Buchwitz" w:date="2021-10-05T15:20:00Z">
            <w:rPr/>
          </w:rPrChange>
        </w:rPr>
        <w:t>dnorm</w:t>
      </w:r>
      <w:proofErr w:type="spellEnd"/>
      <w:r w:rsidRPr="001A7CE2">
        <w:rPr>
          <w:lang w:val="en-US"/>
          <w:rPrChange w:id="194" w:author="Benjamin Buchwitz" w:date="2021-10-05T15:20:00Z">
            <w:rPr/>
          </w:rPrChange>
        </w:rPr>
        <w:t>(z), type="l", col="blue")</w:t>
      </w:r>
    </w:p>
    <w:p w14:paraId="412CD884" w14:textId="2559D81B" w:rsidR="000C4F16" w:rsidRDefault="009B2DD1" w:rsidP="009B2DD1">
      <w:r>
        <w:rPr>
          <w:noProof/>
        </w:rPr>
        <w:drawing>
          <wp:inline distT="0" distB="0" distL="0" distR="0" wp14:anchorId="6A691374" wp14:editId="22C29C6D">
            <wp:extent cx="3600000" cy="2070000"/>
            <wp:effectExtent l="19050" t="19050" r="19685" b="2603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normDichte1a.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00000" cy="2070000"/>
                    </a:xfrm>
                    <a:prstGeom prst="rect">
                      <a:avLst/>
                    </a:prstGeom>
                    <a:ln>
                      <a:solidFill>
                        <a:schemeClr val="accent1"/>
                      </a:solidFill>
                    </a:ln>
                  </pic:spPr>
                </pic:pic>
              </a:graphicData>
            </a:graphic>
          </wp:inline>
        </w:drawing>
      </w:r>
    </w:p>
    <w:p w14:paraId="54B617BF" w14:textId="0497B80D" w:rsidR="000C4F16" w:rsidRDefault="000C4F16" w:rsidP="009B2DD1">
      <w:pPr>
        <w:pStyle w:val="Beschriftung"/>
      </w:pPr>
      <w:r>
        <w:t xml:space="preserve">Abbildung </w:t>
      </w:r>
      <w:fldSimple w:instr=" SEQ Abbildung \* ARABIC ">
        <w:r>
          <w:rPr>
            <w:noProof/>
          </w:rPr>
          <w:t>10</w:t>
        </w:r>
      </w:fldSimple>
      <w:r>
        <w:t xml:space="preserve">: Wahrscheinlichkeitsdichte der Normalverteilung </w:t>
      </w:r>
      <w:r w:rsidRPr="00995373">
        <w:rPr>
          <w:rFonts w:ascii="Euclid Math One" w:hAnsi="Euclid Math One" w:cs="Times New Roman"/>
          <w:bCs w:val="0"/>
          <w:color w:val="auto"/>
          <w:sz w:val="20"/>
          <w:szCs w:val="21"/>
          <w14:props3d w14:extrusionH="0" w14:contourW="0" w14:prstMaterial="matte"/>
        </w:rPr>
        <w:t></w:t>
      </w:r>
      <w:r w:rsidR="00995373">
        <w:t>(0</w:t>
      </w:r>
      <w:r>
        <w:t xml:space="preserve">,1) </w:t>
      </w:r>
      <w:r w:rsidR="00995373">
        <w:t>multipliziert</w:t>
      </w:r>
      <w:r>
        <w:t xml:space="preserve"> mit 10</w:t>
      </w:r>
      <w:r>
        <w:rPr>
          <w:vertAlign w:val="superscript"/>
        </w:rPr>
        <w:t>5</w:t>
      </w:r>
    </w:p>
    <w:p w14:paraId="60182923" w14:textId="30A132B7" w:rsidR="003A6466" w:rsidRPr="00FE50E1" w:rsidRDefault="003A6466" w:rsidP="003A6466">
      <w:pPr>
        <w:rPr>
          <w:rFonts w:ascii="CMR10" w:hAnsi="CMR10" w:cs="CMR10"/>
          <w:szCs w:val="22"/>
        </w:rPr>
      </w:pPr>
      <w:r>
        <w:t>Das Gleiche wollen wir mit zufällig erzeugten gleichverteilten Werten wiederholen</w:t>
      </w:r>
      <w:r w:rsidR="00DB5E17">
        <w:t>:</w:t>
      </w:r>
    </w:p>
    <w:p w14:paraId="19EF160F" w14:textId="77777777" w:rsidR="003A6466" w:rsidRPr="001A7CE2" w:rsidRDefault="003A6466" w:rsidP="003A6466">
      <w:pPr>
        <w:pStyle w:val="QT3klein"/>
        <w:rPr>
          <w:lang w:val="en-US"/>
          <w:rPrChange w:id="195" w:author="Benjamin Buchwitz" w:date="2021-10-05T15:20:00Z">
            <w:rPr/>
          </w:rPrChange>
        </w:rPr>
      </w:pPr>
      <w:r w:rsidRPr="001A7CE2">
        <w:rPr>
          <w:lang w:val="en-US"/>
          <w:rPrChange w:id="196" w:author="Benjamin Buchwitz" w:date="2021-10-05T15:20:00Z">
            <w:rPr/>
          </w:rPrChange>
        </w:rPr>
        <w:t xml:space="preserve">&gt; y &lt;- </w:t>
      </w:r>
      <w:proofErr w:type="spellStart"/>
      <w:proofErr w:type="gramStart"/>
      <w:r w:rsidRPr="001A7CE2">
        <w:rPr>
          <w:lang w:val="en-US"/>
          <w:rPrChange w:id="197" w:author="Benjamin Buchwitz" w:date="2021-10-05T15:20:00Z">
            <w:rPr/>
          </w:rPrChange>
        </w:rPr>
        <w:t>runif</w:t>
      </w:r>
      <w:proofErr w:type="spellEnd"/>
      <w:r w:rsidRPr="001A7CE2">
        <w:rPr>
          <w:lang w:val="en-US"/>
          <w:rPrChange w:id="198" w:author="Benjamin Buchwitz" w:date="2021-10-05T15:20:00Z">
            <w:rPr/>
          </w:rPrChange>
        </w:rPr>
        <w:t>(</w:t>
      </w:r>
      <w:proofErr w:type="gramEnd"/>
      <w:r w:rsidRPr="001A7CE2">
        <w:rPr>
          <w:lang w:val="en-US"/>
          <w:rPrChange w:id="199" w:author="Benjamin Buchwitz" w:date="2021-10-05T15:20:00Z">
            <w:rPr/>
          </w:rPrChange>
        </w:rPr>
        <w:t>1000)</w:t>
      </w:r>
    </w:p>
    <w:p w14:paraId="042DF7F9" w14:textId="77777777" w:rsidR="003A6466" w:rsidRPr="001A7CE2" w:rsidRDefault="003A6466" w:rsidP="003A6466">
      <w:pPr>
        <w:pStyle w:val="QT3klein"/>
        <w:rPr>
          <w:lang w:val="en-US"/>
          <w:rPrChange w:id="200" w:author="Benjamin Buchwitz" w:date="2021-10-05T15:20:00Z">
            <w:rPr/>
          </w:rPrChange>
        </w:rPr>
      </w:pPr>
      <w:r w:rsidRPr="001A7CE2">
        <w:rPr>
          <w:lang w:val="en-US"/>
          <w:rPrChange w:id="201" w:author="Benjamin Buchwitz" w:date="2021-10-05T15:20:00Z">
            <w:rPr/>
          </w:rPrChange>
        </w:rPr>
        <w:t>&gt; summary(y)</w:t>
      </w:r>
    </w:p>
    <w:p w14:paraId="728EB99C" w14:textId="77777777" w:rsidR="003A6466" w:rsidRPr="001A7CE2" w:rsidRDefault="003A6466" w:rsidP="003A6466">
      <w:pPr>
        <w:pStyle w:val="QT3klein"/>
        <w:rPr>
          <w:color w:val="000000"/>
          <w:bdr w:val="none" w:sz="0" w:space="0" w:color="auto" w:frame="1"/>
          <w:lang w:val="en-US"/>
          <w:rPrChange w:id="202" w:author="Benjamin Buchwitz" w:date="2021-10-05T15:20:00Z">
            <w:rPr>
              <w:color w:val="000000"/>
              <w:bdr w:val="none" w:sz="0" w:space="0" w:color="auto" w:frame="1"/>
            </w:rPr>
          </w:rPrChange>
        </w:rPr>
      </w:pPr>
      <w:r w:rsidRPr="001A7CE2">
        <w:rPr>
          <w:color w:val="000000"/>
          <w:bdr w:val="none" w:sz="0" w:space="0" w:color="auto" w:frame="1"/>
          <w:lang w:val="en-US"/>
          <w:rPrChange w:id="203" w:author="Benjamin Buchwitz" w:date="2021-10-05T15:20:00Z">
            <w:rPr>
              <w:color w:val="000000"/>
              <w:bdr w:val="none" w:sz="0" w:space="0" w:color="auto" w:frame="1"/>
            </w:rPr>
          </w:rPrChange>
        </w:rPr>
        <w:t xml:space="preserve">    Min.  1st Qu.   Median     </w:t>
      </w:r>
      <w:proofErr w:type="gramStart"/>
      <w:r w:rsidRPr="001A7CE2">
        <w:rPr>
          <w:color w:val="000000"/>
          <w:bdr w:val="none" w:sz="0" w:space="0" w:color="auto" w:frame="1"/>
          <w:lang w:val="en-US"/>
          <w:rPrChange w:id="204" w:author="Benjamin Buchwitz" w:date="2021-10-05T15:20:00Z">
            <w:rPr>
              <w:color w:val="000000"/>
              <w:bdr w:val="none" w:sz="0" w:space="0" w:color="auto" w:frame="1"/>
            </w:rPr>
          </w:rPrChange>
        </w:rPr>
        <w:t>Mean  3</w:t>
      </w:r>
      <w:proofErr w:type="gramEnd"/>
      <w:r w:rsidRPr="001A7CE2">
        <w:rPr>
          <w:color w:val="000000"/>
          <w:bdr w:val="none" w:sz="0" w:space="0" w:color="auto" w:frame="1"/>
          <w:lang w:val="en-US"/>
          <w:rPrChange w:id="205" w:author="Benjamin Buchwitz" w:date="2021-10-05T15:20:00Z">
            <w:rPr>
              <w:color w:val="000000"/>
              <w:bdr w:val="none" w:sz="0" w:space="0" w:color="auto" w:frame="1"/>
            </w:rPr>
          </w:rPrChange>
        </w:rPr>
        <w:t xml:space="preserve">rd Qu.     Max. </w:t>
      </w:r>
    </w:p>
    <w:p w14:paraId="687391AD" w14:textId="77777777" w:rsidR="003A6466" w:rsidRPr="001A7CE2" w:rsidRDefault="003A6466" w:rsidP="003A6466">
      <w:pPr>
        <w:pStyle w:val="QT3klein"/>
        <w:rPr>
          <w:color w:val="000000"/>
          <w:bdr w:val="none" w:sz="0" w:space="0" w:color="auto" w:frame="1"/>
          <w:lang w:val="en-US"/>
          <w:rPrChange w:id="206" w:author="Benjamin Buchwitz" w:date="2021-10-05T15:20:00Z">
            <w:rPr>
              <w:color w:val="000000"/>
              <w:bdr w:val="none" w:sz="0" w:space="0" w:color="auto" w:frame="1"/>
            </w:rPr>
          </w:rPrChange>
        </w:rPr>
      </w:pPr>
      <w:r w:rsidRPr="001A7CE2">
        <w:rPr>
          <w:color w:val="000000"/>
          <w:bdr w:val="none" w:sz="0" w:space="0" w:color="auto" w:frame="1"/>
          <w:lang w:val="en-US"/>
          <w:rPrChange w:id="207" w:author="Benjamin Buchwitz" w:date="2021-10-05T15:20:00Z">
            <w:rPr>
              <w:color w:val="000000"/>
              <w:bdr w:val="none" w:sz="0" w:space="0" w:color="auto" w:frame="1"/>
            </w:rPr>
          </w:rPrChange>
        </w:rPr>
        <w:t xml:space="preserve">0.001823 0.241139 0.508957 0.497238 0.754191 0.998383 </w:t>
      </w:r>
    </w:p>
    <w:p w14:paraId="34A88B5D" w14:textId="77777777" w:rsidR="003A6466" w:rsidRPr="001A7CE2" w:rsidRDefault="003A6466" w:rsidP="003A6466">
      <w:pPr>
        <w:pStyle w:val="QT3klein"/>
        <w:rPr>
          <w:lang w:val="en-US"/>
          <w:rPrChange w:id="208" w:author="Benjamin Buchwitz" w:date="2021-10-05T15:20:00Z">
            <w:rPr/>
          </w:rPrChange>
        </w:rPr>
      </w:pPr>
      <w:r w:rsidRPr="001A7CE2">
        <w:rPr>
          <w:lang w:val="en-US"/>
          <w:rPrChange w:id="209" w:author="Benjamin Buchwitz" w:date="2021-10-05T15:20:00Z">
            <w:rPr/>
          </w:rPrChange>
        </w:rPr>
        <w:t xml:space="preserve">&gt; x &lt;- </w:t>
      </w:r>
      <w:proofErr w:type="spellStart"/>
      <w:proofErr w:type="gramStart"/>
      <w:r w:rsidRPr="001A7CE2">
        <w:rPr>
          <w:lang w:val="en-US"/>
          <w:rPrChange w:id="210" w:author="Benjamin Buchwitz" w:date="2021-10-05T15:20:00Z">
            <w:rPr/>
          </w:rPrChange>
        </w:rPr>
        <w:t>runif</w:t>
      </w:r>
      <w:proofErr w:type="spellEnd"/>
      <w:r w:rsidRPr="001A7CE2">
        <w:rPr>
          <w:lang w:val="en-US"/>
          <w:rPrChange w:id="211" w:author="Benjamin Buchwitz" w:date="2021-10-05T15:20:00Z">
            <w:rPr/>
          </w:rPrChange>
        </w:rPr>
        <w:t>(</w:t>
      </w:r>
      <w:proofErr w:type="gramEnd"/>
      <w:r w:rsidRPr="001A7CE2">
        <w:rPr>
          <w:lang w:val="en-US"/>
          <w:rPrChange w:id="212" w:author="Benjamin Buchwitz" w:date="2021-10-05T15:20:00Z">
            <w:rPr/>
          </w:rPrChange>
        </w:rPr>
        <w:t>1000000)</w:t>
      </w:r>
    </w:p>
    <w:p w14:paraId="40F74FBE" w14:textId="77777777" w:rsidR="003A6466" w:rsidRPr="001A7CE2" w:rsidRDefault="003A6466" w:rsidP="003A6466">
      <w:pPr>
        <w:pStyle w:val="QT3klein"/>
        <w:rPr>
          <w:lang w:val="en-US"/>
          <w:rPrChange w:id="213" w:author="Benjamin Buchwitz" w:date="2021-10-05T15:20:00Z">
            <w:rPr/>
          </w:rPrChange>
        </w:rPr>
      </w:pPr>
      <w:r w:rsidRPr="001A7CE2">
        <w:rPr>
          <w:lang w:val="en-US"/>
          <w:rPrChange w:id="214" w:author="Benjamin Buchwitz" w:date="2021-10-05T15:20:00Z">
            <w:rPr/>
          </w:rPrChange>
        </w:rPr>
        <w:t>&gt; summary(x)</w:t>
      </w:r>
    </w:p>
    <w:p w14:paraId="6ABB0782" w14:textId="77777777" w:rsidR="003A6466" w:rsidRPr="001A7CE2" w:rsidRDefault="003A6466" w:rsidP="003A6466">
      <w:pPr>
        <w:pStyle w:val="QT3klein"/>
        <w:rPr>
          <w:color w:val="000000"/>
          <w:bdr w:val="none" w:sz="0" w:space="0" w:color="auto" w:frame="1"/>
          <w:lang w:val="en-US"/>
          <w:rPrChange w:id="215" w:author="Benjamin Buchwitz" w:date="2021-10-05T15:20:00Z">
            <w:rPr>
              <w:color w:val="000000"/>
              <w:bdr w:val="none" w:sz="0" w:space="0" w:color="auto" w:frame="1"/>
            </w:rPr>
          </w:rPrChange>
        </w:rPr>
      </w:pPr>
      <w:r w:rsidRPr="001A7CE2">
        <w:rPr>
          <w:color w:val="000000"/>
          <w:bdr w:val="none" w:sz="0" w:space="0" w:color="auto" w:frame="1"/>
          <w:lang w:val="en-US"/>
          <w:rPrChange w:id="216" w:author="Benjamin Buchwitz" w:date="2021-10-05T15:20:00Z">
            <w:rPr>
              <w:color w:val="000000"/>
              <w:bdr w:val="none" w:sz="0" w:space="0" w:color="auto" w:frame="1"/>
            </w:rPr>
          </w:rPrChange>
        </w:rPr>
        <w:t xml:space="preserve">    Min.  1st Qu.   Median     </w:t>
      </w:r>
      <w:proofErr w:type="gramStart"/>
      <w:r w:rsidRPr="001A7CE2">
        <w:rPr>
          <w:color w:val="000000"/>
          <w:bdr w:val="none" w:sz="0" w:space="0" w:color="auto" w:frame="1"/>
          <w:lang w:val="en-US"/>
          <w:rPrChange w:id="217" w:author="Benjamin Buchwitz" w:date="2021-10-05T15:20:00Z">
            <w:rPr>
              <w:color w:val="000000"/>
              <w:bdr w:val="none" w:sz="0" w:space="0" w:color="auto" w:frame="1"/>
            </w:rPr>
          </w:rPrChange>
        </w:rPr>
        <w:t>Mean  3</w:t>
      </w:r>
      <w:proofErr w:type="gramEnd"/>
      <w:r w:rsidRPr="001A7CE2">
        <w:rPr>
          <w:color w:val="000000"/>
          <w:bdr w:val="none" w:sz="0" w:space="0" w:color="auto" w:frame="1"/>
          <w:lang w:val="en-US"/>
          <w:rPrChange w:id="218" w:author="Benjamin Buchwitz" w:date="2021-10-05T15:20:00Z">
            <w:rPr>
              <w:color w:val="000000"/>
              <w:bdr w:val="none" w:sz="0" w:space="0" w:color="auto" w:frame="1"/>
            </w:rPr>
          </w:rPrChange>
        </w:rPr>
        <w:t xml:space="preserve">rd Qu.     Max. </w:t>
      </w:r>
    </w:p>
    <w:p w14:paraId="241BFE1D" w14:textId="77777777" w:rsidR="003A6466" w:rsidRPr="00D96EF4" w:rsidRDefault="003A6466" w:rsidP="003A6466">
      <w:pPr>
        <w:pStyle w:val="QT3klein"/>
        <w:rPr>
          <w:color w:val="000000"/>
        </w:rPr>
      </w:pPr>
      <w:r w:rsidRPr="00D96EF4">
        <w:rPr>
          <w:color w:val="000000"/>
          <w:bdr w:val="none" w:sz="0" w:space="0" w:color="auto" w:frame="1"/>
        </w:rPr>
        <w:t xml:space="preserve">0.000001 0.249538 0.499219 0.499566 0.749428 1.000000 </w:t>
      </w:r>
    </w:p>
    <w:p w14:paraId="60F069FC" w14:textId="77777777" w:rsidR="003A6466" w:rsidRDefault="003A6466" w:rsidP="003A6466">
      <w:pPr>
        <w:pStyle w:val="QT3klein"/>
        <w:rPr>
          <w:color w:val="000000"/>
          <w:bdr w:val="none" w:sz="0" w:space="0" w:color="auto" w:frame="1"/>
        </w:rPr>
      </w:pPr>
    </w:p>
    <w:p w14:paraId="5C3F19DC" w14:textId="5AD1C39C" w:rsidR="00FE50E1" w:rsidRPr="003A6466" w:rsidRDefault="00856077" w:rsidP="003A6466">
      <w:r>
        <w:t>Auch wollen wir wieder</w:t>
      </w:r>
      <w:r w:rsidR="003A6466">
        <w:t xml:space="preserve"> die Histogramme des kleinen und des großen Datensatzes</w:t>
      </w:r>
      <w:r w:rsidR="00112486">
        <w:t xml:space="preserve"> erzeugen</w:t>
      </w:r>
      <w:r w:rsidR="003A6466">
        <w:t>:</w:t>
      </w:r>
    </w:p>
    <w:p w14:paraId="1C651003" w14:textId="4B21FC32" w:rsidR="003A6466" w:rsidRPr="00EF18B2" w:rsidRDefault="003A6466" w:rsidP="003A6466">
      <w:pPr>
        <w:pStyle w:val="QT3"/>
        <w:rPr>
          <w:color w:val="000000"/>
        </w:rPr>
      </w:pPr>
      <w:r>
        <w:lastRenderedPageBreak/>
        <w:t xml:space="preserve">&gt; </w:t>
      </w:r>
      <w:proofErr w:type="spellStart"/>
      <w:r>
        <w:t>hist</w:t>
      </w:r>
      <w:proofErr w:type="spellEnd"/>
      <w:r>
        <w:t>(y</w:t>
      </w:r>
      <w:r w:rsidRPr="00EF18B2">
        <w:t>)</w:t>
      </w:r>
    </w:p>
    <w:p w14:paraId="6D5F77ED" w14:textId="77777777" w:rsidR="003A6466" w:rsidRDefault="003A6466" w:rsidP="003A6466">
      <w:pPr>
        <w:keepNext/>
      </w:pPr>
      <w:r>
        <w:rPr>
          <w:noProof/>
        </w:rPr>
        <w:drawing>
          <wp:inline distT="0" distB="0" distL="0" distR="0" wp14:anchorId="50089347" wp14:editId="590012E2">
            <wp:extent cx="3600000" cy="2070000"/>
            <wp:effectExtent l="19050" t="19050" r="19685" b="2603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unifHist0.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00000" cy="2070000"/>
                    </a:xfrm>
                    <a:prstGeom prst="rect">
                      <a:avLst/>
                    </a:prstGeom>
                    <a:ln>
                      <a:solidFill>
                        <a:schemeClr val="accent1"/>
                      </a:solidFill>
                    </a:ln>
                  </pic:spPr>
                </pic:pic>
              </a:graphicData>
            </a:graphic>
          </wp:inline>
        </w:drawing>
      </w:r>
    </w:p>
    <w:p w14:paraId="6C241249" w14:textId="5CF0C9A9" w:rsidR="003A6466" w:rsidRDefault="003A6466" w:rsidP="003A6466">
      <w:pPr>
        <w:pStyle w:val="Beschriftung"/>
      </w:pPr>
      <w:r>
        <w:t xml:space="preserve">Abbildung </w:t>
      </w:r>
      <w:fldSimple w:instr=" SEQ Abbildung \* ARABIC ">
        <w:r w:rsidR="000C4F16">
          <w:rPr>
            <w:noProof/>
          </w:rPr>
          <w:t>11</w:t>
        </w:r>
      </w:fldSimple>
    </w:p>
    <w:p w14:paraId="780E3D44" w14:textId="20785706" w:rsidR="003A6466" w:rsidRPr="00EF18B2" w:rsidRDefault="003A6466" w:rsidP="003A64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0" w:lineRule="atLeast"/>
        <w:rPr>
          <w:rFonts w:ascii="Lucida Console" w:hAnsi="Lucida Console" w:cs="Courier New"/>
          <w:color w:val="000000"/>
          <w:szCs w:val="20"/>
          <w:bdr w:val="none" w:sz="0" w:space="0" w:color="auto" w:frame="1"/>
        </w:rPr>
      </w:pPr>
    </w:p>
    <w:p w14:paraId="55513F74" w14:textId="37FD4B80" w:rsidR="003A6466" w:rsidRPr="00EF18B2" w:rsidRDefault="00FE50E1" w:rsidP="003A6466">
      <w:pPr>
        <w:pStyle w:val="QT3"/>
        <w:rPr>
          <w:color w:val="000000"/>
        </w:rPr>
      </w:pPr>
      <w:r>
        <w:t xml:space="preserve">&gt; </w:t>
      </w:r>
      <w:proofErr w:type="spellStart"/>
      <w:proofErr w:type="gramStart"/>
      <w:r w:rsidR="003A6466" w:rsidRPr="00EF18B2">
        <w:t>hist</w:t>
      </w:r>
      <w:proofErr w:type="spellEnd"/>
      <w:r w:rsidR="003A6466" w:rsidRPr="00EF18B2">
        <w:t>(</w:t>
      </w:r>
      <w:proofErr w:type="gramEnd"/>
      <w:r w:rsidR="003A6466" w:rsidRPr="00EF18B2">
        <w:t xml:space="preserve">x, </w:t>
      </w:r>
      <w:proofErr w:type="spellStart"/>
      <w:r w:rsidR="003A6466" w:rsidRPr="00EF18B2">
        <w:t>breaks</w:t>
      </w:r>
      <w:proofErr w:type="spellEnd"/>
      <w:r w:rsidR="003A6466" w:rsidRPr="00EF18B2">
        <w:t xml:space="preserve"> = 100)</w:t>
      </w:r>
    </w:p>
    <w:p w14:paraId="4825B388" w14:textId="77777777" w:rsidR="003A6466" w:rsidRDefault="003A6466" w:rsidP="003A6466">
      <w:pPr>
        <w:keepNext/>
      </w:pPr>
      <w:r>
        <w:rPr>
          <w:noProof/>
        </w:rPr>
        <w:drawing>
          <wp:inline distT="0" distB="0" distL="0" distR="0" wp14:anchorId="3211B45E" wp14:editId="037B057C">
            <wp:extent cx="3600000" cy="2070000"/>
            <wp:effectExtent l="19050" t="19050" r="19685" b="2603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unifHisto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00000" cy="2070000"/>
                    </a:xfrm>
                    <a:prstGeom prst="rect">
                      <a:avLst/>
                    </a:prstGeom>
                    <a:ln>
                      <a:solidFill>
                        <a:schemeClr val="accent1"/>
                      </a:solidFill>
                    </a:ln>
                  </pic:spPr>
                </pic:pic>
              </a:graphicData>
            </a:graphic>
          </wp:inline>
        </w:drawing>
      </w:r>
    </w:p>
    <w:p w14:paraId="28FC38C2" w14:textId="7A2662F9" w:rsidR="003A6466" w:rsidRDefault="003A6466" w:rsidP="003A6466">
      <w:pPr>
        <w:pStyle w:val="Beschriftung"/>
      </w:pPr>
      <w:r>
        <w:t xml:space="preserve">Abbildung </w:t>
      </w:r>
      <w:fldSimple w:instr=" SEQ Abbildung \* ARABIC ">
        <w:r w:rsidR="000C4F16">
          <w:rPr>
            <w:noProof/>
          </w:rPr>
          <w:t>12</w:t>
        </w:r>
      </w:fldSimple>
    </w:p>
    <w:p w14:paraId="11A80500" w14:textId="77777777" w:rsidR="003A6466" w:rsidRDefault="003A6466" w:rsidP="003A6466"/>
    <w:p w14:paraId="598B7956" w14:textId="3B3C11DC" w:rsidR="003A6466" w:rsidRDefault="003A6466" w:rsidP="003A6466">
      <w:r>
        <w:t>Auch hier sieht man, dass die erzeugten Werte</w:t>
      </w:r>
      <w:r w:rsidR="0005160D">
        <w:t xml:space="preserve"> im</w:t>
      </w:r>
      <w:r>
        <w:t xml:space="preserve"> </w:t>
      </w:r>
      <w:r w:rsidR="009B2DD1">
        <w:t>Intervall [0,1] ziemlich</w:t>
      </w:r>
      <w:r>
        <w:t xml:space="preserve"> gleichverteilt </w:t>
      </w:r>
      <w:r w:rsidR="009B2DD1">
        <w:t>sind</w:t>
      </w:r>
      <w:r>
        <w:t xml:space="preserve">. Mit R kann </w:t>
      </w:r>
      <w:proofErr w:type="gramStart"/>
      <w:r>
        <w:t>man relativ</w:t>
      </w:r>
      <w:proofErr w:type="gramEnd"/>
      <w:r>
        <w:t xml:space="preserve"> leicht, komplexere statistische Tests durchführen, um die Güte der erzeugten zufälligen Werte im Vergleich zu den vorgegebenen Verteilungen zu bestimmen.  </w:t>
      </w:r>
      <w:r w:rsidR="009B2DD1">
        <w:t xml:space="preserve">Dazu sind aber </w:t>
      </w:r>
      <w:r w:rsidR="00081C7E">
        <w:t xml:space="preserve">umfangreichere </w:t>
      </w:r>
      <w:r w:rsidR="009B2DD1">
        <w:t>statistische Kenntnisse erforderlich, die den Rahmen an dieser Stelle sprengen</w:t>
      </w:r>
      <w:r w:rsidR="0005160D">
        <w:t xml:space="preserve"> würden</w:t>
      </w:r>
      <w:r w:rsidR="009B2DD1">
        <w:t>.</w:t>
      </w:r>
    </w:p>
    <w:p w14:paraId="5F4E86E3" w14:textId="740679CE" w:rsidR="007A4D5F" w:rsidRDefault="007A4D5F" w:rsidP="003A6466"/>
    <w:p w14:paraId="17FDB13A" w14:textId="055EA4B8" w:rsidR="007A4D5F" w:rsidRDefault="007A4D5F" w:rsidP="007A4D5F">
      <w:r>
        <w:t xml:space="preserve">Um </w:t>
      </w:r>
      <w:r w:rsidR="00277ACA">
        <w:t>„zufällige“ Zahlen zu erzeugen, benutzt R intern</w:t>
      </w:r>
      <w:r>
        <w:t xml:space="preserve"> ein</w:t>
      </w:r>
      <w:r w:rsidR="00277ACA">
        <w:t>en</w:t>
      </w:r>
      <w:r>
        <w:t xml:space="preserve"> Zufallszahlengenerator (</w:t>
      </w:r>
      <w:r w:rsidRPr="00324B14">
        <w:rPr>
          <w:rStyle w:val="emph1Zchn"/>
        </w:rPr>
        <w:t>RNG</w:t>
      </w:r>
      <w:r>
        <w:t xml:space="preserve">, </w:t>
      </w:r>
      <w:proofErr w:type="spellStart"/>
      <w:r w:rsidRPr="00324B14">
        <w:rPr>
          <w:rStyle w:val="emph1Zchn"/>
        </w:rPr>
        <w:t>random</w:t>
      </w:r>
      <w:proofErr w:type="spellEnd"/>
      <w:r w:rsidRPr="00324B14">
        <w:rPr>
          <w:rStyle w:val="emph1Zchn"/>
        </w:rPr>
        <w:t xml:space="preserve"> </w:t>
      </w:r>
      <w:proofErr w:type="spellStart"/>
      <w:r w:rsidRPr="00324B14">
        <w:rPr>
          <w:rStyle w:val="emph1Zchn"/>
        </w:rPr>
        <w:t>number</w:t>
      </w:r>
      <w:proofErr w:type="spellEnd"/>
      <w:r w:rsidRPr="00324B14">
        <w:rPr>
          <w:rStyle w:val="emph1Zchn"/>
        </w:rPr>
        <w:t xml:space="preserve"> </w:t>
      </w:r>
      <w:proofErr w:type="spellStart"/>
      <w:r w:rsidRPr="00324B14">
        <w:rPr>
          <w:rStyle w:val="emph1Zchn"/>
        </w:rPr>
        <w:t>generator</w:t>
      </w:r>
      <w:proofErr w:type="spellEnd"/>
      <w:r>
        <w:t xml:space="preserve">), </w:t>
      </w:r>
      <w:r w:rsidR="00277ACA">
        <w:t xml:space="preserve">der beim Start mithilfe der aktuellen Systemzeit immer unterschiedlich (und scheinbar zufällig) initialisiert wird. Um jedoch reproduzierbare „zufällige“ Werte zu erhalten, muss der Zufallszahlengenerator mit einer festen Zahl initialisiert werden; genau dies leistet </w:t>
      </w:r>
      <w:proofErr w:type="spellStart"/>
      <w:proofErr w:type="gramStart"/>
      <w:r w:rsidR="00277ACA" w:rsidRPr="00324B14">
        <w:rPr>
          <w:rStyle w:val="QWordZchn"/>
        </w:rPr>
        <w:t>set.seed</w:t>
      </w:r>
      <w:proofErr w:type="spellEnd"/>
      <w:proofErr w:type="gramEnd"/>
      <w:r w:rsidR="00277ACA" w:rsidRPr="00324B14">
        <w:rPr>
          <w:rStyle w:val="QWordZchn"/>
        </w:rPr>
        <w:t>()</w:t>
      </w:r>
      <w:r w:rsidR="00277ACA">
        <w:t>:</w:t>
      </w:r>
    </w:p>
    <w:p w14:paraId="2AA9F778" w14:textId="77777777" w:rsidR="009B5603" w:rsidRDefault="009B5603">
      <w:pPr>
        <w:spacing w:after="0"/>
        <w:rPr>
          <w:rFonts w:ascii="Lucida Console" w:hAnsi="Lucida Console"/>
          <w:color w:val="0000FF"/>
        </w:rPr>
      </w:pPr>
      <w:r>
        <w:br w:type="page"/>
      </w:r>
    </w:p>
    <w:p w14:paraId="5815D639" w14:textId="5CD67742" w:rsidR="00DB78C5" w:rsidRPr="001A7CE2" w:rsidRDefault="00DB78C5" w:rsidP="00324B14">
      <w:pPr>
        <w:pStyle w:val="QT3"/>
        <w:rPr>
          <w:lang w:val="en-US"/>
          <w:rPrChange w:id="219" w:author="Benjamin Buchwitz" w:date="2021-10-05T15:20:00Z">
            <w:rPr/>
          </w:rPrChange>
        </w:rPr>
      </w:pPr>
      <w:r w:rsidRPr="001A7CE2">
        <w:rPr>
          <w:lang w:val="en-US"/>
          <w:rPrChange w:id="220" w:author="Benjamin Buchwitz" w:date="2021-10-05T15:20:00Z">
            <w:rPr/>
          </w:rPrChange>
        </w:rPr>
        <w:lastRenderedPageBreak/>
        <w:t xml:space="preserve">&gt; </w:t>
      </w:r>
      <w:proofErr w:type="spellStart"/>
      <w:proofErr w:type="gramStart"/>
      <w:r w:rsidRPr="001A7CE2">
        <w:rPr>
          <w:lang w:val="en-US"/>
          <w:rPrChange w:id="221" w:author="Benjamin Buchwitz" w:date="2021-10-05T15:20:00Z">
            <w:rPr/>
          </w:rPrChange>
        </w:rPr>
        <w:t>rnorm</w:t>
      </w:r>
      <w:proofErr w:type="spellEnd"/>
      <w:r w:rsidRPr="001A7CE2">
        <w:rPr>
          <w:lang w:val="en-US"/>
          <w:rPrChange w:id="222" w:author="Benjamin Buchwitz" w:date="2021-10-05T15:20:00Z">
            <w:rPr/>
          </w:rPrChange>
        </w:rPr>
        <w:t>(</w:t>
      </w:r>
      <w:proofErr w:type="gramEnd"/>
      <w:r w:rsidRPr="001A7CE2">
        <w:rPr>
          <w:lang w:val="en-US"/>
          <w:rPrChange w:id="223" w:author="Benjamin Buchwitz" w:date="2021-10-05T15:20:00Z">
            <w:rPr/>
          </w:rPrChange>
        </w:rPr>
        <w:t>3)</w:t>
      </w:r>
    </w:p>
    <w:p w14:paraId="58C82CF6" w14:textId="77777777" w:rsidR="00DB78C5" w:rsidRPr="001A7CE2" w:rsidRDefault="00DB78C5" w:rsidP="00324B14">
      <w:pPr>
        <w:pStyle w:val="QT3"/>
        <w:rPr>
          <w:rFonts w:cs="Courier New"/>
          <w:color w:val="000000"/>
          <w:szCs w:val="20"/>
          <w:bdr w:val="none" w:sz="0" w:space="0" w:color="auto" w:frame="1"/>
          <w:lang w:val="en-US"/>
          <w:rPrChange w:id="224" w:author="Benjamin Buchwitz" w:date="2021-10-05T15:20:00Z">
            <w:rPr>
              <w:rFonts w:cs="Courier New"/>
              <w:color w:val="000000"/>
              <w:szCs w:val="20"/>
              <w:bdr w:val="none" w:sz="0" w:space="0" w:color="auto" w:frame="1"/>
            </w:rPr>
          </w:rPrChange>
        </w:rPr>
      </w:pPr>
      <w:r w:rsidRPr="001A7CE2">
        <w:rPr>
          <w:rFonts w:cs="Courier New"/>
          <w:color w:val="000000"/>
          <w:szCs w:val="20"/>
          <w:bdr w:val="none" w:sz="0" w:space="0" w:color="auto" w:frame="1"/>
          <w:lang w:val="en-US"/>
          <w:rPrChange w:id="225" w:author="Benjamin Buchwitz" w:date="2021-10-05T15:20:00Z">
            <w:rPr>
              <w:rFonts w:cs="Courier New"/>
              <w:color w:val="000000"/>
              <w:szCs w:val="20"/>
              <w:bdr w:val="none" w:sz="0" w:space="0" w:color="auto" w:frame="1"/>
            </w:rPr>
          </w:rPrChange>
        </w:rPr>
        <w:t>[1] 0.4874291 0.7383247 0.5757814</w:t>
      </w:r>
    </w:p>
    <w:p w14:paraId="1271B48F" w14:textId="77777777" w:rsidR="00DB78C5" w:rsidRPr="001A7CE2" w:rsidRDefault="00DB78C5" w:rsidP="00324B14">
      <w:pPr>
        <w:pStyle w:val="QT3"/>
        <w:rPr>
          <w:rFonts w:cs="Courier New"/>
          <w:szCs w:val="20"/>
          <w:lang w:val="en-US"/>
          <w:rPrChange w:id="226" w:author="Benjamin Buchwitz" w:date="2021-10-05T15:20:00Z">
            <w:rPr>
              <w:rFonts w:cs="Courier New"/>
              <w:szCs w:val="20"/>
            </w:rPr>
          </w:rPrChange>
        </w:rPr>
      </w:pPr>
      <w:r w:rsidRPr="001A7CE2">
        <w:rPr>
          <w:rFonts w:cs="Courier New"/>
          <w:szCs w:val="20"/>
          <w:lang w:val="en-US"/>
          <w:rPrChange w:id="227" w:author="Benjamin Buchwitz" w:date="2021-10-05T15:20:00Z">
            <w:rPr>
              <w:rFonts w:cs="Courier New"/>
              <w:szCs w:val="20"/>
            </w:rPr>
          </w:rPrChange>
        </w:rPr>
        <w:t xml:space="preserve">&gt; </w:t>
      </w:r>
      <w:proofErr w:type="spellStart"/>
      <w:proofErr w:type="gramStart"/>
      <w:r w:rsidRPr="001A7CE2">
        <w:rPr>
          <w:rFonts w:cs="Courier New"/>
          <w:szCs w:val="20"/>
          <w:lang w:val="en-US"/>
          <w:rPrChange w:id="228" w:author="Benjamin Buchwitz" w:date="2021-10-05T15:20:00Z">
            <w:rPr>
              <w:rFonts w:cs="Courier New"/>
              <w:szCs w:val="20"/>
            </w:rPr>
          </w:rPrChange>
        </w:rPr>
        <w:t>rnorm</w:t>
      </w:r>
      <w:proofErr w:type="spellEnd"/>
      <w:r w:rsidRPr="001A7CE2">
        <w:rPr>
          <w:rFonts w:cs="Courier New"/>
          <w:szCs w:val="20"/>
          <w:lang w:val="en-US"/>
          <w:rPrChange w:id="229" w:author="Benjamin Buchwitz" w:date="2021-10-05T15:20:00Z">
            <w:rPr>
              <w:rFonts w:cs="Courier New"/>
              <w:szCs w:val="20"/>
            </w:rPr>
          </w:rPrChange>
        </w:rPr>
        <w:t>(</w:t>
      </w:r>
      <w:proofErr w:type="gramEnd"/>
      <w:r w:rsidRPr="001A7CE2">
        <w:rPr>
          <w:rFonts w:cs="Courier New"/>
          <w:szCs w:val="20"/>
          <w:lang w:val="en-US"/>
          <w:rPrChange w:id="230" w:author="Benjamin Buchwitz" w:date="2021-10-05T15:20:00Z">
            <w:rPr>
              <w:rFonts w:cs="Courier New"/>
              <w:szCs w:val="20"/>
            </w:rPr>
          </w:rPrChange>
        </w:rPr>
        <w:t>3)</w:t>
      </w:r>
    </w:p>
    <w:p w14:paraId="2F288799" w14:textId="77777777" w:rsidR="00DB78C5" w:rsidRPr="001A7CE2" w:rsidRDefault="00DB78C5" w:rsidP="00324B14">
      <w:pPr>
        <w:pStyle w:val="QT3"/>
        <w:rPr>
          <w:rFonts w:cs="Courier New"/>
          <w:color w:val="000000"/>
          <w:szCs w:val="20"/>
          <w:bdr w:val="none" w:sz="0" w:space="0" w:color="auto" w:frame="1"/>
          <w:lang w:val="en-US"/>
          <w:rPrChange w:id="231" w:author="Benjamin Buchwitz" w:date="2021-10-05T15:20:00Z">
            <w:rPr>
              <w:rFonts w:cs="Courier New"/>
              <w:color w:val="000000"/>
              <w:szCs w:val="20"/>
              <w:bdr w:val="none" w:sz="0" w:space="0" w:color="auto" w:frame="1"/>
            </w:rPr>
          </w:rPrChange>
        </w:rPr>
      </w:pPr>
      <w:r w:rsidRPr="001A7CE2">
        <w:rPr>
          <w:rFonts w:cs="Courier New"/>
          <w:color w:val="000000"/>
          <w:szCs w:val="20"/>
          <w:bdr w:val="none" w:sz="0" w:space="0" w:color="auto" w:frame="1"/>
          <w:lang w:val="en-US"/>
          <w:rPrChange w:id="232" w:author="Benjamin Buchwitz" w:date="2021-10-05T15:20:00Z">
            <w:rPr>
              <w:rFonts w:cs="Courier New"/>
              <w:color w:val="000000"/>
              <w:szCs w:val="20"/>
              <w:bdr w:val="none" w:sz="0" w:space="0" w:color="auto" w:frame="1"/>
            </w:rPr>
          </w:rPrChange>
        </w:rPr>
        <w:t>[1] -0.</w:t>
      </w:r>
      <w:proofErr w:type="gramStart"/>
      <w:r w:rsidRPr="001A7CE2">
        <w:rPr>
          <w:rFonts w:cs="Courier New"/>
          <w:color w:val="000000"/>
          <w:szCs w:val="20"/>
          <w:bdr w:val="none" w:sz="0" w:space="0" w:color="auto" w:frame="1"/>
          <w:lang w:val="en-US"/>
          <w:rPrChange w:id="233" w:author="Benjamin Buchwitz" w:date="2021-10-05T15:20:00Z">
            <w:rPr>
              <w:rFonts w:cs="Courier New"/>
              <w:color w:val="000000"/>
              <w:szCs w:val="20"/>
              <w:bdr w:val="none" w:sz="0" w:space="0" w:color="auto" w:frame="1"/>
            </w:rPr>
          </w:rPrChange>
        </w:rPr>
        <w:t>3053884  1.5117812</w:t>
      </w:r>
      <w:proofErr w:type="gramEnd"/>
      <w:r w:rsidRPr="001A7CE2">
        <w:rPr>
          <w:rFonts w:cs="Courier New"/>
          <w:color w:val="000000"/>
          <w:szCs w:val="20"/>
          <w:bdr w:val="none" w:sz="0" w:space="0" w:color="auto" w:frame="1"/>
          <w:lang w:val="en-US"/>
          <w:rPrChange w:id="234" w:author="Benjamin Buchwitz" w:date="2021-10-05T15:20:00Z">
            <w:rPr>
              <w:rFonts w:cs="Courier New"/>
              <w:color w:val="000000"/>
              <w:szCs w:val="20"/>
              <w:bdr w:val="none" w:sz="0" w:space="0" w:color="auto" w:frame="1"/>
            </w:rPr>
          </w:rPrChange>
        </w:rPr>
        <w:t xml:space="preserve">  0.3898432</w:t>
      </w:r>
    </w:p>
    <w:p w14:paraId="40E6D485" w14:textId="77777777" w:rsidR="00DB78C5" w:rsidRPr="001A7CE2" w:rsidRDefault="00DB78C5" w:rsidP="00324B14">
      <w:pPr>
        <w:pStyle w:val="QT3"/>
        <w:rPr>
          <w:rFonts w:cs="Courier New"/>
          <w:szCs w:val="20"/>
          <w:lang w:val="en-US"/>
          <w:rPrChange w:id="235" w:author="Benjamin Buchwitz" w:date="2021-10-05T15:20:00Z">
            <w:rPr>
              <w:rFonts w:cs="Courier New"/>
              <w:szCs w:val="20"/>
            </w:rPr>
          </w:rPrChange>
        </w:rPr>
      </w:pPr>
      <w:r w:rsidRPr="001A7CE2">
        <w:rPr>
          <w:rFonts w:cs="Courier New"/>
          <w:szCs w:val="20"/>
          <w:lang w:val="en-US"/>
          <w:rPrChange w:id="236" w:author="Benjamin Buchwitz" w:date="2021-10-05T15:20:00Z">
            <w:rPr>
              <w:rFonts w:cs="Courier New"/>
              <w:szCs w:val="20"/>
            </w:rPr>
          </w:rPrChange>
        </w:rPr>
        <w:t xml:space="preserve">&gt; </w:t>
      </w:r>
      <w:proofErr w:type="spellStart"/>
      <w:proofErr w:type="gramStart"/>
      <w:r w:rsidRPr="001A7CE2">
        <w:rPr>
          <w:rFonts w:cs="Courier New"/>
          <w:szCs w:val="20"/>
          <w:lang w:val="en-US"/>
          <w:rPrChange w:id="237" w:author="Benjamin Buchwitz" w:date="2021-10-05T15:20:00Z">
            <w:rPr>
              <w:rFonts w:cs="Courier New"/>
              <w:szCs w:val="20"/>
            </w:rPr>
          </w:rPrChange>
        </w:rPr>
        <w:t>set.seed</w:t>
      </w:r>
      <w:proofErr w:type="spellEnd"/>
      <w:proofErr w:type="gramEnd"/>
      <w:r w:rsidRPr="001A7CE2">
        <w:rPr>
          <w:rFonts w:cs="Courier New"/>
          <w:szCs w:val="20"/>
          <w:lang w:val="en-US"/>
          <w:rPrChange w:id="238" w:author="Benjamin Buchwitz" w:date="2021-10-05T15:20:00Z">
            <w:rPr>
              <w:rFonts w:cs="Courier New"/>
              <w:szCs w:val="20"/>
            </w:rPr>
          </w:rPrChange>
        </w:rPr>
        <w:t>(1)</w:t>
      </w:r>
    </w:p>
    <w:p w14:paraId="7273C748" w14:textId="77777777" w:rsidR="00DB78C5" w:rsidRPr="001A7CE2" w:rsidRDefault="00DB78C5" w:rsidP="00324B14">
      <w:pPr>
        <w:pStyle w:val="QT3"/>
        <w:rPr>
          <w:rFonts w:cs="Courier New"/>
          <w:szCs w:val="20"/>
          <w:lang w:val="en-US"/>
          <w:rPrChange w:id="239" w:author="Benjamin Buchwitz" w:date="2021-10-05T15:20:00Z">
            <w:rPr>
              <w:rFonts w:cs="Courier New"/>
              <w:szCs w:val="20"/>
            </w:rPr>
          </w:rPrChange>
        </w:rPr>
      </w:pPr>
      <w:r w:rsidRPr="001A7CE2">
        <w:rPr>
          <w:rFonts w:cs="Courier New"/>
          <w:szCs w:val="20"/>
          <w:lang w:val="en-US"/>
          <w:rPrChange w:id="240" w:author="Benjamin Buchwitz" w:date="2021-10-05T15:20:00Z">
            <w:rPr>
              <w:rFonts w:cs="Courier New"/>
              <w:szCs w:val="20"/>
            </w:rPr>
          </w:rPrChange>
        </w:rPr>
        <w:t xml:space="preserve">&gt; </w:t>
      </w:r>
      <w:proofErr w:type="spellStart"/>
      <w:proofErr w:type="gramStart"/>
      <w:r w:rsidRPr="001A7CE2">
        <w:rPr>
          <w:rFonts w:cs="Courier New"/>
          <w:szCs w:val="20"/>
          <w:lang w:val="en-US"/>
          <w:rPrChange w:id="241" w:author="Benjamin Buchwitz" w:date="2021-10-05T15:20:00Z">
            <w:rPr>
              <w:rFonts w:cs="Courier New"/>
              <w:szCs w:val="20"/>
            </w:rPr>
          </w:rPrChange>
        </w:rPr>
        <w:t>rnorm</w:t>
      </w:r>
      <w:proofErr w:type="spellEnd"/>
      <w:r w:rsidRPr="001A7CE2">
        <w:rPr>
          <w:rFonts w:cs="Courier New"/>
          <w:szCs w:val="20"/>
          <w:lang w:val="en-US"/>
          <w:rPrChange w:id="242" w:author="Benjamin Buchwitz" w:date="2021-10-05T15:20:00Z">
            <w:rPr>
              <w:rFonts w:cs="Courier New"/>
              <w:szCs w:val="20"/>
            </w:rPr>
          </w:rPrChange>
        </w:rPr>
        <w:t>(</w:t>
      </w:r>
      <w:proofErr w:type="gramEnd"/>
      <w:r w:rsidRPr="001A7CE2">
        <w:rPr>
          <w:rFonts w:cs="Courier New"/>
          <w:szCs w:val="20"/>
          <w:lang w:val="en-US"/>
          <w:rPrChange w:id="243" w:author="Benjamin Buchwitz" w:date="2021-10-05T15:20:00Z">
            <w:rPr>
              <w:rFonts w:cs="Courier New"/>
              <w:szCs w:val="20"/>
            </w:rPr>
          </w:rPrChange>
        </w:rPr>
        <w:t>3)</w:t>
      </w:r>
    </w:p>
    <w:p w14:paraId="5EB1149C" w14:textId="77777777" w:rsidR="00DB78C5" w:rsidRPr="001A7CE2" w:rsidRDefault="00DB78C5" w:rsidP="00324B14">
      <w:pPr>
        <w:pStyle w:val="QT3"/>
        <w:rPr>
          <w:rFonts w:cs="Courier New"/>
          <w:color w:val="000000"/>
          <w:szCs w:val="20"/>
          <w:bdr w:val="none" w:sz="0" w:space="0" w:color="auto" w:frame="1"/>
          <w:lang w:val="en-US"/>
          <w:rPrChange w:id="244" w:author="Benjamin Buchwitz" w:date="2021-10-05T15:20:00Z">
            <w:rPr>
              <w:rFonts w:cs="Courier New"/>
              <w:color w:val="000000"/>
              <w:szCs w:val="20"/>
              <w:bdr w:val="none" w:sz="0" w:space="0" w:color="auto" w:frame="1"/>
            </w:rPr>
          </w:rPrChange>
        </w:rPr>
      </w:pPr>
      <w:r w:rsidRPr="001A7CE2">
        <w:rPr>
          <w:rFonts w:cs="Courier New"/>
          <w:color w:val="000000"/>
          <w:szCs w:val="20"/>
          <w:bdr w:val="none" w:sz="0" w:space="0" w:color="auto" w:frame="1"/>
          <w:lang w:val="en-US"/>
          <w:rPrChange w:id="245" w:author="Benjamin Buchwitz" w:date="2021-10-05T15:20:00Z">
            <w:rPr>
              <w:rFonts w:cs="Courier New"/>
              <w:color w:val="000000"/>
              <w:szCs w:val="20"/>
              <w:bdr w:val="none" w:sz="0" w:space="0" w:color="auto" w:frame="1"/>
            </w:rPr>
          </w:rPrChange>
        </w:rPr>
        <w:t>[1] -0.</w:t>
      </w:r>
      <w:proofErr w:type="gramStart"/>
      <w:r w:rsidRPr="001A7CE2">
        <w:rPr>
          <w:rFonts w:cs="Courier New"/>
          <w:color w:val="000000"/>
          <w:szCs w:val="20"/>
          <w:bdr w:val="none" w:sz="0" w:space="0" w:color="auto" w:frame="1"/>
          <w:lang w:val="en-US"/>
          <w:rPrChange w:id="246" w:author="Benjamin Buchwitz" w:date="2021-10-05T15:20:00Z">
            <w:rPr>
              <w:rFonts w:cs="Courier New"/>
              <w:color w:val="000000"/>
              <w:szCs w:val="20"/>
              <w:bdr w:val="none" w:sz="0" w:space="0" w:color="auto" w:frame="1"/>
            </w:rPr>
          </w:rPrChange>
        </w:rPr>
        <w:t>6264538  0.1836433</w:t>
      </w:r>
      <w:proofErr w:type="gramEnd"/>
      <w:r w:rsidRPr="001A7CE2">
        <w:rPr>
          <w:rFonts w:cs="Courier New"/>
          <w:color w:val="000000"/>
          <w:szCs w:val="20"/>
          <w:bdr w:val="none" w:sz="0" w:space="0" w:color="auto" w:frame="1"/>
          <w:lang w:val="en-US"/>
          <w:rPrChange w:id="247" w:author="Benjamin Buchwitz" w:date="2021-10-05T15:20:00Z">
            <w:rPr>
              <w:rFonts w:cs="Courier New"/>
              <w:color w:val="000000"/>
              <w:szCs w:val="20"/>
              <w:bdr w:val="none" w:sz="0" w:space="0" w:color="auto" w:frame="1"/>
            </w:rPr>
          </w:rPrChange>
        </w:rPr>
        <w:t xml:space="preserve"> -0.8356286</w:t>
      </w:r>
    </w:p>
    <w:p w14:paraId="4A707D76" w14:textId="77777777" w:rsidR="00DB78C5" w:rsidRPr="001A7CE2" w:rsidRDefault="00DB78C5" w:rsidP="00324B14">
      <w:pPr>
        <w:pStyle w:val="QT3"/>
        <w:rPr>
          <w:rFonts w:cs="Courier New"/>
          <w:szCs w:val="20"/>
          <w:lang w:val="en-US"/>
          <w:rPrChange w:id="248" w:author="Benjamin Buchwitz" w:date="2021-10-05T15:20:00Z">
            <w:rPr>
              <w:rFonts w:cs="Courier New"/>
              <w:szCs w:val="20"/>
            </w:rPr>
          </w:rPrChange>
        </w:rPr>
      </w:pPr>
      <w:r w:rsidRPr="001A7CE2">
        <w:rPr>
          <w:rFonts w:cs="Courier New"/>
          <w:szCs w:val="20"/>
          <w:lang w:val="en-US"/>
          <w:rPrChange w:id="249" w:author="Benjamin Buchwitz" w:date="2021-10-05T15:20:00Z">
            <w:rPr>
              <w:rFonts w:cs="Courier New"/>
              <w:szCs w:val="20"/>
            </w:rPr>
          </w:rPrChange>
        </w:rPr>
        <w:t xml:space="preserve">&gt; </w:t>
      </w:r>
      <w:proofErr w:type="spellStart"/>
      <w:proofErr w:type="gramStart"/>
      <w:r w:rsidRPr="001A7CE2">
        <w:rPr>
          <w:rFonts w:cs="Courier New"/>
          <w:szCs w:val="20"/>
          <w:lang w:val="en-US"/>
          <w:rPrChange w:id="250" w:author="Benjamin Buchwitz" w:date="2021-10-05T15:20:00Z">
            <w:rPr>
              <w:rFonts w:cs="Courier New"/>
              <w:szCs w:val="20"/>
            </w:rPr>
          </w:rPrChange>
        </w:rPr>
        <w:t>rnorm</w:t>
      </w:r>
      <w:proofErr w:type="spellEnd"/>
      <w:r w:rsidRPr="001A7CE2">
        <w:rPr>
          <w:rFonts w:cs="Courier New"/>
          <w:szCs w:val="20"/>
          <w:lang w:val="en-US"/>
          <w:rPrChange w:id="251" w:author="Benjamin Buchwitz" w:date="2021-10-05T15:20:00Z">
            <w:rPr>
              <w:rFonts w:cs="Courier New"/>
              <w:szCs w:val="20"/>
            </w:rPr>
          </w:rPrChange>
        </w:rPr>
        <w:t>(</w:t>
      </w:r>
      <w:proofErr w:type="gramEnd"/>
      <w:r w:rsidRPr="001A7CE2">
        <w:rPr>
          <w:rFonts w:cs="Courier New"/>
          <w:szCs w:val="20"/>
          <w:lang w:val="en-US"/>
          <w:rPrChange w:id="252" w:author="Benjamin Buchwitz" w:date="2021-10-05T15:20:00Z">
            <w:rPr>
              <w:rFonts w:cs="Courier New"/>
              <w:szCs w:val="20"/>
            </w:rPr>
          </w:rPrChange>
        </w:rPr>
        <w:t>3)</w:t>
      </w:r>
    </w:p>
    <w:p w14:paraId="5889FB12" w14:textId="77777777" w:rsidR="00DB78C5" w:rsidRPr="001A7CE2" w:rsidRDefault="00DB78C5" w:rsidP="00324B14">
      <w:pPr>
        <w:pStyle w:val="QT3"/>
        <w:rPr>
          <w:rFonts w:cs="Courier New"/>
          <w:color w:val="000000"/>
          <w:szCs w:val="20"/>
          <w:bdr w:val="none" w:sz="0" w:space="0" w:color="auto" w:frame="1"/>
          <w:lang w:val="en-US"/>
          <w:rPrChange w:id="253" w:author="Benjamin Buchwitz" w:date="2021-10-05T15:20:00Z">
            <w:rPr>
              <w:rFonts w:cs="Courier New"/>
              <w:color w:val="000000"/>
              <w:szCs w:val="20"/>
              <w:bdr w:val="none" w:sz="0" w:space="0" w:color="auto" w:frame="1"/>
            </w:rPr>
          </w:rPrChange>
        </w:rPr>
      </w:pPr>
      <w:r w:rsidRPr="001A7CE2">
        <w:rPr>
          <w:rFonts w:cs="Courier New"/>
          <w:color w:val="000000"/>
          <w:szCs w:val="20"/>
          <w:bdr w:val="none" w:sz="0" w:space="0" w:color="auto" w:frame="1"/>
          <w:lang w:val="en-US"/>
          <w:rPrChange w:id="254" w:author="Benjamin Buchwitz" w:date="2021-10-05T15:20:00Z">
            <w:rPr>
              <w:rFonts w:cs="Courier New"/>
              <w:color w:val="000000"/>
              <w:szCs w:val="20"/>
              <w:bdr w:val="none" w:sz="0" w:space="0" w:color="auto" w:frame="1"/>
            </w:rPr>
          </w:rPrChange>
        </w:rPr>
        <w:t>[1</w:t>
      </w:r>
      <w:proofErr w:type="gramStart"/>
      <w:r w:rsidRPr="001A7CE2">
        <w:rPr>
          <w:rFonts w:cs="Courier New"/>
          <w:color w:val="000000"/>
          <w:szCs w:val="20"/>
          <w:bdr w:val="none" w:sz="0" w:space="0" w:color="auto" w:frame="1"/>
          <w:lang w:val="en-US"/>
          <w:rPrChange w:id="255" w:author="Benjamin Buchwitz" w:date="2021-10-05T15:20:00Z">
            <w:rPr>
              <w:rFonts w:cs="Courier New"/>
              <w:color w:val="000000"/>
              <w:szCs w:val="20"/>
              <w:bdr w:val="none" w:sz="0" w:space="0" w:color="auto" w:frame="1"/>
            </w:rPr>
          </w:rPrChange>
        </w:rPr>
        <w:t>]  1.5952808</w:t>
      </w:r>
      <w:proofErr w:type="gramEnd"/>
      <w:r w:rsidRPr="001A7CE2">
        <w:rPr>
          <w:rFonts w:cs="Courier New"/>
          <w:color w:val="000000"/>
          <w:szCs w:val="20"/>
          <w:bdr w:val="none" w:sz="0" w:space="0" w:color="auto" w:frame="1"/>
          <w:lang w:val="en-US"/>
          <w:rPrChange w:id="256" w:author="Benjamin Buchwitz" w:date="2021-10-05T15:20:00Z">
            <w:rPr>
              <w:rFonts w:cs="Courier New"/>
              <w:color w:val="000000"/>
              <w:szCs w:val="20"/>
              <w:bdr w:val="none" w:sz="0" w:space="0" w:color="auto" w:frame="1"/>
            </w:rPr>
          </w:rPrChange>
        </w:rPr>
        <w:t xml:space="preserve">  0.3295078 -0.8204684</w:t>
      </w:r>
    </w:p>
    <w:p w14:paraId="4071CE43" w14:textId="77777777" w:rsidR="00DB78C5" w:rsidRPr="001A7CE2" w:rsidRDefault="00DB78C5" w:rsidP="00324B14">
      <w:pPr>
        <w:pStyle w:val="QT3"/>
        <w:rPr>
          <w:rFonts w:cs="Courier New"/>
          <w:szCs w:val="20"/>
          <w:lang w:val="en-US"/>
          <w:rPrChange w:id="257" w:author="Benjamin Buchwitz" w:date="2021-10-05T15:20:00Z">
            <w:rPr>
              <w:rFonts w:cs="Courier New"/>
              <w:szCs w:val="20"/>
            </w:rPr>
          </w:rPrChange>
        </w:rPr>
      </w:pPr>
      <w:r w:rsidRPr="001A7CE2">
        <w:rPr>
          <w:rFonts w:cs="Courier New"/>
          <w:szCs w:val="20"/>
          <w:lang w:val="en-US"/>
          <w:rPrChange w:id="258" w:author="Benjamin Buchwitz" w:date="2021-10-05T15:20:00Z">
            <w:rPr>
              <w:rFonts w:cs="Courier New"/>
              <w:szCs w:val="20"/>
            </w:rPr>
          </w:rPrChange>
        </w:rPr>
        <w:t xml:space="preserve">&gt; </w:t>
      </w:r>
      <w:proofErr w:type="spellStart"/>
      <w:proofErr w:type="gramStart"/>
      <w:r w:rsidRPr="001A7CE2">
        <w:rPr>
          <w:rFonts w:cs="Courier New"/>
          <w:szCs w:val="20"/>
          <w:lang w:val="en-US"/>
          <w:rPrChange w:id="259" w:author="Benjamin Buchwitz" w:date="2021-10-05T15:20:00Z">
            <w:rPr>
              <w:rFonts w:cs="Courier New"/>
              <w:szCs w:val="20"/>
            </w:rPr>
          </w:rPrChange>
        </w:rPr>
        <w:t>set.seed</w:t>
      </w:r>
      <w:proofErr w:type="spellEnd"/>
      <w:proofErr w:type="gramEnd"/>
      <w:r w:rsidRPr="001A7CE2">
        <w:rPr>
          <w:rFonts w:cs="Courier New"/>
          <w:szCs w:val="20"/>
          <w:lang w:val="en-US"/>
          <w:rPrChange w:id="260" w:author="Benjamin Buchwitz" w:date="2021-10-05T15:20:00Z">
            <w:rPr>
              <w:rFonts w:cs="Courier New"/>
              <w:szCs w:val="20"/>
            </w:rPr>
          </w:rPrChange>
        </w:rPr>
        <w:t>(1)</w:t>
      </w:r>
    </w:p>
    <w:p w14:paraId="6902A951" w14:textId="77777777" w:rsidR="00DB78C5" w:rsidRPr="001A7CE2" w:rsidRDefault="00DB78C5" w:rsidP="00324B14">
      <w:pPr>
        <w:pStyle w:val="QT3"/>
        <w:rPr>
          <w:rFonts w:cs="Courier New"/>
          <w:szCs w:val="20"/>
          <w:lang w:val="en-US"/>
          <w:rPrChange w:id="261" w:author="Benjamin Buchwitz" w:date="2021-10-05T15:20:00Z">
            <w:rPr>
              <w:rFonts w:cs="Courier New"/>
              <w:szCs w:val="20"/>
            </w:rPr>
          </w:rPrChange>
        </w:rPr>
      </w:pPr>
      <w:r w:rsidRPr="001A7CE2">
        <w:rPr>
          <w:rFonts w:cs="Courier New"/>
          <w:szCs w:val="20"/>
          <w:lang w:val="en-US"/>
          <w:rPrChange w:id="262" w:author="Benjamin Buchwitz" w:date="2021-10-05T15:20:00Z">
            <w:rPr>
              <w:rFonts w:cs="Courier New"/>
              <w:szCs w:val="20"/>
            </w:rPr>
          </w:rPrChange>
        </w:rPr>
        <w:t xml:space="preserve">&gt; </w:t>
      </w:r>
      <w:proofErr w:type="spellStart"/>
      <w:proofErr w:type="gramStart"/>
      <w:r w:rsidRPr="001A7CE2">
        <w:rPr>
          <w:rFonts w:cs="Courier New"/>
          <w:szCs w:val="20"/>
          <w:lang w:val="en-US"/>
          <w:rPrChange w:id="263" w:author="Benjamin Buchwitz" w:date="2021-10-05T15:20:00Z">
            <w:rPr>
              <w:rFonts w:cs="Courier New"/>
              <w:szCs w:val="20"/>
            </w:rPr>
          </w:rPrChange>
        </w:rPr>
        <w:t>rnorm</w:t>
      </w:r>
      <w:proofErr w:type="spellEnd"/>
      <w:r w:rsidRPr="001A7CE2">
        <w:rPr>
          <w:rFonts w:cs="Courier New"/>
          <w:szCs w:val="20"/>
          <w:lang w:val="en-US"/>
          <w:rPrChange w:id="264" w:author="Benjamin Buchwitz" w:date="2021-10-05T15:20:00Z">
            <w:rPr>
              <w:rFonts w:cs="Courier New"/>
              <w:szCs w:val="20"/>
            </w:rPr>
          </w:rPrChange>
        </w:rPr>
        <w:t>(</w:t>
      </w:r>
      <w:proofErr w:type="gramEnd"/>
      <w:r w:rsidRPr="001A7CE2">
        <w:rPr>
          <w:rFonts w:cs="Courier New"/>
          <w:szCs w:val="20"/>
          <w:lang w:val="en-US"/>
          <w:rPrChange w:id="265" w:author="Benjamin Buchwitz" w:date="2021-10-05T15:20:00Z">
            <w:rPr>
              <w:rFonts w:cs="Courier New"/>
              <w:szCs w:val="20"/>
            </w:rPr>
          </w:rPrChange>
        </w:rPr>
        <w:t>3)</w:t>
      </w:r>
    </w:p>
    <w:p w14:paraId="2626857C" w14:textId="77777777" w:rsidR="00DB78C5" w:rsidRPr="001A7CE2" w:rsidRDefault="00DB78C5" w:rsidP="00324B14">
      <w:pPr>
        <w:pStyle w:val="QT3"/>
        <w:rPr>
          <w:rFonts w:cs="Courier New"/>
          <w:color w:val="000000"/>
          <w:szCs w:val="20"/>
          <w:bdr w:val="none" w:sz="0" w:space="0" w:color="auto" w:frame="1"/>
          <w:lang w:val="en-US"/>
          <w:rPrChange w:id="266" w:author="Benjamin Buchwitz" w:date="2021-10-05T15:20:00Z">
            <w:rPr>
              <w:rFonts w:cs="Courier New"/>
              <w:color w:val="000000"/>
              <w:szCs w:val="20"/>
              <w:bdr w:val="none" w:sz="0" w:space="0" w:color="auto" w:frame="1"/>
            </w:rPr>
          </w:rPrChange>
        </w:rPr>
      </w:pPr>
      <w:r w:rsidRPr="001A7CE2">
        <w:rPr>
          <w:rFonts w:cs="Courier New"/>
          <w:color w:val="000000"/>
          <w:szCs w:val="20"/>
          <w:bdr w:val="none" w:sz="0" w:space="0" w:color="auto" w:frame="1"/>
          <w:lang w:val="en-US"/>
          <w:rPrChange w:id="267" w:author="Benjamin Buchwitz" w:date="2021-10-05T15:20:00Z">
            <w:rPr>
              <w:rFonts w:cs="Courier New"/>
              <w:color w:val="000000"/>
              <w:szCs w:val="20"/>
              <w:bdr w:val="none" w:sz="0" w:space="0" w:color="auto" w:frame="1"/>
            </w:rPr>
          </w:rPrChange>
        </w:rPr>
        <w:t>[1] -0.</w:t>
      </w:r>
      <w:proofErr w:type="gramStart"/>
      <w:r w:rsidRPr="001A7CE2">
        <w:rPr>
          <w:rFonts w:cs="Courier New"/>
          <w:color w:val="000000"/>
          <w:szCs w:val="20"/>
          <w:bdr w:val="none" w:sz="0" w:space="0" w:color="auto" w:frame="1"/>
          <w:lang w:val="en-US"/>
          <w:rPrChange w:id="268" w:author="Benjamin Buchwitz" w:date="2021-10-05T15:20:00Z">
            <w:rPr>
              <w:rFonts w:cs="Courier New"/>
              <w:color w:val="000000"/>
              <w:szCs w:val="20"/>
              <w:bdr w:val="none" w:sz="0" w:space="0" w:color="auto" w:frame="1"/>
            </w:rPr>
          </w:rPrChange>
        </w:rPr>
        <w:t>6264538  0.1836433</w:t>
      </w:r>
      <w:proofErr w:type="gramEnd"/>
      <w:r w:rsidRPr="001A7CE2">
        <w:rPr>
          <w:rFonts w:cs="Courier New"/>
          <w:color w:val="000000"/>
          <w:szCs w:val="20"/>
          <w:bdr w:val="none" w:sz="0" w:space="0" w:color="auto" w:frame="1"/>
          <w:lang w:val="en-US"/>
          <w:rPrChange w:id="269" w:author="Benjamin Buchwitz" w:date="2021-10-05T15:20:00Z">
            <w:rPr>
              <w:rFonts w:cs="Courier New"/>
              <w:color w:val="000000"/>
              <w:szCs w:val="20"/>
              <w:bdr w:val="none" w:sz="0" w:space="0" w:color="auto" w:frame="1"/>
            </w:rPr>
          </w:rPrChange>
        </w:rPr>
        <w:t xml:space="preserve"> -0.8356286</w:t>
      </w:r>
    </w:p>
    <w:p w14:paraId="2EDB9F98" w14:textId="77777777" w:rsidR="00DB78C5" w:rsidRPr="001A7CE2" w:rsidRDefault="00DB78C5" w:rsidP="00324B14">
      <w:pPr>
        <w:pStyle w:val="QT3"/>
        <w:rPr>
          <w:rFonts w:cs="Courier New"/>
          <w:szCs w:val="20"/>
          <w:lang w:val="en-US"/>
          <w:rPrChange w:id="270" w:author="Benjamin Buchwitz" w:date="2021-10-05T15:20:00Z">
            <w:rPr>
              <w:rFonts w:cs="Courier New"/>
              <w:szCs w:val="20"/>
            </w:rPr>
          </w:rPrChange>
        </w:rPr>
      </w:pPr>
      <w:r w:rsidRPr="001A7CE2">
        <w:rPr>
          <w:rFonts w:cs="Courier New"/>
          <w:szCs w:val="20"/>
          <w:lang w:val="en-US"/>
          <w:rPrChange w:id="271" w:author="Benjamin Buchwitz" w:date="2021-10-05T15:20:00Z">
            <w:rPr>
              <w:rFonts w:cs="Courier New"/>
              <w:szCs w:val="20"/>
            </w:rPr>
          </w:rPrChange>
        </w:rPr>
        <w:t xml:space="preserve">&gt; </w:t>
      </w:r>
      <w:proofErr w:type="spellStart"/>
      <w:proofErr w:type="gramStart"/>
      <w:r w:rsidRPr="001A7CE2">
        <w:rPr>
          <w:rFonts w:cs="Courier New"/>
          <w:szCs w:val="20"/>
          <w:lang w:val="en-US"/>
          <w:rPrChange w:id="272" w:author="Benjamin Buchwitz" w:date="2021-10-05T15:20:00Z">
            <w:rPr>
              <w:rFonts w:cs="Courier New"/>
              <w:szCs w:val="20"/>
            </w:rPr>
          </w:rPrChange>
        </w:rPr>
        <w:t>rnorm</w:t>
      </w:r>
      <w:proofErr w:type="spellEnd"/>
      <w:r w:rsidRPr="001A7CE2">
        <w:rPr>
          <w:rFonts w:cs="Courier New"/>
          <w:szCs w:val="20"/>
          <w:lang w:val="en-US"/>
          <w:rPrChange w:id="273" w:author="Benjamin Buchwitz" w:date="2021-10-05T15:20:00Z">
            <w:rPr>
              <w:rFonts w:cs="Courier New"/>
              <w:szCs w:val="20"/>
            </w:rPr>
          </w:rPrChange>
        </w:rPr>
        <w:t>(</w:t>
      </w:r>
      <w:proofErr w:type="gramEnd"/>
      <w:r w:rsidRPr="001A7CE2">
        <w:rPr>
          <w:rFonts w:cs="Courier New"/>
          <w:szCs w:val="20"/>
          <w:lang w:val="en-US"/>
          <w:rPrChange w:id="274" w:author="Benjamin Buchwitz" w:date="2021-10-05T15:20:00Z">
            <w:rPr>
              <w:rFonts w:cs="Courier New"/>
              <w:szCs w:val="20"/>
            </w:rPr>
          </w:rPrChange>
        </w:rPr>
        <w:t>3)</w:t>
      </w:r>
    </w:p>
    <w:p w14:paraId="3DC7C9C9" w14:textId="34182726" w:rsidR="007A4D5F" w:rsidRPr="00324B14" w:rsidRDefault="00DB78C5" w:rsidP="00324B14">
      <w:pPr>
        <w:pStyle w:val="QT3"/>
        <w:rPr>
          <w:rFonts w:cs="Courier New"/>
          <w:color w:val="000000"/>
          <w:szCs w:val="20"/>
        </w:rPr>
      </w:pPr>
      <w:r w:rsidRPr="00DB78C5">
        <w:rPr>
          <w:rFonts w:cs="Courier New"/>
          <w:color w:val="000000"/>
          <w:szCs w:val="20"/>
          <w:bdr w:val="none" w:sz="0" w:space="0" w:color="auto" w:frame="1"/>
        </w:rPr>
        <w:t>[1</w:t>
      </w:r>
      <w:proofErr w:type="gramStart"/>
      <w:r w:rsidRPr="00DB78C5">
        <w:rPr>
          <w:rFonts w:cs="Courier New"/>
          <w:color w:val="000000"/>
          <w:szCs w:val="20"/>
          <w:bdr w:val="none" w:sz="0" w:space="0" w:color="auto" w:frame="1"/>
        </w:rPr>
        <w:t>]  1.5952808</w:t>
      </w:r>
      <w:proofErr w:type="gramEnd"/>
      <w:r w:rsidRPr="00DB78C5">
        <w:rPr>
          <w:rFonts w:cs="Courier New"/>
          <w:color w:val="000000"/>
          <w:szCs w:val="20"/>
          <w:bdr w:val="none" w:sz="0" w:space="0" w:color="auto" w:frame="1"/>
        </w:rPr>
        <w:t xml:space="preserve">  0.3295078 -0.8204684</w:t>
      </w:r>
    </w:p>
    <w:p w14:paraId="3FC3BA7D" w14:textId="0FC0D906" w:rsidR="00DF635B" w:rsidRDefault="00DF635B" w:rsidP="002E5A55">
      <w:pPr>
        <w:pStyle w:val="berschrift2"/>
      </w:pPr>
      <w:bookmarkStart w:id="275" w:name="_Toc18405953"/>
      <w:r>
        <w:t>Skript</w:t>
      </w:r>
      <w:r w:rsidR="002E5A55">
        <w:t>e</w:t>
      </w:r>
      <w:bookmarkEnd w:id="275"/>
    </w:p>
    <w:p w14:paraId="00D33153" w14:textId="0A85EE5B" w:rsidR="00922FE6" w:rsidRDefault="00DF635B" w:rsidP="003B1611">
      <w:r>
        <w:t xml:space="preserve">Befehle direkt in die Konsole einzugeben kann manchmal sehr hilfreich sein, aber </w:t>
      </w:r>
      <w:r w:rsidR="00B46F96">
        <w:t>spätestens,</w:t>
      </w:r>
      <w:r>
        <w:t xml:space="preserve"> wenn man Ergebnisse reproduzieren oder die Herleitung der Ergebnisse dokumentieren will, ist es </w:t>
      </w:r>
      <w:r w:rsidR="00B46F96">
        <w:t>sinnvoller</w:t>
      </w:r>
      <w:r>
        <w:t>, mit Skripten zu arbeiten.</w:t>
      </w:r>
      <w:r w:rsidR="000A4FFD">
        <w:t xml:space="preserve"> R-Skripte sind einfache Textdateien mit der Endung </w:t>
      </w:r>
      <w:proofErr w:type="gramStart"/>
      <w:r w:rsidR="000A4FFD">
        <w:t>„.R</w:t>
      </w:r>
      <w:proofErr w:type="gramEnd"/>
      <w:r w:rsidR="000A4FFD">
        <w:t>“, die R</w:t>
      </w:r>
      <w:r w:rsidR="00856077">
        <w:t>-</w:t>
      </w:r>
      <w:r w:rsidR="000A4FFD">
        <w:t>Befehle und Kommentare enthalten.</w:t>
      </w:r>
      <w:r w:rsidR="00922FE6">
        <w:t xml:space="preserve"> </w:t>
      </w:r>
      <w:r w:rsidR="00394009">
        <w:t>Im Folgenden werden wir auch nicht mehr von Befehlen sprechen, sondern den mehr oder weniger äquivalenten Begriff „</w:t>
      </w:r>
      <w:r w:rsidR="00394009" w:rsidRPr="00394009">
        <w:rPr>
          <w:rStyle w:val="emph1Zchn"/>
        </w:rPr>
        <w:t>Anweisung</w:t>
      </w:r>
      <w:r w:rsidR="00394009">
        <w:t xml:space="preserve">“ (engl.: </w:t>
      </w:r>
      <w:proofErr w:type="spellStart"/>
      <w:r w:rsidR="00394009">
        <w:t>statement</w:t>
      </w:r>
      <w:proofErr w:type="spellEnd"/>
      <w:r w:rsidR="00394009">
        <w:t>) benutzen, der im Skript-und Programmierumfeld gebräuchlicher ist</w:t>
      </w:r>
      <w:r w:rsidR="00856077">
        <w:t>.</w:t>
      </w:r>
    </w:p>
    <w:p w14:paraId="786F1546" w14:textId="67108BE1" w:rsidR="000A4FFD" w:rsidRDefault="00922FE6" w:rsidP="003B1611">
      <w:r>
        <w:t>Abgesehen von kleinen Berechnungen zu Testzwecken und dem Aufrufen von Manual-Seiten sollten Sie im Folgenden fast immer Skripte benutzen! Im Downloadbereich finden Sie Skripte, die alle R-Beispiele dieses Skriptes enthalten sollten.</w:t>
      </w:r>
    </w:p>
    <w:p w14:paraId="5AD4289C" w14:textId="4F15CCD5" w:rsidR="00DF635B" w:rsidRDefault="00B46F96" w:rsidP="003B1611">
      <w:r>
        <w:t xml:space="preserve">Als integrierte Entwicklungsumgebung verfügt </w:t>
      </w:r>
      <w:proofErr w:type="spellStart"/>
      <w:r>
        <w:t>RStudio</w:t>
      </w:r>
      <w:proofErr w:type="spellEnd"/>
      <w:r>
        <w:t xml:space="preserve"> über einen Texteditor, mit dem Sie einfach Codebereiche an die Konsole schicken können. Wird ein Skript geladen, erscheint in </w:t>
      </w:r>
      <w:proofErr w:type="spellStart"/>
      <w:r>
        <w:t>RStudio</w:t>
      </w:r>
      <w:proofErr w:type="spellEnd"/>
      <w:r>
        <w:t xml:space="preserve"> ein zusätzlicher </w:t>
      </w:r>
      <w:r w:rsidR="00653DD3">
        <w:t xml:space="preserve">Bereich </w:t>
      </w:r>
      <w:r>
        <w:t>„Editor“</w:t>
      </w:r>
      <w:r w:rsidR="00304F85">
        <w:t>, der den Texteditor enthält.</w:t>
      </w:r>
      <w:r w:rsidR="00653DD3">
        <w:t xml:space="preserve"> </w:t>
      </w:r>
      <w:proofErr w:type="spellStart"/>
      <w:r w:rsidR="00653DD3">
        <w:t>RStudio</w:t>
      </w:r>
      <w:proofErr w:type="spellEnd"/>
      <w:r w:rsidR="00653DD3">
        <w:t xml:space="preserve"> wird beim B</w:t>
      </w:r>
      <w:r w:rsidR="00922FE6">
        <w:t>e</w:t>
      </w:r>
      <w:r w:rsidR="00653DD3">
        <w:t xml:space="preserve">enden automatisch </w:t>
      </w:r>
      <w:proofErr w:type="gramStart"/>
      <w:r w:rsidR="00653DD3">
        <w:t>alle offene Skript</w:t>
      </w:r>
      <w:r w:rsidR="00856077">
        <w:t>e</w:t>
      </w:r>
      <w:proofErr w:type="gramEnd"/>
      <w:r w:rsidR="00653DD3">
        <w:t xml:space="preserve"> speichern und beim erneuten Starten von </w:t>
      </w:r>
      <w:proofErr w:type="spellStart"/>
      <w:r w:rsidR="00653DD3">
        <w:t>RStudio</w:t>
      </w:r>
      <w:proofErr w:type="spellEnd"/>
      <w:r w:rsidR="00653DD3">
        <w:t xml:space="preserve"> werden die Skripte automatisch wieder geladen. Manuell können Sie über den Menüeintrag „File“ / „Open </w:t>
      </w:r>
      <w:proofErr w:type="spellStart"/>
      <w:r w:rsidR="00653DD3">
        <w:t>file</w:t>
      </w:r>
      <w:proofErr w:type="spellEnd"/>
      <w:r w:rsidR="00653DD3">
        <w:t xml:space="preserve"> …“ oder über „New File“ / „R Skript …“ ein Skript laden.</w:t>
      </w:r>
    </w:p>
    <w:p w14:paraId="64488964" w14:textId="750EA0CA" w:rsidR="000A4FFD" w:rsidRDefault="000A4FFD" w:rsidP="003B1611">
      <w:r>
        <w:t xml:space="preserve">Als Nächstes öffnen Sie das Skript </w:t>
      </w:r>
      <w:r w:rsidRPr="004B546B">
        <w:t>„</w:t>
      </w:r>
      <w:r w:rsidR="00DB626B" w:rsidRPr="004B546B">
        <w:t>02</w:t>
      </w:r>
      <w:r w:rsidRPr="004B546B">
        <w:t>_</w:t>
      </w:r>
      <w:r w:rsidR="00DB626B" w:rsidRPr="004B546B">
        <w:t>jw_psd_</w:t>
      </w:r>
      <w:proofErr w:type="gramStart"/>
      <w:r w:rsidR="00DB626B" w:rsidRPr="004B546B">
        <w:t>x</w:t>
      </w:r>
      <w:r w:rsidRPr="004B546B">
        <w:t>.R</w:t>
      </w:r>
      <w:proofErr w:type="gramEnd"/>
      <w:r w:rsidRPr="004B546B">
        <w:t>“,</w:t>
      </w:r>
      <w:r>
        <w:t xml:space="preserve"> das Sie </w:t>
      </w:r>
      <w:r w:rsidR="00856077">
        <w:t xml:space="preserve">im </w:t>
      </w:r>
      <w:r>
        <w:t>Downloadbereich finden.</w:t>
      </w:r>
      <w:r w:rsidR="006F4784">
        <w:t xml:space="preserve"> Im Texteditor können Sie nun </w:t>
      </w:r>
      <w:r w:rsidR="00531E07">
        <w:t>Anweisungen</w:t>
      </w:r>
      <w:r w:rsidR="006F4784">
        <w:t xml:space="preserve"> und Kommentare verändern und einfügen.</w:t>
      </w:r>
    </w:p>
    <w:p w14:paraId="4F06CF5E" w14:textId="77777777" w:rsidR="00667A07" w:rsidRDefault="00667A07">
      <w:pPr>
        <w:spacing w:after="0"/>
      </w:pPr>
      <w:r>
        <w:br w:type="page"/>
      </w:r>
    </w:p>
    <w:p w14:paraId="4D6B6CD2" w14:textId="341C6DD9" w:rsidR="00F935B8" w:rsidRDefault="009B5603" w:rsidP="003B1611">
      <w:r>
        <w:rPr>
          <w:noProof/>
        </w:rPr>
        <w:lastRenderedPageBreak/>
        <w:drawing>
          <wp:anchor distT="0" distB="0" distL="114300" distR="114300" simplePos="0" relativeHeight="251661312" behindDoc="1" locked="0" layoutInCell="1" allowOverlap="1" wp14:anchorId="6E3BE566" wp14:editId="2575CEE4">
            <wp:simplePos x="0" y="0"/>
            <wp:positionH relativeFrom="column">
              <wp:posOffset>4013835</wp:posOffset>
            </wp:positionH>
            <wp:positionV relativeFrom="paragraph">
              <wp:posOffset>328930</wp:posOffset>
            </wp:positionV>
            <wp:extent cx="1105200" cy="424800"/>
            <wp:effectExtent l="0" t="0" r="0" b="0"/>
            <wp:wrapTight wrapText="bothSides">
              <wp:wrapPolygon edited="0">
                <wp:start x="0" y="0"/>
                <wp:lineTo x="0" y="20371"/>
                <wp:lineTo x="21228" y="20371"/>
                <wp:lineTo x="21228" y="0"/>
                <wp:lineTo x="0" y="0"/>
              </wp:wrapPolygon>
            </wp:wrapTight>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studio5cIco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05200" cy="424800"/>
                    </a:xfrm>
                    <a:prstGeom prst="rect">
                      <a:avLst/>
                    </a:prstGeom>
                  </pic:spPr>
                </pic:pic>
              </a:graphicData>
            </a:graphic>
            <wp14:sizeRelH relativeFrom="margin">
              <wp14:pctWidth>0</wp14:pctWidth>
            </wp14:sizeRelH>
            <wp14:sizeRelV relativeFrom="margin">
              <wp14:pctHeight>0</wp14:pctHeight>
            </wp14:sizeRelV>
          </wp:anchor>
        </w:drawing>
      </w:r>
      <w:r w:rsidR="00EA5E82">
        <w:rPr>
          <w:noProof/>
        </w:rPr>
        <mc:AlternateContent>
          <mc:Choice Requires="wps">
            <w:drawing>
              <wp:anchor distT="0" distB="0" distL="114300" distR="114300" simplePos="0" relativeHeight="251660288" behindDoc="0" locked="0" layoutInCell="1" allowOverlap="1" wp14:anchorId="2CAF1D97" wp14:editId="16AA1F76">
                <wp:simplePos x="0" y="0"/>
                <wp:positionH relativeFrom="column">
                  <wp:posOffset>4015422</wp:posOffset>
                </wp:positionH>
                <wp:positionV relativeFrom="paragraph">
                  <wp:posOffset>753110</wp:posOffset>
                </wp:positionV>
                <wp:extent cx="1306195" cy="395287"/>
                <wp:effectExtent l="0" t="0" r="8255" b="5080"/>
                <wp:wrapNone/>
                <wp:docPr id="18" name="Textfeld 18"/>
                <wp:cNvGraphicFramePr/>
                <a:graphic xmlns:a="http://schemas.openxmlformats.org/drawingml/2006/main">
                  <a:graphicData uri="http://schemas.microsoft.com/office/word/2010/wordprocessingShape">
                    <wps:wsp>
                      <wps:cNvSpPr txBox="1"/>
                      <wps:spPr>
                        <a:xfrm>
                          <a:off x="0" y="0"/>
                          <a:ext cx="1306195" cy="395287"/>
                        </a:xfrm>
                        <a:prstGeom prst="rect">
                          <a:avLst/>
                        </a:prstGeom>
                        <a:solidFill>
                          <a:prstClr val="white"/>
                        </a:solidFill>
                        <a:ln>
                          <a:noFill/>
                        </a:ln>
                      </wps:spPr>
                      <wps:txbx>
                        <w:txbxContent>
                          <w:p w14:paraId="1FD51271" w14:textId="6DAD7B74" w:rsidR="00502BC9" w:rsidRPr="00D217AB" w:rsidRDefault="00502BC9" w:rsidP="00CD0197">
                            <w:pPr>
                              <w:pStyle w:val="Beschriftung"/>
                              <w:rPr>
                                <w:rFonts w:ascii="Times New Roman" w:eastAsia="MS Mincho" w:hAnsi="Times New Roman" w:cs="Times New Roman"/>
                                <w:noProof/>
                                <w:color w:val="000000"/>
                                <w:szCs w:val="20"/>
                              </w:rPr>
                            </w:pPr>
                            <w:r>
                              <w:t xml:space="preserve">Abbildung </w:t>
                            </w:r>
                            <w:fldSimple w:instr=" SEQ Abbildung \* ARABIC ">
                              <w:r>
                                <w:rPr>
                                  <w:noProof/>
                                </w:rPr>
                                <w:t>13</w:t>
                              </w:r>
                            </w:fldSimple>
                            <w:r>
                              <w:t xml:space="preserve">: Befehlsausführung im </w:t>
                            </w:r>
                            <w:proofErr w:type="spellStart"/>
                            <w:r>
                              <w:t>RStudio</w:t>
                            </w:r>
                            <w:proofErr w:type="spellEnd"/>
                            <w:r>
                              <w:t>-Texteditor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AF1D97" id="_x0000_t202" coordsize="21600,21600" o:spt="202" path="m,l,21600r21600,l21600,xe">
                <v:stroke joinstyle="miter"/>
                <v:path gradientshapeok="t" o:connecttype="rect"/>
              </v:shapetype>
              <v:shape id="Textfeld 18" o:spid="_x0000_s1026" type="#_x0000_t202" style="position:absolute;margin-left:316.15pt;margin-top:59.3pt;width:102.85pt;height:3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" stroked="f">
                <v:textbox inset="0,0,0,0">
                  <w:txbxContent>
                    <w:p w14:paraId="1FD51271" w14:textId="6DAD7B74" w:rsidR="00502BC9" w:rsidRPr="00D217AB" w:rsidRDefault="00502BC9" w:rsidP="00CD0197">
                      <w:pPr>
                        <w:pStyle w:val="Beschriftung"/>
                        <w:rPr>
                          <w:rFonts w:ascii="Times New Roman" w:eastAsia="MS Mincho" w:hAnsi="Times New Roman" w:cs="Times New Roman"/>
                          <w:noProof/>
                          <w:color w:val="000000"/>
                          <w:szCs w:val="20"/>
                        </w:rPr>
                      </w:pPr>
                      <w:r>
                        <w:t xml:space="preserve">Abbildung </w:t>
                      </w:r>
                      <w:fldSimple w:instr=" SEQ Abbildung \* ARABIC ">
                        <w:r>
                          <w:rPr>
                            <w:noProof/>
                          </w:rPr>
                          <w:t>13</w:t>
                        </w:r>
                      </w:fldSimple>
                      <w:r>
                        <w:t xml:space="preserve">: Befehlsausführung im </w:t>
                      </w:r>
                      <w:proofErr w:type="spellStart"/>
                      <w:r>
                        <w:t>RStudio</w:t>
                      </w:r>
                      <w:proofErr w:type="spellEnd"/>
                      <w:r>
                        <w:t>-Texteditor</w:t>
                      </w:r>
                    </w:p>
                  </w:txbxContent>
                </v:textbox>
              </v:shape>
            </w:pict>
          </mc:Fallback>
        </mc:AlternateContent>
      </w:r>
      <w:r w:rsidR="006F4784">
        <w:t xml:space="preserve">Mit der Tastenkombination </w:t>
      </w:r>
      <w:r w:rsidR="006F4784" w:rsidRPr="00746861">
        <w:rPr>
          <w:rStyle w:val="QWordZchn"/>
        </w:rPr>
        <w:t>Strg-Enter</w:t>
      </w:r>
      <w:r w:rsidR="006F4784">
        <w:t xml:space="preserve"> schicken Sie stets den kompletten Befehl, der durch die aktuelle Position des Cursors bestimmt ist, an die Konsole</w:t>
      </w:r>
      <w:r w:rsidR="00F935B8">
        <w:t>, wo er</w:t>
      </w:r>
      <w:r w:rsidR="00746861">
        <w:t xml:space="preserve"> unmittelbar ausgeführt wird</w:t>
      </w:r>
      <w:r w:rsidR="006F4784">
        <w:t xml:space="preserve">. </w:t>
      </w:r>
      <w:r w:rsidR="00746861">
        <w:t>In der Konsole</w:t>
      </w:r>
      <w:r w:rsidR="006F4784">
        <w:t xml:space="preserve"> </w:t>
      </w:r>
      <w:r w:rsidR="00F935B8">
        <w:t xml:space="preserve">erscheint </w:t>
      </w:r>
      <w:r w:rsidR="00746861">
        <w:t>sofort das E</w:t>
      </w:r>
      <w:r w:rsidR="006F4784">
        <w:t xml:space="preserve">rgebnis. Mit </w:t>
      </w:r>
      <w:r w:rsidR="006F4784" w:rsidRPr="00746861">
        <w:rPr>
          <w:rStyle w:val="QWordZchn"/>
        </w:rPr>
        <w:t>Strg-</w:t>
      </w:r>
      <w:proofErr w:type="spellStart"/>
      <w:r w:rsidR="006F4784" w:rsidRPr="00746861">
        <w:rPr>
          <w:rStyle w:val="QWordZchn"/>
        </w:rPr>
        <w:t>Shift</w:t>
      </w:r>
      <w:proofErr w:type="spellEnd"/>
      <w:r w:rsidR="006F4784" w:rsidRPr="00746861">
        <w:rPr>
          <w:rStyle w:val="QWordZchn"/>
        </w:rPr>
        <w:t>-Enter</w:t>
      </w:r>
      <w:r w:rsidR="006F4784">
        <w:t xml:space="preserve"> wird hingegen das gesamte Skript in der </w:t>
      </w:r>
      <w:r w:rsidR="00746861">
        <w:t xml:space="preserve">Konsole ausgeführt. Alternativ können Sie auch die entsprechenden Menü-Icons benutzen: </w:t>
      </w:r>
    </w:p>
    <w:p w14:paraId="3469752B" w14:textId="7FC95AA6" w:rsidR="00667A07" w:rsidRDefault="00667A07" w:rsidP="003B1611"/>
    <w:p w14:paraId="6EA4C13B" w14:textId="77777777" w:rsidR="00667A07" w:rsidRDefault="00667A07" w:rsidP="003B1611"/>
    <w:p w14:paraId="6C7BB71C" w14:textId="77777777" w:rsidR="00701AA1" w:rsidRDefault="004C4371" w:rsidP="00701AA1">
      <w:pPr>
        <w:keepNext/>
      </w:pPr>
      <w:r w:rsidRPr="00F935B8">
        <w:rPr>
          <w:noProof/>
          <w:bdr w:val="single" w:sz="4" w:space="0" w:color="auto"/>
        </w:rPr>
        <w:drawing>
          <wp:inline distT="0" distB="0" distL="0" distR="0" wp14:anchorId="0B933781" wp14:editId="29C50A89">
            <wp:extent cx="5057775" cy="2844961"/>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studio5b.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59738" cy="2846065"/>
                    </a:xfrm>
                    <a:prstGeom prst="rect">
                      <a:avLst/>
                    </a:prstGeom>
                  </pic:spPr>
                </pic:pic>
              </a:graphicData>
            </a:graphic>
          </wp:inline>
        </w:drawing>
      </w:r>
    </w:p>
    <w:p w14:paraId="09B6515F" w14:textId="3E091D20" w:rsidR="006F4784" w:rsidRDefault="00701AA1" w:rsidP="00701AA1">
      <w:pPr>
        <w:pStyle w:val="Beschriftung"/>
      </w:pPr>
      <w:r>
        <w:t xml:space="preserve">Abbildung </w:t>
      </w:r>
      <w:fldSimple w:instr=" SEQ Abbildung \* ARABIC ">
        <w:r w:rsidR="000C4F16">
          <w:rPr>
            <w:noProof/>
          </w:rPr>
          <w:t>14</w:t>
        </w:r>
      </w:fldSimple>
      <w:r>
        <w:t>: Zusätzlicher Editor-Bereich in R-Studio</w:t>
      </w:r>
    </w:p>
    <w:p w14:paraId="45697527" w14:textId="581D48C2" w:rsidR="00BC2D79" w:rsidRDefault="00BC2D79" w:rsidP="003B1611"/>
    <w:p w14:paraId="341D80FC" w14:textId="77777777" w:rsidR="00ED04E8" w:rsidRPr="00333C7E" w:rsidRDefault="00ED04E8" w:rsidP="00ED04E8">
      <w:pPr>
        <w:pStyle w:val="Markiert1"/>
        <w:rPr>
          <w:b/>
          <w:bCs/>
        </w:rPr>
      </w:pPr>
      <w:r w:rsidRPr="008B2A0B">
        <w:rPr>
          <w:rStyle w:val="Fett"/>
        </w:rPr>
        <w:t>Wichtig</w:t>
      </w:r>
    </w:p>
    <w:p w14:paraId="032311A5" w14:textId="418370A0" w:rsidR="00667A07" w:rsidRPr="00667A07" w:rsidRDefault="00667A07" w:rsidP="00ED04E8">
      <w:pPr>
        <w:pStyle w:val="AufzhlMarkiert"/>
        <w:rPr>
          <w:rStyle w:val="QWordZchn"/>
          <w:rFonts w:ascii="Times New Roman" w:hAnsi="Times New Roman"/>
        </w:rPr>
      </w:pPr>
      <w:r>
        <w:rPr>
          <w:rStyle w:val="QWordZchn"/>
          <w:rFonts w:ascii="Times New Roman" w:hAnsi="Times New Roman"/>
        </w:rPr>
        <w:t>Anweisung versus Befehl</w:t>
      </w:r>
    </w:p>
    <w:p w14:paraId="6AEA15AA" w14:textId="125FF4ED" w:rsidR="00ED04E8" w:rsidRDefault="00ED04E8" w:rsidP="00ED04E8">
      <w:pPr>
        <w:pStyle w:val="AufzhlMarkiert"/>
      </w:pPr>
      <w:r w:rsidRPr="00746861">
        <w:rPr>
          <w:rStyle w:val="QWordZchn"/>
        </w:rPr>
        <w:t>Strg-Enter</w:t>
      </w:r>
      <w:r>
        <w:t>: d</w:t>
      </w:r>
      <w:r w:rsidR="00531E07">
        <w:t>ie</w:t>
      </w:r>
      <w:r>
        <w:t xml:space="preserve"> aktuelle </w:t>
      </w:r>
      <w:r w:rsidR="00531E07">
        <w:t>Anweisung</w:t>
      </w:r>
      <w:r>
        <w:t xml:space="preserve"> zur Ausführung an die Konsole</w:t>
      </w:r>
      <w:r w:rsidR="001F24A6">
        <w:t xml:space="preserve"> senden</w:t>
      </w:r>
    </w:p>
    <w:p w14:paraId="4454CFAD" w14:textId="5452D628" w:rsidR="00ED04E8" w:rsidRDefault="00ED04E8" w:rsidP="003B1611">
      <w:pPr>
        <w:pStyle w:val="AufzhlMarkiert"/>
      </w:pPr>
      <w:r w:rsidRPr="00746861">
        <w:rPr>
          <w:rStyle w:val="QWordZchn"/>
        </w:rPr>
        <w:t>Strg-</w:t>
      </w:r>
      <w:proofErr w:type="spellStart"/>
      <w:r w:rsidRPr="00746861">
        <w:rPr>
          <w:rStyle w:val="QWordZchn"/>
        </w:rPr>
        <w:t>Shift</w:t>
      </w:r>
      <w:proofErr w:type="spellEnd"/>
      <w:r w:rsidRPr="00746861">
        <w:rPr>
          <w:rStyle w:val="QWordZchn"/>
        </w:rPr>
        <w:t>-Enter</w:t>
      </w:r>
      <w:r>
        <w:t>: das gesamte Skript wird in der Konsole ausgeführt</w:t>
      </w:r>
    </w:p>
    <w:p w14:paraId="1C4F14A8" w14:textId="77777777" w:rsidR="001F24A6" w:rsidRPr="001F24A6" w:rsidRDefault="001F24A6" w:rsidP="003B1611">
      <w:pPr>
        <w:pStyle w:val="AufzhlMarkiert"/>
        <w:rPr>
          <w:rStyle w:val="QWordZchn"/>
          <w:rFonts w:ascii="Times New Roman" w:hAnsi="Times New Roman"/>
        </w:rPr>
      </w:pPr>
      <w:proofErr w:type="spellStart"/>
      <w:proofErr w:type="gramStart"/>
      <w:r>
        <w:rPr>
          <w:rStyle w:val="QWordZchn"/>
        </w:rPr>
        <w:t>summary</w:t>
      </w:r>
      <w:proofErr w:type="spellEnd"/>
      <w:r>
        <w:rPr>
          <w:rStyle w:val="QWordZchn"/>
        </w:rPr>
        <w:t>(</w:t>
      </w:r>
      <w:proofErr w:type="gramEnd"/>
      <w:r>
        <w:rPr>
          <w:rStyle w:val="QWordZchn"/>
        </w:rPr>
        <w:t>)</w:t>
      </w:r>
    </w:p>
    <w:p w14:paraId="67DAF348" w14:textId="3E896C50" w:rsidR="001F24A6" w:rsidRPr="00EF2C5A" w:rsidRDefault="001F24A6" w:rsidP="001F24A6">
      <w:pPr>
        <w:pStyle w:val="AufzhlMarkiert"/>
        <w:rPr>
          <w:rStyle w:val="QWordZchn"/>
          <w:rFonts w:ascii="Times New Roman" w:hAnsi="Times New Roman"/>
        </w:rPr>
      </w:pPr>
      <w:proofErr w:type="spellStart"/>
      <w:proofErr w:type="gramStart"/>
      <w:r>
        <w:rPr>
          <w:rStyle w:val="QWordZchn"/>
        </w:rPr>
        <w:t>plot</w:t>
      </w:r>
      <w:proofErr w:type="spellEnd"/>
      <w:r>
        <w:rPr>
          <w:rStyle w:val="QWordZchn"/>
        </w:rPr>
        <w:t>(</w:t>
      </w:r>
      <w:proofErr w:type="gramEnd"/>
      <w:r>
        <w:rPr>
          <w:rStyle w:val="QWordZchn"/>
        </w:rPr>
        <w:t>)</w:t>
      </w:r>
      <w:r w:rsidRPr="001F24A6">
        <w:t>,</w:t>
      </w:r>
      <w:r>
        <w:rPr>
          <w:rStyle w:val="QWordZchn"/>
        </w:rPr>
        <w:t xml:space="preserve"> </w:t>
      </w:r>
      <w:proofErr w:type="spellStart"/>
      <w:r>
        <w:rPr>
          <w:rStyle w:val="QWordZchn"/>
        </w:rPr>
        <w:t>boxplot</w:t>
      </w:r>
      <w:proofErr w:type="spellEnd"/>
      <w:r>
        <w:rPr>
          <w:rStyle w:val="QWordZchn"/>
        </w:rPr>
        <w:t>()</w:t>
      </w:r>
      <w:r w:rsidRPr="001F24A6">
        <w:t xml:space="preserve"> und </w:t>
      </w:r>
      <w:proofErr w:type="spellStart"/>
      <w:r>
        <w:rPr>
          <w:rStyle w:val="QWordZchn"/>
        </w:rPr>
        <w:t>hist</w:t>
      </w:r>
      <w:proofErr w:type="spellEnd"/>
      <w:r>
        <w:rPr>
          <w:rStyle w:val="QWordZchn"/>
        </w:rPr>
        <w:t>()</w:t>
      </w:r>
    </w:p>
    <w:p w14:paraId="390D1779" w14:textId="759947EA" w:rsidR="00EF2C5A" w:rsidRPr="00324B14" w:rsidRDefault="00EF2C5A" w:rsidP="001F24A6">
      <w:pPr>
        <w:pStyle w:val="AufzhlMarkiert"/>
        <w:rPr>
          <w:rStyle w:val="QWordZchn"/>
          <w:rFonts w:ascii="Times New Roman" w:hAnsi="Times New Roman"/>
        </w:rPr>
      </w:pPr>
      <w:proofErr w:type="spellStart"/>
      <w:proofErr w:type="gramStart"/>
      <w:r>
        <w:rPr>
          <w:rStyle w:val="QWordZchn"/>
        </w:rPr>
        <w:t>rnorm</w:t>
      </w:r>
      <w:proofErr w:type="spellEnd"/>
      <w:r>
        <w:rPr>
          <w:rStyle w:val="QWordZchn"/>
        </w:rPr>
        <w:t>(</w:t>
      </w:r>
      <w:proofErr w:type="gramEnd"/>
      <w:r>
        <w:rPr>
          <w:rStyle w:val="QWordZchn"/>
        </w:rPr>
        <w:t>)</w:t>
      </w:r>
      <w:r w:rsidRPr="001F24A6">
        <w:t>,</w:t>
      </w:r>
      <w:r>
        <w:rPr>
          <w:rStyle w:val="QWordZchn"/>
        </w:rPr>
        <w:t xml:space="preserve"> </w:t>
      </w:r>
      <w:proofErr w:type="spellStart"/>
      <w:r>
        <w:rPr>
          <w:rStyle w:val="QWordZchn"/>
        </w:rPr>
        <w:t>runif</w:t>
      </w:r>
      <w:proofErr w:type="spellEnd"/>
      <w:r>
        <w:rPr>
          <w:rStyle w:val="QWordZchn"/>
        </w:rPr>
        <w:t>()</w:t>
      </w:r>
      <w:r w:rsidR="00081C7E" w:rsidRPr="00081C7E">
        <w:t>,</w:t>
      </w:r>
      <w:r w:rsidR="00081C7E">
        <w:rPr>
          <w:rStyle w:val="QWordZchn"/>
        </w:rPr>
        <w:t xml:space="preserve"> </w:t>
      </w:r>
      <w:proofErr w:type="spellStart"/>
      <w:r w:rsidR="00081C7E">
        <w:rPr>
          <w:rStyle w:val="QWordZchn"/>
        </w:rPr>
        <w:t>dnorm</w:t>
      </w:r>
      <w:proofErr w:type="spellEnd"/>
      <w:r w:rsidR="00081C7E">
        <w:rPr>
          <w:rStyle w:val="QWordZchn"/>
        </w:rPr>
        <w:t>()</w:t>
      </w:r>
    </w:p>
    <w:p w14:paraId="1468C9A2" w14:textId="2CA8DC35" w:rsidR="00DB78C5" w:rsidRPr="00C50602" w:rsidRDefault="00DB78C5" w:rsidP="001F24A6">
      <w:pPr>
        <w:pStyle w:val="AufzhlMarkiert"/>
        <w:rPr>
          <w:rStyle w:val="QWordZchn"/>
          <w:rFonts w:ascii="Times New Roman" w:hAnsi="Times New Roman"/>
        </w:rPr>
      </w:pPr>
      <w:proofErr w:type="spellStart"/>
      <w:proofErr w:type="gramStart"/>
      <w:r>
        <w:rPr>
          <w:rStyle w:val="QWordZchn"/>
        </w:rPr>
        <w:t>set.seed</w:t>
      </w:r>
      <w:proofErr w:type="spellEnd"/>
      <w:proofErr w:type="gramEnd"/>
      <w:r>
        <w:rPr>
          <w:rStyle w:val="QWordZchn"/>
        </w:rPr>
        <w:t>()</w:t>
      </w:r>
    </w:p>
    <w:p w14:paraId="6514A6C2" w14:textId="77777777" w:rsidR="00C50602" w:rsidRPr="00C50602" w:rsidRDefault="00C50602" w:rsidP="00C50602"/>
    <w:p w14:paraId="12E58A78" w14:textId="5AC80430" w:rsidR="00D83E5E" w:rsidRDefault="00003AD2" w:rsidP="003B1611">
      <w:pPr>
        <w:pStyle w:val="berschrift2"/>
      </w:pPr>
      <w:bookmarkStart w:id="276" w:name="_Toc18405954"/>
      <w:r>
        <w:t>Übungen</w:t>
      </w:r>
      <w:bookmarkEnd w:id="276"/>
    </w:p>
    <w:bookmarkEnd w:id="34"/>
    <w:bookmarkEnd w:id="35"/>
    <w:bookmarkEnd w:id="36"/>
    <w:bookmarkEnd w:id="37"/>
    <w:p w14:paraId="22B08BFE" w14:textId="65181A4F" w:rsidR="00CC1F31" w:rsidRDefault="00CC1F31">
      <w:pPr>
        <w:spacing w:after="0"/>
        <w:rPr>
          <w:rFonts w:ascii="Arial" w:eastAsia="SimSun" w:hAnsi="Arial" w:cs="Arial"/>
          <w:color w:val="002060"/>
          <w:sz w:val="36"/>
          <w:szCs w:val="36"/>
        </w:rPr>
      </w:pPr>
      <w:r>
        <w:t>Die Übungen für dieses Kapitel finden Sie</w:t>
      </w:r>
      <w:r w:rsidR="00856077">
        <w:t xml:space="preserve"> im</w:t>
      </w:r>
      <w:r>
        <w:t xml:space="preserve"> Downloadbereich in der Datei „</w:t>
      </w:r>
      <w:r w:rsidR="004A61A2">
        <w:t>jwRSS19_ueb2_x</w:t>
      </w:r>
      <w:r>
        <w:t>.pdf“.</w:t>
      </w:r>
      <w:r>
        <w:br w:type="page"/>
      </w:r>
    </w:p>
    <w:p w14:paraId="735CBC10" w14:textId="15380F52" w:rsidR="008513C1" w:rsidRPr="00116671" w:rsidRDefault="00116671" w:rsidP="00116671">
      <w:pPr>
        <w:pStyle w:val="berschrift1"/>
      </w:pPr>
      <w:bookmarkStart w:id="277" w:name="_Toc18405955"/>
      <w:r w:rsidRPr="00116671">
        <w:lastRenderedPageBreak/>
        <w:t xml:space="preserve">Erster </w:t>
      </w:r>
      <w:r w:rsidR="008513C1" w:rsidRPr="00116671">
        <w:t>Überblick: Kontrollstrukturen und Funktionen</w:t>
      </w:r>
      <w:bookmarkEnd w:id="277"/>
    </w:p>
    <w:p w14:paraId="1B2A3312" w14:textId="26AF61A4" w:rsidR="005431B2" w:rsidRDefault="005431B2" w:rsidP="005431B2">
      <w:r>
        <w:t>Im Vergleich zu C++, C# und Java unterscheidet sich R stark von der Art und Weise wie komplexere Datenstrukturen aufgebaut sind. Dies werden wir erst im nächsten Kapitel genauer beleuchten. Große und erst einmal nicht so offensichtliche Unterschiede gibt es aber auch bei Variablen, während es im Bereich Kontrollstrukturen und Funktionen weniger Überraschungen gibt, wie wir in diesem Kapitel sehen werden.</w:t>
      </w:r>
    </w:p>
    <w:p w14:paraId="6FA3002F" w14:textId="66D88319" w:rsidR="00F91B2E" w:rsidRDefault="005431B2" w:rsidP="00350616">
      <w:pPr>
        <w:pStyle w:val="berschrift2"/>
      </w:pPr>
      <w:bookmarkStart w:id="278" w:name="_Toc18405956"/>
      <w:r>
        <w:t>Namen und Objekte: Ein e</w:t>
      </w:r>
      <w:r w:rsidR="00350616">
        <w:t xml:space="preserve">rster Vergleich mit C und </w:t>
      </w:r>
      <w:commentRangeStart w:id="279"/>
      <w:r w:rsidR="00350616">
        <w:t>C</w:t>
      </w:r>
      <w:commentRangeEnd w:id="279"/>
      <w:r w:rsidR="00667A07">
        <w:rPr>
          <w:rStyle w:val="Kommentarzeichen"/>
          <w:rFonts w:eastAsia="Times New Roman" w:cs="Times New Roman"/>
          <w:color w:val="auto"/>
          <w:szCs w:val="20"/>
        </w:rPr>
        <w:commentReference w:id="279"/>
      </w:r>
      <w:r w:rsidR="00350616">
        <w:t>++</w:t>
      </w:r>
      <w:bookmarkEnd w:id="278"/>
      <w:r w:rsidR="00667A07">
        <w:t xml:space="preserve"> </w:t>
      </w:r>
    </w:p>
    <w:p w14:paraId="0CDFF2F8" w14:textId="47893871" w:rsidR="00F91B2E" w:rsidRDefault="00F91B2E" w:rsidP="003B1611">
      <w:r w:rsidRPr="005E0E41">
        <w:t>Im Folgenden setzen wir Grundkenntnisse in C und C++ vorau</w:t>
      </w:r>
      <w:r w:rsidR="00DB5E17">
        <w:t>s und wollen erste grundlegende</w:t>
      </w:r>
      <w:r w:rsidRPr="005E0E41">
        <w:t xml:space="preserve"> Unterschiede </w:t>
      </w:r>
      <w:r w:rsidR="00B60A90">
        <w:t>zwischen R und C bzw.</w:t>
      </w:r>
      <w:r w:rsidR="002830EF">
        <w:t xml:space="preserve"> C++ beleuchten</w:t>
      </w:r>
      <w:r w:rsidRPr="005E0E41">
        <w:t>. Wie wir sehen werden</w:t>
      </w:r>
      <w:r w:rsidR="002830EF">
        <w:t>,</w:t>
      </w:r>
      <w:r w:rsidRPr="005E0E41">
        <w:t xml:space="preserve"> gibt es viele Ähnlichkeiten. R wird ähnlich wie C durch Blöcke strukturiert, die</w:t>
      </w:r>
      <w:r w:rsidR="0031221D">
        <w:t xml:space="preserve"> durch </w:t>
      </w:r>
      <w:r w:rsidRPr="005E0E41">
        <w:t>geschweifte Klammern gekennzei</w:t>
      </w:r>
      <w:r w:rsidR="0031221D">
        <w:t>chnet werden. Auch Kontrollstru</w:t>
      </w:r>
      <w:r w:rsidRPr="005E0E41">
        <w:t>k</w:t>
      </w:r>
      <w:r w:rsidR="0031221D">
        <w:t>t</w:t>
      </w:r>
      <w:r w:rsidRPr="005E0E41">
        <w:t xml:space="preserve">uren </w:t>
      </w:r>
      <w:r w:rsidR="0031221D">
        <w:t>wie Verzweigung</w:t>
      </w:r>
      <w:r w:rsidR="00856077">
        <w:t>en</w:t>
      </w:r>
      <w:r w:rsidR="0031221D">
        <w:t xml:space="preserve"> mithilfe von </w:t>
      </w:r>
      <w:proofErr w:type="spellStart"/>
      <w:r w:rsidR="0031221D" w:rsidRPr="0031221D">
        <w:rPr>
          <w:rStyle w:val="QWordZchn"/>
        </w:rPr>
        <w:t>if</w:t>
      </w:r>
      <w:r w:rsidR="0031221D">
        <w:t>-</w:t>
      </w:r>
      <w:r w:rsidRPr="0031221D">
        <w:rPr>
          <w:rStyle w:val="QWordZchn"/>
        </w:rPr>
        <w:t>else</w:t>
      </w:r>
      <w:proofErr w:type="spellEnd"/>
      <w:r w:rsidRPr="005E0E41">
        <w:t xml:space="preserve"> oder Schleifen (</w:t>
      </w:r>
      <w:proofErr w:type="spellStart"/>
      <w:r w:rsidRPr="0031221D">
        <w:rPr>
          <w:rStyle w:val="QWordZchn"/>
        </w:rPr>
        <w:t>while</w:t>
      </w:r>
      <w:proofErr w:type="spellEnd"/>
      <w:r w:rsidRPr="005E0E41">
        <w:t xml:space="preserve"> oder </w:t>
      </w:r>
      <w:proofErr w:type="spellStart"/>
      <w:r w:rsidRPr="002830EF">
        <w:rPr>
          <w:rStyle w:val="QWordZchn"/>
        </w:rPr>
        <w:t>for</w:t>
      </w:r>
      <w:proofErr w:type="spellEnd"/>
      <w:r w:rsidRPr="005E0E41">
        <w:t>) haben eine ähnliche Syntax und Semantik.</w:t>
      </w:r>
    </w:p>
    <w:p w14:paraId="0678C51A" w14:textId="77777777" w:rsidR="00F91B2E" w:rsidRDefault="00F91B2E" w:rsidP="003B1611">
      <w:r>
        <w:t>Erste augenfällige Unterschiede:</w:t>
      </w:r>
    </w:p>
    <w:p w14:paraId="622E21FA" w14:textId="77777777" w:rsidR="00F91B2E" w:rsidRPr="0031221D" w:rsidRDefault="00F91B2E" w:rsidP="0031221D">
      <w:pPr>
        <w:pStyle w:val="AufzhlKompakt"/>
      </w:pPr>
      <w:r w:rsidRPr="0031221D">
        <w:t xml:space="preserve">Im Gegensatz zu C wird R interpretiert!  Welche Vor- und Nachteile ergeben sich dadurch?  </w:t>
      </w:r>
    </w:p>
    <w:p w14:paraId="1EDA621E" w14:textId="77777777" w:rsidR="00F91B2E" w:rsidRPr="0031221D" w:rsidRDefault="00F91B2E" w:rsidP="0031221D">
      <w:pPr>
        <w:pStyle w:val="AufzhlKompakt"/>
      </w:pPr>
      <w:r w:rsidRPr="0031221D">
        <w:t xml:space="preserve">In R wird üblicherweise der Operator </w:t>
      </w:r>
      <w:r w:rsidRPr="00B60A90">
        <w:rPr>
          <w:rStyle w:val="QWordZchn"/>
        </w:rPr>
        <w:t>&lt;-</w:t>
      </w:r>
      <w:r w:rsidRPr="0031221D">
        <w:t xml:space="preserve"> für eine Zuweisung benutzt (obwohl auch der in C benutzte Zuweisungsoperator </w:t>
      </w:r>
      <w:r w:rsidRPr="00DA37C1">
        <w:rPr>
          <w:rStyle w:val="QT3Zchn"/>
          <w:color w:val="auto"/>
        </w:rPr>
        <w:t>=</w:t>
      </w:r>
      <w:r w:rsidRPr="0031221D">
        <w:t xml:space="preserve"> benutzt werden kann)</w:t>
      </w:r>
    </w:p>
    <w:p w14:paraId="3AF2DAC3" w14:textId="77777777" w:rsidR="00F91B2E" w:rsidRPr="0031221D" w:rsidRDefault="00F91B2E" w:rsidP="0031221D">
      <w:pPr>
        <w:pStyle w:val="AufzhlKompakt"/>
      </w:pPr>
      <w:r w:rsidRPr="0031221D">
        <w:t>In R werden Anweisungen nicht durch ein Semikolon abgeschlossen.</w:t>
      </w:r>
    </w:p>
    <w:p w14:paraId="18F26069" w14:textId="0A40702D" w:rsidR="00F91B2E" w:rsidRDefault="00F91B2E" w:rsidP="003B1611">
      <w:r>
        <w:t xml:space="preserve">Variablen sind ein grundlegendes Konzept beider Sprachen; aber es </w:t>
      </w:r>
      <w:r w:rsidR="002830EF">
        <w:t xml:space="preserve">gibt </w:t>
      </w:r>
      <w:r>
        <w:t xml:space="preserve">große und weitreichende Unterschiede. Wir wollen dies an einem Beispiel veranschaulichen. Um R </w:t>
      </w:r>
      <w:proofErr w:type="gramStart"/>
      <w:r w:rsidR="002830EF">
        <w:t xml:space="preserve">wirklich </w:t>
      </w:r>
      <w:r>
        <w:t>zu</w:t>
      </w:r>
      <w:proofErr w:type="gramEnd"/>
      <w:r>
        <w:t xml:space="preserve"> verstehen, ist es </w:t>
      </w:r>
      <w:r w:rsidR="00B60A90">
        <w:t>hilfreich</w:t>
      </w:r>
      <w:r w:rsidR="002830EF">
        <w:t>,</w:t>
      </w:r>
      <w:r>
        <w:t xml:space="preserve"> diese Unterschiede zu </w:t>
      </w:r>
      <w:r w:rsidR="00B60A90">
        <w:t>kenne</w:t>
      </w:r>
      <w:r w:rsidR="00856077">
        <w:t>n</w:t>
      </w:r>
      <w:r>
        <w:t>.</w:t>
      </w:r>
    </w:p>
    <w:p w14:paraId="71736A7A" w14:textId="68956468" w:rsidR="00E568EE" w:rsidRDefault="00E568EE" w:rsidP="003B1611">
      <w:r>
        <w:t>Hier und im Folgenden werden wir den Begriff „</w:t>
      </w:r>
      <w:r w:rsidRPr="00E568EE">
        <w:rPr>
          <w:rStyle w:val="emph1Zchn"/>
        </w:rPr>
        <w:t>Objekt</w:t>
      </w:r>
      <w:r>
        <w:t>“ benutzen. Damit meinen wir nicht ein Objekt im objektorientierten Sinn (also eine Instanz einer Klasse), sondern wollen damit einen Speicherbereich in der Ausführungsumgebung bezeichnen, der neben eventuell zusätzlichen Metadaten Bitfolgen enthält, die als Werte eines bestimmten Datentyps interpretiert werden können.</w:t>
      </w:r>
    </w:p>
    <w:p w14:paraId="25694FEC" w14:textId="77777777" w:rsidR="00F91B2E" w:rsidRPr="00B60A90" w:rsidRDefault="00F91B2E" w:rsidP="00B60A90">
      <w:pPr>
        <w:pStyle w:val="emphH1"/>
        <w:rPr>
          <w:rStyle w:val="Hervorhebung"/>
          <w:i w:val="0"/>
          <w:iCs w:val="0"/>
          <w:color w:val="002060"/>
        </w:rPr>
      </w:pPr>
      <w:r w:rsidRPr="00B60A90">
        <w:rPr>
          <w:rStyle w:val="Hervorhebung"/>
          <w:i w:val="0"/>
          <w:iCs w:val="0"/>
          <w:color w:val="002060"/>
        </w:rPr>
        <w:t>In C:</w:t>
      </w:r>
    </w:p>
    <w:p w14:paraId="31071B47" w14:textId="1F14FB13" w:rsidR="00F91B2E" w:rsidRDefault="00F91B2E" w:rsidP="002830EF">
      <w:pPr>
        <w:pStyle w:val="QT3"/>
      </w:pPr>
      <w:proofErr w:type="spellStart"/>
      <w:r>
        <w:t>int</w:t>
      </w:r>
      <w:proofErr w:type="spellEnd"/>
      <w:r>
        <w:t xml:space="preserve"> n = 5;</w:t>
      </w:r>
    </w:p>
    <w:p w14:paraId="503AA5FB" w14:textId="5D9B405E" w:rsidR="00F91B2E" w:rsidRDefault="00F91B2E" w:rsidP="003B1611">
      <w:r>
        <w:t xml:space="preserve">Es wird ein Objekt im Speicher angelegt, das groß genug ist, einen </w:t>
      </w:r>
      <w:proofErr w:type="spellStart"/>
      <w:r w:rsidRPr="00F56C5F">
        <w:rPr>
          <w:rStyle w:val="QTextZchn"/>
        </w:rPr>
        <w:t>int</w:t>
      </w:r>
      <w:proofErr w:type="spellEnd"/>
      <w:r w:rsidR="002830EF">
        <w:t xml:space="preserve">-Wert zu repräsentieren, aber nicht größer. </w:t>
      </w:r>
      <w:r>
        <w:t xml:space="preserve">Auf einem üblichen PC ist das </w:t>
      </w:r>
      <w:r w:rsidR="00B60A90">
        <w:t xml:space="preserve">so </w:t>
      </w:r>
      <w:r>
        <w:t>erzeugt</w:t>
      </w:r>
      <w:r w:rsidR="00856077">
        <w:t>e</w:t>
      </w:r>
      <w:r>
        <w:t xml:space="preserve"> Objekt</w:t>
      </w:r>
      <w:r w:rsidR="00B60A90">
        <w:t>e genau</w:t>
      </w:r>
      <w:r>
        <w:t xml:space="preserve"> 4 Byte groß und der entsprechende Speicherbereich enthält die Dualdarstellung von 5 (also 29 Nullen gefolgt von 101). Der Variablenname </w:t>
      </w:r>
      <w:r w:rsidRPr="00F65251">
        <w:rPr>
          <w:rStyle w:val="QTextZchn"/>
        </w:rPr>
        <w:t>n</w:t>
      </w:r>
      <w:r>
        <w:t xml:space="preserve"> ist nun der Bezeichner für dieses Objekt (oder Speicherbereich); man kann auch sagen:</w:t>
      </w:r>
      <w:r w:rsidRPr="00F65251">
        <w:t xml:space="preserve"> </w:t>
      </w:r>
      <w:r>
        <w:t>das so erzeugt</w:t>
      </w:r>
      <w:r w:rsidR="00856077">
        <w:t>e</w:t>
      </w:r>
      <w:r>
        <w:t xml:space="preserve"> Objekt hat den Namen </w:t>
      </w:r>
      <w:r w:rsidRPr="00F65251">
        <w:rPr>
          <w:rStyle w:val="QTextZchn"/>
        </w:rPr>
        <w:t>n</w:t>
      </w:r>
      <w:r>
        <w:t>.</w:t>
      </w:r>
    </w:p>
    <w:p w14:paraId="2ACE445D" w14:textId="26BBBD73" w:rsidR="0031221D" w:rsidRDefault="00F91B2E" w:rsidP="003B1611">
      <w:r>
        <w:t xml:space="preserve">Solange </w:t>
      </w:r>
      <w:r w:rsidRPr="00B60A90">
        <w:rPr>
          <w:rStyle w:val="QWordZchn"/>
        </w:rPr>
        <w:t>n</w:t>
      </w:r>
      <w:r>
        <w:t xml:space="preserve"> gültig (und sichtbar) ist, ist </w:t>
      </w:r>
      <w:r w:rsidRPr="0031221D">
        <w:rPr>
          <w:rStyle w:val="QWordZchn"/>
        </w:rPr>
        <w:t>n</w:t>
      </w:r>
      <w:r>
        <w:t xml:space="preserve"> immer ein Bezeichner für einen </w:t>
      </w:r>
      <w:proofErr w:type="spellStart"/>
      <w:r w:rsidRPr="00F56C5F">
        <w:rPr>
          <w:rStyle w:val="QTextZchn"/>
        </w:rPr>
        <w:t>int</w:t>
      </w:r>
      <w:proofErr w:type="spellEnd"/>
      <w:r>
        <w:t>-Wert, dessen Binärdarstellung stets im selben Speicherbereich hinterlegt ist.</w:t>
      </w:r>
      <w:r w:rsidR="0031221D">
        <w:t xml:space="preserve"> Also bezieht sich </w:t>
      </w:r>
      <w:r w:rsidR="0031221D" w:rsidRPr="002A7222">
        <w:rPr>
          <w:rStyle w:val="QWordZchn"/>
        </w:rPr>
        <w:t>n</w:t>
      </w:r>
      <w:r w:rsidR="0031221D">
        <w:t xml:space="preserve"> immer</w:t>
      </w:r>
      <w:r w:rsidR="002A7222">
        <w:t xml:space="preserve"> auf denselben Speicherbereich.</w:t>
      </w:r>
    </w:p>
    <w:p w14:paraId="4C2AE42E" w14:textId="4938E290" w:rsidR="00F91B2E" w:rsidRDefault="00F91B2E" w:rsidP="003B1611">
      <w:r>
        <w:t xml:space="preserve">Der zugehörige Wert von </w:t>
      </w:r>
      <w:r w:rsidRPr="002A7222">
        <w:rPr>
          <w:rStyle w:val="QWordZchn"/>
        </w:rPr>
        <w:t>n</w:t>
      </w:r>
      <w:r>
        <w:t xml:space="preserve"> kann sich ändern, z. B. durch eine Zu</w:t>
      </w:r>
      <w:r w:rsidR="00350616">
        <w:t>weisung oder eine Anweisung wie</w:t>
      </w:r>
      <w:r>
        <w:t xml:space="preserve"> </w:t>
      </w:r>
      <w:r w:rsidRPr="002A7222">
        <w:rPr>
          <w:rStyle w:val="QWordZchn"/>
        </w:rPr>
        <w:t>n++</w:t>
      </w:r>
      <w:r>
        <w:t xml:space="preserve">. Nicht ändern kann sich aber der Datentyp (in unserem Fall </w:t>
      </w:r>
      <w:proofErr w:type="spellStart"/>
      <w:r w:rsidRPr="00F65251">
        <w:rPr>
          <w:rStyle w:val="QTextZchn"/>
        </w:rPr>
        <w:t>int</w:t>
      </w:r>
      <w:proofErr w:type="spellEnd"/>
      <w:r>
        <w:t xml:space="preserve">). Bereits beim Kompilieren wird </w:t>
      </w:r>
      <w:r w:rsidRPr="00571D5C">
        <w:rPr>
          <w:rStyle w:val="QTextZchn"/>
        </w:rPr>
        <w:t>n</w:t>
      </w:r>
      <w:r>
        <w:t xml:space="preserve"> an den Datentyp </w:t>
      </w:r>
      <w:proofErr w:type="spellStart"/>
      <w:r w:rsidRPr="00571D5C">
        <w:rPr>
          <w:rStyle w:val="QTextZchn"/>
        </w:rPr>
        <w:t>int</w:t>
      </w:r>
      <w:proofErr w:type="spellEnd"/>
      <w:r>
        <w:t xml:space="preserve"> gebunden. Man spricht in diesem Zusammenhang von</w:t>
      </w:r>
      <w:r w:rsidR="00E770C1">
        <w:t xml:space="preserve"> </w:t>
      </w:r>
      <w:r w:rsidR="00E770C1" w:rsidRPr="00E770C1">
        <w:rPr>
          <w:rStyle w:val="emph1Zchn"/>
        </w:rPr>
        <w:t>frühen Binden</w:t>
      </w:r>
      <w:r>
        <w:t xml:space="preserve"> </w:t>
      </w:r>
      <w:r w:rsidR="00E770C1" w:rsidRPr="00E770C1">
        <w:rPr>
          <w:rStyle w:val="emph1Zchn"/>
        </w:rPr>
        <w:t>(</w:t>
      </w:r>
      <w:proofErr w:type="spellStart"/>
      <w:r w:rsidR="00E770C1" w:rsidRPr="00E770C1">
        <w:rPr>
          <w:rStyle w:val="emph1Zchn"/>
        </w:rPr>
        <w:t>early</w:t>
      </w:r>
      <w:proofErr w:type="spellEnd"/>
      <w:r w:rsidR="00E770C1" w:rsidRPr="00E770C1">
        <w:rPr>
          <w:rStyle w:val="emph1Zchn"/>
        </w:rPr>
        <w:t xml:space="preserve"> </w:t>
      </w:r>
      <w:proofErr w:type="spellStart"/>
      <w:r w:rsidR="00E770C1" w:rsidRPr="00E770C1">
        <w:rPr>
          <w:rStyle w:val="emph1Zchn"/>
        </w:rPr>
        <w:t>binding</w:t>
      </w:r>
      <w:proofErr w:type="spellEnd"/>
      <w:r w:rsidR="00E770C1" w:rsidRPr="00E770C1">
        <w:rPr>
          <w:rStyle w:val="emph1Zchn"/>
        </w:rPr>
        <w:t>)</w:t>
      </w:r>
      <w:r>
        <w:t xml:space="preserve"> im Gegensat</w:t>
      </w:r>
      <w:r w:rsidR="00E770C1">
        <w:t>z zum</w:t>
      </w:r>
      <w:r>
        <w:t xml:space="preserve"> </w:t>
      </w:r>
      <w:r w:rsidR="00E770C1" w:rsidRPr="00E770C1">
        <w:rPr>
          <w:rStyle w:val="emph1Zchn"/>
        </w:rPr>
        <w:t>späten Binden (</w:t>
      </w:r>
      <w:proofErr w:type="spellStart"/>
      <w:r w:rsidR="00E770C1" w:rsidRPr="00E770C1">
        <w:rPr>
          <w:rStyle w:val="emph1Zchn"/>
        </w:rPr>
        <w:t>late</w:t>
      </w:r>
      <w:proofErr w:type="spellEnd"/>
      <w:r w:rsidR="00E770C1" w:rsidRPr="00E770C1">
        <w:rPr>
          <w:rStyle w:val="emph1Zchn"/>
        </w:rPr>
        <w:t xml:space="preserve"> </w:t>
      </w:r>
      <w:proofErr w:type="spellStart"/>
      <w:r w:rsidR="00E770C1" w:rsidRPr="00E770C1">
        <w:rPr>
          <w:rStyle w:val="emph1Zchn"/>
        </w:rPr>
        <w:t>binding</w:t>
      </w:r>
      <w:proofErr w:type="spellEnd"/>
      <w:r w:rsidR="00E770C1" w:rsidRPr="00E770C1">
        <w:rPr>
          <w:rStyle w:val="emph1Zchn"/>
        </w:rPr>
        <w:t>)</w:t>
      </w:r>
      <w:r>
        <w:t>, die wir in R vorfinden.</w:t>
      </w:r>
    </w:p>
    <w:p w14:paraId="70CF532B" w14:textId="77777777" w:rsidR="009B5603" w:rsidRDefault="009B5603" w:rsidP="00B60A90">
      <w:pPr>
        <w:pStyle w:val="emphH1"/>
        <w:rPr>
          <w:rStyle w:val="Hervorhebung"/>
          <w:i w:val="0"/>
          <w:iCs w:val="0"/>
          <w:color w:val="002060"/>
        </w:rPr>
      </w:pPr>
    </w:p>
    <w:p w14:paraId="2480A68F" w14:textId="2CFFEA61" w:rsidR="00F91B2E" w:rsidRPr="00B60A90" w:rsidRDefault="00F91B2E" w:rsidP="00B60A90">
      <w:pPr>
        <w:pStyle w:val="emphH1"/>
        <w:rPr>
          <w:rStyle w:val="Hervorhebung"/>
          <w:i w:val="0"/>
          <w:iCs w:val="0"/>
          <w:color w:val="002060"/>
        </w:rPr>
      </w:pPr>
      <w:r w:rsidRPr="00B60A90">
        <w:rPr>
          <w:rStyle w:val="Hervorhebung"/>
          <w:i w:val="0"/>
          <w:iCs w:val="0"/>
          <w:color w:val="002060"/>
        </w:rPr>
        <w:lastRenderedPageBreak/>
        <w:t>In R:</w:t>
      </w:r>
    </w:p>
    <w:p w14:paraId="069D2764" w14:textId="0ABB5A1D" w:rsidR="00F91B2E" w:rsidRDefault="00F91B2E" w:rsidP="00B60A90">
      <w:pPr>
        <w:pStyle w:val="QT3"/>
      </w:pPr>
      <w:r>
        <w:t>n&lt;-5</w:t>
      </w:r>
    </w:p>
    <w:p w14:paraId="147B4ED4" w14:textId="5A9A689C" w:rsidR="00307E8F" w:rsidRDefault="00F91B2E" w:rsidP="003B1611">
      <w:r w:rsidRPr="005E0E41">
        <w:t>Auch hier wird ein Objekt in eine</w:t>
      </w:r>
      <w:r w:rsidR="000549F1">
        <w:t>m</w:t>
      </w:r>
      <w:r w:rsidRPr="005E0E41">
        <w:t xml:space="preserve"> Speicherbereich erzeugt. Im Gegensatz zu C kann man aber in R nicht direkt auf diesen Speicherbereich zugreifen. Auch ist der benut</w:t>
      </w:r>
      <w:r w:rsidR="001532C2">
        <w:t>zte Speicherbereich viel größer:</w:t>
      </w:r>
      <w:r w:rsidRPr="005E0E41">
        <w:t xml:space="preserve"> </w:t>
      </w:r>
      <w:r w:rsidR="00FC1D5A">
        <w:t>auf dem hier benutz</w:t>
      </w:r>
      <w:r w:rsidR="000549F1">
        <w:t>t</w:t>
      </w:r>
      <w:r w:rsidR="00FC1D5A">
        <w:t>en System</w:t>
      </w:r>
      <w:r w:rsidRPr="005E0E41">
        <w:t xml:space="preserve"> </w:t>
      </w:r>
      <w:r w:rsidR="001532C2">
        <w:t>sind dies</w:t>
      </w:r>
      <w:r w:rsidRPr="005E0E41">
        <w:t xml:space="preserve"> </w:t>
      </w:r>
      <w:r w:rsidR="00307E8F">
        <w:t>56 Byt</w:t>
      </w:r>
      <w:r w:rsidR="001532C2">
        <w:t xml:space="preserve">e </w:t>
      </w:r>
      <w:r w:rsidR="00307E8F">
        <w:t>für ein</w:t>
      </w:r>
      <w:r w:rsidR="001532C2">
        <w:t>e</w:t>
      </w:r>
      <w:r w:rsidR="00307E8F">
        <w:t xml:space="preserve"> 64-Bit</w:t>
      </w:r>
      <w:r w:rsidR="007C10DA">
        <w:t>-Version</w:t>
      </w:r>
      <w:r w:rsidR="00350616">
        <w:t xml:space="preserve"> von R</w:t>
      </w:r>
      <w:r w:rsidR="001532C2">
        <w:t xml:space="preserve">; eine </w:t>
      </w:r>
      <w:r w:rsidR="001532C2" w:rsidRPr="005E0E41">
        <w:t>32-Bit</w:t>
      </w:r>
      <w:r w:rsidR="001532C2">
        <w:t xml:space="preserve">-Version von R braucht ein paar Byte weniger (wieso?), </w:t>
      </w:r>
      <w:r w:rsidR="00765046">
        <w:t>vielleicht</w:t>
      </w:r>
      <w:r w:rsidR="001532C2">
        <w:t xml:space="preserve"> 32 Byte:</w:t>
      </w:r>
    </w:p>
    <w:tbl>
      <w:tblPr>
        <w:tblW w:w="117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1740"/>
      </w:tblGrid>
      <w:tr w:rsidR="00307E8F" w:rsidRPr="00307E8F" w14:paraId="207F85ED" w14:textId="77777777" w:rsidTr="00307E8F">
        <w:trPr>
          <w:tblCellSpacing w:w="0" w:type="dxa"/>
        </w:trPr>
        <w:tc>
          <w:tcPr>
            <w:tcW w:w="0" w:type="auto"/>
            <w:shd w:val="clear" w:color="auto" w:fill="FFFFFF"/>
            <w:hideMark/>
          </w:tcPr>
          <w:p w14:paraId="2B0FAD24" w14:textId="77777777" w:rsidR="00307E8F" w:rsidRPr="001A7CE2" w:rsidRDefault="00307E8F" w:rsidP="00307E8F">
            <w:pPr>
              <w:pStyle w:val="QT3"/>
              <w:rPr>
                <w:lang w:val="en-US"/>
                <w:rPrChange w:id="280" w:author="Benjamin Buchwitz" w:date="2021-10-05T15:21:00Z">
                  <w:rPr/>
                </w:rPrChange>
              </w:rPr>
            </w:pPr>
            <w:r w:rsidRPr="001A7CE2">
              <w:rPr>
                <w:lang w:val="en-US"/>
                <w:rPrChange w:id="281" w:author="Benjamin Buchwitz" w:date="2021-10-05T15:21:00Z">
                  <w:rPr/>
                </w:rPrChange>
              </w:rPr>
              <w:t>&gt; n &lt;- 5</w:t>
            </w:r>
          </w:p>
          <w:p w14:paraId="1371F933" w14:textId="77777777" w:rsidR="00307E8F" w:rsidRPr="001A7CE2" w:rsidRDefault="00307E8F" w:rsidP="00307E8F">
            <w:pPr>
              <w:pStyle w:val="QT3"/>
              <w:rPr>
                <w:lang w:val="en-US"/>
                <w:rPrChange w:id="282" w:author="Benjamin Buchwitz" w:date="2021-10-05T15:21:00Z">
                  <w:rPr/>
                </w:rPrChange>
              </w:rPr>
            </w:pPr>
            <w:r w:rsidRPr="001A7CE2">
              <w:rPr>
                <w:lang w:val="en-US"/>
                <w:rPrChange w:id="283" w:author="Benjamin Buchwitz" w:date="2021-10-05T15:21:00Z">
                  <w:rPr/>
                </w:rPrChange>
              </w:rPr>
              <w:t>&gt; str(n)</w:t>
            </w:r>
          </w:p>
          <w:p w14:paraId="1671D912" w14:textId="77777777" w:rsidR="00307E8F" w:rsidRPr="001A7CE2" w:rsidRDefault="00307E8F" w:rsidP="00307E8F">
            <w:pPr>
              <w:pStyle w:val="QT3"/>
              <w:rPr>
                <w:color w:val="000000"/>
                <w:bdr w:val="none" w:sz="0" w:space="0" w:color="auto" w:frame="1"/>
                <w:lang w:val="en-US"/>
                <w:rPrChange w:id="284" w:author="Benjamin Buchwitz" w:date="2021-10-05T15:21:00Z">
                  <w:rPr>
                    <w:color w:val="000000"/>
                    <w:bdr w:val="none" w:sz="0" w:space="0" w:color="auto" w:frame="1"/>
                  </w:rPr>
                </w:rPrChange>
              </w:rPr>
            </w:pPr>
            <w:r w:rsidRPr="001A7CE2">
              <w:rPr>
                <w:color w:val="000000"/>
                <w:bdr w:val="none" w:sz="0" w:space="0" w:color="auto" w:frame="1"/>
                <w:lang w:val="en-US"/>
                <w:rPrChange w:id="285" w:author="Benjamin Buchwitz" w:date="2021-10-05T15:21:00Z">
                  <w:rPr>
                    <w:color w:val="000000"/>
                    <w:bdr w:val="none" w:sz="0" w:space="0" w:color="auto" w:frame="1"/>
                  </w:rPr>
                </w:rPrChange>
              </w:rPr>
              <w:t xml:space="preserve"> num 5</w:t>
            </w:r>
          </w:p>
          <w:p w14:paraId="28A13C37" w14:textId="77777777" w:rsidR="00307E8F" w:rsidRPr="001A7CE2" w:rsidRDefault="00307E8F" w:rsidP="00307E8F">
            <w:pPr>
              <w:pStyle w:val="QT3"/>
              <w:rPr>
                <w:lang w:val="en-US"/>
                <w:rPrChange w:id="286" w:author="Benjamin Buchwitz" w:date="2021-10-05T15:21:00Z">
                  <w:rPr/>
                </w:rPrChange>
              </w:rPr>
            </w:pPr>
            <w:r w:rsidRPr="001A7CE2">
              <w:rPr>
                <w:lang w:val="en-US"/>
                <w:rPrChange w:id="287" w:author="Benjamin Buchwitz" w:date="2021-10-05T15:21:00Z">
                  <w:rPr/>
                </w:rPrChange>
              </w:rPr>
              <w:t xml:space="preserve">&gt; </w:t>
            </w:r>
            <w:proofErr w:type="spellStart"/>
            <w:proofErr w:type="gramStart"/>
            <w:r w:rsidRPr="001A7CE2">
              <w:rPr>
                <w:lang w:val="en-US"/>
                <w:rPrChange w:id="288" w:author="Benjamin Buchwitz" w:date="2021-10-05T15:21:00Z">
                  <w:rPr/>
                </w:rPrChange>
              </w:rPr>
              <w:t>object.size</w:t>
            </w:r>
            <w:proofErr w:type="spellEnd"/>
            <w:proofErr w:type="gramEnd"/>
            <w:r w:rsidRPr="001A7CE2">
              <w:rPr>
                <w:lang w:val="en-US"/>
                <w:rPrChange w:id="289" w:author="Benjamin Buchwitz" w:date="2021-10-05T15:21:00Z">
                  <w:rPr/>
                </w:rPrChange>
              </w:rPr>
              <w:t>(n)</w:t>
            </w:r>
          </w:p>
          <w:p w14:paraId="45607544" w14:textId="1DB0F0B8" w:rsidR="00307E8F" w:rsidRPr="00307E8F" w:rsidRDefault="00307E8F" w:rsidP="00307E8F">
            <w:pPr>
              <w:pStyle w:val="QT3"/>
              <w:rPr>
                <w:color w:val="000000"/>
                <w:bdr w:val="none" w:sz="0" w:space="0" w:color="auto" w:frame="1"/>
              </w:rPr>
            </w:pPr>
            <w:r w:rsidRPr="00307E8F">
              <w:rPr>
                <w:color w:val="000000"/>
                <w:bdr w:val="none" w:sz="0" w:space="0" w:color="auto" w:frame="1"/>
              </w:rPr>
              <w:t xml:space="preserve">56 </w:t>
            </w:r>
            <w:proofErr w:type="spellStart"/>
            <w:r w:rsidRPr="00307E8F">
              <w:rPr>
                <w:color w:val="000000"/>
                <w:bdr w:val="none" w:sz="0" w:space="0" w:color="auto" w:frame="1"/>
              </w:rPr>
              <w:t>bytes</w:t>
            </w:r>
            <w:proofErr w:type="spellEnd"/>
          </w:p>
        </w:tc>
      </w:tr>
    </w:tbl>
    <w:p w14:paraId="57E8047B" w14:textId="5BF3EF65" w:rsidR="00003B38" w:rsidRDefault="00003B38" w:rsidP="003B1611">
      <w:r>
        <w:t xml:space="preserve">Die Funktion </w:t>
      </w:r>
      <w:proofErr w:type="spellStart"/>
      <w:proofErr w:type="gramStart"/>
      <w:r w:rsidRPr="00003B38">
        <w:rPr>
          <w:rStyle w:val="QWordZchn"/>
        </w:rPr>
        <w:t>object.size</w:t>
      </w:r>
      <w:proofErr w:type="spellEnd"/>
      <w:proofErr w:type="gramEnd"/>
      <w:r w:rsidRPr="00003B38">
        <w:rPr>
          <w:rStyle w:val="QWordZchn"/>
        </w:rPr>
        <w:t>()</w:t>
      </w:r>
      <w:r>
        <w:t xml:space="preserve"> gibt </w:t>
      </w:r>
      <w:r w:rsidR="007C10DA">
        <w:t xml:space="preserve">die </w:t>
      </w:r>
      <w:r>
        <w:t xml:space="preserve">Speichergröße des übergebenen Objekts zurück; dies ist allerdings nur ein geschätzter Wert und kann ungenau sein, </w:t>
      </w:r>
      <w:r w:rsidR="007C10DA">
        <w:t xml:space="preserve">insbesondere </w:t>
      </w:r>
      <w:r>
        <w:t>wenn Teile der Daten mit anderen Objekten geteilt werden.</w:t>
      </w:r>
    </w:p>
    <w:p w14:paraId="2DD46E84" w14:textId="77777777" w:rsidR="00003B38" w:rsidRDefault="00003B38" w:rsidP="007C10DA">
      <w:pPr>
        <w:pStyle w:val="emphH1"/>
        <w:spacing w:before="240" w:beforeAutospacing="0" w:after="120"/>
        <w:ind w:right="862"/>
      </w:pPr>
      <w:r>
        <w:t>Bemerkung</w:t>
      </w:r>
    </w:p>
    <w:p w14:paraId="11ADB342" w14:textId="132DFEA7" w:rsidR="00003B38" w:rsidRDefault="00637F28" w:rsidP="0023455D">
      <w:pPr>
        <w:pStyle w:val="Aufzhl"/>
      </w:pPr>
      <w:r>
        <w:t>D</w:t>
      </w:r>
      <w:r w:rsidR="007C10DA">
        <w:t>ie Punktn</w:t>
      </w:r>
      <w:r w:rsidR="00003B38">
        <w:t>otation</w:t>
      </w:r>
      <w:r>
        <w:t xml:space="preserve"> </w:t>
      </w:r>
      <w:proofErr w:type="spellStart"/>
      <w:proofErr w:type="gramStart"/>
      <w:r w:rsidRPr="00003B38">
        <w:rPr>
          <w:rStyle w:val="QWordZchn"/>
        </w:rPr>
        <w:t>object.size</w:t>
      </w:r>
      <w:proofErr w:type="spellEnd"/>
      <w:proofErr w:type="gramEnd"/>
      <w:r w:rsidRPr="00003B38">
        <w:rPr>
          <w:rStyle w:val="QWordZchn"/>
        </w:rPr>
        <w:t>()</w:t>
      </w:r>
      <w:r>
        <w:t xml:space="preserve"> ist f</w:t>
      </w:r>
      <w:r w:rsidR="00003B38">
        <w:t xml:space="preserve">ür C++-Programmierer </w:t>
      </w:r>
      <w:r w:rsidR="007C10DA">
        <w:t>in diesem Zusammenhang</w:t>
      </w:r>
      <w:r w:rsidR="000549F1">
        <w:t xml:space="preserve"> </w:t>
      </w:r>
      <w:r>
        <w:t>recht</w:t>
      </w:r>
      <w:r w:rsidR="000549C4">
        <w:t xml:space="preserve"> </w:t>
      </w:r>
      <w:r w:rsidR="000549F1">
        <w:t xml:space="preserve"> </w:t>
      </w:r>
      <w:r w:rsidR="00003B38">
        <w:t xml:space="preserve">ungewohnt. </w:t>
      </w:r>
      <w:proofErr w:type="spellStart"/>
      <w:proofErr w:type="gramStart"/>
      <w:r w:rsidRPr="00003B38">
        <w:rPr>
          <w:rStyle w:val="QWordZchn"/>
        </w:rPr>
        <w:t>size</w:t>
      </w:r>
      <w:proofErr w:type="spellEnd"/>
      <w:r w:rsidRPr="00003B38">
        <w:rPr>
          <w:rStyle w:val="QWordZchn"/>
        </w:rPr>
        <w:t>(</w:t>
      </w:r>
      <w:proofErr w:type="gramEnd"/>
      <w:r w:rsidRPr="00003B38">
        <w:rPr>
          <w:rStyle w:val="QWordZchn"/>
        </w:rPr>
        <w:t>)</w:t>
      </w:r>
      <w:r>
        <w:t xml:space="preserve"> is</w:t>
      </w:r>
      <w:r w:rsidR="00003B38">
        <w:t>t h</w:t>
      </w:r>
      <w:r>
        <w:t>ier keine Methode des Objekts (</w:t>
      </w:r>
      <w:r w:rsidR="00003B38">
        <w:t>o</w:t>
      </w:r>
      <w:r>
        <w:t>d</w:t>
      </w:r>
      <w:r w:rsidR="00003B38">
        <w:t>er der Klasse</w:t>
      </w:r>
      <w:r>
        <w:t xml:space="preserve"> bzw. Struktur</w:t>
      </w:r>
      <w:r w:rsidR="00003B38">
        <w:t>)</w:t>
      </w:r>
      <w:r>
        <w:t xml:space="preserve"> </w:t>
      </w:r>
      <w:proofErr w:type="spellStart"/>
      <w:r>
        <w:rPr>
          <w:rStyle w:val="QWordZchn"/>
        </w:rPr>
        <w:t>object</w:t>
      </w:r>
      <w:proofErr w:type="spellEnd"/>
      <w:r w:rsidR="007C10DA">
        <w:t xml:space="preserve"> , </w:t>
      </w:r>
      <w:r>
        <w:t>sondern bezeichnet eine Funktion und keine Methode. Viele</w:t>
      </w:r>
      <w:r w:rsidR="00003B38">
        <w:t xml:space="preserve"> C++-Programmierer würden die Funktion stattdessen </w:t>
      </w:r>
      <w:proofErr w:type="spellStart"/>
      <w:proofErr w:type="gramStart"/>
      <w:r w:rsidR="00003B38">
        <w:rPr>
          <w:rStyle w:val="QWordZchn"/>
        </w:rPr>
        <w:t>objectS</w:t>
      </w:r>
      <w:r w:rsidR="00003B38" w:rsidRPr="00003B38">
        <w:rPr>
          <w:rStyle w:val="QWordZchn"/>
        </w:rPr>
        <w:t>ize</w:t>
      </w:r>
      <w:proofErr w:type="spellEnd"/>
      <w:r w:rsidR="00003B38" w:rsidRPr="00003B38">
        <w:rPr>
          <w:rStyle w:val="QWordZchn"/>
        </w:rPr>
        <w:t>(</w:t>
      </w:r>
      <w:proofErr w:type="gramEnd"/>
      <w:r w:rsidR="00003B38" w:rsidRPr="00003B38">
        <w:rPr>
          <w:rStyle w:val="QWordZchn"/>
        </w:rPr>
        <w:t>)</w:t>
      </w:r>
      <w:r>
        <w:t xml:space="preserve"> o</w:t>
      </w:r>
      <w:r w:rsidR="00003B38">
        <w:t>der</w:t>
      </w:r>
      <w:r w:rsidR="00003B38">
        <w:rPr>
          <w:rStyle w:val="QWordZchn"/>
        </w:rPr>
        <w:t xml:space="preserve"> </w:t>
      </w:r>
      <w:proofErr w:type="spellStart"/>
      <w:r w:rsidR="00003B38">
        <w:rPr>
          <w:rStyle w:val="QWordZchn"/>
        </w:rPr>
        <w:t>object_s</w:t>
      </w:r>
      <w:r w:rsidR="00003B38" w:rsidRPr="00003B38">
        <w:rPr>
          <w:rStyle w:val="QWordZchn"/>
        </w:rPr>
        <w:t>ize</w:t>
      </w:r>
      <w:proofErr w:type="spellEnd"/>
      <w:r w:rsidR="00003B38" w:rsidRPr="00003B38">
        <w:rPr>
          <w:rStyle w:val="QWordZchn"/>
        </w:rPr>
        <w:t>()</w:t>
      </w:r>
      <w:r w:rsidR="00003B38">
        <w:rPr>
          <w:rStyle w:val="QWordZchn"/>
        </w:rPr>
        <w:t xml:space="preserve"> </w:t>
      </w:r>
      <w:r>
        <w:t>nennen.</w:t>
      </w:r>
    </w:p>
    <w:p w14:paraId="08895397" w14:textId="668EFA72" w:rsidR="00DA37C1" w:rsidRDefault="00DA37C1" w:rsidP="003B1611">
      <w:r>
        <w:t>Das nächste Quelltextbeispiel zeigt, dass sowohl durch</w:t>
      </w:r>
      <w:r w:rsidRPr="00DA37C1">
        <w:rPr>
          <w:rStyle w:val="QWordZchn"/>
        </w:rPr>
        <w:t xml:space="preserve"> n &lt;- </w:t>
      </w:r>
      <w:proofErr w:type="gramStart"/>
      <w:r w:rsidRPr="00DA37C1">
        <w:rPr>
          <w:rStyle w:val="QWordZchn"/>
        </w:rPr>
        <w:t>c(</w:t>
      </w:r>
      <w:proofErr w:type="gramEnd"/>
      <w:r w:rsidRPr="00DA37C1">
        <w:rPr>
          <w:rStyle w:val="QWordZchn"/>
        </w:rPr>
        <w:t xml:space="preserve">5,7) </w:t>
      </w:r>
      <w:r>
        <w:t>als auch durch</w:t>
      </w:r>
      <w:r w:rsidRPr="00DA37C1">
        <w:rPr>
          <w:rStyle w:val="QWordZchn"/>
        </w:rPr>
        <w:t xml:space="preserve"> </w:t>
      </w:r>
      <w:r>
        <w:rPr>
          <w:rStyle w:val="QWordZchn"/>
        </w:rPr>
        <w:br/>
      </w:r>
      <w:r w:rsidRPr="00DA37C1">
        <w:rPr>
          <w:rStyle w:val="QWordZchn"/>
        </w:rPr>
        <w:t xml:space="preserve">n &lt;- 5 </w:t>
      </w:r>
      <w:r>
        <w:t>ein Vektorobjekt (</w:t>
      </w:r>
      <w:r w:rsidR="00535887">
        <w:t xml:space="preserve">vom </w:t>
      </w:r>
      <w:r>
        <w:t xml:space="preserve">Typ </w:t>
      </w:r>
      <w:r w:rsidRPr="00307E8F">
        <w:rPr>
          <w:rStyle w:val="QWordZchn"/>
        </w:rPr>
        <w:t>double</w:t>
      </w:r>
      <w:r>
        <w:t>) erzeugt wird:</w:t>
      </w:r>
    </w:p>
    <w:p w14:paraId="707F77CF" w14:textId="77777777" w:rsidR="00DA37C1" w:rsidRPr="001A7CE2" w:rsidRDefault="00DA37C1" w:rsidP="00DA37C1">
      <w:pPr>
        <w:pStyle w:val="QT3"/>
        <w:rPr>
          <w:lang w:val="en-US"/>
          <w:rPrChange w:id="290" w:author="Benjamin Buchwitz" w:date="2021-10-05T15:21:00Z">
            <w:rPr/>
          </w:rPrChange>
        </w:rPr>
      </w:pPr>
      <w:r w:rsidRPr="001A7CE2">
        <w:rPr>
          <w:lang w:val="en-US"/>
          <w:rPrChange w:id="291" w:author="Benjamin Buchwitz" w:date="2021-10-05T15:21:00Z">
            <w:rPr/>
          </w:rPrChange>
        </w:rPr>
        <w:t xml:space="preserve">&gt; n &lt;- </w:t>
      </w:r>
      <w:proofErr w:type="gramStart"/>
      <w:r w:rsidRPr="001A7CE2">
        <w:rPr>
          <w:lang w:val="en-US"/>
          <w:rPrChange w:id="292" w:author="Benjamin Buchwitz" w:date="2021-10-05T15:21:00Z">
            <w:rPr/>
          </w:rPrChange>
        </w:rPr>
        <w:t>c(</w:t>
      </w:r>
      <w:proofErr w:type="gramEnd"/>
      <w:r w:rsidRPr="001A7CE2">
        <w:rPr>
          <w:lang w:val="en-US"/>
          <w:rPrChange w:id="293" w:author="Benjamin Buchwitz" w:date="2021-10-05T15:21:00Z">
            <w:rPr/>
          </w:rPrChange>
        </w:rPr>
        <w:t>5,7)</w:t>
      </w:r>
    </w:p>
    <w:p w14:paraId="652430E4" w14:textId="77777777" w:rsidR="00DA37C1" w:rsidRPr="001A7CE2" w:rsidRDefault="00DA37C1" w:rsidP="00DA37C1">
      <w:pPr>
        <w:pStyle w:val="QT3"/>
        <w:rPr>
          <w:lang w:val="en-US"/>
          <w:rPrChange w:id="294" w:author="Benjamin Buchwitz" w:date="2021-10-05T15:21:00Z">
            <w:rPr/>
          </w:rPrChange>
        </w:rPr>
      </w:pPr>
      <w:r w:rsidRPr="001A7CE2">
        <w:rPr>
          <w:lang w:val="en-US"/>
          <w:rPrChange w:id="295" w:author="Benjamin Buchwitz" w:date="2021-10-05T15:21:00Z">
            <w:rPr/>
          </w:rPrChange>
        </w:rPr>
        <w:t>&gt; str(n)</w:t>
      </w:r>
    </w:p>
    <w:p w14:paraId="38747BDC" w14:textId="77777777" w:rsidR="00DA37C1" w:rsidRPr="001A7CE2" w:rsidRDefault="00DA37C1" w:rsidP="00DA37C1">
      <w:pPr>
        <w:pStyle w:val="QT3"/>
        <w:rPr>
          <w:color w:val="000000"/>
          <w:bdr w:val="none" w:sz="0" w:space="0" w:color="auto" w:frame="1"/>
          <w:lang w:val="en-US"/>
          <w:rPrChange w:id="296" w:author="Benjamin Buchwitz" w:date="2021-10-05T15:21:00Z">
            <w:rPr>
              <w:color w:val="000000"/>
              <w:bdr w:val="none" w:sz="0" w:space="0" w:color="auto" w:frame="1"/>
            </w:rPr>
          </w:rPrChange>
        </w:rPr>
      </w:pPr>
      <w:r w:rsidRPr="001A7CE2">
        <w:rPr>
          <w:color w:val="000000"/>
          <w:bdr w:val="none" w:sz="0" w:space="0" w:color="auto" w:frame="1"/>
          <w:lang w:val="en-US"/>
          <w:rPrChange w:id="297" w:author="Benjamin Buchwitz" w:date="2021-10-05T15:21:00Z">
            <w:rPr>
              <w:color w:val="000000"/>
              <w:bdr w:val="none" w:sz="0" w:space="0" w:color="auto" w:frame="1"/>
            </w:rPr>
          </w:rPrChange>
        </w:rPr>
        <w:t xml:space="preserve"> num [1:2] 5 7</w:t>
      </w:r>
    </w:p>
    <w:p w14:paraId="67C08960" w14:textId="77777777" w:rsidR="00DA37C1" w:rsidRPr="001A7CE2" w:rsidRDefault="00DA37C1" w:rsidP="00DA37C1">
      <w:pPr>
        <w:pStyle w:val="QT3"/>
        <w:rPr>
          <w:lang w:val="en-US"/>
          <w:rPrChange w:id="298" w:author="Benjamin Buchwitz" w:date="2021-10-05T15:21:00Z">
            <w:rPr/>
          </w:rPrChange>
        </w:rPr>
      </w:pPr>
      <w:r w:rsidRPr="001A7CE2">
        <w:rPr>
          <w:lang w:val="en-US"/>
          <w:rPrChange w:id="299" w:author="Benjamin Buchwitz" w:date="2021-10-05T15:21:00Z">
            <w:rPr/>
          </w:rPrChange>
        </w:rPr>
        <w:t xml:space="preserve">&gt; </w:t>
      </w:r>
      <w:proofErr w:type="spellStart"/>
      <w:r w:rsidRPr="001A7CE2">
        <w:rPr>
          <w:lang w:val="en-US"/>
          <w:rPrChange w:id="300" w:author="Benjamin Buchwitz" w:date="2021-10-05T15:21:00Z">
            <w:rPr/>
          </w:rPrChange>
        </w:rPr>
        <w:t>typeof</w:t>
      </w:r>
      <w:proofErr w:type="spellEnd"/>
      <w:r w:rsidRPr="001A7CE2">
        <w:rPr>
          <w:lang w:val="en-US"/>
          <w:rPrChange w:id="301" w:author="Benjamin Buchwitz" w:date="2021-10-05T15:21:00Z">
            <w:rPr/>
          </w:rPrChange>
        </w:rPr>
        <w:t>(n)</w:t>
      </w:r>
    </w:p>
    <w:p w14:paraId="60631BA3" w14:textId="77777777" w:rsidR="00DA37C1" w:rsidRPr="001A7CE2" w:rsidRDefault="00DA37C1" w:rsidP="00DA37C1">
      <w:pPr>
        <w:pStyle w:val="QT3"/>
        <w:rPr>
          <w:color w:val="000000"/>
          <w:bdr w:val="none" w:sz="0" w:space="0" w:color="auto" w:frame="1"/>
          <w:lang w:val="en-US"/>
          <w:rPrChange w:id="302" w:author="Benjamin Buchwitz" w:date="2021-10-05T15:21:00Z">
            <w:rPr>
              <w:color w:val="000000"/>
              <w:bdr w:val="none" w:sz="0" w:space="0" w:color="auto" w:frame="1"/>
            </w:rPr>
          </w:rPrChange>
        </w:rPr>
      </w:pPr>
      <w:r w:rsidRPr="001A7CE2">
        <w:rPr>
          <w:color w:val="000000"/>
          <w:bdr w:val="none" w:sz="0" w:space="0" w:color="auto" w:frame="1"/>
          <w:lang w:val="en-US"/>
          <w:rPrChange w:id="303" w:author="Benjamin Buchwitz" w:date="2021-10-05T15:21:00Z">
            <w:rPr>
              <w:color w:val="000000"/>
              <w:bdr w:val="none" w:sz="0" w:space="0" w:color="auto" w:frame="1"/>
            </w:rPr>
          </w:rPrChange>
        </w:rPr>
        <w:t>[1] "double"</w:t>
      </w:r>
    </w:p>
    <w:p w14:paraId="55282E68" w14:textId="271861EF" w:rsidR="00DA37C1" w:rsidRPr="001A7CE2" w:rsidRDefault="00535887" w:rsidP="00DA37C1">
      <w:pPr>
        <w:pStyle w:val="QT3"/>
        <w:rPr>
          <w:lang w:val="en-US"/>
          <w:rPrChange w:id="304" w:author="Benjamin Buchwitz" w:date="2021-10-05T15:21:00Z">
            <w:rPr/>
          </w:rPrChange>
        </w:rPr>
      </w:pPr>
      <w:r w:rsidRPr="001A7CE2">
        <w:rPr>
          <w:lang w:val="en-US"/>
          <w:rPrChange w:id="305" w:author="Benjamin Buchwitz" w:date="2021-10-05T15:21:00Z">
            <w:rPr/>
          </w:rPrChange>
        </w:rPr>
        <w:t xml:space="preserve">&gt; </w:t>
      </w:r>
      <w:proofErr w:type="spellStart"/>
      <w:proofErr w:type="gramStart"/>
      <w:r w:rsidRPr="001A7CE2">
        <w:rPr>
          <w:lang w:val="en-US"/>
          <w:rPrChange w:id="306" w:author="Benjamin Buchwitz" w:date="2021-10-05T15:21:00Z">
            <w:rPr/>
          </w:rPrChange>
        </w:rPr>
        <w:t>is.vector</w:t>
      </w:r>
      <w:proofErr w:type="spellEnd"/>
      <w:proofErr w:type="gramEnd"/>
      <w:r w:rsidRPr="001A7CE2">
        <w:rPr>
          <w:lang w:val="en-US"/>
          <w:rPrChange w:id="307" w:author="Benjamin Buchwitz" w:date="2021-10-05T15:21:00Z">
            <w:rPr/>
          </w:rPrChange>
        </w:rPr>
        <w:t>(n</w:t>
      </w:r>
      <w:r w:rsidR="00DA37C1" w:rsidRPr="001A7CE2">
        <w:rPr>
          <w:lang w:val="en-US"/>
          <w:rPrChange w:id="308" w:author="Benjamin Buchwitz" w:date="2021-10-05T15:21:00Z">
            <w:rPr/>
          </w:rPrChange>
        </w:rPr>
        <w:t>)</w:t>
      </w:r>
    </w:p>
    <w:p w14:paraId="01891EBB" w14:textId="77777777" w:rsidR="00DA37C1" w:rsidRPr="001A7CE2" w:rsidRDefault="00DA37C1" w:rsidP="00DA37C1">
      <w:pPr>
        <w:pStyle w:val="QT3"/>
        <w:rPr>
          <w:color w:val="000000"/>
          <w:bdr w:val="none" w:sz="0" w:space="0" w:color="auto" w:frame="1"/>
          <w:lang w:val="en-US"/>
          <w:rPrChange w:id="309" w:author="Benjamin Buchwitz" w:date="2021-10-05T15:21:00Z">
            <w:rPr>
              <w:color w:val="000000"/>
              <w:bdr w:val="none" w:sz="0" w:space="0" w:color="auto" w:frame="1"/>
            </w:rPr>
          </w:rPrChange>
        </w:rPr>
      </w:pPr>
      <w:r w:rsidRPr="001A7CE2">
        <w:rPr>
          <w:color w:val="000000"/>
          <w:bdr w:val="none" w:sz="0" w:space="0" w:color="auto" w:frame="1"/>
          <w:lang w:val="en-US"/>
          <w:rPrChange w:id="310" w:author="Benjamin Buchwitz" w:date="2021-10-05T15:21:00Z">
            <w:rPr>
              <w:color w:val="000000"/>
              <w:bdr w:val="none" w:sz="0" w:space="0" w:color="auto" w:frame="1"/>
            </w:rPr>
          </w:rPrChange>
        </w:rPr>
        <w:t>[1] TRUE</w:t>
      </w:r>
    </w:p>
    <w:p w14:paraId="046CA256" w14:textId="77777777" w:rsidR="00DA37C1" w:rsidRPr="001A7CE2" w:rsidRDefault="00DA37C1" w:rsidP="00DA37C1">
      <w:pPr>
        <w:pStyle w:val="QT3"/>
        <w:rPr>
          <w:lang w:val="en-US"/>
          <w:rPrChange w:id="311" w:author="Benjamin Buchwitz" w:date="2021-10-05T15:21:00Z">
            <w:rPr/>
          </w:rPrChange>
        </w:rPr>
      </w:pPr>
      <w:r w:rsidRPr="001A7CE2">
        <w:rPr>
          <w:lang w:val="en-US"/>
          <w:rPrChange w:id="312" w:author="Benjamin Buchwitz" w:date="2021-10-05T15:21:00Z">
            <w:rPr/>
          </w:rPrChange>
        </w:rPr>
        <w:t>&gt; length(n)</w:t>
      </w:r>
    </w:p>
    <w:p w14:paraId="569C6BC6" w14:textId="77777777" w:rsidR="00DA37C1" w:rsidRPr="001A7CE2" w:rsidRDefault="00DA37C1" w:rsidP="00DA37C1">
      <w:pPr>
        <w:pStyle w:val="QT3"/>
        <w:rPr>
          <w:color w:val="000000"/>
          <w:bdr w:val="none" w:sz="0" w:space="0" w:color="auto" w:frame="1"/>
          <w:lang w:val="en-US"/>
          <w:rPrChange w:id="313" w:author="Benjamin Buchwitz" w:date="2021-10-05T15:21:00Z">
            <w:rPr>
              <w:color w:val="000000"/>
              <w:bdr w:val="none" w:sz="0" w:space="0" w:color="auto" w:frame="1"/>
            </w:rPr>
          </w:rPrChange>
        </w:rPr>
      </w:pPr>
      <w:r w:rsidRPr="001A7CE2">
        <w:rPr>
          <w:color w:val="000000"/>
          <w:bdr w:val="none" w:sz="0" w:space="0" w:color="auto" w:frame="1"/>
          <w:lang w:val="en-US"/>
          <w:rPrChange w:id="314" w:author="Benjamin Buchwitz" w:date="2021-10-05T15:21:00Z">
            <w:rPr>
              <w:color w:val="000000"/>
              <w:bdr w:val="none" w:sz="0" w:space="0" w:color="auto" w:frame="1"/>
            </w:rPr>
          </w:rPrChange>
        </w:rPr>
        <w:t>[1] 2</w:t>
      </w:r>
    </w:p>
    <w:p w14:paraId="49DF688C" w14:textId="77777777" w:rsidR="00DA37C1" w:rsidRPr="001A7CE2" w:rsidRDefault="00DA37C1" w:rsidP="00DA37C1">
      <w:pPr>
        <w:pStyle w:val="QT3"/>
        <w:rPr>
          <w:lang w:val="en-US"/>
          <w:rPrChange w:id="315" w:author="Benjamin Buchwitz" w:date="2021-10-05T15:21:00Z">
            <w:rPr/>
          </w:rPrChange>
        </w:rPr>
      </w:pPr>
      <w:r w:rsidRPr="001A7CE2">
        <w:rPr>
          <w:lang w:val="en-US"/>
          <w:rPrChange w:id="316" w:author="Benjamin Buchwitz" w:date="2021-10-05T15:21:00Z">
            <w:rPr/>
          </w:rPrChange>
        </w:rPr>
        <w:t>&gt; n &lt;- 5</w:t>
      </w:r>
    </w:p>
    <w:p w14:paraId="1ABAA6BE" w14:textId="77777777" w:rsidR="00DA37C1" w:rsidRPr="001A7CE2" w:rsidRDefault="00DA37C1" w:rsidP="00DA37C1">
      <w:pPr>
        <w:pStyle w:val="QT3"/>
        <w:rPr>
          <w:lang w:val="en-US"/>
          <w:rPrChange w:id="317" w:author="Benjamin Buchwitz" w:date="2021-10-05T15:21:00Z">
            <w:rPr/>
          </w:rPrChange>
        </w:rPr>
      </w:pPr>
      <w:r w:rsidRPr="001A7CE2">
        <w:rPr>
          <w:lang w:val="en-US"/>
          <w:rPrChange w:id="318" w:author="Benjamin Buchwitz" w:date="2021-10-05T15:21:00Z">
            <w:rPr/>
          </w:rPrChange>
        </w:rPr>
        <w:t>&gt; str(n)</w:t>
      </w:r>
    </w:p>
    <w:p w14:paraId="059B7F60" w14:textId="77777777" w:rsidR="00DA37C1" w:rsidRPr="001A7CE2" w:rsidRDefault="00DA37C1" w:rsidP="00DA37C1">
      <w:pPr>
        <w:pStyle w:val="QT3"/>
        <w:rPr>
          <w:color w:val="000000"/>
          <w:bdr w:val="none" w:sz="0" w:space="0" w:color="auto" w:frame="1"/>
          <w:lang w:val="en-US"/>
          <w:rPrChange w:id="319" w:author="Benjamin Buchwitz" w:date="2021-10-05T15:21:00Z">
            <w:rPr>
              <w:color w:val="000000"/>
              <w:bdr w:val="none" w:sz="0" w:space="0" w:color="auto" w:frame="1"/>
            </w:rPr>
          </w:rPrChange>
        </w:rPr>
      </w:pPr>
      <w:r w:rsidRPr="001A7CE2">
        <w:rPr>
          <w:color w:val="000000"/>
          <w:bdr w:val="none" w:sz="0" w:space="0" w:color="auto" w:frame="1"/>
          <w:lang w:val="en-US"/>
          <w:rPrChange w:id="320" w:author="Benjamin Buchwitz" w:date="2021-10-05T15:21:00Z">
            <w:rPr>
              <w:color w:val="000000"/>
              <w:bdr w:val="none" w:sz="0" w:space="0" w:color="auto" w:frame="1"/>
            </w:rPr>
          </w:rPrChange>
        </w:rPr>
        <w:t xml:space="preserve"> num 5</w:t>
      </w:r>
    </w:p>
    <w:p w14:paraId="397229C4" w14:textId="77777777" w:rsidR="00DA37C1" w:rsidRPr="001A7CE2" w:rsidRDefault="00DA37C1" w:rsidP="00DA37C1">
      <w:pPr>
        <w:pStyle w:val="QT3"/>
        <w:rPr>
          <w:lang w:val="en-US"/>
          <w:rPrChange w:id="321" w:author="Benjamin Buchwitz" w:date="2021-10-05T15:21:00Z">
            <w:rPr/>
          </w:rPrChange>
        </w:rPr>
      </w:pPr>
      <w:r w:rsidRPr="001A7CE2">
        <w:rPr>
          <w:lang w:val="en-US"/>
          <w:rPrChange w:id="322" w:author="Benjamin Buchwitz" w:date="2021-10-05T15:21:00Z">
            <w:rPr/>
          </w:rPrChange>
        </w:rPr>
        <w:t xml:space="preserve">&gt; </w:t>
      </w:r>
      <w:proofErr w:type="spellStart"/>
      <w:r w:rsidRPr="001A7CE2">
        <w:rPr>
          <w:lang w:val="en-US"/>
          <w:rPrChange w:id="323" w:author="Benjamin Buchwitz" w:date="2021-10-05T15:21:00Z">
            <w:rPr/>
          </w:rPrChange>
        </w:rPr>
        <w:t>typeof</w:t>
      </w:r>
      <w:proofErr w:type="spellEnd"/>
      <w:r w:rsidRPr="001A7CE2">
        <w:rPr>
          <w:lang w:val="en-US"/>
          <w:rPrChange w:id="324" w:author="Benjamin Buchwitz" w:date="2021-10-05T15:21:00Z">
            <w:rPr/>
          </w:rPrChange>
        </w:rPr>
        <w:t>(n)</w:t>
      </w:r>
    </w:p>
    <w:p w14:paraId="6BB91E44" w14:textId="77777777" w:rsidR="00DA37C1" w:rsidRPr="001A7CE2" w:rsidRDefault="00DA37C1" w:rsidP="00DA37C1">
      <w:pPr>
        <w:pStyle w:val="QT3"/>
        <w:rPr>
          <w:color w:val="000000"/>
          <w:bdr w:val="none" w:sz="0" w:space="0" w:color="auto" w:frame="1"/>
          <w:lang w:val="en-US"/>
          <w:rPrChange w:id="325" w:author="Benjamin Buchwitz" w:date="2021-10-05T15:21:00Z">
            <w:rPr>
              <w:color w:val="000000"/>
              <w:bdr w:val="none" w:sz="0" w:space="0" w:color="auto" w:frame="1"/>
            </w:rPr>
          </w:rPrChange>
        </w:rPr>
      </w:pPr>
      <w:r w:rsidRPr="001A7CE2">
        <w:rPr>
          <w:color w:val="000000"/>
          <w:bdr w:val="none" w:sz="0" w:space="0" w:color="auto" w:frame="1"/>
          <w:lang w:val="en-US"/>
          <w:rPrChange w:id="326" w:author="Benjamin Buchwitz" w:date="2021-10-05T15:21:00Z">
            <w:rPr>
              <w:color w:val="000000"/>
              <w:bdr w:val="none" w:sz="0" w:space="0" w:color="auto" w:frame="1"/>
            </w:rPr>
          </w:rPrChange>
        </w:rPr>
        <w:t>[1] "double"</w:t>
      </w:r>
    </w:p>
    <w:p w14:paraId="37CAFD48" w14:textId="77777777" w:rsidR="00DA37C1" w:rsidRPr="001A7CE2" w:rsidRDefault="00DA37C1" w:rsidP="00DA37C1">
      <w:pPr>
        <w:pStyle w:val="QT3"/>
        <w:rPr>
          <w:lang w:val="en-US"/>
          <w:rPrChange w:id="327" w:author="Benjamin Buchwitz" w:date="2021-10-05T15:21:00Z">
            <w:rPr/>
          </w:rPrChange>
        </w:rPr>
      </w:pPr>
      <w:r w:rsidRPr="001A7CE2">
        <w:rPr>
          <w:lang w:val="en-US"/>
          <w:rPrChange w:id="328" w:author="Benjamin Buchwitz" w:date="2021-10-05T15:21:00Z">
            <w:rPr/>
          </w:rPrChange>
        </w:rPr>
        <w:t xml:space="preserve">&gt; </w:t>
      </w:r>
      <w:proofErr w:type="spellStart"/>
      <w:proofErr w:type="gramStart"/>
      <w:r w:rsidRPr="001A7CE2">
        <w:rPr>
          <w:lang w:val="en-US"/>
          <w:rPrChange w:id="329" w:author="Benjamin Buchwitz" w:date="2021-10-05T15:21:00Z">
            <w:rPr/>
          </w:rPrChange>
        </w:rPr>
        <w:t>is.vector</w:t>
      </w:r>
      <w:proofErr w:type="spellEnd"/>
      <w:proofErr w:type="gramEnd"/>
      <w:r w:rsidRPr="001A7CE2">
        <w:rPr>
          <w:lang w:val="en-US"/>
          <w:rPrChange w:id="330" w:author="Benjamin Buchwitz" w:date="2021-10-05T15:21:00Z">
            <w:rPr/>
          </w:rPrChange>
        </w:rPr>
        <w:t>(n)</w:t>
      </w:r>
    </w:p>
    <w:p w14:paraId="01638043" w14:textId="77777777" w:rsidR="00DA37C1" w:rsidRPr="001A7CE2" w:rsidRDefault="00DA37C1" w:rsidP="00DA37C1">
      <w:pPr>
        <w:pStyle w:val="QT3"/>
        <w:rPr>
          <w:color w:val="000000"/>
          <w:bdr w:val="none" w:sz="0" w:space="0" w:color="auto" w:frame="1"/>
          <w:lang w:val="en-US"/>
          <w:rPrChange w:id="331" w:author="Benjamin Buchwitz" w:date="2021-10-05T15:21:00Z">
            <w:rPr>
              <w:color w:val="000000"/>
              <w:bdr w:val="none" w:sz="0" w:space="0" w:color="auto" w:frame="1"/>
            </w:rPr>
          </w:rPrChange>
        </w:rPr>
      </w:pPr>
      <w:r w:rsidRPr="001A7CE2">
        <w:rPr>
          <w:color w:val="000000"/>
          <w:bdr w:val="none" w:sz="0" w:space="0" w:color="auto" w:frame="1"/>
          <w:lang w:val="en-US"/>
          <w:rPrChange w:id="332" w:author="Benjamin Buchwitz" w:date="2021-10-05T15:21:00Z">
            <w:rPr>
              <w:color w:val="000000"/>
              <w:bdr w:val="none" w:sz="0" w:space="0" w:color="auto" w:frame="1"/>
            </w:rPr>
          </w:rPrChange>
        </w:rPr>
        <w:t>[1] TRUE</w:t>
      </w:r>
    </w:p>
    <w:p w14:paraId="613C3A4B" w14:textId="77777777" w:rsidR="00DA37C1" w:rsidRPr="001A7CE2" w:rsidRDefault="00DA37C1" w:rsidP="00DA37C1">
      <w:pPr>
        <w:pStyle w:val="QT3"/>
        <w:rPr>
          <w:lang w:val="en-US"/>
          <w:rPrChange w:id="333" w:author="Benjamin Buchwitz" w:date="2021-10-05T15:21:00Z">
            <w:rPr/>
          </w:rPrChange>
        </w:rPr>
      </w:pPr>
      <w:r w:rsidRPr="001A7CE2">
        <w:rPr>
          <w:lang w:val="en-US"/>
          <w:rPrChange w:id="334" w:author="Benjamin Buchwitz" w:date="2021-10-05T15:21:00Z">
            <w:rPr/>
          </w:rPrChange>
        </w:rPr>
        <w:t>&gt; length(n)</w:t>
      </w:r>
    </w:p>
    <w:p w14:paraId="5E9532AD" w14:textId="77777777" w:rsidR="00DA37C1" w:rsidRPr="00DA37C1" w:rsidRDefault="00DA37C1" w:rsidP="00DA37C1">
      <w:pPr>
        <w:pStyle w:val="QT3"/>
        <w:rPr>
          <w:color w:val="000000"/>
        </w:rPr>
      </w:pPr>
      <w:r w:rsidRPr="00DA37C1">
        <w:rPr>
          <w:color w:val="000000"/>
          <w:bdr w:val="none" w:sz="0" w:space="0" w:color="auto" w:frame="1"/>
        </w:rPr>
        <w:t>[1] 1</w:t>
      </w:r>
    </w:p>
    <w:p w14:paraId="58F675DC" w14:textId="162AE6F2" w:rsidR="002B2CBB" w:rsidRDefault="00DA37C1" w:rsidP="003B1611">
      <w:r>
        <w:lastRenderedPageBreak/>
        <w:t>Die</w:t>
      </w:r>
      <w:r w:rsidR="00CC4B27">
        <w:t xml:space="preserve"> Funktion</w:t>
      </w:r>
      <w:r>
        <w:t xml:space="preserve"> </w:t>
      </w:r>
      <w:proofErr w:type="spellStart"/>
      <w:proofErr w:type="gramStart"/>
      <w:r w:rsidRPr="00DA37C1">
        <w:rPr>
          <w:rStyle w:val="QWordZchn"/>
        </w:rPr>
        <w:t>length</w:t>
      </w:r>
      <w:proofErr w:type="spellEnd"/>
      <w:r w:rsidRPr="00DA37C1">
        <w:rPr>
          <w:rStyle w:val="QWordZchn"/>
        </w:rPr>
        <w:t>(</w:t>
      </w:r>
      <w:proofErr w:type="gramEnd"/>
      <w:r w:rsidRPr="00DA37C1">
        <w:rPr>
          <w:rStyle w:val="QWordZchn"/>
        </w:rPr>
        <w:t>)</w:t>
      </w:r>
      <w:r w:rsidRPr="00DA37C1">
        <w:t xml:space="preserve"> </w:t>
      </w:r>
      <w:r w:rsidR="00CC4B27">
        <w:t xml:space="preserve">gibt </w:t>
      </w:r>
      <w:r w:rsidRPr="00DA37C1">
        <w:t xml:space="preserve">die Länge, also </w:t>
      </w:r>
      <w:r w:rsidR="00D5782A">
        <w:t xml:space="preserve">die </w:t>
      </w:r>
      <w:r w:rsidRPr="00DA37C1">
        <w:t xml:space="preserve">Anzahl der Elemente </w:t>
      </w:r>
      <w:r>
        <w:t>im Vektor</w:t>
      </w:r>
      <w:r w:rsidR="00CC4B27">
        <w:t>,</w:t>
      </w:r>
      <w:r>
        <w:t xml:space="preserve"> </w:t>
      </w:r>
      <w:r w:rsidRPr="00DA37C1">
        <w:t>zurück</w:t>
      </w:r>
      <w:r w:rsidR="00CC4B27">
        <w:t xml:space="preserve">, während die Funktion </w:t>
      </w:r>
      <w:proofErr w:type="spellStart"/>
      <w:r w:rsidR="00CC4B27">
        <w:rPr>
          <w:rStyle w:val="QWordZchn"/>
        </w:rPr>
        <w:t>typeof</w:t>
      </w:r>
      <w:proofErr w:type="spellEnd"/>
      <w:r w:rsidR="00CC4B27">
        <w:rPr>
          <w:rStyle w:val="QWordZchn"/>
        </w:rPr>
        <w:t>(</w:t>
      </w:r>
      <w:r w:rsidR="00CC4B27" w:rsidRPr="00CC4B27">
        <w:rPr>
          <w:rStyle w:val="QWordZchn"/>
        </w:rPr>
        <w:t>)</w:t>
      </w:r>
      <w:r w:rsidR="00CC4B27">
        <w:t xml:space="preserve"> den Typ zurückgibt. Die </w:t>
      </w:r>
      <w:proofErr w:type="gramStart"/>
      <w:r w:rsidR="00CC4B27">
        <w:t xml:space="preserve">Funktion  </w:t>
      </w:r>
      <w:proofErr w:type="spellStart"/>
      <w:r w:rsidR="00CC4B27" w:rsidRPr="00CC4B27">
        <w:rPr>
          <w:rStyle w:val="QWordZchn"/>
        </w:rPr>
        <w:t>is</w:t>
      </w:r>
      <w:proofErr w:type="gramEnd"/>
      <w:r w:rsidR="00CC4B27" w:rsidRPr="00CC4B27">
        <w:rPr>
          <w:rStyle w:val="QWordZchn"/>
        </w:rPr>
        <w:t>.vector</w:t>
      </w:r>
      <w:proofErr w:type="spellEnd"/>
      <w:r w:rsidR="00CC4B27" w:rsidRPr="00CC4B27">
        <w:rPr>
          <w:rStyle w:val="QWordZchn"/>
        </w:rPr>
        <w:t>()</w:t>
      </w:r>
      <w:r w:rsidR="00CC4B27">
        <w:t xml:space="preserve"> gibt den </w:t>
      </w:r>
      <w:r w:rsidR="002B2CBB">
        <w:t>booleschen</w:t>
      </w:r>
      <w:r w:rsidR="00CC4B27">
        <w:t xml:space="preserve"> Wert </w:t>
      </w:r>
      <w:r w:rsidR="00CC4B27" w:rsidRPr="00CC4B27">
        <w:rPr>
          <w:rStyle w:val="QWordZchn"/>
        </w:rPr>
        <w:t>TRUE</w:t>
      </w:r>
      <w:r w:rsidR="00CC4B27">
        <w:t xml:space="preserve"> zurück, falls es sich um einen „echten“ Vek</w:t>
      </w:r>
      <w:r w:rsidR="00535887">
        <w:t>tor handelt (dazu später mehr, o</w:t>
      </w:r>
      <w:r w:rsidR="00CC4B27">
        <w:t>der sieh</w:t>
      </w:r>
      <w:r w:rsidR="007E4569">
        <w:t>e</w:t>
      </w:r>
      <w:r w:rsidR="00CC4B27">
        <w:t xml:space="preserve"> ?</w:t>
      </w:r>
      <w:proofErr w:type="spellStart"/>
      <w:r w:rsidR="00CC4B27" w:rsidRPr="00CC4B27">
        <w:rPr>
          <w:rStyle w:val="QWordZchn"/>
        </w:rPr>
        <w:t>is.vector</w:t>
      </w:r>
      <w:proofErr w:type="spellEnd"/>
      <w:r w:rsidR="00CC4B27">
        <w:t xml:space="preserve">); in allen anderen Fällen wird </w:t>
      </w:r>
      <w:r w:rsidR="00CC4B27" w:rsidRPr="00CC4B27">
        <w:rPr>
          <w:rStyle w:val="QWordZchn"/>
        </w:rPr>
        <w:t>FALSE</w:t>
      </w:r>
      <w:r w:rsidR="00CC4B27">
        <w:t xml:space="preserve"> zurückgegeben.</w:t>
      </w:r>
      <w:r w:rsidR="00CC4B27">
        <w:rPr>
          <w:rStyle w:val="Funotenzeichen"/>
        </w:rPr>
        <w:footnoteReference w:id="7"/>
      </w:r>
    </w:p>
    <w:p w14:paraId="26363ED7" w14:textId="4CC25C15" w:rsidR="00535887" w:rsidRDefault="00535887" w:rsidP="003B1611">
      <w:r w:rsidRPr="008A3BEB">
        <w:t xml:space="preserve">R kennt </w:t>
      </w:r>
      <w:r w:rsidR="00ED04E8">
        <w:t xml:space="preserve">also </w:t>
      </w:r>
      <w:r w:rsidRPr="008A3BEB">
        <w:t xml:space="preserve">keine skalaren Werte. Durch die </w:t>
      </w:r>
      <w:r w:rsidR="00ED04E8">
        <w:t>Zu</w:t>
      </w:r>
      <w:r w:rsidR="00106A3E">
        <w:t>weisung</w:t>
      </w:r>
      <w:r w:rsidRPr="008A3BEB">
        <w:t xml:space="preserve"> </w:t>
      </w:r>
      <w:r w:rsidR="00ED04E8">
        <w:rPr>
          <w:rStyle w:val="QWordZchn"/>
        </w:rPr>
        <w:t>n</w:t>
      </w:r>
      <w:r w:rsidRPr="00495D73">
        <w:rPr>
          <w:rStyle w:val="QWordZchn"/>
        </w:rPr>
        <w:t>&lt;-5</w:t>
      </w:r>
      <w:r w:rsidRPr="008A3BEB">
        <w:t xml:space="preserve"> wird </w:t>
      </w:r>
      <w:r w:rsidR="00ED04E8">
        <w:rPr>
          <w:rStyle w:val="QWordZchn"/>
        </w:rPr>
        <w:t>n</w:t>
      </w:r>
      <w:r w:rsidRPr="008A3BEB">
        <w:t xml:space="preserve"> nicht an den skalaren Wert 5 gebunden, sondern </w:t>
      </w:r>
      <w:r w:rsidR="00ED04E8">
        <w:t>an einen Vektor der Länge 1!</w:t>
      </w:r>
      <w:r>
        <w:t xml:space="preserve"> </w:t>
      </w:r>
      <w:r w:rsidR="00F7468E">
        <w:t>Wenn wir im Folgenden trotzdem von skalaren Werten sprechen, dann meinen wir implizit Vektoren der Länge 1.</w:t>
      </w:r>
    </w:p>
    <w:p w14:paraId="0B2AE177" w14:textId="6A993396" w:rsidR="00CC4B27" w:rsidRDefault="00CC4B27" w:rsidP="00CC4B27">
      <w:pPr>
        <w:pStyle w:val="FragenText"/>
      </w:pPr>
      <w:r>
        <w:t>Frage</w:t>
      </w:r>
      <w:r w:rsidR="002B2CBB">
        <w:t>n</w:t>
      </w:r>
    </w:p>
    <w:p w14:paraId="437B7938" w14:textId="06EA8B3D" w:rsidR="00CC4B27" w:rsidRDefault="00CC4B27" w:rsidP="00CC4B27">
      <w:pPr>
        <w:pStyle w:val="Aufzhl"/>
      </w:pPr>
      <w:r>
        <w:t>Welche Funktion gibt es in R, deren Funktionsnamen mit „</w:t>
      </w:r>
      <w:proofErr w:type="spellStart"/>
      <w:r>
        <w:t>is</w:t>
      </w:r>
      <w:proofErr w:type="spellEnd"/>
      <w:r>
        <w:t xml:space="preserve">.“ </w:t>
      </w:r>
      <w:r w:rsidR="000549F1">
        <w:t>b</w:t>
      </w:r>
      <w:r w:rsidR="002B2CBB">
        <w:t>eginnen u</w:t>
      </w:r>
      <w:r>
        <w:t>nd was bewirken sie?</w:t>
      </w:r>
    </w:p>
    <w:p w14:paraId="12AD6FA2" w14:textId="2EFD274E" w:rsidR="00003B38" w:rsidRDefault="002B2CBB" w:rsidP="00116671">
      <w:pPr>
        <w:pStyle w:val="Aufzhl"/>
      </w:pPr>
      <w:r>
        <w:t xml:space="preserve">Wird durch </w:t>
      </w:r>
      <w:r w:rsidRPr="002B2CBB">
        <w:rPr>
          <w:rStyle w:val="QWordZchn"/>
        </w:rPr>
        <w:t>n &lt;- TRUE</w:t>
      </w:r>
      <w:r>
        <w:t xml:space="preserve"> auch ein Vektorobjekt erzeugt?</w:t>
      </w:r>
    </w:p>
    <w:p w14:paraId="716EA660" w14:textId="6E8639DD" w:rsidR="00307E8F" w:rsidRDefault="00F91B2E" w:rsidP="003B1611">
      <w:r>
        <w:t>Im Gegensatz zu Programmiersprachen wie C, C++, C# oder Java haben Variablen in R keinen festen Datentyp. In R verweisen</w:t>
      </w:r>
      <w:r w:rsidR="002A7222">
        <w:t xml:space="preserve"> (oder zeigen)</w:t>
      </w:r>
      <w:r>
        <w:t xml:space="preserve"> Variablen auf Objekte</w:t>
      </w:r>
      <w:r w:rsidR="00B60A90">
        <w:t xml:space="preserve">; </w:t>
      </w:r>
      <w:r>
        <w:t>man sagt auch, dass eine Vari</w:t>
      </w:r>
      <w:r w:rsidR="00B60A90">
        <w:t>able an ein Objekt gebunden ist</w:t>
      </w:r>
      <w:r>
        <w:t xml:space="preserve">. </w:t>
      </w:r>
    </w:p>
    <w:p w14:paraId="62234E55" w14:textId="7BD46A0A" w:rsidR="00F91B2E" w:rsidRDefault="00F91B2E" w:rsidP="003B1611">
      <w:r>
        <w:t xml:space="preserve">Während in C und C++ dieser Verweis </w:t>
      </w:r>
      <w:r w:rsidR="00307E8F">
        <w:t xml:space="preserve">(ähnlich wie eine Referenz) </w:t>
      </w:r>
      <w:r>
        <w:t>dauerhaft ist, kann sich in R dies</w:t>
      </w:r>
      <w:r w:rsidR="00B60A90">
        <w:t>e Bindung durch eine Zuweisung ändern:</w:t>
      </w:r>
    </w:p>
    <w:p w14:paraId="6CF87DCF" w14:textId="77777777" w:rsidR="00106A3E" w:rsidRPr="001A7CE2" w:rsidRDefault="00106A3E" w:rsidP="00106A3E">
      <w:pPr>
        <w:pStyle w:val="QT3"/>
        <w:rPr>
          <w:lang w:val="en-US"/>
          <w:rPrChange w:id="335" w:author="Benjamin Buchwitz" w:date="2021-10-05T15:21:00Z">
            <w:rPr/>
          </w:rPrChange>
        </w:rPr>
      </w:pPr>
      <w:r w:rsidRPr="001A7CE2">
        <w:rPr>
          <w:lang w:val="en-US"/>
          <w:rPrChange w:id="336" w:author="Benjamin Buchwitz" w:date="2021-10-05T15:21:00Z">
            <w:rPr/>
          </w:rPrChange>
        </w:rPr>
        <w:t>&gt; x &lt;- 5</w:t>
      </w:r>
    </w:p>
    <w:p w14:paraId="13FF52E8" w14:textId="77777777" w:rsidR="00106A3E" w:rsidRPr="001A7CE2" w:rsidRDefault="00106A3E" w:rsidP="00106A3E">
      <w:pPr>
        <w:pStyle w:val="QT3"/>
        <w:rPr>
          <w:lang w:val="en-US"/>
          <w:rPrChange w:id="337" w:author="Benjamin Buchwitz" w:date="2021-10-05T15:21:00Z">
            <w:rPr/>
          </w:rPrChange>
        </w:rPr>
      </w:pPr>
      <w:r w:rsidRPr="001A7CE2">
        <w:rPr>
          <w:lang w:val="en-US"/>
          <w:rPrChange w:id="338" w:author="Benjamin Buchwitz" w:date="2021-10-05T15:21:00Z">
            <w:rPr/>
          </w:rPrChange>
        </w:rPr>
        <w:t xml:space="preserve">&gt; </w:t>
      </w:r>
      <w:proofErr w:type="spellStart"/>
      <w:r w:rsidRPr="001A7CE2">
        <w:rPr>
          <w:lang w:val="en-US"/>
          <w:rPrChange w:id="339" w:author="Benjamin Buchwitz" w:date="2021-10-05T15:21:00Z">
            <w:rPr/>
          </w:rPrChange>
        </w:rPr>
        <w:t>typeof</w:t>
      </w:r>
      <w:proofErr w:type="spellEnd"/>
      <w:r w:rsidRPr="001A7CE2">
        <w:rPr>
          <w:lang w:val="en-US"/>
          <w:rPrChange w:id="340" w:author="Benjamin Buchwitz" w:date="2021-10-05T15:21:00Z">
            <w:rPr/>
          </w:rPrChange>
        </w:rPr>
        <w:t>(x)</w:t>
      </w:r>
    </w:p>
    <w:p w14:paraId="451C468D" w14:textId="77777777" w:rsidR="00106A3E" w:rsidRPr="001A7CE2" w:rsidRDefault="00106A3E" w:rsidP="00106A3E">
      <w:pPr>
        <w:pStyle w:val="QT3"/>
        <w:rPr>
          <w:color w:val="000000"/>
          <w:bdr w:val="none" w:sz="0" w:space="0" w:color="auto" w:frame="1"/>
          <w:lang w:val="en-US"/>
          <w:rPrChange w:id="341" w:author="Benjamin Buchwitz" w:date="2021-10-05T15:21:00Z">
            <w:rPr>
              <w:color w:val="000000"/>
              <w:bdr w:val="none" w:sz="0" w:space="0" w:color="auto" w:frame="1"/>
            </w:rPr>
          </w:rPrChange>
        </w:rPr>
      </w:pPr>
      <w:r w:rsidRPr="001A7CE2">
        <w:rPr>
          <w:color w:val="000000"/>
          <w:bdr w:val="none" w:sz="0" w:space="0" w:color="auto" w:frame="1"/>
          <w:lang w:val="en-US"/>
          <w:rPrChange w:id="342" w:author="Benjamin Buchwitz" w:date="2021-10-05T15:21:00Z">
            <w:rPr>
              <w:color w:val="000000"/>
              <w:bdr w:val="none" w:sz="0" w:space="0" w:color="auto" w:frame="1"/>
            </w:rPr>
          </w:rPrChange>
        </w:rPr>
        <w:t>[1] "double"</w:t>
      </w:r>
    </w:p>
    <w:p w14:paraId="68CB78DF" w14:textId="77777777" w:rsidR="00106A3E" w:rsidRPr="001A7CE2" w:rsidRDefault="00106A3E" w:rsidP="00106A3E">
      <w:pPr>
        <w:pStyle w:val="QT3"/>
        <w:rPr>
          <w:lang w:val="en-US"/>
          <w:rPrChange w:id="343" w:author="Benjamin Buchwitz" w:date="2021-10-05T15:21:00Z">
            <w:rPr/>
          </w:rPrChange>
        </w:rPr>
      </w:pPr>
      <w:r w:rsidRPr="001A7CE2">
        <w:rPr>
          <w:lang w:val="en-US"/>
          <w:rPrChange w:id="344" w:author="Benjamin Buchwitz" w:date="2021-10-05T15:21:00Z">
            <w:rPr/>
          </w:rPrChange>
        </w:rPr>
        <w:t>&gt; str(x)</w:t>
      </w:r>
    </w:p>
    <w:p w14:paraId="60E8E132" w14:textId="77777777" w:rsidR="00106A3E" w:rsidRPr="00106A3E" w:rsidRDefault="00106A3E" w:rsidP="00106A3E">
      <w:pPr>
        <w:pStyle w:val="QT3"/>
        <w:rPr>
          <w:color w:val="000000"/>
          <w:bdr w:val="none" w:sz="0" w:space="0" w:color="auto" w:frame="1"/>
        </w:rPr>
      </w:pPr>
      <w:r w:rsidRPr="001A7CE2">
        <w:rPr>
          <w:color w:val="000000"/>
          <w:bdr w:val="none" w:sz="0" w:space="0" w:color="auto" w:frame="1"/>
          <w:lang w:val="en-US"/>
          <w:rPrChange w:id="345" w:author="Benjamin Buchwitz" w:date="2021-10-05T15:21:00Z">
            <w:rPr>
              <w:color w:val="000000"/>
              <w:bdr w:val="none" w:sz="0" w:space="0" w:color="auto" w:frame="1"/>
            </w:rPr>
          </w:rPrChange>
        </w:rPr>
        <w:t xml:space="preserve"> </w:t>
      </w:r>
      <w:proofErr w:type="spellStart"/>
      <w:r w:rsidRPr="00106A3E">
        <w:rPr>
          <w:color w:val="000000"/>
          <w:bdr w:val="none" w:sz="0" w:space="0" w:color="auto" w:frame="1"/>
        </w:rPr>
        <w:t>num</w:t>
      </w:r>
      <w:proofErr w:type="spellEnd"/>
      <w:r w:rsidRPr="00106A3E">
        <w:rPr>
          <w:color w:val="000000"/>
          <w:bdr w:val="none" w:sz="0" w:space="0" w:color="auto" w:frame="1"/>
        </w:rPr>
        <w:t xml:space="preserve"> 5</w:t>
      </w:r>
    </w:p>
    <w:p w14:paraId="6114215D" w14:textId="77777777" w:rsidR="00106A3E" w:rsidRPr="00106A3E" w:rsidRDefault="00106A3E" w:rsidP="00106A3E">
      <w:pPr>
        <w:pStyle w:val="QT3"/>
      </w:pPr>
      <w:r w:rsidRPr="00106A3E">
        <w:t xml:space="preserve">&gt; </w:t>
      </w:r>
      <w:proofErr w:type="gramStart"/>
      <w:r w:rsidRPr="00106A3E">
        <w:t>x[</w:t>
      </w:r>
      <w:proofErr w:type="gramEnd"/>
      <w:r w:rsidRPr="00106A3E">
        <w:t>1]</w:t>
      </w:r>
    </w:p>
    <w:p w14:paraId="5C50E3B2" w14:textId="77777777" w:rsidR="00106A3E" w:rsidRPr="00106A3E" w:rsidRDefault="00106A3E" w:rsidP="00106A3E">
      <w:pPr>
        <w:pStyle w:val="QT3"/>
        <w:rPr>
          <w:color w:val="000000"/>
          <w:bdr w:val="none" w:sz="0" w:space="0" w:color="auto" w:frame="1"/>
        </w:rPr>
      </w:pPr>
      <w:r w:rsidRPr="00106A3E">
        <w:rPr>
          <w:color w:val="000000"/>
          <w:bdr w:val="none" w:sz="0" w:space="0" w:color="auto" w:frame="1"/>
        </w:rPr>
        <w:t>[1] 5</w:t>
      </w:r>
    </w:p>
    <w:p w14:paraId="263C079F" w14:textId="77777777" w:rsidR="00106A3E" w:rsidRPr="00106A3E" w:rsidRDefault="00106A3E" w:rsidP="00106A3E">
      <w:pPr>
        <w:pStyle w:val="QT3"/>
      </w:pPr>
      <w:r w:rsidRPr="00106A3E">
        <w:t xml:space="preserve">&gt; </w:t>
      </w:r>
      <w:proofErr w:type="gramStart"/>
      <w:r w:rsidRPr="00106A3E">
        <w:t>x[</w:t>
      </w:r>
      <w:proofErr w:type="gramEnd"/>
      <w:r w:rsidRPr="00106A3E">
        <w:t>2]</w:t>
      </w:r>
    </w:p>
    <w:p w14:paraId="67FD1E13" w14:textId="7BD2DB3D" w:rsidR="00106A3E" w:rsidRPr="00106A3E" w:rsidRDefault="00106A3E" w:rsidP="00106A3E">
      <w:pPr>
        <w:pStyle w:val="QT3"/>
        <w:rPr>
          <w:color w:val="000000"/>
          <w:bdr w:val="none" w:sz="0" w:space="0" w:color="auto" w:frame="1"/>
        </w:rPr>
      </w:pPr>
      <w:r w:rsidRPr="00106A3E">
        <w:rPr>
          <w:color w:val="000000"/>
          <w:bdr w:val="none" w:sz="0" w:space="0" w:color="auto" w:frame="1"/>
        </w:rPr>
        <w:t>[1] NA</w:t>
      </w:r>
      <w:r>
        <w:rPr>
          <w:color w:val="000000"/>
          <w:bdr w:val="none" w:sz="0" w:space="0" w:color="auto" w:frame="1"/>
        </w:rPr>
        <w:br/>
      </w:r>
    </w:p>
    <w:p w14:paraId="7477AB65" w14:textId="77777777" w:rsidR="00106A3E" w:rsidRPr="00106A3E" w:rsidRDefault="00106A3E" w:rsidP="00106A3E">
      <w:pPr>
        <w:pStyle w:val="QT3"/>
      </w:pPr>
      <w:r w:rsidRPr="00106A3E">
        <w:t>&gt; x&lt;-1:1000</w:t>
      </w:r>
    </w:p>
    <w:p w14:paraId="2DF7427F" w14:textId="77777777" w:rsidR="00106A3E" w:rsidRPr="00106A3E" w:rsidRDefault="00106A3E" w:rsidP="00106A3E">
      <w:pPr>
        <w:pStyle w:val="QT3"/>
      </w:pPr>
      <w:r w:rsidRPr="00106A3E">
        <w:t xml:space="preserve">&gt; </w:t>
      </w:r>
      <w:proofErr w:type="spellStart"/>
      <w:r w:rsidRPr="00106A3E">
        <w:t>typeof</w:t>
      </w:r>
      <w:proofErr w:type="spellEnd"/>
      <w:r w:rsidRPr="00106A3E">
        <w:t>(x)</w:t>
      </w:r>
    </w:p>
    <w:p w14:paraId="01BEBEE8" w14:textId="77777777" w:rsidR="00106A3E" w:rsidRPr="00106A3E" w:rsidRDefault="00106A3E" w:rsidP="00106A3E">
      <w:pPr>
        <w:pStyle w:val="QT3"/>
        <w:rPr>
          <w:color w:val="000000"/>
          <w:bdr w:val="none" w:sz="0" w:space="0" w:color="auto" w:frame="1"/>
        </w:rPr>
      </w:pPr>
      <w:r w:rsidRPr="00106A3E">
        <w:rPr>
          <w:color w:val="000000"/>
          <w:bdr w:val="none" w:sz="0" w:space="0" w:color="auto" w:frame="1"/>
        </w:rPr>
        <w:t>[1] "integer"</w:t>
      </w:r>
    </w:p>
    <w:p w14:paraId="0DAE89AD" w14:textId="77777777" w:rsidR="00106A3E" w:rsidRPr="00106A3E" w:rsidRDefault="00106A3E" w:rsidP="00106A3E">
      <w:pPr>
        <w:pStyle w:val="QT3"/>
      </w:pPr>
      <w:r w:rsidRPr="00106A3E">
        <w:t xml:space="preserve">&gt; </w:t>
      </w:r>
      <w:proofErr w:type="spellStart"/>
      <w:r w:rsidRPr="00106A3E">
        <w:t>str</w:t>
      </w:r>
      <w:proofErr w:type="spellEnd"/>
      <w:r w:rsidRPr="00106A3E">
        <w:t>(x)</w:t>
      </w:r>
    </w:p>
    <w:p w14:paraId="7BE45896" w14:textId="018229C0" w:rsidR="00106A3E" w:rsidRPr="00106A3E" w:rsidRDefault="00106A3E" w:rsidP="00106A3E">
      <w:pPr>
        <w:pStyle w:val="QT3"/>
        <w:rPr>
          <w:color w:val="000000"/>
          <w:bdr w:val="none" w:sz="0" w:space="0" w:color="auto" w:frame="1"/>
        </w:rPr>
      </w:pPr>
      <w:r w:rsidRPr="00106A3E">
        <w:rPr>
          <w:color w:val="000000"/>
          <w:bdr w:val="none" w:sz="0" w:space="0" w:color="auto" w:frame="1"/>
        </w:rPr>
        <w:t xml:space="preserve"> </w:t>
      </w:r>
      <w:proofErr w:type="spellStart"/>
      <w:r w:rsidRPr="00106A3E">
        <w:rPr>
          <w:color w:val="000000"/>
          <w:bdr w:val="none" w:sz="0" w:space="0" w:color="auto" w:frame="1"/>
        </w:rPr>
        <w:t>int</w:t>
      </w:r>
      <w:proofErr w:type="spellEnd"/>
      <w:r w:rsidRPr="00106A3E">
        <w:rPr>
          <w:color w:val="000000"/>
          <w:bdr w:val="none" w:sz="0" w:space="0" w:color="auto" w:frame="1"/>
        </w:rPr>
        <w:t xml:space="preserve"> [1:1000] 1 2 3 4 5 6 7 8 9 10 ...</w:t>
      </w:r>
      <w:r>
        <w:rPr>
          <w:color w:val="000000"/>
          <w:bdr w:val="none" w:sz="0" w:space="0" w:color="auto" w:frame="1"/>
        </w:rPr>
        <w:br/>
      </w:r>
    </w:p>
    <w:p w14:paraId="02275FD1" w14:textId="77777777" w:rsidR="00106A3E" w:rsidRPr="00106A3E" w:rsidRDefault="00106A3E" w:rsidP="00106A3E">
      <w:pPr>
        <w:pStyle w:val="QT3"/>
      </w:pPr>
      <w:r w:rsidRPr="00106A3E">
        <w:t>&gt; x&lt;-</w:t>
      </w:r>
      <w:proofErr w:type="gramStart"/>
      <w:r w:rsidRPr="00106A3E">
        <w:t>c(</w:t>
      </w:r>
      <w:proofErr w:type="gramEnd"/>
      <w:r w:rsidRPr="00106A3E">
        <w:t>"eins", "zwei", "drei")</w:t>
      </w:r>
    </w:p>
    <w:p w14:paraId="3B938900" w14:textId="77777777" w:rsidR="00106A3E" w:rsidRPr="001A7CE2" w:rsidRDefault="00106A3E" w:rsidP="00106A3E">
      <w:pPr>
        <w:pStyle w:val="QT3"/>
        <w:rPr>
          <w:lang w:val="en-US"/>
          <w:rPrChange w:id="346" w:author="Benjamin Buchwitz" w:date="2021-10-05T15:21:00Z">
            <w:rPr/>
          </w:rPrChange>
        </w:rPr>
      </w:pPr>
      <w:r w:rsidRPr="001A7CE2">
        <w:rPr>
          <w:lang w:val="en-US"/>
          <w:rPrChange w:id="347" w:author="Benjamin Buchwitz" w:date="2021-10-05T15:21:00Z">
            <w:rPr/>
          </w:rPrChange>
        </w:rPr>
        <w:t xml:space="preserve">&gt; </w:t>
      </w:r>
      <w:proofErr w:type="spellStart"/>
      <w:r w:rsidRPr="001A7CE2">
        <w:rPr>
          <w:lang w:val="en-US"/>
          <w:rPrChange w:id="348" w:author="Benjamin Buchwitz" w:date="2021-10-05T15:21:00Z">
            <w:rPr/>
          </w:rPrChange>
        </w:rPr>
        <w:t>typeof</w:t>
      </w:r>
      <w:proofErr w:type="spellEnd"/>
      <w:r w:rsidRPr="001A7CE2">
        <w:rPr>
          <w:lang w:val="en-US"/>
          <w:rPrChange w:id="349" w:author="Benjamin Buchwitz" w:date="2021-10-05T15:21:00Z">
            <w:rPr/>
          </w:rPrChange>
        </w:rPr>
        <w:t>(x)</w:t>
      </w:r>
    </w:p>
    <w:p w14:paraId="25FBA80F" w14:textId="77777777" w:rsidR="00106A3E" w:rsidRPr="001A7CE2" w:rsidRDefault="00106A3E" w:rsidP="00106A3E">
      <w:pPr>
        <w:pStyle w:val="QT3"/>
        <w:rPr>
          <w:color w:val="000000"/>
          <w:bdr w:val="none" w:sz="0" w:space="0" w:color="auto" w:frame="1"/>
          <w:lang w:val="en-US"/>
          <w:rPrChange w:id="350" w:author="Benjamin Buchwitz" w:date="2021-10-05T15:21:00Z">
            <w:rPr>
              <w:color w:val="000000"/>
              <w:bdr w:val="none" w:sz="0" w:space="0" w:color="auto" w:frame="1"/>
            </w:rPr>
          </w:rPrChange>
        </w:rPr>
      </w:pPr>
      <w:r w:rsidRPr="001A7CE2">
        <w:rPr>
          <w:color w:val="000000"/>
          <w:bdr w:val="none" w:sz="0" w:space="0" w:color="auto" w:frame="1"/>
          <w:lang w:val="en-US"/>
          <w:rPrChange w:id="351" w:author="Benjamin Buchwitz" w:date="2021-10-05T15:21:00Z">
            <w:rPr>
              <w:color w:val="000000"/>
              <w:bdr w:val="none" w:sz="0" w:space="0" w:color="auto" w:frame="1"/>
            </w:rPr>
          </w:rPrChange>
        </w:rPr>
        <w:t>[1] "character"</w:t>
      </w:r>
    </w:p>
    <w:p w14:paraId="426B16E0" w14:textId="77777777" w:rsidR="00106A3E" w:rsidRPr="001A7CE2" w:rsidRDefault="00106A3E" w:rsidP="00106A3E">
      <w:pPr>
        <w:pStyle w:val="QT3"/>
        <w:rPr>
          <w:lang w:val="en-US"/>
          <w:rPrChange w:id="352" w:author="Benjamin Buchwitz" w:date="2021-10-05T15:21:00Z">
            <w:rPr/>
          </w:rPrChange>
        </w:rPr>
      </w:pPr>
      <w:r w:rsidRPr="001A7CE2">
        <w:rPr>
          <w:lang w:val="en-US"/>
          <w:rPrChange w:id="353" w:author="Benjamin Buchwitz" w:date="2021-10-05T15:21:00Z">
            <w:rPr/>
          </w:rPrChange>
        </w:rPr>
        <w:t>&gt; str(x)</w:t>
      </w:r>
    </w:p>
    <w:p w14:paraId="21595788" w14:textId="77777777" w:rsidR="00106A3E" w:rsidRPr="00106A3E" w:rsidRDefault="00106A3E" w:rsidP="00106A3E">
      <w:pPr>
        <w:pStyle w:val="QT3"/>
        <w:rPr>
          <w:color w:val="000000"/>
        </w:rPr>
      </w:pPr>
      <w:r w:rsidRPr="001A7CE2">
        <w:rPr>
          <w:color w:val="000000"/>
          <w:bdr w:val="none" w:sz="0" w:space="0" w:color="auto" w:frame="1"/>
          <w:lang w:val="en-US"/>
          <w:rPrChange w:id="354" w:author="Benjamin Buchwitz" w:date="2021-10-05T15:21:00Z">
            <w:rPr>
              <w:color w:val="000000"/>
              <w:bdr w:val="none" w:sz="0" w:space="0" w:color="auto" w:frame="1"/>
            </w:rPr>
          </w:rPrChange>
        </w:rPr>
        <w:t xml:space="preserve"> </w:t>
      </w:r>
      <w:proofErr w:type="spellStart"/>
      <w:r w:rsidRPr="00106A3E">
        <w:rPr>
          <w:color w:val="000000"/>
          <w:bdr w:val="none" w:sz="0" w:space="0" w:color="auto" w:frame="1"/>
        </w:rPr>
        <w:t>chr</w:t>
      </w:r>
      <w:proofErr w:type="spellEnd"/>
      <w:r w:rsidRPr="00106A3E">
        <w:rPr>
          <w:color w:val="000000"/>
          <w:bdr w:val="none" w:sz="0" w:space="0" w:color="auto" w:frame="1"/>
        </w:rPr>
        <w:t xml:space="preserve"> [1:3] "eins" "zwei" "drei"</w:t>
      </w:r>
    </w:p>
    <w:p w14:paraId="0958F5C7" w14:textId="77777777" w:rsidR="001E47E1" w:rsidRDefault="001E47E1" w:rsidP="003B1611"/>
    <w:p w14:paraId="22AADD36" w14:textId="396596DA" w:rsidR="00A67AC1" w:rsidRDefault="00A67AC1" w:rsidP="003B1611">
      <w:r w:rsidRPr="00A67AC1">
        <w:rPr>
          <w:rStyle w:val="QWordZchn"/>
        </w:rPr>
        <w:t>1:1000</w:t>
      </w:r>
      <w:r>
        <w:t xml:space="preserve"> ist ein Vektor vom Typ </w:t>
      </w:r>
      <w:r w:rsidRPr="00A67AC1">
        <w:rPr>
          <w:rStyle w:val="QWordZchn"/>
        </w:rPr>
        <w:t>integer</w:t>
      </w:r>
      <w:r>
        <w:t xml:space="preserve">, der die ganzen Zahlen von 1 bis 1000 umfasst; dies ist identisch zu </w:t>
      </w:r>
      <w:proofErr w:type="spellStart"/>
      <w:proofErr w:type="gramStart"/>
      <w:r w:rsidRPr="00A67AC1">
        <w:rPr>
          <w:rStyle w:val="QWordZchn"/>
        </w:rPr>
        <w:t>seq</w:t>
      </w:r>
      <w:proofErr w:type="spellEnd"/>
      <w:r w:rsidRPr="00A67AC1">
        <w:rPr>
          <w:rStyle w:val="QWordZchn"/>
        </w:rPr>
        <w:t>(</w:t>
      </w:r>
      <w:proofErr w:type="gramEnd"/>
      <w:r w:rsidRPr="00A67AC1">
        <w:rPr>
          <w:rStyle w:val="QWordZchn"/>
        </w:rPr>
        <w:t>1,1000,1)</w:t>
      </w:r>
      <w:r>
        <w:t xml:space="preserve"> (was wiederum identisch zu </w:t>
      </w:r>
      <w:proofErr w:type="spellStart"/>
      <w:r>
        <w:rPr>
          <w:rStyle w:val="QWordZchn"/>
        </w:rPr>
        <w:t>seq</w:t>
      </w:r>
      <w:proofErr w:type="spellEnd"/>
      <w:r>
        <w:rPr>
          <w:rStyle w:val="QWordZchn"/>
        </w:rPr>
        <w:t>(1,1000</w:t>
      </w:r>
      <w:r w:rsidRPr="00A67AC1">
        <w:rPr>
          <w:rStyle w:val="QWordZchn"/>
        </w:rPr>
        <w:t>)</w:t>
      </w:r>
      <w:r>
        <w:t xml:space="preserve"> ist, siehe </w:t>
      </w:r>
      <w:r w:rsidRPr="00A67AC1">
        <w:rPr>
          <w:rStyle w:val="QWordZchn"/>
        </w:rPr>
        <w:t>?</w:t>
      </w:r>
      <w:proofErr w:type="spellStart"/>
      <w:r w:rsidRPr="00A67AC1">
        <w:rPr>
          <w:rStyle w:val="QWordZchn"/>
        </w:rPr>
        <w:t>seq</w:t>
      </w:r>
      <w:proofErr w:type="spellEnd"/>
      <w:r>
        <w:t xml:space="preserve">). </w:t>
      </w:r>
      <w:r>
        <w:lastRenderedPageBreak/>
        <w:t xml:space="preserve">Durch </w:t>
      </w:r>
      <w:r w:rsidRPr="00A67AC1">
        <w:rPr>
          <w:rStyle w:val="QWordZchn"/>
        </w:rPr>
        <w:t>x&lt;-</w:t>
      </w:r>
      <w:proofErr w:type="gramStart"/>
      <w:r w:rsidRPr="00A67AC1">
        <w:rPr>
          <w:rStyle w:val="QWordZchn"/>
        </w:rPr>
        <w:t>c(</w:t>
      </w:r>
      <w:proofErr w:type="gramEnd"/>
      <w:r w:rsidRPr="00A67AC1">
        <w:rPr>
          <w:rStyle w:val="QWordZchn"/>
        </w:rPr>
        <w:t>"eins", "zwei", "drei")</w:t>
      </w:r>
      <w:r>
        <w:t xml:space="preserve"> wird </w:t>
      </w:r>
      <w:r w:rsidRPr="00A67AC1">
        <w:rPr>
          <w:rStyle w:val="QWordZchn"/>
        </w:rPr>
        <w:t>x</w:t>
      </w:r>
      <w:r>
        <w:t xml:space="preserve"> an einen Vektor vom Typ </w:t>
      </w:r>
      <w:proofErr w:type="spellStart"/>
      <w:r w:rsidRPr="00A67AC1">
        <w:rPr>
          <w:rStyle w:val="QWordZchn"/>
        </w:rPr>
        <w:t>character</w:t>
      </w:r>
      <w:proofErr w:type="spellEnd"/>
      <w:r>
        <w:t xml:space="preserve"> gebunden, der die Länge 3 hat.</w:t>
      </w:r>
    </w:p>
    <w:p w14:paraId="372D1361" w14:textId="282B5D66" w:rsidR="00D11873" w:rsidRDefault="00F91B2E" w:rsidP="003B1611">
      <w:r>
        <w:t>Variablen werden in R erst während der Laufzeit (und nicht schon beim Kompilieren) an ein Objekt gebunden (</w:t>
      </w:r>
      <w:proofErr w:type="spellStart"/>
      <w:r w:rsidRPr="002A7222">
        <w:rPr>
          <w:rStyle w:val="emph1Zchn"/>
        </w:rPr>
        <w:t>late</w:t>
      </w:r>
      <w:proofErr w:type="spellEnd"/>
      <w:r w:rsidRPr="002A7222">
        <w:rPr>
          <w:rStyle w:val="emph1Zchn"/>
        </w:rPr>
        <w:t xml:space="preserve"> </w:t>
      </w:r>
      <w:proofErr w:type="spellStart"/>
      <w:r w:rsidRPr="002A7222">
        <w:rPr>
          <w:rStyle w:val="emph1Zchn"/>
        </w:rPr>
        <w:t>binding</w:t>
      </w:r>
      <w:proofErr w:type="spellEnd"/>
      <w:r>
        <w:t>). Somit hat eine Variable keinen festen Datentyp, sondern eine V</w:t>
      </w:r>
      <w:r w:rsidR="002A7222">
        <w:t xml:space="preserve">ariable </w:t>
      </w:r>
      <w:r w:rsidR="00CF2CFF">
        <w:t>ist an ein Objekt gebunden, dem ein fester Datentyp zugeordnet ist. Wir sagen</w:t>
      </w:r>
      <w:r w:rsidR="00D11873">
        <w:t xml:space="preserve"> in diesem Zusammenhang auch, dass die Variable auf das Objekt </w:t>
      </w:r>
      <w:r w:rsidR="00D11873" w:rsidRPr="00D11873">
        <w:rPr>
          <w:rStyle w:val="emph1Zchn"/>
        </w:rPr>
        <w:t>verweist</w:t>
      </w:r>
      <w:r w:rsidR="00D11873">
        <w:t>.</w:t>
      </w:r>
    </w:p>
    <w:p w14:paraId="6A3066C2" w14:textId="05BE3D3F" w:rsidR="00F91B2E" w:rsidRDefault="002D5817" w:rsidP="003B1611">
      <w:r>
        <w:t xml:space="preserve">Im Gegensatz zu C enthält in R jedes Objekt zusätzlich sogenannte </w:t>
      </w:r>
      <w:r w:rsidRPr="006D160F">
        <w:rPr>
          <w:rStyle w:val="emph1Zchn"/>
        </w:rPr>
        <w:t>Metadaten</w:t>
      </w:r>
      <w:r>
        <w:t>, die u. a. den Typ des Objekts beschreiben (siehe z. B. [</w:t>
      </w:r>
      <w:proofErr w:type="spellStart"/>
      <w:r>
        <w:t>Wickham_AdvR</w:t>
      </w:r>
      <w:proofErr w:type="spellEnd"/>
      <w:r>
        <w:t>], Abschnitt 18.1</w:t>
      </w:r>
      <w:r w:rsidR="007723F8">
        <w:t>:</w:t>
      </w:r>
      <w:r>
        <w:t xml:space="preserve"> </w:t>
      </w:r>
      <w:proofErr w:type="spellStart"/>
      <w:r>
        <w:t>Object</w:t>
      </w:r>
      <w:proofErr w:type="spellEnd"/>
      <w:r>
        <w:t xml:space="preserve"> </w:t>
      </w:r>
      <w:proofErr w:type="spellStart"/>
      <w:r>
        <w:t>size</w:t>
      </w:r>
      <w:proofErr w:type="spellEnd"/>
      <w:r>
        <w:t>, Seite 379</w:t>
      </w:r>
      <w:r w:rsidR="00CF2CFF">
        <w:t xml:space="preserve"> </w:t>
      </w:r>
      <w:r w:rsidR="00D11873">
        <w:t>oder [</w:t>
      </w:r>
      <w:proofErr w:type="spellStart"/>
      <w:r w:rsidR="00D11873">
        <w:t>R_ints</w:t>
      </w:r>
      <w:proofErr w:type="spellEnd"/>
      <w:r w:rsidR="00D11873">
        <w:t>], Abschnitt 1.1</w:t>
      </w:r>
      <w:r>
        <w:t>).</w:t>
      </w:r>
    </w:p>
    <w:p w14:paraId="5DE320E7" w14:textId="3E6898DE" w:rsidR="00F91B2E" w:rsidRDefault="006D160F" w:rsidP="003B1611">
      <w:r>
        <w:t xml:space="preserve">Zwei oder mehrere </w:t>
      </w:r>
      <w:r w:rsidR="00F91B2E">
        <w:t>Variablen können auf dasselbe Objekt verweisen</w:t>
      </w:r>
      <w:r w:rsidR="001532C2">
        <w:t xml:space="preserve"> (d.h. an dasselbe Objekt gebunden sein)</w:t>
      </w:r>
      <w:r w:rsidR="00F91B2E">
        <w:t>:</w:t>
      </w:r>
    </w:p>
    <w:p w14:paraId="6D72247E" w14:textId="60C6F3D3" w:rsidR="00F91B2E" w:rsidRPr="00845903" w:rsidRDefault="00D336BA" w:rsidP="003F21E1">
      <w:pPr>
        <w:pStyle w:val="QT3"/>
      </w:pPr>
      <w:r w:rsidRPr="00AB59E6">
        <w:t xml:space="preserve">&gt; </w:t>
      </w:r>
      <w:r w:rsidR="00F91B2E" w:rsidRPr="00845903">
        <w:t xml:space="preserve">a &lt;- </w:t>
      </w:r>
      <w:proofErr w:type="gramStart"/>
      <w:r w:rsidR="00F91B2E" w:rsidRPr="00845903">
        <w:t>c(</w:t>
      </w:r>
      <w:proofErr w:type="gramEnd"/>
      <w:r w:rsidR="00F91B2E" w:rsidRPr="00845903">
        <w:t>1, 5, 3, 2)</w:t>
      </w:r>
    </w:p>
    <w:p w14:paraId="4EEEE92A" w14:textId="3B2CD854" w:rsidR="00F91B2E" w:rsidRPr="00845903" w:rsidRDefault="00D336BA" w:rsidP="003F21E1">
      <w:pPr>
        <w:pStyle w:val="QT3"/>
      </w:pPr>
      <w:r w:rsidRPr="00AB59E6">
        <w:t xml:space="preserve">&gt; </w:t>
      </w:r>
      <w:r w:rsidR="00F91B2E" w:rsidRPr="00845903">
        <w:t>b &lt;- a</w:t>
      </w:r>
    </w:p>
    <w:p w14:paraId="541CD48D" w14:textId="6DEF915C" w:rsidR="006D160F" w:rsidRDefault="006D160F" w:rsidP="003B1611">
      <w:r>
        <w:t xml:space="preserve">Durch die Zuweisung </w:t>
      </w:r>
      <w:r w:rsidRPr="006D160F">
        <w:rPr>
          <w:rStyle w:val="QWordZchn"/>
        </w:rPr>
        <w:t>b &lt;- a</w:t>
      </w:r>
      <w:r>
        <w:t xml:space="preserve"> wird kein neues Objekt erzeugt (</w:t>
      </w:r>
      <w:r w:rsidRPr="006D160F">
        <w:rPr>
          <w:rStyle w:val="QWordZchn"/>
        </w:rPr>
        <w:t>a</w:t>
      </w:r>
      <w:r>
        <w:t xml:space="preserve"> wird also nicht in </w:t>
      </w:r>
      <w:r w:rsidRPr="006D160F">
        <w:rPr>
          <w:rStyle w:val="QWordZchn"/>
        </w:rPr>
        <w:t>b</w:t>
      </w:r>
      <w:r>
        <w:t xml:space="preserve"> kopiert)!</w:t>
      </w:r>
    </w:p>
    <w:p w14:paraId="3E73BF9B" w14:textId="17EF5858" w:rsidR="00F91B2E" w:rsidRDefault="00F91B2E" w:rsidP="003B1611">
      <w:r>
        <w:t xml:space="preserve">Werden allerdings </w:t>
      </w:r>
      <w:r w:rsidRPr="00564A28">
        <w:rPr>
          <w:rStyle w:val="QWordZchn"/>
        </w:rPr>
        <w:t>a</w:t>
      </w:r>
      <w:r>
        <w:t xml:space="preserve"> oder </w:t>
      </w:r>
      <w:r w:rsidRPr="00564A28">
        <w:rPr>
          <w:rStyle w:val="QWordZchn"/>
        </w:rPr>
        <w:t>b</w:t>
      </w:r>
      <w:r>
        <w:t xml:space="preserve"> verändert, dann wird umkopiert und die Variablen </w:t>
      </w:r>
      <w:r w:rsidRPr="007723F8">
        <w:rPr>
          <w:rStyle w:val="QWordZchn"/>
        </w:rPr>
        <w:t>a</w:t>
      </w:r>
      <w:r>
        <w:t xml:space="preserve"> und </w:t>
      </w:r>
      <w:r w:rsidRPr="007723F8">
        <w:rPr>
          <w:rStyle w:val="QWordZchn"/>
        </w:rPr>
        <w:t>b</w:t>
      </w:r>
      <w:r>
        <w:t xml:space="preserve"> zeigen dann auf unterschiedliche Objekte</w:t>
      </w:r>
      <w:r w:rsidR="007723F8">
        <w:rPr>
          <w:rStyle w:val="Funotenzeichen"/>
        </w:rPr>
        <w:footnoteReference w:id="8"/>
      </w:r>
    </w:p>
    <w:p w14:paraId="798A84DB" w14:textId="77777777" w:rsidR="00F91B2E" w:rsidRPr="00AB59E6" w:rsidRDefault="00F91B2E" w:rsidP="003F21E1">
      <w:pPr>
        <w:pStyle w:val="QT3"/>
      </w:pPr>
      <w:r w:rsidRPr="00AB59E6">
        <w:t xml:space="preserve">&gt; a &lt;- </w:t>
      </w:r>
      <w:proofErr w:type="gramStart"/>
      <w:r w:rsidRPr="00AB59E6">
        <w:t>c(</w:t>
      </w:r>
      <w:proofErr w:type="gramEnd"/>
      <w:r w:rsidRPr="00AB59E6">
        <w:t>1, 5, 3, 2)</w:t>
      </w:r>
    </w:p>
    <w:p w14:paraId="5217C6CF" w14:textId="77777777" w:rsidR="00F91B2E" w:rsidRPr="00AB59E6" w:rsidRDefault="00F91B2E" w:rsidP="003F21E1">
      <w:pPr>
        <w:pStyle w:val="QT3"/>
      </w:pPr>
      <w:r w:rsidRPr="00AB59E6">
        <w:t>&gt; b &lt;- a</w:t>
      </w:r>
    </w:p>
    <w:p w14:paraId="7532D9C6" w14:textId="77777777" w:rsidR="00F91B2E" w:rsidRPr="00AB59E6" w:rsidRDefault="00F91B2E" w:rsidP="003F21E1">
      <w:pPr>
        <w:pStyle w:val="QT3"/>
      </w:pPr>
      <w:r w:rsidRPr="00AB59E6">
        <w:t xml:space="preserve">&gt; </w:t>
      </w:r>
      <w:proofErr w:type="gramStart"/>
      <w:r w:rsidRPr="00AB59E6">
        <w:t>b[</w:t>
      </w:r>
      <w:proofErr w:type="gramEnd"/>
      <w:r w:rsidRPr="00AB59E6">
        <w:t>2]&lt;-0</w:t>
      </w:r>
    </w:p>
    <w:p w14:paraId="3AD97452" w14:textId="77777777" w:rsidR="00F91B2E" w:rsidRPr="00AB59E6" w:rsidRDefault="00F91B2E" w:rsidP="003F21E1">
      <w:pPr>
        <w:pStyle w:val="QT3"/>
      </w:pPr>
      <w:r w:rsidRPr="00AB59E6">
        <w:t>&gt; a</w:t>
      </w:r>
    </w:p>
    <w:p w14:paraId="43503D23" w14:textId="77777777" w:rsidR="00F91B2E" w:rsidRPr="00AB59E6" w:rsidRDefault="00F91B2E" w:rsidP="003F21E1">
      <w:pPr>
        <w:pStyle w:val="QT3"/>
        <w:rPr>
          <w:bdr w:val="none" w:sz="0" w:space="0" w:color="auto" w:frame="1"/>
        </w:rPr>
      </w:pPr>
      <w:r w:rsidRPr="00BD179D">
        <w:rPr>
          <w:color w:val="auto"/>
          <w:bdr w:val="none" w:sz="0" w:space="0" w:color="auto" w:frame="1"/>
        </w:rPr>
        <w:t>[1] 1 5 3 2</w:t>
      </w:r>
    </w:p>
    <w:p w14:paraId="78464F43" w14:textId="77777777" w:rsidR="00F91B2E" w:rsidRPr="00AB59E6" w:rsidRDefault="00F91B2E" w:rsidP="003F21E1">
      <w:pPr>
        <w:pStyle w:val="QT3"/>
      </w:pPr>
      <w:r w:rsidRPr="00AB59E6">
        <w:t>&gt; b</w:t>
      </w:r>
    </w:p>
    <w:p w14:paraId="3C5BBE97" w14:textId="77777777" w:rsidR="00F91B2E" w:rsidRPr="00BD179D" w:rsidRDefault="00F91B2E" w:rsidP="003F21E1">
      <w:pPr>
        <w:pStyle w:val="QT3"/>
        <w:rPr>
          <w:color w:val="auto"/>
        </w:rPr>
      </w:pPr>
      <w:r w:rsidRPr="00BD179D">
        <w:rPr>
          <w:color w:val="auto"/>
          <w:bdr w:val="none" w:sz="0" w:space="0" w:color="auto" w:frame="1"/>
        </w:rPr>
        <w:t>[</w:t>
      </w:r>
      <w:r w:rsidRPr="00BD179D">
        <w:rPr>
          <w:b/>
          <w:color w:val="auto"/>
          <w:bdr w:val="none" w:sz="0" w:space="0" w:color="auto" w:frame="1"/>
        </w:rPr>
        <w:t>1] 1 0 3 2</w:t>
      </w:r>
    </w:p>
    <w:p w14:paraId="26AB8D6F" w14:textId="5050D7CB" w:rsidR="00F91B2E" w:rsidRPr="007723F8" w:rsidRDefault="00F91B2E" w:rsidP="003B1611">
      <w:pPr>
        <w:rPr>
          <w:rStyle w:val="QWordZchn"/>
        </w:rPr>
      </w:pPr>
      <w:r>
        <w:t>Erst durch die Änderung</w:t>
      </w:r>
      <w:r w:rsidR="007723F8">
        <w:t xml:space="preserve"> </w:t>
      </w:r>
      <w:proofErr w:type="gramStart"/>
      <w:r w:rsidR="007723F8" w:rsidRPr="007723F8">
        <w:rPr>
          <w:rStyle w:val="QWordZchn"/>
        </w:rPr>
        <w:t>b[</w:t>
      </w:r>
      <w:proofErr w:type="gramEnd"/>
      <w:r w:rsidR="007723F8" w:rsidRPr="007723F8">
        <w:rPr>
          <w:rStyle w:val="QWordZchn"/>
        </w:rPr>
        <w:t>2]&lt;-0</w:t>
      </w:r>
    </w:p>
    <w:p w14:paraId="1E5DA85A" w14:textId="77777777" w:rsidR="00F91B2E" w:rsidRDefault="00F91B2E" w:rsidP="0023455D">
      <w:pPr>
        <w:pStyle w:val="AufzhlKompakt"/>
      </w:pPr>
      <w:r>
        <w:t xml:space="preserve">erzeugt R eine Kopie des Objekts, das an den Bezeichner </w:t>
      </w:r>
      <w:r w:rsidRPr="007723F8">
        <w:rPr>
          <w:rStyle w:val="QWordZchn"/>
        </w:rPr>
        <w:t>a</w:t>
      </w:r>
      <w:r>
        <w:t xml:space="preserve"> gebunden ist</w:t>
      </w:r>
    </w:p>
    <w:p w14:paraId="0A10540C" w14:textId="4FD6D3AE" w:rsidR="00F91B2E" w:rsidRDefault="00F91B2E" w:rsidP="0023455D">
      <w:pPr>
        <w:pStyle w:val="AufzhlKompakt"/>
      </w:pPr>
      <w:r>
        <w:t xml:space="preserve">ändert </w:t>
      </w:r>
      <w:r w:rsidR="000549F1">
        <w:t xml:space="preserve">sich </w:t>
      </w:r>
      <w:r>
        <w:t>die Kopie entsprechend</w:t>
      </w:r>
    </w:p>
    <w:p w14:paraId="2F75118C" w14:textId="7B825FDC" w:rsidR="00F91B2E" w:rsidRDefault="000549F1" w:rsidP="0023455D">
      <w:pPr>
        <w:pStyle w:val="AufzhlKompakt"/>
      </w:pPr>
      <w:r>
        <w:t xml:space="preserve">wird der </w:t>
      </w:r>
      <w:r w:rsidR="00F91B2E">
        <w:t xml:space="preserve">Name </w:t>
      </w:r>
      <w:r w:rsidR="00F91B2E" w:rsidRPr="007723F8">
        <w:rPr>
          <w:rStyle w:val="QWordZchn"/>
        </w:rPr>
        <w:t>b</w:t>
      </w:r>
      <w:r w:rsidR="00F91B2E">
        <w:t xml:space="preserve"> an das neue Objekt</w:t>
      </w:r>
      <w:r>
        <w:t xml:space="preserve"> gebunden</w:t>
      </w:r>
      <w:r w:rsidR="00F91B2E">
        <w:t>.</w:t>
      </w:r>
    </w:p>
    <w:p w14:paraId="068BF5EF" w14:textId="64FAF010" w:rsidR="000942A9" w:rsidRDefault="00F91B2E" w:rsidP="003B1611">
      <w:pPr>
        <w:rPr>
          <w:rStyle w:val="Fett"/>
          <w:b w:val="0"/>
          <w:bCs w:val="0"/>
        </w:rPr>
      </w:pPr>
      <w:r>
        <w:rPr>
          <w:rStyle w:val="Fett"/>
          <w:b w:val="0"/>
          <w:bCs w:val="0"/>
        </w:rPr>
        <w:t>D</w:t>
      </w:r>
      <w:r w:rsidRPr="000C4C91">
        <w:rPr>
          <w:rStyle w:val="Fett"/>
          <w:b w:val="0"/>
          <w:bCs w:val="0"/>
        </w:rPr>
        <w:t>ieses Verhalten</w:t>
      </w:r>
      <w:r w:rsidRPr="000C4C91">
        <w:t xml:space="preserve"> </w:t>
      </w:r>
      <w:r>
        <w:t xml:space="preserve">wird auch </w:t>
      </w:r>
      <w:r w:rsidR="000549F1">
        <w:t>als</w:t>
      </w:r>
      <w:r w:rsidR="000549F1" w:rsidRPr="000C4C91">
        <w:t xml:space="preserve"> </w:t>
      </w:r>
      <w:proofErr w:type="spellStart"/>
      <w:r w:rsidRPr="00DE034F">
        <w:rPr>
          <w:rStyle w:val="emph1Zchn"/>
        </w:rPr>
        <w:t>copy</w:t>
      </w:r>
      <w:proofErr w:type="spellEnd"/>
      <w:r w:rsidRPr="00DE034F">
        <w:rPr>
          <w:rStyle w:val="emph1Zchn"/>
        </w:rPr>
        <w:t>-on-</w:t>
      </w:r>
      <w:proofErr w:type="spellStart"/>
      <w:r w:rsidRPr="00DE034F">
        <w:rPr>
          <w:rStyle w:val="emph1Zchn"/>
        </w:rPr>
        <w:t>modify</w:t>
      </w:r>
      <w:proofErr w:type="spellEnd"/>
      <w:r w:rsidRPr="000C4C91">
        <w:rPr>
          <w:rStyle w:val="Fett"/>
          <w:b w:val="0"/>
          <w:bCs w:val="0"/>
        </w:rPr>
        <w:t xml:space="preserve"> bezeichnet.</w:t>
      </w:r>
      <w:r>
        <w:rPr>
          <w:rStyle w:val="Fett"/>
          <w:b w:val="0"/>
          <w:bCs w:val="0"/>
        </w:rPr>
        <w:t xml:space="preserve"> </w:t>
      </w:r>
    </w:p>
    <w:p w14:paraId="22A24E1A" w14:textId="3B1611D7" w:rsidR="00C25B31" w:rsidRDefault="00C25B31" w:rsidP="003B1611">
      <w:pPr>
        <w:rPr>
          <w:rStyle w:val="Fett"/>
          <w:b w:val="0"/>
          <w:bCs w:val="0"/>
        </w:rPr>
      </w:pPr>
      <w:r>
        <w:rPr>
          <w:rStyle w:val="Fett"/>
          <w:b w:val="0"/>
          <w:bCs w:val="0"/>
        </w:rPr>
        <w:t xml:space="preserve">Ein Objekt kann mithilfe der Funktion </w:t>
      </w:r>
      <w:proofErr w:type="spellStart"/>
      <w:proofErr w:type="gramStart"/>
      <w:r w:rsidRPr="00C25B31">
        <w:rPr>
          <w:rStyle w:val="QWordZchn"/>
        </w:rPr>
        <w:t>rm</w:t>
      </w:r>
      <w:proofErr w:type="spellEnd"/>
      <w:r w:rsidRPr="00C25B31">
        <w:rPr>
          <w:rStyle w:val="QWordZchn"/>
        </w:rPr>
        <w:t>(</w:t>
      </w:r>
      <w:proofErr w:type="gramEnd"/>
      <w:r w:rsidRPr="00C25B31">
        <w:rPr>
          <w:rStyle w:val="QWordZchn"/>
        </w:rPr>
        <w:t>)</w:t>
      </w:r>
      <w:r>
        <w:rPr>
          <w:rStyle w:val="Fett"/>
          <w:b w:val="0"/>
          <w:bCs w:val="0"/>
        </w:rPr>
        <w:t xml:space="preserve"> auch wieder gelöscht werden:</w:t>
      </w:r>
    </w:p>
    <w:tbl>
      <w:tblPr>
        <w:tblW w:w="11740" w:type="dxa"/>
        <w:tblCellSpacing w:w="0" w:type="dxa"/>
        <w:shd w:val="clear" w:color="auto" w:fill="FFFFFF"/>
        <w:tblCellMar>
          <w:left w:w="90" w:type="dxa"/>
          <w:bottom w:w="120" w:type="dxa"/>
          <w:right w:w="0" w:type="dxa"/>
        </w:tblCellMar>
        <w:tblLook w:val="04A0" w:firstRow="1" w:lastRow="0" w:firstColumn="1" w:lastColumn="0" w:noHBand="0" w:noVBand="1"/>
      </w:tblPr>
      <w:tblGrid>
        <w:gridCol w:w="11740"/>
      </w:tblGrid>
      <w:tr w:rsidR="00C25B31" w:rsidRPr="001A7CE2" w14:paraId="6CA4A47E" w14:textId="77777777" w:rsidTr="00C25B31">
        <w:trPr>
          <w:tblCellSpacing w:w="0" w:type="dxa"/>
        </w:trPr>
        <w:tc>
          <w:tcPr>
            <w:tcW w:w="0" w:type="auto"/>
            <w:shd w:val="clear" w:color="auto" w:fill="FFFFFF"/>
          </w:tcPr>
          <w:p w14:paraId="100E647A" w14:textId="77777777" w:rsidR="00C25B31" w:rsidRPr="001A7CE2" w:rsidRDefault="00C25B31" w:rsidP="00C25B31">
            <w:pPr>
              <w:pStyle w:val="QT3"/>
              <w:rPr>
                <w:lang w:val="en-US"/>
                <w:rPrChange w:id="355" w:author="Benjamin Buchwitz" w:date="2021-10-05T15:21:00Z">
                  <w:rPr/>
                </w:rPrChange>
              </w:rPr>
            </w:pPr>
            <w:r w:rsidRPr="001A7CE2">
              <w:rPr>
                <w:lang w:val="en-US"/>
                <w:rPrChange w:id="356" w:author="Benjamin Buchwitz" w:date="2021-10-05T15:21:00Z">
                  <w:rPr/>
                </w:rPrChange>
              </w:rPr>
              <w:t>&gt; rm(b)</w:t>
            </w:r>
          </w:p>
          <w:p w14:paraId="13316933" w14:textId="77777777" w:rsidR="00C25B31" w:rsidRPr="001A7CE2" w:rsidRDefault="00C25B31" w:rsidP="00C25B31">
            <w:pPr>
              <w:pStyle w:val="QT3"/>
              <w:rPr>
                <w:lang w:val="en-US"/>
                <w:rPrChange w:id="357" w:author="Benjamin Buchwitz" w:date="2021-10-05T15:21:00Z">
                  <w:rPr/>
                </w:rPrChange>
              </w:rPr>
            </w:pPr>
            <w:r w:rsidRPr="001A7CE2">
              <w:rPr>
                <w:lang w:val="en-US"/>
                <w:rPrChange w:id="358" w:author="Benjamin Buchwitz" w:date="2021-10-05T15:21:00Z">
                  <w:rPr/>
                </w:rPrChange>
              </w:rPr>
              <w:t>&gt; b</w:t>
            </w:r>
          </w:p>
          <w:p w14:paraId="38F36634" w14:textId="5A2A9112" w:rsidR="00C25B31" w:rsidRPr="001A7CE2" w:rsidRDefault="00C25B31" w:rsidP="00C25B31">
            <w:pPr>
              <w:pStyle w:val="QT3"/>
              <w:rPr>
                <w:color w:val="000000"/>
                <w:lang w:val="en-US"/>
                <w:rPrChange w:id="359" w:author="Benjamin Buchwitz" w:date="2021-10-05T15:21:00Z">
                  <w:rPr>
                    <w:color w:val="000000"/>
                  </w:rPr>
                </w:rPrChange>
              </w:rPr>
            </w:pPr>
            <w:r w:rsidRPr="001A7CE2">
              <w:rPr>
                <w:color w:val="C5060B"/>
                <w:lang w:val="en-US"/>
                <w:rPrChange w:id="360" w:author="Benjamin Buchwitz" w:date="2021-10-05T15:21:00Z">
                  <w:rPr>
                    <w:color w:val="C5060B"/>
                  </w:rPr>
                </w:rPrChange>
              </w:rPr>
              <w:t>Error: object 'b' not found</w:t>
            </w:r>
          </w:p>
        </w:tc>
      </w:tr>
    </w:tbl>
    <w:p w14:paraId="09D75A0A" w14:textId="77777777" w:rsidR="00106F78" w:rsidRDefault="00C25B31" w:rsidP="00106F78">
      <w:r>
        <w:t>Di</w:t>
      </w:r>
      <w:r w:rsidRPr="00C25B31">
        <w:t xml:space="preserve">e Anweisung </w:t>
      </w:r>
      <w:proofErr w:type="spellStart"/>
      <w:r w:rsidRPr="00C25B31">
        <w:rPr>
          <w:rStyle w:val="QWordZchn"/>
        </w:rPr>
        <w:t>rm</w:t>
      </w:r>
      <w:proofErr w:type="spellEnd"/>
      <w:r w:rsidRPr="00C25B31">
        <w:rPr>
          <w:rStyle w:val="QWordZchn"/>
        </w:rPr>
        <w:t>(</w:t>
      </w:r>
      <w:proofErr w:type="spellStart"/>
      <w:r>
        <w:rPr>
          <w:rStyle w:val="QWordZchn"/>
        </w:rPr>
        <w:t>list</w:t>
      </w:r>
      <w:proofErr w:type="spellEnd"/>
      <w:r>
        <w:rPr>
          <w:rStyle w:val="QWordZchn"/>
        </w:rPr>
        <w:t>=</w:t>
      </w:r>
      <w:proofErr w:type="spellStart"/>
      <w:proofErr w:type="gramStart"/>
      <w:r>
        <w:rPr>
          <w:rStyle w:val="QWordZchn"/>
        </w:rPr>
        <w:t>ls</w:t>
      </w:r>
      <w:proofErr w:type="spellEnd"/>
      <w:r>
        <w:rPr>
          <w:rStyle w:val="QWordZchn"/>
        </w:rPr>
        <w:t>(</w:t>
      </w:r>
      <w:proofErr w:type="gramEnd"/>
      <w:r>
        <w:rPr>
          <w:rStyle w:val="QWordZchn"/>
        </w:rPr>
        <w:t>)</w:t>
      </w:r>
      <w:r w:rsidRPr="00C25B31">
        <w:rPr>
          <w:rStyle w:val="QWordZchn"/>
        </w:rPr>
        <w:t>)</w:t>
      </w:r>
      <w:r w:rsidRPr="00C25B31">
        <w:t xml:space="preserve"> löscht ohne Warnung alle Objekt</w:t>
      </w:r>
      <w:r>
        <w:t>e!</w:t>
      </w:r>
      <w:r w:rsidR="00106F78">
        <w:t xml:space="preserve"> (Mit</w:t>
      </w:r>
      <w:r w:rsidR="00106F78" w:rsidRPr="00106F78">
        <w:rPr>
          <w:rStyle w:val="QWordZchn"/>
        </w:rPr>
        <w:t xml:space="preserve"> </w:t>
      </w:r>
      <w:proofErr w:type="spellStart"/>
      <w:proofErr w:type="gramStart"/>
      <w:r w:rsidR="00106F78" w:rsidRPr="00106F78">
        <w:rPr>
          <w:rStyle w:val="QWordZchn"/>
        </w:rPr>
        <w:t>ls</w:t>
      </w:r>
      <w:proofErr w:type="spellEnd"/>
      <w:r w:rsidR="00106F78" w:rsidRPr="00106F78">
        <w:rPr>
          <w:rStyle w:val="QWordZchn"/>
        </w:rPr>
        <w:t>(</w:t>
      </w:r>
      <w:proofErr w:type="gramEnd"/>
      <w:r w:rsidR="00106F78" w:rsidRPr="00106F78">
        <w:rPr>
          <w:rStyle w:val="QWordZchn"/>
        </w:rPr>
        <w:t>)</w:t>
      </w:r>
      <w:r w:rsidR="00106F78">
        <w:t xml:space="preserve"> erhalten Sie ein Vektor aller erzeugten Objekte)</w:t>
      </w:r>
    </w:p>
    <w:p w14:paraId="7B6EB26A" w14:textId="5AECBE87" w:rsidR="00393E3B" w:rsidRPr="00B0253E" w:rsidRDefault="00393E3B" w:rsidP="00393E3B">
      <w:r w:rsidRPr="00B0253E">
        <w:t>Im Gege</w:t>
      </w:r>
      <w:r>
        <w:t xml:space="preserve">nsatz zu C und C++ gibt es in R einen </w:t>
      </w:r>
      <w:proofErr w:type="spellStart"/>
      <w:r w:rsidRPr="00B0253E">
        <w:rPr>
          <w:i/>
        </w:rPr>
        <w:t>Garbage</w:t>
      </w:r>
      <w:proofErr w:type="spellEnd"/>
      <w:r w:rsidRPr="00B0253E">
        <w:rPr>
          <w:i/>
        </w:rPr>
        <w:t xml:space="preserve"> </w:t>
      </w:r>
      <w:proofErr w:type="spellStart"/>
      <w:r w:rsidRPr="00B0253E">
        <w:rPr>
          <w:i/>
        </w:rPr>
        <w:t>Collector</w:t>
      </w:r>
      <w:proofErr w:type="spellEnd"/>
      <w:r>
        <w:t xml:space="preserve">, kurz auch mit GC bezeichnet Er ist für die Speicherverwaltung von R zuständig. So fordert er zum Beispiel zusätzlichen Speicher vom Betriebssystem an, falls der interne vom GC verwaltete Memory-Pool nicht mehr ausreicht. Wenn Speicherbereiche nicht mehr benutzt werden, z. B. weil sie </w:t>
      </w:r>
      <w:r>
        <w:lastRenderedPageBreak/>
        <w:t>Objekte enthalten, die an keinen Namen mehr gebunden sind, dann gibt sie der GC bei Bedarf wieder frei.</w:t>
      </w:r>
      <w:r w:rsidRPr="00F07988">
        <w:t xml:space="preserve"> </w:t>
      </w:r>
      <w:r>
        <w:t xml:space="preserve">Dies alles passiert automatisch im Hintergrund ohne dass der GC explizit aufgerufen werden muss (siehe </w:t>
      </w:r>
      <w:proofErr w:type="gramStart"/>
      <w:r>
        <w:t xml:space="preserve">auch </w:t>
      </w:r>
      <w:r w:rsidRPr="00F07988">
        <w:rPr>
          <w:rStyle w:val="QWordZchn"/>
        </w:rPr>
        <w:t>?</w:t>
      </w:r>
      <w:proofErr w:type="spellStart"/>
      <w:r w:rsidRPr="00F07988">
        <w:rPr>
          <w:rStyle w:val="QWordZchn"/>
        </w:rPr>
        <w:t>gc</w:t>
      </w:r>
      <w:proofErr w:type="spellEnd"/>
      <w:proofErr w:type="gramEnd"/>
      <w:r>
        <w:t xml:space="preserve">). Man kann den GC explizit mit </w:t>
      </w:r>
      <w:proofErr w:type="spellStart"/>
      <w:proofErr w:type="gramStart"/>
      <w:r w:rsidRPr="00E20526">
        <w:rPr>
          <w:rStyle w:val="QWordZchn"/>
        </w:rPr>
        <w:t>gc</w:t>
      </w:r>
      <w:proofErr w:type="spellEnd"/>
      <w:r w:rsidRPr="00E20526">
        <w:rPr>
          <w:rStyle w:val="QWordZchn"/>
        </w:rPr>
        <w:t>(</w:t>
      </w:r>
      <w:proofErr w:type="gramEnd"/>
      <w:r w:rsidRPr="00E20526">
        <w:rPr>
          <w:rStyle w:val="QWordZchn"/>
        </w:rPr>
        <w:t>)</w:t>
      </w:r>
      <w:r>
        <w:t xml:space="preserve"> aufrufen (</w:t>
      </w:r>
      <w:proofErr w:type="spellStart"/>
      <w:r>
        <w:t>siehe</w:t>
      </w:r>
      <w:r w:rsidRPr="00F07988">
        <w:rPr>
          <w:rStyle w:val="QWordZchn"/>
        </w:rPr>
        <w:t>?gc</w:t>
      </w:r>
      <w:proofErr w:type="spellEnd"/>
      <w:r>
        <w:t xml:space="preserve">), aber dies ist eigentlich nie wirklich erforderlich; als Seiteneffekt erhält man allerdings Informationen über den Status des GCs: u. a. über die Größe des aktuell benutzten Speichers (siehe </w:t>
      </w:r>
      <w:proofErr w:type="spellStart"/>
      <w:r w:rsidRPr="00BC7EFB">
        <w:rPr>
          <w:rStyle w:val="QWordZchn"/>
        </w:rPr>
        <w:t>used</w:t>
      </w:r>
      <w:proofErr w:type="spellEnd"/>
      <w:r>
        <w:t xml:space="preserve">) und wie viel Speicher benutzt werden kann, bevor ein neuer GC-Aufruf gestartet wird (siehe </w:t>
      </w:r>
      <w:proofErr w:type="spellStart"/>
      <w:r>
        <w:rPr>
          <w:rStyle w:val="QWordZchn"/>
        </w:rPr>
        <w:t>gc</w:t>
      </w:r>
      <w:proofErr w:type="spellEnd"/>
      <w:r>
        <w:rPr>
          <w:rStyle w:val="QWordZchn"/>
        </w:rPr>
        <w:t xml:space="preserve"> </w:t>
      </w:r>
      <w:proofErr w:type="spellStart"/>
      <w:r>
        <w:rPr>
          <w:rStyle w:val="QWordZchn"/>
        </w:rPr>
        <w:t>trigger</w:t>
      </w:r>
      <w:proofErr w:type="spellEnd"/>
      <w:r>
        <w:t xml:space="preserve">). </w:t>
      </w:r>
    </w:p>
    <w:p w14:paraId="477F797A" w14:textId="77777777" w:rsidR="00393E3B" w:rsidRPr="001A7CE2" w:rsidRDefault="00393E3B" w:rsidP="00393E3B">
      <w:pPr>
        <w:pStyle w:val="QT3"/>
        <w:rPr>
          <w:lang w:val="en-US"/>
          <w:rPrChange w:id="361" w:author="Benjamin Buchwitz" w:date="2021-10-05T15:21:00Z">
            <w:rPr/>
          </w:rPrChange>
        </w:rPr>
      </w:pPr>
      <w:r w:rsidRPr="001A7CE2">
        <w:rPr>
          <w:lang w:val="en-US"/>
          <w:rPrChange w:id="362" w:author="Benjamin Buchwitz" w:date="2021-10-05T15:21:00Z">
            <w:rPr/>
          </w:rPrChange>
        </w:rPr>
        <w:t xml:space="preserve">&gt; </w:t>
      </w:r>
      <w:proofErr w:type="spellStart"/>
      <w:proofErr w:type="gramStart"/>
      <w:r w:rsidRPr="001A7CE2">
        <w:rPr>
          <w:lang w:val="en-US"/>
          <w:rPrChange w:id="363" w:author="Benjamin Buchwitz" w:date="2021-10-05T15:21:00Z">
            <w:rPr/>
          </w:rPrChange>
        </w:rPr>
        <w:t>gc</w:t>
      </w:r>
      <w:proofErr w:type="spellEnd"/>
      <w:r w:rsidRPr="001A7CE2">
        <w:rPr>
          <w:lang w:val="en-US"/>
          <w:rPrChange w:id="364" w:author="Benjamin Buchwitz" w:date="2021-10-05T15:21:00Z">
            <w:rPr/>
          </w:rPrChange>
        </w:rPr>
        <w:t>(</w:t>
      </w:r>
      <w:proofErr w:type="gramEnd"/>
      <w:r w:rsidRPr="001A7CE2">
        <w:rPr>
          <w:lang w:val="en-US"/>
          <w:rPrChange w:id="365" w:author="Benjamin Buchwitz" w:date="2021-10-05T15:21:00Z">
            <w:rPr/>
          </w:rPrChange>
        </w:rPr>
        <w:t>)</w:t>
      </w:r>
    </w:p>
    <w:p w14:paraId="0064070E" w14:textId="77777777" w:rsidR="00393E3B" w:rsidRPr="001A7CE2" w:rsidRDefault="00393E3B" w:rsidP="00393E3B">
      <w:pPr>
        <w:pStyle w:val="QT3"/>
        <w:rPr>
          <w:color w:val="000000"/>
          <w:bdr w:val="none" w:sz="0" w:space="0" w:color="auto" w:frame="1"/>
          <w:lang w:val="en-US"/>
          <w:rPrChange w:id="366" w:author="Benjamin Buchwitz" w:date="2021-10-05T15:21:00Z">
            <w:rPr>
              <w:color w:val="000000"/>
              <w:bdr w:val="none" w:sz="0" w:space="0" w:color="auto" w:frame="1"/>
            </w:rPr>
          </w:rPrChange>
        </w:rPr>
      </w:pPr>
      <w:r w:rsidRPr="001A7CE2">
        <w:rPr>
          <w:color w:val="000000"/>
          <w:bdr w:val="none" w:sz="0" w:space="0" w:color="auto" w:frame="1"/>
          <w:lang w:val="en-US"/>
          <w:rPrChange w:id="367" w:author="Benjamin Buchwitz" w:date="2021-10-05T15:21:00Z">
            <w:rPr>
              <w:color w:val="000000"/>
              <w:bdr w:val="none" w:sz="0" w:space="0" w:color="auto" w:frame="1"/>
            </w:rPr>
          </w:rPrChange>
        </w:rPr>
        <w:t xml:space="preserve">            </w:t>
      </w:r>
      <w:proofErr w:type="gramStart"/>
      <w:r w:rsidRPr="001A7CE2">
        <w:rPr>
          <w:color w:val="000000"/>
          <w:bdr w:val="none" w:sz="0" w:space="0" w:color="auto" w:frame="1"/>
          <w:lang w:val="en-US"/>
          <w:rPrChange w:id="368" w:author="Benjamin Buchwitz" w:date="2021-10-05T15:21:00Z">
            <w:rPr>
              <w:color w:val="000000"/>
              <w:bdr w:val="none" w:sz="0" w:space="0" w:color="auto" w:frame="1"/>
            </w:rPr>
          </w:rPrChange>
        </w:rPr>
        <w:t>used  (</w:t>
      </w:r>
      <w:proofErr w:type="gramEnd"/>
      <w:r w:rsidRPr="001A7CE2">
        <w:rPr>
          <w:color w:val="000000"/>
          <w:bdr w:val="none" w:sz="0" w:space="0" w:color="auto" w:frame="1"/>
          <w:lang w:val="en-US"/>
          <w:rPrChange w:id="369" w:author="Benjamin Buchwitz" w:date="2021-10-05T15:21:00Z">
            <w:rPr>
              <w:color w:val="000000"/>
              <w:bdr w:val="none" w:sz="0" w:space="0" w:color="auto" w:frame="1"/>
            </w:rPr>
          </w:rPrChange>
        </w:rPr>
        <w:t xml:space="preserve">Mb) </w:t>
      </w:r>
      <w:proofErr w:type="spellStart"/>
      <w:r w:rsidRPr="001A7CE2">
        <w:rPr>
          <w:color w:val="000000"/>
          <w:bdr w:val="none" w:sz="0" w:space="0" w:color="auto" w:frame="1"/>
          <w:lang w:val="en-US"/>
          <w:rPrChange w:id="370" w:author="Benjamin Buchwitz" w:date="2021-10-05T15:21:00Z">
            <w:rPr>
              <w:color w:val="000000"/>
              <w:bdr w:val="none" w:sz="0" w:space="0" w:color="auto" w:frame="1"/>
            </w:rPr>
          </w:rPrChange>
        </w:rPr>
        <w:t>gc</w:t>
      </w:r>
      <w:proofErr w:type="spellEnd"/>
      <w:r w:rsidRPr="001A7CE2">
        <w:rPr>
          <w:color w:val="000000"/>
          <w:bdr w:val="none" w:sz="0" w:space="0" w:color="auto" w:frame="1"/>
          <w:lang w:val="en-US"/>
          <w:rPrChange w:id="371" w:author="Benjamin Buchwitz" w:date="2021-10-05T15:21:00Z">
            <w:rPr>
              <w:color w:val="000000"/>
              <w:bdr w:val="none" w:sz="0" w:space="0" w:color="auto" w:frame="1"/>
            </w:rPr>
          </w:rPrChange>
        </w:rPr>
        <w:t xml:space="preserve"> trigger   (Mb)  max used  (Mb)</w:t>
      </w:r>
    </w:p>
    <w:p w14:paraId="186F4D60" w14:textId="77777777" w:rsidR="00393E3B" w:rsidRPr="00E20526" w:rsidRDefault="00393E3B" w:rsidP="00393E3B">
      <w:pPr>
        <w:pStyle w:val="QT3"/>
        <w:rPr>
          <w:color w:val="000000"/>
          <w:bdr w:val="none" w:sz="0" w:space="0" w:color="auto" w:frame="1"/>
        </w:rPr>
      </w:pPr>
      <w:proofErr w:type="spellStart"/>
      <w:r w:rsidRPr="00E20526">
        <w:rPr>
          <w:color w:val="000000"/>
          <w:bdr w:val="none" w:sz="0" w:space="0" w:color="auto" w:frame="1"/>
        </w:rPr>
        <w:t>Ncells</w:t>
      </w:r>
      <w:proofErr w:type="spellEnd"/>
      <w:r w:rsidRPr="00E20526">
        <w:rPr>
          <w:color w:val="000000"/>
          <w:bdr w:val="none" w:sz="0" w:space="0" w:color="auto" w:frame="1"/>
        </w:rPr>
        <w:t xml:space="preserve">    </w:t>
      </w:r>
      <w:proofErr w:type="gramStart"/>
      <w:r w:rsidRPr="00E20526">
        <w:rPr>
          <w:color w:val="000000"/>
          <w:bdr w:val="none" w:sz="0" w:space="0" w:color="auto" w:frame="1"/>
        </w:rPr>
        <w:t>438523  23.5</w:t>
      </w:r>
      <w:proofErr w:type="gramEnd"/>
      <w:r w:rsidRPr="00E20526">
        <w:rPr>
          <w:color w:val="000000"/>
          <w:bdr w:val="none" w:sz="0" w:space="0" w:color="auto" w:frame="1"/>
        </w:rPr>
        <w:t xml:space="preserve">     938047   50.1    621888  33.3</w:t>
      </w:r>
    </w:p>
    <w:p w14:paraId="025FE5E3" w14:textId="5C493249" w:rsidR="001E47E1" w:rsidRPr="00393E3B" w:rsidRDefault="00393E3B" w:rsidP="00393E3B">
      <w:pPr>
        <w:pStyle w:val="QT3"/>
        <w:rPr>
          <w:rStyle w:val="Fett"/>
          <w:b w:val="0"/>
          <w:bCs w:val="0"/>
          <w:color w:val="000000"/>
        </w:rPr>
      </w:pPr>
      <w:proofErr w:type="spellStart"/>
      <w:r w:rsidRPr="00E20526">
        <w:rPr>
          <w:color w:val="000000"/>
          <w:bdr w:val="none" w:sz="0" w:space="0" w:color="auto" w:frame="1"/>
        </w:rPr>
        <w:t>Vcells</w:t>
      </w:r>
      <w:proofErr w:type="spellEnd"/>
      <w:r w:rsidRPr="00E20526">
        <w:rPr>
          <w:color w:val="000000"/>
          <w:bdr w:val="none" w:sz="0" w:space="0" w:color="auto" w:frame="1"/>
        </w:rPr>
        <w:t xml:space="preserve"> 100729739 </w:t>
      </w:r>
      <w:proofErr w:type="gramStart"/>
      <w:r w:rsidRPr="00E20526">
        <w:rPr>
          <w:color w:val="000000"/>
          <w:bdr w:val="none" w:sz="0" w:space="0" w:color="auto" w:frame="1"/>
        </w:rPr>
        <w:t>768.6  147642767</w:t>
      </w:r>
      <w:proofErr w:type="gramEnd"/>
      <w:r w:rsidRPr="00E20526">
        <w:rPr>
          <w:color w:val="000000"/>
          <w:bdr w:val="none" w:sz="0" w:space="0" w:color="auto" w:frame="1"/>
        </w:rPr>
        <w:t xml:space="preserve"> 1126.5 100729820 768.6</w:t>
      </w:r>
    </w:p>
    <w:p w14:paraId="05069BA0" w14:textId="77777777" w:rsidR="00FC32D6" w:rsidRPr="00ED04E8" w:rsidRDefault="00FC32D6" w:rsidP="00FC32D6">
      <w:pPr>
        <w:pStyle w:val="Markiert1"/>
        <w:spacing w:before="240"/>
        <w:rPr>
          <w:rStyle w:val="Fett"/>
        </w:rPr>
      </w:pPr>
      <w:r w:rsidRPr="00B35ED0">
        <w:rPr>
          <w:rStyle w:val="Fett"/>
        </w:rPr>
        <w:t>Wichtig</w:t>
      </w:r>
    </w:p>
    <w:p w14:paraId="4EBD33C8" w14:textId="77777777" w:rsidR="001F1470" w:rsidRDefault="001F1470" w:rsidP="001F1470">
      <w:pPr>
        <w:pStyle w:val="AufzhlMarkiert"/>
      </w:pPr>
      <w:r>
        <w:t>Objekt</w:t>
      </w:r>
    </w:p>
    <w:p w14:paraId="4B78682E" w14:textId="77777777" w:rsidR="001F1470" w:rsidRDefault="001F1470" w:rsidP="001F1470">
      <w:pPr>
        <w:pStyle w:val="AufzhlMarkiert"/>
      </w:pPr>
      <w:r w:rsidRPr="008A3BEB">
        <w:t>R kennt keine skalaren Werte</w:t>
      </w:r>
      <w:r>
        <w:t xml:space="preserve"> (sondern es werden Vektoren der Länge 1 für skalare Werte genutzt)</w:t>
      </w:r>
    </w:p>
    <w:p w14:paraId="65419575" w14:textId="77777777" w:rsidR="001F1470" w:rsidRDefault="001F1470" w:rsidP="001F1470">
      <w:pPr>
        <w:pStyle w:val="AufzhlMarkiert"/>
        <w:widowControl w:val="0"/>
      </w:pPr>
      <w:r>
        <w:t>In R verweisen Variablen auf Objekte; man sagt auch, dass eine Variable an ein Objekt gebunden ist</w:t>
      </w:r>
    </w:p>
    <w:p w14:paraId="200FA729" w14:textId="77777777" w:rsidR="001F1470" w:rsidRDefault="001F1470" w:rsidP="001F1470">
      <w:pPr>
        <w:pStyle w:val="AufzhlMarkiert"/>
      </w:pPr>
      <w:r>
        <w:t>Eine Variable hat keinen festen Datentyp, sondern ist an ein Objekt gebunden, dem ein fester Datentyp zugeordnet ist</w:t>
      </w:r>
    </w:p>
    <w:p w14:paraId="138C9AD3" w14:textId="77777777" w:rsidR="001F1470" w:rsidRDefault="001F1470" w:rsidP="001F1470">
      <w:pPr>
        <w:pStyle w:val="AufzhlMarkiert"/>
      </w:pPr>
      <w:r>
        <w:t xml:space="preserve">Jedes Objekt hat zusätzlich sogenannte </w:t>
      </w:r>
      <w:r w:rsidRPr="006D160F">
        <w:rPr>
          <w:rStyle w:val="emph1Zchn"/>
        </w:rPr>
        <w:t>Metadaten</w:t>
      </w:r>
      <w:r>
        <w:t>, die u. a. den Typ des Objekts beschreiben</w:t>
      </w:r>
    </w:p>
    <w:p w14:paraId="141C5CB5" w14:textId="77777777" w:rsidR="001F1470" w:rsidRPr="00DB6BE0" w:rsidRDefault="001F1470" w:rsidP="001F1470">
      <w:pPr>
        <w:pStyle w:val="AufzhlMarkiert"/>
        <w:rPr>
          <w:rStyle w:val="QWordZchn"/>
          <w:rFonts w:ascii="Times New Roman" w:hAnsi="Times New Roman"/>
        </w:rPr>
      </w:pPr>
      <w:proofErr w:type="spellStart"/>
      <w:proofErr w:type="gramStart"/>
      <w:r w:rsidRPr="00003B38">
        <w:rPr>
          <w:rStyle w:val="QWordZchn"/>
        </w:rPr>
        <w:t>object.size</w:t>
      </w:r>
      <w:proofErr w:type="spellEnd"/>
      <w:proofErr w:type="gramEnd"/>
      <w:r w:rsidRPr="00003B38">
        <w:rPr>
          <w:rStyle w:val="QWordZchn"/>
        </w:rPr>
        <w:t>()</w:t>
      </w:r>
    </w:p>
    <w:p w14:paraId="1F1D4D3E" w14:textId="77777777" w:rsidR="001F1470" w:rsidRPr="00DB6BE0" w:rsidRDefault="001F1470" w:rsidP="001F1470">
      <w:pPr>
        <w:pStyle w:val="AufzhlMarkiert"/>
        <w:rPr>
          <w:rStyle w:val="QWordZchn"/>
          <w:rFonts w:ascii="Times New Roman" w:hAnsi="Times New Roman"/>
        </w:rPr>
      </w:pPr>
      <w:proofErr w:type="spellStart"/>
      <w:proofErr w:type="gramStart"/>
      <w:r>
        <w:rPr>
          <w:rStyle w:val="QWordZchn"/>
        </w:rPr>
        <w:t>length</w:t>
      </w:r>
      <w:proofErr w:type="spellEnd"/>
      <w:r>
        <w:rPr>
          <w:rStyle w:val="QWordZchn"/>
        </w:rPr>
        <w:t>(</w:t>
      </w:r>
      <w:proofErr w:type="gramEnd"/>
      <w:r>
        <w:rPr>
          <w:rStyle w:val="QWordZchn"/>
        </w:rPr>
        <w:t>)</w:t>
      </w:r>
    </w:p>
    <w:p w14:paraId="422913EC" w14:textId="77777777" w:rsidR="001F1470" w:rsidRPr="00DB6BE0" w:rsidRDefault="001F1470" w:rsidP="001F1470">
      <w:pPr>
        <w:pStyle w:val="AufzhlMarkiert"/>
        <w:rPr>
          <w:rStyle w:val="QWordZchn"/>
          <w:rFonts w:ascii="Times New Roman" w:hAnsi="Times New Roman"/>
        </w:rPr>
      </w:pPr>
      <w:proofErr w:type="spellStart"/>
      <w:proofErr w:type="gramStart"/>
      <w:r>
        <w:rPr>
          <w:rStyle w:val="QWordZchn"/>
        </w:rPr>
        <w:t>typeof</w:t>
      </w:r>
      <w:proofErr w:type="spellEnd"/>
      <w:r>
        <w:rPr>
          <w:rStyle w:val="QWordZchn"/>
        </w:rPr>
        <w:t>(</w:t>
      </w:r>
      <w:proofErr w:type="gramEnd"/>
      <w:r>
        <w:rPr>
          <w:rStyle w:val="QWordZchn"/>
        </w:rPr>
        <w:t>)</w:t>
      </w:r>
    </w:p>
    <w:p w14:paraId="3CEE1AC1" w14:textId="77777777" w:rsidR="001F1470" w:rsidRDefault="001F1470" w:rsidP="001F1470">
      <w:pPr>
        <w:pStyle w:val="AufzhlMarkiert"/>
      </w:pPr>
      <w:proofErr w:type="spellStart"/>
      <w:proofErr w:type="gramStart"/>
      <w:r>
        <w:rPr>
          <w:rStyle w:val="QWordZchn"/>
        </w:rPr>
        <w:t>is.vector</w:t>
      </w:r>
      <w:proofErr w:type="spellEnd"/>
      <w:proofErr w:type="gramEnd"/>
      <w:r>
        <w:rPr>
          <w:rStyle w:val="QWordZchn"/>
        </w:rPr>
        <w:t>()</w:t>
      </w:r>
    </w:p>
    <w:p w14:paraId="158525AC" w14:textId="77777777" w:rsidR="001F1470" w:rsidRPr="001E47E1" w:rsidRDefault="001F1470" w:rsidP="001F1470">
      <w:pPr>
        <w:pStyle w:val="AufzhlMarkiert"/>
        <w:rPr>
          <w:rStyle w:val="emph1Zchn"/>
          <w:rFonts w:eastAsia="Times New Roman"/>
          <w:i w:val="0"/>
        </w:rPr>
      </w:pPr>
      <w:r>
        <w:t xml:space="preserve">R nutzt </w:t>
      </w:r>
      <w:proofErr w:type="spellStart"/>
      <w:r w:rsidRPr="00DE034F">
        <w:rPr>
          <w:rStyle w:val="emph1Zchn"/>
        </w:rPr>
        <w:t>copy</w:t>
      </w:r>
      <w:proofErr w:type="spellEnd"/>
      <w:r w:rsidRPr="00DE034F">
        <w:rPr>
          <w:rStyle w:val="emph1Zchn"/>
        </w:rPr>
        <w:t>-on-</w:t>
      </w:r>
      <w:proofErr w:type="spellStart"/>
      <w:r w:rsidRPr="00DE034F">
        <w:rPr>
          <w:rStyle w:val="emph1Zchn"/>
        </w:rPr>
        <w:t>modify</w:t>
      </w:r>
      <w:proofErr w:type="spellEnd"/>
    </w:p>
    <w:p w14:paraId="3002FCDF" w14:textId="77777777" w:rsidR="001F1470" w:rsidRDefault="001F1470" w:rsidP="001F1470">
      <w:pPr>
        <w:pStyle w:val="AufzhlMarkiert"/>
      </w:pPr>
      <w:proofErr w:type="spellStart"/>
      <w:r>
        <w:t>Garbage</w:t>
      </w:r>
      <w:proofErr w:type="spellEnd"/>
      <w:r>
        <w:t xml:space="preserve"> Collection</w:t>
      </w:r>
    </w:p>
    <w:p w14:paraId="7DABB220" w14:textId="77777777" w:rsidR="001F1470" w:rsidRDefault="001F1470" w:rsidP="001F1470">
      <w:pPr>
        <w:pStyle w:val="AufzhlMarkiert"/>
      </w:pPr>
      <w:r w:rsidRPr="00A67AC1">
        <w:rPr>
          <w:rStyle w:val="QWordZchn"/>
        </w:rPr>
        <w:t>1:1000</w:t>
      </w:r>
      <w:r>
        <w:t xml:space="preserve"> ist ein Vektor vom Typ </w:t>
      </w:r>
      <w:r w:rsidRPr="00A67AC1">
        <w:rPr>
          <w:rStyle w:val="QWordZchn"/>
        </w:rPr>
        <w:t>integer</w:t>
      </w:r>
      <w:r>
        <w:t>, der die ganzen Zahlen von 1 bis 1000 umfasst</w:t>
      </w:r>
    </w:p>
    <w:p w14:paraId="3EDD81E4" w14:textId="77777777" w:rsidR="001F1470" w:rsidRDefault="001F1470" w:rsidP="001F1470">
      <w:pPr>
        <w:pStyle w:val="AufzhlMarkiert"/>
      </w:pPr>
      <w:proofErr w:type="spellStart"/>
      <w:r w:rsidRPr="002A7222">
        <w:rPr>
          <w:rStyle w:val="emph1Zchn"/>
        </w:rPr>
        <w:t>late</w:t>
      </w:r>
      <w:proofErr w:type="spellEnd"/>
      <w:r w:rsidRPr="002A7222">
        <w:rPr>
          <w:rStyle w:val="emph1Zchn"/>
        </w:rPr>
        <w:t xml:space="preserve"> </w:t>
      </w:r>
      <w:proofErr w:type="spellStart"/>
      <w:r w:rsidRPr="002A7222">
        <w:rPr>
          <w:rStyle w:val="emph1Zchn"/>
        </w:rPr>
        <w:t>binding</w:t>
      </w:r>
      <w:proofErr w:type="spellEnd"/>
      <w:r>
        <w:t xml:space="preserve">: Variablen werden erst während der Laufzeit an ein Objekt gebunden  </w:t>
      </w:r>
    </w:p>
    <w:p w14:paraId="1C0125BE" w14:textId="04A0D4DF" w:rsidR="00ED04E8" w:rsidRPr="00ED04E8" w:rsidRDefault="002E5A55" w:rsidP="00ED04E8">
      <w:pPr>
        <w:pStyle w:val="berschrift2"/>
      </w:pPr>
      <w:bookmarkStart w:id="372" w:name="_Toc18224411"/>
      <w:bookmarkStart w:id="373" w:name="_Toc18224448"/>
      <w:bookmarkStart w:id="374" w:name="_Toc18233355"/>
      <w:bookmarkStart w:id="375" w:name="_Toc18233608"/>
      <w:bookmarkStart w:id="376" w:name="_Toc18224414"/>
      <w:bookmarkStart w:id="377" w:name="_Toc18224451"/>
      <w:bookmarkStart w:id="378" w:name="_Toc18233358"/>
      <w:bookmarkStart w:id="379" w:name="_Toc18233611"/>
      <w:bookmarkStart w:id="380" w:name="_Toc18224415"/>
      <w:bookmarkStart w:id="381" w:name="_Toc18224452"/>
      <w:bookmarkStart w:id="382" w:name="_Toc18233359"/>
      <w:bookmarkStart w:id="383" w:name="_Toc18233612"/>
      <w:bookmarkStart w:id="384" w:name="_Toc18405957"/>
      <w:bookmarkEnd w:id="372"/>
      <w:bookmarkEnd w:id="373"/>
      <w:bookmarkEnd w:id="374"/>
      <w:bookmarkEnd w:id="375"/>
      <w:bookmarkEnd w:id="376"/>
      <w:bookmarkEnd w:id="377"/>
      <w:bookmarkEnd w:id="378"/>
      <w:bookmarkEnd w:id="379"/>
      <w:bookmarkEnd w:id="380"/>
      <w:bookmarkEnd w:id="381"/>
      <w:bookmarkEnd w:id="382"/>
      <w:bookmarkEnd w:id="383"/>
      <w:r>
        <w:rPr>
          <w:rStyle w:val="Fett"/>
          <w:b w:val="0"/>
          <w:bCs w:val="0"/>
        </w:rPr>
        <w:t>Funktionen</w:t>
      </w:r>
      <w:bookmarkEnd w:id="384"/>
    </w:p>
    <w:p w14:paraId="59595CD3" w14:textId="69B7FD27" w:rsidR="00BC3C2A" w:rsidRDefault="00647EA2" w:rsidP="003B1611">
      <w:pPr>
        <w:rPr>
          <w:rStyle w:val="Fett"/>
          <w:b w:val="0"/>
          <w:bCs w:val="0"/>
        </w:rPr>
      </w:pPr>
      <w:r>
        <w:rPr>
          <w:rStyle w:val="Fett"/>
          <w:b w:val="0"/>
          <w:bCs w:val="0"/>
        </w:rPr>
        <w:t xml:space="preserve">Neben Objekten sind Funktionen ein zentraler Bestandteil von R. Mit Funktionen können </w:t>
      </w:r>
      <w:r w:rsidR="00921EA5">
        <w:rPr>
          <w:rStyle w:val="Fett"/>
          <w:b w:val="0"/>
          <w:bCs w:val="0"/>
        </w:rPr>
        <w:t xml:space="preserve">Anweisungen </w:t>
      </w:r>
      <w:r>
        <w:rPr>
          <w:rStyle w:val="Fett"/>
          <w:b w:val="0"/>
          <w:bCs w:val="0"/>
        </w:rPr>
        <w:t>zu einer Einheit zusammengefasst werden. Dadurch kann Quelltext strukturiert werden und die durch die Funktion beschriebene Funktionalität mehrfach in einem Programm verwandt wer</w:t>
      </w:r>
      <w:r w:rsidR="008841A9">
        <w:rPr>
          <w:rStyle w:val="Fett"/>
          <w:b w:val="0"/>
          <w:bCs w:val="0"/>
        </w:rPr>
        <w:t>den. Funktion sind in R sogenannte „</w:t>
      </w:r>
      <w:r w:rsidR="008841A9" w:rsidRPr="00BC3C2A">
        <w:rPr>
          <w:rStyle w:val="emph1Zchn"/>
        </w:rPr>
        <w:t>first-class-</w:t>
      </w:r>
      <w:proofErr w:type="spellStart"/>
      <w:r w:rsidR="008841A9" w:rsidRPr="00BC3C2A">
        <w:rPr>
          <w:rStyle w:val="emph1Zchn"/>
        </w:rPr>
        <w:t>objects</w:t>
      </w:r>
      <w:proofErr w:type="spellEnd"/>
      <w:r w:rsidR="008841A9">
        <w:rPr>
          <w:rStyle w:val="Fett"/>
          <w:b w:val="0"/>
          <w:bCs w:val="0"/>
        </w:rPr>
        <w:t>“; d.h. es sind in der Tat Objekte, die fast immer wie andere „Datenobjekte“ (Vektoren, Tabellen, Listen, …) benutzt werden könne</w:t>
      </w:r>
      <w:r w:rsidR="00F25538">
        <w:rPr>
          <w:rStyle w:val="Fett"/>
          <w:b w:val="0"/>
          <w:bCs w:val="0"/>
        </w:rPr>
        <w:t>n</w:t>
      </w:r>
      <w:r w:rsidR="008841A9">
        <w:rPr>
          <w:rStyle w:val="Fett"/>
          <w:b w:val="0"/>
          <w:bCs w:val="0"/>
        </w:rPr>
        <w:t>.</w:t>
      </w:r>
    </w:p>
    <w:p w14:paraId="48FD0780" w14:textId="4B6A4A38" w:rsidR="00647EA2" w:rsidRDefault="00647EA2" w:rsidP="003B1611">
      <w:pPr>
        <w:rPr>
          <w:rStyle w:val="Fett"/>
          <w:b w:val="0"/>
          <w:bCs w:val="0"/>
        </w:rPr>
      </w:pPr>
      <w:r>
        <w:rPr>
          <w:rStyle w:val="Fett"/>
          <w:b w:val="0"/>
          <w:bCs w:val="0"/>
        </w:rPr>
        <w:t xml:space="preserve">Im Folgenden gehen wir davon aus, dass Sie mit dem Konzept einer Funktion vertraut sind, so wie es zum Beispiel in C, C++ oder Java verwandt wird.   </w:t>
      </w:r>
    </w:p>
    <w:p w14:paraId="71B19F3C" w14:textId="77777777" w:rsidR="009B5603" w:rsidRDefault="009B5603">
      <w:pPr>
        <w:spacing w:after="0"/>
        <w:rPr>
          <w:rStyle w:val="Hervorhebung"/>
          <w:i w:val="0"/>
          <w:iCs w:val="0"/>
          <w:color w:val="auto"/>
        </w:rPr>
      </w:pPr>
      <w:r>
        <w:rPr>
          <w:rStyle w:val="Hervorhebung"/>
          <w:i w:val="0"/>
          <w:iCs w:val="0"/>
          <w:color w:val="auto"/>
        </w:rPr>
        <w:br w:type="page"/>
      </w:r>
    </w:p>
    <w:p w14:paraId="2E158B2C" w14:textId="48DA1703" w:rsidR="00647EA2" w:rsidRPr="00FA3C65" w:rsidRDefault="00647EA2" w:rsidP="003B1611">
      <w:pPr>
        <w:rPr>
          <w:rStyle w:val="Hervorhebung"/>
          <w:i w:val="0"/>
          <w:iCs w:val="0"/>
          <w:color w:val="auto"/>
        </w:rPr>
      </w:pPr>
      <w:r w:rsidRPr="00FA3C65">
        <w:rPr>
          <w:rStyle w:val="Hervorhebung"/>
          <w:i w:val="0"/>
          <w:iCs w:val="0"/>
          <w:color w:val="auto"/>
        </w:rPr>
        <w:lastRenderedPageBreak/>
        <w:t xml:space="preserve">Ähnlich wie in anderen Programmiersprachen wird </w:t>
      </w:r>
      <w:r w:rsidR="00BC3C2A">
        <w:rPr>
          <w:rStyle w:val="Hervorhebung"/>
          <w:i w:val="0"/>
          <w:iCs w:val="0"/>
          <w:color w:val="auto"/>
        </w:rPr>
        <w:t xml:space="preserve">in R </w:t>
      </w:r>
      <w:r w:rsidRPr="00FA3C65">
        <w:rPr>
          <w:rStyle w:val="Hervorhebung"/>
          <w:i w:val="0"/>
          <w:iCs w:val="0"/>
          <w:color w:val="auto"/>
        </w:rPr>
        <w:t xml:space="preserve">eine Funktion durch eine Anweisung der folgenden Form definiert: </w:t>
      </w:r>
    </w:p>
    <w:p w14:paraId="0B88F061" w14:textId="77777777" w:rsidR="00647EA2" w:rsidRPr="008625B9" w:rsidRDefault="00647EA2" w:rsidP="00647EA2">
      <w:pPr>
        <w:pStyle w:val="QWord"/>
        <w:rPr>
          <w:rStyle w:val="Hervorhebung"/>
          <w:i w:val="0"/>
          <w:iCs w:val="0"/>
          <w:color w:val="auto"/>
        </w:rPr>
      </w:pPr>
      <w:r>
        <w:t xml:space="preserve"> </w:t>
      </w:r>
      <w:r>
        <w:tab/>
      </w:r>
      <w:r>
        <w:tab/>
      </w:r>
      <w:proofErr w:type="spellStart"/>
      <w:proofErr w:type="gramStart"/>
      <w:r w:rsidRPr="008625B9">
        <w:t>function</w:t>
      </w:r>
      <w:proofErr w:type="spellEnd"/>
      <w:r w:rsidRPr="008625B9">
        <w:t>(</w:t>
      </w:r>
      <w:proofErr w:type="gramEnd"/>
      <w:r w:rsidRPr="008625B9">
        <w:t xml:space="preserve">arg_1, arg_2, ...) </w:t>
      </w:r>
      <w:proofErr w:type="spellStart"/>
      <w:r w:rsidRPr="008625B9">
        <w:t>expression</w:t>
      </w:r>
      <w:proofErr w:type="spellEnd"/>
    </w:p>
    <w:p w14:paraId="1F7A611A" w14:textId="5277A905" w:rsidR="00647EA2" w:rsidRDefault="00647EA2" w:rsidP="003B1611">
      <w:pPr>
        <w:rPr>
          <w:rStyle w:val="Fett"/>
          <w:b w:val="0"/>
          <w:bCs w:val="0"/>
        </w:rPr>
      </w:pPr>
      <w:r>
        <w:t xml:space="preserve">Hierbei </w:t>
      </w:r>
      <w:proofErr w:type="gramStart"/>
      <w:r>
        <w:t xml:space="preserve">bezeichnet  </w:t>
      </w:r>
      <w:r w:rsidRPr="008625B9">
        <w:rPr>
          <w:rStyle w:val="QWordZchn"/>
        </w:rPr>
        <w:t>arg</w:t>
      </w:r>
      <w:proofErr w:type="gramEnd"/>
      <w:r w:rsidRPr="008625B9">
        <w:rPr>
          <w:rStyle w:val="QWordZchn"/>
        </w:rPr>
        <w:t>_1, arg_2, ...</w:t>
      </w:r>
      <w:r>
        <w:t xml:space="preserve"> eine Liste </w:t>
      </w:r>
      <w:r>
        <w:rPr>
          <w:rStyle w:val="Fett"/>
          <w:b w:val="0"/>
          <w:bCs w:val="0"/>
        </w:rPr>
        <w:t xml:space="preserve">der </w:t>
      </w:r>
      <w:r w:rsidRPr="00B460A3">
        <w:rPr>
          <w:rStyle w:val="emph1Zchn"/>
        </w:rPr>
        <w:t>formalen Funktionsparameter</w:t>
      </w:r>
      <w:r>
        <w:rPr>
          <w:rStyle w:val="Fett"/>
          <w:b w:val="0"/>
          <w:bCs w:val="0"/>
        </w:rPr>
        <w:t xml:space="preserve"> und </w:t>
      </w:r>
      <w:r w:rsidR="00F25538">
        <w:rPr>
          <w:rStyle w:val="Fett"/>
          <w:b w:val="0"/>
          <w:bCs w:val="0"/>
        </w:rPr>
        <w:br/>
      </w:r>
      <w:proofErr w:type="spellStart"/>
      <w:r w:rsidRPr="008625B9">
        <w:rPr>
          <w:rStyle w:val="QWordZchn"/>
        </w:rPr>
        <w:t>expression</w:t>
      </w:r>
      <w:proofErr w:type="spellEnd"/>
      <w:r>
        <w:rPr>
          <w:rStyle w:val="Fett"/>
          <w:b w:val="0"/>
          <w:bCs w:val="0"/>
        </w:rPr>
        <w:t xml:space="preserve"> den </w:t>
      </w:r>
      <w:r w:rsidRPr="00B460A3">
        <w:rPr>
          <w:rStyle w:val="emph1Zchn"/>
        </w:rPr>
        <w:t>Funktionskörper</w:t>
      </w:r>
      <w:r>
        <w:rPr>
          <w:rStyle w:val="Fett"/>
          <w:b w:val="0"/>
          <w:bCs w:val="0"/>
        </w:rPr>
        <w:t xml:space="preserve">, der in der Regel aus einem durch geschweifte Klammern begrenzten Block von </w:t>
      </w:r>
      <w:r w:rsidR="00921EA5">
        <w:rPr>
          <w:rStyle w:val="Fett"/>
          <w:b w:val="0"/>
          <w:bCs w:val="0"/>
        </w:rPr>
        <w:t>Anweisungen</w:t>
      </w:r>
      <w:r>
        <w:rPr>
          <w:rStyle w:val="Fett"/>
          <w:b w:val="0"/>
          <w:bCs w:val="0"/>
        </w:rPr>
        <w:t xml:space="preserve"> besteht. Insgesamt wird hierdurch ein Objekt erzeugt (eine sogenannte </w:t>
      </w:r>
      <w:r w:rsidRPr="00A972B4">
        <w:rPr>
          <w:rStyle w:val="emph1Zchn"/>
        </w:rPr>
        <w:t>anonyme Funktion</w:t>
      </w:r>
      <w:r>
        <w:rPr>
          <w:rStyle w:val="Fett"/>
          <w:b w:val="0"/>
          <w:bCs w:val="0"/>
        </w:rPr>
        <w:t>), das aber an keinem Namen gebunden ist. Ein Name wird aber gebraucht, wenn man die Funktion aufrufen will! Daher wird in der Regel eine Funktion in einer Zuweisung definiert, die dann folgende Form hat:</w:t>
      </w:r>
    </w:p>
    <w:p w14:paraId="34EBEE33" w14:textId="77777777" w:rsidR="00647EA2" w:rsidRPr="008625B9" w:rsidRDefault="00647EA2" w:rsidP="00647EA2">
      <w:pPr>
        <w:pStyle w:val="QWord"/>
        <w:rPr>
          <w:rStyle w:val="Hervorhebung"/>
          <w:i w:val="0"/>
          <w:iCs w:val="0"/>
          <w:color w:val="auto"/>
        </w:rPr>
      </w:pPr>
      <w:r>
        <w:t xml:space="preserve"> </w:t>
      </w:r>
      <w:r>
        <w:tab/>
      </w:r>
      <w:proofErr w:type="spellStart"/>
      <w:r>
        <w:t>name</w:t>
      </w:r>
      <w:proofErr w:type="spellEnd"/>
      <w:r>
        <w:t xml:space="preserve"> &lt;-</w:t>
      </w:r>
      <w:proofErr w:type="spellStart"/>
      <w:proofErr w:type="gramStart"/>
      <w:r w:rsidRPr="008625B9">
        <w:t>function</w:t>
      </w:r>
      <w:proofErr w:type="spellEnd"/>
      <w:r w:rsidRPr="008625B9">
        <w:t>(</w:t>
      </w:r>
      <w:proofErr w:type="gramEnd"/>
      <w:r w:rsidRPr="008625B9">
        <w:t xml:space="preserve">arg_1, arg_2, ...) </w:t>
      </w:r>
      <w:proofErr w:type="spellStart"/>
      <w:r w:rsidRPr="008625B9">
        <w:t>expression</w:t>
      </w:r>
      <w:proofErr w:type="spellEnd"/>
    </w:p>
    <w:p w14:paraId="5A1DE681" w14:textId="77777777" w:rsidR="00647EA2" w:rsidRDefault="00647EA2" w:rsidP="003B1611">
      <w:pPr>
        <w:rPr>
          <w:rStyle w:val="Fett"/>
          <w:b w:val="0"/>
          <w:bCs w:val="0"/>
        </w:rPr>
      </w:pPr>
      <w:r>
        <w:rPr>
          <w:rStyle w:val="Fett"/>
          <w:b w:val="0"/>
          <w:bCs w:val="0"/>
        </w:rPr>
        <w:t xml:space="preserve">Solange die Variable </w:t>
      </w:r>
      <w:proofErr w:type="spellStart"/>
      <w:r w:rsidRPr="00A972B4">
        <w:rPr>
          <w:rStyle w:val="QWordZchn"/>
        </w:rPr>
        <w:t>name</w:t>
      </w:r>
      <w:proofErr w:type="spellEnd"/>
      <w:r>
        <w:rPr>
          <w:rStyle w:val="Fett"/>
          <w:b w:val="0"/>
          <w:bCs w:val="0"/>
        </w:rPr>
        <w:t xml:space="preserve"> an das Funktionsobjekt gebunden ist, kann die Funktion dann durch </w:t>
      </w:r>
      <w:r>
        <w:rPr>
          <w:rStyle w:val="Fett"/>
          <w:b w:val="0"/>
          <w:bCs w:val="0"/>
        </w:rPr>
        <w:br/>
      </w:r>
      <w:proofErr w:type="spellStart"/>
      <w:r w:rsidRPr="00A972B4">
        <w:rPr>
          <w:rStyle w:val="QWordZchn"/>
        </w:rPr>
        <w:t>name</w:t>
      </w:r>
      <w:proofErr w:type="spellEnd"/>
      <w:r w:rsidRPr="00A972B4">
        <w:rPr>
          <w:rStyle w:val="QWordZchn"/>
        </w:rPr>
        <w:t xml:space="preserve"> (arg_1, arg_2, ...)</w:t>
      </w:r>
      <w:r>
        <w:t xml:space="preserve"> aufgerufen werden.</w:t>
      </w:r>
    </w:p>
    <w:p w14:paraId="4820C3BF" w14:textId="77777777" w:rsidR="00647EA2" w:rsidRPr="003A691A" w:rsidRDefault="00647EA2" w:rsidP="003B1611">
      <w:r w:rsidRPr="003A691A">
        <w:rPr>
          <w:rStyle w:val="Fett"/>
          <w:b w:val="0"/>
          <w:bCs w:val="0"/>
        </w:rPr>
        <w:t xml:space="preserve">Ein einfaches Beispiel </w:t>
      </w:r>
      <w:r>
        <w:rPr>
          <w:rStyle w:val="Fett"/>
          <w:b w:val="0"/>
          <w:bCs w:val="0"/>
        </w:rPr>
        <w:t>mit drei formalen Funktionsparametern</w:t>
      </w:r>
      <w:r w:rsidRPr="003A691A">
        <w:rPr>
          <w:rStyle w:val="Fett"/>
          <w:b w:val="0"/>
          <w:bCs w:val="0"/>
        </w:rPr>
        <w:t xml:space="preserve"> </w:t>
      </w:r>
      <w:r w:rsidRPr="003A691A">
        <w:rPr>
          <w:rStyle w:val="QWordZchn"/>
        </w:rPr>
        <w:t>x</w:t>
      </w:r>
      <w:r>
        <w:rPr>
          <w:rStyle w:val="Fett"/>
          <w:b w:val="0"/>
          <w:bCs w:val="0"/>
        </w:rPr>
        <w:t xml:space="preserve">, </w:t>
      </w:r>
      <w:r w:rsidRPr="003A691A">
        <w:rPr>
          <w:rStyle w:val="QWordZchn"/>
        </w:rPr>
        <w:t>y</w:t>
      </w:r>
      <w:r>
        <w:rPr>
          <w:rStyle w:val="Fett"/>
          <w:b w:val="0"/>
          <w:bCs w:val="0"/>
        </w:rPr>
        <w:t xml:space="preserve"> und </w:t>
      </w:r>
      <w:r w:rsidRPr="003A691A">
        <w:rPr>
          <w:rStyle w:val="QWordZchn"/>
        </w:rPr>
        <w:t>z</w:t>
      </w:r>
      <w:r>
        <w:rPr>
          <w:rStyle w:val="Fett"/>
          <w:b w:val="0"/>
          <w:bCs w:val="0"/>
        </w:rPr>
        <w:t xml:space="preserve"> </w:t>
      </w:r>
      <w:r w:rsidRPr="003A691A">
        <w:rPr>
          <w:rStyle w:val="Fett"/>
          <w:b w:val="0"/>
          <w:bCs w:val="0"/>
        </w:rPr>
        <w:t>soll dies illustrieren:</w:t>
      </w:r>
    </w:p>
    <w:p w14:paraId="2C024AE8" w14:textId="77777777" w:rsidR="00647EA2" w:rsidRPr="001A7CE2" w:rsidRDefault="00647EA2" w:rsidP="00647EA2">
      <w:pPr>
        <w:pStyle w:val="QT3"/>
        <w:rPr>
          <w:lang w:val="en-US"/>
          <w:rPrChange w:id="385" w:author="Benjamin Buchwitz" w:date="2021-10-05T15:21:00Z">
            <w:rPr/>
          </w:rPrChange>
        </w:rPr>
      </w:pPr>
      <w:r w:rsidRPr="001A7CE2">
        <w:rPr>
          <w:lang w:val="en-US"/>
          <w:rPrChange w:id="386" w:author="Benjamin Buchwitz" w:date="2021-10-05T15:21:00Z">
            <w:rPr/>
          </w:rPrChange>
        </w:rPr>
        <w:t>f1 &lt;- function (</w:t>
      </w:r>
      <w:proofErr w:type="spellStart"/>
      <w:proofErr w:type="gramStart"/>
      <w:r w:rsidRPr="001A7CE2">
        <w:rPr>
          <w:lang w:val="en-US"/>
          <w:rPrChange w:id="387" w:author="Benjamin Buchwitz" w:date="2021-10-05T15:21:00Z">
            <w:rPr/>
          </w:rPrChange>
        </w:rPr>
        <w:t>x,y</w:t>
      </w:r>
      <w:proofErr w:type="gramEnd"/>
      <w:r w:rsidRPr="001A7CE2">
        <w:rPr>
          <w:lang w:val="en-US"/>
          <w:rPrChange w:id="388" w:author="Benjamin Buchwitz" w:date="2021-10-05T15:21:00Z">
            <w:rPr/>
          </w:rPrChange>
        </w:rPr>
        <w:t>,z</w:t>
      </w:r>
      <w:proofErr w:type="spellEnd"/>
      <w:r w:rsidRPr="001A7CE2">
        <w:rPr>
          <w:lang w:val="en-US"/>
          <w:rPrChange w:id="389" w:author="Benjamin Buchwitz" w:date="2021-10-05T15:21:00Z">
            <w:rPr/>
          </w:rPrChange>
        </w:rPr>
        <w:t>){</w:t>
      </w:r>
    </w:p>
    <w:p w14:paraId="6F007BEC" w14:textId="77777777" w:rsidR="00647EA2" w:rsidRPr="001A7CE2" w:rsidRDefault="00647EA2" w:rsidP="00647EA2">
      <w:pPr>
        <w:pStyle w:val="QT3"/>
        <w:rPr>
          <w:lang w:val="en-US"/>
          <w:rPrChange w:id="390" w:author="Benjamin Buchwitz" w:date="2021-10-05T15:21:00Z">
            <w:rPr/>
          </w:rPrChange>
        </w:rPr>
      </w:pPr>
      <w:r w:rsidRPr="001A7CE2">
        <w:rPr>
          <w:lang w:val="en-US"/>
          <w:rPrChange w:id="391" w:author="Benjamin Buchwitz" w:date="2021-10-05T15:21:00Z">
            <w:rPr/>
          </w:rPrChange>
        </w:rPr>
        <w:t xml:space="preserve">  </w:t>
      </w:r>
      <w:proofErr w:type="spellStart"/>
      <w:r w:rsidRPr="001A7CE2">
        <w:rPr>
          <w:lang w:val="en-US"/>
          <w:rPrChange w:id="392" w:author="Benjamin Buchwitz" w:date="2021-10-05T15:21:00Z">
            <w:rPr/>
          </w:rPrChange>
        </w:rPr>
        <w:t>tmp</w:t>
      </w:r>
      <w:proofErr w:type="spellEnd"/>
      <w:r w:rsidRPr="001A7CE2">
        <w:rPr>
          <w:lang w:val="en-US"/>
          <w:rPrChange w:id="393" w:author="Benjamin Buchwitz" w:date="2021-10-05T15:21:00Z">
            <w:rPr/>
          </w:rPrChange>
        </w:rPr>
        <w:t xml:space="preserve"> &lt;- 2*y+3*z</w:t>
      </w:r>
    </w:p>
    <w:p w14:paraId="009EFE2E" w14:textId="77777777" w:rsidR="00647EA2" w:rsidRPr="001A7CE2" w:rsidRDefault="00647EA2" w:rsidP="00647EA2">
      <w:pPr>
        <w:pStyle w:val="QT3"/>
        <w:rPr>
          <w:lang w:val="en-US"/>
          <w:rPrChange w:id="394" w:author="Benjamin Buchwitz" w:date="2021-10-05T15:21:00Z">
            <w:rPr/>
          </w:rPrChange>
        </w:rPr>
      </w:pPr>
      <w:r w:rsidRPr="001A7CE2">
        <w:rPr>
          <w:lang w:val="en-US"/>
          <w:rPrChange w:id="395" w:author="Benjamin Buchwitz" w:date="2021-10-05T15:21:00Z">
            <w:rPr/>
          </w:rPrChange>
        </w:rPr>
        <w:t xml:space="preserve">  return(</w:t>
      </w:r>
      <w:proofErr w:type="spellStart"/>
      <w:r w:rsidRPr="001A7CE2">
        <w:rPr>
          <w:lang w:val="en-US"/>
          <w:rPrChange w:id="396" w:author="Benjamin Buchwitz" w:date="2021-10-05T15:21:00Z">
            <w:rPr/>
          </w:rPrChange>
        </w:rPr>
        <w:t>x+tmp</w:t>
      </w:r>
      <w:proofErr w:type="spellEnd"/>
      <w:r w:rsidRPr="001A7CE2">
        <w:rPr>
          <w:lang w:val="en-US"/>
          <w:rPrChange w:id="397" w:author="Benjamin Buchwitz" w:date="2021-10-05T15:21:00Z">
            <w:rPr/>
          </w:rPrChange>
        </w:rPr>
        <w:t>)</w:t>
      </w:r>
    </w:p>
    <w:p w14:paraId="6E89DE7C" w14:textId="77777777" w:rsidR="00647EA2" w:rsidRPr="00075381" w:rsidRDefault="00647EA2" w:rsidP="00647EA2">
      <w:pPr>
        <w:pStyle w:val="QT3"/>
      </w:pPr>
      <w:r>
        <w:t>}</w:t>
      </w:r>
    </w:p>
    <w:p w14:paraId="3F1F4AAC" w14:textId="77777777" w:rsidR="009F452A" w:rsidRDefault="009F452A" w:rsidP="003B1611"/>
    <w:p w14:paraId="580723A9" w14:textId="606934E6" w:rsidR="00647EA2" w:rsidRDefault="00647EA2" w:rsidP="003B1611">
      <w:pPr>
        <w:rPr>
          <w:rStyle w:val="Fett"/>
          <w:b w:val="0"/>
          <w:bCs w:val="0"/>
        </w:rPr>
      </w:pPr>
      <w:r>
        <w:rPr>
          <w:rStyle w:val="Fett"/>
          <w:b w:val="0"/>
          <w:bCs w:val="0"/>
        </w:rPr>
        <w:t xml:space="preserve">Solange </w:t>
      </w:r>
      <w:r w:rsidRPr="005702CB">
        <w:rPr>
          <w:rStyle w:val="QWordZchn"/>
        </w:rPr>
        <w:t>f1</w:t>
      </w:r>
      <w:r>
        <w:rPr>
          <w:rStyle w:val="Fett"/>
          <w:b w:val="0"/>
          <w:bCs w:val="0"/>
        </w:rPr>
        <w:t xml:space="preserve"> nicht durch eine Zuweisung an ein anderes Objekt gebunden wird, kann nun unsere Beispielfunktion aufgerufen werden (und </w:t>
      </w:r>
      <w:r w:rsidRPr="003A691A">
        <w:rPr>
          <w:rStyle w:val="QWordZchn"/>
        </w:rPr>
        <w:t>f1</w:t>
      </w:r>
      <w:r w:rsidR="00FA3C65">
        <w:rPr>
          <w:rStyle w:val="Fett"/>
          <w:b w:val="0"/>
          <w:bCs w:val="0"/>
        </w:rPr>
        <w:t xml:space="preserve"> kann als </w:t>
      </w:r>
      <w:r>
        <w:rPr>
          <w:rStyle w:val="Fett"/>
          <w:b w:val="0"/>
          <w:bCs w:val="0"/>
        </w:rPr>
        <w:t>Funktionsname betrachtet werden</w:t>
      </w:r>
      <w:r w:rsidR="00FA3C65">
        <w:rPr>
          <w:rStyle w:val="Fett"/>
          <w:b w:val="0"/>
          <w:bCs w:val="0"/>
        </w:rPr>
        <w:t>, der allerdings eventuell nur temporär ist</w:t>
      </w:r>
      <w:r>
        <w:rPr>
          <w:rStyle w:val="Fett"/>
          <w:b w:val="0"/>
          <w:bCs w:val="0"/>
        </w:rPr>
        <w:t xml:space="preserve">): </w:t>
      </w:r>
    </w:p>
    <w:p w14:paraId="24EFFF6F" w14:textId="77777777" w:rsidR="00647EA2" w:rsidRPr="005702CB" w:rsidRDefault="00647EA2" w:rsidP="00647EA2">
      <w:pPr>
        <w:pStyle w:val="QT3"/>
      </w:pPr>
      <w:r w:rsidRPr="005702CB">
        <w:t>&gt; f1(1,1,1)</w:t>
      </w:r>
    </w:p>
    <w:p w14:paraId="26271486" w14:textId="77777777" w:rsidR="00647EA2" w:rsidRPr="005702CB" w:rsidRDefault="00647EA2" w:rsidP="00647EA2">
      <w:pPr>
        <w:pStyle w:val="QT3"/>
        <w:rPr>
          <w:color w:val="000000"/>
          <w:bdr w:val="none" w:sz="0" w:space="0" w:color="auto" w:frame="1"/>
        </w:rPr>
      </w:pPr>
      <w:r w:rsidRPr="005702CB">
        <w:rPr>
          <w:color w:val="000000"/>
          <w:bdr w:val="none" w:sz="0" w:space="0" w:color="auto" w:frame="1"/>
        </w:rPr>
        <w:t>[1] 6</w:t>
      </w:r>
    </w:p>
    <w:p w14:paraId="444B324B" w14:textId="77777777" w:rsidR="00647EA2" w:rsidRPr="005702CB" w:rsidRDefault="00647EA2" w:rsidP="00647EA2">
      <w:pPr>
        <w:pStyle w:val="QT3"/>
      </w:pPr>
      <w:r w:rsidRPr="005702CB">
        <w:t>&gt; f1(1,2,3)</w:t>
      </w:r>
    </w:p>
    <w:p w14:paraId="13D54A61" w14:textId="77777777" w:rsidR="00647EA2" w:rsidRPr="005702CB" w:rsidRDefault="00647EA2" w:rsidP="00647EA2">
      <w:pPr>
        <w:pStyle w:val="QT3"/>
        <w:rPr>
          <w:color w:val="000000"/>
        </w:rPr>
      </w:pPr>
      <w:r w:rsidRPr="005702CB">
        <w:rPr>
          <w:color w:val="000000"/>
          <w:bdr w:val="none" w:sz="0" w:space="0" w:color="auto" w:frame="1"/>
        </w:rPr>
        <w:t>[1] 14</w:t>
      </w:r>
    </w:p>
    <w:p w14:paraId="78932AA0" w14:textId="77777777" w:rsidR="00647EA2" w:rsidRDefault="00647EA2" w:rsidP="00647EA2"/>
    <w:p w14:paraId="40D72F97" w14:textId="6D55A525" w:rsidR="00647EA2" w:rsidRDefault="00647EA2" w:rsidP="00647EA2">
      <w:r>
        <w:t>Wenn wir wollen</w:t>
      </w:r>
      <w:r w:rsidR="00FA3C65">
        <w:t>,</w:t>
      </w:r>
      <w:r>
        <w:t xml:space="preserve"> können wir </w:t>
      </w:r>
      <w:r w:rsidR="00FA3C65">
        <w:t xml:space="preserve">auch </w:t>
      </w:r>
      <w:r>
        <w:t>einen weiteren Namen an unser Funktionsobjekt binden:</w:t>
      </w:r>
    </w:p>
    <w:p w14:paraId="1A498A40" w14:textId="77777777" w:rsidR="00647EA2" w:rsidRPr="003A691A" w:rsidRDefault="00647EA2" w:rsidP="00647EA2">
      <w:pPr>
        <w:pStyle w:val="QT3"/>
      </w:pPr>
      <w:r w:rsidRPr="003A691A">
        <w:t xml:space="preserve">&gt; </w:t>
      </w:r>
      <w:proofErr w:type="spellStart"/>
      <w:r w:rsidRPr="003A691A">
        <w:t>neuerName</w:t>
      </w:r>
      <w:proofErr w:type="spellEnd"/>
      <w:r w:rsidRPr="003A691A">
        <w:t xml:space="preserve"> &lt;- f1</w:t>
      </w:r>
    </w:p>
    <w:p w14:paraId="12497D4A" w14:textId="77777777" w:rsidR="00647EA2" w:rsidRPr="003A691A" w:rsidRDefault="00647EA2" w:rsidP="00647EA2">
      <w:pPr>
        <w:pStyle w:val="QT3"/>
        <w:rPr>
          <w:rFonts w:cs="Courier New"/>
          <w:szCs w:val="20"/>
        </w:rPr>
      </w:pPr>
      <w:r w:rsidRPr="003A691A">
        <w:rPr>
          <w:rFonts w:cs="Courier New"/>
          <w:szCs w:val="20"/>
        </w:rPr>
        <w:t xml:space="preserve">&gt; </w:t>
      </w:r>
      <w:proofErr w:type="spellStart"/>
      <w:proofErr w:type="gramStart"/>
      <w:r w:rsidRPr="003A691A">
        <w:rPr>
          <w:rFonts w:cs="Courier New"/>
          <w:szCs w:val="20"/>
        </w:rPr>
        <w:t>neuerName</w:t>
      </w:r>
      <w:proofErr w:type="spellEnd"/>
      <w:r w:rsidRPr="003A691A">
        <w:rPr>
          <w:rFonts w:cs="Courier New"/>
          <w:szCs w:val="20"/>
        </w:rPr>
        <w:t>(</w:t>
      </w:r>
      <w:proofErr w:type="gramEnd"/>
      <w:r w:rsidRPr="003A691A">
        <w:rPr>
          <w:rFonts w:cs="Courier New"/>
          <w:szCs w:val="20"/>
        </w:rPr>
        <w:t>1,2,3)</w:t>
      </w:r>
    </w:p>
    <w:p w14:paraId="285830AA" w14:textId="77777777" w:rsidR="00647EA2" w:rsidRPr="003A691A" w:rsidRDefault="00647EA2" w:rsidP="00647EA2">
      <w:pPr>
        <w:pStyle w:val="QT3"/>
        <w:rPr>
          <w:rFonts w:cs="Courier New"/>
          <w:color w:val="000000"/>
          <w:szCs w:val="20"/>
        </w:rPr>
      </w:pPr>
      <w:r w:rsidRPr="003A691A">
        <w:rPr>
          <w:rFonts w:cs="Courier New"/>
          <w:color w:val="000000"/>
          <w:szCs w:val="20"/>
          <w:bdr w:val="none" w:sz="0" w:space="0" w:color="auto" w:frame="1"/>
        </w:rPr>
        <w:t>[1] 14</w:t>
      </w:r>
    </w:p>
    <w:p w14:paraId="5A4FA6C0" w14:textId="77777777" w:rsidR="00647EA2" w:rsidRDefault="00647EA2" w:rsidP="00647EA2"/>
    <w:p w14:paraId="36A73230" w14:textId="3E674368" w:rsidR="00FA3C65" w:rsidRDefault="00647EA2" w:rsidP="003B1611">
      <w:r>
        <w:t xml:space="preserve">Unsere einfache Beispielfunktion </w:t>
      </w:r>
      <w:r w:rsidRPr="003A691A">
        <w:rPr>
          <w:rStyle w:val="QWordZchn"/>
        </w:rPr>
        <w:t>f1</w:t>
      </w:r>
      <w:r>
        <w:t xml:space="preserve"> besitzt neben den formalen Parametern </w:t>
      </w:r>
      <w:r w:rsidRPr="00BC4567">
        <w:rPr>
          <w:rStyle w:val="QWordZchn"/>
        </w:rPr>
        <w:t>x</w:t>
      </w:r>
      <w:r>
        <w:t xml:space="preserve">, </w:t>
      </w:r>
      <w:r w:rsidRPr="00BC4567">
        <w:rPr>
          <w:rStyle w:val="QWordZchn"/>
        </w:rPr>
        <w:t>y</w:t>
      </w:r>
      <w:r>
        <w:t xml:space="preserve">, </w:t>
      </w:r>
      <w:r w:rsidRPr="00BC4567">
        <w:rPr>
          <w:rStyle w:val="QWordZchn"/>
        </w:rPr>
        <w:t>z</w:t>
      </w:r>
      <w:r>
        <w:t xml:space="preserve"> eine </w:t>
      </w:r>
      <w:r w:rsidRPr="00B460A3">
        <w:rPr>
          <w:rStyle w:val="emph1Zchn"/>
        </w:rPr>
        <w:t>lokale Variable</w:t>
      </w:r>
      <w:r>
        <w:t xml:space="preserve"> </w:t>
      </w:r>
      <w:proofErr w:type="spellStart"/>
      <w:r w:rsidRPr="003A691A">
        <w:rPr>
          <w:rStyle w:val="QWordZchn"/>
        </w:rPr>
        <w:t>tmp</w:t>
      </w:r>
      <w:proofErr w:type="spellEnd"/>
      <w:r>
        <w:t>. Lokale Variablen können nur im entsprechenden Funktionskörper angesprochen werden:</w:t>
      </w:r>
    </w:p>
    <w:p w14:paraId="57E1F786" w14:textId="77777777" w:rsidR="00647EA2" w:rsidRPr="00BC4567" w:rsidRDefault="00647EA2" w:rsidP="00647EA2">
      <w:pPr>
        <w:pStyle w:val="QT3"/>
      </w:pPr>
      <w:r w:rsidRPr="00BC4567">
        <w:t>&gt; a &lt;- 1</w:t>
      </w:r>
    </w:p>
    <w:p w14:paraId="12E1A88C" w14:textId="77777777" w:rsidR="00647EA2" w:rsidRPr="001A7CE2" w:rsidRDefault="00647EA2" w:rsidP="00647EA2">
      <w:pPr>
        <w:pStyle w:val="QT3"/>
        <w:rPr>
          <w:lang w:val="en-US"/>
          <w:rPrChange w:id="398" w:author="Benjamin Buchwitz" w:date="2021-10-05T15:21:00Z">
            <w:rPr/>
          </w:rPrChange>
        </w:rPr>
      </w:pPr>
      <w:r w:rsidRPr="001A7CE2">
        <w:rPr>
          <w:lang w:val="en-US"/>
          <w:rPrChange w:id="399" w:author="Benjamin Buchwitz" w:date="2021-10-05T15:21:00Z">
            <w:rPr/>
          </w:rPrChange>
        </w:rPr>
        <w:t>&gt; f1(</w:t>
      </w:r>
      <w:proofErr w:type="spellStart"/>
      <w:proofErr w:type="gramStart"/>
      <w:r w:rsidRPr="001A7CE2">
        <w:rPr>
          <w:lang w:val="en-US"/>
          <w:rPrChange w:id="400" w:author="Benjamin Buchwitz" w:date="2021-10-05T15:21:00Z">
            <w:rPr/>
          </w:rPrChange>
        </w:rPr>
        <w:t>a,a</w:t>
      </w:r>
      <w:proofErr w:type="gramEnd"/>
      <w:r w:rsidRPr="001A7CE2">
        <w:rPr>
          <w:lang w:val="en-US"/>
          <w:rPrChange w:id="401" w:author="Benjamin Buchwitz" w:date="2021-10-05T15:21:00Z">
            <w:rPr/>
          </w:rPrChange>
        </w:rPr>
        <w:t>,a</w:t>
      </w:r>
      <w:proofErr w:type="spellEnd"/>
      <w:r w:rsidRPr="001A7CE2">
        <w:rPr>
          <w:lang w:val="en-US"/>
          <w:rPrChange w:id="402" w:author="Benjamin Buchwitz" w:date="2021-10-05T15:21:00Z">
            <w:rPr/>
          </w:rPrChange>
        </w:rPr>
        <w:t>)</w:t>
      </w:r>
    </w:p>
    <w:p w14:paraId="760BC6AB" w14:textId="77777777" w:rsidR="00647EA2" w:rsidRPr="001A7CE2" w:rsidRDefault="00647EA2" w:rsidP="00647EA2">
      <w:pPr>
        <w:pStyle w:val="QT3"/>
        <w:rPr>
          <w:color w:val="000000"/>
          <w:bdr w:val="none" w:sz="0" w:space="0" w:color="auto" w:frame="1"/>
          <w:lang w:val="en-US"/>
          <w:rPrChange w:id="403" w:author="Benjamin Buchwitz" w:date="2021-10-05T15:21:00Z">
            <w:rPr>
              <w:color w:val="000000"/>
              <w:bdr w:val="none" w:sz="0" w:space="0" w:color="auto" w:frame="1"/>
            </w:rPr>
          </w:rPrChange>
        </w:rPr>
      </w:pPr>
      <w:r w:rsidRPr="001A7CE2">
        <w:rPr>
          <w:color w:val="000000"/>
          <w:bdr w:val="none" w:sz="0" w:space="0" w:color="auto" w:frame="1"/>
          <w:lang w:val="en-US"/>
          <w:rPrChange w:id="404" w:author="Benjamin Buchwitz" w:date="2021-10-05T15:21:00Z">
            <w:rPr>
              <w:color w:val="000000"/>
              <w:bdr w:val="none" w:sz="0" w:space="0" w:color="auto" w:frame="1"/>
            </w:rPr>
          </w:rPrChange>
        </w:rPr>
        <w:t>[1] 7</w:t>
      </w:r>
    </w:p>
    <w:p w14:paraId="3CD176B9" w14:textId="77777777" w:rsidR="00647EA2" w:rsidRPr="001A7CE2" w:rsidRDefault="00647EA2" w:rsidP="00647EA2">
      <w:pPr>
        <w:pStyle w:val="QT3"/>
        <w:rPr>
          <w:lang w:val="en-US"/>
          <w:rPrChange w:id="405" w:author="Benjamin Buchwitz" w:date="2021-10-05T15:21:00Z">
            <w:rPr/>
          </w:rPrChange>
        </w:rPr>
      </w:pPr>
      <w:r w:rsidRPr="001A7CE2">
        <w:rPr>
          <w:lang w:val="en-US"/>
          <w:rPrChange w:id="406" w:author="Benjamin Buchwitz" w:date="2021-10-05T15:21:00Z">
            <w:rPr/>
          </w:rPrChange>
        </w:rPr>
        <w:t>&gt; a</w:t>
      </w:r>
    </w:p>
    <w:p w14:paraId="4AC46090" w14:textId="77777777" w:rsidR="00647EA2" w:rsidRPr="001A7CE2" w:rsidRDefault="00647EA2" w:rsidP="00647EA2">
      <w:pPr>
        <w:pStyle w:val="QT3"/>
        <w:rPr>
          <w:color w:val="000000"/>
          <w:bdr w:val="none" w:sz="0" w:space="0" w:color="auto" w:frame="1"/>
          <w:lang w:val="en-US"/>
          <w:rPrChange w:id="407" w:author="Benjamin Buchwitz" w:date="2021-10-05T15:21:00Z">
            <w:rPr>
              <w:color w:val="000000"/>
              <w:bdr w:val="none" w:sz="0" w:space="0" w:color="auto" w:frame="1"/>
            </w:rPr>
          </w:rPrChange>
        </w:rPr>
      </w:pPr>
      <w:r w:rsidRPr="001A7CE2">
        <w:rPr>
          <w:color w:val="000000"/>
          <w:bdr w:val="none" w:sz="0" w:space="0" w:color="auto" w:frame="1"/>
          <w:lang w:val="en-US"/>
          <w:rPrChange w:id="408" w:author="Benjamin Buchwitz" w:date="2021-10-05T15:21:00Z">
            <w:rPr>
              <w:color w:val="000000"/>
              <w:bdr w:val="none" w:sz="0" w:space="0" w:color="auto" w:frame="1"/>
            </w:rPr>
          </w:rPrChange>
        </w:rPr>
        <w:t>[1] 1</w:t>
      </w:r>
    </w:p>
    <w:p w14:paraId="6AB9477B" w14:textId="77777777" w:rsidR="00647EA2" w:rsidRPr="001A7CE2" w:rsidRDefault="00647EA2" w:rsidP="00647EA2">
      <w:pPr>
        <w:pStyle w:val="QT3"/>
        <w:rPr>
          <w:lang w:val="en-US"/>
          <w:rPrChange w:id="409" w:author="Benjamin Buchwitz" w:date="2021-10-05T15:21:00Z">
            <w:rPr/>
          </w:rPrChange>
        </w:rPr>
      </w:pPr>
      <w:r w:rsidRPr="001A7CE2">
        <w:rPr>
          <w:lang w:val="en-US"/>
          <w:rPrChange w:id="410" w:author="Benjamin Buchwitz" w:date="2021-10-05T15:21:00Z">
            <w:rPr/>
          </w:rPrChange>
        </w:rPr>
        <w:t xml:space="preserve">&gt; </w:t>
      </w:r>
      <w:proofErr w:type="spellStart"/>
      <w:r w:rsidRPr="001A7CE2">
        <w:rPr>
          <w:lang w:val="en-US"/>
          <w:rPrChange w:id="411" w:author="Benjamin Buchwitz" w:date="2021-10-05T15:21:00Z">
            <w:rPr/>
          </w:rPrChange>
        </w:rPr>
        <w:t>tmp</w:t>
      </w:r>
      <w:proofErr w:type="spellEnd"/>
    </w:p>
    <w:p w14:paraId="60F82B59" w14:textId="77777777" w:rsidR="00647EA2" w:rsidRPr="001A7CE2" w:rsidRDefault="00647EA2" w:rsidP="00647EA2">
      <w:pPr>
        <w:pStyle w:val="QT3"/>
        <w:rPr>
          <w:color w:val="000000"/>
          <w:lang w:val="en-US"/>
          <w:rPrChange w:id="412" w:author="Benjamin Buchwitz" w:date="2021-10-05T15:21:00Z">
            <w:rPr>
              <w:color w:val="000000"/>
            </w:rPr>
          </w:rPrChange>
        </w:rPr>
      </w:pPr>
      <w:r w:rsidRPr="001A7CE2">
        <w:rPr>
          <w:color w:val="C5060B"/>
          <w:lang w:val="en-US"/>
          <w:rPrChange w:id="413" w:author="Benjamin Buchwitz" w:date="2021-10-05T15:21:00Z">
            <w:rPr>
              <w:color w:val="C5060B"/>
            </w:rPr>
          </w:rPrChange>
        </w:rPr>
        <w:t>Error: object '</w:t>
      </w:r>
      <w:proofErr w:type="spellStart"/>
      <w:r w:rsidRPr="001A7CE2">
        <w:rPr>
          <w:color w:val="C5060B"/>
          <w:lang w:val="en-US"/>
          <w:rPrChange w:id="414" w:author="Benjamin Buchwitz" w:date="2021-10-05T15:21:00Z">
            <w:rPr>
              <w:color w:val="C5060B"/>
            </w:rPr>
          </w:rPrChange>
        </w:rPr>
        <w:t>tmp</w:t>
      </w:r>
      <w:proofErr w:type="spellEnd"/>
      <w:r w:rsidRPr="001A7CE2">
        <w:rPr>
          <w:color w:val="C5060B"/>
          <w:lang w:val="en-US"/>
          <w:rPrChange w:id="415" w:author="Benjamin Buchwitz" w:date="2021-10-05T15:21:00Z">
            <w:rPr>
              <w:color w:val="C5060B"/>
            </w:rPr>
          </w:rPrChange>
        </w:rPr>
        <w:t>' not found</w:t>
      </w:r>
    </w:p>
    <w:p w14:paraId="49775851" w14:textId="1B95CCCC" w:rsidR="00647EA2" w:rsidRDefault="00647EA2" w:rsidP="003B1611">
      <w:r>
        <w:lastRenderedPageBreak/>
        <w:t xml:space="preserve">In unserem Beispiel ist die lokale Variable </w:t>
      </w:r>
      <w:proofErr w:type="spellStart"/>
      <w:r w:rsidRPr="00B460A3">
        <w:rPr>
          <w:rStyle w:val="QWordZchn"/>
        </w:rPr>
        <w:t>tmp</w:t>
      </w:r>
      <w:proofErr w:type="spellEnd"/>
      <w:r>
        <w:t xml:space="preserve"> eigentlich unnötig; man hätte auch kürzer schreiben können: </w:t>
      </w:r>
    </w:p>
    <w:p w14:paraId="0283EDB3" w14:textId="77777777" w:rsidR="00647EA2" w:rsidRPr="001A7CE2" w:rsidRDefault="00647EA2" w:rsidP="00647EA2">
      <w:pPr>
        <w:pStyle w:val="QT3"/>
        <w:rPr>
          <w:rStyle w:val="Fett"/>
          <w:b w:val="0"/>
          <w:bCs w:val="0"/>
          <w:lang w:val="en-US"/>
          <w:rPrChange w:id="416" w:author="Benjamin Buchwitz" w:date="2021-10-05T15:21:00Z">
            <w:rPr>
              <w:rStyle w:val="Fett"/>
              <w:b w:val="0"/>
              <w:bCs w:val="0"/>
            </w:rPr>
          </w:rPrChange>
        </w:rPr>
      </w:pPr>
      <w:r w:rsidRPr="001A7CE2">
        <w:rPr>
          <w:rStyle w:val="Fett"/>
          <w:b w:val="0"/>
          <w:bCs w:val="0"/>
          <w:lang w:val="en-US"/>
          <w:rPrChange w:id="417" w:author="Benjamin Buchwitz" w:date="2021-10-05T15:21:00Z">
            <w:rPr>
              <w:rStyle w:val="Fett"/>
              <w:b w:val="0"/>
              <w:bCs w:val="0"/>
            </w:rPr>
          </w:rPrChange>
        </w:rPr>
        <w:t>f2 &lt;- function (</w:t>
      </w:r>
      <w:proofErr w:type="spellStart"/>
      <w:proofErr w:type="gramStart"/>
      <w:r w:rsidRPr="001A7CE2">
        <w:rPr>
          <w:rStyle w:val="Fett"/>
          <w:b w:val="0"/>
          <w:bCs w:val="0"/>
          <w:lang w:val="en-US"/>
          <w:rPrChange w:id="418" w:author="Benjamin Buchwitz" w:date="2021-10-05T15:21:00Z">
            <w:rPr>
              <w:rStyle w:val="Fett"/>
              <w:b w:val="0"/>
              <w:bCs w:val="0"/>
            </w:rPr>
          </w:rPrChange>
        </w:rPr>
        <w:t>x,y</w:t>
      </w:r>
      <w:proofErr w:type="gramEnd"/>
      <w:r w:rsidRPr="001A7CE2">
        <w:rPr>
          <w:rStyle w:val="Fett"/>
          <w:b w:val="0"/>
          <w:bCs w:val="0"/>
          <w:lang w:val="en-US"/>
          <w:rPrChange w:id="419" w:author="Benjamin Buchwitz" w:date="2021-10-05T15:21:00Z">
            <w:rPr>
              <w:rStyle w:val="Fett"/>
              <w:b w:val="0"/>
              <w:bCs w:val="0"/>
            </w:rPr>
          </w:rPrChange>
        </w:rPr>
        <w:t>,z</w:t>
      </w:r>
      <w:proofErr w:type="spellEnd"/>
      <w:r w:rsidRPr="001A7CE2">
        <w:rPr>
          <w:rStyle w:val="Fett"/>
          <w:b w:val="0"/>
          <w:bCs w:val="0"/>
          <w:lang w:val="en-US"/>
          <w:rPrChange w:id="420" w:author="Benjamin Buchwitz" w:date="2021-10-05T15:21:00Z">
            <w:rPr>
              <w:rStyle w:val="Fett"/>
              <w:b w:val="0"/>
              <w:bCs w:val="0"/>
            </w:rPr>
          </w:rPrChange>
        </w:rPr>
        <w:t xml:space="preserve">){ </w:t>
      </w:r>
    </w:p>
    <w:p w14:paraId="1A42B071" w14:textId="77777777" w:rsidR="00647EA2" w:rsidRPr="00B460A3" w:rsidRDefault="00647EA2" w:rsidP="00647EA2">
      <w:pPr>
        <w:pStyle w:val="QT3"/>
        <w:rPr>
          <w:rStyle w:val="Fett"/>
          <w:b w:val="0"/>
          <w:bCs w:val="0"/>
        </w:rPr>
      </w:pPr>
      <w:r w:rsidRPr="001A7CE2">
        <w:rPr>
          <w:rStyle w:val="Fett"/>
          <w:b w:val="0"/>
          <w:bCs w:val="0"/>
          <w:lang w:val="en-US"/>
          <w:rPrChange w:id="421" w:author="Benjamin Buchwitz" w:date="2021-10-05T15:21:00Z">
            <w:rPr>
              <w:rStyle w:val="Fett"/>
              <w:b w:val="0"/>
              <w:bCs w:val="0"/>
            </w:rPr>
          </w:rPrChange>
        </w:rPr>
        <w:t xml:space="preserve">  </w:t>
      </w:r>
      <w:proofErr w:type="spellStart"/>
      <w:r w:rsidRPr="00B460A3">
        <w:rPr>
          <w:rStyle w:val="Fett"/>
          <w:b w:val="0"/>
          <w:bCs w:val="0"/>
        </w:rPr>
        <w:t>return</w:t>
      </w:r>
      <w:proofErr w:type="spellEnd"/>
      <w:r w:rsidRPr="00B460A3">
        <w:rPr>
          <w:rStyle w:val="Fett"/>
          <w:b w:val="0"/>
          <w:bCs w:val="0"/>
        </w:rPr>
        <w:t>(x+2*y+3*z)</w:t>
      </w:r>
    </w:p>
    <w:p w14:paraId="0B778C50" w14:textId="77777777" w:rsidR="00647EA2" w:rsidRPr="00B460A3" w:rsidRDefault="00647EA2" w:rsidP="00647EA2">
      <w:pPr>
        <w:pStyle w:val="QT3"/>
        <w:rPr>
          <w:rStyle w:val="Fett"/>
          <w:b w:val="0"/>
          <w:bCs w:val="0"/>
        </w:rPr>
      </w:pPr>
      <w:r w:rsidRPr="00B460A3">
        <w:rPr>
          <w:rStyle w:val="Fett"/>
          <w:b w:val="0"/>
          <w:bCs w:val="0"/>
        </w:rPr>
        <w:t>}</w:t>
      </w:r>
    </w:p>
    <w:p w14:paraId="67C56368" w14:textId="7737F1C0" w:rsidR="00DA419C" w:rsidRDefault="00DA419C" w:rsidP="003B1611">
      <w:pPr>
        <w:rPr>
          <w:rStyle w:val="Fett"/>
          <w:b w:val="0"/>
          <w:bCs w:val="0"/>
        </w:rPr>
      </w:pPr>
    </w:p>
    <w:p w14:paraId="044E9875" w14:textId="33A6D846" w:rsidR="00647EA2" w:rsidRDefault="00DA419C" w:rsidP="00DA419C">
      <w:pPr>
        <w:rPr>
          <w:rStyle w:val="Fett"/>
          <w:b w:val="0"/>
          <w:bCs w:val="0"/>
        </w:rPr>
      </w:pPr>
      <w:r>
        <w:rPr>
          <w:rStyle w:val="Fett"/>
          <w:b w:val="0"/>
          <w:bCs w:val="0"/>
        </w:rPr>
        <w:t xml:space="preserve">Wie in C beendet eine </w:t>
      </w:r>
      <w:proofErr w:type="spellStart"/>
      <w:r w:rsidRPr="004D3812">
        <w:rPr>
          <w:rStyle w:val="QWordZchn"/>
        </w:rPr>
        <w:t>return</w:t>
      </w:r>
      <w:proofErr w:type="spellEnd"/>
      <w:r>
        <w:rPr>
          <w:rStyle w:val="Fett"/>
          <w:b w:val="0"/>
          <w:bCs w:val="0"/>
        </w:rPr>
        <w:t xml:space="preserve">-Anweisung den Funktionsaufruf. Im Gegensatz zu C ist eine </w:t>
      </w:r>
      <w:proofErr w:type="spellStart"/>
      <w:r w:rsidRPr="004D3812">
        <w:rPr>
          <w:rStyle w:val="QWordZchn"/>
        </w:rPr>
        <w:t>return</w:t>
      </w:r>
      <w:proofErr w:type="spellEnd"/>
      <w:r>
        <w:rPr>
          <w:rStyle w:val="Fett"/>
          <w:b w:val="0"/>
          <w:bCs w:val="0"/>
        </w:rPr>
        <w:t>-Anweisung aber nicht notwendig:</w:t>
      </w:r>
      <w:r w:rsidR="00647EA2">
        <w:rPr>
          <w:rStyle w:val="Fett"/>
          <w:b w:val="0"/>
          <w:bCs w:val="0"/>
        </w:rPr>
        <w:t xml:space="preserve"> Fehlt die </w:t>
      </w:r>
      <w:proofErr w:type="spellStart"/>
      <w:r w:rsidR="00647EA2" w:rsidRPr="004D3812">
        <w:rPr>
          <w:rStyle w:val="QWordZchn"/>
        </w:rPr>
        <w:t>return</w:t>
      </w:r>
      <w:proofErr w:type="spellEnd"/>
      <w:r w:rsidR="00647EA2">
        <w:rPr>
          <w:rStyle w:val="Fett"/>
          <w:b w:val="0"/>
          <w:bCs w:val="0"/>
        </w:rPr>
        <w:t xml:space="preserve">-Anweisung, dann wird der letzte in der Funktion berechnete Wert zurückgegeben: </w:t>
      </w:r>
    </w:p>
    <w:p w14:paraId="563B673E" w14:textId="77777777" w:rsidR="00647EA2" w:rsidRPr="001A7CE2" w:rsidRDefault="00647EA2" w:rsidP="00647EA2">
      <w:pPr>
        <w:pStyle w:val="QT3"/>
        <w:rPr>
          <w:rStyle w:val="Fett"/>
          <w:b w:val="0"/>
          <w:bCs w:val="0"/>
          <w:lang w:val="en-US"/>
          <w:rPrChange w:id="422" w:author="Benjamin Buchwitz" w:date="2021-10-05T15:21:00Z">
            <w:rPr>
              <w:rStyle w:val="Fett"/>
              <w:b w:val="0"/>
              <w:bCs w:val="0"/>
            </w:rPr>
          </w:rPrChange>
        </w:rPr>
      </w:pPr>
      <w:r w:rsidRPr="001A7CE2">
        <w:rPr>
          <w:rStyle w:val="Fett"/>
          <w:b w:val="0"/>
          <w:bCs w:val="0"/>
          <w:lang w:val="en-US"/>
          <w:rPrChange w:id="423" w:author="Benjamin Buchwitz" w:date="2021-10-05T15:21:00Z">
            <w:rPr>
              <w:rStyle w:val="Fett"/>
              <w:b w:val="0"/>
              <w:bCs w:val="0"/>
            </w:rPr>
          </w:rPrChange>
        </w:rPr>
        <w:t>f3 &lt;- function (</w:t>
      </w:r>
      <w:proofErr w:type="spellStart"/>
      <w:proofErr w:type="gramStart"/>
      <w:r w:rsidRPr="001A7CE2">
        <w:rPr>
          <w:rStyle w:val="Fett"/>
          <w:b w:val="0"/>
          <w:bCs w:val="0"/>
          <w:lang w:val="en-US"/>
          <w:rPrChange w:id="424" w:author="Benjamin Buchwitz" w:date="2021-10-05T15:21:00Z">
            <w:rPr>
              <w:rStyle w:val="Fett"/>
              <w:b w:val="0"/>
              <w:bCs w:val="0"/>
            </w:rPr>
          </w:rPrChange>
        </w:rPr>
        <w:t>x,y</w:t>
      </w:r>
      <w:proofErr w:type="gramEnd"/>
      <w:r w:rsidRPr="001A7CE2">
        <w:rPr>
          <w:rStyle w:val="Fett"/>
          <w:b w:val="0"/>
          <w:bCs w:val="0"/>
          <w:lang w:val="en-US"/>
          <w:rPrChange w:id="425" w:author="Benjamin Buchwitz" w:date="2021-10-05T15:21:00Z">
            <w:rPr>
              <w:rStyle w:val="Fett"/>
              <w:b w:val="0"/>
              <w:bCs w:val="0"/>
            </w:rPr>
          </w:rPrChange>
        </w:rPr>
        <w:t>,z</w:t>
      </w:r>
      <w:proofErr w:type="spellEnd"/>
      <w:r w:rsidRPr="001A7CE2">
        <w:rPr>
          <w:rStyle w:val="Fett"/>
          <w:b w:val="0"/>
          <w:bCs w:val="0"/>
          <w:lang w:val="en-US"/>
          <w:rPrChange w:id="426" w:author="Benjamin Buchwitz" w:date="2021-10-05T15:21:00Z">
            <w:rPr>
              <w:rStyle w:val="Fett"/>
              <w:b w:val="0"/>
              <w:bCs w:val="0"/>
            </w:rPr>
          </w:rPrChange>
        </w:rPr>
        <w:t xml:space="preserve">){ </w:t>
      </w:r>
    </w:p>
    <w:p w14:paraId="3FF48BD7" w14:textId="77777777" w:rsidR="00647EA2" w:rsidRPr="004D3812" w:rsidRDefault="00647EA2" w:rsidP="00647EA2">
      <w:pPr>
        <w:pStyle w:val="QT3"/>
        <w:rPr>
          <w:rStyle w:val="Fett"/>
          <w:b w:val="0"/>
          <w:bCs w:val="0"/>
        </w:rPr>
      </w:pPr>
      <w:r w:rsidRPr="001A7CE2">
        <w:rPr>
          <w:rStyle w:val="Fett"/>
          <w:b w:val="0"/>
          <w:bCs w:val="0"/>
          <w:lang w:val="en-US"/>
          <w:rPrChange w:id="427" w:author="Benjamin Buchwitz" w:date="2021-10-05T15:21:00Z">
            <w:rPr>
              <w:rStyle w:val="Fett"/>
              <w:b w:val="0"/>
              <w:bCs w:val="0"/>
            </w:rPr>
          </w:rPrChange>
        </w:rPr>
        <w:t xml:space="preserve">   </w:t>
      </w:r>
      <w:r w:rsidRPr="004D3812">
        <w:rPr>
          <w:rStyle w:val="Fett"/>
          <w:b w:val="0"/>
          <w:bCs w:val="0"/>
        </w:rPr>
        <w:t>x+2*y+3*z</w:t>
      </w:r>
    </w:p>
    <w:p w14:paraId="23A59A8A" w14:textId="77777777" w:rsidR="00647EA2" w:rsidRPr="004D3812" w:rsidRDefault="00647EA2" w:rsidP="00647EA2">
      <w:pPr>
        <w:pStyle w:val="QT3"/>
        <w:rPr>
          <w:rStyle w:val="Fett"/>
          <w:b w:val="0"/>
          <w:bCs w:val="0"/>
        </w:rPr>
      </w:pPr>
      <w:r w:rsidRPr="004D3812">
        <w:rPr>
          <w:rStyle w:val="Fett"/>
          <w:b w:val="0"/>
          <w:bCs w:val="0"/>
        </w:rPr>
        <w:t>}</w:t>
      </w:r>
    </w:p>
    <w:p w14:paraId="23265509" w14:textId="7865365B" w:rsidR="00647EA2" w:rsidRDefault="005D5408" w:rsidP="003B1611">
      <w:pPr>
        <w:rPr>
          <w:rStyle w:val="Fett"/>
          <w:b w:val="0"/>
          <w:bCs w:val="0"/>
        </w:rPr>
      </w:pPr>
      <w:r>
        <w:rPr>
          <w:rStyle w:val="Fett"/>
          <w:b w:val="0"/>
          <w:bCs w:val="0"/>
        </w:rPr>
        <w:t>Theoretisch hätte man hier sogar auch auf die geschweiften Klammern verzichten können. Insgesamt liefern</w:t>
      </w:r>
      <w:r w:rsidR="00647EA2">
        <w:rPr>
          <w:rStyle w:val="Fett"/>
          <w:b w:val="0"/>
          <w:bCs w:val="0"/>
        </w:rPr>
        <w:t xml:space="preserve"> </w:t>
      </w:r>
      <w:r>
        <w:rPr>
          <w:rStyle w:val="Fett"/>
          <w:b w:val="0"/>
          <w:bCs w:val="0"/>
        </w:rPr>
        <w:t xml:space="preserve">also </w:t>
      </w:r>
      <w:r w:rsidR="00647EA2">
        <w:rPr>
          <w:rStyle w:val="Fett"/>
          <w:b w:val="0"/>
          <w:bCs w:val="0"/>
        </w:rPr>
        <w:t>alle drei Funktionsaufrufe denselben Wert zurück:</w:t>
      </w:r>
    </w:p>
    <w:p w14:paraId="1098F6E4" w14:textId="77777777" w:rsidR="00647EA2" w:rsidRPr="004D3812" w:rsidRDefault="00647EA2" w:rsidP="00647EA2">
      <w:pPr>
        <w:pStyle w:val="QT3"/>
      </w:pPr>
      <w:r w:rsidRPr="004D3812">
        <w:t>&gt; f1(4,2,1)</w:t>
      </w:r>
    </w:p>
    <w:p w14:paraId="57443A48" w14:textId="77777777" w:rsidR="00647EA2" w:rsidRPr="004D3812" w:rsidRDefault="00647EA2" w:rsidP="00647EA2">
      <w:pPr>
        <w:pStyle w:val="QT3"/>
        <w:rPr>
          <w:color w:val="000000"/>
          <w:bdr w:val="none" w:sz="0" w:space="0" w:color="auto" w:frame="1"/>
        </w:rPr>
      </w:pPr>
      <w:r w:rsidRPr="004D3812">
        <w:rPr>
          <w:color w:val="000000"/>
          <w:bdr w:val="none" w:sz="0" w:space="0" w:color="auto" w:frame="1"/>
        </w:rPr>
        <w:t>[1] 11</w:t>
      </w:r>
    </w:p>
    <w:p w14:paraId="6F7CB17F" w14:textId="77777777" w:rsidR="00647EA2" w:rsidRPr="004D3812" w:rsidRDefault="00647EA2" w:rsidP="00647EA2">
      <w:pPr>
        <w:pStyle w:val="QT3"/>
      </w:pPr>
      <w:r w:rsidRPr="004D3812">
        <w:t>&gt; f2(4,2,1)</w:t>
      </w:r>
    </w:p>
    <w:p w14:paraId="1DB25112" w14:textId="77777777" w:rsidR="00647EA2" w:rsidRPr="004D3812" w:rsidRDefault="00647EA2" w:rsidP="00647EA2">
      <w:pPr>
        <w:pStyle w:val="QT3"/>
        <w:rPr>
          <w:color w:val="000000"/>
          <w:bdr w:val="none" w:sz="0" w:space="0" w:color="auto" w:frame="1"/>
        </w:rPr>
      </w:pPr>
      <w:r w:rsidRPr="004D3812">
        <w:rPr>
          <w:color w:val="000000"/>
          <w:bdr w:val="none" w:sz="0" w:space="0" w:color="auto" w:frame="1"/>
        </w:rPr>
        <w:t>[1] 11</w:t>
      </w:r>
    </w:p>
    <w:p w14:paraId="5CDCE3CC" w14:textId="77777777" w:rsidR="00647EA2" w:rsidRPr="004D3812" w:rsidRDefault="00647EA2" w:rsidP="00647EA2">
      <w:pPr>
        <w:pStyle w:val="QT3"/>
      </w:pPr>
      <w:r w:rsidRPr="004D3812">
        <w:t>&gt; f3(4,2,1)</w:t>
      </w:r>
    </w:p>
    <w:p w14:paraId="211BF528" w14:textId="77777777" w:rsidR="00647EA2" w:rsidRPr="004D3812" w:rsidRDefault="00647EA2" w:rsidP="00647EA2">
      <w:pPr>
        <w:pStyle w:val="QT3"/>
        <w:rPr>
          <w:color w:val="000000"/>
        </w:rPr>
      </w:pPr>
      <w:r w:rsidRPr="004D3812">
        <w:rPr>
          <w:color w:val="000000"/>
          <w:bdr w:val="none" w:sz="0" w:space="0" w:color="auto" w:frame="1"/>
        </w:rPr>
        <w:t>[1] 11</w:t>
      </w:r>
    </w:p>
    <w:p w14:paraId="2A6AA819" w14:textId="41927063" w:rsidR="00647EA2" w:rsidRPr="00B41005" w:rsidRDefault="00647EA2" w:rsidP="003B1611">
      <w:pPr>
        <w:rPr>
          <w:rStyle w:val="Fett"/>
          <w:b w:val="0"/>
          <w:bCs w:val="0"/>
        </w:rPr>
      </w:pPr>
      <w:r w:rsidRPr="00B41005">
        <w:rPr>
          <w:rStyle w:val="Fett"/>
          <w:b w:val="0"/>
          <w:bCs w:val="0"/>
        </w:rPr>
        <w:t>Wie wir gesehen haben, gibt es in R keine skalaren Werte; stattdessen werden Vektoren der Länge 1 benutzt. Was passiert, wenn wir unserer Beispielfunktion Vektoren übergeben, deren Länge größer als eins ist?</w:t>
      </w:r>
    </w:p>
    <w:p w14:paraId="58BFA39E" w14:textId="77777777" w:rsidR="00647EA2" w:rsidRPr="00871ECF" w:rsidRDefault="00647EA2" w:rsidP="00647EA2">
      <w:pPr>
        <w:pStyle w:val="QT3"/>
      </w:pPr>
      <w:r w:rsidRPr="00871ECF">
        <w:t>&gt; a &lt;- 1:10</w:t>
      </w:r>
    </w:p>
    <w:p w14:paraId="4AF4CAC0" w14:textId="77777777" w:rsidR="00647EA2" w:rsidRPr="00871ECF" w:rsidRDefault="00647EA2" w:rsidP="00647EA2">
      <w:pPr>
        <w:pStyle w:val="QT3"/>
      </w:pPr>
      <w:r w:rsidRPr="00871ECF">
        <w:t>&gt; f1(</w:t>
      </w:r>
      <w:proofErr w:type="spellStart"/>
      <w:proofErr w:type="gramStart"/>
      <w:r w:rsidRPr="00871ECF">
        <w:t>a,a</w:t>
      </w:r>
      <w:proofErr w:type="gramEnd"/>
      <w:r w:rsidRPr="00871ECF">
        <w:t>,a</w:t>
      </w:r>
      <w:proofErr w:type="spellEnd"/>
      <w:r w:rsidRPr="00871ECF">
        <w:t>)</w:t>
      </w:r>
    </w:p>
    <w:p w14:paraId="2B4CCFA7" w14:textId="6BBA453F" w:rsidR="00075381" w:rsidRPr="00FA3C65" w:rsidRDefault="00647EA2" w:rsidP="00FA3C65">
      <w:pPr>
        <w:pStyle w:val="QT3"/>
        <w:rPr>
          <w:color w:val="000000"/>
        </w:rPr>
      </w:pPr>
      <w:r w:rsidRPr="00871ECF">
        <w:rPr>
          <w:color w:val="000000"/>
          <w:bdr w:val="none" w:sz="0" w:space="0" w:color="auto" w:frame="1"/>
        </w:rPr>
        <w:t xml:space="preserve"> [1</w:t>
      </w:r>
      <w:proofErr w:type="gramStart"/>
      <w:r w:rsidRPr="00871ECF">
        <w:rPr>
          <w:color w:val="000000"/>
          <w:bdr w:val="none" w:sz="0" w:space="0" w:color="auto" w:frame="1"/>
        </w:rPr>
        <w:t>]  6</w:t>
      </w:r>
      <w:proofErr w:type="gramEnd"/>
      <w:r w:rsidRPr="00871ECF">
        <w:rPr>
          <w:color w:val="000000"/>
          <w:bdr w:val="none" w:sz="0" w:space="0" w:color="auto" w:frame="1"/>
        </w:rPr>
        <w:t xml:space="preserve"> 12 18 24 30 36 42 48 54 60</w:t>
      </w:r>
    </w:p>
    <w:p w14:paraId="7598BDD6" w14:textId="4EBD9B16" w:rsidR="00FA3C65" w:rsidRDefault="00FA3C65" w:rsidP="003B1611">
      <w:r>
        <w:t xml:space="preserve">Wie wir schon bei der Funktion </w:t>
      </w:r>
      <w:proofErr w:type="spellStart"/>
      <w:proofErr w:type="gramStart"/>
      <w:r w:rsidRPr="00FA3C65">
        <w:rPr>
          <w:rStyle w:val="QWordZchn"/>
        </w:rPr>
        <w:t>sqrt</w:t>
      </w:r>
      <w:proofErr w:type="spellEnd"/>
      <w:r w:rsidRPr="00FA3C65">
        <w:rPr>
          <w:rStyle w:val="QWordZchn"/>
        </w:rPr>
        <w:t>(</w:t>
      </w:r>
      <w:proofErr w:type="gramEnd"/>
      <w:r w:rsidRPr="00FA3C65">
        <w:rPr>
          <w:rStyle w:val="QWordZchn"/>
        </w:rPr>
        <w:t>)</w:t>
      </w:r>
      <w:r>
        <w:t xml:space="preserve"> in Abschnitt  </w:t>
      </w:r>
      <w:r>
        <w:fldChar w:fldCharType="begin"/>
      </w:r>
      <w:r>
        <w:instrText xml:space="preserve"> REF _Ref16805592 \r \h </w:instrText>
      </w:r>
      <w:r>
        <w:fldChar w:fldCharType="separate"/>
      </w:r>
      <w:r w:rsidR="00B5583F">
        <w:t>2.3</w:t>
      </w:r>
      <w:r>
        <w:fldChar w:fldCharType="end"/>
      </w:r>
      <w:r>
        <w:t xml:space="preserve"> gesehen haben, wird nun die Funktion elementweise angewandt und als Ergebnis wird ein Vektor gleicher Länge zurückgegeben.</w:t>
      </w:r>
    </w:p>
    <w:p w14:paraId="205A812E" w14:textId="0C50FF84" w:rsidR="00271148" w:rsidRDefault="00271148" w:rsidP="00A85102">
      <w:r>
        <w:t xml:space="preserve">Bestehen die Funktionsargumente aus Vektoren unterschiedlicher Länge, dann tritt automatisch </w:t>
      </w:r>
      <w:proofErr w:type="spellStart"/>
      <w:r>
        <w:t>Recyling</w:t>
      </w:r>
      <w:proofErr w:type="spellEnd"/>
      <w:r>
        <w:t xml:space="preserve"> ein (siehe Abschnitt </w:t>
      </w:r>
      <w:r>
        <w:fldChar w:fldCharType="begin"/>
      </w:r>
      <w:r>
        <w:instrText xml:space="preserve"> REF _Ref16806183 \w \h </w:instrText>
      </w:r>
      <w:r>
        <w:fldChar w:fldCharType="separate"/>
      </w:r>
      <w:r w:rsidR="00B5583F">
        <w:t>2.3.1</w:t>
      </w:r>
      <w:r>
        <w:fldChar w:fldCharType="end"/>
      </w:r>
      <w:r>
        <w:t>)</w:t>
      </w:r>
      <w:r w:rsidR="00F25538">
        <w:t>:</w:t>
      </w:r>
    </w:p>
    <w:p w14:paraId="477F27BD" w14:textId="1BB27839" w:rsidR="00FA3C65" w:rsidRPr="001A7CE2" w:rsidRDefault="00271148" w:rsidP="00FA3C65">
      <w:pPr>
        <w:pStyle w:val="QT3"/>
        <w:rPr>
          <w:lang w:val="en-US"/>
          <w:rPrChange w:id="428" w:author="Benjamin Buchwitz" w:date="2021-10-05T15:21:00Z">
            <w:rPr/>
          </w:rPrChange>
        </w:rPr>
      </w:pPr>
      <w:r w:rsidRPr="001A7CE2">
        <w:rPr>
          <w:lang w:val="en-US"/>
          <w:rPrChange w:id="429" w:author="Benjamin Buchwitz" w:date="2021-10-05T15:21:00Z">
            <w:rPr/>
          </w:rPrChange>
        </w:rPr>
        <w:t xml:space="preserve">&gt; </w:t>
      </w:r>
      <w:r w:rsidR="00FA3C65" w:rsidRPr="001A7CE2">
        <w:rPr>
          <w:lang w:val="en-US"/>
          <w:rPrChange w:id="430" w:author="Benjamin Buchwitz" w:date="2021-10-05T15:21:00Z">
            <w:rPr/>
          </w:rPrChange>
        </w:rPr>
        <w:t>a &lt;- 1:10</w:t>
      </w:r>
    </w:p>
    <w:p w14:paraId="74245254" w14:textId="77777777" w:rsidR="00FA3C65" w:rsidRPr="001A7CE2" w:rsidRDefault="00FA3C65" w:rsidP="00FA3C65">
      <w:pPr>
        <w:pStyle w:val="QT3"/>
        <w:rPr>
          <w:lang w:val="en-US"/>
          <w:rPrChange w:id="431" w:author="Benjamin Buchwitz" w:date="2021-10-05T15:21:00Z">
            <w:rPr/>
          </w:rPrChange>
        </w:rPr>
      </w:pPr>
      <w:r w:rsidRPr="001A7CE2">
        <w:rPr>
          <w:lang w:val="en-US"/>
          <w:rPrChange w:id="432" w:author="Benjamin Buchwitz" w:date="2021-10-05T15:21:00Z">
            <w:rPr/>
          </w:rPrChange>
        </w:rPr>
        <w:t>&gt; b &lt;- 1:2</w:t>
      </w:r>
    </w:p>
    <w:p w14:paraId="30774419" w14:textId="77777777" w:rsidR="00FA3C65" w:rsidRPr="001A7CE2" w:rsidRDefault="00FA3C65" w:rsidP="00FA3C65">
      <w:pPr>
        <w:pStyle w:val="QT3"/>
        <w:rPr>
          <w:lang w:val="en-US"/>
          <w:rPrChange w:id="433" w:author="Benjamin Buchwitz" w:date="2021-10-05T15:21:00Z">
            <w:rPr/>
          </w:rPrChange>
        </w:rPr>
      </w:pPr>
      <w:r w:rsidRPr="001A7CE2">
        <w:rPr>
          <w:lang w:val="en-US"/>
          <w:rPrChange w:id="434" w:author="Benjamin Buchwitz" w:date="2021-10-05T15:21:00Z">
            <w:rPr/>
          </w:rPrChange>
        </w:rPr>
        <w:t>&gt; f1(</w:t>
      </w:r>
      <w:proofErr w:type="spellStart"/>
      <w:proofErr w:type="gramStart"/>
      <w:r w:rsidRPr="001A7CE2">
        <w:rPr>
          <w:lang w:val="en-US"/>
          <w:rPrChange w:id="435" w:author="Benjamin Buchwitz" w:date="2021-10-05T15:21:00Z">
            <w:rPr/>
          </w:rPrChange>
        </w:rPr>
        <w:t>a,a</w:t>
      </w:r>
      <w:proofErr w:type="gramEnd"/>
      <w:r w:rsidRPr="001A7CE2">
        <w:rPr>
          <w:lang w:val="en-US"/>
          <w:rPrChange w:id="436" w:author="Benjamin Buchwitz" w:date="2021-10-05T15:21:00Z">
            <w:rPr/>
          </w:rPrChange>
        </w:rPr>
        <w:t>,b</w:t>
      </w:r>
      <w:proofErr w:type="spellEnd"/>
      <w:r w:rsidRPr="001A7CE2">
        <w:rPr>
          <w:lang w:val="en-US"/>
          <w:rPrChange w:id="437" w:author="Benjamin Buchwitz" w:date="2021-10-05T15:21:00Z">
            <w:rPr/>
          </w:rPrChange>
        </w:rPr>
        <w:t>)</w:t>
      </w:r>
    </w:p>
    <w:p w14:paraId="6A7C35FE" w14:textId="77777777" w:rsidR="00FA3C65" w:rsidRPr="001A7CE2" w:rsidRDefault="00FA3C65" w:rsidP="00FA3C65">
      <w:pPr>
        <w:pStyle w:val="QT3"/>
        <w:rPr>
          <w:color w:val="000000"/>
          <w:bdr w:val="none" w:sz="0" w:space="0" w:color="auto" w:frame="1"/>
          <w:lang w:val="en-US"/>
          <w:rPrChange w:id="438" w:author="Benjamin Buchwitz" w:date="2021-10-05T15:21:00Z">
            <w:rPr>
              <w:color w:val="000000"/>
              <w:bdr w:val="none" w:sz="0" w:space="0" w:color="auto" w:frame="1"/>
            </w:rPr>
          </w:rPrChange>
        </w:rPr>
      </w:pPr>
      <w:r w:rsidRPr="001A7CE2">
        <w:rPr>
          <w:color w:val="000000"/>
          <w:bdr w:val="none" w:sz="0" w:space="0" w:color="auto" w:frame="1"/>
          <w:lang w:val="en-US"/>
          <w:rPrChange w:id="439" w:author="Benjamin Buchwitz" w:date="2021-10-05T15:21:00Z">
            <w:rPr>
              <w:color w:val="000000"/>
              <w:bdr w:val="none" w:sz="0" w:space="0" w:color="auto" w:frame="1"/>
            </w:rPr>
          </w:rPrChange>
        </w:rPr>
        <w:t xml:space="preserve"> [1</w:t>
      </w:r>
      <w:proofErr w:type="gramStart"/>
      <w:r w:rsidRPr="001A7CE2">
        <w:rPr>
          <w:color w:val="000000"/>
          <w:bdr w:val="none" w:sz="0" w:space="0" w:color="auto" w:frame="1"/>
          <w:lang w:val="en-US"/>
          <w:rPrChange w:id="440" w:author="Benjamin Buchwitz" w:date="2021-10-05T15:21:00Z">
            <w:rPr>
              <w:color w:val="000000"/>
              <w:bdr w:val="none" w:sz="0" w:space="0" w:color="auto" w:frame="1"/>
            </w:rPr>
          </w:rPrChange>
        </w:rPr>
        <w:t>]  6</w:t>
      </w:r>
      <w:proofErr w:type="gramEnd"/>
      <w:r w:rsidRPr="001A7CE2">
        <w:rPr>
          <w:color w:val="000000"/>
          <w:bdr w:val="none" w:sz="0" w:space="0" w:color="auto" w:frame="1"/>
          <w:lang w:val="en-US"/>
          <w:rPrChange w:id="441" w:author="Benjamin Buchwitz" w:date="2021-10-05T15:21:00Z">
            <w:rPr>
              <w:color w:val="000000"/>
              <w:bdr w:val="none" w:sz="0" w:space="0" w:color="auto" w:frame="1"/>
            </w:rPr>
          </w:rPrChange>
        </w:rPr>
        <w:t xml:space="preserve"> 12 12 18 18 24 24 30 30 36</w:t>
      </w:r>
    </w:p>
    <w:p w14:paraId="3A3032FB" w14:textId="77777777" w:rsidR="00FA3C65" w:rsidRPr="001A7CE2" w:rsidRDefault="00FA3C65" w:rsidP="00FA3C65">
      <w:pPr>
        <w:pStyle w:val="QT3"/>
        <w:rPr>
          <w:lang w:val="en-US"/>
          <w:rPrChange w:id="442" w:author="Benjamin Buchwitz" w:date="2021-10-05T15:21:00Z">
            <w:rPr/>
          </w:rPrChange>
        </w:rPr>
      </w:pPr>
      <w:r w:rsidRPr="001A7CE2">
        <w:rPr>
          <w:lang w:val="en-US"/>
          <w:rPrChange w:id="443" w:author="Benjamin Buchwitz" w:date="2021-10-05T15:21:00Z">
            <w:rPr/>
          </w:rPrChange>
        </w:rPr>
        <w:t>&gt; c &lt;- 0</w:t>
      </w:r>
    </w:p>
    <w:p w14:paraId="66209BA0" w14:textId="77777777" w:rsidR="00FA3C65" w:rsidRPr="001A7CE2" w:rsidRDefault="00FA3C65" w:rsidP="00FA3C65">
      <w:pPr>
        <w:pStyle w:val="QT3"/>
        <w:rPr>
          <w:lang w:val="en-US"/>
          <w:rPrChange w:id="444" w:author="Benjamin Buchwitz" w:date="2021-10-05T15:21:00Z">
            <w:rPr/>
          </w:rPrChange>
        </w:rPr>
      </w:pPr>
      <w:r w:rsidRPr="001A7CE2">
        <w:rPr>
          <w:lang w:val="en-US"/>
          <w:rPrChange w:id="445" w:author="Benjamin Buchwitz" w:date="2021-10-05T15:21:00Z">
            <w:rPr/>
          </w:rPrChange>
        </w:rPr>
        <w:t>&gt; f1(</w:t>
      </w:r>
      <w:proofErr w:type="spellStart"/>
      <w:proofErr w:type="gramStart"/>
      <w:r w:rsidRPr="001A7CE2">
        <w:rPr>
          <w:lang w:val="en-US"/>
          <w:rPrChange w:id="446" w:author="Benjamin Buchwitz" w:date="2021-10-05T15:21:00Z">
            <w:rPr/>
          </w:rPrChange>
        </w:rPr>
        <w:t>a,b</w:t>
      </w:r>
      <w:proofErr w:type="gramEnd"/>
      <w:r w:rsidRPr="001A7CE2">
        <w:rPr>
          <w:lang w:val="en-US"/>
          <w:rPrChange w:id="447" w:author="Benjamin Buchwitz" w:date="2021-10-05T15:21:00Z">
            <w:rPr/>
          </w:rPrChange>
        </w:rPr>
        <w:t>,c</w:t>
      </w:r>
      <w:proofErr w:type="spellEnd"/>
      <w:r w:rsidRPr="001A7CE2">
        <w:rPr>
          <w:lang w:val="en-US"/>
          <w:rPrChange w:id="448" w:author="Benjamin Buchwitz" w:date="2021-10-05T15:21:00Z">
            <w:rPr/>
          </w:rPrChange>
        </w:rPr>
        <w:t>)</w:t>
      </w:r>
    </w:p>
    <w:p w14:paraId="0BFF3E2B" w14:textId="12EFF784" w:rsidR="00FA3C65" w:rsidRDefault="00FA3C65" w:rsidP="00FA3C65">
      <w:pPr>
        <w:pStyle w:val="QT3"/>
        <w:rPr>
          <w:color w:val="000000"/>
          <w:bdr w:val="none" w:sz="0" w:space="0" w:color="auto" w:frame="1"/>
        </w:rPr>
      </w:pPr>
      <w:r w:rsidRPr="001A7CE2">
        <w:rPr>
          <w:color w:val="000000"/>
          <w:bdr w:val="none" w:sz="0" w:space="0" w:color="auto" w:frame="1"/>
          <w:lang w:val="en-US"/>
          <w:rPrChange w:id="449" w:author="Benjamin Buchwitz" w:date="2021-10-05T15:21:00Z">
            <w:rPr>
              <w:color w:val="000000"/>
              <w:bdr w:val="none" w:sz="0" w:space="0" w:color="auto" w:frame="1"/>
            </w:rPr>
          </w:rPrChange>
        </w:rPr>
        <w:t xml:space="preserve"> </w:t>
      </w:r>
      <w:r w:rsidRPr="00FA3C65">
        <w:rPr>
          <w:color w:val="000000"/>
          <w:bdr w:val="none" w:sz="0" w:space="0" w:color="auto" w:frame="1"/>
        </w:rPr>
        <w:t>[1</w:t>
      </w:r>
      <w:proofErr w:type="gramStart"/>
      <w:r w:rsidRPr="00FA3C65">
        <w:rPr>
          <w:color w:val="000000"/>
          <w:bdr w:val="none" w:sz="0" w:space="0" w:color="auto" w:frame="1"/>
        </w:rPr>
        <w:t>]  3</w:t>
      </w:r>
      <w:proofErr w:type="gramEnd"/>
      <w:r w:rsidRPr="00FA3C65">
        <w:rPr>
          <w:color w:val="000000"/>
          <w:bdr w:val="none" w:sz="0" w:space="0" w:color="auto" w:frame="1"/>
        </w:rPr>
        <w:t xml:space="preserve">  6  5  8  7 10  9 12 11 14</w:t>
      </w:r>
    </w:p>
    <w:p w14:paraId="1A997CB0" w14:textId="77777777" w:rsidR="009B5603" w:rsidRDefault="009B5603">
      <w:pPr>
        <w:spacing w:after="0"/>
      </w:pPr>
      <w:r>
        <w:br w:type="page"/>
      </w:r>
    </w:p>
    <w:p w14:paraId="749E6001" w14:textId="0CAE6D08" w:rsidR="00271148" w:rsidRPr="00271148" w:rsidRDefault="00271148" w:rsidP="003B1611">
      <w:r w:rsidRPr="00271148">
        <w:lastRenderedPageBreak/>
        <w:t xml:space="preserve">Zur Kontrolle sollen </w:t>
      </w:r>
      <w:r>
        <w:t xml:space="preserve">für jeden der beiden Funktionsaufrufe </w:t>
      </w:r>
      <w:r w:rsidR="007F617F">
        <w:t xml:space="preserve">noch einmal </w:t>
      </w:r>
      <w:r>
        <w:t xml:space="preserve">das jeweils letzte Ergebnis </w:t>
      </w:r>
      <w:r w:rsidR="007F617F">
        <w:t xml:space="preserve">explizit </w:t>
      </w:r>
      <w:r>
        <w:t xml:space="preserve">berechnet werden: </w:t>
      </w:r>
    </w:p>
    <w:p w14:paraId="019A60D0" w14:textId="654756B5" w:rsidR="00271148" w:rsidRPr="00271148" w:rsidRDefault="00271148" w:rsidP="00271148">
      <w:pPr>
        <w:pStyle w:val="QT3"/>
      </w:pPr>
      <w:r w:rsidRPr="00271148">
        <w:t xml:space="preserve">&gt; </w:t>
      </w:r>
      <w:r>
        <w:t>f1(1</w:t>
      </w:r>
      <w:r w:rsidRPr="00271148">
        <w:t>0,10,2)</w:t>
      </w:r>
    </w:p>
    <w:p w14:paraId="1A80ACC2" w14:textId="77777777" w:rsidR="00271148" w:rsidRPr="00271148" w:rsidRDefault="00271148" w:rsidP="00271148">
      <w:pPr>
        <w:pStyle w:val="QT3"/>
        <w:rPr>
          <w:color w:val="000000"/>
          <w:bdr w:val="none" w:sz="0" w:space="0" w:color="auto" w:frame="1"/>
        </w:rPr>
      </w:pPr>
      <w:r w:rsidRPr="00271148">
        <w:rPr>
          <w:color w:val="000000"/>
          <w:bdr w:val="none" w:sz="0" w:space="0" w:color="auto" w:frame="1"/>
        </w:rPr>
        <w:t>[1] 36</w:t>
      </w:r>
    </w:p>
    <w:p w14:paraId="557053DC" w14:textId="77777777" w:rsidR="00271148" w:rsidRPr="00271148" w:rsidRDefault="00271148" w:rsidP="00271148">
      <w:pPr>
        <w:pStyle w:val="QT3"/>
      </w:pPr>
      <w:r w:rsidRPr="00271148">
        <w:t>&gt; f1(10,2,0)</w:t>
      </w:r>
    </w:p>
    <w:p w14:paraId="514E0BE8" w14:textId="77777777" w:rsidR="00271148" w:rsidRPr="00271148" w:rsidRDefault="00271148" w:rsidP="00271148">
      <w:pPr>
        <w:pStyle w:val="QT3"/>
        <w:rPr>
          <w:color w:val="000000"/>
        </w:rPr>
      </w:pPr>
      <w:r w:rsidRPr="00271148">
        <w:rPr>
          <w:color w:val="000000"/>
          <w:bdr w:val="none" w:sz="0" w:space="0" w:color="auto" w:frame="1"/>
        </w:rPr>
        <w:t>[1] 14</w:t>
      </w:r>
    </w:p>
    <w:p w14:paraId="6EE9C2A6" w14:textId="77777777" w:rsidR="003B0204" w:rsidRDefault="003B0204" w:rsidP="00331489"/>
    <w:p w14:paraId="7D329F27" w14:textId="35F0B8AE" w:rsidR="00331489" w:rsidRPr="00331489" w:rsidRDefault="00331489" w:rsidP="00331489">
      <w:r>
        <w:t>Informationen über einzelne Funktionsobjekte</w:t>
      </w:r>
      <w:r w:rsidR="003B0204">
        <w:t xml:space="preserve"> erhält man, indem man die Funktionsnamen ohne Klammern und Argumente eingibt:</w:t>
      </w:r>
    </w:p>
    <w:p w14:paraId="0623BACC" w14:textId="77777777" w:rsidR="00331489" w:rsidRPr="001A7CE2" w:rsidRDefault="00331489" w:rsidP="00331489">
      <w:pPr>
        <w:pStyle w:val="QT3"/>
        <w:rPr>
          <w:lang w:val="en-US"/>
          <w:rPrChange w:id="450" w:author="Benjamin Buchwitz" w:date="2021-10-05T15:21:00Z">
            <w:rPr/>
          </w:rPrChange>
        </w:rPr>
      </w:pPr>
      <w:r w:rsidRPr="001A7CE2">
        <w:rPr>
          <w:lang w:val="en-US"/>
          <w:rPrChange w:id="451" w:author="Benjamin Buchwitz" w:date="2021-10-05T15:21:00Z">
            <w:rPr/>
          </w:rPrChange>
        </w:rPr>
        <w:t>&gt; f1</w:t>
      </w:r>
    </w:p>
    <w:p w14:paraId="23C1E333" w14:textId="77777777" w:rsidR="00331489" w:rsidRPr="001A7CE2" w:rsidRDefault="00331489" w:rsidP="00331489">
      <w:pPr>
        <w:pStyle w:val="QT3"/>
        <w:rPr>
          <w:color w:val="000000"/>
          <w:bdr w:val="none" w:sz="0" w:space="0" w:color="auto" w:frame="1"/>
          <w:lang w:val="en-US"/>
          <w:rPrChange w:id="452" w:author="Benjamin Buchwitz" w:date="2021-10-05T15:21:00Z">
            <w:rPr>
              <w:color w:val="000000"/>
              <w:bdr w:val="none" w:sz="0" w:space="0" w:color="auto" w:frame="1"/>
            </w:rPr>
          </w:rPrChange>
        </w:rPr>
      </w:pPr>
      <w:r w:rsidRPr="001A7CE2">
        <w:rPr>
          <w:color w:val="000000"/>
          <w:bdr w:val="none" w:sz="0" w:space="0" w:color="auto" w:frame="1"/>
          <w:lang w:val="en-US"/>
          <w:rPrChange w:id="453" w:author="Benjamin Buchwitz" w:date="2021-10-05T15:21:00Z">
            <w:rPr>
              <w:color w:val="000000"/>
              <w:bdr w:val="none" w:sz="0" w:space="0" w:color="auto" w:frame="1"/>
            </w:rPr>
          </w:rPrChange>
        </w:rPr>
        <w:t>function (</w:t>
      </w:r>
      <w:proofErr w:type="spellStart"/>
      <w:proofErr w:type="gramStart"/>
      <w:r w:rsidRPr="001A7CE2">
        <w:rPr>
          <w:color w:val="000000"/>
          <w:bdr w:val="none" w:sz="0" w:space="0" w:color="auto" w:frame="1"/>
          <w:lang w:val="en-US"/>
          <w:rPrChange w:id="454" w:author="Benjamin Buchwitz" w:date="2021-10-05T15:21:00Z">
            <w:rPr>
              <w:color w:val="000000"/>
              <w:bdr w:val="none" w:sz="0" w:space="0" w:color="auto" w:frame="1"/>
            </w:rPr>
          </w:rPrChange>
        </w:rPr>
        <w:t>x,y</w:t>
      </w:r>
      <w:proofErr w:type="gramEnd"/>
      <w:r w:rsidRPr="001A7CE2">
        <w:rPr>
          <w:color w:val="000000"/>
          <w:bdr w:val="none" w:sz="0" w:space="0" w:color="auto" w:frame="1"/>
          <w:lang w:val="en-US"/>
          <w:rPrChange w:id="455" w:author="Benjamin Buchwitz" w:date="2021-10-05T15:21:00Z">
            <w:rPr>
              <w:color w:val="000000"/>
              <w:bdr w:val="none" w:sz="0" w:space="0" w:color="auto" w:frame="1"/>
            </w:rPr>
          </w:rPrChange>
        </w:rPr>
        <w:t>,z</w:t>
      </w:r>
      <w:proofErr w:type="spellEnd"/>
      <w:r w:rsidRPr="001A7CE2">
        <w:rPr>
          <w:color w:val="000000"/>
          <w:bdr w:val="none" w:sz="0" w:space="0" w:color="auto" w:frame="1"/>
          <w:lang w:val="en-US"/>
          <w:rPrChange w:id="456" w:author="Benjamin Buchwitz" w:date="2021-10-05T15:21:00Z">
            <w:rPr>
              <w:color w:val="000000"/>
              <w:bdr w:val="none" w:sz="0" w:space="0" w:color="auto" w:frame="1"/>
            </w:rPr>
          </w:rPrChange>
        </w:rPr>
        <w:t>){</w:t>
      </w:r>
    </w:p>
    <w:p w14:paraId="6035F31E" w14:textId="77777777" w:rsidR="00331489" w:rsidRPr="001A7CE2" w:rsidRDefault="00331489" w:rsidP="00331489">
      <w:pPr>
        <w:pStyle w:val="QT3"/>
        <w:rPr>
          <w:color w:val="000000"/>
          <w:bdr w:val="none" w:sz="0" w:space="0" w:color="auto" w:frame="1"/>
          <w:lang w:val="en-US"/>
          <w:rPrChange w:id="457" w:author="Benjamin Buchwitz" w:date="2021-10-05T15:21:00Z">
            <w:rPr>
              <w:color w:val="000000"/>
              <w:bdr w:val="none" w:sz="0" w:space="0" w:color="auto" w:frame="1"/>
            </w:rPr>
          </w:rPrChange>
        </w:rPr>
      </w:pPr>
      <w:r w:rsidRPr="001A7CE2">
        <w:rPr>
          <w:color w:val="000000"/>
          <w:bdr w:val="none" w:sz="0" w:space="0" w:color="auto" w:frame="1"/>
          <w:lang w:val="en-US"/>
          <w:rPrChange w:id="458" w:author="Benjamin Buchwitz" w:date="2021-10-05T15:21:00Z">
            <w:rPr>
              <w:color w:val="000000"/>
              <w:bdr w:val="none" w:sz="0" w:space="0" w:color="auto" w:frame="1"/>
            </w:rPr>
          </w:rPrChange>
        </w:rPr>
        <w:t xml:space="preserve">  </w:t>
      </w:r>
      <w:proofErr w:type="spellStart"/>
      <w:r w:rsidRPr="001A7CE2">
        <w:rPr>
          <w:color w:val="000000"/>
          <w:bdr w:val="none" w:sz="0" w:space="0" w:color="auto" w:frame="1"/>
          <w:lang w:val="en-US"/>
          <w:rPrChange w:id="459" w:author="Benjamin Buchwitz" w:date="2021-10-05T15:21:00Z">
            <w:rPr>
              <w:color w:val="000000"/>
              <w:bdr w:val="none" w:sz="0" w:space="0" w:color="auto" w:frame="1"/>
            </w:rPr>
          </w:rPrChange>
        </w:rPr>
        <w:t>tmp</w:t>
      </w:r>
      <w:proofErr w:type="spellEnd"/>
      <w:r w:rsidRPr="001A7CE2">
        <w:rPr>
          <w:color w:val="000000"/>
          <w:bdr w:val="none" w:sz="0" w:space="0" w:color="auto" w:frame="1"/>
          <w:lang w:val="en-US"/>
          <w:rPrChange w:id="460" w:author="Benjamin Buchwitz" w:date="2021-10-05T15:21:00Z">
            <w:rPr>
              <w:color w:val="000000"/>
              <w:bdr w:val="none" w:sz="0" w:space="0" w:color="auto" w:frame="1"/>
            </w:rPr>
          </w:rPrChange>
        </w:rPr>
        <w:t xml:space="preserve"> &lt;</w:t>
      </w:r>
      <w:proofErr w:type="gramStart"/>
      <w:r w:rsidRPr="001A7CE2">
        <w:rPr>
          <w:color w:val="000000"/>
          <w:bdr w:val="none" w:sz="0" w:space="0" w:color="auto" w:frame="1"/>
          <w:lang w:val="en-US"/>
          <w:rPrChange w:id="461" w:author="Benjamin Buchwitz" w:date="2021-10-05T15:21:00Z">
            <w:rPr>
              <w:color w:val="000000"/>
              <w:bdr w:val="none" w:sz="0" w:space="0" w:color="auto" w:frame="1"/>
            </w:rPr>
          </w:rPrChange>
        </w:rPr>
        <w:t>-  2</w:t>
      </w:r>
      <w:proofErr w:type="gramEnd"/>
      <w:r w:rsidRPr="001A7CE2">
        <w:rPr>
          <w:color w:val="000000"/>
          <w:bdr w:val="none" w:sz="0" w:space="0" w:color="auto" w:frame="1"/>
          <w:lang w:val="en-US"/>
          <w:rPrChange w:id="462" w:author="Benjamin Buchwitz" w:date="2021-10-05T15:21:00Z">
            <w:rPr>
              <w:color w:val="000000"/>
              <w:bdr w:val="none" w:sz="0" w:space="0" w:color="auto" w:frame="1"/>
            </w:rPr>
          </w:rPrChange>
        </w:rPr>
        <w:t>*y+3*z</w:t>
      </w:r>
    </w:p>
    <w:p w14:paraId="10BCACB4" w14:textId="77777777" w:rsidR="00331489" w:rsidRPr="001A7CE2" w:rsidRDefault="00331489" w:rsidP="00331489">
      <w:pPr>
        <w:pStyle w:val="QT3"/>
        <w:rPr>
          <w:color w:val="000000"/>
          <w:bdr w:val="none" w:sz="0" w:space="0" w:color="auto" w:frame="1"/>
          <w:lang w:val="en-US"/>
          <w:rPrChange w:id="463" w:author="Benjamin Buchwitz" w:date="2021-10-05T15:21:00Z">
            <w:rPr>
              <w:color w:val="000000"/>
              <w:bdr w:val="none" w:sz="0" w:space="0" w:color="auto" w:frame="1"/>
            </w:rPr>
          </w:rPrChange>
        </w:rPr>
      </w:pPr>
      <w:r w:rsidRPr="001A7CE2">
        <w:rPr>
          <w:color w:val="000000"/>
          <w:bdr w:val="none" w:sz="0" w:space="0" w:color="auto" w:frame="1"/>
          <w:lang w:val="en-US"/>
          <w:rPrChange w:id="464" w:author="Benjamin Buchwitz" w:date="2021-10-05T15:21:00Z">
            <w:rPr>
              <w:color w:val="000000"/>
              <w:bdr w:val="none" w:sz="0" w:space="0" w:color="auto" w:frame="1"/>
            </w:rPr>
          </w:rPrChange>
        </w:rPr>
        <w:t xml:space="preserve">  return(</w:t>
      </w:r>
      <w:proofErr w:type="spellStart"/>
      <w:r w:rsidRPr="001A7CE2">
        <w:rPr>
          <w:color w:val="000000"/>
          <w:bdr w:val="none" w:sz="0" w:space="0" w:color="auto" w:frame="1"/>
          <w:lang w:val="en-US"/>
          <w:rPrChange w:id="465" w:author="Benjamin Buchwitz" w:date="2021-10-05T15:21:00Z">
            <w:rPr>
              <w:color w:val="000000"/>
              <w:bdr w:val="none" w:sz="0" w:space="0" w:color="auto" w:frame="1"/>
            </w:rPr>
          </w:rPrChange>
        </w:rPr>
        <w:t>x+tmp</w:t>
      </w:r>
      <w:proofErr w:type="spellEnd"/>
      <w:r w:rsidRPr="001A7CE2">
        <w:rPr>
          <w:color w:val="000000"/>
          <w:bdr w:val="none" w:sz="0" w:space="0" w:color="auto" w:frame="1"/>
          <w:lang w:val="en-US"/>
          <w:rPrChange w:id="466" w:author="Benjamin Buchwitz" w:date="2021-10-05T15:21:00Z">
            <w:rPr>
              <w:color w:val="000000"/>
              <w:bdr w:val="none" w:sz="0" w:space="0" w:color="auto" w:frame="1"/>
            </w:rPr>
          </w:rPrChange>
        </w:rPr>
        <w:t>)</w:t>
      </w:r>
    </w:p>
    <w:p w14:paraId="313A30F6" w14:textId="77777777" w:rsidR="00331489" w:rsidRPr="001A7CE2" w:rsidRDefault="00331489" w:rsidP="00331489">
      <w:pPr>
        <w:pStyle w:val="QT3"/>
        <w:rPr>
          <w:color w:val="000000"/>
          <w:bdr w:val="none" w:sz="0" w:space="0" w:color="auto" w:frame="1"/>
          <w:lang w:val="en-US"/>
          <w:rPrChange w:id="467" w:author="Benjamin Buchwitz" w:date="2021-10-05T15:21:00Z">
            <w:rPr>
              <w:color w:val="000000"/>
              <w:bdr w:val="none" w:sz="0" w:space="0" w:color="auto" w:frame="1"/>
            </w:rPr>
          </w:rPrChange>
        </w:rPr>
      </w:pPr>
      <w:r w:rsidRPr="001A7CE2">
        <w:rPr>
          <w:color w:val="000000"/>
          <w:bdr w:val="none" w:sz="0" w:space="0" w:color="auto" w:frame="1"/>
          <w:lang w:val="en-US"/>
          <w:rPrChange w:id="468" w:author="Benjamin Buchwitz" w:date="2021-10-05T15:21:00Z">
            <w:rPr>
              <w:color w:val="000000"/>
              <w:bdr w:val="none" w:sz="0" w:space="0" w:color="auto" w:frame="1"/>
            </w:rPr>
          </w:rPrChange>
        </w:rPr>
        <w:t>}</w:t>
      </w:r>
    </w:p>
    <w:p w14:paraId="2075105B" w14:textId="77777777" w:rsidR="00331489" w:rsidRPr="001A7CE2" w:rsidRDefault="00331489" w:rsidP="00331489">
      <w:pPr>
        <w:pStyle w:val="QT3"/>
        <w:rPr>
          <w:color w:val="000000"/>
          <w:bdr w:val="none" w:sz="0" w:space="0" w:color="auto" w:frame="1"/>
          <w:lang w:val="en-US"/>
          <w:rPrChange w:id="469" w:author="Benjamin Buchwitz" w:date="2021-10-05T15:21:00Z">
            <w:rPr>
              <w:color w:val="000000"/>
              <w:bdr w:val="none" w:sz="0" w:space="0" w:color="auto" w:frame="1"/>
            </w:rPr>
          </w:rPrChange>
        </w:rPr>
      </w:pPr>
      <w:r w:rsidRPr="001A7CE2">
        <w:rPr>
          <w:color w:val="000000"/>
          <w:bdr w:val="none" w:sz="0" w:space="0" w:color="auto" w:frame="1"/>
          <w:lang w:val="en-US"/>
          <w:rPrChange w:id="470" w:author="Benjamin Buchwitz" w:date="2021-10-05T15:21:00Z">
            <w:rPr>
              <w:color w:val="000000"/>
              <w:bdr w:val="none" w:sz="0" w:space="0" w:color="auto" w:frame="1"/>
            </w:rPr>
          </w:rPrChange>
        </w:rPr>
        <w:t>&lt;bytecode: 0x0000000003b1a848&gt;</w:t>
      </w:r>
    </w:p>
    <w:p w14:paraId="4601355F" w14:textId="77777777" w:rsidR="00331489" w:rsidRPr="001A7CE2" w:rsidRDefault="00331489" w:rsidP="00331489">
      <w:pPr>
        <w:pStyle w:val="QT3"/>
        <w:rPr>
          <w:lang w:val="en-US"/>
          <w:rPrChange w:id="471" w:author="Benjamin Buchwitz" w:date="2021-10-05T15:21:00Z">
            <w:rPr/>
          </w:rPrChange>
        </w:rPr>
      </w:pPr>
      <w:r w:rsidRPr="001A7CE2">
        <w:rPr>
          <w:lang w:val="en-US"/>
          <w:rPrChange w:id="472" w:author="Benjamin Buchwitz" w:date="2021-10-05T15:21:00Z">
            <w:rPr/>
          </w:rPrChange>
        </w:rPr>
        <w:t>&gt; sqrt</w:t>
      </w:r>
    </w:p>
    <w:p w14:paraId="37694DD6" w14:textId="77777777" w:rsidR="00331489" w:rsidRPr="001A7CE2" w:rsidRDefault="00331489" w:rsidP="00331489">
      <w:pPr>
        <w:pStyle w:val="QT3"/>
        <w:rPr>
          <w:color w:val="000000"/>
          <w:bdr w:val="none" w:sz="0" w:space="0" w:color="auto" w:frame="1"/>
          <w:lang w:val="en-US"/>
          <w:rPrChange w:id="473" w:author="Benjamin Buchwitz" w:date="2021-10-05T15:21:00Z">
            <w:rPr>
              <w:color w:val="000000"/>
              <w:bdr w:val="none" w:sz="0" w:space="0" w:color="auto" w:frame="1"/>
            </w:rPr>
          </w:rPrChange>
        </w:rPr>
      </w:pPr>
      <w:r w:rsidRPr="001A7CE2">
        <w:rPr>
          <w:color w:val="000000"/>
          <w:bdr w:val="none" w:sz="0" w:space="0" w:color="auto" w:frame="1"/>
          <w:lang w:val="en-US"/>
          <w:rPrChange w:id="474" w:author="Benjamin Buchwitz" w:date="2021-10-05T15:21:00Z">
            <w:rPr>
              <w:color w:val="000000"/>
              <w:bdr w:val="none" w:sz="0" w:space="0" w:color="auto" w:frame="1"/>
            </w:rPr>
          </w:rPrChange>
        </w:rPr>
        <w:t>function (x</w:t>
      </w:r>
      <w:proofErr w:type="gramStart"/>
      <w:r w:rsidRPr="001A7CE2">
        <w:rPr>
          <w:color w:val="000000"/>
          <w:bdr w:val="none" w:sz="0" w:space="0" w:color="auto" w:frame="1"/>
          <w:lang w:val="en-US"/>
          <w:rPrChange w:id="475" w:author="Benjamin Buchwitz" w:date="2021-10-05T15:21:00Z">
            <w:rPr>
              <w:color w:val="000000"/>
              <w:bdr w:val="none" w:sz="0" w:space="0" w:color="auto" w:frame="1"/>
            </w:rPr>
          </w:rPrChange>
        </w:rPr>
        <w:t>)  .</w:t>
      </w:r>
      <w:proofErr w:type="gramEnd"/>
      <w:r w:rsidRPr="001A7CE2">
        <w:rPr>
          <w:color w:val="000000"/>
          <w:bdr w:val="none" w:sz="0" w:space="0" w:color="auto" w:frame="1"/>
          <w:lang w:val="en-US"/>
          <w:rPrChange w:id="476" w:author="Benjamin Buchwitz" w:date="2021-10-05T15:21:00Z">
            <w:rPr>
              <w:color w:val="000000"/>
              <w:bdr w:val="none" w:sz="0" w:space="0" w:color="auto" w:frame="1"/>
            </w:rPr>
          </w:rPrChange>
        </w:rPr>
        <w:t>Primitive("sqrt")</w:t>
      </w:r>
    </w:p>
    <w:p w14:paraId="5DDBD9CA" w14:textId="77777777" w:rsidR="00331489" w:rsidRPr="001A7CE2" w:rsidRDefault="00331489" w:rsidP="00331489">
      <w:pPr>
        <w:pStyle w:val="QT3"/>
        <w:rPr>
          <w:lang w:val="en-US"/>
          <w:rPrChange w:id="477" w:author="Benjamin Buchwitz" w:date="2021-10-05T15:21:00Z">
            <w:rPr/>
          </w:rPrChange>
        </w:rPr>
      </w:pPr>
      <w:r w:rsidRPr="001A7CE2">
        <w:rPr>
          <w:lang w:val="en-US"/>
          <w:rPrChange w:id="478" w:author="Benjamin Buchwitz" w:date="2021-10-05T15:21:00Z">
            <w:rPr/>
          </w:rPrChange>
        </w:rPr>
        <w:t>&gt; atan2</w:t>
      </w:r>
    </w:p>
    <w:p w14:paraId="563F0C6C" w14:textId="77777777" w:rsidR="00331489" w:rsidRPr="001A7CE2" w:rsidRDefault="00331489" w:rsidP="00331489">
      <w:pPr>
        <w:pStyle w:val="QT3"/>
        <w:rPr>
          <w:color w:val="000000"/>
          <w:bdr w:val="none" w:sz="0" w:space="0" w:color="auto" w:frame="1"/>
          <w:lang w:val="en-US"/>
          <w:rPrChange w:id="479" w:author="Benjamin Buchwitz" w:date="2021-10-05T15:21:00Z">
            <w:rPr>
              <w:color w:val="000000"/>
              <w:bdr w:val="none" w:sz="0" w:space="0" w:color="auto" w:frame="1"/>
            </w:rPr>
          </w:rPrChange>
        </w:rPr>
      </w:pPr>
      <w:r w:rsidRPr="001A7CE2">
        <w:rPr>
          <w:color w:val="000000"/>
          <w:bdr w:val="none" w:sz="0" w:space="0" w:color="auto" w:frame="1"/>
          <w:lang w:val="en-US"/>
          <w:rPrChange w:id="480" w:author="Benjamin Buchwitz" w:date="2021-10-05T15:21:00Z">
            <w:rPr>
              <w:color w:val="000000"/>
              <w:bdr w:val="none" w:sz="0" w:space="0" w:color="auto" w:frame="1"/>
            </w:rPr>
          </w:rPrChange>
        </w:rPr>
        <w:t xml:space="preserve">function (y, x) </w:t>
      </w:r>
    </w:p>
    <w:p w14:paraId="4BCC769B" w14:textId="77777777" w:rsidR="00331489" w:rsidRPr="001A7CE2" w:rsidRDefault="00331489" w:rsidP="00331489">
      <w:pPr>
        <w:pStyle w:val="QT3"/>
        <w:rPr>
          <w:color w:val="000000"/>
          <w:bdr w:val="none" w:sz="0" w:space="0" w:color="auto" w:frame="1"/>
          <w:lang w:val="en-US"/>
          <w:rPrChange w:id="481" w:author="Benjamin Buchwitz" w:date="2021-10-05T15:21:00Z">
            <w:rPr>
              <w:color w:val="000000"/>
              <w:bdr w:val="none" w:sz="0" w:space="0" w:color="auto" w:frame="1"/>
            </w:rPr>
          </w:rPrChange>
        </w:rPr>
      </w:pPr>
      <w:proofErr w:type="gramStart"/>
      <w:r w:rsidRPr="001A7CE2">
        <w:rPr>
          <w:color w:val="000000"/>
          <w:bdr w:val="none" w:sz="0" w:space="0" w:color="auto" w:frame="1"/>
          <w:lang w:val="en-US"/>
          <w:rPrChange w:id="482" w:author="Benjamin Buchwitz" w:date="2021-10-05T15:21:00Z">
            <w:rPr>
              <w:color w:val="000000"/>
              <w:bdr w:val="none" w:sz="0" w:space="0" w:color="auto" w:frame="1"/>
            </w:rPr>
          </w:rPrChange>
        </w:rPr>
        <w:t>.Internal</w:t>
      </w:r>
      <w:proofErr w:type="gramEnd"/>
      <w:r w:rsidRPr="001A7CE2">
        <w:rPr>
          <w:color w:val="000000"/>
          <w:bdr w:val="none" w:sz="0" w:space="0" w:color="auto" w:frame="1"/>
          <w:lang w:val="en-US"/>
          <w:rPrChange w:id="483" w:author="Benjamin Buchwitz" w:date="2021-10-05T15:21:00Z">
            <w:rPr>
              <w:color w:val="000000"/>
              <w:bdr w:val="none" w:sz="0" w:space="0" w:color="auto" w:frame="1"/>
            </w:rPr>
          </w:rPrChange>
        </w:rPr>
        <w:t>(atan2(y, x))</w:t>
      </w:r>
    </w:p>
    <w:p w14:paraId="7DEEFD4F" w14:textId="77777777" w:rsidR="00331489" w:rsidRPr="001A7CE2" w:rsidRDefault="00331489" w:rsidP="00331489">
      <w:pPr>
        <w:pStyle w:val="QT3"/>
        <w:rPr>
          <w:color w:val="000000"/>
          <w:bdr w:val="none" w:sz="0" w:space="0" w:color="auto" w:frame="1"/>
          <w:lang w:val="en-US"/>
          <w:rPrChange w:id="484" w:author="Benjamin Buchwitz" w:date="2021-10-05T15:21:00Z">
            <w:rPr>
              <w:color w:val="000000"/>
              <w:bdr w:val="none" w:sz="0" w:space="0" w:color="auto" w:frame="1"/>
            </w:rPr>
          </w:rPrChange>
        </w:rPr>
      </w:pPr>
      <w:r w:rsidRPr="001A7CE2">
        <w:rPr>
          <w:color w:val="000000"/>
          <w:bdr w:val="none" w:sz="0" w:space="0" w:color="auto" w:frame="1"/>
          <w:lang w:val="en-US"/>
          <w:rPrChange w:id="485" w:author="Benjamin Buchwitz" w:date="2021-10-05T15:21:00Z">
            <w:rPr>
              <w:color w:val="000000"/>
              <w:bdr w:val="none" w:sz="0" w:space="0" w:color="auto" w:frame="1"/>
            </w:rPr>
          </w:rPrChange>
        </w:rPr>
        <w:t>&lt;bytecode: 0x0000000010cffa20&gt;</w:t>
      </w:r>
    </w:p>
    <w:p w14:paraId="5478BA35" w14:textId="2E5A2159" w:rsidR="00331489" w:rsidRPr="001A7CE2" w:rsidRDefault="00331489" w:rsidP="00331489">
      <w:pPr>
        <w:pStyle w:val="QT3"/>
        <w:rPr>
          <w:color w:val="000000"/>
          <w:bdr w:val="none" w:sz="0" w:space="0" w:color="auto" w:frame="1"/>
          <w:lang w:val="en-US"/>
          <w:rPrChange w:id="486" w:author="Benjamin Buchwitz" w:date="2021-10-05T15:21:00Z">
            <w:rPr>
              <w:color w:val="000000"/>
              <w:bdr w:val="none" w:sz="0" w:space="0" w:color="auto" w:frame="1"/>
            </w:rPr>
          </w:rPrChange>
        </w:rPr>
      </w:pPr>
      <w:r w:rsidRPr="001A7CE2">
        <w:rPr>
          <w:color w:val="000000"/>
          <w:bdr w:val="none" w:sz="0" w:space="0" w:color="auto" w:frame="1"/>
          <w:lang w:val="en-US"/>
          <w:rPrChange w:id="487" w:author="Benjamin Buchwitz" w:date="2021-10-05T15:21:00Z">
            <w:rPr>
              <w:color w:val="000000"/>
              <w:bdr w:val="none" w:sz="0" w:space="0" w:color="auto" w:frame="1"/>
            </w:rPr>
          </w:rPrChange>
        </w:rPr>
        <w:t xml:space="preserve">&lt;environment: </w:t>
      </w:r>
      <w:proofErr w:type="spellStart"/>
      <w:proofErr w:type="gramStart"/>
      <w:r w:rsidRPr="001A7CE2">
        <w:rPr>
          <w:color w:val="000000"/>
          <w:bdr w:val="none" w:sz="0" w:space="0" w:color="auto" w:frame="1"/>
          <w:lang w:val="en-US"/>
          <w:rPrChange w:id="488" w:author="Benjamin Buchwitz" w:date="2021-10-05T15:21:00Z">
            <w:rPr>
              <w:color w:val="000000"/>
              <w:bdr w:val="none" w:sz="0" w:space="0" w:color="auto" w:frame="1"/>
            </w:rPr>
          </w:rPrChange>
        </w:rPr>
        <w:t>namespace:base</w:t>
      </w:r>
      <w:proofErr w:type="spellEnd"/>
      <w:proofErr w:type="gramEnd"/>
      <w:r w:rsidRPr="001A7CE2">
        <w:rPr>
          <w:color w:val="000000"/>
          <w:bdr w:val="none" w:sz="0" w:space="0" w:color="auto" w:frame="1"/>
          <w:lang w:val="en-US"/>
          <w:rPrChange w:id="489" w:author="Benjamin Buchwitz" w:date="2021-10-05T15:21:00Z">
            <w:rPr>
              <w:color w:val="000000"/>
              <w:bdr w:val="none" w:sz="0" w:space="0" w:color="auto" w:frame="1"/>
            </w:rPr>
          </w:rPrChange>
        </w:rPr>
        <w:t>&gt;</w:t>
      </w:r>
    </w:p>
    <w:p w14:paraId="52BE13D8" w14:textId="77777777" w:rsidR="00331489" w:rsidRPr="001A7CE2" w:rsidRDefault="00331489" w:rsidP="003314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0" w:lineRule="atLeast"/>
        <w:rPr>
          <w:rFonts w:ascii="Lucida Console" w:hAnsi="Lucida Console" w:cs="Courier New"/>
          <w:color w:val="000000"/>
          <w:szCs w:val="20"/>
          <w:lang w:val="en-US"/>
          <w:rPrChange w:id="490" w:author="Benjamin Buchwitz" w:date="2021-10-05T15:21:00Z">
            <w:rPr>
              <w:rFonts w:ascii="Lucida Console" w:hAnsi="Lucida Console" w:cs="Courier New"/>
              <w:color w:val="000000"/>
              <w:szCs w:val="20"/>
            </w:rPr>
          </w:rPrChange>
        </w:rPr>
      </w:pPr>
    </w:p>
    <w:p w14:paraId="3F5F9CAB" w14:textId="77375098" w:rsidR="005D5408" w:rsidRPr="00ED04E8" w:rsidRDefault="005D5408" w:rsidP="005D5408">
      <w:pPr>
        <w:pStyle w:val="Markiert1"/>
        <w:spacing w:before="240"/>
        <w:rPr>
          <w:rStyle w:val="Fett"/>
        </w:rPr>
      </w:pPr>
      <w:r w:rsidRPr="00B35ED0">
        <w:rPr>
          <w:rStyle w:val="Fett"/>
        </w:rPr>
        <w:t>Wichtig</w:t>
      </w:r>
    </w:p>
    <w:p w14:paraId="520A1A92" w14:textId="77777777" w:rsidR="005D5408" w:rsidRPr="00F64485" w:rsidRDefault="005D5408" w:rsidP="005D5408">
      <w:pPr>
        <w:pStyle w:val="AufzhlMarkiert"/>
        <w:widowControl w:val="0"/>
        <w:rPr>
          <w:rFonts w:ascii="Consolas" w:hAnsi="Consolas"/>
        </w:rPr>
      </w:pPr>
      <w:proofErr w:type="spellStart"/>
      <w:r w:rsidRPr="00F64485">
        <w:rPr>
          <w:rFonts w:ascii="Consolas" w:hAnsi="Consolas"/>
        </w:rPr>
        <w:t>name</w:t>
      </w:r>
      <w:proofErr w:type="spellEnd"/>
      <w:r w:rsidRPr="00F64485">
        <w:rPr>
          <w:rFonts w:ascii="Consolas" w:hAnsi="Consolas"/>
        </w:rPr>
        <w:t xml:space="preserve"> &lt;-</w:t>
      </w:r>
      <w:proofErr w:type="spellStart"/>
      <w:proofErr w:type="gramStart"/>
      <w:r w:rsidRPr="00F64485">
        <w:rPr>
          <w:rFonts w:ascii="Consolas" w:hAnsi="Consolas"/>
        </w:rPr>
        <w:t>function</w:t>
      </w:r>
      <w:proofErr w:type="spellEnd"/>
      <w:r w:rsidRPr="00F64485">
        <w:rPr>
          <w:rFonts w:ascii="Consolas" w:hAnsi="Consolas"/>
        </w:rPr>
        <w:t>(</w:t>
      </w:r>
      <w:proofErr w:type="gramEnd"/>
      <w:r w:rsidRPr="00F64485">
        <w:rPr>
          <w:rFonts w:ascii="Consolas" w:hAnsi="Consolas"/>
        </w:rPr>
        <w:t xml:space="preserve">arg_1, arg_2, ...) </w:t>
      </w:r>
      <w:proofErr w:type="spellStart"/>
      <w:r w:rsidRPr="00F64485">
        <w:rPr>
          <w:rFonts w:ascii="Consolas" w:hAnsi="Consolas"/>
        </w:rPr>
        <w:t>expression</w:t>
      </w:r>
      <w:proofErr w:type="spellEnd"/>
      <w:r w:rsidRPr="00F64485">
        <w:rPr>
          <w:rFonts w:ascii="Consolas" w:hAnsi="Consolas"/>
        </w:rPr>
        <w:t xml:space="preserve"> </w:t>
      </w:r>
    </w:p>
    <w:p w14:paraId="68AA33B2" w14:textId="77777777" w:rsidR="005D5408" w:rsidRDefault="005D5408" w:rsidP="005D5408">
      <w:pPr>
        <w:pStyle w:val="AufzhlMarkiert"/>
        <w:widowControl w:val="0"/>
      </w:pPr>
      <w:r>
        <w:t>Formale Funktionsparameter</w:t>
      </w:r>
    </w:p>
    <w:p w14:paraId="648E19A4" w14:textId="77777777" w:rsidR="005D5408" w:rsidRDefault="005D5408" w:rsidP="005D5408">
      <w:pPr>
        <w:pStyle w:val="AufzhlMarkiert"/>
        <w:widowControl w:val="0"/>
      </w:pPr>
      <w:r>
        <w:t>Funktionskörper</w:t>
      </w:r>
    </w:p>
    <w:p w14:paraId="3A7A8A96" w14:textId="3A9BA2AF" w:rsidR="005D5408" w:rsidRDefault="005D5408" w:rsidP="005D5408">
      <w:pPr>
        <w:pStyle w:val="AufzhlMarkiert"/>
        <w:widowControl w:val="0"/>
      </w:pPr>
      <w:r>
        <w:t>Lokale Variablen</w:t>
      </w:r>
    </w:p>
    <w:p w14:paraId="7FBCDD86" w14:textId="0156D787" w:rsidR="00DA419C" w:rsidRDefault="00DA419C" w:rsidP="005D5408">
      <w:pPr>
        <w:pStyle w:val="AufzhlMarkiert"/>
        <w:widowControl w:val="0"/>
      </w:pPr>
      <w:r>
        <w:rPr>
          <w:rStyle w:val="Fett"/>
          <w:b w:val="0"/>
          <w:bCs w:val="0"/>
        </w:rPr>
        <w:t xml:space="preserve">Fehlt die </w:t>
      </w:r>
      <w:proofErr w:type="spellStart"/>
      <w:r w:rsidRPr="004D3812">
        <w:rPr>
          <w:rStyle w:val="QWordZchn"/>
        </w:rPr>
        <w:t>return</w:t>
      </w:r>
      <w:proofErr w:type="spellEnd"/>
      <w:r>
        <w:rPr>
          <w:rStyle w:val="Fett"/>
          <w:b w:val="0"/>
          <w:bCs w:val="0"/>
        </w:rPr>
        <w:t>-Anweisung, dann wird der letzte in der Funktion berechnete Wert zurückgegeben</w:t>
      </w:r>
      <w:r>
        <w:t xml:space="preserve"> </w:t>
      </w:r>
    </w:p>
    <w:p w14:paraId="1F9CB42D" w14:textId="70C06013" w:rsidR="00E86675" w:rsidRDefault="005D5408" w:rsidP="003B1611">
      <w:pPr>
        <w:pStyle w:val="AufzhlMarkiert"/>
        <w:widowControl w:val="0"/>
      </w:pPr>
      <w:r>
        <w:t>Elementweises Anwenden der Funktion bei Vektorargumenten (und eventuelles Recycling)</w:t>
      </w:r>
    </w:p>
    <w:p w14:paraId="1F32A64D" w14:textId="72CE5EE7" w:rsidR="003B0204" w:rsidRDefault="003B0204" w:rsidP="003B1611">
      <w:pPr>
        <w:pStyle w:val="AufzhlMarkiert"/>
        <w:widowControl w:val="0"/>
      </w:pPr>
      <w:r>
        <w:t xml:space="preserve">Unterschied </w:t>
      </w:r>
      <w:proofErr w:type="spellStart"/>
      <w:r w:rsidRPr="003B0204">
        <w:rPr>
          <w:rStyle w:val="QWordZchn"/>
        </w:rPr>
        <w:t>sqrt</w:t>
      </w:r>
      <w:proofErr w:type="spellEnd"/>
      <w:r>
        <w:t xml:space="preserve"> und </w:t>
      </w:r>
      <w:proofErr w:type="spellStart"/>
      <w:proofErr w:type="gramStart"/>
      <w:r w:rsidRPr="003B0204">
        <w:rPr>
          <w:rStyle w:val="QWordZchn"/>
        </w:rPr>
        <w:t>sqrt</w:t>
      </w:r>
      <w:proofErr w:type="spellEnd"/>
      <w:r w:rsidRPr="003B0204">
        <w:rPr>
          <w:rStyle w:val="QWordZchn"/>
        </w:rPr>
        <w:t>(</w:t>
      </w:r>
      <w:proofErr w:type="gramEnd"/>
      <w:r w:rsidRPr="003B0204">
        <w:rPr>
          <w:rStyle w:val="QWordZchn"/>
        </w:rPr>
        <w:t>2)</w:t>
      </w:r>
    </w:p>
    <w:p w14:paraId="4D880386" w14:textId="77777777" w:rsidR="009B5603" w:rsidRDefault="009B5603">
      <w:pPr>
        <w:spacing w:after="0"/>
        <w:rPr>
          <w:rFonts w:ascii="Arial" w:eastAsia="SimSun" w:hAnsi="Arial" w:cs="Arial"/>
          <w:color w:val="002060"/>
          <w:sz w:val="26"/>
          <w:szCs w:val="26"/>
        </w:rPr>
      </w:pPr>
      <w:r>
        <w:br w:type="page"/>
      </w:r>
    </w:p>
    <w:p w14:paraId="7FB03BD4" w14:textId="4D0ED82D" w:rsidR="00271148" w:rsidRDefault="00132861" w:rsidP="00132861">
      <w:pPr>
        <w:pStyle w:val="berschrift3"/>
      </w:pPr>
      <w:bookmarkStart w:id="491" w:name="_Toc18405958"/>
      <w:r>
        <w:lastRenderedPageBreak/>
        <w:t>Benannte und optionale Argumente</w:t>
      </w:r>
      <w:bookmarkEnd w:id="491"/>
    </w:p>
    <w:p w14:paraId="1A2E48C7" w14:textId="32CD09A2" w:rsidR="00F33C68" w:rsidRDefault="00F33C68" w:rsidP="00F33C68"/>
    <w:p w14:paraId="7267E511" w14:textId="77777777" w:rsidR="00DA419C" w:rsidRPr="001A7CE2" w:rsidRDefault="00DA419C" w:rsidP="00DA419C">
      <w:pPr>
        <w:pStyle w:val="QT3"/>
        <w:rPr>
          <w:lang w:val="en-US"/>
          <w:rPrChange w:id="492" w:author="Benjamin Buchwitz" w:date="2021-10-05T15:21:00Z">
            <w:rPr/>
          </w:rPrChange>
        </w:rPr>
      </w:pPr>
      <w:r w:rsidRPr="001A7CE2">
        <w:rPr>
          <w:lang w:val="en-US"/>
          <w:rPrChange w:id="493" w:author="Benjamin Buchwitz" w:date="2021-10-05T15:21:00Z">
            <w:rPr/>
          </w:rPrChange>
        </w:rPr>
        <w:t>&gt; f4 &lt;- function (</w:t>
      </w:r>
      <w:proofErr w:type="spellStart"/>
      <w:proofErr w:type="gramStart"/>
      <w:r w:rsidRPr="001A7CE2">
        <w:rPr>
          <w:lang w:val="en-US"/>
          <w:rPrChange w:id="494" w:author="Benjamin Buchwitz" w:date="2021-10-05T15:21:00Z">
            <w:rPr/>
          </w:rPrChange>
        </w:rPr>
        <w:t>x,y</w:t>
      </w:r>
      <w:proofErr w:type="spellEnd"/>
      <w:proofErr w:type="gramEnd"/>
      <w:r w:rsidRPr="001A7CE2">
        <w:rPr>
          <w:lang w:val="en-US"/>
          <w:rPrChange w:id="495" w:author="Benjamin Buchwitz" w:date="2021-10-05T15:21:00Z">
            <w:rPr/>
          </w:rPrChange>
        </w:rPr>
        <w:t xml:space="preserve">=1,z=0){ </w:t>
      </w:r>
    </w:p>
    <w:p w14:paraId="16CBB763" w14:textId="77777777" w:rsidR="00DA419C" w:rsidRPr="001A7CE2" w:rsidRDefault="00DA419C" w:rsidP="00DA419C">
      <w:pPr>
        <w:pStyle w:val="QT3"/>
        <w:rPr>
          <w:lang w:val="en-US"/>
          <w:rPrChange w:id="496" w:author="Benjamin Buchwitz" w:date="2021-10-05T15:21:00Z">
            <w:rPr/>
          </w:rPrChange>
        </w:rPr>
      </w:pPr>
      <w:r w:rsidRPr="001A7CE2">
        <w:rPr>
          <w:lang w:val="en-US"/>
          <w:rPrChange w:id="497" w:author="Benjamin Buchwitz" w:date="2021-10-05T15:21:00Z">
            <w:rPr/>
          </w:rPrChange>
        </w:rPr>
        <w:t>+   x+2*y+3*z</w:t>
      </w:r>
    </w:p>
    <w:p w14:paraId="20470E55" w14:textId="77777777" w:rsidR="00DA419C" w:rsidRPr="001A7CE2" w:rsidRDefault="00DA419C" w:rsidP="00DA419C">
      <w:pPr>
        <w:pStyle w:val="QT3"/>
        <w:rPr>
          <w:lang w:val="en-US"/>
          <w:rPrChange w:id="498" w:author="Benjamin Buchwitz" w:date="2021-10-05T15:21:00Z">
            <w:rPr/>
          </w:rPrChange>
        </w:rPr>
      </w:pPr>
      <w:r w:rsidRPr="001A7CE2">
        <w:rPr>
          <w:lang w:val="en-US"/>
          <w:rPrChange w:id="499" w:author="Benjamin Buchwitz" w:date="2021-10-05T15:21:00Z">
            <w:rPr/>
          </w:rPrChange>
        </w:rPr>
        <w:t>+ }</w:t>
      </w:r>
    </w:p>
    <w:p w14:paraId="60FDA3A6" w14:textId="77777777" w:rsidR="00DA419C" w:rsidRPr="001A7CE2" w:rsidRDefault="00DA419C" w:rsidP="00DA419C">
      <w:pPr>
        <w:pStyle w:val="QT3"/>
        <w:rPr>
          <w:lang w:val="en-US"/>
          <w:rPrChange w:id="500" w:author="Benjamin Buchwitz" w:date="2021-10-05T15:21:00Z">
            <w:rPr/>
          </w:rPrChange>
        </w:rPr>
      </w:pPr>
      <w:r w:rsidRPr="001A7CE2">
        <w:rPr>
          <w:lang w:val="en-US"/>
          <w:rPrChange w:id="501" w:author="Benjamin Buchwitz" w:date="2021-10-05T15:21:00Z">
            <w:rPr/>
          </w:rPrChange>
        </w:rPr>
        <w:t>&gt; a &lt;- 1:10</w:t>
      </w:r>
    </w:p>
    <w:p w14:paraId="7D7C1029" w14:textId="77777777" w:rsidR="00DA419C" w:rsidRPr="001A7CE2" w:rsidRDefault="00DA419C" w:rsidP="00DA419C">
      <w:pPr>
        <w:pStyle w:val="QT3"/>
        <w:rPr>
          <w:lang w:val="en-US"/>
          <w:rPrChange w:id="502" w:author="Benjamin Buchwitz" w:date="2021-10-05T15:21:00Z">
            <w:rPr/>
          </w:rPrChange>
        </w:rPr>
      </w:pPr>
      <w:r w:rsidRPr="001A7CE2">
        <w:rPr>
          <w:lang w:val="en-US"/>
          <w:rPrChange w:id="503" w:author="Benjamin Buchwitz" w:date="2021-10-05T15:21:00Z">
            <w:rPr/>
          </w:rPrChange>
        </w:rPr>
        <w:t>&gt; b &lt;- 1:2</w:t>
      </w:r>
    </w:p>
    <w:p w14:paraId="1B84F493" w14:textId="77777777" w:rsidR="00DA419C" w:rsidRPr="001A7CE2" w:rsidRDefault="00DA419C" w:rsidP="00DA419C">
      <w:pPr>
        <w:pStyle w:val="QT3"/>
        <w:rPr>
          <w:lang w:val="en-US"/>
          <w:rPrChange w:id="504" w:author="Benjamin Buchwitz" w:date="2021-10-05T15:21:00Z">
            <w:rPr/>
          </w:rPrChange>
        </w:rPr>
      </w:pPr>
      <w:r w:rsidRPr="001A7CE2">
        <w:rPr>
          <w:lang w:val="en-US"/>
          <w:rPrChange w:id="505" w:author="Benjamin Buchwitz" w:date="2021-10-05T15:21:00Z">
            <w:rPr/>
          </w:rPrChange>
        </w:rPr>
        <w:t>&gt; f4(a)</w:t>
      </w:r>
    </w:p>
    <w:p w14:paraId="56A772A8" w14:textId="77777777" w:rsidR="00DA419C" w:rsidRPr="001A7CE2" w:rsidRDefault="00DA419C" w:rsidP="00DA419C">
      <w:pPr>
        <w:pStyle w:val="QT3"/>
        <w:rPr>
          <w:color w:val="000000"/>
          <w:bdr w:val="none" w:sz="0" w:space="0" w:color="auto" w:frame="1"/>
          <w:lang w:val="en-US"/>
          <w:rPrChange w:id="506" w:author="Benjamin Buchwitz" w:date="2021-10-05T15:21:00Z">
            <w:rPr>
              <w:color w:val="000000"/>
              <w:bdr w:val="none" w:sz="0" w:space="0" w:color="auto" w:frame="1"/>
            </w:rPr>
          </w:rPrChange>
        </w:rPr>
      </w:pPr>
      <w:r w:rsidRPr="001A7CE2">
        <w:rPr>
          <w:color w:val="000000"/>
          <w:bdr w:val="none" w:sz="0" w:space="0" w:color="auto" w:frame="1"/>
          <w:lang w:val="en-US"/>
          <w:rPrChange w:id="507" w:author="Benjamin Buchwitz" w:date="2021-10-05T15:21:00Z">
            <w:rPr>
              <w:color w:val="000000"/>
              <w:bdr w:val="none" w:sz="0" w:space="0" w:color="auto" w:frame="1"/>
            </w:rPr>
          </w:rPrChange>
        </w:rPr>
        <w:t xml:space="preserve"> [1</w:t>
      </w:r>
      <w:proofErr w:type="gramStart"/>
      <w:r w:rsidRPr="001A7CE2">
        <w:rPr>
          <w:color w:val="000000"/>
          <w:bdr w:val="none" w:sz="0" w:space="0" w:color="auto" w:frame="1"/>
          <w:lang w:val="en-US"/>
          <w:rPrChange w:id="508" w:author="Benjamin Buchwitz" w:date="2021-10-05T15:21:00Z">
            <w:rPr>
              <w:color w:val="000000"/>
              <w:bdr w:val="none" w:sz="0" w:space="0" w:color="auto" w:frame="1"/>
            </w:rPr>
          </w:rPrChange>
        </w:rPr>
        <w:t>]  3</w:t>
      </w:r>
      <w:proofErr w:type="gramEnd"/>
      <w:r w:rsidRPr="001A7CE2">
        <w:rPr>
          <w:color w:val="000000"/>
          <w:bdr w:val="none" w:sz="0" w:space="0" w:color="auto" w:frame="1"/>
          <w:lang w:val="en-US"/>
          <w:rPrChange w:id="509" w:author="Benjamin Buchwitz" w:date="2021-10-05T15:21:00Z">
            <w:rPr>
              <w:color w:val="000000"/>
              <w:bdr w:val="none" w:sz="0" w:space="0" w:color="auto" w:frame="1"/>
            </w:rPr>
          </w:rPrChange>
        </w:rPr>
        <w:t xml:space="preserve">  4  5  6  7  8  9 10 11 12</w:t>
      </w:r>
    </w:p>
    <w:p w14:paraId="70E68D44" w14:textId="77777777" w:rsidR="00DA419C" w:rsidRPr="001A7CE2" w:rsidRDefault="00DA419C" w:rsidP="00DA419C">
      <w:pPr>
        <w:pStyle w:val="QT3"/>
        <w:rPr>
          <w:lang w:val="en-US"/>
          <w:rPrChange w:id="510" w:author="Benjamin Buchwitz" w:date="2021-10-05T15:21:00Z">
            <w:rPr/>
          </w:rPrChange>
        </w:rPr>
      </w:pPr>
      <w:r w:rsidRPr="001A7CE2">
        <w:rPr>
          <w:lang w:val="en-US"/>
          <w:rPrChange w:id="511" w:author="Benjamin Buchwitz" w:date="2021-10-05T15:21:00Z">
            <w:rPr/>
          </w:rPrChange>
        </w:rPr>
        <w:t>&gt; f4(</w:t>
      </w:r>
      <w:proofErr w:type="spellStart"/>
      <w:proofErr w:type="gramStart"/>
      <w:r w:rsidRPr="001A7CE2">
        <w:rPr>
          <w:lang w:val="en-US"/>
          <w:rPrChange w:id="512" w:author="Benjamin Buchwitz" w:date="2021-10-05T15:21:00Z">
            <w:rPr/>
          </w:rPrChange>
        </w:rPr>
        <w:t>a,b</w:t>
      </w:r>
      <w:proofErr w:type="spellEnd"/>
      <w:proofErr w:type="gramEnd"/>
      <w:r w:rsidRPr="001A7CE2">
        <w:rPr>
          <w:lang w:val="en-US"/>
          <w:rPrChange w:id="513" w:author="Benjamin Buchwitz" w:date="2021-10-05T15:21:00Z">
            <w:rPr/>
          </w:rPrChange>
        </w:rPr>
        <w:t>)</w:t>
      </w:r>
    </w:p>
    <w:p w14:paraId="57C65BAB" w14:textId="77777777" w:rsidR="00DA419C" w:rsidRPr="001A7CE2" w:rsidRDefault="00DA419C" w:rsidP="00DA419C">
      <w:pPr>
        <w:pStyle w:val="QT3"/>
        <w:rPr>
          <w:color w:val="000000"/>
          <w:bdr w:val="none" w:sz="0" w:space="0" w:color="auto" w:frame="1"/>
          <w:lang w:val="en-US"/>
          <w:rPrChange w:id="514" w:author="Benjamin Buchwitz" w:date="2021-10-05T15:21:00Z">
            <w:rPr>
              <w:color w:val="000000"/>
              <w:bdr w:val="none" w:sz="0" w:space="0" w:color="auto" w:frame="1"/>
            </w:rPr>
          </w:rPrChange>
        </w:rPr>
      </w:pPr>
      <w:r w:rsidRPr="001A7CE2">
        <w:rPr>
          <w:color w:val="000000"/>
          <w:bdr w:val="none" w:sz="0" w:space="0" w:color="auto" w:frame="1"/>
          <w:lang w:val="en-US"/>
          <w:rPrChange w:id="515" w:author="Benjamin Buchwitz" w:date="2021-10-05T15:21:00Z">
            <w:rPr>
              <w:color w:val="000000"/>
              <w:bdr w:val="none" w:sz="0" w:space="0" w:color="auto" w:frame="1"/>
            </w:rPr>
          </w:rPrChange>
        </w:rPr>
        <w:t xml:space="preserve"> [1</w:t>
      </w:r>
      <w:proofErr w:type="gramStart"/>
      <w:r w:rsidRPr="001A7CE2">
        <w:rPr>
          <w:color w:val="000000"/>
          <w:bdr w:val="none" w:sz="0" w:space="0" w:color="auto" w:frame="1"/>
          <w:lang w:val="en-US"/>
          <w:rPrChange w:id="516" w:author="Benjamin Buchwitz" w:date="2021-10-05T15:21:00Z">
            <w:rPr>
              <w:color w:val="000000"/>
              <w:bdr w:val="none" w:sz="0" w:space="0" w:color="auto" w:frame="1"/>
            </w:rPr>
          </w:rPrChange>
        </w:rPr>
        <w:t>]  3</w:t>
      </w:r>
      <w:proofErr w:type="gramEnd"/>
      <w:r w:rsidRPr="001A7CE2">
        <w:rPr>
          <w:color w:val="000000"/>
          <w:bdr w:val="none" w:sz="0" w:space="0" w:color="auto" w:frame="1"/>
          <w:lang w:val="en-US"/>
          <w:rPrChange w:id="517" w:author="Benjamin Buchwitz" w:date="2021-10-05T15:21:00Z">
            <w:rPr>
              <w:color w:val="000000"/>
              <w:bdr w:val="none" w:sz="0" w:space="0" w:color="auto" w:frame="1"/>
            </w:rPr>
          </w:rPrChange>
        </w:rPr>
        <w:t xml:space="preserve">  6  5  8  7 10  9 12 11 14</w:t>
      </w:r>
    </w:p>
    <w:p w14:paraId="6FB79399" w14:textId="77777777" w:rsidR="00DA419C" w:rsidRPr="001A7CE2" w:rsidRDefault="00DA419C" w:rsidP="00DA419C">
      <w:pPr>
        <w:pStyle w:val="QT3"/>
        <w:rPr>
          <w:lang w:val="en-US"/>
          <w:rPrChange w:id="518" w:author="Benjamin Buchwitz" w:date="2021-10-05T15:21:00Z">
            <w:rPr/>
          </w:rPrChange>
        </w:rPr>
      </w:pPr>
      <w:r w:rsidRPr="001A7CE2">
        <w:rPr>
          <w:lang w:val="en-US"/>
          <w:rPrChange w:id="519" w:author="Benjamin Buchwitz" w:date="2021-10-05T15:21:00Z">
            <w:rPr/>
          </w:rPrChange>
        </w:rPr>
        <w:t>&gt; f4(</w:t>
      </w:r>
      <w:proofErr w:type="spellStart"/>
      <w:proofErr w:type="gramStart"/>
      <w:r w:rsidRPr="001A7CE2">
        <w:rPr>
          <w:lang w:val="en-US"/>
          <w:rPrChange w:id="520" w:author="Benjamin Buchwitz" w:date="2021-10-05T15:21:00Z">
            <w:rPr/>
          </w:rPrChange>
        </w:rPr>
        <w:t>a,a</w:t>
      </w:r>
      <w:proofErr w:type="gramEnd"/>
      <w:r w:rsidRPr="001A7CE2">
        <w:rPr>
          <w:lang w:val="en-US"/>
          <w:rPrChange w:id="521" w:author="Benjamin Buchwitz" w:date="2021-10-05T15:21:00Z">
            <w:rPr/>
          </w:rPrChange>
        </w:rPr>
        <w:t>,b</w:t>
      </w:r>
      <w:proofErr w:type="spellEnd"/>
      <w:r w:rsidRPr="001A7CE2">
        <w:rPr>
          <w:lang w:val="en-US"/>
          <w:rPrChange w:id="522" w:author="Benjamin Buchwitz" w:date="2021-10-05T15:21:00Z">
            <w:rPr/>
          </w:rPrChange>
        </w:rPr>
        <w:t>)</w:t>
      </w:r>
    </w:p>
    <w:p w14:paraId="70A644AC" w14:textId="77777777" w:rsidR="00DA419C" w:rsidRPr="001A7CE2" w:rsidRDefault="00DA419C" w:rsidP="00DA419C">
      <w:pPr>
        <w:pStyle w:val="QT3"/>
        <w:rPr>
          <w:color w:val="000000"/>
          <w:bdr w:val="none" w:sz="0" w:space="0" w:color="auto" w:frame="1"/>
          <w:lang w:val="en-US"/>
          <w:rPrChange w:id="523" w:author="Benjamin Buchwitz" w:date="2021-10-05T15:21:00Z">
            <w:rPr>
              <w:color w:val="000000"/>
              <w:bdr w:val="none" w:sz="0" w:space="0" w:color="auto" w:frame="1"/>
            </w:rPr>
          </w:rPrChange>
        </w:rPr>
      </w:pPr>
      <w:r w:rsidRPr="001A7CE2">
        <w:rPr>
          <w:color w:val="000000"/>
          <w:bdr w:val="none" w:sz="0" w:space="0" w:color="auto" w:frame="1"/>
          <w:lang w:val="en-US"/>
          <w:rPrChange w:id="524" w:author="Benjamin Buchwitz" w:date="2021-10-05T15:21:00Z">
            <w:rPr>
              <w:color w:val="000000"/>
              <w:bdr w:val="none" w:sz="0" w:space="0" w:color="auto" w:frame="1"/>
            </w:rPr>
          </w:rPrChange>
        </w:rPr>
        <w:t xml:space="preserve"> [1</w:t>
      </w:r>
      <w:proofErr w:type="gramStart"/>
      <w:r w:rsidRPr="001A7CE2">
        <w:rPr>
          <w:color w:val="000000"/>
          <w:bdr w:val="none" w:sz="0" w:space="0" w:color="auto" w:frame="1"/>
          <w:lang w:val="en-US"/>
          <w:rPrChange w:id="525" w:author="Benjamin Buchwitz" w:date="2021-10-05T15:21:00Z">
            <w:rPr>
              <w:color w:val="000000"/>
              <w:bdr w:val="none" w:sz="0" w:space="0" w:color="auto" w:frame="1"/>
            </w:rPr>
          </w:rPrChange>
        </w:rPr>
        <w:t>]  6</w:t>
      </w:r>
      <w:proofErr w:type="gramEnd"/>
      <w:r w:rsidRPr="001A7CE2">
        <w:rPr>
          <w:color w:val="000000"/>
          <w:bdr w:val="none" w:sz="0" w:space="0" w:color="auto" w:frame="1"/>
          <w:lang w:val="en-US"/>
          <w:rPrChange w:id="526" w:author="Benjamin Buchwitz" w:date="2021-10-05T15:21:00Z">
            <w:rPr>
              <w:color w:val="000000"/>
              <w:bdr w:val="none" w:sz="0" w:space="0" w:color="auto" w:frame="1"/>
            </w:rPr>
          </w:rPrChange>
        </w:rPr>
        <w:t xml:space="preserve"> 12 12 18 18 24 24 30 30 36</w:t>
      </w:r>
    </w:p>
    <w:p w14:paraId="35A5707F" w14:textId="77777777" w:rsidR="00DA419C" w:rsidRPr="001A7CE2" w:rsidRDefault="00DA419C" w:rsidP="00DA419C">
      <w:pPr>
        <w:pStyle w:val="QT3"/>
        <w:rPr>
          <w:lang w:val="en-US"/>
          <w:rPrChange w:id="527" w:author="Benjamin Buchwitz" w:date="2021-10-05T15:21:00Z">
            <w:rPr/>
          </w:rPrChange>
        </w:rPr>
      </w:pPr>
      <w:r w:rsidRPr="001A7CE2">
        <w:rPr>
          <w:lang w:val="en-US"/>
          <w:rPrChange w:id="528" w:author="Benjamin Buchwitz" w:date="2021-10-05T15:21:00Z">
            <w:rPr/>
          </w:rPrChange>
        </w:rPr>
        <w:t>&gt; f4()</w:t>
      </w:r>
    </w:p>
    <w:p w14:paraId="26D99546" w14:textId="77777777" w:rsidR="00DA419C" w:rsidRPr="001A7CE2" w:rsidRDefault="00DA419C" w:rsidP="00DA419C">
      <w:pPr>
        <w:pStyle w:val="QT3"/>
        <w:rPr>
          <w:color w:val="000000"/>
          <w:lang w:val="en-US"/>
          <w:rPrChange w:id="529" w:author="Benjamin Buchwitz" w:date="2021-10-05T15:21:00Z">
            <w:rPr>
              <w:color w:val="000000"/>
            </w:rPr>
          </w:rPrChange>
        </w:rPr>
      </w:pPr>
      <w:r w:rsidRPr="001A7CE2">
        <w:rPr>
          <w:color w:val="C5060B"/>
          <w:lang w:val="en-US"/>
          <w:rPrChange w:id="530" w:author="Benjamin Buchwitz" w:date="2021-10-05T15:21:00Z">
            <w:rPr>
              <w:color w:val="C5060B"/>
            </w:rPr>
          </w:rPrChange>
        </w:rPr>
        <w:t>Error in f4(</w:t>
      </w:r>
      <w:proofErr w:type="gramStart"/>
      <w:r w:rsidRPr="001A7CE2">
        <w:rPr>
          <w:color w:val="C5060B"/>
          <w:lang w:val="en-US"/>
          <w:rPrChange w:id="531" w:author="Benjamin Buchwitz" w:date="2021-10-05T15:21:00Z">
            <w:rPr>
              <w:color w:val="C5060B"/>
            </w:rPr>
          </w:rPrChange>
        </w:rPr>
        <w:t>) :</w:t>
      </w:r>
      <w:proofErr w:type="gramEnd"/>
      <w:r w:rsidRPr="001A7CE2">
        <w:rPr>
          <w:color w:val="C5060B"/>
          <w:lang w:val="en-US"/>
          <w:rPrChange w:id="532" w:author="Benjamin Buchwitz" w:date="2021-10-05T15:21:00Z">
            <w:rPr>
              <w:color w:val="C5060B"/>
            </w:rPr>
          </w:rPrChange>
        </w:rPr>
        <w:t xml:space="preserve"> argument "x" is missing, with no default</w:t>
      </w:r>
    </w:p>
    <w:p w14:paraId="370DEF5A" w14:textId="2C3D42E5" w:rsidR="00DA419C" w:rsidRPr="004A31C6" w:rsidRDefault="00DA419C" w:rsidP="00267335">
      <w:r>
        <w:t xml:space="preserve">Ähnlich wie in C# kann ein Funktionsaufruf sogenannte </w:t>
      </w:r>
      <w:r w:rsidRPr="006F43C4">
        <w:rPr>
          <w:rStyle w:val="emph1Zchn"/>
        </w:rPr>
        <w:t>benannte Argumente</w:t>
      </w:r>
      <w:r>
        <w:t xml:space="preserve"> beinhalten. </w:t>
      </w:r>
      <w:r w:rsidRPr="006F43C4">
        <w:t xml:space="preserve">Benannte Argumente ermöglichen es, </w:t>
      </w:r>
      <w:r>
        <w:t xml:space="preserve">durch Nennung des Parameternamens </w:t>
      </w:r>
      <w:r w:rsidRPr="006F43C4">
        <w:t>ein Argument für einen bestimmten Parameter anzugeben</w:t>
      </w:r>
      <w:r>
        <w:t>. Dies hat den Vorteil, dass die Position des Parameters d</w:t>
      </w:r>
      <w:r w:rsidR="00267335">
        <w:t>ann keine Rolle spielt.</w:t>
      </w:r>
      <w:r>
        <w:t xml:space="preserve"> </w:t>
      </w:r>
    </w:p>
    <w:p w14:paraId="2CA42E68" w14:textId="77777777" w:rsidR="00DA419C" w:rsidRPr="001A7CE2" w:rsidRDefault="00DA419C" w:rsidP="00DA419C">
      <w:pPr>
        <w:pStyle w:val="QT3"/>
        <w:rPr>
          <w:lang w:val="en-US"/>
          <w:rPrChange w:id="533" w:author="Benjamin Buchwitz" w:date="2021-10-05T15:21:00Z">
            <w:rPr/>
          </w:rPrChange>
        </w:rPr>
      </w:pPr>
      <w:r w:rsidRPr="001A7CE2">
        <w:rPr>
          <w:lang w:val="en-US"/>
          <w:rPrChange w:id="534" w:author="Benjamin Buchwitz" w:date="2021-10-05T15:21:00Z">
            <w:rPr/>
          </w:rPrChange>
        </w:rPr>
        <w:t>&gt; f4(z=b, x=a, y=a)</w:t>
      </w:r>
    </w:p>
    <w:p w14:paraId="31951609" w14:textId="77777777" w:rsidR="00DA419C" w:rsidRPr="001A7CE2" w:rsidRDefault="00DA419C" w:rsidP="00DA419C">
      <w:pPr>
        <w:pStyle w:val="QT3"/>
        <w:rPr>
          <w:color w:val="000000"/>
          <w:bdr w:val="none" w:sz="0" w:space="0" w:color="auto" w:frame="1"/>
          <w:lang w:val="en-US"/>
          <w:rPrChange w:id="535" w:author="Benjamin Buchwitz" w:date="2021-10-05T15:21:00Z">
            <w:rPr>
              <w:color w:val="000000"/>
              <w:bdr w:val="none" w:sz="0" w:space="0" w:color="auto" w:frame="1"/>
            </w:rPr>
          </w:rPrChange>
        </w:rPr>
      </w:pPr>
      <w:r w:rsidRPr="001A7CE2">
        <w:rPr>
          <w:color w:val="000000"/>
          <w:bdr w:val="none" w:sz="0" w:space="0" w:color="auto" w:frame="1"/>
          <w:lang w:val="en-US"/>
          <w:rPrChange w:id="536" w:author="Benjamin Buchwitz" w:date="2021-10-05T15:21:00Z">
            <w:rPr>
              <w:color w:val="000000"/>
              <w:bdr w:val="none" w:sz="0" w:space="0" w:color="auto" w:frame="1"/>
            </w:rPr>
          </w:rPrChange>
        </w:rPr>
        <w:t xml:space="preserve"> [1</w:t>
      </w:r>
      <w:proofErr w:type="gramStart"/>
      <w:r w:rsidRPr="001A7CE2">
        <w:rPr>
          <w:color w:val="000000"/>
          <w:bdr w:val="none" w:sz="0" w:space="0" w:color="auto" w:frame="1"/>
          <w:lang w:val="en-US"/>
          <w:rPrChange w:id="537" w:author="Benjamin Buchwitz" w:date="2021-10-05T15:21:00Z">
            <w:rPr>
              <w:color w:val="000000"/>
              <w:bdr w:val="none" w:sz="0" w:space="0" w:color="auto" w:frame="1"/>
            </w:rPr>
          </w:rPrChange>
        </w:rPr>
        <w:t>]  6</w:t>
      </w:r>
      <w:proofErr w:type="gramEnd"/>
      <w:r w:rsidRPr="001A7CE2">
        <w:rPr>
          <w:color w:val="000000"/>
          <w:bdr w:val="none" w:sz="0" w:space="0" w:color="auto" w:frame="1"/>
          <w:lang w:val="en-US"/>
          <w:rPrChange w:id="538" w:author="Benjamin Buchwitz" w:date="2021-10-05T15:21:00Z">
            <w:rPr>
              <w:color w:val="000000"/>
              <w:bdr w:val="none" w:sz="0" w:space="0" w:color="auto" w:frame="1"/>
            </w:rPr>
          </w:rPrChange>
        </w:rPr>
        <w:t xml:space="preserve"> 12 12 18 18 24 24 30 30 36</w:t>
      </w:r>
    </w:p>
    <w:p w14:paraId="3F7B3155" w14:textId="77777777" w:rsidR="00DA419C" w:rsidRPr="001A7CE2" w:rsidRDefault="00DA419C" w:rsidP="00DA419C">
      <w:pPr>
        <w:pStyle w:val="QT3"/>
        <w:rPr>
          <w:lang w:val="en-US"/>
          <w:rPrChange w:id="539" w:author="Benjamin Buchwitz" w:date="2021-10-05T15:21:00Z">
            <w:rPr/>
          </w:rPrChange>
        </w:rPr>
      </w:pPr>
      <w:r w:rsidRPr="001A7CE2">
        <w:rPr>
          <w:lang w:val="en-US"/>
          <w:rPrChange w:id="540" w:author="Benjamin Buchwitz" w:date="2021-10-05T15:21:00Z">
            <w:rPr/>
          </w:rPrChange>
        </w:rPr>
        <w:t>&gt; f4(</w:t>
      </w:r>
      <w:proofErr w:type="spellStart"/>
      <w:proofErr w:type="gramStart"/>
      <w:r w:rsidRPr="001A7CE2">
        <w:rPr>
          <w:lang w:val="en-US"/>
          <w:rPrChange w:id="541" w:author="Benjamin Buchwitz" w:date="2021-10-05T15:21:00Z">
            <w:rPr/>
          </w:rPrChange>
        </w:rPr>
        <w:t>a,z</w:t>
      </w:r>
      <w:proofErr w:type="spellEnd"/>
      <w:proofErr w:type="gramEnd"/>
      <w:r w:rsidRPr="001A7CE2">
        <w:rPr>
          <w:lang w:val="en-US"/>
          <w:rPrChange w:id="542" w:author="Benjamin Buchwitz" w:date="2021-10-05T15:21:00Z">
            <w:rPr/>
          </w:rPrChange>
        </w:rPr>
        <w:t xml:space="preserve">=a)   # </w:t>
      </w:r>
      <w:proofErr w:type="spellStart"/>
      <w:r w:rsidRPr="001A7CE2">
        <w:rPr>
          <w:lang w:val="en-US"/>
          <w:rPrChange w:id="543" w:author="Benjamin Buchwitz" w:date="2021-10-05T15:21:00Z">
            <w:rPr/>
          </w:rPrChange>
        </w:rPr>
        <w:t>äquivalent</w:t>
      </w:r>
      <w:proofErr w:type="spellEnd"/>
      <w:r w:rsidRPr="001A7CE2">
        <w:rPr>
          <w:lang w:val="en-US"/>
          <w:rPrChange w:id="544" w:author="Benjamin Buchwitz" w:date="2021-10-05T15:21:00Z">
            <w:rPr/>
          </w:rPrChange>
        </w:rPr>
        <w:t xml:space="preserve"> </w:t>
      </w:r>
      <w:proofErr w:type="spellStart"/>
      <w:r w:rsidRPr="001A7CE2">
        <w:rPr>
          <w:lang w:val="en-US"/>
          <w:rPrChange w:id="545" w:author="Benjamin Buchwitz" w:date="2021-10-05T15:21:00Z">
            <w:rPr/>
          </w:rPrChange>
        </w:rPr>
        <w:t>zu</w:t>
      </w:r>
      <w:proofErr w:type="spellEnd"/>
      <w:r w:rsidRPr="001A7CE2">
        <w:rPr>
          <w:lang w:val="en-US"/>
          <w:rPrChange w:id="546" w:author="Benjamin Buchwitz" w:date="2021-10-05T15:21:00Z">
            <w:rPr/>
          </w:rPrChange>
        </w:rPr>
        <w:t>: f4(a,1,a)</w:t>
      </w:r>
    </w:p>
    <w:p w14:paraId="74207074" w14:textId="77777777" w:rsidR="00DA419C" w:rsidRPr="00D81C2F" w:rsidRDefault="00DA419C" w:rsidP="00DA419C">
      <w:pPr>
        <w:pStyle w:val="QT3"/>
        <w:rPr>
          <w:color w:val="000000"/>
          <w:bdr w:val="none" w:sz="0" w:space="0" w:color="auto" w:frame="1"/>
        </w:rPr>
      </w:pPr>
      <w:r w:rsidRPr="001A7CE2">
        <w:rPr>
          <w:color w:val="000000"/>
          <w:bdr w:val="none" w:sz="0" w:space="0" w:color="auto" w:frame="1"/>
          <w:lang w:val="en-US"/>
          <w:rPrChange w:id="547" w:author="Benjamin Buchwitz" w:date="2021-10-05T15:21:00Z">
            <w:rPr>
              <w:color w:val="000000"/>
              <w:bdr w:val="none" w:sz="0" w:space="0" w:color="auto" w:frame="1"/>
            </w:rPr>
          </w:rPrChange>
        </w:rPr>
        <w:t xml:space="preserve"> </w:t>
      </w:r>
      <w:r w:rsidRPr="00D81C2F">
        <w:rPr>
          <w:color w:val="000000"/>
          <w:bdr w:val="none" w:sz="0" w:space="0" w:color="auto" w:frame="1"/>
        </w:rPr>
        <w:t>[1</w:t>
      </w:r>
      <w:proofErr w:type="gramStart"/>
      <w:r w:rsidRPr="00D81C2F">
        <w:rPr>
          <w:color w:val="000000"/>
          <w:bdr w:val="none" w:sz="0" w:space="0" w:color="auto" w:frame="1"/>
        </w:rPr>
        <w:t>]  6</w:t>
      </w:r>
      <w:proofErr w:type="gramEnd"/>
      <w:r w:rsidRPr="00D81C2F">
        <w:rPr>
          <w:color w:val="000000"/>
          <w:bdr w:val="none" w:sz="0" w:space="0" w:color="auto" w:frame="1"/>
        </w:rPr>
        <w:t xml:space="preserve"> 10 14 18 22 26 30 34 38 42</w:t>
      </w:r>
    </w:p>
    <w:p w14:paraId="1B870588" w14:textId="77777777" w:rsidR="00DA419C" w:rsidRPr="00D81C2F" w:rsidRDefault="00DA419C" w:rsidP="00DA419C">
      <w:pPr>
        <w:pStyle w:val="QT3"/>
      </w:pPr>
      <w:r w:rsidRPr="00D81C2F">
        <w:t>&gt; f4(a,</w:t>
      </w:r>
      <w:proofErr w:type="gramStart"/>
      <w:r w:rsidRPr="00D81C2F">
        <w:t>1,a</w:t>
      </w:r>
      <w:proofErr w:type="gramEnd"/>
      <w:r w:rsidRPr="00D81C2F">
        <w:t>)</w:t>
      </w:r>
    </w:p>
    <w:p w14:paraId="4C6E5302" w14:textId="50D8000D" w:rsidR="00267335" w:rsidRPr="004242F8" w:rsidRDefault="00DA419C" w:rsidP="004242F8">
      <w:pPr>
        <w:pStyle w:val="QT3"/>
        <w:rPr>
          <w:color w:val="000000"/>
        </w:rPr>
      </w:pPr>
      <w:r w:rsidRPr="00D81C2F">
        <w:rPr>
          <w:color w:val="000000"/>
          <w:bdr w:val="none" w:sz="0" w:space="0" w:color="auto" w:frame="1"/>
        </w:rPr>
        <w:t xml:space="preserve"> [1</w:t>
      </w:r>
      <w:proofErr w:type="gramStart"/>
      <w:r w:rsidRPr="00D81C2F">
        <w:rPr>
          <w:color w:val="000000"/>
          <w:bdr w:val="none" w:sz="0" w:space="0" w:color="auto" w:frame="1"/>
        </w:rPr>
        <w:t>]  6</w:t>
      </w:r>
      <w:proofErr w:type="gramEnd"/>
      <w:r w:rsidRPr="00D81C2F">
        <w:rPr>
          <w:color w:val="000000"/>
          <w:bdr w:val="none" w:sz="0" w:space="0" w:color="auto" w:frame="1"/>
        </w:rPr>
        <w:t xml:space="preserve"> 10 14 18 22 26 30 34 38 42</w:t>
      </w:r>
    </w:p>
    <w:p w14:paraId="7FA184B6" w14:textId="7C14FB54" w:rsidR="00EF2C5A" w:rsidRPr="00EF2C5A" w:rsidRDefault="00EF2C5A" w:rsidP="00EF2C5A">
      <w:r>
        <w:t xml:space="preserve">Benannte Argumente werden </w:t>
      </w:r>
      <w:r w:rsidR="007420EE">
        <w:t>sehr häufig</w:t>
      </w:r>
      <w:r>
        <w:t xml:space="preserve"> benutzt. </w:t>
      </w:r>
      <w:r w:rsidR="007420EE">
        <w:t xml:space="preserve">Ein einfaches und hoffentlich selbsterklärendes </w:t>
      </w:r>
      <w:r>
        <w:t xml:space="preserve">Beispiel </w:t>
      </w:r>
      <w:r w:rsidR="007420EE">
        <w:t>sind folgende Funktionen:</w:t>
      </w:r>
    </w:p>
    <w:p w14:paraId="4DE90F28" w14:textId="2365097E" w:rsidR="00EF2C5A" w:rsidRPr="001A7CE2" w:rsidRDefault="00EF2C5A" w:rsidP="00EF2C5A">
      <w:pPr>
        <w:pStyle w:val="QWords"/>
        <w:rPr>
          <w:lang w:val="en-US"/>
          <w:rPrChange w:id="548" w:author="Benjamin Buchwitz" w:date="2021-10-05T15:21:00Z">
            <w:rPr/>
          </w:rPrChange>
        </w:rPr>
      </w:pPr>
      <w:proofErr w:type="spellStart"/>
      <w:proofErr w:type="gramStart"/>
      <w:r w:rsidRPr="001A7CE2">
        <w:rPr>
          <w:lang w:val="en-US"/>
          <w:rPrChange w:id="549" w:author="Benjamin Buchwitz" w:date="2021-10-05T15:21:00Z">
            <w:rPr/>
          </w:rPrChange>
        </w:rPr>
        <w:t>rnorm</w:t>
      </w:r>
      <w:proofErr w:type="spellEnd"/>
      <w:r w:rsidRPr="001A7CE2">
        <w:rPr>
          <w:lang w:val="en-US"/>
          <w:rPrChange w:id="550" w:author="Benjamin Buchwitz" w:date="2021-10-05T15:21:00Z">
            <w:rPr/>
          </w:rPrChange>
        </w:rPr>
        <w:t>(</w:t>
      </w:r>
      <w:proofErr w:type="gramEnd"/>
      <w:r w:rsidRPr="001A7CE2">
        <w:rPr>
          <w:lang w:val="en-US"/>
          <w:rPrChange w:id="551" w:author="Benjamin Buchwitz" w:date="2021-10-05T15:21:00Z">
            <w:rPr/>
          </w:rPrChange>
        </w:rPr>
        <w:t xml:space="preserve">n, mean = 0, </w:t>
      </w:r>
      <w:proofErr w:type="spellStart"/>
      <w:r w:rsidRPr="001A7CE2">
        <w:rPr>
          <w:lang w:val="en-US"/>
          <w:rPrChange w:id="552" w:author="Benjamin Buchwitz" w:date="2021-10-05T15:21:00Z">
            <w:rPr/>
          </w:rPrChange>
        </w:rPr>
        <w:t>sd</w:t>
      </w:r>
      <w:proofErr w:type="spellEnd"/>
      <w:r w:rsidRPr="001A7CE2">
        <w:rPr>
          <w:lang w:val="en-US"/>
          <w:rPrChange w:id="553" w:author="Benjamin Buchwitz" w:date="2021-10-05T15:21:00Z">
            <w:rPr/>
          </w:rPrChange>
        </w:rPr>
        <w:t xml:space="preserve"> = 1)</w:t>
      </w:r>
    </w:p>
    <w:p w14:paraId="1088E1BD" w14:textId="648D11D5" w:rsidR="00EF2C5A" w:rsidRPr="001A7CE2" w:rsidRDefault="00EF2C5A" w:rsidP="00EF2C5A">
      <w:pPr>
        <w:pStyle w:val="QWords"/>
        <w:rPr>
          <w:lang w:val="en-US"/>
          <w:rPrChange w:id="554" w:author="Benjamin Buchwitz" w:date="2021-10-05T15:21:00Z">
            <w:rPr/>
          </w:rPrChange>
        </w:rPr>
      </w:pPr>
      <w:proofErr w:type="spellStart"/>
      <w:proofErr w:type="gramStart"/>
      <w:r w:rsidRPr="001A7CE2">
        <w:rPr>
          <w:lang w:val="en-US"/>
          <w:rPrChange w:id="555" w:author="Benjamin Buchwitz" w:date="2021-10-05T15:21:00Z">
            <w:rPr/>
          </w:rPrChange>
        </w:rPr>
        <w:t>runif</w:t>
      </w:r>
      <w:proofErr w:type="spellEnd"/>
      <w:r w:rsidRPr="001A7CE2">
        <w:rPr>
          <w:lang w:val="en-US"/>
          <w:rPrChange w:id="556" w:author="Benjamin Buchwitz" w:date="2021-10-05T15:21:00Z">
            <w:rPr/>
          </w:rPrChange>
        </w:rPr>
        <w:t>(</w:t>
      </w:r>
      <w:proofErr w:type="gramEnd"/>
      <w:r w:rsidRPr="001A7CE2">
        <w:rPr>
          <w:lang w:val="en-US"/>
          <w:rPrChange w:id="557" w:author="Benjamin Buchwitz" w:date="2021-10-05T15:21:00Z">
            <w:rPr/>
          </w:rPrChange>
        </w:rPr>
        <w:t>n, min = 0, max = 1)</w:t>
      </w:r>
    </w:p>
    <w:p w14:paraId="74321880" w14:textId="77777777" w:rsidR="00EF2C5A" w:rsidRPr="001A7CE2" w:rsidRDefault="00EF2C5A" w:rsidP="00EF2C5A">
      <w:pPr>
        <w:rPr>
          <w:lang w:val="en-US"/>
          <w:rPrChange w:id="558" w:author="Benjamin Buchwitz" w:date="2021-10-05T15:21:00Z">
            <w:rPr/>
          </w:rPrChange>
        </w:rPr>
      </w:pPr>
    </w:p>
    <w:p w14:paraId="117BE84F" w14:textId="35FE3488" w:rsidR="004A6570" w:rsidRPr="00ED04E8" w:rsidRDefault="004A6570" w:rsidP="004A6570">
      <w:pPr>
        <w:pStyle w:val="Markiert1"/>
        <w:spacing w:before="240"/>
        <w:rPr>
          <w:rStyle w:val="Fett"/>
        </w:rPr>
      </w:pPr>
      <w:r w:rsidRPr="00B35ED0">
        <w:rPr>
          <w:rStyle w:val="Fett"/>
        </w:rPr>
        <w:t>Wichtig</w:t>
      </w:r>
    </w:p>
    <w:p w14:paraId="6E1F91D9" w14:textId="4BD2B56E" w:rsidR="004A6570" w:rsidRDefault="004A6570" w:rsidP="004A6570">
      <w:pPr>
        <w:pStyle w:val="AufzhlMarkiert"/>
        <w:widowControl w:val="0"/>
      </w:pPr>
      <w:r>
        <w:t xml:space="preserve">Benannte und optionale Argumente (Default-Werte) </w:t>
      </w:r>
    </w:p>
    <w:p w14:paraId="6D870B09" w14:textId="3C8903FF" w:rsidR="00EF2C5A" w:rsidRPr="00EF2C5A" w:rsidRDefault="00EF2C5A" w:rsidP="004A6570">
      <w:pPr>
        <w:pStyle w:val="AufzhlMarkiert"/>
        <w:widowControl w:val="0"/>
        <w:rPr>
          <w:rFonts w:ascii="Consolas" w:hAnsi="Consolas"/>
        </w:rPr>
      </w:pPr>
      <w:proofErr w:type="spellStart"/>
      <w:proofErr w:type="gramStart"/>
      <w:r w:rsidRPr="00EF2C5A">
        <w:rPr>
          <w:rFonts w:ascii="Consolas" w:hAnsi="Consolas"/>
        </w:rPr>
        <w:t>rnorm</w:t>
      </w:r>
      <w:proofErr w:type="spellEnd"/>
      <w:r w:rsidRPr="00EF2C5A">
        <w:rPr>
          <w:rFonts w:ascii="Consolas" w:hAnsi="Consolas"/>
        </w:rPr>
        <w:t>(</w:t>
      </w:r>
      <w:proofErr w:type="gramEnd"/>
      <w:r w:rsidRPr="00EF2C5A">
        <w:rPr>
          <w:rFonts w:ascii="Consolas" w:hAnsi="Consolas"/>
        </w:rPr>
        <w:t xml:space="preserve">n, </w:t>
      </w:r>
      <w:proofErr w:type="spellStart"/>
      <w:r w:rsidRPr="00EF2C5A">
        <w:rPr>
          <w:rFonts w:ascii="Consolas" w:hAnsi="Consolas"/>
        </w:rPr>
        <w:t>mean</w:t>
      </w:r>
      <w:proofErr w:type="spellEnd"/>
      <w:r w:rsidRPr="00EF2C5A">
        <w:rPr>
          <w:rFonts w:ascii="Consolas" w:hAnsi="Consolas"/>
        </w:rPr>
        <w:t xml:space="preserve"> = 0, </w:t>
      </w:r>
      <w:proofErr w:type="spellStart"/>
      <w:r w:rsidRPr="00EF2C5A">
        <w:rPr>
          <w:rFonts w:ascii="Consolas" w:hAnsi="Consolas"/>
        </w:rPr>
        <w:t>sd</w:t>
      </w:r>
      <w:proofErr w:type="spellEnd"/>
      <w:r w:rsidRPr="00EF2C5A">
        <w:rPr>
          <w:rFonts w:ascii="Consolas" w:hAnsi="Consolas"/>
        </w:rPr>
        <w:t xml:space="preserve"> = 1)</w:t>
      </w:r>
    </w:p>
    <w:p w14:paraId="6F6B128F" w14:textId="2E31A001" w:rsidR="00EF2C5A" w:rsidRPr="00EF2C5A" w:rsidRDefault="00EF2C5A" w:rsidP="004A6570">
      <w:pPr>
        <w:pStyle w:val="AufzhlMarkiert"/>
        <w:widowControl w:val="0"/>
        <w:rPr>
          <w:rFonts w:ascii="Consolas" w:hAnsi="Consolas"/>
        </w:rPr>
      </w:pPr>
      <w:proofErr w:type="spellStart"/>
      <w:proofErr w:type="gramStart"/>
      <w:r w:rsidRPr="00EF2C5A">
        <w:rPr>
          <w:rFonts w:ascii="Consolas" w:hAnsi="Consolas"/>
        </w:rPr>
        <w:t>runif</w:t>
      </w:r>
      <w:proofErr w:type="spellEnd"/>
      <w:r w:rsidRPr="00EF2C5A">
        <w:rPr>
          <w:rFonts w:ascii="Consolas" w:hAnsi="Consolas"/>
        </w:rPr>
        <w:t>(</w:t>
      </w:r>
      <w:proofErr w:type="gramEnd"/>
      <w:r w:rsidRPr="00EF2C5A">
        <w:rPr>
          <w:rFonts w:ascii="Consolas" w:hAnsi="Consolas"/>
        </w:rPr>
        <w:t xml:space="preserve">n, min = 0, </w:t>
      </w:r>
      <w:proofErr w:type="spellStart"/>
      <w:r w:rsidRPr="00EF2C5A">
        <w:rPr>
          <w:rFonts w:ascii="Consolas" w:hAnsi="Consolas"/>
        </w:rPr>
        <w:t>max</w:t>
      </w:r>
      <w:proofErr w:type="spellEnd"/>
      <w:r w:rsidRPr="00EF2C5A">
        <w:rPr>
          <w:rFonts w:ascii="Consolas" w:hAnsi="Consolas"/>
        </w:rPr>
        <w:t xml:space="preserve"> = 1)</w:t>
      </w:r>
    </w:p>
    <w:p w14:paraId="4F01E8E7" w14:textId="77777777" w:rsidR="009B5603" w:rsidRDefault="009B5603">
      <w:pPr>
        <w:spacing w:after="0"/>
        <w:rPr>
          <w:rFonts w:ascii="Arial" w:eastAsia="SimSun" w:hAnsi="Arial" w:cs="Arial"/>
          <w:color w:val="002060"/>
          <w:sz w:val="26"/>
          <w:szCs w:val="26"/>
        </w:rPr>
      </w:pPr>
      <w:bookmarkStart w:id="559" w:name="_Toc16864059"/>
      <w:r>
        <w:br w:type="page"/>
      </w:r>
    </w:p>
    <w:p w14:paraId="090FE0E3" w14:textId="2666C0DF" w:rsidR="004A6570" w:rsidRPr="001A7CE2" w:rsidRDefault="004A6570" w:rsidP="004A6570">
      <w:pPr>
        <w:pStyle w:val="berschrift3"/>
        <w:rPr>
          <w:lang w:val="en-US"/>
          <w:rPrChange w:id="560" w:author="Benjamin Buchwitz" w:date="2021-10-05T15:21:00Z">
            <w:rPr/>
          </w:rPrChange>
        </w:rPr>
      </w:pPr>
      <w:bookmarkStart w:id="561" w:name="_Toc18405959"/>
      <w:r w:rsidRPr="001A7CE2">
        <w:rPr>
          <w:lang w:val="en-US"/>
          <w:rPrChange w:id="562" w:author="Benjamin Buchwitz" w:date="2021-10-05T15:21:00Z">
            <w:rPr/>
          </w:rPrChange>
        </w:rPr>
        <w:lastRenderedPageBreak/>
        <w:t xml:space="preserve">Call-by-value und </w:t>
      </w:r>
      <w:r w:rsidRPr="001A7CE2">
        <w:rPr>
          <w:rStyle w:val="Fett"/>
          <w:b w:val="0"/>
          <w:bCs w:val="0"/>
          <w:lang w:val="en-US"/>
          <w:rPrChange w:id="563" w:author="Benjamin Buchwitz" w:date="2021-10-05T15:21:00Z">
            <w:rPr>
              <w:rStyle w:val="Fett"/>
              <w:b w:val="0"/>
              <w:bCs w:val="0"/>
            </w:rPr>
          </w:rPrChange>
        </w:rPr>
        <w:t>Copy-on-modify</w:t>
      </w:r>
      <w:bookmarkEnd w:id="559"/>
      <w:bookmarkEnd w:id="561"/>
    </w:p>
    <w:p w14:paraId="6238528E" w14:textId="4BFACD5C" w:rsidR="004A6570" w:rsidRDefault="004A6570" w:rsidP="004A6570">
      <w:r>
        <w:t>W</w:t>
      </w:r>
      <w:r w:rsidRPr="00E914CA">
        <w:t xml:space="preserve">ie in C </w:t>
      </w:r>
      <w:r>
        <w:t xml:space="preserve">ist das </w:t>
      </w:r>
      <w:r w:rsidRPr="00E914CA">
        <w:t xml:space="preserve">Standardverhalten </w:t>
      </w:r>
      <w:r>
        <w:t>bei Funktionsaufrufen</w:t>
      </w:r>
      <w:r w:rsidRPr="00E914CA">
        <w:t xml:space="preserve"> </w:t>
      </w:r>
      <w:r w:rsidRPr="00675F89">
        <w:rPr>
          <w:i/>
        </w:rPr>
        <w:t>Call-</w:t>
      </w:r>
      <w:proofErr w:type="spellStart"/>
      <w:r w:rsidRPr="00675F89">
        <w:rPr>
          <w:i/>
        </w:rPr>
        <w:t>by</w:t>
      </w:r>
      <w:proofErr w:type="spellEnd"/>
      <w:r w:rsidRPr="00675F89">
        <w:rPr>
          <w:i/>
        </w:rPr>
        <w:t>-</w:t>
      </w:r>
      <w:proofErr w:type="spellStart"/>
      <w:r w:rsidRPr="00675F89">
        <w:rPr>
          <w:i/>
        </w:rPr>
        <w:t>value</w:t>
      </w:r>
      <w:proofErr w:type="spellEnd"/>
      <w:r>
        <w:rPr>
          <w:i/>
        </w:rPr>
        <w:t xml:space="preserve">; </w:t>
      </w:r>
      <w:r>
        <w:t xml:space="preserve">also ändert ein Funktionsaufruf </w:t>
      </w:r>
      <w:r w:rsidR="008F4295">
        <w:t xml:space="preserve">die ursprünglich </w:t>
      </w:r>
      <w:r>
        <w:t>übergebene</w:t>
      </w:r>
      <w:r w:rsidR="008F4295">
        <w:t>n Argumente nicht:</w:t>
      </w:r>
    </w:p>
    <w:p w14:paraId="25C3F817" w14:textId="77777777" w:rsidR="004A6570" w:rsidRPr="001A7CE2" w:rsidRDefault="004A6570" w:rsidP="004A6570">
      <w:pPr>
        <w:pStyle w:val="QT3"/>
        <w:rPr>
          <w:lang w:val="en-US"/>
          <w:rPrChange w:id="564" w:author="Benjamin Buchwitz" w:date="2021-10-05T15:21:00Z">
            <w:rPr/>
          </w:rPrChange>
        </w:rPr>
      </w:pPr>
      <w:r w:rsidRPr="001A7CE2">
        <w:rPr>
          <w:lang w:val="en-US"/>
          <w:rPrChange w:id="565" w:author="Benjamin Buchwitz" w:date="2021-10-05T15:21:00Z">
            <w:rPr/>
          </w:rPrChange>
        </w:rPr>
        <w:t xml:space="preserve">&gt; f &lt;- function(x) { </w:t>
      </w:r>
    </w:p>
    <w:p w14:paraId="6A115069" w14:textId="77777777" w:rsidR="004A6570" w:rsidRPr="001A7CE2" w:rsidRDefault="004A6570" w:rsidP="004A6570">
      <w:pPr>
        <w:pStyle w:val="QT3"/>
        <w:rPr>
          <w:lang w:val="en-US"/>
          <w:rPrChange w:id="566" w:author="Benjamin Buchwitz" w:date="2021-10-05T15:21:00Z">
            <w:rPr/>
          </w:rPrChange>
        </w:rPr>
      </w:pPr>
      <w:r w:rsidRPr="001A7CE2">
        <w:rPr>
          <w:lang w:val="en-US"/>
          <w:rPrChange w:id="567" w:author="Benjamin Buchwitz" w:date="2021-10-05T15:21:00Z">
            <w:rPr/>
          </w:rPrChange>
        </w:rPr>
        <w:t xml:space="preserve">    </w:t>
      </w:r>
      <w:proofErr w:type="gramStart"/>
      <w:r w:rsidRPr="001A7CE2">
        <w:rPr>
          <w:lang w:val="en-US"/>
          <w:rPrChange w:id="568" w:author="Benjamin Buchwitz" w:date="2021-10-05T15:21:00Z">
            <w:rPr/>
          </w:rPrChange>
        </w:rPr>
        <w:t>x[</w:t>
      </w:r>
      <w:proofErr w:type="gramEnd"/>
      <w:r w:rsidRPr="001A7CE2">
        <w:rPr>
          <w:lang w:val="en-US"/>
          <w:rPrChange w:id="569" w:author="Benjamin Buchwitz" w:date="2021-10-05T15:21:00Z">
            <w:rPr/>
          </w:rPrChange>
        </w:rPr>
        <w:t xml:space="preserve">1] &lt;- 42 </w:t>
      </w:r>
    </w:p>
    <w:p w14:paraId="3546C5FB" w14:textId="77777777" w:rsidR="004A6570" w:rsidRPr="001A7CE2" w:rsidRDefault="004A6570" w:rsidP="004A6570">
      <w:pPr>
        <w:pStyle w:val="QT3"/>
        <w:rPr>
          <w:lang w:val="en-US"/>
          <w:rPrChange w:id="570" w:author="Benjamin Buchwitz" w:date="2021-10-05T15:21:00Z">
            <w:rPr/>
          </w:rPrChange>
        </w:rPr>
      </w:pPr>
      <w:r w:rsidRPr="001A7CE2">
        <w:rPr>
          <w:lang w:val="en-US"/>
          <w:rPrChange w:id="571" w:author="Benjamin Buchwitz" w:date="2021-10-05T15:21:00Z">
            <w:rPr/>
          </w:rPrChange>
        </w:rPr>
        <w:t xml:space="preserve">    x &lt;- 2*x </w:t>
      </w:r>
    </w:p>
    <w:p w14:paraId="7725EEFE" w14:textId="77777777" w:rsidR="004A6570" w:rsidRPr="00EB668B" w:rsidRDefault="004A6570" w:rsidP="004A6570">
      <w:pPr>
        <w:pStyle w:val="QT3"/>
      </w:pPr>
      <w:r w:rsidRPr="001A7CE2">
        <w:rPr>
          <w:lang w:val="en-US"/>
          <w:rPrChange w:id="572" w:author="Benjamin Buchwitz" w:date="2021-10-05T15:21:00Z">
            <w:rPr/>
          </w:rPrChange>
        </w:rPr>
        <w:t xml:space="preserve">  </w:t>
      </w:r>
      <w:r w:rsidRPr="00EB668B">
        <w:t>}</w:t>
      </w:r>
    </w:p>
    <w:p w14:paraId="054E8B0D" w14:textId="77777777" w:rsidR="004A6570" w:rsidRPr="00EB668B" w:rsidRDefault="004A6570" w:rsidP="004A6570">
      <w:pPr>
        <w:pStyle w:val="QT3"/>
      </w:pPr>
      <w:r w:rsidRPr="00EB668B">
        <w:t>&gt; v &lt;- 1:10</w:t>
      </w:r>
    </w:p>
    <w:p w14:paraId="3139201B" w14:textId="77777777" w:rsidR="004A6570" w:rsidRPr="00EB668B" w:rsidRDefault="004A6570" w:rsidP="004A6570">
      <w:pPr>
        <w:pStyle w:val="QT3"/>
      </w:pPr>
      <w:r w:rsidRPr="00EB668B">
        <w:t>&gt; w &lt;- f(v)</w:t>
      </w:r>
    </w:p>
    <w:p w14:paraId="77916FFE" w14:textId="77777777" w:rsidR="004A6570" w:rsidRPr="00EB668B" w:rsidRDefault="004A6570" w:rsidP="004A6570">
      <w:pPr>
        <w:pStyle w:val="QT3"/>
      </w:pPr>
      <w:r w:rsidRPr="00EB668B">
        <w:t>&gt; v</w:t>
      </w:r>
    </w:p>
    <w:p w14:paraId="2182485B" w14:textId="77777777" w:rsidR="004A6570" w:rsidRPr="00EB668B" w:rsidRDefault="004A6570" w:rsidP="004A6570">
      <w:pPr>
        <w:pStyle w:val="QT3"/>
        <w:rPr>
          <w:color w:val="000000"/>
          <w:bdr w:val="none" w:sz="0" w:space="0" w:color="auto" w:frame="1"/>
        </w:rPr>
      </w:pPr>
      <w:r w:rsidRPr="00EB668B">
        <w:rPr>
          <w:color w:val="000000"/>
          <w:bdr w:val="none" w:sz="0" w:space="0" w:color="auto" w:frame="1"/>
        </w:rPr>
        <w:t xml:space="preserve"> [1</w:t>
      </w:r>
      <w:proofErr w:type="gramStart"/>
      <w:r w:rsidRPr="00EB668B">
        <w:rPr>
          <w:color w:val="000000"/>
          <w:bdr w:val="none" w:sz="0" w:space="0" w:color="auto" w:frame="1"/>
        </w:rPr>
        <w:t>]  1</w:t>
      </w:r>
      <w:proofErr w:type="gramEnd"/>
      <w:r w:rsidRPr="00EB668B">
        <w:rPr>
          <w:color w:val="000000"/>
          <w:bdr w:val="none" w:sz="0" w:space="0" w:color="auto" w:frame="1"/>
        </w:rPr>
        <w:t xml:space="preserve">  2  3  4  5  6  7  8  9 10</w:t>
      </w:r>
    </w:p>
    <w:p w14:paraId="1E1E7FE3" w14:textId="77777777" w:rsidR="004A6570" w:rsidRPr="00EB668B" w:rsidRDefault="004A6570" w:rsidP="004A6570">
      <w:pPr>
        <w:pStyle w:val="QT3"/>
      </w:pPr>
      <w:r w:rsidRPr="00EB668B">
        <w:t>&gt; w</w:t>
      </w:r>
    </w:p>
    <w:p w14:paraId="131CDD1E" w14:textId="77777777" w:rsidR="004A6570" w:rsidRPr="00EB668B" w:rsidRDefault="004A6570" w:rsidP="004A6570">
      <w:pPr>
        <w:pStyle w:val="QT3"/>
        <w:rPr>
          <w:color w:val="000000"/>
        </w:rPr>
      </w:pPr>
      <w:r w:rsidRPr="00EB668B">
        <w:rPr>
          <w:color w:val="000000"/>
          <w:bdr w:val="none" w:sz="0" w:space="0" w:color="auto" w:frame="1"/>
        </w:rPr>
        <w:t xml:space="preserve"> [1] </w:t>
      </w:r>
      <w:proofErr w:type="gramStart"/>
      <w:r w:rsidRPr="00EB668B">
        <w:rPr>
          <w:color w:val="000000"/>
          <w:bdr w:val="none" w:sz="0" w:space="0" w:color="auto" w:frame="1"/>
        </w:rPr>
        <w:t>84  4</w:t>
      </w:r>
      <w:proofErr w:type="gramEnd"/>
      <w:r w:rsidRPr="00EB668B">
        <w:rPr>
          <w:color w:val="000000"/>
          <w:bdr w:val="none" w:sz="0" w:space="0" w:color="auto" w:frame="1"/>
        </w:rPr>
        <w:t xml:space="preserve">  6  8 10 12 14 16 18 20</w:t>
      </w:r>
    </w:p>
    <w:p w14:paraId="31E95FED" w14:textId="3B923781" w:rsidR="004A6570" w:rsidRPr="00EB668B" w:rsidRDefault="004A6570" w:rsidP="004A6570">
      <w:r>
        <w:t xml:space="preserve">Die Funktion </w:t>
      </w:r>
      <w:r w:rsidRPr="00623F4B">
        <w:rPr>
          <w:rStyle w:val="QWordZchn"/>
        </w:rPr>
        <w:t>f</w:t>
      </w:r>
      <w:r>
        <w:t xml:space="preserve"> arbeitet mit einer Kopie des übergebenen Objekts </w:t>
      </w:r>
      <w:r w:rsidRPr="00623F4B">
        <w:rPr>
          <w:rStyle w:val="QWordZchn"/>
        </w:rPr>
        <w:t>x</w:t>
      </w:r>
      <w:r>
        <w:t xml:space="preserve">. Lediglich diese Kopie wird durch die Anweisung </w:t>
      </w:r>
      <w:proofErr w:type="gramStart"/>
      <w:r w:rsidRPr="00623F4B">
        <w:rPr>
          <w:rStyle w:val="QWordZchn"/>
        </w:rPr>
        <w:t>x[</w:t>
      </w:r>
      <w:proofErr w:type="gramEnd"/>
      <w:r w:rsidRPr="00623F4B">
        <w:rPr>
          <w:rStyle w:val="QWordZchn"/>
        </w:rPr>
        <w:t>1] &lt;- 42</w:t>
      </w:r>
      <w:r>
        <w:t xml:space="preserve"> verändert; das ursprüngliche Objekt bleibt hingegen unverändert. </w:t>
      </w:r>
    </w:p>
    <w:p w14:paraId="6111E030" w14:textId="6FA52866" w:rsidR="004A6570" w:rsidRDefault="004A6570" w:rsidP="004A6570">
      <w:r>
        <w:t>Allerdings wird z</w:t>
      </w:r>
      <w:r w:rsidRPr="00E914CA">
        <w:t>umindest</w:t>
      </w:r>
      <w:r>
        <w:t xml:space="preserve"> </w:t>
      </w:r>
      <w:r w:rsidRPr="00E914CA">
        <w:t xml:space="preserve">in neueren </w:t>
      </w:r>
      <w:r>
        <w:t>R-Versionen</w:t>
      </w:r>
      <w:r w:rsidRPr="00173A84">
        <w:t xml:space="preserve"> Call-</w:t>
      </w:r>
      <w:proofErr w:type="spellStart"/>
      <w:r w:rsidRPr="00173A84">
        <w:t>by</w:t>
      </w:r>
      <w:proofErr w:type="spellEnd"/>
      <w:r w:rsidRPr="00173A84">
        <w:t>-</w:t>
      </w:r>
      <w:proofErr w:type="spellStart"/>
      <w:r w:rsidRPr="00173A84">
        <w:t>value</w:t>
      </w:r>
      <w:proofErr w:type="spellEnd"/>
      <w:r>
        <w:rPr>
          <w:i/>
        </w:rPr>
        <w:t xml:space="preserve"> </w:t>
      </w:r>
      <w:r>
        <w:t xml:space="preserve">in Verbindung mit der </w:t>
      </w:r>
      <w:proofErr w:type="spellStart"/>
      <w:r w:rsidRPr="00E914CA">
        <w:t>copy</w:t>
      </w:r>
      <w:proofErr w:type="spellEnd"/>
      <w:r w:rsidRPr="00E914CA">
        <w:t>-o</w:t>
      </w:r>
      <w:r>
        <w:t>n-</w:t>
      </w:r>
      <w:proofErr w:type="spellStart"/>
      <w:r>
        <w:t>modify</w:t>
      </w:r>
      <w:proofErr w:type="spellEnd"/>
      <w:r>
        <w:t xml:space="preserve"> Semantik benutzt: Nur wenn die aufgerufene Funktion ein übergebenes Argument verändern will, wird zuvor eine Kopie diese</w:t>
      </w:r>
      <w:r w:rsidR="007420EE">
        <w:t>s</w:t>
      </w:r>
      <w:r>
        <w:t xml:space="preserve"> Arguments erstellt und die Kopie entsprechend verändert. Im folgenden Beispiel sollte also beim Funktionsaufruf keine Kopie erstellt werden</w:t>
      </w:r>
      <w:r w:rsidR="008F4295">
        <w:t>, dies ist natürlich wichtig bei großen Datenmengen</w:t>
      </w:r>
      <w:r>
        <w:t>:</w:t>
      </w:r>
    </w:p>
    <w:p w14:paraId="05D26A28" w14:textId="77777777" w:rsidR="004A6570" w:rsidRPr="001A7CE2" w:rsidRDefault="004A6570" w:rsidP="004A6570">
      <w:pPr>
        <w:pStyle w:val="QT3"/>
        <w:rPr>
          <w:lang w:val="en-US"/>
          <w:rPrChange w:id="573" w:author="Benjamin Buchwitz" w:date="2021-10-05T15:21:00Z">
            <w:rPr/>
          </w:rPrChange>
        </w:rPr>
      </w:pPr>
      <w:r w:rsidRPr="001A7CE2">
        <w:rPr>
          <w:lang w:val="en-US"/>
          <w:rPrChange w:id="574" w:author="Benjamin Buchwitz" w:date="2021-10-05T15:21:00Z">
            <w:rPr/>
          </w:rPrChange>
        </w:rPr>
        <w:t xml:space="preserve">&gt; g &lt;- function(x) { </w:t>
      </w:r>
    </w:p>
    <w:p w14:paraId="743F3667" w14:textId="4ECD65B9" w:rsidR="004A6570" w:rsidRPr="001A7CE2" w:rsidRDefault="00883C1C" w:rsidP="004A6570">
      <w:pPr>
        <w:pStyle w:val="QT3"/>
        <w:rPr>
          <w:lang w:val="en-US"/>
          <w:rPrChange w:id="575" w:author="Benjamin Buchwitz" w:date="2021-10-05T15:21:00Z">
            <w:rPr/>
          </w:rPrChange>
        </w:rPr>
      </w:pPr>
      <w:r w:rsidRPr="001A7CE2">
        <w:rPr>
          <w:lang w:val="en-US"/>
          <w:rPrChange w:id="576" w:author="Benjamin Buchwitz" w:date="2021-10-05T15:21:00Z">
            <w:rPr/>
          </w:rPrChange>
        </w:rPr>
        <w:t xml:space="preserve"> </w:t>
      </w:r>
      <w:r w:rsidR="004A6570" w:rsidRPr="001A7CE2">
        <w:rPr>
          <w:lang w:val="en-US"/>
          <w:rPrChange w:id="577" w:author="Benjamin Buchwitz" w:date="2021-10-05T15:21:00Z">
            <w:rPr/>
          </w:rPrChange>
        </w:rPr>
        <w:t xml:space="preserve">   return(length(x))</w:t>
      </w:r>
    </w:p>
    <w:p w14:paraId="3816FE43" w14:textId="45F5A87C" w:rsidR="004A6570" w:rsidRPr="00623F4B" w:rsidRDefault="00883C1C" w:rsidP="004A6570">
      <w:pPr>
        <w:pStyle w:val="QT3"/>
      </w:pPr>
      <w:r w:rsidRPr="001A7CE2">
        <w:rPr>
          <w:lang w:val="en-US"/>
          <w:rPrChange w:id="578" w:author="Benjamin Buchwitz" w:date="2021-10-05T15:21:00Z">
            <w:rPr/>
          </w:rPrChange>
        </w:rPr>
        <w:t xml:space="preserve"> </w:t>
      </w:r>
      <w:r w:rsidR="004A6570" w:rsidRPr="001A7CE2">
        <w:rPr>
          <w:lang w:val="en-US"/>
          <w:rPrChange w:id="579" w:author="Benjamin Buchwitz" w:date="2021-10-05T15:21:00Z">
            <w:rPr/>
          </w:rPrChange>
        </w:rPr>
        <w:t xml:space="preserve"> </w:t>
      </w:r>
      <w:r w:rsidR="004A6570" w:rsidRPr="00623F4B">
        <w:t>}</w:t>
      </w:r>
    </w:p>
    <w:p w14:paraId="65251918" w14:textId="654ABC59" w:rsidR="004A6570" w:rsidRPr="00623F4B" w:rsidRDefault="004A6570" w:rsidP="004A6570">
      <w:pPr>
        <w:pStyle w:val="QT3"/>
      </w:pPr>
      <w:r w:rsidRPr="00623F4B">
        <w:t xml:space="preserve">&gt; v &lt;- 1:1e9 # </w:t>
      </w:r>
      <w:r w:rsidR="008F4295">
        <w:t xml:space="preserve">E-Notation: </w:t>
      </w:r>
      <w:r w:rsidRPr="00623F4B">
        <w:t>1e9 entspricht einer Milliarde</w:t>
      </w:r>
    </w:p>
    <w:p w14:paraId="5B4095DE" w14:textId="77777777" w:rsidR="004A6570" w:rsidRPr="00623F4B" w:rsidRDefault="004A6570" w:rsidP="004A6570">
      <w:pPr>
        <w:pStyle w:val="QT3"/>
      </w:pPr>
      <w:r w:rsidRPr="00623F4B">
        <w:t>&gt; w &lt;- g(v)</w:t>
      </w:r>
    </w:p>
    <w:p w14:paraId="57C251EB" w14:textId="77777777" w:rsidR="004A6570" w:rsidRPr="00623F4B" w:rsidRDefault="004A6570" w:rsidP="004A6570">
      <w:pPr>
        <w:pStyle w:val="QT3"/>
      </w:pPr>
      <w:r w:rsidRPr="00623F4B">
        <w:t>&gt; w</w:t>
      </w:r>
    </w:p>
    <w:p w14:paraId="50187A41" w14:textId="551E206A" w:rsidR="004A6570" w:rsidRPr="004242F8" w:rsidRDefault="004A6570" w:rsidP="004242F8">
      <w:pPr>
        <w:pStyle w:val="QT3"/>
        <w:rPr>
          <w:color w:val="000000"/>
        </w:rPr>
      </w:pPr>
      <w:r w:rsidRPr="00623F4B">
        <w:rPr>
          <w:color w:val="000000"/>
          <w:bdr w:val="none" w:sz="0" w:space="0" w:color="auto" w:frame="1"/>
        </w:rPr>
        <w:t>[1] 1000000000</w:t>
      </w:r>
    </w:p>
    <w:p w14:paraId="33B68E2C" w14:textId="36D0B94F" w:rsidR="00A14FDA" w:rsidRDefault="00A14FDA">
      <w:pPr>
        <w:spacing w:after="0"/>
      </w:pPr>
    </w:p>
    <w:p w14:paraId="670CF784" w14:textId="63E6E7FD" w:rsidR="00A14FDA" w:rsidRDefault="00A14FDA" w:rsidP="00324B14">
      <w:pPr>
        <w:pStyle w:val="berschrift3"/>
      </w:pPr>
      <w:bookmarkStart w:id="580" w:name="_Toc18405960"/>
      <w:r>
        <w:t>Keine Zeiger und kein Call-</w:t>
      </w:r>
      <w:proofErr w:type="spellStart"/>
      <w:r>
        <w:t>by</w:t>
      </w:r>
      <w:proofErr w:type="spellEnd"/>
      <w:r>
        <w:t>-</w:t>
      </w:r>
      <w:proofErr w:type="spellStart"/>
      <w:r>
        <w:t>reference</w:t>
      </w:r>
      <w:bookmarkEnd w:id="580"/>
      <w:proofErr w:type="spellEnd"/>
    </w:p>
    <w:p w14:paraId="69668000" w14:textId="6D39993E" w:rsidR="00D649C8" w:rsidRDefault="00D649C8" w:rsidP="00D649C8">
      <w:r>
        <w:t>In R sind Variablennamen an Objekte gebunden; Variablennamen „verweisen“ also auf Objekte, ähnlich wie Referenzen oder Zeiger. In R gibt es jedoch keine expliziten Zeiger oder Referenzen. Ist es in R möglich, eine Funktion zu schreiben, die die übergebenen Argumente direkt verändert? In C kann man dies mithilfe von Zeigern lösen; Referenzen sind in C++ eine zusätzliche Möglichkeit, dies mit wenig Aufwand und sehr effektiv zu lösen. In R ist dies hingegen, mit einfachen Mitteln nicht möglich. Um dies zu verdeutlichen, versuchen wir eine Funktion zu schreiben, die d</w:t>
      </w:r>
      <w:r w:rsidR="00D851AE">
        <w:t>ie</w:t>
      </w:r>
      <w:r>
        <w:t xml:space="preserve"> ersten beiden Elemente eines Vektors vertauschen soll. Ein erster nicht erfolgreicher Versuch könnte so aussehen:</w:t>
      </w:r>
    </w:p>
    <w:p w14:paraId="3CAE26D6" w14:textId="77777777" w:rsidR="009B5603" w:rsidRDefault="009B5603">
      <w:pPr>
        <w:spacing w:after="0"/>
        <w:rPr>
          <w:rFonts w:ascii="Lucida Console" w:hAnsi="Lucida Console"/>
          <w:color w:val="0000FF"/>
        </w:rPr>
      </w:pPr>
      <w:r>
        <w:br w:type="page"/>
      </w:r>
    </w:p>
    <w:p w14:paraId="1C496D2C" w14:textId="183B796E" w:rsidR="00D649C8" w:rsidRPr="00950DBA" w:rsidRDefault="00D649C8" w:rsidP="00D649C8">
      <w:pPr>
        <w:pStyle w:val="QT3"/>
      </w:pPr>
      <w:r w:rsidRPr="00950DBA">
        <w:lastRenderedPageBreak/>
        <w:t xml:space="preserve">&gt; vertausche1 &lt;- </w:t>
      </w:r>
      <w:proofErr w:type="spellStart"/>
      <w:r w:rsidRPr="00950DBA">
        <w:t>function</w:t>
      </w:r>
      <w:proofErr w:type="spellEnd"/>
      <w:r w:rsidRPr="00950DBA">
        <w:t>(x</w:t>
      </w:r>
      <w:proofErr w:type="gramStart"/>
      <w:r w:rsidRPr="00950DBA">
        <w:t>){</w:t>
      </w:r>
      <w:proofErr w:type="gramEnd"/>
    </w:p>
    <w:p w14:paraId="47EDFD69" w14:textId="77777777" w:rsidR="00D649C8" w:rsidRPr="001A7CE2" w:rsidRDefault="00D649C8" w:rsidP="00D649C8">
      <w:pPr>
        <w:pStyle w:val="QT3"/>
        <w:rPr>
          <w:lang w:val="en-US"/>
          <w:rPrChange w:id="581" w:author="Benjamin Buchwitz" w:date="2021-10-05T15:21:00Z">
            <w:rPr/>
          </w:rPrChange>
        </w:rPr>
      </w:pPr>
      <w:r>
        <w:t xml:space="preserve"> </w:t>
      </w:r>
      <w:r w:rsidRPr="00950DBA">
        <w:t xml:space="preserve">   </w:t>
      </w:r>
      <w:proofErr w:type="spellStart"/>
      <w:r w:rsidRPr="001A7CE2">
        <w:rPr>
          <w:lang w:val="en-US"/>
          <w:rPrChange w:id="582" w:author="Benjamin Buchwitz" w:date="2021-10-05T15:21:00Z">
            <w:rPr/>
          </w:rPrChange>
        </w:rPr>
        <w:t>tmp</w:t>
      </w:r>
      <w:proofErr w:type="spellEnd"/>
      <w:r w:rsidRPr="001A7CE2">
        <w:rPr>
          <w:lang w:val="en-US"/>
          <w:rPrChange w:id="583" w:author="Benjamin Buchwitz" w:date="2021-10-05T15:21:00Z">
            <w:rPr/>
          </w:rPrChange>
        </w:rPr>
        <w:t xml:space="preserve"> = </w:t>
      </w:r>
      <w:proofErr w:type="gramStart"/>
      <w:r w:rsidRPr="001A7CE2">
        <w:rPr>
          <w:lang w:val="en-US"/>
          <w:rPrChange w:id="584" w:author="Benjamin Buchwitz" w:date="2021-10-05T15:21:00Z">
            <w:rPr/>
          </w:rPrChange>
        </w:rPr>
        <w:t>x[</w:t>
      </w:r>
      <w:proofErr w:type="gramEnd"/>
      <w:r w:rsidRPr="001A7CE2">
        <w:rPr>
          <w:lang w:val="en-US"/>
          <w:rPrChange w:id="585" w:author="Benjamin Buchwitz" w:date="2021-10-05T15:21:00Z">
            <w:rPr/>
          </w:rPrChange>
        </w:rPr>
        <w:t>1]</w:t>
      </w:r>
    </w:p>
    <w:p w14:paraId="101F897A" w14:textId="77777777" w:rsidR="00D649C8" w:rsidRPr="001A7CE2" w:rsidRDefault="00D649C8" w:rsidP="00D649C8">
      <w:pPr>
        <w:pStyle w:val="QT3"/>
        <w:rPr>
          <w:lang w:val="en-US"/>
          <w:rPrChange w:id="586" w:author="Benjamin Buchwitz" w:date="2021-10-05T15:21:00Z">
            <w:rPr/>
          </w:rPrChange>
        </w:rPr>
      </w:pPr>
      <w:r w:rsidRPr="001A7CE2">
        <w:rPr>
          <w:lang w:val="en-US"/>
          <w:rPrChange w:id="587" w:author="Benjamin Buchwitz" w:date="2021-10-05T15:21:00Z">
            <w:rPr/>
          </w:rPrChange>
        </w:rPr>
        <w:t xml:space="preserve">    </w:t>
      </w:r>
      <w:proofErr w:type="gramStart"/>
      <w:r w:rsidRPr="001A7CE2">
        <w:rPr>
          <w:lang w:val="en-US"/>
          <w:rPrChange w:id="588" w:author="Benjamin Buchwitz" w:date="2021-10-05T15:21:00Z">
            <w:rPr/>
          </w:rPrChange>
        </w:rPr>
        <w:t>x[</w:t>
      </w:r>
      <w:proofErr w:type="gramEnd"/>
      <w:r w:rsidRPr="001A7CE2">
        <w:rPr>
          <w:lang w:val="en-US"/>
          <w:rPrChange w:id="589" w:author="Benjamin Buchwitz" w:date="2021-10-05T15:21:00Z">
            <w:rPr/>
          </w:rPrChange>
        </w:rPr>
        <w:t>1] = x[2]</w:t>
      </w:r>
    </w:p>
    <w:p w14:paraId="24E9C91D" w14:textId="77777777" w:rsidR="00D649C8" w:rsidRPr="001A7CE2" w:rsidRDefault="00D649C8" w:rsidP="00D649C8">
      <w:pPr>
        <w:pStyle w:val="QT3"/>
        <w:rPr>
          <w:lang w:val="en-US"/>
          <w:rPrChange w:id="590" w:author="Benjamin Buchwitz" w:date="2021-10-05T15:21:00Z">
            <w:rPr/>
          </w:rPrChange>
        </w:rPr>
      </w:pPr>
      <w:r w:rsidRPr="001A7CE2">
        <w:rPr>
          <w:lang w:val="en-US"/>
          <w:rPrChange w:id="591" w:author="Benjamin Buchwitz" w:date="2021-10-05T15:21:00Z">
            <w:rPr/>
          </w:rPrChange>
        </w:rPr>
        <w:t xml:space="preserve">    </w:t>
      </w:r>
      <w:proofErr w:type="gramStart"/>
      <w:r w:rsidRPr="001A7CE2">
        <w:rPr>
          <w:lang w:val="en-US"/>
          <w:rPrChange w:id="592" w:author="Benjamin Buchwitz" w:date="2021-10-05T15:21:00Z">
            <w:rPr/>
          </w:rPrChange>
        </w:rPr>
        <w:t>x[</w:t>
      </w:r>
      <w:proofErr w:type="gramEnd"/>
      <w:r w:rsidRPr="001A7CE2">
        <w:rPr>
          <w:lang w:val="en-US"/>
          <w:rPrChange w:id="593" w:author="Benjamin Buchwitz" w:date="2021-10-05T15:21:00Z">
            <w:rPr/>
          </w:rPrChange>
        </w:rPr>
        <w:t xml:space="preserve">2] = </w:t>
      </w:r>
      <w:proofErr w:type="spellStart"/>
      <w:r w:rsidRPr="001A7CE2">
        <w:rPr>
          <w:lang w:val="en-US"/>
          <w:rPrChange w:id="594" w:author="Benjamin Buchwitz" w:date="2021-10-05T15:21:00Z">
            <w:rPr/>
          </w:rPrChange>
        </w:rPr>
        <w:t>tmp</w:t>
      </w:r>
      <w:proofErr w:type="spellEnd"/>
    </w:p>
    <w:p w14:paraId="37D5356D" w14:textId="77777777" w:rsidR="00D649C8" w:rsidRPr="001A7CE2" w:rsidRDefault="00D649C8" w:rsidP="00D649C8">
      <w:pPr>
        <w:pStyle w:val="QT3"/>
        <w:rPr>
          <w:lang w:val="en-US"/>
          <w:rPrChange w:id="595" w:author="Benjamin Buchwitz" w:date="2021-10-05T15:21:00Z">
            <w:rPr/>
          </w:rPrChange>
        </w:rPr>
      </w:pPr>
      <w:r w:rsidRPr="001A7CE2">
        <w:rPr>
          <w:lang w:val="en-US"/>
          <w:rPrChange w:id="596" w:author="Benjamin Buchwitz" w:date="2021-10-05T15:21:00Z">
            <w:rPr/>
          </w:rPrChange>
        </w:rPr>
        <w:t xml:space="preserve">  }</w:t>
      </w:r>
    </w:p>
    <w:p w14:paraId="096F72EA" w14:textId="77777777" w:rsidR="00D649C8" w:rsidRPr="00950DBA" w:rsidRDefault="00D649C8" w:rsidP="00D649C8">
      <w:pPr>
        <w:pStyle w:val="QT3"/>
      </w:pPr>
      <w:r w:rsidRPr="00950DBA">
        <w:t xml:space="preserve">&gt; </w:t>
      </w:r>
      <w:r>
        <w:t>z</w:t>
      </w:r>
      <w:r w:rsidRPr="00950DBA">
        <w:t xml:space="preserve"> &lt;- 1:4</w:t>
      </w:r>
    </w:p>
    <w:p w14:paraId="13982618" w14:textId="77777777" w:rsidR="00D649C8" w:rsidRPr="00950DBA" w:rsidRDefault="00D649C8" w:rsidP="00D649C8">
      <w:pPr>
        <w:pStyle w:val="QT3"/>
      </w:pPr>
      <w:r w:rsidRPr="00950DBA">
        <w:t>&gt; vertausche1(</w:t>
      </w:r>
      <w:r>
        <w:t>z</w:t>
      </w:r>
      <w:r w:rsidRPr="00950DBA">
        <w:t>)</w:t>
      </w:r>
    </w:p>
    <w:p w14:paraId="4EFA2B34" w14:textId="77777777" w:rsidR="00D649C8" w:rsidRPr="00950DBA" w:rsidRDefault="00D649C8" w:rsidP="00D649C8">
      <w:pPr>
        <w:pStyle w:val="QT3"/>
      </w:pPr>
      <w:r w:rsidRPr="00950DBA">
        <w:t>&gt; x</w:t>
      </w:r>
    </w:p>
    <w:p w14:paraId="6E58447A" w14:textId="77777777" w:rsidR="00D649C8" w:rsidRPr="00950DBA" w:rsidRDefault="00D649C8" w:rsidP="00D649C8">
      <w:pPr>
        <w:pStyle w:val="QT3"/>
        <w:rPr>
          <w:color w:val="000000"/>
          <w:bdr w:val="none" w:sz="0" w:space="0" w:color="auto" w:frame="1"/>
        </w:rPr>
      </w:pPr>
      <w:r w:rsidRPr="00950DBA">
        <w:rPr>
          <w:color w:val="000000"/>
          <w:bdr w:val="none" w:sz="0" w:space="0" w:color="auto" w:frame="1"/>
        </w:rPr>
        <w:t>[1] 1 2 3 4</w:t>
      </w:r>
    </w:p>
    <w:p w14:paraId="2167EC9B" w14:textId="4E91D08B" w:rsidR="00D649C8" w:rsidRDefault="00D649C8" w:rsidP="00D649C8">
      <w:r>
        <w:t xml:space="preserve">Da R bei Funktionsaufrufen </w:t>
      </w:r>
      <w:r w:rsidRPr="00173A84">
        <w:t>Call-</w:t>
      </w:r>
      <w:proofErr w:type="spellStart"/>
      <w:r w:rsidRPr="00173A84">
        <w:t>by</w:t>
      </w:r>
      <w:proofErr w:type="spellEnd"/>
      <w:r w:rsidRPr="00173A84">
        <w:t>-</w:t>
      </w:r>
      <w:proofErr w:type="spellStart"/>
      <w:r w:rsidRPr="00173A84">
        <w:t>value</w:t>
      </w:r>
      <w:proofErr w:type="spellEnd"/>
      <w:r>
        <w:t xml:space="preserve"> benutzt, kann dies nicht funktionieren: es wird eine Kopie von </w:t>
      </w:r>
      <w:r>
        <w:rPr>
          <w:rStyle w:val="QWordZchn"/>
        </w:rPr>
        <w:t>z</w:t>
      </w:r>
      <w:r>
        <w:t xml:space="preserve"> erstellt und die beiden ersten Elemente dieser Kopie vertauscht! </w:t>
      </w:r>
    </w:p>
    <w:p w14:paraId="2AECC848" w14:textId="77777777" w:rsidR="00D649C8" w:rsidRDefault="00D649C8" w:rsidP="00D649C8">
      <w:r>
        <w:t xml:space="preserve">Was würde man stattdessen in R machen? Die Antwort ist einfach, aber leider beinhaltet sie unnötiges Kopieren; </w:t>
      </w:r>
      <w:proofErr w:type="gramStart"/>
      <w:r>
        <w:t>insbesondere</w:t>
      </w:r>
      <w:proofErr w:type="gramEnd"/>
      <w:r>
        <w:t xml:space="preserve"> wenn </w:t>
      </w:r>
      <w:r w:rsidRPr="00224C92">
        <w:rPr>
          <w:rStyle w:val="QWordsZchn"/>
        </w:rPr>
        <w:t>x</w:t>
      </w:r>
      <w:r>
        <w:t xml:space="preserve"> extrem viele Daten enthält, sollte eigentlich unnötiges Kopieren vermieden werden:</w:t>
      </w:r>
    </w:p>
    <w:p w14:paraId="58CC410E" w14:textId="77777777" w:rsidR="00D649C8" w:rsidRPr="00224C92" w:rsidRDefault="00D649C8" w:rsidP="00D649C8">
      <w:pPr>
        <w:pStyle w:val="QT3"/>
      </w:pPr>
      <w:r w:rsidRPr="00224C92">
        <w:t xml:space="preserve">&gt; vertausche2 &lt;- </w:t>
      </w:r>
      <w:proofErr w:type="spellStart"/>
      <w:r w:rsidRPr="00224C92">
        <w:t>function</w:t>
      </w:r>
      <w:proofErr w:type="spellEnd"/>
      <w:r w:rsidRPr="00224C92">
        <w:t>(x</w:t>
      </w:r>
      <w:proofErr w:type="gramStart"/>
      <w:r w:rsidRPr="00224C92">
        <w:t>){</w:t>
      </w:r>
      <w:proofErr w:type="gramEnd"/>
    </w:p>
    <w:p w14:paraId="2EE89A31" w14:textId="77777777" w:rsidR="00D649C8" w:rsidRPr="00224C92" w:rsidRDefault="00D649C8" w:rsidP="00D649C8">
      <w:pPr>
        <w:pStyle w:val="QT3"/>
      </w:pPr>
      <w:r>
        <w:t xml:space="preserve"> </w:t>
      </w:r>
      <w:r w:rsidRPr="00224C92">
        <w:t xml:space="preserve">   </w:t>
      </w:r>
      <w:proofErr w:type="spellStart"/>
      <w:r w:rsidRPr="00224C92">
        <w:t>tmp</w:t>
      </w:r>
      <w:proofErr w:type="spellEnd"/>
      <w:r w:rsidRPr="00224C92">
        <w:t xml:space="preserve"> = </w:t>
      </w:r>
      <w:proofErr w:type="gramStart"/>
      <w:r w:rsidRPr="00224C92">
        <w:t>x[</w:t>
      </w:r>
      <w:proofErr w:type="gramEnd"/>
      <w:r w:rsidRPr="00224C92">
        <w:t>1]</w:t>
      </w:r>
    </w:p>
    <w:p w14:paraId="2C70170E" w14:textId="77777777" w:rsidR="00D649C8" w:rsidRPr="001A7CE2" w:rsidRDefault="00D649C8" w:rsidP="00D649C8">
      <w:pPr>
        <w:pStyle w:val="QT3"/>
        <w:rPr>
          <w:lang w:val="en-US"/>
          <w:rPrChange w:id="597" w:author="Benjamin Buchwitz" w:date="2021-10-05T15:21:00Z">
            <w:rPr/>
          </w:rPrChange>
        </w:rPr>
      </w:pPr>
      <w:r>
        <w:t xml:space="preserve"> </w:t>
      </w:r>
      <w:r w:rsidRPr="00224C92">
        <w:t xml:space="preserve">   </w:t>
      </w:r>
      <w:proofErr w:type="gramStart"/>
      <w:r w:rsidRPr="001A7CE2">
        <w:rPr>
          <w:lang w:val="en-US"/>
          <w:rPrChange w:id="598" w:author="Benjamin Buchwitz" w:date="2021-10-05T15:21:00Z">
            <w:rPr/>
          </w:rPrChange>
        </w:rPr>
        <w:t>x[</w:t>
      </w:r>
      <w:proofErr w:type="gramEnd"/>
      <w:r w:rsidRPr="001A7CE2">
        <w:rPr>
          <w:lang w:val="en-US"/>
          <w:rPrChange w:id="599" w:author="Benjamin Buchwitz" w:date="2021-10-05T15:21:00Z">
            <w:rPr/>
          </w:rPrChange>
        </w:rPr>
        <w:t>1] = x[2]</w:t>
      </w:r>
    </w:p>
    <w:p w14:paraId="633131FA" w14:textId="77777777" w:rsidR="00D649C8" w:rsidRPr="001A7CE2" w:rsidRDefault="00D649C8" w:rsidP="00D649C8">
      <w:pPr>
        <w:pStyle w:val="QT3"/>
        <w:rPr>
          <w:lang w:val="en-US"/>
          <w:rPrChange w:id="600" w:author="Benjamin Buchwitz" w:date="2021-10-05T15:21:00Z">
            <w:rPr/>
          </w:rPrChange>
        </w:rPr>
      </w:pPr>
      <w:r w:rsidRPr="001A7CE2">
        <w:rPr>
          <w:lang w:val="en-US"/>
          <w:rPrChange w:id="601" w:author="Benjamin Buchwitz" w:date="2021-10-05T15:21:00Z">
            <w:rPr/>
          </w:rPrChange>
        </w:rPr>
        <w:t xml:space="preserve">    </w:t>
      </w:r>
      <w:proofErr w:type="gramStart"/>
      <w:r w:rsidRPr="001A7CE2">
        <w:rPr>
          <w:lang w:val="en-US"/>
          <w:rPrChange w:id="602" w:author="Benjamin Buchwitz" w:date="2021-10-05T15:21:00Z">
            <w:rPr/>
          </w:rPrChange>
        </w:rPr>
        <w:t>x[</w:t>
      </w:r>
      <w:proofErr w:type="gramEnd"/>
      <w:r w:rsidRPr="001A7CE2">
        <w:rPr>
          <w:lang w:val="en-US"/>
          <w:rPrChange w:id="603" w:author="Benjamin Buchwitz" w:date="2021-10-05T15:21:00Z">
            <w:rPr/>
          </w:rPrChange>
        </w:rPr>
        <w:t xml:space="preserve">2] = </w:t>
      </w:r>
      <w:proofErr w:type="spellStart"/>
      <w:r w:rsidRPr="001A7CE2">
        <w:rPr>
          <w:lang w:val="en-US"/>
          <w:rPrChange w:id="604" w:author="Benjamin Buchwitz" w:date="2021-10-05T15:21:00Z">
            <w:rPr/>
          </w:rPrChange>
        </w:rPr>
        <w:t>tmp</w:t>
      </w:r>
      <w:proofErr w:type="spellEnd"/>
    </w:p>
    <w:p w14:paraId="71571F01" w14:textId="77777777" w:rsidR="00D649C8" w:rsidRPr="001A7CE2" w:rsidRDefault="00D649C8" w:rsidP="00D649C8">
      <w:pPr>
        <w:pStyle w:val="QT3"/>
        <w:rPr>
          <w:lang w:val="en-US"/>
          <w:rPrChange w:id="605" w:author="Benjamin Buchwitz" w:date="2021-10-05T15:21:00Z">
            <w:rPr/>
          </w:rPrChange>
        </w:rPr>
      </w:pPr>
      <w:r w:rsidRPr="001A7CE2">
        <w:rPr>
          <w:lang w:val="en-US"/>
          <w:rPrChange w:id="606" w:author="Benjamin Buchwitz" w:date="2021-10-05T15:21:00Z">
            <w:rPr/>
          </w:rPrChange>
        </w:rPr>
        <w:t xml:space="preserve">    return(x)</w:t>
      </w:r>
    </w:p>
    <w:p w14:paraId="364D6BBD" w14:textId="77777777" w:rsidR="00D649C8" w:rsidRPr="00224C92" w:rsidRDefault="00D649C8" w:rsidP="00D649C8">
      <w:pPr>
        <w:pStyle w:val="QT3"/>
      </w:pPr>
      <w:r w:rsidRPr="001A7CE2">
        <w:rPr>
          <w:lang w:val="en-US"/>
          <w:rPrChange w:id="607" w:author="Benjamin Buchwitz" w:date="2021-10-05T15:21:00Z">
            <w:rPr/>
          </w:rPrChange>
        </w:rPr>
        <w:t xml:space="preserve">  </w:t>
      </w:r>
      <w:r w:rsidRPr="00224C92">
        <w:t>}</w:t>
      </w:r>
    </w:p>
    <w:p w14:paraId="532B0D99" w14:textId="77777777" w:rsidR="00D649C8" w:rsidRPr="00224C92" w:rsidRDefault="00D649C8" w:rsidP="00D649C8">
      <w:pPr>
        <w:pStyle w:val="QT3"/>
      </w:pPr>
      <w:r w:rsidRPr="00224C92">
        <w:t xml:space="preserve">&gt; </w:t>
      </w:r>
      <w:r>
        <w:t>z</w:t>
      </w:r>
      <w:r w:rsidRPr="00224C92">
        <w:t xml:space="preserve"> &lt;- vertausche2(</w:t>
      </w:r>
      <w:r>
        <w:t>z</w:t>
      </w:r>
      <w:r w:rsidRPr="00224C92">
        <w:t>)</w:t>
      </w:r>
    </w:p>
    <w:p w14:paraId="35B57B8D" w14:textId="77777777" w:rsidR="00D649C8" w:rsidRDefault="00D649C8" w:rsidP="00D649C8">
      <w:pPr>
        <w:pStyle w:val="QT3"/>
      </w:pPr>
      <w:r w:rsidRPr="00224C92">
        <w:t xml:space="preserve">&gt; </w:t>
      </w:r>
      <w:r>
        <w:t>z</w:t>
      </w:r>
    </w:p>
    <w:p w14:paraId="0E51A951" w14:textId="77777777" w:rsidR="00D649C8" w:rsidRPr="00950DBA" w:rsidRDefault="00D649C8" w:rsidP="00D649C8">
      <w:pPr>
        <w:pStyle w:val="QT3"/>
        <w:rPr>
          <w:color w:val="000000"/>
          <w:bdr w:val="none" w:sz="0" w:space="0" w:color="auto" w:frame="1"/>
        </w:rPr>
      </w:pPr>
      <w:r w:rsidRPr="00950DBA">
        <w:rPr>
          <w:color w:val="000000"/>
          <w:bdr w:val="none" w:sz="0" w:space="0" w:color="auto" w:frame="1"/>
        </w:rPr>
        <w:t xml:space="preserve">[1] </w:t>
      </w:r>
      <w:r>
        <w:rPr>
          <w:color w:val="000000"/>
          <w:bdr w:val="none" w:sz="0" w:space="0" w:color="auto" w:frame="1"/>
        </w:rPr>
        <w:t>2</w:t>
      </w:r>
      <w:r w:rsidRPr="00950DBA">
        <w:rPr>
          <w:color w:val="000000"/>
          <w:bdr w:val="none" w:sz="0" w:space="0" w:color="auto" w:frame="1"/>
        </w:rPr>
        <w:t xml:space="preserve"> </w:t>
      </w:r>
      <w:r>
        <w:rPr>
          <w:color w:val="000000"/>
          <w:bdr w:val="none" w:sz="0" w:space="0" w:color="auto" w:frame="1"/>
        </w:rPr>
        <w:t>1</w:t>
      </w:r>
      <w:r w:rsidRPr="00950DBA">
        <w:rPr>
          <w:color w:val="000000"/>
          <w:bdr w:val="none" w:sz="0" w:space="0" w:color="auto" w:frame="1"/>
        </w:rPr>
        <w:t xml:space="preserve"> 3 4</w:t>
      </w:r>
    </w:p>
    <w:p w14:paraId="208CCBC1" w14:textId="29C525E8" w:rsidR="00153F6D" w:rsidRPr="00153F6D" w:rsidRDefault="00D649C8" w:rsidP="00153F6D">
      <w:r>
        <w:t xml:space="preserve">In der Funktion </w:t>
      </w:r>
      <w:r w:rsidRPr="00D92767">
        <w:rPr>
          <w:rStyle w:val="QWordsZchn"/>
        </w:rPr>
        <w:t>vertausche2()</w:t>
      </w:r>
      <w:r>
        <w:t xml:space="preserve"> wird eine Kopie von </w:t>
      </w:r>
      <w:r>
        <w:rPr>
          <w:rStyle w:val="QWordZchn"/>
        </w:rPr>
        <w:t>z</w:t>
      </w:r>
      <w:r>
        <w:t xml:space="preserve"> erstellt, die beiden ersten Elemente vertauscht und die Variable </w:t>
      </w:r>
      <w:r>
        <w:rPr>
          <w:rStyle w:val="QWordZchn"/>
        </w:rPr>
        <w:t>z</w:t>
      </w:r>
      <w:r>
        <w:t xml:space="preserve"> an die von der Funktion modifizierte Kopie gebunden. </w:t>
      </w:r>
    </w:p>
    <w:p w14:paraId="5088243B" w14:textId="6075B6B4" w:rsidR="00FB0140" w:rsidRDefault="00FB0140" w:rsidP="00FB0140">
      <w:pPr>
        <w:pStyle w:val="berschrift3"/>
      </w:pPr>
      <w:bookmarkStart w:id="608" w:name="_Toc18405961"/>
      <w:r>
        <w:t>Operator versus Funktionsaufruf</w:t>
      </w:r>
      <w:bookmarkEnd w:id="608"/>
    </w:p>
    <w:p w14:paraId="15E725F5" w14:textId="12EE86B3" w:rsidR="00FB0140" w:rsidRDefault="00FB0140" w:rsidP="00FB0140">
      <w:r>
        <w:t>Abgesehen von der Syntax gibt es keinen Unterschied zwischen einem Operatorausdruck und einem entsprechenden Funktionsaufruf</w:t>
      </w:r>
      <w:r w:rsidR="00A41D5D">
        <w:t>; das Operatorsymbol dient dann als Funktionsname</w:t>
      </w:r>
      <w:r>
        <w:t>.</w:t>
      </w:r>
      <w:r>
        <w:rPr>
          <w:rStyle w:val="Funotenzeichen"/>
        </w:rPr>
        <w:footnoteReference w:id="9"/>
      </w:r>
      <w:r>
        <w:t xml:space="preserve"> So kann unser erstes </w:t>
      </w:r>
      <w:proofErr w:type="gramStart"/>
      <w:r>
        <w:t xml:space="preserve">Beispiel  </w:t>
      </w:r>
      <w:r w:rsidRPr="00FB0140">
        <w:rPr>
          <w:rStyle w:val="QWordZchn"/>
        </w:rPr>
        <w:t>6</w:t>
      </w:r>
      <w:proofErr w:type="gramEnd"/>
      <w:r w:rsidRPr="00FB0140">
        <w:rPr>
          <w:rStyle w:val="QWordZchn"/>
        </w:rPr>
        <w:t>*7</w:t>
      </w:r>
      <w:r>
        <w:t xml:space="preserve"> auch folgendermaßen geschrieben werden:</w:t>
      </w:r>
    </w:p>
    <w:p w14:paraId="6CCCBA0E" w14:textId="77777777" w:rsidR="00FB0140" w:rsidRPr="00FB0140" w:rsidRDefault="00FB0140" w:rsidP="00FB0140">
      <w:pPr>
        <w:pStyle w:val="QT3"/>
      </w:pPr>
      <w:r w:rsidRPr="00FB0140">
        <w:t>&gt; '*' (6,7)</w:t>
      </w:r>
    </w:p>
    <w:p w14:paraId="050A8A79" w14:textId="77777777" w:rsidR="00FB0140" w:rsidRPr="00FB0140" w:rsidRDefault="00FB0140" w:rsidP="00FB0140">
      <w:pPr>
        <w:pStyle w:val="QT3"/>
        <w:rPr>
          <w:color w:val="000000"/>
        </w:rPr>
      </w:pPr>
      <w:r w:rsidRPr="00FB0140">
        <w:rPr>
          <w:color w:val="000000"/>
          <w:bdr w:val="none" w:sz="0" w:space="0" w:color="auto" w:frame="1"/>
        </w:rPr>
        <w:t>[1] 42</w:t>
      </w:r>
    </w:p>
    <w:p w14:paraId="38FEE308" w14:textId="2F415DAC" w:rsidR="007D2350" w:rsidRDefault="00FB0140" w:rsidP="00075381">
      <w:r>
        <w:t xml:space="preserve">Da * </w:t>
      </w:r>
      <w:proofErr w:type="gramStart"/>
      <w:r>
        <w:t>kein erlaubter Namen</w:t>
      </w:r>
      <w:proofErr w:type="gramEnd"/>
      <w:r>
        <w:t xml:space="preserve"> ist (</w:t>
      </w:r>
      <w:r w:rsidRPr="003F5F06">
        <w:rPr>
          <w:rStyle w:val="QWordZchn"/>
        </w:rPr>
        <w:t>non-</w:t>
      </w:r>
      <w:proofErr w:type="spellStart"/>
      <w:r w:rsidRPr="003F5F06">
        <w:rPr>
          <w:rStyle w:val="QWordZchn"/>
        </w:rPr>
        <w:t>syntatic</w:t>
      </w:r>
      <w:proofErr w:type="spellEnd"/>
      <w:r>
        <w:t>, siehe Abschnitt</w:t>
      </w:r>
      <w:r w:rsidR="00BC3C2A">
        <w:t xml:space="preserve"> </w:t>
      </w:r>
      <w:r w:rsidR="00BC3C2A">
        <w:fldChar w:fldCharType="begin"/>
      </w:r>
      <w:r w:rsidR="00BC3C2A">
        <w:instrText xml:space="preserve"> REF _Ref17107674 \r \h </w:instrText>
      </w:r>
      <w:r w:rsidR="00BC3C2A">
        <w:fldChar w:fldCharType="separate"/>
      </w:r>
      <w:r w:rsidR="00B5583F">
        <w:t>2.2</w:t>
      </w:r>
      <w:r w:rsidR="00BC3C2A">
        <w:fldChar w:fldCharType="end"/>
      </w:r>
      <w:r>
        <w:t>)</w:t>
      </w:r>
      <w:r w:rsidR="00BC3C2A">
        <w:t>, muss es allerdings in Anführungszeichen gesetzt werden.</w:t>
      </w:r>
    </w:p>
    <w:p w14:paraId="6A16D239" w14:textId="77777777" w:rsidR="009B5603" w:rsidRDefault="009B5603">
      <w:pPr>
        <w:spacing w:after="0"/>
        <w:rPr>
          <w:rStyle w:val="Fett"/>
          <w:caps/>
          <w:color w:val="1F4E79"/>
          <w:szCs w:val="22"/>
        </w:rPr>
      </w:pPr>
      <w:r>
        <w:rPr>
          <w:rStyle w:val="Fett"/>
        </w:rPr>
        <w:br w:type="page"/>
      </w:r>
    </w:p>
    <w:p w14:paraId="1B4B4FD0" w14:textId="293ED24E" w:rsidR="00A41D5D" w:rsidRPr="00ED04E8" w:rsidRDefault="00A41D5D" w:rsidP="00A41D5D">
      <w:pPr>
        <w:pStyle w:val="Markiert1"/>
        <w:spacing w:before="240"/>
        <w:rPr>
          <w:rStyle w:val="Fett"/>
        </w:rPr>
      </w:pPr>
      <w:r w:rsidRPr="00B35ED0">
        <w:rPr>
          <w:rStyle w:val="Fett"/>
        </w:rPr>
        <w:lastRenderedPageBreak/>
        <w:t>Wichtig</w:t>
      </w:r>
    </w:p>
    <w:p w14:paraId="3341B122" w14:textId="55B8E319" w:rsidR="00A41D5D" w:rsidRPr="001A7CE2" w:rsidRDefault="00A41D5D" w:rsidP="00A41D5D">
      <w:pPr>
        <w:pStyle w:val="AufzhlMarkiert"/>
        <w:widowControl w:val="0"/>
        <w:rPr>
          <w:lang w:val="en-US"/>
          <w:rPrChange w:id="609" w:author="Benjamin Buchwitz" w:date="2021-10-05T15:21:00Z">
            <w:rPr/>
          </w:rPrChange>
        </w:rPr>
      </w:pPr>
      <w:r w:rsidRPr="001A7CE2">
        <w:rPr>
          <w:lang w:val="en-US"/>
          <w:rPrChange w:id="610" w:author="Benjamin Buchwitz" w:date="2021-10-05T15:21:00Z">
            <w:rPr/>
          </w:rPrChange>
        </w:rPr>
        <w:t xml:space="preserve">Call-by-value in </w:t>
      </w:r>
      <w:proofErr w:type="spellStart"/>
      <w:r w:rsidRPr="001A7CE2">
        <w:rPr>
          <w:lang w:val="en-US"/>
          <w:rPrChange w:id="611" w:author="Benjamin Buchwitz" w:date="2021-10-05T15:21:00Z">
            <w:rPr/>
          </w:rPrChange>
        </w:rPr>
        <w:t>Verbindung</w:t>
      </w:r>
      <w:proofErr w:type="spellEnd"/>
      <w:r w:rsidRPr="001A7CE2">
        <w:rPr>
          <w:lang w:val="en-US"/>
          <w:rPrChange w:id="612" w:author="Benjamin Buchwitz" w:date="2021-10-05T15:21:00Z">
            <w:rPr/>
          </w:rPrChange>
        </w:rPr>
        <w:t xml:space="preserve"> </w:t>
      </w:r>
      <w:proofErr w:type="spellStart"/>
      <w:r w:rsidRPr="001A7CE2">
        <w:rPr>
          <w:lang w:val="en-US"/>
          <w:rPrChange w:id="613" w:author="Benjamin Buchwitz" w:date="2021-10-05T15:21:00Z">
            <w:rPr/>
          </w:rPrChange>
        </w:rPr>
        <w:t>mit</w:t>
      </w:r>
      <w:proofErr w:type="spellEnd"/>
      <w:r w:rsidRPr="001A7CE2">
        <w:rPr>
          <w:lang w:val="en-US"/>
          <w:rPrChange w:id="614" w:author="Benjamin Buchwitz" w:date="2021-10-05T15:21:00Z">
            <w:rPr/>
          </w:rPrChange>
        </w:rPr>
        <w:t xml:space="preserve"> Copy-on-modify</w:t>
      </w:r>
    </w:p>
    <w:p w14:paraId="0039AB00" w14:textId="61C2D37D" w:rsidR="00A41D5D" w:rsidRDefault="00A41D5D" w:rsidP="00A41D5D">
      <w:pPr>
        <w:pStyle w:val="AufzhlMarkiert"/>
        <w:widowControl w:val="0"/>
      </w:pPr>
      <w:r>
        <w:t>Keine Zeiger und kein Call-</w:t>
      </w:r>
      <w:proofErr w:type="spellStart"/>
      <w:r>
        <w:t>by</w:t>
      </w:r>
      <w:proofErr w:type="spellEnd"/>
      <w:r>
        <w:t>-</w:t>
      </w:r>
      <w:proofErr w:type="spellStart"/>
      <w:r>
        <w:t>referenc</w:t>
      </w:r>
      <w:r w:rsidR="00D851AE">
        <w:t>e</w:t>
      </w:r>
      <w:proofErr w:type="spellEnd"/>
    </w:p>
    <w:p w14:paraId="7A3545A2" w14:textId="582C7540" w:rsidR="00A41D5D" w:rsidRPr="00A41D5D" w:rsidRDefault="00A41D5D" w:rsidP="00A41D5D">
      <w:pPr>
        <w:pStyle w:val="AufzhlMarkiert"/>
        <w:widowControl w:val="0"/>
      </w:pPr>
      <w:r>
        <w:t xml:space="preserve">E-Notation wie z.B. </w:t>
      </w:r>
      <w:r w:rsidRPr="008F4295">
        <w:rPr>
          <w:rFonts w:ascii="Consolas" w:hAnsi="Consolas"/>
        </w:rPr>
        <w:t>1e9</w:t>
      </w:r>
    </w:p>
    <w:p w14:paraId="4D145200" w14:textId="0B2B6CA8" w:rsidR="0049639F" w:rsidRDefault="00EB6596" w:rsidP="0049639F">
      <w:pPr>
        <w:pStyle w:val="berschrift2"/>
      </w:pPr>
      <w:bookmarkStart w:id="615" w:name="_Toc18405962"/>
      <w:r>
        <w:t>Kontrollstruk</w:t>
      </w:r>
      <w:r w:rsidR="0049639F">
        <w:t>turen</w:t>
      </w:r>
      <w:bookmarkEnd w:id="615"/>
    </w:p>
    <w:p w14:paraId="0C862A05" w14:textId="1C2B1C3B" w:rsidR="0049639F" w:rsidRPr="00C35234" w:rsidRDefault="0049639F" w:rsidP="0049639F">
      <w:r>
        <w:t xml:space="preserve">Einzelne Anweisungen werden in R üblicherweise durch einen Zeilenumbruch getrennt; sie können aber auch durch ein Semikolon abgegrenzt werden. Wie in C auch, können Anweisungen zu einem </w:t>
      </w:r>
      <w:r w:rsidRPr="00C35234">
        <w:rPr>
          <w:rStyle w:val="emph1Zchn"/>
        </w:rPr>
        <w:t>Block</w:t>
      </w:r>
      <w:r>
        <w:t xml:space="preserve"> (auch </w:t>
      </w:r>
      <w:r w:rsidRPr="00C35234">
        <w:rPr>
          <w:rStyle w:val="emph1Zchn"/>
        </w:rPr>
        <w:t>Blockanweisung</w:t>
      </w:r>
      <w:r>
        <w:t xml:space="preserve"> genannt) mithilfe </w:t>
      </w:r>
      <w:r>
        <w:rPr>
          <w:rStyle w:val="Fett"/>
          <w:b w:val="0"/>
          <w:bCs w:val="0"/>
        </w:rPr>
        <w:t>geschweifter Klammern gruppiert werden. Syntaktisch ist ein Block äquivalent zu einer einzelnen Anweisung.</w:t>
      </w:r>
    </w:p>
    <w:p w14:paraId="1206B871" w14:textId="30ED0E6C" w:rsidR="0049639F" w:rsidRDefault="0049639F" w:rsidP="0049639F">
      <w:r>
        <w:t xml:space="preserve">Da die elementaren Kontrollstrukturen in R sehr ähnlich zu den Kontrollstrukturen in Sprachen wie C, C++, C#, Java, JavaScript, … sind, werden wir sie an dieser Stelle nicht detailliert behandeln (siehe </w:t>
      </w:r>
      <w:proofErr w:type="gramStart"/>
      <w:r>
        <w:t xml:space="preserve">auch </w:t>
      </w:r>
      <w:r w:rsidRPr="00B61F29">
        <w:rPr>
          <w:rStyle w:val="QWordZchn"/>
        </w:rPr>
        <w:t>?Control</w:t>
      </w:r>
      <w:proofErr w:type="gramEnd"/>
      <w:r>
        <w:t xml:space="preserve"> oder </w:t>
      </w:r>
      <w:r w:rsidRPr="00B61F29">
        <w:rPr>
          <w:rStyle w:val="QWordsZchn"/>
        </w:rPr>
        <w:t>?</w:t>
      </w:r>
      <w:proofErr w:type="spellStart"/>
      <w:r w:rsidRPr="00B61F29">
        <w:rPr>
          <w:rStyle w:val="QWordsZchn"/>
        </w:rPr>
        <w:t>while</w:t>
      </w:r>
      <w:proofErr w:type="spellEnd"/>
      <w:r>
        <w:t>). Einen großen Unterschied gibt es allerdings: in R werden Kontrollstrukturen</w:t>
      </w:r>
      <w:r w:rsidRPr="00A365D6">
        <w:t xml:space="preserve"> </w:t>
      </w:r>
      <w:r>
        <w:t xml:space="preserve">intern durch Funktionen realisiert! </w:t>
      </w:r>
    </w:p>
    <w:p w14:paraId="7B6C6E01" w14:textId="4DB5FED0" w:rsidR="00A14FDA" w:rsidRDefault="00EB6596" w:rsidP="000D4B25">
      <w:pPr>
        <w:jc w:val="both"/>
      </w:pPr>
      <w:r>
        <w:t>S</w:t>
      </w:r>
      <w:r w:rsidR="007D2350">
        <w:t xml:space="preserve">chleifen haben in R den Ruf, recht langsam zu sein und viele Autoren empfehlen deshalb, sie wenn möglich zu vermeiden. Wie wir gesehen haben (siehe Abschnitt </w:t>
      </w:r>
      <w:r w:rsidR="007D2350">
        <w:fldChar w:fldCharType="begin"/>
      </w:r>
      <w:r w:rsidR="007D2350">
        <w:instrText xml:space="preserve"> REF _Ref17203133 \r \h </w:instrText>
      </w:r>
      <w:r w:rsidR="007D2350">
        <w:fldChar w:fldCharType="separate"/>
      </w:r>
      <w:r w:rsidR="00B5583F">
        <w:t>2.3</w:t>
      </w:r>
      <w:r w:rsidR="007D2350">
        <w:fldChar w:fldCharType="end"/>
      </w:r>
      <w:r w:rsidR="007D2350">
        <w:t>), können viele Funktionen und Operatoren direkt auf Vektoren angewandt werden, so dass in diesem Fall keine expliziten Schleifen notwendig sind:</w:t>
      </w:r>
    </w:p>
    <w:p w14:paraId="310EFC34" w14:textId="77777777" w:rsidR="007D2350" w:rsidRPr="007D2350" w:rsidRDefault="007D2350" w:rsidP="007D2350">
      <w:pPr>
        <w:pStyle w:val="QT3"/>
      </w:pPr>
      <w:r w:rsidRPr="007D2350">
        <w:t>&gt; x &lt;- 1:12</w:t>
      </w:r>
    </w:p>
    <w:p w14:paraId="26EE193E" w14:textId="77777777" w:rsidR="007D2350" w:rsidRPr="007D2350" w:rsidRDefault="007D2350" w:rsidP="007D2350">
      <w:pPr>
        <w:pStyle w:val="QT3"/>
      </w:pPr>
      <w:r w:rsidRPr="007D2350">
        <w:t>&gt; sin(x^3-x^2/(2*</w:t>
      </w:r>
      <w:proofErr w:type="spellStart"/>
      <w:r w:rsidRPr="007D2350">
        <w:t>pi</w:t>
      </w:r>
      <w:proofErr w:type="spellEnd"/>
      <w:r w:rsidRPr="007D2350">
        <w:t>))</w:t>
      </w:r>
    </w:p>
    <w:p w14:paraId="174B2027" w14:textId="77777777" w:rsidR="007D2350" w:rsidRPr="007D2350" w:rsidRDefault="007D2350" w:rsidP="007D2350">
      <w:pPr>
        <w:pStyle w:val="QT3"/>
        <w:rPr>
          <w:color w:val="000000"/>
          <w:sz w:val="18"/>
          <w:szCs w:val="18"/>
          <w:bdr w:val="none" w:sz="0" w:space="0" w:color="auto" w:frame="1"/>
        </w:rPr>
      </w:pPr>
      <w:r w:rsidRPr="007D2350">
        <w:rPr>
          <w:color w:val="000000"/>
          <w:bdr w:val="none" w:sz="0" w:space="0" w:color="auto" w:frame="1"/>
        </w:rPr>
        <w:t xml:space="preserve"> </w:t>
      </w:r>
      <w:r w:rsidRPr="007D2350">
        <w:rPr>
          <w:color w:val="000000"/>
          <w:sz w:val="18"/>
          <w:szCs w:val="18"/>
          <w:bdr w:val="none" w:sz="0" w:space="0" w:color="auto" w:frame="1"/>
        </w:rPr>
        <w:t>[1</w:t>
      </w:r>
      <w:proofErr w:type="gramStart"/>
      <w:r w:rsidRPr="007D2350">
        <w:rPr>
          <w:color w:val="000000"/>
          <w:sz w:val="18"/>
          <w:szCs w:val="18"/>
          <w:bdr w:val="none" w:sz="0" w:space="0" w:color="auto" w:frame="1"/>
        </w:rPr>
        <w:t>]  0.7452069</w:t>
      </w:r>
      <w:proofErr w:type="gramEnd"/>
      <w:r w:rsidRPr="007D2350">
        <w:rPr>
          <w:color w:val="000000"/>
          <w:sz w:val="18"/>
          <w:szCs w:val="18"/>
          <w:bdr w:val="none" w:sz="0" w:space="0" w:color="auto" w:frame="1"/>
        </w:rPr>
        <w:t xml:space="preserve">  0.8820497  0.4212873 -0.9815359  0.9975643  0.2146034  0.8128370</w:t>
      </w:r>
    </w:p>
    <w:p w14:paraId="381D31FA" w14:textId="77777777" w:rsidR="007D2350" w:rsidRPr="007D2350" w:rsidRDefault="007D2350" w:rsidP="007D2350">
      <w:pPr>
        <w:pStyle w:val="QT3"/>
        <w:rPr>
          <w:color w:val="000000"/>
          <w:sz w:val="18"/>
          <w:szCs w:val="18"/>
        </w:rPr>
      </w:pPr>
      <w:r w:rsidRPr="007D2350">
        <w:rPr>
          <w:color w:val="000000"/>
          <w:sz w:val="18"/>
          <w:szCs w:val="18"/>
          <w:bdr w:val="none" w:sz="0" w:space="0" w:color="auto" w:frame="1"/>
        </w:rPr>
        <w:t xml:space="preserve"> [8] -0.7451375 -0.1737885 -0.6932617 -0.</w:t>
      </w:r>
      <w:proofErr w:type="gramStart"/>
      <w:r w:rsidRPr="007D2350">
        <w:rPr>
          <w:color w:val="000000"/>
          <w:sz w:val="18"/>
          <w:szCs w:val="18"/>
          <w:bdr w:val="none" w:sz="0" w:space="0" w:color="auto" w:frame="1"/>
        </w:rPr>
        <w:t>9919059  0.7195282</w:t>
      </w:r>
      <w:proofErr w:type="gramEnd"/>
    </w:p>
    <w:p w14:paraId="60EC6AA1" w14:textId="5323C531" w:rsidR="007D2350" w:rsidRDefault="007D2350" w:rsidP="0049639F"/>
    <w:p w14:paraId="2A245CB5" w14:textId="054E8096" w:rsidR="007D2350" w:rsidRDefault="007D2350" w:rsidP="0049639F">
      <w:r>
        <w:rPr>
          <w:szCs w:val="20"/>
        </w:rPr>
        <w:t xml:space="preserve">Des </w:t>
      </w:r>
      <w:proofErr w:type="spellStart"/>
      <w:r>
        <w:rPr>
          <w:szCs w:val="20"/>
        </w:rPr>
        <w:t>Weiteren</w:t>
      </w:r>
      <w:proofErr w:type="spellEnd"/>
      <w:r>
        <w:rPr>
          <w:szCs w:val="20"/>
        </w:rPr>
        <w:t xml:space="preserve"> gibt es eine Familie von Funktionen, bestehend aus </w:t>
      </w:r>
      <w:proofErr w:type="spellStart"/>
      <w:proofErr w:type="gramStart"/>
      <w:r w:rsidRPr="00B42ED5">
        <w:rPr>
          <w:rStyle w:val="QWordZchn"/>
        </w:rPr>
        <w:t>apply</w:t>
      </w:r>
      <w:proofErr w:type="spellEnd"/>
      <w:r w:rsidRPr="00B42ED5">
        <w:rPr>
          <w:rStyle w:val="QWordZchn"/>
        </w:rPr>
        <w:t>(</w:t>
      </w:r>
      <w:proofErr w:type="gramEnd"/>
      <w:r w:rsidRPr="00B42ED5">
        <w:rPr>
          <w:rStyle w:val="QWordZchn"/>
        </w:rPr>
        <w:t>)</w:t>
      </w:r>
      <w:r w:rsidRPr="00B42ED5">
        <w:rPr>
          <w:szCs w:val="20"/>
        </w:rPr>
        <w:t xml:space="preserve">, </w:t>
      </w:r>
      <w:proofErr w:type="spellStart"/>
      <w:r w:rsidRPr="00B42ED5">
        <w:rPr>
          <w:rStyle w:val="QWordZchn"/>
        </w:rPr>
        <w:t>lapply</w:t>
      </w:r>
      <w:proofErr w:type="spellEnd"/>
      <w:r w:rsidRPr="00B42ED5">
        <w:rPr>
          <w:rStyle w:val="QWordZchn"/>
        </w:rPr>
        <w:t>()</w:t>
      </w:r>
      <w:r w:rsidRPr="00B42ED5">
        <w:rPr>
          <w:szCs w:val="20"/>
        </w:rPr>
        <w:t xml:space="preserve">, </w:t>
      </w:r>
      <w:proofErr w:type="spellStart"/>
      <w:r w:rsidRPr="00B42ED5">
        <w:rPr>
          <w:rStyle w:val="QWordZchn"/>
        </w:rPr>
        <w:t>sapply</w:t>
      </w:r>
      <w:proofErr w:type="spellEnd"/>
      <w:r w:rsidRPr="00B42ED5">
        <w:rPr>
          <w:rStyle w:val="QWordZchn"/>
        </w:rPr>
        <w:t>()</w:t>
      </w:r>
      <w:r>
        <w:rPr>
          <w:szCs w:val="20"/>
        </w:rPr>
        <w:t xml:space="preserve"> … , die oft im Vergleich zu expliziten Schleifen viele Vorteile bieten; darauf werden wir später eingehen.</w:t>
      </w:r>
    </w:p>
    <w:p w14:paraId="3DCE4C40" w14:textId="77777777" w:rsidR="007D2350" w:rsidRPr="000B18B1" w:rsidRDefault="007D2350" w:rsidP="0049639F"/>
    <w:p w14:paraId="4273A32B" w14:textId="7625937A" w:rsidR="0049639F" w:rsidRPr="000B18B1" w:rsidRDefault="0049639F" w:rsidP="0049639F">
      <w:pPr>
        <w:pStyle w:val="berschrift3"/>
      </w:pPr>
      <w:bookmarkStart w:id="616" w:name="_Toc18405963"/>
      <w:r>
        <w:t xml:space="preserve">Verzweigung: </w:t>
      </w:r>
      <w:proofErr w:type="spellStart"/>
      <w:r w:rsidR="00145169">
        <w:rPr>
          <w:rFonts w:ascii="Consolas" w:hAnsi="Consolas"/>
        </w:rPr>
        <w:t>if-</w:t>
      </w:r>
      <w:r w:rsidRPr="00936D91">
        <w:rPr>
          <w:rFonts w:ascii="Consolas" w:hAnsi="Consolas"/>
        </w:rPr>
        <w:t>else</w:t>
      </w:r>
      <w:bookmarkEnd w:id="616"/>
      <w:proofErr w:type="spellEnd"/>
    </w:p>
    <w:p w14:paraId="69478694" w14:textId="77777777" w:rsidR="0049639F" w:rsidRDefault="0049639F" w:rsidP="0049639F">
      <w:r>
        <w:t>Wie in C lautet die formale Syntax:</w:t>
      </w:r>
    </w:p>
    <w:p w14:paraId="7802D36C" w14:textId="77777777" w:rsidR="0049639F" w:rsidRPr="004D51AE" w:rsidRDefault="0049639F" w:rsidP="0049639F">
      <w:pPr>
        <w:pStyle w:val="QWords"/>
      </w:pPr>
      <w:proofErr w:type="spellStart"/>
      <w:r w:rsidRPr="004D51AE">
        <w:t>if</w:t>
      </w:r>
      <w:proofErr w:type="spellEnd"/>
      <w:r w:rsidRPr="004D51AE">
        <w:t xml:space="preserve"> </w:t>
      </w:r>
      <w:proofErr w:type="gramStart"/>
      <w:r w:rsidRPr="004D51AE">
        <w:t>( statement</w:t>
      </w:r>
      <w:proofErr w:type="gramEnd"/>
      <w:r w:rsidRPr="004D51AE">
        <w:t>1 )</w:t>
      </w:r>
    </w:p>
    <w:p w14:paraId="1F75D983" w14:textId="77777777" w:rsidR="0049639F" w:rsidRPr="004D51AE" w:rsidRDefault="0049639F" w:rsidP="0049639F">
      <w:pPr>
        <w:pStyle w:val="QWords"/>
      </w:pPr>
      <w:r w:rsidRPr="004D51AE">
        <w:t>statement2</w:t>
      </w:r>
    </w:p>
    <w:p w14:paraId="07263310" w14:textId="77777777" w:rsidR="0049639F" w:rsidRPr="004D51AE" w:rsidRDefault="0049639F" w:rsidP="0049639F">
      <w:pPr>
        <w:pStyle w:val="QWords"/>
      </w:pPr>
      <w:proofErr w:type="spellStart"/>
      <w:r w:rsidRPr="004D51AE">
        <w:t>else</w:t>
      </w:r>
      <w:proofErr w:type="spellEnd"/>
    </w:p>
    <w:p w14:paraId="088AC41B" w14:textId="5F69AD1A" w:rsidR="0049639F" w:rsidRDefault="0049639F" w:rsidP="0049639F">
      <w:pPr>
        <w:pStyle w:val="QWords"/>
      </w:pPr>
      <w:r w:rsidRPr="004D51AE">
        <w:t>statement3</w:t>
      </w:r>
    </w:p>
    <w:p w14:paraId="4F6E71DB" w14:textId="114F24FF" w:rsidR="0049639F" w:rsidRDefault="0049639F" w:rsidP="0049639F">
      <w:r>
        <w:t xml:space="preserve">Wie in C ist der </w:t>
      </w:r>
      <w:proofErr w:type="spellStart"/>
      <w:r w:rsidRPr="00B61F29">
        <w:rPr>
          <w:rStyle w:val="QWordZchn"/>
        </w:rPr>
        <w:t>else</w:t>
      </w:r>
      <w:proofErr w:type="spellEnd"/>
      <w:r>
        <w:t xml:space="preserve">-Teil optional. Falls </w:t>
      </w:r>
      <w:r w:rsidRPr="00B61F29">
        <w:rPr>
          <w:rStyle w:val="QWordZchn"/>
        </w:rPr>
        <w:t>statement2</w:t>
      </w:r>
      <w:r>
        <w:t xml:space="preserve"> oder </w:t>
      </w:r>
      <w:r w:rsidRPr="00B61F29">
        <w:rPr>
          <w:rStyle w:val="QWordZchn"/>
        </w:rPr>
        <w:t>statement3</w:t>
      </w:r>
      <w:r>
        <w:t xml:space="preserve"> aus mehreren Anweisungen </w:t>
      </w:r>
      <w:r w:rsidR="00D851AE">
        <w:t>be</w:t>
      </w:r>
      <w:r>
        <w:t>steht, müssen geschwei</w:t>
      </w:r>
      <w:r w:rsidR="00D851AE">
        <w:t>f</w:t>
      </w:r>
      <w:r>
        <w:t>te Klammern benutzt werden! Auch ist ein Zeilenumbruch zwischen ‚</w:t>
      </w:r>
      <w:r w:rsidRPr="00B61F29">
        <w:rPr>
          <w:rStyle w:val="QWordZchn"/>
        </w:rPr>
        <w:t>}</w:t>
      </w:r>
      <w:r>
        <w:t xml:space="preserve">‘ und </w:t>
      </w:r>
      <w:proofErr w:type="spellStart"/>
      <w:r w:rsidRPr="00B61F29">
        <w:rPr>
          <w:rStyle w:val="QWordZchn"/>
        </w:rPr>
        <w:t>else</w:t>
      </w:r>
      <w:proofErr w:type="spellEnd"/>
      <w:r>
        <w:t xml:space="preserve"> nicht erlaubt. </w:t>
      </w:r>
    </w:p>
    <w:p w14:paraId="5B12BF84" w14:textId="244B035C" w:rsidR="0049639F" w:rsidRDefault="0049639F" w:rsidP="0049639F">
      <w:proofErr w:type="spellStart"/>
      <w:r w:rsidRPr="00B61F29">
        <w:rPr>
          <w:rStyle w:val="QWordZchn"/>
        </w:rPr>
        <w:t>if-else</w:t>
      </w:r>
      <w:proofErr w:type="spellEnd"/>
      <w:r>
        <w:t xml:space="preserve"> gibt den zuletzt berechneten Wert zurück. Dies wird oft in Zuweisungen ausgenutzt. Statt:</w:t>
      </w:r>
    </w:p>
    <w:p w14:paraId="794A0670" w14:textId="77777777" w:rsidR="0049639F" w:rsidRDefault="0049639F" w:rsidP="0049639F">
      <w:pPr>
        <w:pStyle w:val="QT3"/>
      </w:pPr>
      <w:proofErr w:type="spellStart"/>
      <w:r>
        <w:t>if</w:t>
      </w:r>
      <w:proofErr w:type="spellEnd"/>
      <w:r>
        <w:t xml:space="preserve"> (x%%2 == </w:t>
      </w:r>
      <w:proofErr w:type="gramStart"/>
      <w:r>
        <w:t>0){</w:t>
      </w:r>
      <w:proofErr w:type="gramEnd"/>
    </w:p>
    <w:p w14:paraId="27E5EE93" w14:textId="77777777" w:rsidR="0049639F" w:rsidRDefault="0049639F" w:rsidP="0049639F">
      <w:pPr>
        <w:pStyle w:val="QT3"/>
      </w:pPr>
      <w:r>
        <w:t xml:space="preserve">  z &lt;- x</w:t>
      </w:r>
    </w:p>
    <w:p w14:paraId="3AFE48DB" w14:textId="77777777" w:rsidR="0049639F" w:rsidRDefault="0049639F" w:rsidP="0049639F">
      <w:pPr>
        <w:pStyle w:val="QT3"/>
      </w:pPr>
      <w:r>
        <w:t xml:space="preserve">} </w:t>
      </w:r>
      <w:proofErr w:type="spellStart"/>
      <w:r>
        <w:t>else</w:t>
      </w:r>
      <w:proofErr w:type="spellEnd"/>
      <w:r>
        <w:t xml:space="preserve"> {</w:t>
      </w:r>
    </w:p>
    <w:p w14:paraId="483DD007" w14:textId="77777777" w:rsidR="0049639F" w:rsidRDefault="0049639F" w:rsidP="0049639F">
      <w:pPr>
        <w:pStyle w:val="QT3"/>
      </w:pPr>
      <w:r>
        <w:t xml:space="preserve">  z &lt;-x+1</w:t>
      </w:r>
    </w:p>
    <w:p w14:paraId="0662678D" w14:textId="77777777" w:rsidR="0049639F" w:rsidRPr="004D51AE" w:rsidRDefault="0049639F" w:rsidP="0049639F">
      <w:pPr>
        <w:pStyle w:val="QT3"/>
      </w:pPr>
      <w:r>
        <w:t>}</w:t>
      </w:r>
    </w:p>
    <w:p w14:paraId="082B38E2" w14:textId="77777777" w:rsidR="0049639F" w:rsidRPr="00936D91" w:rsidRDefault="0049639F" w:rsidP="0049639F">
      <w:r>
        <w:lastRenderedPageBreak/>
        <w:t>kann daher auch kürzer geschrieben werden:</w:t>
      </w:r>
    </w:p>
    <w:p w14:paraId="0056135F" w14:textId="75B415D1" w:rsidR="0049639F" w:rsidRPr="001A7CE2" w:rsidRDefault="0049639F" w:rsidP="0049639F">
      <w:pPr>
        <w:pStyle w:val="QT3"/>
        <w:rPr>
          <w:lang w:val="en-US"/>
          <w:rPrChange w:id="617" w:author="Benjamin Buchwitz" w:date="2021-10-05T15:21:00Z">
            <w:rPr/>
          </w:rPrChange>
        </w:rPr>
      </w:pPr>
      <w:r w:rsidRPr="001A7CE2">
        <w:rPr>
          <w:lang w:val="en-US"/>
          <w:rPrChange w:id="618" w:author="Benjamin Buchwitz" w:date="2021-10-05T15:21:00Z">
            <w:rPr/>
          </w:rPrChange>
        </w:rPr>
        <w:t>z &lt;- if (x%%2 == 0) x else x+1</w:t>
      </w:r>
    </w:p>
    <w:p w14:paraId="63543D06" w14:textId="3B886D6E" w:rsidR="0049639F" w:rsidRDefault="0049639F" w:rsidP="0049639F">
      <w:r>
        <w:t xml:space="preserve">Wie in C bezeichnet </w:t>
      </w:r>
      <w:r w:rsidRPr="00936D91">
        <w:rPr>
          <w:rStyle w:val="QWordsZchn"/>
        </w:rPr>
        <w:t>==</w:t>
      </w:r>
      <w:r>
        <w:t xml:space="preserve"> den Vergleichsoperator! Der Operator </w:t>
      </w:r>
      <w:r w:rsidRPr="00936D91">
        <w:rPr>
          <w:rStyle w:val="QWordsZchn"/>
        </w:rPr>
        <w:t>=</w:t>
      </w:r>
      <w:r>
        <w:t xml:space="preserve"> entspricht hingegen einer Zuweisung (siehe Abschnitt </w:t>
      </w:r>
      <w:r>
        <w:fldChar w:fldCharType="begin"/>
      </w:r>
      <w:r>
        <w:instrText xml:space="preserve"> REF _Ref17107674 \r \h </w:instrText>
      </w:r>
      <w:r>
        <w:fldChar w:fldCharType="separate"/>
      </w:r>
      <w:r w:rsidR="00B5583F">
        <w:t>2.2</w:t>
      </w:r>
      <w:r>
        <w:fldChar w:fldCharType="end"/>
      </w:r>
      <w:r>
        <w:t xml:space="preserve">). Und zur Erinnerung: </w:t>
      </w:r>
      <w:r w:rsidRPr="00936D91">
        <w:rPr>
          <w:rStyle w:val="QWordsZchn"/>
        </w:rPr>
        <w:t>%%</w:t>
      </w:r>
      <w:r>
        <w:t xml:space="preserve"> bezeichnet den Modulo-Operator (siehe Abschnitt </w:t>
      </w:r>
      <w:r>
        <w:fldChar w:fldCharType="begin"/>
      </w:r>
      <w:r>
        <w:instrText xml:space="preserve"> REF _Ref17107778 \r \h </w:instrText>
      </w:r>
      <w:r>
        <w:fldChar w:fldCharType="separate"/>
      </w:r>
      <w:r w:rsidR="00B5583F">
        <w:t>2.3</w:t>
      </w:r>
      <w:r>
        <w:fldChar w:fldCharType="end"/>
      </w:r>
      <w:r>
        <w:t>)</w:t>
      </w:r>
    </w:p>
    <w:p w14:paraId="0F0A7B64" w14:textId="4CCA1F15" w:rsidR="0049639F" w:rsidRDefault="0049639F" w:rsidP="0049639F">
      <w:r>
        <w:t>Genau wie in C sind auch „</w:t>
      </w:r>
      <w:proofErr w:type="spellStart"/>
      <w:r>
        <w:t>else</w:t>
      </w:r>
      <w:proofErr w:type="spellEnd"/>
      <w:r>
        <w:t>-</w:t>
      </w:r>
      <w:proofErr w:type="spellStart"/>
      <w:r>
        <w:t>if</w:t>
      </w:r>
      <w:proofErr w:type="spellEnd"/>
      <w:r>
        <w:t>“-Ketten erlaubt:</w:t>
      </w:r>
    </w:p>
    <w:p w14:paraId="202C6BD8" w14:textId="77777777" w:rsidR="0049639F" w:rsidRPr="001A7CE2" w:rsidRDefault="0049639F" w:rsidP="0049639F">
      <w:pPr>
        <w:pStyle w:val="QWords"/>
        <w:rPr>
          <w:lang w:val="en-US"/>
          <w:rPrChange w:id="619" w:author="Benjamin Buchwitz" w:date="2021-10-05T15:21:00Z">
            <w:rPr/>
          </w:rPrChange>
        </w:rPr>
      </w:pPr>
      <w:r w:rsidRPr="001A7CE2">
        <w:rPr>
          <w:lang w:val="en-US"/>
          <w:rPrChange w:id="620" w:author="Benjamin Buchwitz" w:date="2021-10-05T15:21:00Z">
            <w:rPr/>
          </w:rPrChange>
        </w:rPr>
        <w:t xml:space="preserve">if </w:t>
      </w:r>
      <w:proofErr w:type="gramStart"/>
      <w:r w:rsidRPr="001A7CE2">
        <w:rPr>
          <w:lang w:val="en-US"/>
          <w:rPrChange w:id="621" w:author="Benjamin Buchwitz" w:date="2021-10-05T15:21:00Z">
            <w:rPr/>
          </w:rPrChange>
        </w:rPr>
        <w:t>( statement</w:t>
      </w:r>
      <w:proofErr w:type="gramEnd"/>
      <w:r w:rsidRPr="001A7CE2">
        <w:rPr>
          <w:lang w:val="en-US"/>
          <w:rPrChange w:id="622" w:author="Benjamin Buchwitz" w:date="2021-10-05T15:21:00Z">
            <w:rPr/>
          </w:rPrChange>
        </w:rPr>
        <w:t>1 ) {</w:t>
      </w:r>
    </w:p>
    <w:p w14:paraId="63320001" w14:textId="77777777" w:rsidR="0049639F" w:rsidRPr="001A7CE2" w:rsidRDefault="0049639F" w:rsidP="0049639F">
      <w:pPr>
        <w:pStyle w:val="QWords"/>
        <w:rPr>
          <w:lang w:val="en-US"/>
          <w:rPrChange w:id="623" w:author="Benjamin Buchwitz" w:date="2021-10-05T15:21:00Z">
            <w:rPr/>
          </w:rPrChange>
        </w:rPr>
      </w:pPr>
      <w:r w:rsidRPr="001A7CE2">
        <w:rPr>
          <w:lang w:val="en-US"/>
          <w:rPrChange w:id="624" w:author="Benjamin Buchwitz" w:date="2021-10-05T15:21:00Z">
            <w:rPr/>
          </w:rPrChange>
        </w:rPr>
        <w:t>statement2</w:t>
      </w:r>
    </w:p>
    <w:p w14:paraId="10370B98" w14:textId="77777777" w:rsidR="0049639F" w:rsidRPr="001A7CE2" w:rsidRDefault="0049639F" w:rsidP="0049639F">
      <w:pPr>
        <w:pStyle w:val="QWords"/>
        <w:rPr>
          <w:lang w:val="en-US"/>
          <w:rPrChange w:id="625" w:author="Benjamin Buchwitz" w:date="2021-10-05T15:21:00Z">
            <w:rPr/>
          </w:rPrChange>
        </w:rPr>
      </w:pPr>
      <w:r w:rsidRPr="001A7CE2">
        <w:rPr>
          <w:lang w:val="en-US"/>
          <w:rPrChange w:id="626" w:author="Benjamin Buchwitz" w:date="2021-10-05T15:21:00Z">
            <w:rPr/>
          </w:rPrChange>
        </w:rPr>
        <w:t xml:space="preserve">} else if </w:t>
      </w:r>
      <w:proofErr w:type="gramStart"/>
      <w:r w:rsidRPr="001A7CE2">
        <w:rPr>
          <w:lang w:val="en-US"/>
          <w:rPrChange w:id="627" w:author="Benjamin Buchwitz" w:date="2021-10-05T15:21:00Z">
            <w:rPr/>
          </w:rPrChange>
        </w:rPr>
        <w:t>( statement</w:t>
      </w:r>
      <w:proofErr w:type="gramEnd"/>
      <w:r w:rsidRPr="001A7CE2">
        <w:rPr>
          <w:lang w:val="en-US"/>
          <w:rPrChange w:id="628" w:author="Benjamin Buchwitz" w:date="2021-10-05T15:21:00Z">
            <w:rPr/>
          </w:rPrChange>
        </w:rPr>
        <w:t>3 ) {</w:t>
      </w:r>
    </w:p>
    <w:p w14:paraId="2AC488E8" w14:textId="77777777" w:rsidR="0049639F" w:rsidRPr="001A7CE2" w:rsidRDefault="0049639F" w:rsidP="0049639F">
      <w:pPr>
        <w:pStyle w:val="QWords"/>
        <w:rPr>
          <w:lang w:val="en-US"/>
          <w:rPrChange w:id="629" w:author="Benjamin Buchwitz" w:date="2021-10-05T15:21:00Z">
            <w:rPr/>
          </w:rPrChange>
        </w:rPr>
      </w:pPr>
      <w:r w:rsidRPr="001A7CE2">
        <w:rPr>
          <w:lang w:val="en-US"/>
          <w:rPrChange w:id="630" w:author="Benjamin Buchwitz" w:date="2021-10-05T15:21:00Z">
            <w:rPr/>
          </w:rPrChange>
        </w:rPr>
        <w:t>statement4</w:t>
      </w:r>
    </w:p>
    <w:p w14:paraId="50C4F915" w14:textId="77777777" w:rsidR="0049639F" w:rsidRPr="001A7CE2" w:rsidRDefault="0049639F" w:rsidP="0049639F">
      <w:pPr>
        <w:pStyle w:val="QWords"/>
        <w:rPr>
          <w:lang w:val="en-US"/>
          <w:rPrChange w:id="631" w:author="Benjamin Buchwitz" w:date="2021-10-05T15:21:00Z">
            <w:rPr/>
          </w:rPrChange>
        </w:rPr>
      </w:pPr>
      <w:r w:rsidRPr="001A7CE2">
        <w:rPr>
          <w:lang w:val="en-US"/>
          <w:rPrChange w:id="632" w:author="Benjamin Buchwitz" w:date="2021-10-05T15:21:00Z">
            <w:rPr/>
          </w:rPrChange>
        </w:rPr>
        <w:t xml:space="preserve">} else if </w:t>
      </w:r>
      <w:proofErr w:type="gramStart"/>
      <w:r w:rsidRPr="001A7CE2">
        <w:rPr>
          <w:lang w:val="en-US"/>
          <w:rPrChange w:id="633" w:author="Benjamin Buchwitz" w:date="2021-10-05T15:21:00Z">
            <w:rPr/>
          </w:rPrChange>
        </w:rPr>
        <w:t>( statement</w:t>
      </w:r>
      <w:proofErr w:type="gramEnd"/>
      <w:r w:rsidRPr="001A7CE2">
        <w:rPr>
          <w:lang w:val="en-US"/>
          <w:rPrChange w:id="634" w:author="Benjamin Buchwitz" w:date="2021-10-05T15:21:00Z">
            <w:rPr/>
          </w:rPrChange>
        </w:rPr>
        <w:t>5 ) {</w:t>
      </w:r>
    </w:p>
    <w:p w14:paraId="2F947B70" w14:textId="77777777" w:rsidR="0049639F" w:rsidRPr="001A7CE2" w:rsidRDefault="0049639F" w:rsidP="0049639F">
      <w:pPr>
        <w:pStyle w:val="QWords"/>
        <w:rPr>
          <w:lang w:val="en-US"/>
          <w:rPrChange w:id="635" w:author="Benjamin Buchwitz" w:date="2021-10-05T15:21:00Z">
            <w:rPr/>
          </w:rPrChange>
        </w:rPr>
      </w:pPr>
      <w:r w:rsidRPr="001A7CE2">
        <w:rPr>
          <w:lang w:val="en-US"/>
          <w:rPrChange w:id="636" w:author="Benjamin Buchwitz" w:date="2021-10-05T15:21:00Z">
            <w:rPr/>
          </w:rPrChange>
        </w:rPr>
        <w:t>statement6</w:t>
      </w:r>
    </w:p>
    <w:p w14:paraId="6E50453C" w14:textId="77777777" w:rsidR="0049639F" w:rsidRPr="001A7CE2" w:rsidRDefault="0049639F" w:rsidP="0049639F">
      <w:pPr>
        <w:pStyle w:val="QWords"/>
        <w:rPr>
          <w:lang w:val="en-US"/>
          <w:rPrChange w:id="637" w:author="Benjamin Buchwitz" w:date="2021-10-05T15:21:00Z">
            <w:rPr/>
          </w:rPrChange>
        </w:rPr>
      </w:pPr>
      <w:r w:rsidRPr="001A7CE2">
        <w:rPr>
          <w:lang w:val="en-US"/>
          <w:rPrChange w:id="638" w:author="Benjamin Buchwitz" w:date="2021-10-05T15:21:00Z">
            <w:rPr/>
          </w:rPrChange>
        </w:rPr>
        <w:t>} else</w:t>
      </w:r>
    </w:p>
    <w:p w14:paraId="6DAD7E9F" w14:textId="1926155F" w:rsidR="0055722F" w:rsidRDefault="0049639F" w:rsidP="004242F8">
      <w:pPr>
        <w:pStyle w:val="QWords"/>
      </w:pPr>
      <w:r w:rsidRPr="004D51AE">
        <w:t>statement8</w:t>
      </w:r>
    </w:p>
    <w:p w14:paraId="650E8DEA" w14:textId="77777777" w:rsidR="009B5603" w:rsidRPr="009B5603" w:rsidRDefault="009B5603" w:rsidP="009B5603"/>
    <w:p w14:paraId="7D9B98BA" w14:textId="4057832A" w:rsidR="0055722F" w:rsidRDefault="00883C1C" w:rsidP="0055722F">
      <w:pPr>
        <w:pStyle w:val="berschrift3"/>
      </w:pPr>
      <w:bookmarkStart w:id="639" w:name="_Ref18072478"/>
      <w:bookmarkStart w:id="640" w:name="_Ref18072489"/>
      <w:bookmarkStart w:id="641" w:name="_Toc18405964"/>
      <w:r>
        <w:t>Verzweigung</w:t>
      </w:r>
      <w:r w:rsidR="0055722F">
        <w:t xml:space="preserve">: </w:t>
      </w:r>
      <w:proofErr w:type="spellStart"/>
      <w:r w:rsidR="0055722F">
        <w:rPr>
          <w:rFonts w:ascii="Consolas" w:hAnsi="Consolas"/>
        </w:rPr>
        <w:t>ifelse</w:t>
      </w:r>
      <w:bookmarkEnd w:id="639"/>
      <w:bookmarkEnd w:id="640"/>
      <w:bookmarkEnd w:id="641"/>
      <w:proofErr w:type="spellEnd"/>
    </w:p>
    <w:p w14:paraId="01F8421F" w14:textId="632EE68B" w:rsidR="004E3685" w:rsidRDefault="004E3685" w:rsidP="004E3685">
      <w:r>
        <w:t xml:space="preserve">Die Auswertung der </w:t>
      </w:r>
      <w:proofErr w:type="spellStart"/>
      <w:r w:rsidRPr="004E3685">
        <w:rPr>
          <w:rStyle w:val="QWordZchn"/>
        </w:rPr>
        <w:t>if</w:t>
      </w:r>
      <w:proofErr w:type="spellEnd"/>
      <w:r>
        <w:t xml:space="preserve">-Bedingung in der Kontrollstruktur </w:t>
      </w:r>
      <w:proofErr w:type="spellStart"/>
      <w:r w:rsidRPr="008C3693">
        <w:rPr>
          <w:rStyle w:val="QWordZchn"/>
        </w:rPr>
        <w:t>if-else</w:t>
      </w:r>
      <w:proofErr w:type="spellEnd"/>
      <w:r>
        <w:t xml:space="preserve"> berücksichtigt lediglich das erste Element eines Vektors. </w:t>
      </w:r>
      <w:proofErr w:type="spellStart"/>
      <w:r w:rsidRPr="008C3693">
        <w:rPr>
          <w:rStyle w:val="QWordZchn"/>
        </w:rPr>
        <w:t>if-else</w:t>
      </w:r>
      <w:proofErr w:type="spellEnd"/>
      <w:r>
        <w:t xml:space="preserve"> ist daher nur bedingt für Vektoren geeignet.</w:t>
      </w:r>
      <w:r w:rsidR="008E1267">
        <w:t xml:space="preserve"> Insbesondere sind Funktionen, die im Funktionsrumpf ein </w:t>
      </w:r>
      <w:proofErr w:type="spellStart"/>
      <w:r w:rsidR="008E1267" w:rsidRPr="008C3693">
        <w:rPr>
          <w:rStyle w:val="QWordZchn"/>
        </w:rPr>
        <w:t>if-else</w:t>
      </w:r>
      <w:proofErr w:type="spellEnd"/>
      <w:r w:rsidR="008E1267">
        <w:t xml:space="preserve"> benutzten, nicht </w:t>
      </w:r>
      <w:proofErr w:type="spellStart"/>
      <w:r w:rsidR="008E1267">
        <w:t>vektorisierbar</w:t>
      </w:r>
      <w:proofErr w:type="spellEnd"/>
      <w:r w:rsidR="008E1267">
        <w:t>!</w:t>
      </w:r>
    </w:p>
    <w:p w14:paraId="4E8975CC" w14:textId="77777777" w:rsidR="00D36FC0" w:rsidRPr="001A7CE2" w:rsidRDefault="00D36FC0" w:rsidP="00D36FC0">
      <w:pPr>
        <w:pStyle w:val="QT3"/>
        <w:rPr>
          <w:lang w:val="en-US"/>
          <w:rPrChange w:id="642" w:author="Benjamin Buchwitz" w:date="2021-10-05T15:21:00Z">
            <w:rPr/>
          </w:rPrChange>
        </w:rPr>
      </w:pPr>
      <w:r w:rsidRPr="001A7CE2">
        <w:rPr>
          <w:lang w:val="en-US"/>
          <w:rPrChange w:id="643" w:author="Benjamin Buchwitz" w:date="2021-10-05T15:21:00Z">
            <w:rPr/>
          </w:rPrChange>
        </w:rPr>
        <w:t>&gt; x &lt;- 1:10</w:t>
      </w:r>
    </w:p>
    <w:p w14:paraId="0A78EB74" w14:textId="77777777" w:rsidR="00D36FC0" w:rsidRPr="001A7CE2" w:rsidRDefault="00D36FC0" w:rsidP="00D36FC0">
      <w:pPr>
        <w:pStyle w:val="QT3"/>
        <w:rPr>
          <w:lang w:val="en-US"/>
          <w:rPrChange w:id="644" w:author="Benjamin Buchwitz" w:date="2021-10-05T15:21:00Z">
            <w:rPr/>
          </w:rPrChange>
        </w:rPr>
      </w:pPr>
      <w:r w:rsidRPr="001A7CE2">
        <w:rPr>
          <w:lang w:val="en-US"/>
          <w:rPrChange w:id="645" w:author="Benjamin Buchwitz" w:date="2021-10-05T15:21:00Z">
            <w:rPr/>
          </w:rPrChange>
        </w:rPr>
        <w:t xml:space="preserve">&gt; if (x%%2 == </w:t>
      </w:r>
      <w:proofErr w:type="gramStart"/>
      <w:r w:rsidRPr="001A7CE2">
        <w:rPr>
          <w:lang w:val="en-US"/>
          <w:rPrChange w:id="646" w:author="Benjamin Buchwitz" w:date="2021-10-05T15:21:00Z">
            <w:rPr/>
          </w:rPrChange>
        </w:rPr>
        <w:t>0){</w:t>
      </w:r>
      <w:proofErr w:type="gramEnd"/>
    </w:p>
    <w:p w14:paraId="5BED7A89" w14:textId="77777777" w:rsidR="00D36FC0" w:rsidRPr="001A7CE2" w:rsidRDefault="00D36FC0" w:rsidP="00D36FC0">
      <w:pPr>
        <w:pStyle w:val="QT3"/>
        <w:rPr>
          <w:lang w:val="en-US"/>
          <w:rPrChange w:id="647" w:author="Benjamin Buchwitz" w:date="2021-10-05T15:21:00Z">
            <w:rPr/>
          </w:rPrChange>
        </w:rPr>
      </w:pPr>
      <w:r w:rsidRPr="001A7CE2">
        <w:rPr>
          <w:lang w:val="en-US"/>
          <w:rPrChange w:id="648" w:author="Benjamin Buchwitz" w:date="2021-10-05T15:21:00Z">
            <w:rPr/>
          </w:rPrChange>
        </w:rPr>
        <w:t xml:space="preserve">+   z &lt;- x </w:t>
      </w:r>
    </w:p>
    <w:p w14:paraId="4082B8DB" w14:textId="77777777" w:rsidR="00D36FC0" w:rsidRPr="001A7CE2" w:rsidRDefault="00D36FC0" w:rsidP="00D36FC0">
      <w:pPr>
        <w:pStyle w:val="QT3"/>
        <w:rPr>
          <w:lang w:val="en-US"/>
          <w:rPrChange w:id="649" w:author="Benjamin Buchwitz" w:date="2021-10-05T15:21:00Z">
            <w:rPr/>
          </w:rPrChange>
        </w:rPr>
      </w:pPr>
      <w:proofErr w:type="gramStart"/>
      <w:r w:rsidRPr="001A7CE2">
        <w:rPr>
          <w:lang w:val="en-US"/>
          <w:rPrChange w:id="650" w:author="Benjamin Buchwitz" w:date="2021-10-05T15:21:00Z">
            <w:rPr/>
          </w:rPrChange>
        </w:rPr>
        <w:t>+ }</w:t>
      </w:r>
      <w:proofErr w:type="gramEnd"/>
      <w:r w:rsidRPr="001A7CE2">
        <w:rPr>
          <w:lang w:val="en-US"/>
          <w:rPrChange w:id="651" w:author="Benjamin Buchwitz" w:date="2021-10-05T15:21:00Z">
            <w:rPr/>
          </w:rPrChange>
        </w:rPr>
        <w:t xml:space="preserve"> else { </w:t>
      </w:r>
    </w:p>
    <w:p w14:paraId="71FA704A" w14:textId="77777777" w:rsidR="00D36FC0" w:rsidRPr="001A7CE2" w:rsidRDefault="00D36FC0" w:rsidP="00D36FC0">
      <w:pPr>
        <w:pStyle w:val="QT3"/>
        <w:rPr>
          <w:lang w:val="en-US"/>
          <w:rPrChange w:id="652" w:author="Benjamin Buchwitz" w:date="2021-10-05T15:21:00Z">
            <w:rPr/>
          </w:rPrChange>
        </w:rPr>
      </w:pPr>
      <w:r w:rsidRPr="001A7CE2">
        <w:rPr>
          <w:lang w:val="en-US"/>
          <w:rPrChange w:id="653" w:author="Benjamin Buchwitz" w:date="2021-10-05T15:21:00Z">
            <w:rPr/>
          </w:rPrChange>
        </w:rPr>
        <w:t>+   z &lt;-x+1</w:t>
      </w:r>
    </w:p>
    <w:p w14:paraId="2FB2B2B5" w14:textId="77777777" w:rsidR="00D36FC0" w:rsidRPr="001A7CE2" w:rsidRDefault="00D36FC0" w:rsidP="00D36FC0">
      <w:pPr>
        <w:pStyle w:val="QT3"/>
        <w:rPr>
          <w:lang w:val="en-US"/>
          <w:rPrChange w:id="654" w:author="Benjamin Buchwitz" w:date="2021-10-05T15:21:00Z">
            <w:rPr/>
          </w:rPrChange>
        </w:rPr>
      </w:pPr>
      <w:r w:rsidRPr="001A7CE2">
        <w:rPr>
          <w:lang w:val="en-US"/>
          <w:rPrChange w:id="655" w:author="Benjamin Buchwitz" w:date="2021-10-05T15:21:00Z">
            <w:rPr/>
          </w:rPrChange>
        </w:rPr>
        <w:t>+ }</w:t>
      </w:r>
    </w:p>
    <w:p w14:paraId="757E8BEA" w14:textId="77777777" w:rsidR="00D36FC0" w:rsidRPr="001A7CE2" w:rsidRDefault="00D36FC0" w:rsidP="00D36FC0">
      <w:pPr>
        <w:pStyle w:val="QT3"/>
        <w:rPr>
          <w:color w:val="C5060B"/>
          <w:lang w:val="en-US"/>
          <w:rPrChange w:id="656" w:author="Benjamin Buchwitz" w:date="2021-10-05T15:21:00Z">
            <w:rPr>
              <w:color w:val="C5060B"/>
            </w:rPr>
          </w:rPrChange>
        </w:rPr>
      </w:pPr>
      <w:r w:rsidRPr="001A7CE2">
        <w:rPr>
          <w:color w:val="C5060B"/>
          <w:lang w:val="en-US"/>
          <w:rPrChange w:id="657" w:author="Benjamin Buchwitz" w:date="2021-10-05T15:21:00Z">
            <w:rPr>
              <w:color w:val="C5060B"/>
            </w:rPr>
          </w:rPrChange>
        </w:rPr>
        <w:t>Warning message:</w:t>
      </w:r>
    </w:p>
    <w:p w14:paraId="12CA78C3" w14:textId="77777777" w:rsidR="00D36FC0" w:rsidRPr="001A7CE2" w:rsidRDefault="00D36FC0" w:rsidP="00D36FC0">
      <w:pPr>
        <w:pStyle w:val="QT3"/>
        <w:rPr>
          <w:color w:val="C5060B"/>
          <w:lang w:val="en-US"/>
          <w:rPrChange w:id="658" w:author="Benjamin Buchwitz" w:date="2021-10-05T15:21:00Z">
            <w:rPr>
              <w:color w:val="C5060B"/>
            </w:rPr>
          </w:rPrChange>
        </w:rPr>
      </w:pPr>
      <w:r w:rsidRPr="001A7CE2">
        <w:rPr>
          <w:color w:val="C5060B"/>
          <w:lang w:val="en-US"/>
          <w:rPrChange w:id="659" w:author="Benjamin Buchwitz" w:date="2021-10-05T15:21:00Z">
            <w:rPr>
              <w:color w:val="C5060B"/>
            </w:rPr>
          </w:rPrChange>
        </w:rPr>
        <w:t xml:space="preserve">In if (x%%2 == 0) </w:t>
      </w:r>
      <w:proofErr w:type="gramStart"/>
      <w:r w:rsidRPr="001A7CE2">
        <w:rPr>
          <w:color w:val="C5060B"/>
          <w:lang w:val="en-US"/>
          <w:rPrChange w:id="660" w:author="Benjamin Buchwitz" w:date="2021-10-05T15:21:00Z">
            <w:rPr>
              <w:color w:val="C5060B"/>
            </w:rPr>
          </w:rPrChange>
        </w:rPr>
        <w:t>{ :</w:t>
      </w:r>
      <w:proofErr w:type="gramEnd"/>
    </w:p>
    <w:p w14:paraId="7C8781EA" w14:textId="77777777" w:rsidR="00D36FC0" w:rsidRPr="001A7CE2" w:rsidRDefault="00D36FC0" w:rsidP="00D36FC0">
      <w:pPr>
        <w:pStyle w:val="QT3"/>
        <w:rPr>
          <w:color w:val="C5060B"/>
          <w:lang w:val="en-US"/>
          <w:rPrChange w:id="661" w:author="Benjamin Buchwitz" w:date="2021-10-05T15:21:00Z">
            <w:rPr>
              <w:color w:val="C5060B"/>
            </w:rPr>
          </w:rPrChange>
        </w:rPr>
      </w:pPr>
      <w:r w:rsidRPr="001A7CE2">
        <w:rPr>
          <w:color w:val="C5060B"/>
          <w:lang w:val="en-US"/>
          <w:rPrChange w:id="662" w:author="Benjamin Buchwitz" w:date="2021-10-05T15:21:00Z">
            <w:rPr>
              <w:color w:val="C5060B"/>
            </w:rPr>
          </w:rPrChange>
        </w:rPr>
        <w:t xml:space="preserve">  the condition has length &gt; 1 and only the first element will be used</w:t>
      </w:r>
    </w:p>
    <w:p w14:paraId="758FED3C" w14:textId="77777777" w:rsidR="00D36FC0" w:rsidRPr="00D36FC0" w:rsidRDefault="00D36FC0" w:rsidP="00D36FC0">
      <w:pPr>
        <w:pStyle w:val="QT3"/>
      </w:pPr>
      <w:r w:rsidRPr="00D36FC0">
        <w:t>&gt; z</w:t>
      </w:r>
    </w:p>
    <w:p w14:paraId="2D8D011F" w14:textId="77777777" w:rsidR="00D36FC0" w:rsidRPr="00D36FC0" w:rsidRDefault="00D36FC0" w:rsidP="00D36FC0">
      <w:pPr>
        <w:pStyle w:val="QT3"/>
        <w:rPr>
          <w:color w:val="000000"/>
        </w:rPr>
      </w:pPr>
      <w:r w:rsidRPr="00D36FC0">
        <w:rPr>
          <w:color w:val="000000"/>
          <w:bdr w:val="none" w:sz="0" w:space="0" w:color="auto" w:frame="1"/>
        </w:rPr>
        <w:t xml:space="preserve"> [1</w:t>
      </w:r>
      <w:proofErr w:type="gramStart"/>
      <w:r w:rsidRPr="00D36FC0">
        <w:rPr>
          <w:color w:val="000000"/>
          <w:bdr w:val="none" w:sz="0" w:space="0" w:color="auto" w:frame="1"/>
        </w:rPr>
        <w:t>]  2</w:t>
      </w:r>
      <w:proofErr w:type="gramEnd"/>
      <w:r w:rsidRPr="00D36FC0">
        <w:rPr>
          <w:color w:val="000000"/>
          <w:bdr w:val="none" w:sz="0" w:space="0" w:color="auto" w:frame="1"/>
        </w:rPr>
        <w:t xml:space="preserve">  3  4  5  6  7  8  9 10 11</w:t>
      </w:r>
    </w:p>
    <w:p w14:paraId="73EFFF70" w14:textId="77777777" w:rsidR="006772CB" w:rsidRDefault="006772CB" w:rsidP="0055722F">
      <w:pPr>
        <w:rPr>
          <w:rFonts w:eastAsia="MS Mincho"/>
          <w:color w:val="000000"/>
          <w:szCs w:val="20"/>
        </w:rPr>
      </w:pPr>
    </w:p>
    <w:p w14:paraId="6D8E774A" w14:textId="7D244820" w:rsidR="0055722F" w:rsidRDefault="00F7468E" w:rsidP="0055722F">
      <w:r>
        <w:t>Ebenso:</w:t>
      </w:r>
    </w:p>
    <w:p w14:paraId="1C085F30" w14:textId="77777777" w:rsidR="00F7468E" w:rsidRPr="00F7468E" w:rsidRDefault="00F7468E" w:rsidP="00F7468E">
      <w:pPr>
        <w:pStyle w:val="QT3"/>
      </w:pPr>
      <w:r w:rsidRPr="00F7468E">
        <w:t>&gt; x &lt;- 1:10</w:t>
      </w:r>
    </w:p>
    <w:p w14:paraId="08386C6A" w14:textId="77777777" w:rsidR="00F7468E" w:rsidRPr="00F7468E" w:rsidRDefault="00F7468E" w:rsidP="00F7468E">
      <w:pPr>
        <w:pStyle w:val="QT3"/>
      </w:pPr>
      <w:r w:rsidRPr="00F7468E">
        <w:t xml:space="preserve">&gt; z &lt;- </w:t>
      </w:r>
      <w:proofErr w:type="spellStart"/>
      <w:r w:rsidRPr="00F7468E">
        <w:t>if</w:t>
      </w:r>
      <w:proofErr w:type="spellEnd"/>
      <w:r w:rsidRPr="00F7468E">
        <w:t xml:space="preserve"> (x%%2 == 0) x </w:t>
      </w:r>
      <w:proofErr w:type="spellStart"/>
      <w:r w:rsidRPr="00F7468E">
        <w:t>else</w:t>
      </w:r>
      <w:proofErr w:type="spellEnd"/>
      <w:r w:rsidRPr="00F7468E">
        <w:t xml:space="preserve"> x+1</w:t>
      </w:r>
    </w:p>
    <w:p w14:paraId="77A3C5EB" w14:textId="77777777" w:rsidR="00F7468E" w:rsidRPr="001A7CE2" w:rsidRDefault="00F7468E" w:rsidP="00F7468E">
      <w:pPr>
        <w:pStyle w:val="QT3"/>
        <w:rPr>
          <w:color w:val="C5060B"/>
          <w:lang w:val="en-US"/>
          <w:rPrChange w:id="663" w:author="Benjamin Buchwitz" w:date="2021-10-05T15:21:00Z">
            <w:rPr>
              <w:color w:val="C5060B"/>
            </w:rPr>
          </w:rPrChange>
        </w:rPr>
      </w:pPr>
      <w:r w:rsidRPr="001A7CE2">
        <w:rPr>
          <w:color w:val="C5060B"/>
          <w:lang w:val="en-US"/>
          <w:rPrChange w:id="664" w:author="Benjamin Buchwitz" w:date="2021-10-05T15:21:00Z">
            <w:rPr>
              <w:color w:val="C5060B"/>
            </w:rPr>
          </w:rPrChange>
        </w:rPr>
        <w:t>Warning message:</w:t>
      </w:r>
    </w:p>
    <w:p w14:paraId="60ECB70A" w14:textId="77777777" w:rsidR="00F7468E" w:rsidRPr="001A7CE2" w:rsidRDefault="00F7468E" w:rsidP="00F7468E">
      <w:pPr>
        <w:pStyle w:val="QT3"/>
        <w:rPr>
          <w:color w:val="C5060B"/>
          <w:lang w:val="en-US"/>
          <w:rPrChange w:id="665" w:author="Benjamin Buchwitz" w:date="2021-10-05T15:21:00Z">
            <w:rPr>
              <w:color w:val="C5060B"/>
            </w:rPr>
          </w:rPrChange>
        </w:rPr>
      </w:pPr>
      <w:r w:rsidRPr="001A7CE2">
        <w:rPr>
          <w:color w:val="C5060B"/>
          <w:lang w:val="en-US"/>
          <w:rPrChange w:id="666" w:author="Benjamin Buchwitz" w:date="2021-10-05T15:21:00Z">
            <w:rPr>
              <w:color w:val="C5060B"/>
            </w:rPr>
          </w:rPrChange>
        </w:rPr>
        <w:t xml:space="preserve">In if (x%%2 == 0) x else x + </w:t>
      </w:r>
      <w:proofErr w:type="gramStart"/>
      <w:r w:rsidRPr="001A7CE2">
        <w:rPr>
          <w:color w:val="C5060B"/>
          <w:lang w:val="en-US"/>
          <w:rPrChange w:id="667" w:author="Benjamin Buchwitz" w:date="2021-10-05T15:21:00Z">
            <w:rPr>
              <w:color w:val="C5060B"/>
            </w:rPr>
          </w:rPrChange>
        </w:rPr>
        <w:t>1 :</w:t>
      </w:r>
      <w:proofErr w:type="gramEnd"/>
    </w:p>
    <w:p w14:paraId="7436DF69" w14:textId="77777777" w:rsidR="00F7468E" w:rsidRPr="001A7CE2" w:rsidRDefault="00F7468E" w:rsidP="00F7468E">
      <w:pPr>
        <w:pStyle w:val="QT3"/>
        <w:rPr>
          <w:color w:val="C5060B"/>
          <w:lang w:val="en-US"/>
          <w:rPrChange w:id="668" w:author="Benjamin Buchwitz" w:date="2021-10-05T15:21:00Z">
            <w:rPr>
              <w:color w:val="C5060B"/>
            </w:rPr>
          </w:rPrChange>
        </w:rPr>
      </w:pPr>
      <w:r w:rsidRPr="001A7CE2">
        <w:rPr>
          <w:color w:val="C5060B"/>
          <w:lang w:val="en-US"/>
          <w:rPrChange w:id="669" w:author="Benjamin Buchwitz" w:date="2021-10-05T15:21:00Z">
            <w:rPr>
              <w:color w:val="C5060B"/>
            </w:rPr>
          </w:rPrChange>
        </w:rPr>
        <w:t xml:space="preserve">  the condition has length &gt; 1 and only the first element will be used</w:t>
      </w:r>
    </w:p>
    <w:p w14:paraId="7825A4BF" w14:textId="77777777" w:rsidR="00F7468E" w:rsidRPr="00F7468E" w:rsidRDefault="00F7468E" w:rsidP="00F7468E">
      <w:pPr>
        <w:pStyle w:val="QT3"/>
      </w:pPr>
      <w:r w:rsidRPr="00F7468E">
        <w:t>&gt; z</w:t>
      </w:r>
    </w:p>
    <w:p w14:paraId="572E18EA" w14:textId="77777777" w:rsidR="00F7468E" w:rsidRPr="00F7468E" w:rsidRDefault="00F7468E" w:rsidP="00F7468E">
      <w:pPr>
        <w:pStyle w:val="QT3"/>
        <w:rPr>
          <w:color w:val="000000"/>
        </w:rPr>
      </w:pPr>
      <w:r w:rsidRPr="00F7468E">
        <w:rPr>
          <w:color w:val="000000"/>
          <w:bdr w:val="none" w:sz="0" w:space="0" w:color="auto" w:frame="1"/>
        </w:rPr>
        <w:t xml:space="preserve"> [1</w:t>
      </w:r>
      <w:proofErr w:type="gramStart"/>
      <w:r w:rsidRPr="00F7468E">
        <w:rPr>
          <w:color w:val="000000"/>
          <w:bdr w:val="none" w:sz="0" w:space="0" w:color="auto" w:frame="1"/>
        </w:rPr>
        <w:t>]  2</w:t>
      </w:r>
      <w:proofErr w:type="gramEnd"/>
      <w:r w:rsidRPr="00F7468E">
        <w:rPr>
          <w:color w:val="000000"/>
          <w:bdr w:val="none" w:sz="0" w:space="0" w:color="auto" w:frame="1"/>
        </w:rPr>
        <w:t xml:space="preserve">  3  4  5  6  7  8  9 10 11</w:t>
      </w:r>
    </w:p>
    <w:p w14:paraId="35CF0542" w14:textId="2CEAFD66" w:rsidR="00F7468E" w:rsidRDefault="006772CB" w:rsidP="0055722F">
      <w:r>
        <w:lastRenderedPageBreak/>
        <w:t xml:space="preserve">Für diesen Zweck gibt es die Funktion </w:t>
      </w:r>
      <w:proofErr w:type="spellStart"/>
      <w:proofErr w:type="gramStart"/>
      <w:r w:rsidRPr="006772CB">
        <w:rPr>
          <w:rStyle w:val="QWordZchn"/>
        </w:rPr>
        <w:t>ifelse</w:t>
      </w:r>
      <w:proofErr w:type="spellEnd"/>
      <w:r w:rsidRPr="006772CB">
        <w:rPr>
          <w:rStyle w:val="QWordZchn"/>
        </w:rPr>
        <w:t>(</w:t>
      </w:r>
      <w:proofErr w:type="gramEnd"/>
      <w:r w:rsidRPr="006772CB">
        <w:rPr>
          <w:rStyle w:val="QWordZchn"/>
        </w:rPr>
        <w:t>)</w:t>
      </w:r>
      <w:r w:rsidR="000D00B4">
        <w:t>:</w:t>
      </w:r>
    </w:p>
    <w:p w14:paraId="4216A870" w14:textId="43650B63" w:rsidR="006772CB" w:rsidRPr="006772CB" w:rsidRDefault="006772CB" w:rsidP="006772CB">
      <w:pPr>
        <w:pStyle w:val="QWords"/>
      </w:pPr>
      <w:proofErr w:type="spellStart"/>
      <w:proofErr w:type="gramStart"/>
      <w:r w:rsidRPr="006772CB">
        <w:t>ifelse</w:t>
      </w:r>
      <w:proofErr w:type="spellEnd"/>
      <w:r w:rsidRPr="006772CB">
        <w:t>(</w:t>
      </w:r>
      <w:proofErr w:type="spellStart"/>
      <w:proofErr w:type="gramEnd"/>
      <w:r w:rsidRPr="006772CB">
        <w:t>test</w:t>
      </w:r>
      <w:proofErr w:type="spellEnd"/>
      <w:r w:rsidRPr="006772CB">
        <w:t xml:space="preserve">, </w:t>
      </w:r>
      <w:r w:rsidR="00D36AC6">
        <w:t>wahr</w:t>
      </w:r>
      <w:r w:rsidRPr="006772CB">
        <w:t xml:space="preserve">, </w:t>
      </w:r>
      <w:r w:rsidR="00D36AC6">
        <w:t>falsch</w:t>
      </w:r>
      <w:r w:rsidRPr="006772CB">
        <w:t>)</w:t>
      </w:r>
    </w:p>
    <w:p w14:paraId="6A4CCE8F" w14:textId="4A86110A" w:rsidR="00D36AC6" w:rsidRDefault="006772CB" w:rsidP="006772CB">
      <w:r>
        <w:t xml:space="preserve">Zurückgegeben wird ein </w:t>
      </w:r>
      <w:r w:rsidR="00D36AC6">
        <w:t xml:space="preserve">Objekt </w:t>
      </w:r>
      <w:r>
        <w:t>der gleichen Größe</w:t>
      </w:r>
      <w:r w:rsidR="004E3685">
        <w:t xml:space="preserve"> und Form</w:t>
      </w:r>
      <w:r>
        <w:t xml:space="preserve"> </w:t>
      </w:r>
      <w:proofErr w:type="gramStart"/>
      <w:r>
        <w:t xml:space="preserve">wie </w:t>
      </w:r>
      <w:proofErr w:type="spellStart"/>
      <w:r w:rsidRPr="006772CB">
        <w:rPr>
          <w:rStyle w:val="QWordZchn"/>
        </w:rPr>
        <w:t>test</w:t>
      </w:r>
      <w:proofErr w:type="spellEnd"/>
      <w:proofErr w:type="gramEnd"/>
      <w:r>
        <w:t xml:space="preserve">, der </w:t>
      </w:r>
      <w:r w:rsidR="00D36AC6">
        <w:t xml:space="preserve">abhängig vom Wahrheitswert von </w:t>
      </w:r>
      <w:proofErr w:type="spellStart"/>
      <w:r w:rsidR="00D36AC6" w:rsidRPr="006772CB">
        <w:rPr>
          <w:rStyle w:val="QWordZchn"/>
        </w:rPr>
        <w:t>test</w:t>
      </w:r>
      <w:proofErr w:type="spellEnd"/>
      <w:r w:rsidR="00D36AC6" w:rsidRPr="00324B14">
        <w:t xml:space="preserve"> </w:t>
      </w:r>
      <w:r w:rsidR="00D36AC6">
        <w:t xml:space="preserve">elementweise gefüllt wird von den entsprechenden Elementen aus </w:t>
      </w:r>
      <w:r w:rsidR="00D36AC6">
        <w:rPr>
          <w:rStyle w:val="QWordsZchn"/>
        </w:rPr>
        <w:t>wahr</w:t>
      </w:r>
      <w:r w:rsidR="00D36AC6">
        <w:t xml:space="preserve"> bzw. </w:t>
      </w:r>
      <w:r w:rsidR="00D36AC6">
        <w:rPr>
          <w:rStyle w:val="QWordsZchn"/>
        </w:rPr>
        <w:t>falsch.</w:t>
      </w:r>
    </w:p>
    <w:p w14:paraId="6BC1583E" w14:textId="7DFDD785" w:rsidR="00D36AC6" w:rsidRDefault="00D36AC6" w:rsidP="006772CB"/>
    <w:p w14:paraId="222D9A00" w14:textId="77777777" w:rsidR="004E3685" w:rsidRPr="001A7CE2" w:rsidRDefault="004E3685" w:rsidP="004E3685">
      <w:pPr>
        <w:pStyle w:val="QT3"/>
        <w:rPr>
          <w:lang w:val="en-US"/>
          <w:rPrChange w:id="670" w:author="Benjamin Buchwitz" w:date="2021-10-05T15:21:00Z">
            <w:rPr/>
          </w:rPrChange>
        </w:rPr>
      </w:pPr>
      <w:r w:rsidRPr="001A7CE2">
        <w:rPr>
          <w:lang w:val="en-US"/>
          <w:rPrChange w:id="671" w:author="Benjamin Buchwitz" w:date="2021-10-05T15:21:00Z">
            <w:rPr/>
          </w:rPrChange>
        </w:rPr>
        <w:t>&gt; x &lt;- 1:10</w:t>
      </w:r>
    </w:p>
    <w:p w14:paraId="4A79C060" w14:textId="77777777" w:rsidR="004E3685" w:rsidRPr="001A7CE2" w:rsidRDefault="004E3685" w:rsidP="004E3685">
      <w:pPr>
        <w:pStyle w:val="QT3"/>
        <w:rPr>
          <w:lang w:val="en-US"/>
          <w:rPrChange w:id="672" w:author="Benjamin Buchwitz" w:date="2021-10-05T15:21:00Z">
            <w:rPr/>
          </w:rPrChange>
        </w:rPr>
      </w:pPr>
      <w:r w:rsidRPr="001A7CE2">
        <w:rPr>
          <w:lang w:val="en-US"/>
          <w:rPrChange w:id="673" w:author="Benjamin Buchwitz" w:date="2021-10-05T15:21:00Z">
            <w:rPr/>
          </w:rPrChange>
        </w:rPr>
        <w:t xml:space="preserve">&gt; z &lt;- </w:t>
      </w:r>
      <w:proofErr w:type="spellStart"/>
      <w:proofErr w:type="gramStart"/>
      <w:r w:rsidRPr="001A7CE2">
        <w:rPr>
          <w:lang w:val="en-US"/>
          <w:rPrChange w:id="674" w:author="Benjamin Buchwitz" w:date="2021-10-05T15:21:00Z">
            <w:rPr/>
          </w:rPrChange>
        </w:rPr>
        <w:t>ifelse</w:t>
      </w:r>
      <w:proofErr w:type="spellEnd"/>
      <w:r w:rsidRPr="001A7CE2">
        <w:rPr>
          <w:lang w:val="en-US"/>
          <w:rPrChange w:id="675" w:author="Benjamin Buchwitz" w:date="2021-10-05T15:21:00Z">
            <w:rPr/>
          </w:rPrChange>
        </w:rPr>
        <w:t>(</w:t>
      </w:r>
      <w:proofErr w:type="gramEnd"/>
      <w:r w:rsidRPr="001A7CE2">
        <w:rPr>
          <w:lang w:val="en-US"/>
          <w:rPrChange w:id="676" w:author="Benjamin Buchwitz" w:date="2021-10-05T15:21:00Z">
            <w:rPr/>
          </w:rPrChange>
        </w:rPr>
        <w:t>x%%2 == 0, x, x+1)</w:t>
      </w:r>
    </w:p>
    <w:p w14:paraId="3BD5FC91" w14:textId="77777777" w:rsidR="004E3685" w:rsidRPr="004E3685" w:rsidRDefault="004E3685" w:rsidP="004E3685">
      <w:pPr>
        <w:pStyle w:val="QT3"/>
      </w:pPr>
      <w:r w:rsidRPr="004E3685">
        <w:t>&gt; z</w:t>
      </w:r>
    </w:p>
    <w:p w14:paraId="1B470A6A" w14:textId="77777777" w:rsidR="004E3685" w:rsidRPr="004E3685" w:rsidRDefault="004E3685" w:rsidP="004E3685">
      <w:pPr>
        <w:pStyle w:val="QT3"/>
        <w:rPr>
          <w:color w:val="000000"/>
        </w:rPr>
      </w:pPr>
      <w:r w:rsidRPr="004E3685">
        <w:rPr>
          <w:color w:val="000000"/>
          <w:bdr w:val="none" w:sz="0" w:space="0" w:color="auto" w:frame="1"/>
        </w:rPr>
        <w:t xml:space="preserve"> [1</w:t>
      </w:r>
      <w:proofErr w:type="gramStart"/>
      <w:r w:rsidRPr="004E3685">
        <w:rPr>
          <w:color w:val="000000"/>
          <w:bdr w:val="none" w:sz="0" w:space="0" w:color="auto" w:frame="1"/>
        </w:rPr>
        <w:t>]  2</w:t>
      </w:r>
      <w:proofErr w:type="gramEnd"/>
      <w:r w:rsidRPr="004E3685">
        <w:rPr>
          <w:color w:val="000000"/>
          <w:bdr w:val="none" w:sz="0" w:space="0" w:color="auto" w:frame="1"/>
        </w:rPr>
        <w:t xml:space="preserve">  2  4  4  6  6  8  8 10 10</w:t>
      </w:r>
    </w:p>
    <w:p w14:paraId="1176DA4F" w14:textId="77777777" w:rsidR="000D00B4" w:rsidRDefault="000D00B4" w:rsidP="006772CB"/>
    <w:p w14:paraId="753C1AE0" w14:textId="5B939695" w:rsidR="006772CB" w:rsidRDefault="000D00B4" w:rsidP="006772CB">
      <w:r>
        <w:t xml:space="preserve">Entsprechend ergibt sich mithilfe von Recycling (siehe Abschnitt </w:t>
      </w:r>
      <w:r>
        <w:fldChar w:fldCharType="begin"/>
      </w:r>
      <w:r>
        <w:instrText xml:space="preserve"> REF _Ref16806183 \r \h </w:instrText>
      </w:r>
      <w:r>
        <w:fldChar w:fldCharType="separate"/>
      </w:r>
      <w:r w:rsidR="00B5583F">
        <w:t>2.3.1</w:t>
      </w:r>
      <w:r>
        <w:fldChar w:fldCharType="end"/>
      </w:r>
      <w:r>
        <w:t>)</w:t>
      </w:r>
      <w:r w:rsidR="0092627A">
        <w:t>:</w:t>
      </w:r>
    </w:p>
    <w:p w14:paraId="0B9A25DC" w14:textId="77777777" w:rsidR="000D00B4" w:rsidRPr="000D00B4" w:rsidRDefault="000D00B4" w:rsidP="000D00B4">
      <w:pPr>
        <w:pStyle w:val="QT3"/>
      </w:pPr>
      <w:r w:rsidRPr="000D00B4">
        <w:t>&gt; x &lt;- 2:13</w:t>
      </w:r>
    </w:p>
    <w:p w14:paraId="33AB0E76" w14:textId="77777777" w:rsidR="000D00B4" w:rsidRPr="000D00B4" w:rsidRDefault="000D00B4" w:rsidP="000D00B4">
      <w:pPr>
        <w:pStyle w:val="QT3"/>
      </w:pPr>
      <w:r w:rsidRPr="000D00B4">
        <w:t xml:space="preserve">&gt; z &lt;- </w:t>
      </w:r>
      <w:proofErr w:type="spellStart"/>
      <w:proofErr w:type="gramStart"/>
      <w:r w:rsidRPr="000D00B4">
        <w:t>ifelse</w:t>
      </w:r>
      <w:proofErr w:type="spellEnd"/>
      <w:r w:rsidRPr="000D00B4">
        <w:t>(</w:t>
      </w:r>
      <w:proofErr w:type="gramEnd"/>
      <w:r w:rsidRPr="000D00B4">
        <w:t>x%%2 == 0, 5, 9)</w:t>
      </w:r>
    </w:p>
    <w:p w14:paraId="44569EC8" w14:textId="77777777" w:rsidR="000D00B4" w:rsidRPr="000D00B4" w:rsidRDefault="000D00B4" w:rsidP="000D00B4">
      <w:pPr>
        <w:pStyle w:val="QT3"/>
      </w:pPr>
      <w:r w:rsidRPr="000D00B4">
        <w:t>&gt; z</w:t>
      </w:r>
    </w:p>
    <w:p w14:paraId="64ED474F" w14:textId="0E2F5ED3" w:rsidR="006772CB" w:rsidRPr="00273723" w:rsidRDefault="000D00B4" w:rsidP="00273723">
      <w:pPr>
        <w:pStyle w:val="QT3"/>
        <w:rPr>
          <w:color w:val="000000"/>
        </w:rPr>
      </w:pPr>
      <w:r w:rsidRPr="000D00B4">
        <w:rPr>
          <w:color w:val="000000"/>
          <w:bdr w:val="none" w:sz="0" w:space="0" w:color="auto" w:frame="1"/>
        </w:rPr>
        <w:t xml:space="preserve"> [1] 5 9 5 9 5 9 5 9 5 9 5 9</w:t>
      </w:r>
    </w:p>
    <w:p w14:paraId="3B954DDA" w14:textId="58D8EED2" w:rsidR="008E1267" w:rsidRPr="00DD162C" w:rsidRDefault="008E1267" w:rsidP="00324B14"/>
    <w:p w14:paraId="26D7A9BA" w14:textId="0E01A1EF" w:rsidR="0049639F" w:rsidRDefault="0049639F" w:rsidP="0049639F">
      <w:pPr>
        <w:pStyle w:val="berschrift3"/>
      </w:pPr>
      <w:bookmarkStart w:id="677" w:name="_Toc18405965"/>
      <w:r>
        <w:t xml:space="preserve">Schleife: </w:t>
      </w:r>
      <w:proofErr w:type="spellStart"/>
      <w:r w:rsidRPr="00936D91">
        <w:rPr>
          <w:rFonts w:ascii="Consolas" w:hAnsi="Consolas"/>
        </w:rPr>
        <w:t>while</w:t>
      </w:r>
      <w:proofErr w:type="spellEnd"/>
      <w:r>
        <w:t xml:space="preserve"> und </w:t>
      </w:r>
      <w:proofErr w:type="spellStart"/>
      <w:r w:rsidRPr="00936D91">
        <w:rPr>
          <w:rFonts w:ascii="Consolas" w:hAnsi="Consolas"/>
        </w:rPr>
        <w:t>repeat</w:t>
      </w:r>
      <w:bookmarkEnd w:id="677"/>
      <w:proofErr w:type="spellEnd"/>
    </w:p>
    <w:p w14:paraId="3A970A2E" w14:textId="77777777" w:rsidR="0049639F" w:rsidRDefault="0049639F" w:rsidP="0049639F">
      <w:r>
        <w:t xml:space="preserve">Auch das Grundgerüst einer </w:t>
      </w:r>
      <w:proofErr w:type="spellStart"/>
      <w:r w:rsidRPr="00936D91">
        <w:rPr>
          <w:rStyle w:val="QWordZchn"/>
        </w:rPr>
        <w:t>while</w:t>
      </w:r>
      <w:proofErr w:type="spellEnd"/>
      <w:r>
        <w:t>-Schleife ist wie in C:</w:t>
      </w:r>
    </w:p>
    <w:p w14:paraId="4F6E56BC" w14:textId="77777777" w:rsidR="0049639F" w:rsidRPr="00936D91" w:rsidRDefault="0049639F" w:rsidP="0049639F">
      <w:pPr>
        <w:pStyle w:val="QWords"/>
      </w:pPr>
      <w:proofErr w:type="spellStart"/>
      <w:r w:rsidRPr="00936D91">
        <w:t>while</w:t>
      </w:r>
      <w:proofErr w:type="spellEnd"/>
      <w:r w:rsidRPr="00936D91">
        <w:t xml:space="preserve"> </w:t>
      </w:r>
      <w:proofErr w:type="gramStart"/>
      <w:r w:rsidRPr="00936D91">
        <w:t>( statement</w:t>
      </w:r>
      <w:proofErr w:type="gramEnd"/>
      <w:r w:rsidRPr="00936D91">
        <w:t>1 ) statement2</w:t>
      </w:r>
    </w:p>
    <w:p w14:paraId="570243D6" w14:textId="77777777" w:rsidR="0049639F" w:rsidRDefault="0049639F" w:rsidP="0049639F">
      <w:r>
        <w:t xml:space="preserve">Ebenso wie in C wird </w:t>
      </w:r>
      <w:r w:rsidRPr="00E712CE">
        <w:rPr>
          <w:rStyle w:val="QWordZchn"/>
        </w:rPr>
        <w:t>break</w:t>
      </w:r>
      <w:r>
        <w:t xml:space="preserve"> verwendet, um eine Schleife vorzeitig zu beenden. Statt </w:t>
      </w:r>
      <w:proofErr w:type="spellStart"/>
      <w:r w:rsidRPr="00E712CE">
        <w:rPr>
          <w:rStyle w:val="QWordZchn"/>
        </w:rPr>
        <w:t>continue</w:t>
      </w:r>
      <w:proofErr w:type="spellEnd"/>
      <w:r>
        <w:t xml:space="preserve"> wie in C wird in R allerdings </w:t>
      </w:r>
      <w:proofErr w:type="spellStart"/>
      <w:r w:rsidRPr="00E712CE">
        <w:rPr>
          <w:rStyle w:val="QWordZchn"/>
        </w:rPr>
        <w:t>next</w:t>
      </w:r>
      <w:proofErr w:type="spellEnd"/>
      <w:r>
        <w:t xml:space="preserve"> verwendet, um innerhalb der Schleife sofort (und ohne die folgenden Anweisungen im Schleifenrumpf auszuführen) zur nächsten Schleifenbewertung zu springen.</w:t>
      </w:r>
    </w:p>
    <w:p w14:paraId="1EED3BCB" w14:textId="408BCBD1" w:rsidR="0049639F" w:rsidRPr="00273723" w:rsidRDefault="0049639F" w:rsidP="0049639F">
      <w:r>
        <w:t xml:space="preserve">Weiterhin entspricht </w:t>
      </w:r>
      <w:proofErr w:type="spellStart"/>
      <w:r w:rsidRPr="00E712CE">
        <w:rPr>
          <w:rStyle w:val="QWordsZchn"/>
        </w:rPr>
        <w:t>repeat</w:t>
      </w:r>
      <w:proofErr w:type="spellEnd"/>
      <w:r>
        <w:t xml:space="preserve"> im Wesentlichen </w:t>
      </w:r>
      <w:proofErr w:type="spellStart"/>
      <w:proofErr w:type="gramStart"/>
      <w:r w:rsidRPr="00E712CE">
        <w:rPr>
          <w:rStyle w:val="QWordZchn"/>
        </w:rPr>
        <w:t>while</w:t>
      </w:r>
      <w:proofErr w:type="spellEnd"/>
      <w:r w:rsidRPr="00E712CE">
        <w:rPr>
          <w:rStyle w:val="QWordZchn"/>
        </w:rPr>
        <w:t>(</w:t>
      </w:r>
      <w:proofErr w:type="gramEnd"/>
      <w:r w:rsidRPr="00E712CE">
        <w:rPr>
          <w:rStyle w:val="QWordZchn"/>
        </w:rPr>
        <w:t>TRUE)</w:t>
      </w:r>
      <w:r w:rsidRPr="00324B14">
        <w:t>.</w:t>
      </w:r>
    </w:p>
    <w:p w14:paraId="0E1BA77A" w14:textId="77777777" w:rsidR="0049639F" w:rsidRPr="0081064E" w:rsidRDefault="0049639F" w:rsidP="0049639F">
      <w:pPr>
        <w:pStyle w:val="berschrift3"/>
      </w:pPr>
      <w:bookmarkStart w:id="678" w:name="_Toc18405966"/>
      <w:r>
        <w:t xml:space="preserve">Schleife: </w:t>
      </w:r>
      <w:proofErr w:type="spellStart"/>
      <w:r>
        <w:rPr>
          <w:rFonts w:ascii="Consolas" w:hAnsi="Consolas"/>
        </w:rPr>
        <w:t>for</w:t>
      </w:r>
      <w:bookmarkEnd w:id="678"/>
      <w:proofErr w:type="spellEnd"/>
    </w:p>
    <w:p w14:paraId="55F4A6CC" w14:textId="77777777" w:rsidR="0049639F" w:rsidRDefault="0049639F" w:rsidP="0049639F">
      <w:r>
        <w:t xml:space="preserve">Die Syntax für die </w:t>
      </w:r>
      <w:proofErr w:type="spellStart"/>
      <w:r w:rsidRPr="0081064E">
        <w:rPr>
          <w:rStyle w:val="QWordsZchn"/>
        </w:rPr>
        <w:t>for</w:t>
      </w:r>
      <w:proofErr w:type="spellEnd"/>
      <w:r>
        <w:t>-Schleife (ähnlich wie in Python) lautet:</w:t>
      </w:r>
    </w:p>
    <w:p w14:paraId="25AFB1C8" w14:textId="77777777" w:rsidR="0049639F" w:rsidRPr="008871CD" w:rsidRDefault="0049639F" w:rsidP="0049639F">
      <w:pPr>
        <w:pStyle w:val="QWords"/>
      </w:pPr>
      <w:proofErr w:type="spellStart"/>
      <w:r w:rsidRPr="008871CD">
        <w:t>for</w:t>
      </w:r>
      <w:proofErr w:type="spellEnd"/>
      <w:r w:rsidRPr="008871CD">
        <w:t xml:space="preserve"> </w:t>
      </w:r>
      <w:proofErr w:type="gramStart"/>
      <w:r w:rsidRPr="008871CD">
        <w:t xml:space="preserve">( </w:t>
      </w:r>
      <w:proofErr w:type="spellStart"/>
      <w:r w:rsidRPr="008871CD">
        <w:t>name</w:t>
      </w:r>
      <w:proofErr w:type="spellEnd"/>
      <w:proofErr w:type="gramEnd"/>
      <w:r w:rsidRPr="008871CD">
        <w:t xml:space="preserve"> in </w:t>
      </w:r>
      <w:proofErr w:type="spellStart"/>
      <w:r w:rsidRPr="008871CD">
        <w:t>vector</w:t>
      </w:r>
      <w:proofErr w:type="spellEnd"/>
      <w:r w:rsidRPr="008871CD">
        <w:t xml:space="preserve"> )</w:t>
      </w:r>
    </w:p>
    <w:p w14:paraId="60441F0B" w14:textId="77777777" w:rsidR="0049639F" w:rsidRDefault="0049639F" w:rsidP="0049639F">
      <w:pPr>
        <w:pStyle w:val="QWords"/>
      </w:pPr>
      <w:r w:rsidRPr="008871CD">
        <w:t>statement1</w:t>
      </w:r>
    </w:p>
    <w:p w14:paraId="3067DD96" w14:textId="77777777" w:rsidR="0049639F" w:rsidRPr="008871CD" w:rsidRDefault="0049639F" w:rsidP="0049639F">
      <w:r>
        <w:t>Hierzu ein kleines Beispiel:</w:t>
      </w:r>
    </w:p>
    <w:p w14:paraId="4D638B9A" w14:textId="77777777" w:rsidR="00883C1C" w:rsidRPr="001A7CE2" w:rsidRDefault="00883C1C" w:rsidP="00883C1C">
      <w:pPr>
        <w:pStyle w:val="QT3"/>
        <w:rPr>
          <w:lang w:val="en-US"/>
          <w:rPrChange w:id="679" w:author="Benjamin Buchwitz" w:date="2021-10-05T15:21:00Z">
            <w:rPr/>
          </w:rPrChange>
        </w:rPr>
      </w:pPr>
      <w:r w:rsidRPr="001A7CE2">
        <w:rPr>
          <w:lang w:val="en-US"/>
          <w:rPrChange w:id="680" w:author="Benjamin Buchwitz" w:date="2021-10-05T15:21:00Z">
            <w:rPr/>
          </w:rPrChange>
        </w:rPr>
        <w:t>&gt; x &lt;- 11:15</w:t>
      </w:r>
    </w:p>
    <w:p w14:paraId="7EEF7B18" w14:textId="77777777" w:rsidR="00883C1C" w:rsidRPr="001A7CE2" w:rsidRDefault="00883C1C" w:rsidP="00883C1C">
      <w:pPr>
        <w:pStyle w:val="QT3"/>
        <w:rPr>
          <w:lang w:val="en-US"/>
          <w:rPrChange w:id="681" w:author="Benjamin Buchwitz" w:date="2021-10-05T15:21:00Z">
            <w:rPr/>
          </w:rPrChange>
        </w:rPr>
      </w:pPr>
      <w:r w:rsidRPr="001A7CE2">
        <w:rPr>
          <w:lang w:val="en-US"/>
          <w:rPrChange w:id="682" w:author="Benjamin Buchwitz" w:date="2021-10-05T15:21:00Z">
            <w:rPr/>
          </w:rPrChange>
        </w:rPr>
        <w:t xml:space="preserve">&gt; </w:t>
      </w:r>
      <w:proofErr w:type="gramStart"/>
      <w:r w:rsidRPr="001A7CE2">
        <w:rPr>
          <w:lang w:val="en-US"/>
          <w:rPrChange w:id="683" w:author="Benjamin Buchwitz" w:date="2021-10-05T15:21:00Z">
            <w:rPr/>
          </w:rPrChange>
        </w:rPr>
        <w:t>for(</w:t>
      </w:r>
      <w:proofErr w:type="spellStart"/>
      <w:proofErr w:type="gramEnd"/>
      <w:r w:rsidRPr="001A7CE2">
        <w:rPr>
          <w:lang w:val="en-US"/>
          <w:rPrChange w:id="684" w:author="Benjamin Buchwitz" w:date="2021-10-05T15:21:00Z">
            <w:rPr/>
          </w:rPrChange>
        </w:rPr>
        <w:t>i</w:t>
      </w:r>
      <w:proofErr w:type="spellEnd"/>
      <w:r w:rsidRPr="001A7CE2">
        <w:rPr>
          <w:lang w:val="en-US"/>
          <w:rPrChange w:id="685" w:author="Benjamin Buchwitz" w:date="2021-10-05T15:21:00Z">
            <w:rPr/>
          </w:rPrChange>
        </w:rPr>
        <w:t xml:space="preserve"> in x ) print(i^2)</w:t>
      </w:r>
    </w:p>
    <w:p w14:paraId="445233FD" w14:textId="77777777" w:rsidR="00883C1C" w:rsidRPr="00883C1C" w:rsidRDefault="00883C1C" w:rsidP="00883C1C">
      <w:pPr>
        <w:pStyle w:val="QT3"/>
        <w:rPr>
          <w:color w:val="000000"/>
          <w:bdr w:val="none" w:sz="0" w:space="0" w:color="auto" w:frame="1"/>
        </w:rPr>
      </w:pPr>
      <w:r w:rsidRPr="00883C1C">
        <w:rPr>
          <w:color w:val="000000"/>
          <w:bdr w:val="none" w:sz="0" w:space="0" w:color="auto" w:frame="1"/>
        </w:rPr>
        <w:t>[1] 121</w:t>
      </w:r>
    </w:p>
    <w:p w14:paraId="20A15CE2" w14:textId="77777777" w:rsidR="00883C1C" w:rsidRPr="00883C1C" w:rsidRDefault="00883C1C" w:rsidP="00883C1C">
      <w:pPr>
        <w:pStyle w:val="QT3"/>
        <w:rPr>
          <w:color w:val="000000"/>
          <w:bdr w:val="none" w:sz="0" w:space="0" w:color="auto" w:frame="1"/>
        </w:rPr>
      </w:pPr>
      <w:r w:rsidRPr="00883C1C">
        <w:rPr>
          <w:color w:val="000000"/>
          <w:bdr w:val="none" w:sz="0" w:space="0" w:color="auto" w:frame="1"/>
        </w:rPr>
        <w:t>[1] 144</w:t>
      </w:r>
    </w:p>
    <w:p w14:paraId="69751A1F" w14:textId="77777777" w:rsidR="00883C1C" w:rsidRPr="00883C1C" w:rsidRDefault="00883C1C" w:rsidP="00883C1C">
      <w:pPr>
        <w:pStyle w:val="QT3"/>
        <w:rPr>
          <w:color w:val="000000"/>
          <w:bdr w:val="none" w:sz="0" w:space="0" w:color="auto" w:frame="1"/>
        </w:rPr>
      </w:pPr>
      <w:r w:rsidRPr="00883C1C">
        <w:rPr>
          <w:color w:val="000000"/>
          <w:bdr w:val="none" w:sz="0" w:space="0" w:color="auto" w:frame="1"/>
        </w:rPr>
        <w:t>[1] 169</w:t>
      </w:r>
    </w:p>
    <w:p w14:paraId="4C78172A" w14:textId="77777777" w:rsidR="00883C1C" w:rsidRPr="00883C1C" w:rsidRDefault="00883C1C" w:rsidP="00883C1C">
      <w:pPr>
        <w:pStyle w:val="QT3"/>
        <w:rPr>
          <w:color w:val="000000"/>
          <w:bdr w:val="none" w:sz="0" w:space="0" w:color="auto" w:frame="1"/>
        </w:rPr>
      </w:pPr>
      <w:r w:rsidRPr="00883C1C">
        <w:rPr>
          <w:color w:val="000000"/>
          <w:bdr w:val="none" w:sz="0" w:space="0" w:color="auto" w:frame="1"/>
        </w:rPr>
        <w:t>[1] 196</w:t>
      </w:r>
    </w:p>
    <w:p w14:paraId="361D826C" w14:textId="77777777" w:rsidR="00883C1C" w:rsidRPr="00883C1C" w:rsidRDefault="00883C1C" w:rsidP="00883C1C">
      <w:pPr>
        <w:pStyle w:val="QT3"/>
        <w:rPr>
          <w:color w:val="000000"/>
        </w:rPr>
      </w:pPr>
      <w:r w:rsidRPr="00883C1C">
        <w:rPr>
          <w:color w:val="000000"/>
          <w:bdr w:val="none" w:sz="0" w:space="0" w:color="auto" w:frame="1"/>
        </w:rPr>
        <w:t>[1] 225</w:t>
      </w:r>
    </w:p>
    <w:p w14:paraId="79E9BCB9" w14:textId="3A8805B8" w:rsidR="0049639F" w:rsidRDefault="0049639F" w:rsidP="0049639F">
      <w:pPr>
        <w:rPr>
          <w:rFonts w:ascii="CMSLTT10" w:hAnsi="CMSLTT10" w:cs="CMSLTT10"/>
          <w:szCs w:val="22"/>
        </w:rPr>
      </w:pPr>
      <w:r w:rsidRPr="00E712CE">
        <w:rPr>
          <w:rStyle w:val="QWordZchn"/>
        </w:rPr>
        <w:t>break</w:t>
      </w:r>
      <w:r>
        <w:t xml:space="preserve"> und </w:t>
      </w:r>
      <w:proofErr w:type="spellStart"/>
      <w:r w:rsidRPr="00E712CE">
        <w:rPr>
          <w:rStyle w:val="QWordZchn"/>
        </w:rPr>
        <w:t>next</w:t>
      </w:r>
      <w:proofErr w:type="spellEnd"/>
      <w:r>
        <w:t xml:space="preserve"> werden ähnlich wie in einer </w:t>
      </w:r>
      <w:proofErr w:type="spellStart"/>
      <w:r w:rsidRPr="008871CD">
        <w:rPr>
          <w:rStyle w:val="QWordZchn"/>
        </w:rPr>
        <w:t>while</w:t>
      </w:r>
      <w:proofErr w:type="spellEnd"/>
      <w:r>
        <w:t>-Schleife (siehe oben) behandelt.</w:t>
      </w:r>
    </w:p>
    <w:p w14:paraId="0F6F4D2D" w14:textId="77777777" w:rsidR="0049639F" w:rsidRDefault="0049639F" w:rsidP="0049639F">
      <w:pPr>
        <w:pStyle w:val="berschrift3"/>
      </w:pPr>
      <w:bookmarkStart w:id="686" w:name="_Toc18405967"/>
      <w:r>
        <w:lastRenderedPageBreak/>
        <w:t xml:space="preserve">Mehrfachverzweigung: </w:t>
      </w:r>
      <w:proofErr w:type="spellStart"/>
      <w:r>
        <w:rPr>
          <w:rFonts w:ascii="Consolas" w:hAnsi="Consolas"/>
        </w:rPr>
        <w:t>switch</w:t>
      </w:r>
      <w:bookmarkEnd w:id="686"/>
      <w:proofErr w:type="spellEnd"/>
    </w:p>
    <w:p w14:paraId="10BD9826" w14:textId="50D79C65" w:rsidR="0049639F" w:rsidRPr="00A365D6" w:rsidRDefault="0049639F" w:rsidP="0049639F">
      <w:r>
        <w:t xml:space="preserve">In R gibt es auch eine </w:t>
      </w:r>
      <w:proofErr w:type="spellStart"/>
      <w:r>
        <w:rPr>
          <w:rStyle w:val="QWordsZchn"/>
        </w:rPr>
        <w:t>switch</w:t>
      </w:r>
      <w:proofErr w:type="spellEnd"/>
      <w:r w:rsidRPr="00A365D6">
        <w:t>-</w:t>
      </w:r>
      <w:r>
        <w:t>Anweisung für eine Mehrfachverz</w:t>
      </w:r>
      <w:r w:rsidR="0092627A">
        <w:t>w</w:t>
      </w:r>
      <w:r>
        <w:t xml:space="preserve">eigung, deren Syntax sich aber nicht an C anlehnt. Die Syntax ist unterschiedlich zu C und zeigt </w:t>
      </w:r>
      <w:r w:rsidR="0092627A">
        <w:t xml:space="preserve">aber auch </w:t>
      </w:r>
      <w:r>
        <w:t xml:space="preserve">deutlich, dass es sich intern um einen Funktionsaufruf handelt: </w:t>
      </w:r>
    </w:p>
    <w:p w14:paraId="54829676" w14:textId="77777777" w:rsidR="0049639F" w:rsidRDefault="0049639F" w:rsidP="0049639F">
      <w:pPr>
        <w:pStyle w:val="QWords"/>
      </w:pPr>
      <w:proofErr w:type="spellStart"/>
      <w:r w:rsidRPr="00A365D6">
        <w:t>switch</w:t>
      </w:r>
      <w:proofErr w:type="spellEnd"/>
      <w:r w:rsidRPr="00A365D6">
        <w:t xml:space="preserve"> (</w:t>
      </w:r>
      <w:proofErr w:type="spellStart"/>
      <w:r w:rsidRPr="00A365D6">
        <w:t>statement</w:t>
      </w:r>
      <w:proofErr w:type="spellEnd"/>
      <w:r w:rsidRPr="00A365D6">
        <w:t xml:space="preserve">, </w:t>
      </w:r>
      <w:proofErr w:type="spellStart"/>
      <w:r w:rsidRPr="00A365D6">
        <w:t>list</w:t>
      </w:r>
      <w:proofErr w:type="spellEnd"/>
      <w:r w:rsidRPr="00A365D6">
        <w:t>)</w:t>
      </w:r>
    </w:p>
    <w:p w14:paraId="2C308E5B" w14:textId="7BF2F268" w:rsidR="004242F8" w:rsidRDefault="0049639F" w:rsidP="0049639F">
      <w:r>
        <w:t xml:space="preserve">Zuerst wird </w:t>
      </w:r>
      <w:proofErr w:type="spellStart"/>
      <w:r w:rsidRPr="00DE31D2">
        <w:rPr>
          <w:rStyle w:val="QWordZchn"/>
        </w:rPr>
        <w:t>statement</w:t>
      </w:r>
      <w:proofErr w:type="spellEnd"/>
      <w:r>
        <w:t xml:space="preserve"> ausgewertet und der erhaltene Wert als Index der Liste </w:t>
      </w:r>
      <w:proofErr w:type="spellStart"/>
      <w:r w:rsidRPr="00DE31D2">
        <w:rPr>
          <w:rStyle w:val="QWordZchn"/>
        </w:rPr>
        <w:t>list</w:t>
      </w:r>
      <w:proofErr w:type="spellEnd"/>
      <w:r>
        <w:t xml:space="preserve"> interpretiert. Ist er kein gültiger Indexwert, dann wird NULL zurückgegeben. </w:t>
      </w:r>
    </w:p>
    <w:p w14:paraId="5DD20B8E" w14:textId="77777777" w:rsidR="0049639F" w:rsidRPr="00C273A1" w:rsidRDefault="0049639F" w:rsidP="0049639F">
      <w:pPr>
        <w:pStyle w:val="QT3"/>
      </w:pPr>
      <w:r w:rsidRPr="00C273A1">
        <w:t xml:space="preserve">&gt; </w:t>
      </w:r>
      <w:proofErr w:type="spellStart"/>
      <w:proofErr w:type="gramStart"/>
      <w:r w:rsidRPr="00C273A1">
        <w:t>switch</w:t>
      </w:r>
      <w:proofErr w:type="spellEnd"/>
      <w:r w:rsidRPr="00C273A1">
        <w:t>(</w:t>
      </w:r>
      <w:proofErr w:type="gramEnd"/>
      <w:r w:rsidRPr="00C273A1">
        <w:t>1, "eins", "zwei", "drei", "vier")</w:t>
      </w:r>
    </w:p>
    <w:p w14:paraId="5E121FE6" w14:textId="77777777" w:rsidR="0049639F" w:rsidRPr="00C273A1" w:rsidRDefault="0049639F" w:rsidP="0049639F">
      <w:pPr>
        <w:pStyle w:val="QT3"/>
        <w:rPr>
          <w:color w:val="000000"/>
          <w:bdr w:val="none" w:sz="0" w:space="0" w:color="auto" w:frame="1"/>
        </w:rPr>
      </w:pPr>
      <w:r w:rsidRPr="00C273A1">
        <w:rPr>
          <w:color w:val="000000"/>
          <w:bdr w:val="none" w:sz="0" w:space="0" w:color="auto" w:frame="1"/>
        </w:rPr>
        <w:t>[1] "eins"</w:t>
      </w:r>
    </w:p>
    <w:p w14:paraId="785EA82C" w14:textId="77777777" w:rsidR="0049639F" w:rsidRPr="00C273A1" w:rsidRDefault="0049639F" w:rsidP="0049639F">
      <w:pPr>
        <w:pStyle w:val="QT3"/>
      </w:pPr>
      <w:r w:rsidRPr="00C273A1">
        <w:t xml:space="preserve">&gt; </w:t>
      </w:r>
      <w:proofErr w:type="spellStart"/>
      <w:proofErr w:type="gramStart"/>
      <w:r w:rsidRPr="00C273A1">
        <w:t>switch</w:t>
      </w:r>
      <w:proofErr w:type="spellEnd"/>
      <w:r w:rsidRPr="00C273A1">
        <w:t>(</w:t>
      </w:r>
      <w:proofErr w:type="gramEnd"/>
      <w:r w:rsidRPr="00C273A1">
        <w:t>3, "eins", "zwei", "drei", "vier")</w:t>
      </w:r>
    </w:p>
    <w:p w14:paraId="62669638" w14:textId="77777777" w:rsidR="0049639F" w:rsidRPr="00C273A1" w:rsidRDefault="0049639F" w:rsidP="0049639F">
      <w:pPr>
        <w:pStyle w:val="QT3"/>
        <w:rPr>
          <w:color w:val="000000"/>
        </w:rPr>
      </w:pPr>
      <w:r w:rsidRPr="00C273A1">
        <w:rPr>
          <w:color w:val="000000"/>
          <w:bdr w:val="none" w:sz="0" w:space="0" w:color="auto" w:frame="1"/>
        </w:rPr>
        <w:t>[1] "drei"</w:t>
      </w:r>
    </w:p>
    <w:p w14:paraId="29CFC7EE" w14:textId="04CC437C" w:rsidR="00526C1C" w:rsidRDefault="00526C1C" w:rsidP="00526C1C">
      <w:pPr>
        <w:rPr>
          <w:rFonts w:ascii="CMSLTT10" w:hAnsi="CMSLTT10" w:cs="CMSLTT10"/>
          <w:szCs w:val="22"/>
        </w:rPr>
      </w:pPr>
      <w:r w:rsidRPr="00526C1C">
        <w:rPr>
          <w:rStyle w:val="QWordZchn"/>
        </w:rPr>
        <w:t>NULL</w:t>
      </w:r>
      <w:r>
        <w:rPr>
          <w:rFonts w:ascii="CMSLTT10" w:hAnsi="CMSLTT10" w:cs="CMSLTT10"/>
          <w:szCs w:val="22"/>
        </w:rPr>
        <w:t xml:space="preserve"> ist ein spezielles Objekt in R, das nur einmal in R existiert. Es wird in der Regel benutzt, um anzuzeigen, dass es kein entsprechendes Objekt gibt (im Gegensatz zu </w:t>
      </w:r>
      <w:r w:rsidRPr="00526C1C">
        <w:rPr>
          <w:rStyle w:val="QWordZchn"/>
        </w:rPr>
        <w:t>NA</w:t>
      </w:r>
      <w:r>
        <w:rPr>
          <w:rFonts w:ascii="CMSLTT10" w:hAnsi="CMSLTT10" w:cs="CMSLTT10"/>
          <w:szCs w:val="22"/>
        </w:rPr>
        <w:t>, das anzeigt, dass kein Wert verfügbar ist)</w:t>
      </w:r>
      <w:r w:rsidR="0092627A">
        <w:rPr>
          <w:rFonts w:ascii="CMSLTT10" w:hAnsi="CMSLTT10" w:cs="CMSLTT10"/>
          <w:szCs w:val="22"/>
        </w:rPr>
        <w:t>.</w:t>
      </w:r>
    </w:p>
    <w:p w14:paraId="6DFB1BE6" w14:textId="460F1CE2" w:rsidR="00526C1C" w:rsidRPr="00ED04E8" w:rsidRDefault="00526C1C" w:rsidP="00526C1C">
      <w:pPr>
        <w:pStyle w:val="Markiert1"/>
        <w:spacing w:before="240"/>
        <w:rPr>
          <w:rStyle w:val="Fett"/>
        </w:rPr>
      </w:pPr>
      <w:r w:rsidRPr="00B35ED0">
        <w:rPr>
          <w:rStyle w:val="Fett"/>
        </w:rPr>
        <w:t>Wichtig</w:t>
      </w:r>
    </w:p>
    <w:p w14:paraId="556A25F0" w14:textId="77777777" w:rsidR="00526C1C" w:rsidRDefault="00526C1C" w:rsidP="00526C1C">
      <w:pPr>
        <w:pStyle w:val="AufzhlMarkiert"/>
      </w:pPr>
      <w:r>
        <w:t>Block</w:t>
      </w:r>
    </w:p>
    <w:p w14:paraId="643E4ADE" w14:textId="26A4BAA8" w:rsidR="00526C1C" w:rsidRDefault="00526C1C" w:rsidP="00526C1C">
      <w:pPr>
        <w:pStyle w:val="AufzhlMarkiert"/>
        <w:widowControl w:val="0"/>
        <w:rPr>
          <w:rStyle w:val="QWordZchn"/>
        </w:rPr>
      </w:pPr>
      <w:proofErr w:type="spellStart"/>
      <w:r w:rsidRPr="00FB4746">
        <w:rPr>
          <w:rStyle w:val="QWordZchn"/>
        </w:rPr>
        <w:t>if</w:t>
      </w:r>
      <w:r w:rsidR="00273723">
        <w:rPr>
          <w:rStyle w:val="QWordZchn"/>
        </w:rPr>
        <w:t>-</w:t>
      </w:r>
      <w:r w:rsidRPr="00FB4746">
        <w:rPr>
          <w:rStyle w:val="QWordZchn"/>
        </w:rPr>
        <w:t>else</w:t>
      </w:r>
      <w:proofErr w:type="spellEnd"/>
    </w:p>
    <w:p w14:paraId="189994E7" w14:textId="4C55696C" w:rsidR="00273723" w:rsidRPr="00FB4746" w:rsidRDefault="00273723" w:rsidP="00526C1C">
      <w:pPr>
        <w:pStyle w:val="AufzhlMarkiert"/>
        <w:widowControl w:val="0"/>
        <w:rPr>
          <w:rStyle w:val="QWordZchn"/>
        </w:rPr>
      </w:pPr>
      <w:proofErr w:type="spellStart"/>
      <w:r>
        <w:rPr>
          <w:rStyle w:val="QWordZchn"/>
        </w:rPr>
        <w:t>ifelse</w:t>
      </w:r>
      <w:proofErr w:type="spellEnd"/>
    </w:p>
    <w:p w14:paraId="44CB08F4" w14:textId="3E84FA3C" w:rsidR="00526C1C" w:rsidRPr="00273723" w:rsidRDefault="00526C1C" w:rsidP="00526C1C">
      <w:pPr>
        <w:pStyle w:val="AufzhlMarkiert"/>
        <w:rPr>
          <w:rStyle w:val="QWordZchn"/>
          <w:rFonts w:ascii="Times New Roman" w:hAnsi="Times New Roman"/>
          <w:szCs w:val="20"/>
        </w:rPr>
      </w:pPr>
      <w:proofErr w:type="spellStart"/>
      <w:r>
        <w:rPr>
          <w:rStyle w:val="QWordZchn"/>
        </w:rPr>
        <w:t>while</w:t>
      </w:r>
      <w:proofErr w:type="spellEnd"/>
      <w:r>
        <w:rPr>
          <w:rStyle w:val="QWordZchn"/>
        </w:rPr>
        <w:t xml:space="preserve">, </w:t>
      </w:r>
      <w:proofErr w:type="spellStart"/>
      <w:r>
        <w:rPr>
          <w:rStyle w:val="QWordZchn"/>
        </w:rPr>
        <w:t>repeat</w:t>
      </w:r>
      <w:proofErr w:type="spellEnd"/>
    </w:p>
    <w:p w14:paraId="0E80B5DA" w14:textId="3E859963" w:rsidR="00273723" w:rsidRPr="00FB4746" w:rsidRDefault="00273723" w:rsidP="00526C1C">
      <w:pPr>
        <w:pStyle w:val="AufzhlMarkiert"/>
        <w:rPr>
          <w:rStyle w:val="QWordZchn"/>
          <w:rFonts w:ascii="Times New Roman" w:hAnsi="Times New Roman"/>
          <w:szCs w:val="20"/>
        </w:rPr>
      </w:pPr>
      <w:r>
        <w:rPr>
          <w:rStyle w:val="QWordZchn"/>
        </w:rPr>
        <w:t xml:space="preserve">break, </w:t>
      </w:r>
      <w:proofErr w:type="spellStart"/>
      <w:r>
        <w:rPr>
          <w:rStyle w:val="QWordZchn"/>
        </w:rPr>
        <w:t>next</w:t>
      </w:r>
      <w:proofErr w:type="spellEnd"/>
    </w:p>
    <w:p w14:paraId="3C235E78" w14:textId="77777777" w:rsidR="00526C1C" w:rsidRPr="00FB4746" w:rsidRDefault="00526C1C" w:rsidP="00526C1C">
      <w:pPr>
        <w:pStyle w:val="AufzhlMarkiert"/>
        <w:rPr>
          <w:rStyle w:val="QWordZchn"/>
          <w:rFonts w:ascii="Times New Roman" w:hAnsi="Times New Roman"/>
          <w:szCs w:val="20"/>
        </w:rPr>
      </w:pPr>
      <w:proofErr w:type="spellStart"/>
      <w:r>
        <w:rPr>
          <w:rStyle w:val="QWordZchn"/>
        </w:rPr>
        <w:t>for</w:t>
      </w:r>
      <w:proofErr w:type="spellEnd"/>
    </w:p>
    <w:p w14:paraId="33EBF5AA" w14:textId="77777777" w:rsidR="00526C1C" w:rsidRPr="00FB4746" w:rsidRDefault="00526C1C" w:rsidP="00526C1C">
      <w:pPr>
        <w:pStyle w:val="AufzhlMarkiert"/>
        <w:rPr>
          <w:rStyle w:val="QWordZchn"/>
          <w:rFonts w:ascii="Times New Roman" w:hAnsi="Times New Roman"/>
          <w:szCs w:val="20"/>
        </w:rPr>
      </w:pPr>
      <w:proofErr w:type="spellStart"/>
      <w:r>
        <w:rPr>
          <w:rStyle w:val="QWordZchn"/>
        </w:rPr>
        <w:t>switch</w:t>
      </w:r>
      <w:proofErr w:type="spellEnd"/>
    </w:p>
    <w:p w14:paraId="6DD2F0B6" w14:textId="1E50FF9F" w:rsidR="00526C1C" w:rsidRDefault="00526C1C" w:rsidP="00526C1C">
      <w:pPr>
        <w:pStyle w:val="AufzhlMarkiert"/>
      </w:pPr>
      <w:r>
        <w:rPr>
          <w:rStyle w:val="QWordZchn"/>
        </w:rPr>
        <w:t>NULL</w:t>
      </w:r>
    </w:p>
    <w:p w14:paraId="3A81FC23" w14:textId="77777777" w:rsidR="0038130D" w:rsidRDefault="0038130D" w:rsidP="0038130D">
      <w:pPr>
        <w:pStyle w:val="berschrift2"/>
      </w:pPr>
      <w:bookmarkStart w:id="687" w:name="_Toc18405968"/>
      <w:r>
        <w:t>Übungen</w:t>
      </w:r>
      <w:bookmarkEnd w:id="687"/>
    </w:p>
    <w:p w14:paraId="60BD1D72" w14:textId="4AA50852" w:rsidR="00526C1C" w:rsidRPr="00C273A1" w:rsidRDefault="0038130D" w:rsidP="0038130D">
      <w:r>
        <w:t xml:space="preserve">Die Übungen für dieses Kapitel finden Sie </w:t>
      </w:r>
      <w:r w:rsidR="00DB5E17">
        <w:t xml:space="preserve">im </w:t>
      </w:r>
      <w:r>
        <w:t>Downloadbereich in der Datei „</w:t>
      </w:r>
      <w:r w:rsidR="004A61A2">
        <w:t>jwRSS19_ueb3_x.pdf</w:t>
      </w:r>
      <w:r>
        <w:t>“.</w:t>
      </w:r>
    </w:p>
    <w:sectPr w:rsidR="00526C1C" w:rsidRPr="00C273A1" w:rsidSect="004242F8">
      <w:headerReference w:type="default" r:id="rId36"/>
      <w:pgSz w:w="11907" w:h="16840" w:code="9"/>
      <w:pgMar w:top="1418" w:right="1701" w:bottom="1134" w:left="1701" w:header="567" w:footer="567" w:gutter="0"/>
      <w:cols w:space="39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2" w:author="J Willms" w:date="2019-07-29T15:30:00Z" w:initials="JW">
    <w:p w14:paraId="391E2AA0" w14:textId="77777777" w:rsidR="00502BC9" w:rsidRDefault="00502BC9" w:rsidP="00003AD2">
      <w:pPr>
        <w:pStyle w:val="AText"/>
      </w:pPr>
      <w:r>
        <w:rPr>
          <w:rStyle w:val="Kommentarzeichen"/>
        </w:rPr>
        <w:annotationRef/>
      </w:r>
      <w:hyperlink r:id="rId1" w:history="1">
        <w:r w:rsidRPr="00595422">
          <w:rPr>
            <w:rStyle w:val="Hyperlink"/>
          </w:rPr>
          <w:t>https://www.quora.com/What-is-the-difference-between-a-library-and-a-package</w:t>
        </w:r>
      </w:hyperlink>
    </w:p>
    <w:p w14:paraId="55561D9B" w14:textId="77777777" w:rsidR="00502BC9" w:rsidRDefault="00502BC9" w:rsidP="00003AD2">
      <w:pPr>
        <w:pStyle w:val="Kommentartext"/>
      </w:pPr>
    </w:p>
  </w:comment>
  <w:comment w:id="279" w:author="J Willms" w:date="2019-08-16T12:45:00Z" w:initials="JW">
    <w:p w14:paraId="5D629A70" w14:textId="77777777" w:rsidR="00502BC9" w:rsidRDefault="00502BC9" w:rsidP="00667A07">
      <w:pPr>
        <w:pStyle w:val="AText"/>
      </w:pPr>
      <w:r>
        <w:rPr>
          <w:rStyle w:val="Kommentarzeichen"/>
        </w:rPr>
        <w:annotationRef/>
      </w:r>
      <w:r>
        <w:t xml:space="preserve">Siehe </w:t>
      </w:r>
      <w:proofErr w:type="gramStart"/>
      <w:r>
        <w:t xml:space="preserve">auch  </w:t>
      </w:r>
      <w:r w:rsidRPr="001532C2">
        <w:t>https://adv-r.hadley.nz/names-values.html#names-values-answers</w:t>
      </w:r>
      <w:proofErr w:type="gramEnd"/>
    </w:p>
    <w:p w14:paraId="2ACBAB02" w14:textId="77777777" w:rsidR="00502BC9" w:rsidRDefault="00502BC9" w:rsidP="00667A07">
      <w:pPr>
        <w:pStyle w:val="Kommentartext"/>
      </w:pPr>
    </w:p>
    <w:p w14:paraId="39932061" w14:textId="5C4DE927" w:rsidR="00502BC9" w:rsidRDefault="00502BC9">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561D9B" w15:done="0"/>
  <w15:commentEx w15:paraId="399320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561D9B" w16cid:durableId="2506EB76"/>
  <w16cid:commentId w16cid:paraId="39932061" w16cid:durableId="2506EB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7040F" w14:textId="77777777" w:rsidR="00214662" w:rsidRDefault="00214662" w:rsidP="00B22FB3"/>
    <w:p w14:paraId="7ED3730F" w14:textId="77777777" w:rsidR="00214662" w:rsidRDefault="00214662" w:rsidP="00B22FB3"/>
    <w:p w14:paraId="10F20ED2" w14:textId="77777777" w:rsidR="00214662" w:rsidRDefault="00214662" w:rsidP="00B22FB3"/>
    <w:p w14:paraId="312F583F" w14:textId="77777777" w:rsidR="00214662" w:rsidRDefault="00214662"/>
  </w:endnote>
  <w:endnote w:type="continuationSeparator" w:id="0">
    <w:p w14:paraId="773CFAF6" w14:textId="77777777" w:rsidR="00214662" w:rsidRDefault="00214662" w:rsidP="00B22FB3"/>
    <w:p w14:paraId="7974A142" w14:textId="77777777" w:rsidR="00214662" w:rsidRDefault="00214662" w:rsidP="00B22FB3"/>
    <w:p w14:paraId="0A5B4CCD" w14:textId="77777777" w:rsidR="00214662" w:rsidRDefault="00214662" w:rsidP="00B22FB3"/>
    <w:p w14:paraId="6B9E16A2" w14:textId="77777777" w:rsidR="00214662" w:rsidRDefault="00214662"/>
  </w:endnote>
  <w:endnote w:type="continuationNotice" w:id="1">
    <w:p w14:paraId="1BFD4464" w14:textId="77777777" w:rsidR="00214662" w:rsidRDefault="00214662" w:rsidP="00B22FB3"/>
    <w:p w14:paraId="5E3562D4" w14:textId="77777777" w:rsidR="00214662" w:rsidRDefault="00214662" w:rsidP="00B22FB3"/>
    <w:p w14:paraId="411D4930" w14:textId="77777777" w:rsidR="00214662" w:rsidRDefault="00214662" w:rsidP="00B22FB3"/>
    <w:p w14:paraId="1B8D9F0A" w14:textId="77777777" w:rsidR="00214662" w:rsidRDefault="002146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Bold">
    <w:altName w:val="Arial"/>
    <w:panose1 w:val="020B0604020202020204"/>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10006FF" w:usb1="4000FCFF" w:usb2="00000009" w:usb3="00000000" w:csb0="0000019F" w:csb1="00000000"/>
  </w:font>
  <w:font w:name="Adobe Garamond Pro">
    <w:altName w:val="Times New Roman"/>
    <w:panose1 w:val="020B0604020202020204"/>
    <w:charset w:val="00"/>
    <w:family w:val="roman"/>
    <w:notTrueType/>
    <w:pitch w:val="variable"/>
    <w:sig w:usb0="00000007" w:usb1="00000001" w:usb2="00000000" w:usb3="00000000" w:csb0="00000093" w:csb1="00000000"/>
  </w:font>
  <w:font w:name="LMRoman10-Regular">
    <w:altName w:val="Malgun Gothic"/>
    <w:panose1 w:val="020B0604020202020204"/>
    <w:charset w:val="00"/>
    <w:family w:val="auto"/>
    <w:notTrueType/>
    <w:pitch w:val="default"/>
    <w:sig w:usb0="00000003" w:usb1="00000000" w:usb2="00000000" w:usb3="00000000" w:csb0="00000001" w:csb1="00000000"/>
  </w:font>
  <w:font w:name="CMR10">
    <w:altName w:val="Times New Roman"/>
    <w:panose1 w:val="020B0604020202020204"/>
    <w:charset w:val="A1"/>
    <w:family w:val="auto"/>
    <w:notTrueType/>
    <w:pitch w:val="default"/>
    <w:sig w:usb0="00000083" w:usb1="00000000" w:usb2="00000000" w:usb3="00000000" w:csb0="00000009" w:csb1="00000000"/>
  </w:font>
  <w:font w:name="Euclid Math One">
    <w:altName w:val="Symbol"/>
    <w:panose1 w:val="020B0604020202020204"/>
    <w:charset w:val="02"/>
    <w:family w:val="roman"/>
    <w:pitch w:val="variable"/>
    <w:sig w:usb0="00000000" w:usb1="10000000" w:usb2="00000000" w:usb3="00000000" w:csb0="80000000" w:csb1="00000000"/>
  </w:font>
  <w:font w:name="CMSLTT10">
    <w:altName w:val="Times New Roman"/>
    <w:panose1 w:val="020B0604020202020204"/>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1EFB1" w14:textId="77777777" w:rsidR="00502BC9" w:rsidRPr="008B111D" w:rsidRDefault="00502BC9" w:rsidP="008B111D">
    <w:r w:rsidRPr="00156FF0">
      <w:fldChar w:fldCharType="begin"/>
    </w:r>
    <w:r w:rsidRPr="00156FF0">
      <w:instrText xml:space="preserve"> PAGE  \* MERGEFORMAT </w:instrText>
    </w:r>
    <w:r w:rsidRPr="00156FF0">
      <w:fldChar w:fldCharType="separate"/>
    </w:r>
    <w:r>
      <w:rPr>
        <w:noProof/>
      </w:rPr>
      <w:t>18</w:t>
    </w:r>
    <w:r w:rsidRPr="00156FF0">
      <w:fldChar w:fldCharType="end"/>
    </w:r>
    <w:r>
      <w:t xml:space="preserve">                       </w:t>
    </w:r>
    <w:r w:rsidRPr="00FE0E85">
      <w:rPr>
        <w:rFonts w:ascii="Arial" w:hAnsi="Arial" w:cs="Arial"/>
        <w:sz w:val="18"/>
        <w:szCs w:val="18"/>
      </w:rPr>
      <w:t>J. Willms, FH-SWF</w:t>
    </w:r>
    <w:r>
      <w:rPr>
        <w:rFonts w:ascii="Arial" w:hAnsi="Arial" w:cs="Arial"/>
        <w:sz w:val="18"/>
        <w:szCs w:val="18"/>
      </w:rPr>
      <w:t xml:space="preserve">    Vorversion                         </w:t>
    </w:r>
    <w:r>
      <w:rPr>
        <w:rFonts w:ascii="Arial" w:hAnsi="Arial" w:cs="Arial"/>
        <w:sz w:val="18"/>
        <w:szCs w:val="18"/>
      </w:rPr>
      <w:tab/>
      <w:t xml:space="preserve">                    29.07.2019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7D28E" w14:textId="07B5A620" w:rsidR="00502BC9" w:rsidRPr="008B111D" w:rsidRDefault="00502BC9" w:rsidP="00321ACF">
    <w:pPr>
      <w:jc w:val="center"/>
    </w:pPr>
    <w:r w:rsidRPr="00FE0E85">
      <w:rPr>
        <w:rFonts w:ascii="Arial" w:hAnsi="Arial" w:cs="Arial"/>
        <w:sz w:val="18"/>
        <w:szCs w:val="18"/>
      </w:rPr>
      <w:t>J. Willms, FH-SWF</w:t>
    </w:r>
    <w:r>
      <w:tab/>
    </w:r>
    <w: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334EF8">
      <w:rPr>
        <w:rFonts w:asciiTheme="minorHAnsi" w:hAnsiTheme="minorHAnsi" w:cstheme="minorHAnsi"/>
        <w:sz w:val="24"/>
        <w:szCs w:val="24"/>
      </w:rPr>
      <w:t xml:space="preserve">Seite </w:t>
    </w:r>
    <w:r w:rsidRPr="00334EF8">
      <w:rPr>
        <w:rFonts w:asciiTheme="minorHAnsi" w:hAnsiTheme="minorHAnsi" w:cstheme="minorHAnsi"/>
        <w:bCs/>
        <w:sz w:val="24"/>
        <w:szCs w:val="24"/>
      </w:rPr>
      <w:fldChar w:fldCharType="begin"/>
    </w:r>
    <w:r w:rsidRPr="00334EF8">
      <w:rPr>
        <w:rFonts w:asciiTheme="minorHAnsi" w:hAnsiTheme="minorHAnsi" w:cstheme="minorHAnsi"/>
        <w:bCs/>
        <w:sz w:val="24"/>
        <w:szCs w:val="24"/>
      </w:rPr>
      <w:instrText>PAGE  \* Arabic  \* MERGEFORMAT</w:instrText>
    </w:r>
    <w:r w:rsidRPr="00334EF8">
      <w:rPr>
        <w:rFonts w:asciiTheme="minorHAnsi" w:hAnsiTheme="minorHAnsi" w:cstheme="minorHAnsi"/>
        <w:bCs/>
        <w:sz w:val="24"/>
        <w:szCs w:val="24"/>
      </w:rPr>
      <w:fldChar w:fldCharType="separate"/>
    </w:r>
    <w:r w:rsidR="002B2CE6">
      <w:rPr>
        <w:rFonts w:asciiTheme="minorHAnsi" w:hAnsiTheme="minorHAnsi" w:cstheme="minorHAnsi"/>
        <w:bCs/>
        <w:noProof/>
        <w:sz w:val="24"/>
        <w:szCs w:val="24"/>
      </w:rPr>
      <w:t>2</w:t>
    </w:r>
    <w:r w:rsidRPr="00334EF8">
      <w:rPr>
        <w:rFonts w:asciiTheme="minorHAnsi" w:hAnsiTheme="minorHAnsi" w:cstheme="minorHAnsi"/>
        <w:bCs/>
        <w:sz w:val="24"/>
        <w:szCs w:val="24"/>
      </w:rPr>
      <w:fldChar w:fldCharType="end"/>
    </w:r>
    <w:r w:rsidRPr="00334EF8">
      <w:rPr>
        <w:rFonts w:asciiTheme="minorHAnsi" w:hAnsiTheme="minorHAnsi" w:cstheme="minorHAnsi"/>
        <w:sz w:val="24"/>
        <w:szCs w:val="24"/>
      </w:rPr>
      <w:t xml:space="preserve"> von </w:t>
    </w:r>
    <w:r w:rsidRPr="00334EF8">
      <w:rPr>
        <w:rFonts w:asciiTheme="minorHAnsi" w:hAnsiTheme="minorHAnsi" w:cstheme="minorHAnsi"/>
        <w:bCs/>
        <w:sz w:val="24"/>
        <w:szCs w:val="24"/>
      </w:rPr>
      <w:fldChar w:fldCharType="begin"/>
    </w:r>
    <w:r w:rsidRPr="00334EF8">
      <w:rPr>
        <w:rFonts w:asciiTheme="minorHAnsi" w:hAnsiTheme="minorHAnsi" w:cstheme="minorHAnsi"/>
        <w:bCs/>
        <w:sz w:val="24"/>
        <w:szCs w:val="24"/>
      </w:rPr>
      <w:instrText>NUMPAGES  \* Arabic  \* MERGEFORMAT</w:instrText>
    </w:r>
    <w:r w:rsidRPr="00334EF8">
      <w:rPr>
        <w:rFonts w:asciiTheme="minorHAnsi" w:hAnsiTheme="minorHAnsi" w:cstheme="minorHAnsi"/>
        <w:bCs/>
        <w:sz w:val="24"/>
        <w:szCs w:val="24"/>
      </w:rPr>
      <w:fldChar w:fldCharType="separate"/>
    </w:r>
    <w:r w:rsidR="002B2CE6">
      <w:rPr>
        <w:rFonts w:asciiTheme="minorHAnsi" w:hAnsiTheme="minorHAnsi" w:cstheme="minorHAnsi"/>
        <w:bCs/>
        <w:noProof/>
        <w:sz w:val="24"/>
        <w:szCs w:val="24"/>
      </w:rPr>
      <w:t>38</w:t>
    </w:r>
    <w:r w:rsidRPr="00334EF8">
      <w:rPr>
        <w:rFonts w:asciiTheme="minorHAnsi" w:hAnsiTheme="minorHAnsi" w:cstheme="minorHAnsi"/>
        <w:bCs/>
        <w:sz w:val="24"/>
        <w:szCs w:val="24"/>
      </w:rPr>
      <w:fldChar w:fldCharType="end"/>
    </w:r>
    <w:r w:rsidRPr="00334EF8">
      <w:rPr>
        <w:rFonts w:asciiTheme="minorHAnsi" w:hAnsiTheme="minorHAnsi" w:cstheme="minorHAnsi"/>
        <w:sz w:val="24"/>
        <w:szCs w:val="24"/>
      </w:rPr>
      <w:tab/>
    </w:r>
    <w:r w:rsidRPr="00334EF8">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ab/>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FILENAME   \* MERGEFORMAT </w:instrText>
    </w:r>
    <w:r>
      <w:rPr>
        <w:rFonts w:ascii="Arial" w:hAnsi="Arial" w:cs="Arial"/>
        <w:sz w:val="18"/>
        <w:szCs w:val="18"/>
      </w:rPr>
      <w:fldChar w:fldCharType="separate"/>
    </w:r>
    <w:r>
      <w:rPr>
        <w:rFonts w:ascii="Arial" w:hAnsi="Arial" w:cs="Arial"/>
        <w:noProof/>
        <w:sz w:val="18"/>
        <w:szCs w:val="18"/>
      </w:rPr>
      <w:t>jwRscript1_g5d.docx</w:t>
    </w:r>
    <w:r>
      <w:rPr>
        <w:rFonts w:ascii="Arial" w:hAnsi="Arial" w:cs="Arial"/>
        <w:sz w:val="18"/>
        <w:szCs w:val="18"/>
      </w:rPr>
      <w:fldChar w:fldCharType="end"/>
    </w:r>
    <w:r>
      <w:rPr>
        <w:rFonts w:ascii="Arial" w:hAnsi="Arial" w:cs="Arial"/>
        <w:sz w:val="18"/>
        <w:szCs w:val="18"/>
      </w:rPr>
      <w:t>, 29.07.2019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C76E6" w14:textId="7C0722D9" w:rsidR="00502BC9" w:rsidRDefault="00502BC9" w:rsidP="005832DD">
    <w:pPr>
      <w:jc w:val="center"/>
    </w:pPr>
    <w:r w:rsidRPr="005852F6">
      <w:rPr>
        <w:rFonts w:ascii="Arial" w:hAnsi="Arial" w:cs="Arial"/>
        <w:sz w:val="18"/>
        <w:szCs w:val="18"/>
      </w:rPr>
      <w:t xml:space="preserve"> </w:t>
    </w:r>
    <w:r w:rsidRPr="00FE0E85">
      <w:rPr>
        <w:rFonts w:ascii="Arial" w:hAnsi="Arial" w:cs="Arial"/>
        <w:sz w:val="18"/>
        <w:szCs w:val="18"/>
      </w:rPr>
      <w:t>J. Willms, FH-SWF</w:t>
    </w:r>
    <w:r>
      <w:tab/>
    </w:r>
    <w: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334EF8">
      <w:rPr>
        <w:rFonts w:asciiTheme="minorHAnsi" w:hAnsiTheme="minorHAnsi" w:cstheme="minorHAnsi"/>
        <w:sz w:val="24"/>
        <w:szCs w:val="24"/>
      </w:rPr>
      <w:t xml:space="preserve">Seite </w:t>
    </w:r>
    <w:r w:rsidRPr="00334EF8">
      <w:rPr>
        <w:rFonts w:asciiTheme="minorHAnsi" w:hAnsiTheme="minorHAnsi" w:cstheme="minorHAnsi"/>
        <w:bCs/>
        <w:sz w:val="24"/>
        <w:szCs w:val="24"/>
      </w:rPr>
      <w:fldChar w:fldCharType="begin"/>
    </w:r>
    <w:r w:rsidRPr="00334EF8">
      <w:rPr>
        <w:rFonts w:asciiTheme="minorHAnsi" w:hAnsiTheme="minorHAnsi" w:cstheme="minorHAnsi"/>
        <w:bCs/>
        <w:sz w:val="24"/>
        <w:szCs w:val="24"/>
      </w:rPr>
      <w:instrText>PAGE  \* Arabic  \* MERGEFORMAT</w:instrText>
    </w:r>
    <w:r w:rsidRPr="00334EF8">
      <w:rPr>
        <w:rFonts w:asciiTheme="minorHAnsi" w:hAnsiTheme="minorHAnsi" w:cstheme="minorHAnsi"/>
        <w:bCs/>
        <w:sz w:val="24"/>
        <w:szCs w:val="24"/>
      </w:rPr>
      <w:fldChar w:fldCharType="separate"/>
    </w:r>
    <w:r w:rsidR="002B2CE6">
      <w:rPr>
        <w:rFonts w:asciiTheme="minorHAnsi" w:hAnsiTheme="minorHAnsi" w:cstheme="minorHAnsi"/>
        <w:bCs/>
        <w:noProof/>
        <w:sz w:val="24"/>
        <w:szCs w:val="24"/>
      </w:rPr>
      <w:t>1</w:t>
    </w:r>
    <w:r w:rsidRPr="00334EF8">
      <w:rPr>
        <w:rFonts w:asciiTheme="minorHAnsi" w:hAnsiTheme="minorHAnsi" w:cstheme="minorHAnsi"/>
        <w:bCs/>
        <w:sz w:val="24"/>
        <w:szCs w:val="24"/>
      </w:rPr>
      <w:fldChar w:fldCharType="end"/>
    </w:r>
    <w:r w:rsidRPr="00334EF8">
      <w:rPr>
        <w:rFonts w:asciiTheme="minorHAnsi" w:hAnsiTheme="minorHAnsi" w:cstheme="minorHAnsi"/>
        <w:sz w:val="24"/>
        <w:szCs w:val="24"/>
      </w:rPr>
      <w:t xml:space="preserve"> von </w:t>
    </w:r>
    <w:r w:rsidRPr="00334EF8">
      <w:rPr>
        <w:rFonts w:asciiTheme="minorHAnsi" w:hAnsiTheme="minorHAnsi" w:cstheme="minorHAnsi"/>
        <w:bCs/>
        <w:sz w:val="24"/>
        <w:szCs w:val="24"/>
      </w:rPr>
      <w:fldChar w:fldCharType="begin"/>
    </w:r>
    <w:r w:rsidRPr="00334EF8">
      <w:rPr>
        <w:rFonts w:asciiTheme="minorHAnsi" w:hAnsiTheme="minorHAnsi" w:cstheme="minorHAnsi"/>
        <w:bCs/>
        <w:sz w:val="24"/>
        <w:szCs w:val="24"/>
      </w:rPr>
      <w:instrText>NUMPAGES  \* Arabic  \* MERGEFORMAT</w:instrText>
    </w:r>
    <w:r w:rsidRPr="00334EF8">
      <w:rPr>
        <w:rFonts w:asciiTheme="minorHAnsi" w:hAnsiTheme="minorHAnsi" w:cstheme="minorHAnsi"/>
        <w:bCs/>
        <w:sz w:val="24"/>
        <w:szCs w:val="24"/>
      </w:rPr>
      <w:fldChar w:fldCharType="separate"/>
    </w:r>
    <w:r w:rsidR="002B2CE6">
      <w:rPr>
        <w:rFonts w:asciiTheme="minorHAnsi" w:hAnsiTheme="minorHAnsi" w:cstheme="minorHAnsi"/>
        <w:bCs/>
        <w:noProof/>
        <w:sz w:val="24"/>
        <w:szCs w:val="24"/>
      </w:rPr>
      <w:t>38</w:t>
    </w:r>
    <w:r w:rsidRPr="00334EF8">
      <w:rPr>
        <w:rFonts w:asciiTheme="minorHAnsi" w:hAnsiTheme="minorHAnsi" w:cstheme="minorHAnsi"/>
        <w:bCs/>
        <w:sz w:val="24"/>
        <w:szCs w:val="24"/>
      </w:rPr>
      <w:fldChar w:fldCharType="end"/>
    </w:r>
    <w:r w:rsidRPr="00334EF8">
      <w:rPr>
        <w:rFonts w:asciiTheme="minorHAnsi" w:hAnsiTheme="minorHAnsi" w:cstheme="minorHAnsi"/>
        <w:sz w:val="24"/>
        <w:szCs w:val="24"/>
      </w:rPr>
      <w:tab/>
    </w:r>
    <w:r w:rsidRPr="00334EF8">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ab/>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FILENAME   \* MERGEFORMAT </w:instrText>
    </w:r>
    <w:r>
      <w:rPr>
        <w:rFonts w:ascii="Arial" w:hAnsi="Arial" w:cs="Arial"/>
        <w:sz w:val="18"/>
        <w:szCs w:val="18"/>
      </w:rPr>
      <w:fldChar w:fldCharType="separate"/>
    </w:r>
    <w:r>
      <w:rPr>
        <w:rFonts w:ascii="Arial" w:hAnsi="Arial" w:cs="Arial"/>
        <w:noProof/>
        <w:sz w:val="18"/>
        <w:szCs w:val="18"/>
      </w:rPr>
      <w:t>jwRscript1_g5d.docx</w:t>
    </w:r>
    <w:r>
      <w:rPr>
        <w:rFonts w:ascii="Arial" w:hAnsi="Arial" w:cs="Arial"/>
        <w:sz w:val="18"/>
        <w:szCs w:val="18"/>
      </w:rPr>
      <w:fldChar w:fldCharType="end"/>
    </w:r>
    <w:r>
      <w:rPr>
        <w:rFonts w:ascii="Arial" w:hAnsi="Arial" w:cs="Arial"/>
        <w:sz w:val="18"/>
        <w:szCs w:val="18"/>
      </w:rPr>
      <w:t>, 29.07.2019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7D643" w14:textId="77777777" w:rsidR="00214662" w:rsidRDefault="00214662" w:rsidP="00B27513">
      <w:pPr>
        <w:pStyle w:val="stdText"/>
      </w:pPr>
      <w:r>
        <w:continuationSeparator/>
      </w:r>
    </w:p>
    <w:p w14:paraId="40A3BF7A" w14:textId="77777777" w:rsidR="00214662" w:rsidRDefault="00214662"/>
  </w:footnote>
  <w:footnote w:type="continuationSeparator" w:id="0">
    <w:p w14:paraId="38EE53FB" w14:textId="77777777" w:rsidR="00214662" w:rsidRDefault="00214662" w:rsidP="00B27513">
      <w:pPr>
        <w:pStyle w:val="stdText"/>
      </w:pPr>
      <w:r>
        <w:continuationSeparator/>
      </w:r>
    </w:p>
    <w:p w14:paraId="2A18A990" w14:textId="77777777" w:rsidR="00214662" w:rsidRDefault="00214662"/>
  </w:footnote>
  <w:footnote w:type="continuationNotice" w:id="1">
    <w:p w14:paraId="6AA8C0BF" w14:textId="77777777" w:rsidR="00214662" w:rsidRDefault="00214662" w:rsidP="00B22FB3"/>
    <w:p w14:paraId="66F740F1" w14:textId="77777777" w:rsidR="00214662" w:rsidRDefault="00214662" w:rsidP="00B22FB3"/>
    <w:p w14:paraId="36834A6C" w14:textId="77777777" w:rsidR="00214662" w:rsidRDefault="00214662" w:rsidP="00B22FB3"/>
    <w:p w14:paraId="65CAE826" w14:textId="77777777" w:rsidR="00214662" w:rsidRDefault="00214662"/>
  </w:footnote>
  <w:footnote w:id="2">
    <w:p w14:paraId="3BC2157C" w14:textId="77777777" w:rsidR="00502BC9" w:rsidRPr="00F57CF8" w:rsidRDefault="00502BC9" w:rsidP="00F91B2E">
      <w:pPr>
        <w:pStyle w:val="KeinLeerraum"/>
        <w:rPr>
          <w:rStyle w:val="FunotentextZchn"/>
        </w:rPr>
      </w:pPr>
      <w:r>
        <w:rPr>
          <w:rStyle w:val="Funotenzeichen"/>
        </w:rPr>
        <w:footnoteRef/>
      </w:r>
      <w:r>
        <w:t xml:space="preserve"> </w:t>
      </w:r>
      <w:hyperlink r:id="rId1" w:history="1">
        <w:r w:rsidRPr="00F57CF8">
          <w:rPr>
            <w:rStyle w:val="FunotentextZchn"/>
          </w:rPr>
          <w:t>https://de.wikipedia.org/wiki/R_(Programmiersprache)</w:t>
        </w:r>
      </w:hyperlink>
      <w:r w:rsidRPr="00F57CF8">
        <w:rPr>
          <w:rStyle w:val="FunotentextZchn"/>
        </w:rPr>
        <w:t>. Im Downloadbereich finden Sie eine entsprechende PDF-Datei des Wikipedia-Eintrags, die am 26.7.2019 heruntergeladen wurde.</w:t>
      </w:r>
    </w:p>
  </w:footnote>
  <w:footnote w:id="3">
    <w:p w14:paraId="63BAA936" w14:textId="7AAFB5A3" w:rsidR="00502BC9" w:rsidRPr="00F03367" w:rsidRDefault="00502BC9" w:rsidP="00003AD2">
      <w:pPr>
        <w:pStyle w:val="Funotentext"/>
        <w:rPr>
          <w:szCs w:val="18"/>
        </w:rPr>
      </w:pPr>
      <w:r>
        <w:rPr>
          <w:rStyle w:val="Funotenzeichen"/>
        </w:rPr>
        <w:footnoteRef/>
      </w:r>
      <w:r>
        <w:t xml:space="preserve"> </w:t>
      </w:r>
      <w:r w:rsidRPr="00F03367">
        <w:rPr>
          <w:szCs w:val="18"/>
        </w:rPr>
        <w:t xml:space="preserve">Vgl. z. B. </w:t>
      </w:r>
      <w:r w:rsidRPr="00F03367">
        <w:rPr>
          <w:rStyle w:val="LitVerweisZchn"/>
          <w:sz w:val="18"/>
          <w:szCs w:val="18"/>
        </w:rPr>
        <w:t xml:space="preserve">Willms, Jürgen: </w:t>
      </w:r>
      <w:r w:rsidRPr="00F03367">
        <w:rPr>
          <w:rStyle w:val="LitVerweisZchn"/>
          <w:i/>
          <w:sz w:val="18"/>
          <w:szCs w:val="18"/>
        </w:rPr>
        <w:t>Studienbuch: Grundlagen der Programmierung (Informatik 2)</w:t>
      </w:r>
      <w:r w:rsidRPr="00F03367">
        <w:rPr>
          <w:rStyle w:val="LitVerweisZchn"/>
          <w:sz w:val="18"/>
          <w:szCs w:val="18"/>
        </w:rPr>
        <w:t xml:space="preserve">. 1. </w:t>
      </w:r>
      <w:proofErr w:type="gramStart"/>
      <w:r w:rsidRPr="00F03367">
        <w:rPr>
          <w:rStyle w:val="LitVerweisZchn"/>
          <w:sz w:val="18"/>
          <w:szCs w:val="18"/>
        </w:rPr>
        <w:t>Aufl..</w:t>
      </w:r>
      <w:proofErr w:type="gramEnd"/>
      <w:r w:rsidRPr="00F03367">
        <w:rPr>
          <w:rStyle w:val="LitVerweisZchn"/>
          <w:sz w:val="18"/>
          <w:szCs w:val="18"/>
        </w:rPr>
        <w:t xml:space="preserve"> </w:t>
      </w:r>
      <w:proofErr w:type="gramStart"/>
      <w:r w:rsidRPr="00F03367">
        <w:rPr>
          <w:rStyle w:val="LitVerweisZchn"/>
          <w:sz w:val="18"/>
          <w:szCs w:val="18"/>
        </w:rPr>
        <w:t>WGS,  2009.</w:t>
      </w:r>
      <w:proofErr w:type="gramEnd"/>
      <w:r w:rsidRPr="00F03367">
        <w:rPr>
          <w:szCs w:val="18"/>
        </w:rPr>
        <w:t>, Abschnitte 1.2.1 - 3</w:t>
      </w:r>
    </w:p>
  </w:footnote>
  <w:footnote w:id="4">
    <w:p w14:paraId="0AFA57A9" w14:textId="77777777" w:rsidR="00502BC9" w:rsidRPr="00F57CF8" w:rsidRDefault="00502BC9" w:rsidP="00003AD2">
      <w:pPr>
        <w:pStyle w:val="Funotentext"/>
      </w:pPr>
      <w:r>
        <w:rPr>
          <w:rStyle w:val="Funotenzeichen"/>
        </w:rPr>
        <w:footnoteRef/>
      </w:r>
      <w:r>
        <w:t xml:space="preserve"> </w:t>
      </w:r>
      <w:r w:rsidRPr="00F57CF8">
        <w:t xml:space="preserve">Diese Frage wollen wir erst einmal </w:t>
      </w:r>
      <w:proofErr w:type="gramStart"/>
      <w:r w:rsidRPr="00F57CF8">
        <w:t>offen lassen</w:t>
      </w:r>
      <w:proofErr w:type="gramEnd"/>
    </w:p>
  </w:footnote>
  <w:footnote w:id="5">
    <w:p w14:paraId="0E3BA7F3" w14:textId="539C8427" w:rsidR="00502BC9" w:rsidRDefault="00502BC9">
      <w:pPr>
        <w:pStyle w:val="Funotentext"/>
      </w:pPr>
      <w:r>
        <w:rPr>
          <w:rStyle w:val="Funotenzeichen"/>
        </w:rPr>
        <w:footnoteRef/>
      </w:r>
      <w:r>
        <w:t xml:space="preserve"> </w:t>
      </w:r>
      <w:r w:rsidRPr="004B546B">
        <w:t>in Verbindung mit der entsprechenden Umgebung (Environment</w:t>
      </w:r>
      <w:r>
        <w:t>); auf dieses Konzept werden wir später genauer eingehen</w:t>
      </w:r>
    </w:p>
  </w:footnote>
  <w:footnote w:id="6">
    <w:p w14:paraId="3ED49D33" w14:textId="7B1403E1" w:rsidR="00502BC9" w:rsidRPr="007C10DA" w:rsidRDefault="00502BC9" w:rsidP="007C10DA">
      <w:pPr>
        <w:pStyle w:val="AText"/>
        <w:rPr>
          <w:rStyle w:val="FunotentextZchn"/>
        </w:rPr>
      </w:pPr>
      <w:r>
        <w:rPr>
          <w:rStyle w:val="Funotenzeichen"/>
        </w:rPr>
        <w:footnoteRef/>
      </w:r>
      <w:r>
        <w:t xml:space="preserve"> </w:t>
      </w:r>
      <w:r w:rsidRPr="007C10DA">
        <w:rPr>
          <w:rStyle w:val="FunotentextZchn"/>
        </w:rPr>
        <w:t xml:space="preserve">In C und C++ </w:t>
      </w:r>
      <w:r>
        <w:rPr>
          <w:rStyle w:val="FunotentextZchn"/>
        </w:rPr>
        <w:t xml:space="preserve">hingegen </w:t>
      </w:r>
      <w:r w:rsidRPr="007C10DA">
        <w:rPr>
          <w:rStyle w:val="FunotentextZchn"/>
        </w:rPr>
        <w:t>ist das Zeichen</w:t>
      </w:r>
      <w:r>
        <w:rPr>
          <w:rStyle w:val="FunotentextZchn"/>
        </w:rPr>
        <w:t xml:space="preserve"> </w:t>
      </w:r>
      <w:r w:rsidRPr="00603E3A">
        <w:rPr>
          <w:rStyle w:val="FunotentextZchn"/>
          <w:rFonts w:ascii="Consolas" w:hAnsi="Consolas"/>
        </w:rPr>
        <w:t>'.'</w:t>
      </w:r>
      <w:r>
        <w:rPr>
          <w:rStyle w:val="FunotentextZchn"/>
        </w:rPr>
        <w:t xml:space="preserve"> </w:t>
      </w:r>
      <w:r w:rsidRPr="007C10DA">
        <w:rPr>
          <w:rStyle w:val="FunotentextZchn"/>
        </w:rPr>
        <w:t>Bestandteil der sogenannten Punktnotation</w:t>
      </w:r>
      <w:r>
        <w:rPr>
          <w:rStyle w:val="FunotentextZchn"/>
        </w:rPr>
        <w:t xml:space="preserve"> (genutzt in Strukturen und Klassen) </w:t>
      </w:r>
      <w:r w:rsidRPr="007C10DA">
        <w:rPr>
          <w:rStyle w:val="FunotentextZchn"/>
        </w:rPr>
        <w:t>und darf nicht in einem Variablennamen vorkommen.</w:t>
      </w:r>
    </w:p>
    <w:p w14:paraId="5F7EB38C" w14:textId="11008BDF" w:rsidR="00502BC9" w:rsidRDefault="00502BC9">
      <w:pPr>
        <w:pStyle w:val="Funotentext"/>
      </w:pPr>
    </w:p>
  </w:footnote>
  <w:footnote w:id="7">
    <w:p w14:paraId="3991AFA2" w14:textId="1F386D5D" w:rsidR="00502BC9" w:rsidRDefault="00502BC9">
      <w:pPr>
        <w:pStyle w:val="Funotentext"/>
      </w:pPr>
      <w:r>
        <w:rPr>
          <w:rStyle w:val="Funotenzeichen"/>
        </w:rPr>
        <w:footnoteRef/>
      </w:r>
      <w:r>
        <w:t xml:space="preserve"> </w:t>
      </w:r>
      <w:r w:rsidRPr="00CC4B27">
        <w:rPr>
          <w:rFonts w:ascii="Consolas" w:hAnsi="Consolas"/>
        </w:rPr>
        <w:t>TRUE</w:t>
      </w:r>
      <w:r>
        <w:t xml:space="preserve"> und </w:t>
      </w:r>
      <w:r w:rsidRPr="00CC4B27">
        <w:rPr>
          <w:rFonts w:ascii="Consolas" w:hAnsi="Consolas"/>
        </w:rPr>
        <w:t>FALSE</w:t>
      </w:r>
      <w:r>
        <w:t xml:space="preserve"> können in R auch durch </w:t>
      </w:r>
      <w:r w:rsidRPr="00CC4B27">
        <w:rPr>
          <w:rFonts w:ascii="Consolas" w:hAnsi="Consolas"/>
        </w:rPr>
        <w:t>T</w:t>
      </w:r>
      <w:r>
        <w:t xml:space="preserve"> und </w:t>
      </w:r>
      <w:r w:rsidRPr="00CC4B27">
        <w:rPr>
          <w:rFonts w:ascii="Consolas" w:hAnsi="Consolas"/>
        </w:rPr>
        <w:t>F</w:t>
      </w:r>
      <w:r>
        <w:t xml:space="preserve"> abgekürzt werden</w:t>
      </w:r>
    </w:p>
  </w:footnote>
  <w:footnote w:id="8">
    <w:p w14:paraId="6007E830" w14:textId="38728C4C" w:rsidR="00502BC9" w:rsidRDefault="00502BC9" w:rsidP="007723F8">
      <w:pPr>
        <w:pStyle w:val="Funotentext"/>
      </w:pPr>
      <w:r>
        <w:rPr>
          <w:rStyle w:val="Funotenzeichen"/>
        </w:rPr>
        <w:footnoteRef/>
      </w:r>
      <w:r>
        <w:t xml:space="preserve"> Dies kann z. B. mithilfe der Funktion </w:t>
      </w:r>
      <w:proofErr w:type="spellStart"/>
      <w:proofErr w:type="gramStart"/>
      <w:r w:rsidRPr="007723F8">
        <w:rPr>
          <w:rFonts w:ascii="Consolas" w:hAnsi="Consolas"/>
        </w:rPr>
        <w:t>tracemem</w:t>
      </w:r>
      <w:proofErr w:type="spellEnd"/>
      <w:r w:rsidRPr="007723F8">
        <w:rPr>
          <w:rFonts w:ascii="Consolas" w:hAnsi="Consolas"/>
        </w:rPr>
        <w:t>(</w:t>
      </w:r>
      <w:proofErr w:type="gramEnd"/>
      <w:r w:rsidRPr="007723F8">
        <w:rPr>
          <w:rFonts w:ascii="Consolas" w:hAnsi="Consolas"/>
        </w:rPr>
        <w:t>)</w:t>
      </w:r>
      <w:r>
        <w:t xml:space="preserve"> verfolgt werden; siehe </w:t>
      </w:r>
      <w:r w:rsidRPr="007723F8">
        <w:rPr>
          <w:rFonts w:ascii="Consolas" w:hAnsi="Consolas"/>
        </w:rPr>
        <w:t>?</w:t>
      </w:r>
      <w:proofErr w:type="spellStart"/>
      <w:r w:rsidRPr="007723F8">
        <w:rPr>
          <w:rFonts w:ascii="Consolas" w:hAnsi="Consolas"/>
        </w:rPr>
        <w:t>tracemem</w:t>
      </w:r>
      <w:proofErr w:type="spellEnd"/>
    </w:p>
  </w:footnote>
  <w:footnote w:id="9">
    <w:p w14:paraId="6ADCD4FE" w14:textId="1F58D8FD" w:rsidR="00502BC9" w:rsidRDefault="00502BC9" w:rsidP="00FB0140">
      <w:r>
        <w:rPr>
          <w:rStyle w:val="Funotenzeichen"/>
        </w:rPr>
        <w:footnoteRef/>
      </w:r>
      <w:r>
        <w:t xml:space="preserve"> Siehe [R-lang], S.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17DB" w14:textId="28A4B8ED" w:rsidR="00502BC9" w:rsidRDefault="00502BC9" w:rsidP="007F74E4">
    <w:pPr>
      <w:pStyle w:val="Kopfzeile"/>
      <w:tabs>
        <w:tab w:val="clear" w:pos="4536"/>
        <w:tab w:val="clear" w:pos="9072"/>
        <w:tab w:val="left" w:pos="8128"/>
      </w:tabs>
    </w:pPr>
    <w:r w:rsidRPr="00FD3291">
      <w:rPr>
        <w:color w:val="7F7F7F"/>
        <w:spacing w:val="10"/>
      </w:rPr>
      <w:fldChar w:fldCharType="begin"/>
    </w:r>
    <w:r w:rsidRPr="00FD3291">
      <w:rPr>
        <w:color w:val="7F7F7F"/>
        <w:spacing w:val="10"/>
      </w:rPr>
      <w:instrText xml:space="preserve"> STYLEREF "Überschrift 1" </w:instrText>
    </w:r>
    <w:r w:rsidRPr="00FD3291">
      <w:rPr>
        <w:color w:val="7F7F7F"/>
        <w:spacing w:val="10"/>
      </w:rPr>
      <w:fldChar w:fldCharType="separate"/>
    </w:r>
    <w:r>
      <w:rPr>
        <w:noProof/>
        <w:color w:val="7F7F7F"/>
        <w:spacing w:val="10"/>
      </w:rPr>
      <w:t>Überblick über R und Installation</w:t>
    </w:r>
    <w:r w:rsidRPr="00FD3291">
      <w:rPr>
        <w:color w:val="7F7F7F"/>
        <w:spacing w:val="10"/>
      </w:rPr>
      <w:fldChar w:fldCharType="end"/>
    </w:r>
    <w:r>
      <w:rPr>
        <w:noProof/>
        <w:sz w:val="20"/>
      </w:rPr>
      <mc:AlternateContent>
        <mc:Choice Requires="wps">
          <w:drawing>
            <wp:anchor distT="0" distB="0" distL="114300" distR="114300" simplePos="0" relativeHeight="251659776" behindDoc="1" locked="1" layoutInCell="1" allowOverlap="1" wp14:anchorId="2182F9DB" wp14:editId="62A06F7D">
              <wp:simplePos x="0" y="0"/>
              <wp:positionH relativeFrom="page">
                <wp:posOffset>6924675</wp:posOffset>
              </wp:positionH>
              <wp:positionV relativeFrom="page">
                <wp:posOffset>998220</wp:posOffset>
              </wp:positionV>
              <wp:extent cx="0" cy="9072245"/>
              <wp:effectExtent l="9525" t="7620" r="9525" b="6985"/>
              <wp:wrapNone/>
              <wp:docPr id="3"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7224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B275D" id="Line 657"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5.25pt,78.6pt" to="545.25pt,7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" strokeweight=".5pt">
              <w10:wrap anchorx="page"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BE00F" w14:textId="62DB92E4" w:rsidR="00502BC9" w:rsidRPr="00A27CCC" w:rsidRDefault="00502BC9" w:rsidP="00A27CCC">
    <w:pPr>
      <w:pStyle w:val="Kopfzeile"/>
      <w:tabs>
        <w:tab w:val="left" w:pos="8128"/>
      </w:tabs>
      <w:rPr>
        <w:color w:val="7F7F7F"/>
        <w:spacing w:val="10"/>
      </w:rPr>
    </w:pPr>
    <w:r w:rsidRPr="00A27CCC">
      <w:rPr>
        <w:color w:val="7F7F7F"/>
        <w:spacing w:val="10"/>
      </w:rPr>
      <w:t>P</w:t>
    </w:r>
    <w:r>
      <w:rPr>
        <w:color w:val="7F7F7F"/>
        <w:spacing w:val="10"/>
      </w:rPr>
      <w:t xml:space="preserve">rogrammierung für </w:t>
    </w:r>
    <w:r w:rsidRPr="00A27CCC">
      <w:rPr>
        <w:color w:val="7F7F7F"/>
        <w:spacing w:val="10"/>
      </w:rPr>
      <w:t>statistische Datenanalyse</w:t>
    </w:r>
  </w:p>
  <w:p w14:paraId="513F97A2" w14:textId="77777777" w:rsidR="00502BC9" w:rsidRDefault="00502BC9" w:rsidP="002D34F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2BF76" w14:textId="376CA64F" w:rsidR="00502BC9" w:rsidRPr="00D47F29" w:rsidRDefault="00502BC9" w:rsidP="00321ACF">
    <w:pPr>
      <w:pStyle w:val="Kopfzeile"/>
      <w:rPr>
        <w:rFonts w:ascii="Arial" w:hAnsi="Arial" w:cs="Arial"/>
        <w:color w:val="000000" w:themeColor="text1"/>
      </w:rPr>
    </w:pPr>
    <w:r w:rsidRPr="00D47F29">
      <w:rPr>
        <w:rFonts w:ascii="Arial" w:hAnsi="Arial" w:cs="Arial"/>
        <w:noProof/>
        <w:color w:val="000000" w:themeColor="text1"/>
        <w:sz w:val="16"/>
      </w:rPr>
      <w:drawing>
        <wp:anchor distT="0" distB="0" distL="114300" distR="114300" simplePos="0" relativeHeight="251662848" behindDoc="1" locked="0" layoutInCell="1" allowOverlap="1" wp14:anchorId="2AA80FAC" wp14:editId="0AA7BE28">
          <wp:simplePos x="0" y="0"/>
          <wp:positionH relativeFrom="column">
            <wp:posOffset>4485958</wp:posOffset>
          </wp:positionH>
          <wp:positionV relativeFrom="paragraph">
            <wp:posOffset>-66357</wp:posOffset>
          </wp:positionV>
          <wp:extent cx="1648460" cy="511175"/>
          <wp:effectExtent l="0" t="0" r="8890" b="3175"/>
          <wp:wrapTight wrapText="bothSides">
            <wp:wrapPolygon edited="0">
              <wp:start x="17972" y="0"/>
              <wp:lineTo x="0" y="2415"/>
              <wp:lineTo x="0" y="8855"/>
              <wp:lineTo x="1747" y="12880"/>
              <wp:lineTo x="0" y="18514"/>
              <wp:lineTo x="0" y="20929"/>
              <wp:lineTo x="20219" y="20929"/>
              <wp:lineTo x="20219" y="12880"/>
              <wp:lineTo x="21467" y="8855"/>
              <wp:lineTo x="21467" y="4025"/>
              <wp:lineTo x="20219" y="0"/>
              <wp:lineTo x="17972"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H-SWF_Logo-RGB~1.png"/>
                  <pic:cNvPicPr/>
                </pic:nvPicPr>
                <pic:blipFill>
                  <a:blip r:embed="rId1">
                    <a:extLst>
                      <a:ext uri="{28A0092B-C50C-407E-A947-70E740481C1C}">
                        <a14:useLocalDpi xmlns:a14="http://schemas.microsoft.com/office/drawing/2010/main" val="0"/>
                      </a:ext>
                    </a:extLst>
                  </a:blip>
                  <a:stretch>
                    <a:fillRect/>
                  </a:stretch>
                </pic:blipFill>
                <pic:spPr>
                  <a:xfrm>
                    <a:off x="0" y="0"/>
                    <a:ext cx="1648460" cy="511175"/>
                  </a:xfrm>
                  <a:prstGeom prst="rect">
                    <a:avLst/>
                  </a:prstGeom>
                </pic:spPr>
              </pic:pic>
            </a:graphicData>
          </a:graphic>
          <wp14:sizeRelH relativeFrom="margin">
            <wp14:pctWidth>0</wp14:pctWidth>
          </wp14:sizeRelH>
          <wp14:sizeRelV relativeFrom="margin">
            <wp14:pctHeight>0</wp14:pctHeight>
          </wp14:sizeRelV>
        </wp:anchor>
      </w:drawing>
    </w:r>
    <w:r w:rsidRPr="00D47F29">
      <w:rPr>
        <w:rFonts w:ascii="Arial" w:hAnsi="Arial" w:cs="Arial"/>
        <w:color w:val="000000" w:themeColor="text1"/>
      </w:rPr>
      <w:t xml:space="preserve">Jürgen Willms  </w:t>
    </w:r>
    <w:r w:rsidRPr="00D47F29">
      <w:rPr>
        <w:rFonts w:ascii="Arial" w:hAnsi="Arial" w:cs="Arial"/>
        <w:noProof/>
        <w:color w:val="000000" w:themeColor="text1"/>
        <w:sz w:val="16"/>
      </w:rPr>
      <w:t xml:space="preserve"> </w:t>
    </w:r>
  </w:p>
  <w:p w14:paraId="26F29A2D" w14:textId="77777777" w:rsidR="00502BC9" w:rsidRDefault="00502BC9">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3C7D3" w14:textId="28F9081D" w:rsidR="00502BC9" w:rsidRPr="008801B6" w:rsidRDefault="00502BC9" w:rsidP="008801B6">
    <w:pPr>
      <w:pStyle w:val="Kopfzeile"/>
      <w:shd w:val="solid" w:color="FFFFFF" w:fill="auto"/>
      <w:tabs>
        <w:tab w:val="clear" w:pos="4536"/>
        <w:tab w:val="clear" w:pos="9072"/>
      </w:tabs>
      <w:spacing w:line="360" w:lineRule="exact"/>
      <w:rPr>
        <w:color w:val="7F7F7F"/>
        <w:spacing w:val="10"/>
      </w:rPr>
    </w:pPr>
    <w:r>
      <w:rPr>
        <w:noProof/>
        <w:color w:val="7F7F7F"/>
        <w:spacing w:val="10"/>
      </w:rPr>
      <mc:AlternateContent>
        <mc:Choice Requires="wps">
          <w:drawing>
            <wp:anchor distT="0" distB="0" distL="114300" distR="114300" simplePos="0" relativeHeight="251660800" behindDoc="0" locked="0" layoutInCell="1" allowOverlap="1" wp14:anchorId="7E3FA81F" wp14:editId="0206ECCC">
              <wp:simplePos x="0" y="0"/>
              <wp:positionH relativeFrom="column">
                <wp:posOffset>-839</wp:posOffset>
              </wp:positionH>
              <wp:positionV relativeFrom="paragraph">
                <wp:posOffset>261895</wp:posOffset>
              </wp:positionV>
              <wp:extent cx="5747393" cy="37020"/>
              <wp:effectExtent l="0" t="0" r="24765" b="20320"/>
              <wp:wrapNone/>
              <wp:docPr id="15" name="Gerader Verbinder 15"/>
              <wp:cNvGraphicFramePr/>
              <a:graphic xmlns:a="http://schemas.openxmlformats.org/drawingml/2006/main">
                <a:graphicData uri="http://schemas.microsoft.com/office/word/2010/wordprocessingShape">
                  <wps:wsp>
                    <wps:cNvCnPr/>
                    <wps:spPr>
                      <a:xfrm>
                        <a:off x="0" y="0"/>
                        <a:ext cx="5747393" cy="370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FB8245" id="Gerader Verbinder 1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05pt,20.6pt" to="45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" strokecolor="black [3213]" strokeweight=".5pt">
              <v:stroke joinstyle="miter"/>
            </v:line>
          </w:pict>
        </mc:Fallback>
      </mc:AlternateContent>
    </w:r>
    <w:r w:rsidRPr="007F74E4">
      <w:rPr>
        <w:color w:val="7F7F7F"/>
        <w:spacing w:val="10"/>
      </w:rPr>
      <w:fldChar w:fldCharType="begin"/>
    </w:r>
    <w:r w:rsidRPr="007F74E4">
      <w:rPr>
        <w:color w:val="7F7F7F"/>
        <w:spacing w:val="10"/>
      </w:rPr>
      <w:instrText xml:space="preserve"> STYLEREF "Überschrift 2" </w:instrText>
    </w:r>
    <w:r w:rsidRPr="007F74E4">
      <w:rPr>
        <w:color w:val="7F7F7F"/>
        <w:spacing w:val="10"/>
      </w:rPr>
      <w:fldChar w:fldCharType="separate"/>
    </w:r>
    <w:r w:rsidR="00A25704">
      <w:rPr>
        <w:noProof/>
        <w:color w:val="7F7F7F"/>
        <w:spacing w:val="10"/>
      </w:rPr>
      <w:t>Namen und Objekte: Ein erster Vergleich mit C und C++</w:t>
    </w:r>
    <w:r w:rsidRPr="007F74E4">
      <w:rPr>
        <w:color w:val="7F7F7F"/>
        <w:spacing w:val="10"/>
      </w:rPr>
      <w:fldChar w:fldCharType="end"/>
    </w:r>
  </w:p>
  <w:p w14:paraId="306FAC72" w14:textId="0B810ABC" w:rsidR="00502BC9" w:rsidRDefault="00502B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BD1"/>
    <w:multiLevelType w:val="multilevel"/>
    <w:tmpl w:val="A1F0F976"/>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573"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2147089"/>
    <w:multiLevelType w:val="multilevel"/>
    <w:tmpl w:val="17E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E530C"/>
    <w:multiLevelType w:val="hybridMultilevel"/>
    <w:tmpl w:val="FD9026C2"/>
    <w:lvl w:ilvl="0" w:tplc="33EE8306">
      <w:start w:val="1"/>
      <w:numFmt w:val="bullet"/>
      <w:pStyle w:val="AufzhlKompak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B317C4"/>
    <w:multiLevelType w:val="hybridMultilevel"/>
    <w:tmpl w:val="E1CCCE1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B74690"/>
    <w:multiLevelType w:val="hybridMultilevel"/>
    <w:tmpl w:val="7570CAFE"/>
    <w:lvl w:ilvl="0" w:tplc="9DF2E696">
      <w:start w:val="1"/>
      <w:numFmt w:val="lowerLetter"/>
      <w:pStyle w:val="Teilaufgabe"/>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59E017B"/>
    <w:multiLevelType w:val="hybridMultilevel"/>
    <w:tmpl w:val="03E84652"/>
    <w:lvl w:ilvl="0" w:tplc="408823E6">
      <w:start w:val="1"/>
      <w:numFmt w:val="bullet"/>
      <w:lvlText w:val="-"/>
      <w:lvlJc w:val="left"/>
      <w:pPr>
        <w:ind w:left="1069" w:hanging="360"/>
      </w:pPr>
      <w:rPr>
        <w:rFonts w:ascii="Times New Roman" w:hAnsi="Times New Roman" w:cs="Times New Roman"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6" w15:restartNumberingAfterBreak="0">
    <w:nsid w:val="1A4742CA"/>
    <w:multiLevelType w:val="hybridMultilevel"/>
    <w:tmpl w:val="343AEE42"/>
    <w:lvl w:ilvl="0" w:tplc="133085A8">
      <w:start w:val="1"/>
      <w:numFmt w:val="lowerLetter"/>
      <w:pStyle w:val="LEAufzhlung"/>
      <w:lvlText w:val="%1)"/>
      <w:lvlJc w:val="left"/>
      <w:pPr>
        <w:ind w:left="1004" w:hanging="360"/>
      </w:pPr>
      <w:rPr>
        <w:rFonts w:hint="default"/>
        <w:b/>
        <w:i w:val="0"/>
      </w:rPr>
    </w:lvl>
    <w:lvl w:ilvl="1" w:tplc="04070019" w:tentative="1">
      <w:start w:val="1"/>
      <w:numFmt w:val="lowerLetter"/>
      <w:lvlText w:val="%2."/>
      <w:lvlJc w:val="left"/>
      <w:pPr>
        <w:ind w:left="1724" w:hanging="360"/>
      </w:pPr>
    </w:lvl>
    <w:lvl w:ilvl="2" w:tplc="0407001B" w:tentative="1">
      <w:start w:val="1"/>
      <w:numFmt w:val="lowerRoman"/>
      <w:lvlText w:val="%3."/>
      <w:lvlJc w:val="right"/>
      <w:pPr>
        <w:ind w:left="2444" w:hanging="180"/>
      </w:pPr>
    </w:lvl>
    <w:lvl w:ilvl="3" w:tplc="0407000F" w:tentative="1">
      <w:start w:val="1"/>
      <w:numFmt w:val="decimal"/>
      <w:lvlText w:val="%4."/>
      <w:lvlJc w:val="left"/>
      <w:pPr>
        <w:ind w:left="3164" w:hanging="360"/>
      </w:pPr>
    </w:lvl>
    <w:lvl w:ilvl="4" w:tplc="04070019" w:tentative="1">
      <w:start w:val="1"/>
      <w:numFmt w:val="lowerLetter"/>
      <w:lvlText w:val="%5."/>
      <w:lvlJc w:val="left"/>
      <w:pPr>
        <w:ind w:left="3884" w:hanging="360"/>
      </w:pPr>
    </w:lvl>
    <w:lvl w:ilvl="5" w:tplc="0407001B" w:tentative="1">
      <w:start w:val="1"/>
      <w:numFmt w:val="lowerRoman"/>
      <w:lvlText w:val="%6."/>
      <w:lvlJc w:val="right"/>
      <w:pPr>
        <w:ind w:left="4604" w:hanging="180"/>
      </w:pPr>
    </w:lvl>
    <w:lvl w:ilvl="6" w:tplc="0407000F" w:tentative="1">
      <w:start w:val="1"/>
      <w:numFmt w:val="decimal"/>
      <w:lvlText w:val="%7."/>
      <w:lvlJc w:val="left"/>
      <w:pPr>
        <w:ind w:left="5324" w:hanging="360"/>
      </w:pPr>
    </w:lvl>
    <w:lvl w:ilvl="7" w:tplc="04070019" w:tentative="1">
      <w:start w:val="1"/>
      <w:numFmt w:val="lowerLetter"/>
      <w:lvlText w:val="%8."/>
      <w:lvlJc w:val="left"/>
      <w:pPr>
        <w:ind w:left="6044" w:hanging="360"/>
      </w:pPr>
    </w:lvl>
    <w:lvl w:ilvl="8" w:tplc="0407001B" w:tentative="1">
      <w:start w:val="1"/>
      <w:numFmt w:val="lowerRoman"/>
      <w:lvlText w:val="%9."/>
      <w:lvlJc w:val="right"/>
      <w:pPr>
        <w:ind w:left="6764" w:hanging="180"/>
      </w:pPr>
    </w:lvl>
  </w:abstractNum>
  <w:abstractNum w:abstractNumId="7" w15:restartNumberingAfterBreak="0">
    <w:nsid w:val="1C791551"/>
    <w:multiLevelType w:val="hybridMultilevel"/>
    <w:tmpl w:val="181AFB3E"/>
    <w:lvl w:ilvl="0" w:tplc="04070011">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F0255C0"/>
    <w:multiLevelType w:val="hybridMultilevel"/>
    <w:tmpl w:val="EE500BF6"/>
    <w:lvl w:ilvl="0" w:tplc="408823E6">
      <w:start w:val="1"/>
      <w:numFmt w:val="bullet"/>
      <w:lvlText w:val="-"/>
      <w:lvlJc w:val="left"/>
      <w:pPr>
        <w:ind w:left="1074" w:hanging="360"/>
      </w:pPr>
      <w:rPr>
        <w:rFonts w:ascii="Times New Roman" w:hAnsi="Times New Roman" w:cs="Times New Roman" w:hint="default"/>
      </w:rPr>
    </w:lvl>
    <w:lvl w:ilvl="1" w:tplc="04070003" w:tentative="1">
      <w:start w:val="1"/>
      <w:numFmt w:val="bullet"/>
      <w:lvlText w:val="o"/>
      <w:lvlJc w:val="left"/>
      <w:pPr>
        <w:ind w:left="1794" w:hanging="360"/>
      </w:pPr>
      <w:rPr>
        <w:rFonts w:ascii="Courier New" w:hAnsi="Courier New" w:cs="Courier New" w:hint="default"/>
      </w:rPr>
    </w:lvl>
    <w:lvl w:ilvl="2" w:tplc="04070005" w:tentative="1">
      <w:start w:val="1"/>
      <w:numFmt w:val="bullet"/>
      <w:lvlText w:val=""/>
      <w:lvlJc w:val="left"/>
      <w:pPr>
        <w:ind w:left="2514" w:hanging="360"/>
      </w:pPr>
      <w:rPr>
        <w:rFonts w:ascii="Wingdings" w:hAnsi="Wingdings" w:hint="default"/>
      </w:rPr>
    </w:lvl>
    <w:lvl w:ilvl="3" w:tplc="04070001" w:tentative="1">
      <w:start w:val="1"/>
      <w:numFmt w:val="bullet"/>
      <w:lvlText w:val=""/>
      <w:lvlJc w:val="left"/>
      <w:pPr>
        <w:ind w:left="3234" w:hanging="360"/>
      </w:pPr>
      <w:rPr>
        <w:rFonts w:ascii="Symbol" w:hAnsi="Symbol" w:hint="default"/>
      </w:rPr>
    </w:lvl>
    <w:lvl w:ilvl="4" w:tplc="04070003" w:tentative="1">
      <w:start w:val="1"/>
      <w:numFmt w:val="bullet"/>
      <w:lvlText w:val="o"/>
      <w:lvlJc w:val="left"/>
      <w:pPr>
        <w:ind w:left="3954" w:hanging="360"/>
      </w:pPr>
      <w:rPr>
        <w:rFonts w:ascii="Courier New" w:hAnsi="Courier New" w:cs="Courier New" w:hint="default"/>
      </w:rPr>
    </w:lvl>
    <w:lvl w:ilvl="5" w:tplc="04070005" w:tentative="1">
      <w:start w:val="1"/>
      <w:numFmt w:val="bullet"/>
      <w:lvlText w:val=""/>
      <w:lvlJc w:val="left"/>
      <w:pPr>
        <w:ind w:left="4674" w:hanging="360"/>
      </w:pPr>
      <w:rPr>
        <w:rFonts w:ascii="Wingdings" w:hAnsi="Wingdings" w:hint="default"/>
      </w:rPr>
    </w:lvl>
    <w:lvl w:ilvl="6" w:tplc="04070001" w:tentative="1">
      <w:start w:val="1"/>
      <w:numFmt w:val="bullet"/>
      <w:lvlText w:val=""/>
      <w:lvlJc w:val="left"/>
      <w:pPr>
        <w:ind w:left="5394" w:hanging="360"/>
      </w:pPr>
      <w:rPr>
        <w:rFonts w:ascii="Symbol" w:hAnsi="Symbol" w:hint="default"/>
      </w:rPr>
    </w:lvl>
    <w:lvl w:ilvl="7" w:tplc="04070003" w:tentative="1">
      <w:start w:val="1"/>
      <w:numFmt w:val="bullet"/>
      <w:lvlText w:val="o"/>
      <w:lvlJc w:val="left"/>
      <w:pPr>
        <w:ind w:left="6114" w:hanging="360"/>
      </w:pPr>
      <w:rPr>
        <w:rFonts w:ascii="Courier New" w:hAnsi="Courier New" w:cs="Courier New" w:hint="default"/>
      </w:rPr>
    </w:lvl>
    <w:lvl w:ilvl="8" w:tplc="04070005" w:tentative="1">
      <w:start w:val="1"/>
      <w:numFmt w:val="bullet"/>
      <w:lvlText w:val=""/>
      <w:lvlJc w:val="left"/>
      <w:pPr>
        <w:ind w:left="6834" w:hanging="360"/>
      </w:pPr>
      <w:rPr>
        <w:rFonts w:ascii="Wingdings" w:hAnsi="Wingdings" w:hint="default"/>
      </w:rPr>
    </w:lvl>
  </w:abstractNum>
  <w:abstractNum w:abstractNumId="9" w15:restartNumberingAfterBreak="0">
    <w:nsid w:val="206573D8"/>
    <w:multiLevelType w:val="hybridMultilevel"/>
    <w:tmpl w:val="E2C2D458"/>
    <w:lvl w:ilvl="0" w:tplc="BC721AC6">
      <w:start w:val="1"/>
      <w:numFmt w:val="bullet"/>
      <w:pStyle w:val="LETextSpiegelstrich"/>
      <w:lvlText w:val="–"/>
      <w:lvlJc w:val="left"/>
      <w:pPr>
        <w:ind w:left="720" w:hanging="360"/>
      </w:pPr>
      <w:rPr>
        <w:rFonts w:ascii="Times New Roman" w:hAnsi="Times New Roman" w:cs="Times New Roman" w:hint="default"/>
        <w:b w:val="0"/>
        <w:i w:val="0"/>
        <w:caps w:val="0"/>
        <w:strike w:val="0"/>
        <w:dstrike w:val="0"/>
        <w:vanish w:val="0"/>
        <w:color w:val="000000"/>
        <w:spacing w:val="0"/>
        <w:w w:val="100"/>
        <w:kern w:val="0"/>
        <w:position w:val="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33A2067"/>
    <w:multiLevelType w:val="hybridMultilevel"/>
    <w:tmpl w:val="6DD883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C2A1487"/>
    <w:multiLevelType w:val="multilevel"/>
    <w:tmpl w:val="780E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E583E"/>
    <w:multiLevelType w:val="hybridMultilevel"/>
    <w:tmpl w:val="128E4BE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8A5F94"/>
    <w:multiLevelType w:val="hybridMultilevel"/>
    <w:tmpl w:val="A792293A"/>
    <w:lvl w:ilvl="0" w:tplc="F8104328">
      <w:start w:val="1"/>
      <w:numFmt w:val="bullet"/>
      <w:lvlText w:val=""/>
      <w:lvlJc w:val="left"/>
      <w:pPr>
        <w:ind w:left="5181"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9F9549F"/>
    <w:multiLevelType w:val="hybridMultilevel"/>
    <w:tmpl w:val="0EE4BC82"/>
    <w:lvl w:ilvl="0" w:tplc="A20C2620">
      <w:start w:val="1"/>
      <w:numFmt w:val="decimal"/>
      <w:lvlText w:val="%1."/>
      <w:lvlJc w:val="left"/>
      <w:pPr>
        <w:ind w:left="720" w:hanging="360"/>
      </w:pPr>
      <w:rPr>
        <w:rFonts w:hint="default"/>
      </w:rPr>
    </w:lvl>
    <w:lvl w:ilvl="1" w:tplc="2446DAE6">
      <w:start w:val="1"/>
      <w:numFmt w:val="lowerLetter"/>
      <w:lvlText w:val="%2."/>
      <w:lvlJc w:val="left"/>
      <w:pPr>
        <w:ind w:left="1440" w:hanging="360"/>
      </w:pPr>
      <w:rPr>
        <w:rFonts w:ascii="Calibri" w:hAnsi="Calibri" w:cs="Calibri" w:hint="default"/>
        <w:b w:val="0"/>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C4A2F54"/>
    <w:multiLevelType w:val="multilevel"/>
    <w:tmpl w:val="E6C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1466B"/>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7D03630"/>
    <w:multiLevelType w:val="hybridMultilevel"/>
    <w:tmpl w:val="1ABC1B5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95A32ED"/>
    <w:multiLevelType w:val="hybridMultilevel"/>
    <w:tmpl w:val="BB16ED46"/>
    <w:lvl w:ilvl="0" w:tplc="04070017">
      <w:start w:val="1"/>
      <w:numFmt w:val="lowerLetter"/>
      <w:lvlText w:val="%1)"/>
      <w:lvlJc w:val="left"/>
      <w:pPr>
        <w:ind w:left="1800" w:hanging="360"/>
      </w:pPr>
    </w:lvl>
    <w:lvl w:ilvl="1" w:tplc="04070019">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9" w15:restartNumberingAfterBreak="0">
    <w:nsid w:val="4BBD528D"/>
    <w:multiLevelType w:val="hybridMultilevel"/>
    <w:tmpl w:val="548AB0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BE14212"/>
    <w:multiLevelType w:val="hybridMultilevel"/>
    <w:tmpl w:val="FF6A449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D865A17"/>
    <w:multiLevelType w:val="hybridMultilevel"/>
    <w:tmpl w:val="4AC6F9C6"/>
    <w:lvl w:ilvl="0" w:tplc="D17ACA48">
      <w:start w:val="1"/>
      <w:numFmt w:val="bullet"/>
      <w:pStyle w:val="Aufzhl"/>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43708EA"/>
    <w:multiLevelType w:val="hybridMultilevel"/>
    <w:tmpl w:val="3154C5AA"/>
    <w:lvl w:ilvl="0" w:tplc="04070017">
      <w:start w:val="1"/>
      <w:numFmt w:val="lowerLetter"/>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5B60155"/>
    <w:multiLevelType w:val="hybridMultilevel"/>
    <w:tmpl w:val="7C16ECB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3B97BDE"/>
    <w:multiLevelType w:val="hybridMultilevel"/>
    <w:tmpl w:val="A4444AD6"/>
    <w:lvl w:ilvl="0" w:tplc="0407000F">
      <w:start w:val="1"/>
      <w:numFmt w:val="decimal"/>
      <w:lvlText w:val="%1."/>
      <w:lvlJc w:val="left"/>
      <w:pPr>
        <w:ind w:left="720" w:hanging="360"/>
      </w:pPr>
      <w:rPr>
        <w:rFonts w:hint="default"/>
      </w:rPr>
    </w:lvl>
    <w:lvl w:ilvl="1" w:tplc="04070017">
      <w:start w:val="1"/>
      <w:numFmt w:val="lowerLetter"/>
      <w:lvlText w:val="%2)"/>
      <w:lvlJc w:val="left"/>
      <w:pPr>
        <w:ind w:left="1440" w:hanging="360"/>
      </w:pPr>
      <w:rPr>
        <w:rFonts w:hint="default"/>
        <w:b w:val="0"/>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4A133B9"/>
    <w:multiLevelType w:val="hybridMultilevel"/>
    <w:tmpl w:val="F418F5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75B6CEC"/>
    <w:multiLevelType w:val="hybridMultilevel"/>
    <w:tmpl w:val="C3E01F82"/>
    <w:lvl w:ilvl="0" w:tplc="0E5081E8">
      <w:start w:val="1"/>
      <w:numFmt w:val="bullet"/>
      <w:pStyle w:val="AufzhlungTex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17970B6"/>
    <w:multiLevelType w:val="hybridMultilevel"/>
    <w:tmpl w:val="8D521C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4FA7053"/>
    <w:multiLevelType w:val="hybridMultilevel"/>
    <w:tmpl w:val="EF0C63C8"/>
    <w:lvl w:ilvl="0" w:tplc="5BAC5D96">
      <w:start w:val="1"/>
      <w:numFmt w:val="bullet"/>
      <w:pStyle w:val="AufzhlMarkiert"/>
      <w:lvlText w:val=""/>
      <w:lvlJc w:val="left"/>
      <w:pPr>
        <w:ind w:left="1077" w:hanging="360"/>
      </w:pPr>
      <w:rPr>
        <w:rFonts w:ascii="Wingdings" w:hAnsi="Wingdings"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9" w15:restartNumberingAfterBreak="0">
    <w:nsid w:val="79FE582A"/>
    <w:multiLevelType w:val="hybridMultilevel"/>
    <w:tmpl w:val="FD646C3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B966E16"/>
    <w:multiLevelType w:val="hybridMultilevel"/>
    <w:tmpl w:val="1DA22F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E8631FA"/>
    <w:multiLevelType w:val="hybridMultilevel"/>
    <w:tmpl w:val="EA3A6C64"/>
    <w:lvl w:ilvl="0" w:tplc="9D9CEB4A">
      <w:start w:val="1"/>
      <w:numFmt w:val="decimal"/>
      <w:pStyle w:val="LEbH"/>
      <w:lvlText w:val="Übungsaufgabe 1.%1"/>
      <w:lvlJc w:val="left"/>
      <w:pPr>
        <w:tabs>
          <w:tab w:val="num" w:pos="2160"/>
        </w:tabs>
        <w:ind w:left="36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2" w15:restartNumberingAfterBreak="0">
    <w:nsid w:val="7F5D56DE"/>
    <w:multiLevelType w:val="multilevel"/>
    <w:tmpl w:val="97B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4"/>
  </w:num>
  <w:num w:numId="4">
    <w:abstractNumId w:val="31"/>
  </w:num>
  <w:num w:numId="5">
    <w:abstractNumId w:val="2"/>
  </w:num>
  <w:num w:numId="6">
    <w:abstractNumId w:val="14"/>
  </w:num>
  <w:num w:numId="7">
    <w:abstractNumId w:val="24"/>
  </w:num>
  <w:num w:numId="8">
    <w:abstractNumId w:val="18"/>
  </w:num>
  <w:num w:numId="9">
    <w:abstractNumId w:val="12"/>
  </w:num>
  <w:num w:numId="10">
    <w:abstractNumId w:val="26"/>
  </w:num>
  <w:num w:numId="11">
    <w:abstractNumId w:val="3"/>
  </w:num>
  <w:num w:numId="12">
    <w:abstractNumId w:val="29"/>
  </w:num>
  <w:num w:numId="13">
    <w:abstractNumId w:val="0"/>
  </w:num>
  <w:num w:numId="14">
    <w:abstractNumId w:val="30"/>
  </w:num>
  <w:num w:numId="15">
    <w:abstractNumId w:val="10"/>
  </w:num>
  <w:num w:numId="16">
    <w:abstractNumId w:val="21"/>
  </w:num>
  <w:num w:numId="17">
    <w:abstractNumId w:val="13"/>
  </w:num>
  <w:num w:numId="18">
    <w:abstractNumId w:val="27"/>
  </w:num>
  <w:num w:numId="19">
    <w:abstractNumId w:val="25"/>
  </w:num>
  <w:num w:numId="20">
    <w:abstractNumId w:val="0"/>
  </w:num>
  <w:num w:numId="21">
    <w:abstractNumId w:val="17"/>
  </w:num>
  <w:num w:numId="22">
    <w:abstractNumId w:val="28"/>
  </w:num>
  <w:num w:numId="23">
    <w:abstractNumId w:val="23"/>
  </w:num>
  <w:num w:numId="24">
    <w:abstractNumId w:val="20"/>
  </w:num>
  <w:num w:numId="25">
    <w:abstractNumId w:val="8"/>
  </w:num>
  <w:num w:numId="26">
    <w:abstractNumId w:val="5"/>
  </w:num>
  <w:num w:numId="27">
    <w:abstractNumId w:val="16"/>
  </w:num>
  <w:num w:numId="28">
    <w:abstractNumId w:val="7"/>
  </w:num>
  <w:num w:numId="29">
    <w:abstractNumId w:val="22"/>
  </w:num>
  <w:num w:numId="30">
    <w:abstractNumId w:val="15"/>
  </w:num>
  <w:num w:numId="31">
    <w:abstractNumId w:val="19"/>
  </w:num>
  <w:num w:numId="32">
    <w:abstractNumId w:val="32"/>
  </w:num>
  <w:num w:numId="33">
    <w:abstractNumId w:val="1"/>
  </w:num>
  <w:num w:numId="34">
    <w:abstractNumId w:val="1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jamin Buchwitz">
    <w15:presenceInfo w15:providerId="AD" w15:userId="S::benjamin@onnuser.onmicrosoft.com::37f00306-e720-4f6b-ad3b-1f043fb8a7f3"/>
  </w15:person>
  <w15:person w15:author="J Willms">
    <w15:presenceInfo w15:providerId="Windows Live" w15:userId="37432818c1c016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activeWritingStyle w:appName="MSWord" w:lang="it-IT" w:vendorID="64" w:dllVersion="6" w:nlCheck="1" w:checkStyle="0"/>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de-DE" w:vendorID="9" w:dllVersion="512" w:checkStyle="1"/>
  <w:activeWritingStyle w:appName="MSWord" w:lang="it-IT" w:vendorID="3" w:dllVersion="517" w:checkStyle="1"/>
  <w:activeWritingStyle w:appName="MSWord" w:lang="de-DE" w:vendorID="3" w:dllVersion="517"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clickAndTypeStyle w:val="stdText"/>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B2E"/>
    <w:rsid w:val="00002EE5"/>
    <w:rsid w:val="00003AD2"/>
    <w:rsid w:val="00003B38"/>
    <w:rsid w:val="0000406E"/>
    <w:rsid w:val="000047ED"/>
    <w:rsid w:val="00004A91"/>
    <w:rsid w:val="00007294"/>
    <w:rsid w:val="00007348"/>
    <w:rsid w:val="0000763D"/>
    <w:rsid w:val="00013372"/>
    <w:rsid w:val="00014C1C"/>
    <w:rsid w:val="00014D23"/>
    <w:rsid w:val="00014D66"/>
    <w:rsid w:val="00015986"/>
    <w:rsid w:val="000161A6"/>
    <w:rsid w:val="0002250E"/>
    <w:rsid w:val="00022B68"/>
    <w:rsid w:val="000242B2"/>
    <w:rsid w:val="000242CF"/>
    <w:rsid w:val="000243B5"/>
    <w:rsid w:val="00024B95"/>
    <w:rsid w:val="00024DC1"/>
    <w:rsid w:val="00024F3A"/>
    <w:rsid w:val="000263D5"/>
    <w:rsid w:val="00026E28"/>
    <w:rsid w:val="00027031"/>
    <w:rsid w:val="000270F6"/>
    <w:rsid w:val="00030B97"/>
    <w:rsid w:val="000355AB"/>
    <w:rsid w:val="00037400"/>
    <w:rsid w:val="0004012C"/>
    <w:rsid w:val="00040B36"/>
    <w:rsid w:val="00042273"/>
    <w:rsid w:val="00042BC3"/>
    <w:rsid w:val="00042CE1"/>
    <w:rsid w:val="00043231"/>
    <w:rsid w:val="00044304"/>
    <w:rsid w:val="00044C47"/>
    <w:rsid w:val="000473F9"/>
    <w:rsid w:val="00047594"/>
    <w:rsid w:val="0005160D"/>
    <w:rsid w:val="00052A31"/>
    <w:rsid w:val="000546A3"/>
    <w:rsid w:val="000549C4"/>
    <w:rsid w:val="000549F1"/>
    <w:rsid w:val="00055A42"/>
    <w:rsid w:val="00056356"/>
    <w:rsid w:val="00060169"/>
    <w:rsid w:val="000603D1"/>
    <w:rsid w:val="000609FC"/>
    <w:rsid w:val="00060A24"/>
    <w:rsid w:val="00060A4F"/>
    <w:rsid w:val="00063572"/>
    <w:rsid w:val="00065039"/>
    <w:rsid w:val="00066457"/>
    <w:rsid w:val="00066EF1"/>
    <w:rsid w:val="00067171"/>
    <w:rsid w:val="00067783"/>
    <w:rsid w:val="00067A64"/>
    <w:rsid w:val="00067F2A"/>
    <w:rsid w:val="00070B4E"/>
    <w:rsid w:val="00070ECE"/>
    <w:rsid w:val="00072244"/>
    <w:rsid w:val="000724DD"/>
    <w:rsid w:val="00074E36"/>
    <w:rsid w:val="00075381"/>
    <w:rsid w:val="00075DCC"/>
    <w:rsid w:val="00075E32"/>
    <w:rsid w:val="00077B6A"/>
    <w:rsid w:val="00077BE2"/>
    <w:rsid w:val="00081302"/>
    <w:rsid w:val="0008172C"/>
    <w:rsid w:val="00081C7E"/>
    <w:rsid w:val="00082C3F"/>
    <w:rsid w:val="00084448"/>
    <w:rsid w:val="000846E0"/>
    <w:rsid w:val="00086296"/>
    <w:rsid w:val="00086E2A"/>
    <w:rsid w:val="00090F1B"/>
    <w:rsid w:val="00092557"/>
    <w:rsid w:val="000930ED"/>
    <w:rsid w:val="00093F50"/>
    <w:rsid w:val="000942A9"/>
    <w:rsid w:val="000947B5"/>
    <w:rsid w:val="00096CF6"/>
    <w:rsid w:val="000A4D04"/>
    <w:rsid w:val="000A4FFD"/>
    <w:rsid w:val="000A7765"/>
    <w:rsid w:val="000B0D9A"/>
    <w:rsid w:val="000B2DD8"/>
    <w:rsid w:val="000B4E46"/>
    <w:rsid w:val="000B5C72"/>
    <w:rsid w:val="000B6AD3"/>
    <w:rsid w:val="000B70AB"/>
    <w:rsid w:val="000B79B0"/>
    <w:rsid w:val="000C03CC"/>
    <w:rsid w:val="000C0C00"/>
    <w:rsid w:val="000C1556"/>
    <w:rsid w:val="000C249B"/>
    <w:rsid w:val="000C32DD"/>
    <w:rsid w:val="000C41C4"/>
    <w:rsid w:val="000C4238"/>
    <w:rsid w:val="000C453C"/>
    <w:rsid w:val="000C4C91"/>
    <w:rsid w:val="000C4D90"/>
    <w:rsid w:val="000C4F13"/>
    <w:rsid w:val="000C4F16"/>
    <w:rsid w:val="000C532D"/>
    <w:rsid w:val="000C5518"/>
    <w:rsid w:val="000C6415"/>
    <w:rsid w:val="000C67D9"/>
    <w:rsid w:val="000D00B4"/>
    <w:rsid w:val="000D0136"/>
    <w:rsid w:val="000D0844"/>
    <w:rsid w:val="000D0F46"/>
    <w:rsid w:val="000D1F27"/>
    <w:rsid w:val="000D3398"/>
    <w:rsid w:val="000D4B25"/>
    <w:rsid w:val="000D4D46"/>
    <w:rsid w:val="000D551A"/>
    <w:rsid w:val="000D7091"/>
    <w:rsid w:val="000D7466"/>
    <w:rsid w:val="000E30EC"/>
    <w:rsid w:val="000E4D8F"/>
    <w:rsid w:val="000E4EDF"/>
    <w:rsid w:val="000E55B1"/>
    <w:rsid w:val="000E707F"/>
    <w:rsid w:val="000F14AA"/>
    <w:rsid w:val="000F1E8E"/>
    <w:rsid w:val="000F5109"/>
    <w:rsid w:val="000F79D0"/>
    <w:rsid w:val="000F7C85"/>
    <w:rsid w:val="0010064D"/>
    <w:rsid w:val="00102403"/>
    <w:rsid w:val="00103869"/>
    <w:rsid w:val="00103D3F"/>
    <w:rsid w:val="001055FB"/>
    <w:rsid w:val="00105F95"/>
    <w:rsid w:val="00106A3E"/>
    <w:rsid w:val="00106F78"/>
    <w:rsid w:val="0010732A"/>
    <w:rsid w:val="001076D8"/>
    <w:rsid w:val="001078CC"/>
    <w:rsid w:val="0011083C"/>
    <w:rsid w:val="00110FCF"/>
    <w:rsid w:val="00111C10"/>
    <w:rsid w:val="0011213A"/>
    <w:rsid w:val="00112486"/>
    <w:rsid w:val="00114B56"/>
    <w:rsid w:val="00115117"/>
    <w:rsid w:val="00115367"/>
    <w:rsid w:val="00115783"/>
    <w:rsid w:val="00115F8D"/>
    <w:rsid w:val="001161A4"/>
    <w:rsid w:val="00116671"/>
    <w:rsid w:val="00116F35"/>
    <w:rsid w:val="001233E0"/>
    <w:rsid w:val="00125930"/>
    <w:rsid w:val="00130968"/>
    <w:rsid w:val="00132861"/>
    <w:rsid w:val="00133377"/>
    <w:rsid w:val="00133C8E"/>
    <w:rsid w:val="00133CE1"/>
    <w:rsid w:val="00134420"/>
    <w:rsid w:val="001350EC"/>
    <w:rsid w:val="001418DC"/>
    <w:rsid w:val="00142C9E"/>
    <w:rsid w:val="00143434"/>
    <w:rsid w:val="00145169"/>
    <w:rsid w:val="0014664C"/>
    <w:rsid w:val="00146E1D"/>
    <w:rsid w:val="001471E6"/>
    <w:rsid w:val="00151083"/>
    <w:rsid w:val="00151965"/>
    <w:rsid w:val="001526D7"/>
    <w:rsid w:val="001532C2"/>
    <w:rsid w:val="00153ECD"/>
    <w:rsid w:val="00153F6D"/>
    <w:rsid w:val="00154FC2"/>
    <w:rsid w:val="00155887"/>
    <w:rsid w:val="00155E12"/>
    <w:rsid w:val="00156FF0"/>
    <w:rsid w:val="0016006E"/>
    <w:rsid w:val="00160463"/>
    <w:rsid w:val="0016128D"/>
    <w:rsid w:val="0016139C"/>
    <w:rsid w:val="00161FCC"/>
    <w:rsid w:val="0016558E"/>
    <w:rsid w:val="0016645A"/>
    <w:rsid w:val="001670B5"/>
    <w:rsid w:val="00167F90"/>
    <w:rsid w:val="00172D3B"/>
    <w:rsid w:val="0017307F"/>
    <w:rsid w:val="00173A84"/>
    <w:rsid w:val="00174391"/>
    <w:rsid w:val="001747D1"/>
    <w:rsid w:val="001760CE"/>
    <w:rsid w:val="00176C42"/>
    <w:rsid w:val="00177E59"/>
    <w:rsid w:val="001802BE"/>
    <w:rsid w:val="00182DED"/>
    <w:rsid w:val="001852E1"/>
    <w:rsid w:val="00185AB0"/>
    <w:rsid w:val="00186490"/>
    <w:rsid w:val="00187233"/>
    <w:rsid w:val="001914DE"/>
    <w:rsid w:val="00191610"/>
    <w:rsid w:val="00192A18"/>
    <w:rsid w:val="00193284"/>
    <w:rsid w:val="00193D7D"/>
    <w:rsid w:val="0019545B"/>
    <w:rsid w:val="00195AE6"/>
    <w:rsid w:val="00197633"/>
    <w:rsid w:val="001A0A52"/>
    <w:rsid w:val="001A1B0A"/>
    <w:rsid w:val="001A27D8"/>
    <w:rsid w:val="001A3CB3"/>
    <w:rsid w:val="001A6498"/>
    <w:rsid w:val="001A6A3B"/>
    <w:rsid w:val="001A6C73"/>
    <w:rsid w:val="001A7CE2"/>
    <w:rsid w:val="001B1BFF"/>
    <w:rsid w:val="001B33D0"/>
    <w:rsid w:val="001B39B7"/>
    <w:rsid w:val="001B416B"/>
    <w:rsid w:val="001B52A3"/>
    <w:rsid w:val="001B5550"/>
    <w:rsid w:val="001B5977"/>
    <w:rsid w:val="001B61A1"/>
    <w:rsid w:val="001B6488"/>
    <w:rsid w:val="001B66C5"/>
    <w:rsid w:val="001C005E"/>
    <w:rsid w:val="001C1307"/>
    <w:rsid w:val="001C1331"/>
    <w:rsid w:val="001C1523"/>
    <w:rsid w:val="001C1BAA"/>
    <w:rsid w:val="001C2BC6"/>
    <w:rsid w:val="001C3344"/>
    <w:rsid w:val="001C4F2F"/>
    <w:rsid w:val="001C5C0E"/>
    <w:rsid w:val="001C6012"/>
    <w:rsid w:val="001C6934"/>
    <w:rsid w:val="001C698A"/>
    <w:rsid w:val="001C7917"/>
    <w:rsid w:val="001D06CD"/>
    <w:rsid w:val="001D2E3B"/>
    <w:rsid w:val="001D371D"/>
    <w:rsid w:val="001D473B"/>
    <w:rsid w:val="001D4C78"/>
    <w:rsid w:val="001D5D0F"/>
    <w:rsid w:val="001D6418"/>
    <w:rsid w:val="001D735B"/>
    <w:rsid w:val="001E0BD5"/>
    <w:rsid w:val="001E28B4"/>
    <w:rsid w:val="001E2921"/>
    <w:rsid w:val="001E39DA"/>
    <w:rsid w:val="001E47E1"/>
    <w:rsid w:val="001E5EB6"/>
    <w:rsid w:val="001E62C7"/>
    <w:rsid w:val="001E71FE"/>
    <w:rsid w:val="001F1470"/>
    <w:rsid w:val="001F14F7"/>
    <w:rsid w:val="001F1D82"/>
    <w:rsid w:val="001F1D89"/>
    <w:rsid w:val="001F24A6"/>
    <w:rsid w:val="001F25C2"/>
    <w:rsid w:val="001F409D"/>
    <w:rsid w:val="001F4F31"/>
    <w:rsid w:val="001F5312"/>
    <w:rsid w:val="001F74B4"/>
    <w:rsid w:val="0020006D"/>
    <w:rsid w:val="00200266"/>
    <w:rsid w:val="00200F67"/>
    <w:rsid w:val="00201100"/>
    <w:rsid w:val="0020131B"/>
    <w:rsid w:val="0020189E"/>
    <w:rsid w:val="00201A92"/>
    <w:rsid w:val="00202E05"/>
    <w:rsid w:val="0020372D"/>
    <w:rsid w:val="0020454C"/>
    <w:rsid w:val="00205358"/>
    <w:rsid w:val="00205678"/>
    <w:rsid w:val="00206893"/>
    <w:rsid w:val="0021078C"/>
    <w:rsid w:val="00211650"/>
    <w:rsid w:val="002116EE"/>
    <w:rsid w:val="00211F06"/>
    <w:rsid w:val="00213BF7"/>
    <w:rsid w:val="00214662"/>
    <w:rsid w:val="00215071"/>
    <w:rsid w:val="0021678F"/>
    <w:rsid w:val="00216D1F"/>
    <w:rsid w:val="00216E38"/>
    <w:rsid w:val="00217043"/>
    <w:rsid w:val="002175F7"/>
    <w:rsid w:val="0022418A"/>
    <w:rsid w:val="002247D9"/>
    <w:rsid w:val="002302E5"/>
    <w:rsid w:val="002313FB"/>
    <w:rsid w:val="00233431"/>
    <w:rsid w:val="002334AA"/>
    <w:rsid w:val="00233762"/>
    <w:rsid w:val="0023412D"/>
    <w:rsid w:val="0023435D"/>
    <w:rsid w:val="0023455D"/>
    <w:rsid w:val="00234A4A"/>
    <w:rsid w:val="00234DA5"/>
    <w:rsid w:val="002360F9"/>
    <w:rsid w:val="00236437"/>
    <w:rsid w:val="00236C4C"/>
    <w:rsid w:val="00240BEF"/>
    <w:rsid w:val="0024515F"/>
    <w:rsid w:val="00245506"/>
    <w:rsid w:val="002461CC"/>
    <w:rsid w:val="0024713E"/>
    <w:rsid w:val="00247408"/>
    <w:rsid w:val="00250F61"/>
    <w:rsid w:val="00251561"/>
    <w:rsid w:val="00251D76"/>
    <w:rsid w:val="00252D78"/>
    <w:rsid w:val="00253519"/>
    <w:rsid w:val="002538D5"/>
    <w:rsid w:val="00254130"/>
    <w:rsid w:val="00254239"/>
    <w:rsid w:val="002556C0"/>
    <w:rsid w:val="0025680D"/>
    <w:rsid w:val="0025731B"/>
    <w:rsid w:val="00260947"/>
    <w:rsid w:val="0026171F"/>
    <w:rsid w:val="00261775"/>
    <w:rsid w:val="00262416"/>
    <w:rsid w:val="00262A7E"/>
    <w:rsid w:val="00263739"/>
    <w:rsid w:val="00264086"/>
    <w:rsid w:val="002664CD"/>
    <w:rsid w:val="00267335"/>
    <w:rsid w:val="00267419"/>
    <w:rsid w:val="00270155"/>
    <w:rsid w:val="00271148"/>
    <w:rsid w:val="0027351E"/>
    <w:rsid w:val="00273723"/>
    <w:rsid w:val="00274ED4"/>
    <w:rsid w:val="00277ACA"/>
    <w:rsid w:val="00280473"/>
    <w:rsid w:val="00281CAE"/>
    <w:rsid w:val="0028207A"/>
    <w:rsid w:val="002824A9"/>
    <w:rsid w:val="002830EF"/>
    <w:rsid w:val="00284E67"/>
    <w:rsid w:val="00286494"/>
    <w:rsid w:val="00290FB4"/>
    <w:rsid w:val="00296061"/>
    <w:rsid w:val="00296849"/>
    <w:rsid w:val="00296F2C"/>
    <w:rsid w:val="00297010"/>
    <w:rsid w:val="002974DC"/>
    <w:rsid w:val="002975A5"/>
    <w:rsid w:val="00297F23"/>
    <w:rsid w:val="002A0705"/>
    <w:rsid w:val="002A2023"/>
    <w:rsid w:val="002A275D"/>
    <w:rsid w:val="002A28C9"/>
    <w:rsid w:val="002A3CB2"/>
    <w:rsid w:val="002A6306"/>
    <w:rsid w:val="002A7222"/>
    <w:rsid w:val="002A7BAA"/>
    <w:rsid w:val="002B1D75"/>
    <w:rsid w:val="002B2CBB"/>
    <w:rsid w:val="002B2CE6"/>
    <w:rsid w:val="002B2DEC"/>
    <w:rsid w:val="002B3035"/>
    <w:rsid w:val="002B478F"/>
    <w:rsid w:val="002B4B70"/>
    <w:rsid w:val="002B6E6F"/>
    <w:rsid w:val="002C0B9B"/>
    <w:rsid w:val="002C1AC9"/>
    <w:rsid w:val="002C2AF2"/>
    <w:rsid w:val="002C3753"/>
    <w:rsid w:val="002C5BFB"/>
    <w:rsid w:val="002C7725"/>
    <w:rsid w:val="002D031F"/>
    <w:rsid w:val="002D0480"/>
    <w:rsid w:val="002D063A"/>
    <w:rsid w:val="002D0B42"/>
    <w:rsid w:val="002D161F"/>
    <w:rsid w:val="002D2223"/>
    <w:rsid w:val="002D2B9D"/>
    <w:rsid w:val="002D34FD"/>
    <w:rsid w:val="002D5817"/>
    <w:rsid w:val="002D69D4"/>
    <w:rsid w:val="002E2000"/>
    <w:rsid w:val="002E294A"/>
    <w:rsid w:val="002E2CD0"/>
    <w:rsid w:val="002E40C8"/>
    <w:rsid w:val="002E4149"/>
    <w:rsid w:val="002E42A2"/>
    <w:rsid w:val="002E494D"/>
    <w:rsid w:val="002E5A55"/>
    <w:rsid w:val="002E666E"/>
    <w:rsid w:val="002E69FD"/>
    <w:rsid w:val="002E6AA0"/>
    <w:rsid w:val="002E70D4"/>
    <w:rsid w:val="002E7D99"/>
    <w:rsid w:val="002F0762"/>
    <w:rsid w:val="002F07C3"/>
    <w:rsid w:val="002F1838"/>
    <w:rsid w:val="002F2F1A"/>
    <w:rsid w:val="002F2F79"/>
    <w:rsid w:val="002F2FE8"/>
    <w:rsid w:val="002F3B73"/>
    <w:rsid w:val="002F56B6"/>
    <w:rsid w:val="002F624B"/>
    <w:rsid w:val="002F7109"/>
    <w:rsid w:val="002F76D4"/>
    <w:rsid w:val="00302967"/>
    <w:rsid w:val="0030298D"/>
    <w:rsid w:val="00304F85"/>
    <w:rsid w:val="00305E0E"/>
    <w:rsid w:val="00306500"/>
    <w:rsid w:val="00306F73"/>
    <w:rsid w:val="0030718D"/>
    <w:rsid w:val="00307E8F"/>
    <w:rsid w:val="00307FDC"/>
    <w:rsid w:val="00310197"/>
    <w:rsid w:val="003104CD"/>
    <w:rsid w:val="00310EC7"/>
    <w:rsid w:val="00311493"/>
    <w:rsid w:val="003116A1"/>
    <w:rsid w:val="0031221D"/>
    <w:rsid w:val="00312255"/>
    <w:rsid w:val="00313FCC"/>
    <w:rsid w:val="00314827"/>
    <w:rsid w:val="00315344"/>
    <w:rsid w:val="00315776"/>
    <w:rsid w:val="00316060"/>
    <w:rsid w:val="003174E9"/>
    <w:rsid w:val="00317EC3"/>
    <w:rsid w:val="00321ACF"/>
    <w:rsid w:val="003234D6"/>
    <w:rsid w:val="00324B14"/>
    <w:rsid w:val="00325506"/>
    <w:rsid w:val="0033056A"/>
    <w:rsid w:val="00330F7B"/>
    <w:rsid w:val="00331489"/>
    <w:rsid w:val="0033385F"/>
    <w:rsid w:val="00333C7E"/>
    <w:rsid w:val="00333FDE"/>
    <w:rsid w:val="00334EF8"/>
    <w:rsid w:val="00335CC0"/>
    <w:rsid w:val="00335D90"/>
    <w:rsid w:val="00336CDC"/>
    <w:rsid w:val="003371F7"/>
    <w:rsid w:val="0034084B"/>
    <w:rsid w:val="00343E51"/>
    <w:rsid w:val="00344D3A"/>
    <w:rsid w:val="003465B9"/>
    <w:rsid w:val="00346B26"/>
    <w:rsid w:val="00350616"/>
    <w:rsid w:val="0035118F"/>
    <w:rsid w:val="00351C7C"/>
    <w:rsid w:val="00352A4D"/>
    <w:rsid w:val="00353291"/>
    <w:rsid w:val="0035348E"/>
    <w:rsid w:val="00354F88"/>
    <w:rsid w:val="00355EC9"/>
    <w:rsid w:val="00360296"/>
    <w:rsid w:val="00361943"/>
    <w:rsid w:val="00362223"/>
    <w:rsid w:val="0036253C"/>
    <w:rsid w:val="003627B0"/>
    <w:rsid w:val="00366B4A"/>
    <w:rsid w:val="00370145"/>
    <w:rsid w:val="003705B7"/>
    <w:rsid w:val="00370CAD"/>
    <w:rsid w:val="00372538"/>
    <w:rsid w:val="00372867"/>
    <w:rsid w:val="00374ABD"/>
    <w:rsid w:val="00375950"/>
    <w:rsid w:val="00376E3F"/>
    <w:rsid w:val="00376FD6"/>
    <w:rsid w:val="003812C0"/>
    <w:rsid w:val="0038130D"/>
    <w:rsid w:val="00382039"/>
    <w:rsid w:val="00382921"/>
    <w:rsid w:val="00384904"/>
    <w:rsid w:val="0038795F"/>
    <w:rsid w:val="00387E73"/>
    <w:rsid w:val="00387FC9"/>
    <w:rsid w:val="00390014"/>
    <w:rsid w:val="00391347"/>
    <w:rsid w:val="003914D6"/>
    <w:rsid w:val="0039283A"/>
    <w:rsid w:val="003929C6"/>
    <w:rsid w:val="00393E3B"/>
    <w:rsid w:val="00393E82"/>
    <w:rsid w:val="00394009"/>
    <w:rsid w:val="00394AAF"/>
    <w:rsid w:val="003957B9"/>
    <w:rsid w:val="00395D4D"/>
    <w:rsid w:val="00396E5F"/>
    <w:rsid w:val="003974E2"/>
    <w:rsid w:val="003A3084"/>
    <w:rsid w:val="003A35F2"/>
    <w:rsid w:val="003A53FE"/>
    <w:rsid w:val="003A6466"/>
    <w:rsid w:val="003A7FC1"/>
    <w:rsid w:val="003B0204"/>
    <w:rsid w:val="003B0F42"/>
    <w:rsid w:val="003B1611"/>
    <w:rsid w:val="003B1D48"/>
    <w:rsid w:val="003B26AA"/>
    <w:rsid w:val="003B41E4"/>
    <w:rsid w:val="003B4EAC"/>
    <w:rsid w:val="003B5A66"/>
    <w:rsid w:val="003C1C10"/>
    <w:rsid w:val="003C3812"/>
    <w:rsid w:val="003C3998"/>
    <w:rsid w:val="003C3AE1"/>
    <w:rsid w:val="003C45F6"/>
    <w:rsid w:val="003C5A6A"/>
    <w:rsid w:val="003C6C7D"/>
    <w:rsid w:val="003C7615"/>
    <w:rsid w:val="003D1D88"/>
    <w:rsid w:val="003D366F"/>
    <w:rsid w:val="003D3BE6"/>
    <w:rsid w:val="003D4133"/>
    <w:rsid w:val="003D4D55"/>
    <w:rsid w:val="003D4F02"/>
    <w:rsid w:val="003D5D25"/>
    <w:rsid w:val="003E00F3"/>
    <w:rsid w:val="003E0308"/>
    <w:rsid w:val="003E3708"/>
    <w:rsid w:val="003E3B11"/>
    <w:rsid w:val="003E480A"/>
    <w:rsid w:val="003E6709"/>
    <w:rsid w:val="003E6A79"/>
    <w:rsid w:val="003E6C65"/>
    <w:rsid w:val="003E714E"/>
    <w:rsid w:val="003E7DCB"/>
    <w:rsid w:val="003F0744"/>
    <w:rsid w:val="003F1C7C"/>
    <w:rsid w:val="003F21E1"/>
    <w:rsid w:val="003F5038"/>
    <w:rsid w:val="003F58FF"/>
    <w:rsid w:val="003F5F06"/>
    <w:rsid w:val="003F6F36"/>
    <w:rsid w:val="004037CC"/>
    <w:rsid w:val="00403B04"/>
    <w:rsid w:val="00404808"/>
    <w:rsid w:val="0040498F"/>
    <w:rsid w:val="00406065"/>
    <w:rsid w:val="0040660F"/>
    <w:rsid w:val="004110C7"/>
    <w:rsid w:val="0041262D"/>
    <w:rsid w:val="00412E52"/>
    <w:rsid w:val="00412EE7"/>
    <w:rsid w:val="004146E0"/>
    <w:rsid w:val="00415697"/>
    <w:rsid w:val="00415CFD"/>
    <w:rsid w:val="00415FFC"/>
    <w:rsid w:val="00416AB8"/>
    <w:rsid w:val="00416BFC"/>
    <w:rsid w:val="0042074F"/>
    <w:rsid w:val="00422516"/>
    <w:rsid w:val="004232A9"/>
    <w:rsid w:val="00423F8C"/>
    <w:rsid w:val="004242F8"/>
    <w:rsid w:val="00424497"/>
    <w:rsid w:val="00425B01"/>
    <w:rsid w:val="0042735A"/>
    <w:rsid w:val="00427D30"/>
    <w:rsid w:val="00427F5A"/>
    <w:rsid w:val="004302A1"/>
    <w:rsid w:val="00430B3E"/>
    <w:rsid w:val="004341F4"/>
    <w:rsid w:val="00434B5E"/>
    <w:rsid w:val="00435A4E"/>
    <w:rsid w:val="00435AC0"/>
    <w:rsid w:val="00436D15"/>
    <w:rsid w:val="00441ACA"/>
    <w:rsid w:val="004421AC"/>
    <w:rsid w:val="004423E2"/>
    <w:rsid w:val="004444A2"/>
    <w:rsid w:val="00444BE4"/>
    <w:rsid w:val="00445151"/>
    <w:rsid w:val="00446432"/>
    <w:rsid w:val="00450AE3"/>
    <w:rsid w:val="00451F61"/>
    <w:rsid w:val="0045240E"/>
    <w:rsid w:val="00455430"/>
    <w:rsid w:val="004558F3"/>
    <w:rsid w:val="0045596F"/>
    <w:rsid w:val="004573DA"/>
    <w:rsid w:val="004578E7"/>
    <w:rsid w:val="0046089D"/>
    <w:rsid w:val="00460BB5"/>
    <w:rsid w:val="0046216F"/>
    <w:rsid w:val="00462F1B"/>
    <w:rsid w:val="004642F1"/>
    <w:rsid w:val="00465732"/>
    <w:rsid w:val="00465F4D"/>
    <w:rsid w:val="0046622A"/>
    <w:rsid w:val="0046744A"/>
    <w:rsid w:val="00470410"/>
    <w:rsid w:val="00471017"/>
    <w:rsid w:val="00473159"/>
    <w:rsid w:val="004734F8"/>
    <w:rsid w:val="00473A0D"/>
    <w:rsid w:val="00474436"/>
    <w:rsid w:val="00475953"/>
    <w:rsid w:val="00476A08"/>
    <w:rsid w:val="004840FE"/>
    <w:rsid w:val="00484F00"/>
    <w:rsid w:val="0048536F"/>
    <w:rsid w:val="00485767"/>
    <w:rsid w:val="004916E4"/>
    <w:rsid w:val="0049304F"/>
    <w:rsid w:val="00493466"/>
    <w:rsid w:val="004946B6"/>
    <w:rsid w:val="004946E2"/>
    <w:rsid w:val="00495D73"/>
    <w:rsid w:val="0049639F"/>
    <w:rsid w:val="0049740D"/>
    <w:rsid w:val="004A01B4"/>
    <w:rsid w:val="004A01DF"/>
    <w:rsid w:val="004A08C0"/>
    <w:rsid w:val="004A1531"/>
    <w:rsid w:val="004A2823"/>
    <w:rsid w:val="004A2A6B"/>
    <w:rsid w:val="004A2B61"/>
    <w:rsid w:val="004A30CA"/>
    <w:rsid w:val="004A3548"/>
    <w:rsid w:val="004A5A94"/>
    <w:rsid w:val="004A61A2"/>
    <w:rsid w:val="004A6570"/>
    <w:rsid w:val="004B10FB"/>
    <w:rsid w:val="004B189A"/>
    <w:rsid w:val="004B2489"/>
    <w:rsid w:val="004B2E70"/>
    <w:rsid w:val="004B546B"/>
    <w:rsid w:val="004B562C"/>
    <w:rsid w:val="004B5933"/>
    <w:rsid w:val="004B7AF1"/>
    <w:rsid w:val="004C0A5B"/>
    <w:rsid w:val="004C266B"/>
    <w:rsid w:val="004C3EF8"/>
    <w:rsid w:val="004C4371"/>
    <w:rsid w:val="004C4DC5"/>
    <w:rsid w:val="004C52AD"/>
    <w:rsid w:val="004D129F"/>
    <w:rsid w:val="004D1404"/>
    <w:rsid w:val="004D2FC5"/>
    <w:rsid w:val="004D401B"/>
    <w:rsid w:val="004D4740"/>
    <w:rsid w:val="004D4824"/>
    <w:rsid w:val="004D4CB5"/>
    <w:rsid w:val="004D52D4"/>
    <w:rsid w:val="004D66F2"/>
    <w:rsid w:val="004E3685"/>
    <w:rsid w:val="004E4344"/>
    <w:rsid w:val="004E46B3"/>
    <w:rsid w:val="004E5F38"/>
    <w:rsid w:val="004E638F"/>
    <w:rsid w:val="004E7E91"/>
    <w:rsid w:val="004F0F71"/>
    <w:rsid w:val="004F2595"/>
    <w:rsid w:val="004F2A06"/>
    <w:rsid w:val="004F4266"/>
    <w:rsid w:val="004F6692"/>
    <w:rsid w:val="0050051F"/>
    <w:rsid w:val="00500703"/>
    <w:rsid w:val="00500AC2"/>
    <w:rsid w:val="005022A6"/>
    <w:rsid w:val="00502BC9"/>
    <w:rsid w:val="00502C90"/>
    <w:rsid w:val="00503394"/>
    <w:rsid w:val="005035F3"/>
    <w:rsid w:val="00505135"/>
    <w:rsid w:val="00505908"/>
    <w:rsid w:val="005105E1"/>
    <w:rsid w:val="00511CAF"/>
    <w:rsid w:val="005134CC"/>
    <w:rsid w:val="00513ABB"/>
    <w:rsid w:val="00513F4C"/>
    <w:rsid w:val="005143A3"/>
    <w:rsid w:val="00516ADA"/>
    <w:rsid w:val="0051788F"/>
    <w:rsid w:val="00517D0D"/>
    <w:rsid w:val="0052028D"/>
    <w:rsid w:val="00522617"/>
    <w:rsid w:val="0052383B"/>
    <w:rsid w:val="0052475C"/>
    <w:rsid w:val="00524FAB"/>
    <w:rsid w:val="00525218"/>
    <w:rsid w:val="00526819"/>
    <w:rsid w:val="00526C1C"/>
    <w:rsid w:val="005270AF"/>
    <w:rsid w:val="00527464"/>
    <w:rsid w:val="005306CA"/>
    <w:rsid w:val="0053119C"/>
    <w:rsid w:val="00531E07"/>
    <w:rsid w:val="005332BD"/>
    <w:rsid w:val="005332D9"/>
    <w:rsid w:val="00533C33"/>
    <w:rsid w:val="00533C5F"/>
    <w:rsid w:val="00534D38"/>
    <w:rsid w:val="00534EDD"/>
    <w:rsid w:val="00535887"/>
    <w:rsid w:val="00536EB2"/>
    <w:rsid w:val="005404F3"/>
    <w:rsid w:val="0054069F"/>
    <w:rsid w:val="00541A41"/>
    <w:rsid w:val="00541BD9"/>
    <w:rsid w:val="005431B2"/>
    <w:rsid w:val="0054327D"/>
    <w:rsid w:val="00543880"/>
    <w:rsid w:val="005447D4"/>
    <w:rsid w:val="00547003"/>
    <w:rsid w:val="00547D58"/>
    <w:rsid w:val="00550727"/>
    <w:rsid w:val="00551422"/>
    <w:rsid w:val="00552DDA"/>
    <w:rsid w:val="00553BCB"/>
    <w:rsid w:val="005540EA"/>
    <w:rsid w:val="0055722F"/>
    <w:rsid w:val="00560CD6"/>
    <w:rsid w:val="0056165C"/>
    <w:rsid w:val="00561756"/>
    <w:rsid w:val="00561CDA"/>
    <w:rsid w:val="00562316"/>
    <w:rsid w:val="0056265A"/>
    <w:rsid w:val="00564500"/>
    <w:rsid w:val="00564A28"/>
    <w:rsid w:val="00565625"/>
    <w:rsid w:val="00566FFD"/>
    <w:rsid w:val="005670BF"/>
    <w:rsid w:val="00570B51"/>
    <w:rsid w:val="00571BE3"/>
    <w:rsid w:val="00571D5C"/>
    <w:rsid w:val="00571E1B"/>
    <w:rsid w:val="00572754"/>
    <w:rsid w:val="005731F6"/>
    <w:rsid w:val="005750C2"/>
    <w:rsid w:val="00575111"/>
    <w:rsid w:val="005752D4"/>
    <w:rsid w:val="005759B9"/>
    <w:rsid w:val="00575DB4"/>
    <w:rsid w:val="005760A4"/>
    <w:rsid w:val="0058055B"/>
    <w:rsid w:val="005821D3"/>
    <w:rsid w:val="005827C9"/>
    <w:rsid w:val="005832DD"/>
    <w:rsid w:val="005844BB"/>
    <w:rsid w:val="005852F6"/>
    <w:rsid w:val="005869D7"/>
    <w:rsid w:val="0058761E"/>
    <w:rsid w:val="00590BF3"/>
    <w:rsid w:val="005916C0"/>
    <w:rsid w:val="0059195A"/>
    <w:rsid w:val="00594426"/>
    <w:rsid w:val="005957E4"/>
    <w:rsid w:val="00595814"/>
    <w:rsid w:val="005A0C7F"/>
    <w:rsid w:val="005A198A"/>
    <w:rsid w:val="005A4461"/>
    <w:rsid w:val="005A49FC"/>
    <w:rsid w:val="005A4D83"/>
    <w:rsid w:val="005A5427"/>
    <w:rsid w:val="005A5525"/>
    <w:rsid w:val="005A57FC"/>
    <w:rsid w:val="005A6CD1"/>
    <w:rsid w:val="005A6E71"/>
    <w:rsid w:val="005A793A"/>
    <w:rsid w:val="005B0BD3"/>
    <w:rsid w:val="005B2532"/>
    <w:rsid w:val="005B549D"/>
    <w:rsid w:val="005B5837"/>
    <w:rsid w:val="005B65BC"/>
    <w:rsid w:val="005B790C"/>
    <w:rsid w:val="005C1DEC"/>
    <w:rsid w:val="005C2046"/>
    <w:rsid w:val="005D0F64"/>
    <w:rsid w:val="005D2A68"/>
    <w:rsid w:val="005D319C"/>
    <w:rsid w:val="005D39F7"/>
    <w:rsid w:val="005D3EF4"/>
    <w:rsid w:val="005D4E8F"/>
    <w:rsid w:val="005D5408"/>
    <w:rsid w:val="005D7C25"/>
    <w:rsid w:val="005E00E9"/>
    <w:rsid w:val="005E01B2"/>
    <w:rsid w:val="005E0E41"/>
    <w:rsid w:val="005E1398"/>
    <w:rsid w:val="005E1F90"/>
    <w:rsid w:val="005E236C"/>
    <w:rsid w:val="005E32C2"/>
    <w:rsid w:val="005E4C90"/>
    <w:rsid w:val="005E4D48"/>
    <w:rsid w:val="005E6D22"/>
    <w:rsid w:val="005E7E0E"/>
    <w:rsid w:val="005F0949"/>
    <w:rsid w:val="005F28C8"/>
    <w:rsid w:val="005F2A27"/>
    <w:rsid w:val="005F2EF1"/>
    <w:rsid w:val="005F3DED"/>
    <w:rsid w:val="005F542C"/>
    <w:rsid w:val="005F79CB"/>
    <w:rsid w:val="00600648"/>
    <w:rsid w:val="00601552"/>
    <w:rsid w:val="00602948"/>
    <w:rsid w:val="00602DE2"/>
    <w:rsid w:val="00603E3A"/>
    <w:rsid w:val="006044B2"/>
    <w:rsid w:val="0060787C"/>
    <w:rsid w:val="00607B4E"/>
    <w:rsid w:val="00611540"/>
    <w:rsid w:val="006121AC"/>
    <w:rsid w:val="00612315"/>
    <w:rsid w:val="006132BE"/>
    <w:rsid w:val="00613E46"/>
    <w:rsid w:val="0061430F"/>
    <w:rsid w:val="00617237"/>
    <w:rsid w:val="006173A1"/>
    <w:rsid w:val="00617DB6"/>
    <w:rsid w:val="00620032"/>
    <w:rsid w:val="0062110C"/>
    <w:rsid w:val="00621A87"/>
    <w:rsid w:val="00621C40"/>
    <w:rsid w:val="00621C46"/>
    <w:rsid w:val="00624494"/>
    <w:rsid w:val="00624763"/>
    <w:rsid w:val="00626890"/>
    <w:rsid w:val="00627760"/>
    <w:rsid w:val="0063001A"/>
    <w:rsid w:val="006321E9"/>
    <w:rsid w:val="00633ED1"/>
    <w:rsid w:val="00634BC1"/>
    <w:rsid w:val="00634E05"/>
    <w:rsid w:val="006365E1"/>
    <w:rsid w:val="006367AE"/>
    <w:rsid w:val="00636F9B"/>
    <w:rsid w:val="0063758A"/>
    <w:rsid w:val="00637CD0"/>
    <w:rsid w:val="00637F28"/>
    <w:rsid w:val="00640056"/>
    <w:rsid w:val="006406FD"/>
    <w:rsid w:val="00640852"/>
    <w:rsid w:val="00640C5B"/>
    <w:rsid w:val="00641E9E"/>
    <w:rsid w:val="00645126"/>
    <w:rsid w:val="00645559"/>
    <w:rsid w:val="00645805"/>
    <w:rsid w:val="0064642B"/>
    <w:rsid w:val="00647EA2"/>
    <w:rsid w:val="00647F98"/>
    <w:rsid w:val="00650BA5"/>
    <w:rsid w:val="0065137C"/>
    <w:rsid w:val="00653DD3"/>
    <w:rsid w:val="00654AB5"/>
    <w:rsid w:val="006561C2"/>
    <w:rsid w:val="00660B77"/>
    <w:rsid w:val="00661D42"/>
    <w:rsid w:val="00662063"/>
    <w:rsid w:val="00662C34"/>
    <w:rsid w:val="00663020"/>
    <w:rsid w:val="0066405F"/>
    <w:rsid w:val="006656BA"/>
    <w:rsid w:val="00667A07"/>
    <w:rsid w:val="0067060D"/>
    <w:rsid w:val="006717BD"/>
    <w:rsid w:val="00674982"/>
    <w:rsid w:val="006750BF"/>
    <w:rsid w:val="006754C9"/>
    <w:rsid w:val="00675CD8"/>
    <w:rsid w:val="006772CB"/>
    <w:rsid w:val="00682005"/>
    <w:rsid w:val="00682159"/>
    <w:rsid w:val="006828FA"/>
    <w:rsid w:val="00683E79"/>
    <w:rsid w:val="006868AA"/>
    <w:rsid w:val="00686ECC"/>
    <w:rsid w:val="006873B8"/>
    <w:rsid w:val="006875F1"/>
    <w:rsid w:val="006903A1"/>
    <w:rsid w:val="006904E1"/>
    <w:rsid w:val="0069652F"/>
    <w:rsid w:val="00697060"/>
    <w:rsid w:val="006A043E"/>
    <w:rsid w:val="006A0922"/>
    <w:rsid w:val="006A2216"/>
    <w:rsid w:val="006A26A8"/>
    <w:rsid w:val="006A3B39"/>
    <w:rsid w:val="006B0FA2"/>
    <w:rsid w:val="006B251D"/>
    <w:rsid w:val="006B3890"/>
    <w:rsid w:val="006B399E"/>
    <w:rsid w:val="006B44C3"/>
    <w:rsid w:val="006B5504"/>
    <w:rsid w:val="006B5D5E"/>
    <w:rsid w:val="006B6167"/>
    <w:rsid w:val="006B6B16"/>
    <w:rsid w:val="006B6D24"/>
    <w:rsid w:val="006B7523"/>
    <w:rsid w:val="006C13AD"/>
    <w:rsid w:val="006C149A"/>
    <w:rsid w:val="006C1EC3"/>
    <w:rsid w:val="006C298D"/>
    <w:rsid w:val="006C2C40"/>
    <w:rsid w:val="006C38E9"/>
    <w:rsid w:val="006C3D39"/>
    <w:rsid w:val="006C3D7E"/>
    <w:rsid w:val="006C3E05"/>
    <w:rsid w:val="006C51C3"/>
    <w:rsid w:val="006C7C41"/>
    <w:rsid w:val="006C7D90"/>
    <w:rsid w:val="006D105C"/>
    <w:rsid w:val="006D13C8"/>
    <w:rsid w:val="006D160F"/>
    <w:rsid w:val="006D231B"/>
    <w:rsid w:val="006D4256"/>
    <w:rsid w:val="006D493D"/>
    <w:rsid w:val="006E13C5"/>
    <w:rsid w:val="006E3DA3"/>
    <w:rsid w:val="006E4417"/>
    <w:rsid w:val="006E494B"/>
    <w:rsid w:val="006E4C63"/>
    <w:rsid w:val="006E4E4C"/>
    <w:rsid w:val="006E796D"/>
    <w:rsid w:val="006E7FDA"/>
    <w:rsid w:val="006F00D7"/>
    <w:rsid w:val="006F053E"/>
    <w:rsid w:val="006F126C"/>
    <w:rsid w:val="006F3445"/>
    <w:rsid w:val="006F4784"/>
    <w:rsid w:val="006F48B7"/>
    <w:rsid w:val="006F4CDA"/>
    <w:rsid w:val="006F7A74"/>
    <w:rsid w:val="00700461"/>
    <w:rsid w:val="00701AA1"/>
    <w:rsid w:val="00701D75"/>
    <w:rsid w:val="007023CC"/>
    <w:rsid w:val="007025DF"/>
    <w:rsid w:val="00704AA8"/>
    <w:rsid w:val="00705205"/>
    <w:rsid w:val="00705B0D"/>
    <w:rsid w:val="00705C0B"/>
    <w:rsid w:val="00705F27"/>
    <w:rsid w:val="00706B27"/>
    <w:rsid w:val="00711E40"/>
    <w:rsid w:val="00712FE7"/>
    <w:rsid w:val="007147B3"/>
    <w:rsid w:val="00714B71"/>
    <w:rsid w:val="007152A9"/>
    <w:rsid w:val="007171EA"/>
    <w:rsid w:val="00721350"/>
    <w:rsid w:val="00722823"/>
    <w:rsid w:val="00722D0D"/>
    <w:rsid w:val="00722D38"/>
    <w:rsid w:val="00724866"/>
    <w:rsid w:val="00725B6B"/>
    <w:rsid w:val="0072666E"/>
    <w:rsid w:val="0073045F"/>
    <w:rsid w:val="00730B3A"/>
    <w:rsid w:val="00733A7D"/>
    <w:rsid w:val="00733D9D"/>
    <w:rsid w:val="00734358"/>
    <w:rsid w:val="0073457B"/>
    <w:rsid w:val="00735D3F"/>
    <w:rsid w:val="00735D7E"/>
    <w:rsid w:val="0074060D"/>
    <w:rsid w:val="00740D8B"/>
    <w:rsid w:val="00741A67"/>
    <w:rsid w:val="007420EE"/>
    <w:rsid w:val="0074233F"/>
    <w:rsid w:val="007436E4"/>
    <w:rsid w:val="00744C75"/>
    <w:rsid w:val="00746861"/>
    <w:rsid w:val="00746B51"/>
    <w:rsid w:val="0074719B"/>
    <w:rsid w:val="007500F9"/>
    <w:rsid w:val="0075315B"/>
    <w:rsid w:val="0075356F"/>
    <w:rsid w:val="007554B5"/>
    <w:rsid w:val="007601F6"/>
    <w:rsid w:val="00761408"/>
    <w:rsid w:val="00763281"/>
    <w:rsid w:val="007635E4"/>
    <w:rsid w:val="00763A74"/>
    <w:rsid w:val="00763B9E"/>
    <w:rsid w:val="00763FD6"/>
    <w:rsid w:val="007641AD"/>
    <w:rsid w:val="00764B5C"/>
    <w:rsid w:val="00765046"/>
    <w:rsid w:val="007658D3"/>
    <w:rsid w:val="00770084"/>
    <w:rsid w:val="00771AF5"/>
    <w:rsid w:val="0077226C"/>
    <w:rsid w:val="007723F8"/>
    <w:rsid w:val="007770CC"/>
    <w:rsid w:val="00777A2E"/>
    <w:rsid w:val="00780985"/>
    <w:rsid w:val="00780E5D"/>
    <w:rsid w:val="0078122A"/>
    <w:rsid w:val="00782925"/>
    <w:rsid w:val="00783EC4"/>
    <w:rsid w:val="007840D2"/>
    <w:rsid w:val="00784584"/>
    <w:rsid w:val="007853E2"/>
    <w:rsid w:val="007900F9"/>
    <w:rsid w:val="00792ACD"/>
    <w:rsid w:val="007953AC"/>
    <w:rsid w:val="007955CC"/>
    <w:rsid w:val="00795C6A"/>
    <w:rsid w:val="007965D2"/>
    <w:rsid w:val="0079685F"/>
    <w:rsid w:val="00796F65"/>
    <w:rsid w:val="00797D05"/>
    <w:rsid w:val="007A0227"/>
    <w:rsid w:val="007A03A5"/>
    <w:rsid w:val="007A33FD"/>
    <w:rsid w:val="007A3D46"/>
    <w:rsid w:val="007A4D5F"/>
    <w:rsid w:val="007A4FA0"/>
    <w:rsid w:val="007A53C7"/>
    <w:rsid w:val="007A552B"/>
    <w:rsid w:val="007A55D7"/>
    <w:rsid w:val="007A668A"/>
    <w:rsid w:val="007A6A06"/>
    <w:rsid w:val="007B1F8A"/>
    <w:rsid w:val="007B4300"/>
    <w:rsid w:val="007B497D"/>
    <w:rsid w:val="007B5EBD"/>
    <w:rsid w:val="007C10DA"/>
    <w:rsid w:val="007C1A35"/>
    <w:rsid w:val="007C27A9"/>
    <w:rsid w:val="007C31A0"/>
    <w:rsid w:val="007C3F0B"/>
    <w:rsid w:val="007C3FBF"/>
    <w:rsid w:val="007C41A1"/>
    <w:rsid w:val="007C5E03"/>
    <w:rsid w:val="007C617B"/>
    <w:rsid w:val="007D0934"/>
    <w:rsid w:val="007D1894"/>
    <w:rsid w:val="007D1D5D"/>
    <w:rsid w:val="007D2350"/>
    <w:rsid w:val="007D2B2E"/>
    <w:rsid w:val="007D2CEC"/>
    <w:rsid w:val="007D2E48"/>
    <w:rsid w:val="007D38CB"/>
    <w:rsid w:val="007D4E40"/>
    <w:rsid w:val="007D54F4"/>
    <w:rsid w:val="007D62CE"/>
    <w:rsid w:val="007D7D33"/>
    <w:rsid w:val="007E30FA"/>
    <w:rsid w:val="007E4569"/>
    <w:rsid w:val="007E4E5E"/>
    <w:rsid w:val="007E6317"/>
    <w:rsid w:val="007E6E7F"/>
    <w:rsid w:val="007F0F95"/>
    <w:rsid w:val="007F150C"/>
    <w:rsid w:val="007F2CA0"/>
    <w:rsid w:val="007F3AE2"/>
    <w:rsid w:val="007F4476"/>
    <w:rsid w:val="007F5423"/>
    <w:rsid w:val="007F5697"/>
    <w:rsid w:val="007F617F"/>
    <w:rsid w:val="007F74E4"/>
    <w:rsid w:val="00801690"/>
    <w:rsid w:val="00801A78"/>
    <w:rsid w:val="00803114"/>
    <w:rsid w:val="0080396D"/>
    <w:rsid w:val="00803F0F"/>
    <w:rsid w:val="00803FD5"/>
    <w:rsid w:val="0080444C"/>
    <w:rsid w:val="00804A12"/>
    <w:rsid w:val="00805066"/>
    <w:rsid w:val="00811F7C"/>
    <w:rsid w:val="00812186"/>
    <w:rsid w:val="00812F66"/>
    <w:rsid w:val="00813943"/>
    <w:rsid w:val="00813A57"/>
    <w:rsid w:val="00815D22"/>
    <w:rsid w:val="008210E9"/>
    <w:rsid w:val="00821138"/>
    <w:rsid w:val="00821BA8"/>
    <w:rsid w:val="00822331"/>
    <w:rsid w:val="00824184"/>
    <w:rsid w:val="00824D20"/>
    <w:rsid w:val="008255B3"/>
    <w:rsid w:val="00826F43"/>
    <w:rsid w:val="0083137C"/>
    <w:rsid w:val="00832148"/>
    <w:rsid w:val="0083457A"/>
    <w:rsid w:val="00834879"/>
    <w:rsid w:val="00834D5A"/>
    <w:rsid w:val="00835344"/>
    <w:rsid w:val="008356E5"/>
    <w:rsid w:val="00836232"/>
    <w:rsid w:val="008365AB"/>
    <w:rsid w:val="00836667"/>
    <w:rsid w:val="00841FBF"/>
    <w:rsid w:val="0084254D"/>
    <w:rsid w:val="00842870"/>
    <w:rsid w:val="00842C3D"/>
    <w:rsid w:val="00842F45"/>
    <w:rsid w:val="008444B8"/>
    <w:rsid w:val="00845343"/>
    <w:rsid w:val="0084559C"/>
    <w:rsid w:val="00845903"/>
    <w:rsid w:val="008459C0"/>
    <w:rsid w:val="00845F81"/>
    <w:rsid w:val="00846746"/>
    <w:rsid w:val="00846960"/>
    <w:rsid w:val="008475CF"/>
    <w:rsid w:val="00847A8A"/>
    <w:rsid w:val="008513C1"/>
    <w:rsid w:val="00851CFA"/>
    <w:rsid w:val="00852AF6"/>
    <w:rsid w:val="00854B6D"/>
    <w:rsid w:val="00856077"/>
    <w:rsid w:val="0086016A"/>
    <w:rsid w:val="008602DA"/>
    <w:rsid w:val="00861168"/>
    <w:rsid w:val="008611E2"/>
    <w:rsid w:val="00861861"/>
    <w:rsid w:val="00861862"/>
    <w:rsid w:val="00861FCC"/>
    <w:rsid w:val="008625BE"/>
    <w:rsid w:val="00864637"/>
    <w:rsid w:val="0086683C"/>
    <w:rsid w:val="00867B5A"/>
    <w:rsid w:val="008718B8"/>
    <w:rsid w:val="00874273"/>
    <w:rsid w:val="00875EB5"/>
    <w:rsid w:val="0087622F"/>
    <w:rsid w:val="0087648B"/>
    <w:rsid w:val="008774B1"/>
    <w:rsid w:val="008801B6"/>
    <w:rsid w:val="00880538"/>
    <w:rsid w:val="0088198D"/>
    <w:rsid w:val="00883C1C"/>
    <w:rsid w:val="0088417D"/>
    <w:rsid w:val="008841A9"/>
    <w:rsid w:val="008867FA"/>
    <w:rsid w:val="00886B74"/>
    <w:rsid w:val="008910EC"/>
    <w:rsid w:val="00892DDF"/>
    <w:rsid w:val="0089446E"/>
    <w:rsid w:val="00894A49"/>
    <w:rsid w:val="008959D7"/>
    <w:rsid w:val="00896FD1"/>
    <w:rsid w:val="008A007C"/>
    <w:rsid w:val="008A00C7"/>
    <w:rsid w:val="008A0E0E"/>
    <w:rsid w:val="008A1D55"/>
    <w:rsid w:val="008A2C8A"/>
    <w:rsid w:val="008A3150"/>
    <w:rsid w:val="008A3BEB"/>
    <w:rsid w:val="008A52CD"/>
    <w:rsid w:val="008A5585"/>
    <w:rsid w:val="008A5A7F"/>
    <w:rsid w:val="008A5C54"/>
    <w:rsid w:val="008B049C"/>
    <w:rsid w:val="008B065D"/>
    <w:rsid w:val="008B111D"/>
    <w:rsid w:val="008B1DCD"/>
    <w:rsid w:val="008B292E"/>
    <w:rsid w:val="008B2A0B"/>
    <w:rsid w:val="008B3AFA"/>
    <w:rsid w:val="008B4169"/>
    <w:rsid w:val="008B46E8"/>
    <w:rsid w:val="008B5361"/>
    <w:rsid w:val="008B59E6"/>
    <w:rsid w:val="008B5D13"/>
    <w:rsid w:val="008B6E8A"/>
    <w:rsid w:val="008B7E9C"/>
    <w:rsid w:val="008C1BF1"/>
    <w:rsid w:val="008C3693"/>
    <w:rsid w:val="008C67A7"/>
    <w:rsid w:val="008C78B3"/>
    <w:rsid w:val="008D0008"/>
    <w:rsid w:val="008D0738"/>
    <w:rsid w:val="008D12F5"/>
    <w:rsid w:val="008D1A53"/>
    <w:rsid w:val="008D54B5"/>
    <w:rsid w:val="008D7AE0"/>
    <w:rsid w:val="008E04FB"/>
    <w:rsid w:val="008E0A7C"/>
    <w:rsid w:val="008E0DBC"/>
    <w:rsid w:val="008E1267"/>
    <w:rsid w:val="008E323F"/>
    <w:rsid w:val="008E3294"/>
    <w:rsid w:val="008E4866"/>
    <w:rsid w:val="008E54CF"/>
    <w:rsid w:val="008E5E86"/>
    <w:rsid w:val="008E6103"/>
    <w:rsid w:val="008F1001"/>
    <w:rsid w:val="008F425A"/>
    <w:rsid w:val="008F4295"/>
    <w:rsid w:val="008F6038"/>
    <w:rsid w:val="00901020"/>
    <w:rsid w:val="00901962"/>
    <w:rsid w:val="009020A8"/>
    <w:rsid w:val="009020E1"/>
    <w:rsid w:val="009032C3"/>
    <w:rsid w:val="00903EB4"/>
    <w:rsid w:val="00904347"/>
    <w:rsid w:val="00904BC0"/>
    <w:rsid w:val="00910419"/>
    <w:rsid w:val="0091078B"/>
    <w:rsid w:val="00911990"/>
    <w:rsid w:val="0091263F"/>
    <w:rsid w:val="00913376"/>
    <w:rsid w:val="00913525"/>
    <w:rsid w:val="009138F1"/>
    <w:rsid w:val="009143E5"/>
    <w:rsid w:val="009171F5"/>
    <w:rsid w:val="009173CF"/>
    <w:rsid w:val="00917626"/>
    <w:rsid w:val="00917D65"/>
    <w:rsid w:val="00921EA5"/>
    <w:rsid w:val="00922FE6"/>
    <w:rsid w:val="00923131"/>
    <w:rsid w:val="00924FE4"/>
    <w:rsid w:val="00925201"/>
    <w:rsid w:val="0092627A"/>
    <w:rsid w:val="00926658"/>
    <w:rsid w:val="009269BF"/>
    <w:rsid w:val="00926C3F"/>
    <w:rsid w:val="00926EC3"/>
    <w:rsid w:val="00931B6A"/>
    <w:rsid w:val="00933002"/>
    <w:rsid w:val="00933A9C"/>
    <w:rsid w:val="00934103"/>
    <w:rsid w:val="009350FA"/>
    <w:rsid w:val="009359E6"/>
    <w:rsid w:val="00935B69"/>
    <w:rsid w:val="00936078"/>
    <w:rsid w:val="0093625A"/>
    <w:rsid w:val="009368BC"/>
    <w:rsid w:val="00937856"/>
    <w:rsid w:val="00940122"/>
    <w:rsid w:val="0094171A"/>
    <w:rsid w:val="00941D62"/>
    <w:rsid w:val="00942C3C"/>
    <w:rsid w:val="0094395E"/>
    <w:rsid w:val="00943E3A"/>
    <w:rsid w:val="00944068"/>
    <w:rsid w:val="009447F2"/>
    <w:rsid w:val="00944CA9"/>
    <w:rsid w:val="00945E05"/>
    <w:rsid w:val="009460FD"/>
    <w:rsid w:val="00951BF2"/>
    <w:rsid w:val="00953AEF"/>
    <w:rsid w:val="00953D5E"/>
    <w:rsid w:val="00953FFD"/>
    <w:rsid w:val="009557BE"/>
    <w:rsid w:val="0095625D"/>
    <w:rsid w:val="00960E9D"/>
    <w:rsid w:val="00961805"/>
    <w:rsid w:val="00964B3A"/>
    <w:rsid w:val="00964BC8"/>
    <w:rsid w:val="00965AF9"/>
    <w:rsid w:val="00967DB1"/>
    <w:rsid w:val="00970481"/>
    <w:rsid w:val="00973E06"/>
    <w:rsid w:val="00975078"/>
    <w:rsid w:val="00975C75"/>
    <w:rsid w:val="00977542"/>
    <w:rsid w:val="00977F07"/>
    <w:rsid w:val="009800D8"/>
    <w:rsid w:val="0098025F"/>
    <w:rsid w:val="00983355"/>
    <w:rsid w:val="00983474"/>
    <w:rsid w:val="00984AFB"/>
    <w:rsid w:val="00985503"/>
    <w:rsid w:val="009867F0"/>
    <w:rsid w:val="00987220"/>
    <w:rsid w:val="0098740A"/>
    <w:rsid w:val="00987D7A"/>
    <w:rsid w:val="00992E34"/>
    <w:rsid w:val="00995373"/>
    <w:rsid w:val="00997293"/>
    <w:rsid w:val="009A1F07"/>
    <w:rsid w:val="009A2FA6"/>
    <w:rsid w:val="009A44E3"/>
    <w:rsid w:val="009A4DCA"/>
    <w:rsid w:val="009A503E"/>
    <w:rsid w:val="009A5103"/>
    <w:rsid w:val="009A5456"/>
    <w:rsid w:val="009A682D"/>
    <w:rsid w:val="009A753C"/>
    <w:rsid w:val="009B000C"/>
    <w:rsid w:val="009B03A7"/>
    <w:rsid w:val="009B0780"/>
    <w:rsid w:val="009B2DD1"/>
    <w:rsid w:val="009B42DD"/>
    <w:rsid w:val="009B5603"/>
    <w:rsid w:val="009B7113"/>
    <w:rsid w:val="009C1454"/>
    <w:rsid w:val="009C5EAA"/>
    <w:rsid w:val="009C7E89"/>
    <w:rsid w:val="009D0370"/>
    <w:rsid w:val="009D1352"/>
    <w:rsid w:val="009D1F49"/>
    <w:rsid w:val="009D214F"/>
    <w:rsid w:val="009D28E3"/>
    <w:rsid w:val="009D520D"/>
    <w:rsid w:val="009D5377"/>
    <w:rsid w:val="009D6101"/>
    <w:rsid w:val="009D6ACF"/>
    <w:rsid w:val="009D77E1"/>
    <w:rsid w:val="009D7DE8"/>
    <w:rsid w:val="009E0654"/>
    <w:rsid w:val="009E1402"/>
    <w:rsid w:val="009E1A36"/>
    <w:rsid w:val="009E2F5B"/>
    <w:rsid w:val="009E2F78"/>
    <w:rsid w:val="009E370A"/>
    <w:rsid w:val="009E3A3E"/>
    <w:rsid w:val="009E3CF7"/>
    <w:rsid w:val="009E6277"/>
    <w:rsid w:val="009F0635"/>
    <w:rsid w:val="009F452A"/>
    <w:rsid w:val="009F4C93"/>
    <w:rsid w:val="009F4FD4"/>
    <w:rsid w:val="009F678D"/>
    <w:rsid w:val="009F7AB3"/>
    <w:rsid w:val="00A01130"/>
    <w:rsid w:val="00A0270B"/>
    <w:rsid w:val="00A03B2E"/>
    <w:rsid w:val="00A0480C"/>
    <w:rsid w:val="00A0554B"/>
    <w:rsid w:val="00A06176"/>
    <w:rsid w:val="00A0630D"/>
    <w:rsid w:val="00A06AEA"/>
    <w:rsid w:val="00A10435"/>
    <w:rsid w:val="00A10C83"/>
    <w:rsid w:val="00A111C3"/>
    <w:rsid w:val="00A11895"/>
    <w:rsid w:val="00A140A0"/>
    <w:rsid w:val="00A14FDA"/>
    <w:rsid w:val="00A16693"/>
    <w:rsid w:val="00A20B9C"/>
    <w:rsid w:val="00A20C33"/>
    <w:rsid w:val="00A228FC"/>
    <w:rsid w:val="00A246C5"/>
    <w:rsid w:val="00A25699"/>
    <w:rsid w:val="00A25704"/>
    <w:rsid w:val="00A271E6"/>
    <w:rsid w:val="00A27906"/>
    <w:rsid w:val="00A27CCC"/>
    <w:rsid w:val="00A30F80"/>
    <w:rsid w:val="00A3106B"/>
    <w:rsid w:val="00A32103"/>
    <w:rsid w:val="00A344D4"/>
    <w:rsid w:val="00A344DC"/>
    <w:rsid w:val="00A37DE6"/>
    <w:rsid w:val="00A4026C"/>
    <w:rsid w:val="00A404E4"/>
    <w:rsid w:val="00A41D5D"/>
    <w:rsid w:val="00A42CB9"/>
    <w:rsid w:val="00A437DD"/>
    <w:rsid w:val="00A43AB8"/>
    <w:rsid w:val="00A44CFC"/>
    <w:rsid w:val="00A462C9"/>
    <w:rsid w:val="00A469B8"/>
    <w:rsid w:val="00A50158"/>
    <w:rsid w:val="00A5040F"/>
    <w:rsid w:val="00A52A2C"/>
    <w:rsid w:val="00A5343A"/>
    <w:rsid w:val="00A55421"/>
    <w:rsid w:val="00A604E0"/>
    <w:rsid w:val="00A6112D"/>
    <w:rsid w:val="00A61635"/>
    <w:rsid w:val="00A63E21"/>
    <w:rsid w:val="00A6458F"/>
    <w:rsid w:val="00A65921"/>
    <w:rsid w:val="00A65F88"/>
    <w:rsid w:val="00A67AC1"/>
    <w:rsid w:val="00A71366"/>
    <w:rsid w:val="00A7248D"/>
    <w:rsid w:val="00A735E8"/>
    <w:rsid w:val="00A743D0"/>
    <w:rsid w:val="00A747D7"/>
    <w:rsid w:val="00A75EFF"/>
    <w:rsid w:val="00A76905"/>
    <w:rsid w:val="00A77F52"/>
    <w:rsid w:val="00A810B7"/>
    <w:rsid w:val="00A821B5"/>
    <w:rsid w:val="00A83F89"/>
    <w:rsid w:val="00A85102"/>
    <w:rsid w:val="00A851D0"/>
    <w:rsid w:val="00A85750"/>
    <w:rsid w:val="00A85871"/>
    <w:rsid w:val="00A86060"/>
    <w:rsid w:val="00A863B1"/>
    <w:rsid w:val="00A8642E"/>
    <w:rsid w:val="00A903A2"/>
    <w:rsid w:val="00A915FF"/>
    <w:rsid w:val="00A942E8"/>
    <w:rsid w:val="00A950A8"/>
    <w:rsid w:val="00A952E9"/>
    <w:rsid w:val="00A95B34"/>
    <w:rsid w:val="00A97111"/>
    <w:rsid w:val="00AA08FE"/>
    <w:rsid w:val="00AA0D43"/>
    <w:rsid w:val="00AA401B"/>
    <w:rsid w:val="00AA45F8"/>
    <w:rsid w:val="00AA46D7"/>
    <w:rsid w:val="00AA57AB"/>
    <w:rsid w:val="00AB0AE7"/>
    <w:rsid w:val="00AB0B76"/>
    <w:rsid w:val="00AB1C81"/>
    <w:rsid w:val="00AB27AA"/>
    <w:rsid w:val="00AB59E6"/>
    <w:rsid w:val="00AB695D"/>
    <w:rsid w:val="00AB7FD8"/>
    <w:rsid w:val="00AC076F"/>
    <w:rsid w:val="00AC0BFC"/>
    <w:rsid w:val="00AC0CA9"/>
    <w:rsid w:val="00AC0CAB"/>
    <w:rsid w:val="00AC1814"/>
    <w:rsid w:val="00AC1845"/>
    <w:rsid w:val="00AC1A14"/>
    <w:rsid w:val="00AC2813"/>
    <w:rsid w:val="00AC2DE5"/>
    <w:rsid w:val="00AC41AD"/>
    <w:rsid w:val="00AC4BCE"/>
    <w:rsid w:val="00AC4D6F"/>
    <w:rsid w:val="00AC5318"/>
    <w:rsid w:val="00AC66D3"/>
    <w:rsid w:val="00AC6FDC"/>
    <w:rsid w:val="00AC7592"/>
    <w:rsid w:val="00AD0D2D"/>
    <w:rsid w:val="00AD28A2"/>
    <w:rsid w:val="00AD2E65"/>
    <w:rsid w:val="00AD3323"/>
    <w:rsid w:val="00AD3812"/>
    <w:rsid w:val="00AD3AFB"/>
    <w:rsid w:val="00AD3BDA"/>
    <w:rsid w:val="00AD48D6"/>
    <w:rsid w:val="00AD4E82"/>
    <w:rsid w:val="00AD59C4"/>
    <w:rsid w:val="00AD5D53"/>
    <w:rsid w:val="00AD5F3B"/>
    <w:rsid w:val="00AD6317"/>
    <w:rsid w:val="00AD7635"/>
    <w:rsid w:val="00AE03AC"/>
    <w:rsid w:val="00AE35DA"/>
    <w:rsid w:val="00AE3C2F"/>
    <w:rsid w:val="00AF0832"/>
    <w:rsid w:val="00AF0AEB"/>
    <w:rsid w:val="00AF4D47"/>
    <w:rsid w:val="00AF6A3F"/>
    <w:rsid w:val="00AF6CC5"/>
    <w:rsid w:val="00AF7A91"/>
    <w:rsid w:val="00B00C6F"/>
    <w:rsid w:val="00B03FD7"/>
    <w:rsid w:val="00B056EE"/>
    <w:rsid w:val="00B05722"/>
    <w:rsid w:val="00B05C0B"/>
    <w:rsid w:val="00B05C4C"/>
    <w:rsid w:val="00B06E56"/>
    <w:rsid w:val="00B1130A"/>
    <w:rsid w:val="00B12FA0"/>
    <w:rsid w:val="00B13FC9"/>
    <w:rsid w:val="00B1434F"/>
    <w:rsid w:val="00B1442D"/>
    <w:rsid w:val="00B14811"/>
    <w:rsid w:val="00B14A84"/>
    <w:rsid w:val="00B15B48"/>
    <w:rsid w:val="00B16062"/>
    <w:rsid w:val="00B16B84"/>
    <w:rsid w:val="00B17078"/>
    <w:rsid w:val="00B203E8"/>
    <w:rsid w:val="00B2073C"/>
    <w:rsid w:val="00B22303"/>
    <w:rsid w:val="00B22D1F"/>
    <w:rsid w:val="00B22FB3"/>
    <w:rsid w:val="00B23D66"/>
    <w:rsid w:val="00B25443"/>
    <w:rsid w:val="00B254E9"/>
    <w:rsid w:val="00B25C26"/>
    <w:rsid w:val="00B26CEB"/>
    <w:rsid w:val="00B27513"/>
    <w:rsid w:val="00B31698"/>
    <w:rsid w:val="00B324F9"/>
    <w:rsid w:val="00B32738"/>
    <w:rsid w:val="00B32B80"/>
    <w:rsid w:val="00B32DDC"/>
    <w:rsid w:val="00B3467F"/>
    <w:rsid w:val="00B35143"/>
    <w:rsid w:val="00B35ED0"/>
    <w:rsid w:val="00B36109"/>
    <w:rsid w:val="00B36738"/>
    <w:rsid w:val="00B40D42"/>
    <w:rsid w:val="00B41005"/>
    <w:rsid w:val="00B41A24"/>
    <w:rsid w:val="00B41D78"/>
    <w:rsid w:val="00B44445"/>
    <w:rsid w:val="00B4516D"/>
    <w:rsid w:val="00B45680"/>
    <w:rsid w:val="00B460D4"/>
    <w:rsid w:val="00B46F96"/>
    <w:rsid w:val="00B508CD"/>
    <w:rsid w:val="00B5187C"/>
    <w:rsid w:val="00B51E65"/>
    <w:rsid w:val="00B526B4"/>
    <w:rsid w:val="00B52B79"/>
    <w:rsid w:val="00B53237"/>
    <w:rsid w:val="00B54E80"/>
    <w:rsid w:val="00B5583F"/>
    <w:rsid w:val="00B602DE"/>
    <w:rsid w:val="00B60A90"/>
    <w:rsid w:val="00B61491"/>
    <w:rsid w:val="00B6166B"/>
    <w:rsid w:val="00B622E5"/>
    <w:rsid w:val="00B629B2"/>
    <w:rsid w:val="00B65688"/>
    <w:rsid w:val="00B67323"/>
    <w:rsid w:val="00B67C24"/>
    <w:rsid w:val="00B707B9"/>
    <w:rsid w:val="00B71E31"/>
    <w:rsid w:val="00B7346E"/>
    <w:rsid w:val="00B7483C"/>
    <w:rsid w:val="00B74DA9"/>
    <w:rsid w:val="00B77788"/>
    <w:rsid w:val="00B80020"/>
    <w:rsid w:val="00B82E32"/>
    <w:rsid w:val="00B85B88"/>
    <w:rsid w:val="00B9055C"/>
    <w:rsid w:val="00B90E0B"/>
    <w:rsid w:val="00B91191"/>
    <w:rsid w:val="00B91638"/>
    <w:rsid w:val="00B916B7"/>
    <w:rsid w:val="00B91D13"/>
    <w:rsid w:val="00B92FFE"/>
    <w:rsid w:val="00B934F2"/>
    <w:rsid w:val="00B94CBE"/>
    <w:rsid w:val="00B96A35"/>
    <w:rsid w:val="00B970E4"/>
    <w:rsid w:val="00BA2AE3"/>
    <w:rsid w:val="00BA36BF"/>
    <w:rsid w:val="00BA3843"/>
    <w:rsid w:val="00BA3A38"/>
    <w:rsid w:val="00BA44A7"/>
    <w:rsid w:val="00BA570C"/>
    <w:rsid w:val="00BA702A"/>
    <w:rsid w:val="00BB03F6"/>
    <w:rsid w:val="00BB1F08"/>
    <w:rsid w:val="00BB4ABA"/>
    <w:rsid w:val="00BB59F6"/>
    <w:rsid w:val="00BB5BAA"/>
    <w:rsid w:val="00BB650D"/>
    <w:rsid w:val="00BB79A5"/>
    <w:rsid w:val="00BC0151"/>
    <w:rsid w:val="00BC2D79"/>
    <w:rsid w:val="00BC340E"/>
    <w:rsid w:val="00BC3ADD"/>
    <w:rsid w:val="00BC3C2A"/>
    <w:rsid w:val="00BC6187"/>
    <w:rsid w:val="00BC694F"/>
    <w:rsid w:val="00BC7F74"/>
    <w:rsid w:val="00BD179D"/>
    <w:rsid w:val="00BD2C35"/>
    <w:rsid w:val="00BD4219"/>
    <w:rsid w:val="00BD5A03"/>
    <w:rsid w:val="00BD67D6"/>
    <w:rsid w:val="00BD7247"/>
    <w:rsid w:val="00BE15DE"/>
    <w:rsid w:val="00BE2DCF"/>
    <w:rsid w:val="00BE34A0"/>
    <w:rsid w:val="00BE3D20"/>
    <w:rsid w:val="00BE587E"/>
    <w:rsid w:val="00BE68E1"/>
    <w:rsid w:val="00BE6CDD"/>
    <w:rsid w:val="00BE70CB"/>
    <w:rsid w:val="00BF0627"/>
    <w:rsid w:val="00BF1F56"/>
    <w:rsid w:val="00BF23DA"/>
    <w:rsid w:val="00BF3149"/>
    <w:rsid w:val="00BF4F4D"/>
    <w:rsid w:val="00BF695D"/>
    <w:rsid w:val="00BF70E0"/>
    <w:rsid w:val="00C01682"/>
    <w:rsid w:val="00C0219F"/>
    <w:rsid w:val="00C026A9"/>
    <w:rsid w:val="00C026CA"/>
    <w:rsid w:val="00C03140"/>
    <w:rsid w:val="00C03F15"/>
    <w:rsid w:val="00C0451C"/>
    <w:rsid w:val="00C05729"/>
    <w:rsid w:val="00C068E4"/>
    <w:rsid w:val="00C101B5"/>
    <w:rsid w:val="00C11ACC"/>
    <w:rsid w:val="00C11B3C"/>
    <w:rsid w:val="00C12BEE"/>
    <w:rsid w:val="00C1393D"/>
    <w:rsid w:val="00C15928"/>
    <w:rsid w:val="00C16350"/>
    <w:rsid w:val="00C16BAE"/>
    <w:rsid w:val="00C17A70"/>
    <w:rsid w:val="00C2220D"/>
    <w:rsid w:val="00C222EA"/>
    <w:rsid w:val="00C22B34"/>
    <w:rsid w:val="00C234D9"/>
    <w:rsid w:val="00C23E3C"/>
    <w:rsid w:val="00C24496"/>
    <w:rsid w:val="00C245E8"/>
    <w:rsid w:val="00C24D0D"/>
    <w:rsid w:val="00C24F7B"/>
    <w:rsid w:val="00C252EE"/>
    <w:rsid w:val="00C25B31"/>
    <w:rsid w:val="00C262C4"/>
    <w:rsid w:val="00C274DD"/>
    <w:rsid w:val="00C276B2"/>
    <w:rsid w:val="00C30160"/>
    <w:rsid w:val="00C30758"/>
    <w:rsid w:val="00C30EF6"/>
    <w:rsid w:val="00C31C73"/>
    <w:rsid w:val="00C32453"/>
    <w:rsid w:val="00C3388E"/>
    <w:rsid w:val="00C343F2"/>
    <w:rsid w:val="00C3498F"/>
    <w:rsid w:val="00C3504C"/>
    <w:rsid w:val="00C35643"/>
    <w:rsid w:val="00C40900"/>
    <w:rsid w:val="00C40F8A"/>
    <w:rsid w:val="00C4442C"/>
    <w:rsid w:val="00C4597C"/>
    <w:rsid w:val="00C462EB"/>
    <w:rsid w:val="00C4671E"/>
    <w:rsid w:val="00C469FC"/>
    <w:rsid w:val="00C47843"/>
    <w:rsid w:val="00C50602"/>
    <w:rsid w:val="00C525C8"/>
    <w:rsid w:val="00C52779"/>
    <w:rsid w:val="00C53ABA"/>
    <w:rsid w:val="00C54D58"/>
    <w:rsid w:val="00C54D8B"/>
    <w:rsid w:val="00C54F1F"/>
    <w:rsid w:val="00C6111B"/>
    <w:rsid w:val="00C645A9"/>
    <w:rsid w:val="00C64B46"/>
    <w:rsid w:val="00C65F86"/>
    <w:rsid w:val="00C6771C"/>
    <w:rsid w:val="00C67B7D"/>
    <w:rsid w:val="00C70D5D"/>
    <w:rsid w:val="00C71E17"/>
    <w:rsid w:val="00C742C0"/>
    <w:rsid w:val="00C7439F"/>
    <w:rsid w:val="00C756C3"/>
    <w:rsid w:val="00C76861"/>
    <w:rsid w:val="00C76A14"/>
    <w:rsid w:val="00C7738A"/>
    <w:rsid w:val="00C815C1"/>
    <w:rsid w:val="00C82A1A"/>
    <w:rsid w:val="00C83026"/>
    <w:rsid w:val="00C83CDA"/>
    <w:rsid w:val="00C8537A"/>
    <w:rsid w:val="00C8613E"/>
    <w:rsid w:val="00C87AAE"/>
    <w:rsid w:val="00C87F72"/>
    <w:rsid w:val="00C9006E"/>
    <w:rsid w:val="00C93034"/>
    <w:rsid w:val="00C9378C"/>
    <w:rsid w:val="00C94A5E"/>
    <w:rsid w:val="00C951E7"/>
    <w:rsid w:val="00C95CB6"/>
    <w:rsid w:val="00C979F3"/>
    <w:rsid w:val="00C97C19"/>
    <w:rsid w:val="00C97CB7"/>
    <w:rsid w:val="00CA239C"/>
    <w:rsid w:val="00CA3F71"/>
    <w:rsid w:val="00CA40CC"/>
    <w:rsid w:val="00CA4587"/>
    <w:rsid w:val="00CA49B8"/>
    <w:rsid w:val="00CA5107"/>
    <w:rsid w:val="00CA6762"/>
    <w:rsid w:val="00CA6EFF"/>
    <w:rsid w:val="00CA738A"/>
    <w:rsid w:val="00CA7C60"/>
    <w:rsid w:val="00CB1097"/>
    <w:rsid w:val="00CB1440"/>
    <w:rsid w:val="00CB2B41"/>
    <w:rsid w:val="00CB39BE"/>
    <w:rsid w:val="00CB3F58"/>
    <w:rsid w:val="00CB4836"/>
    <w:rsid w:val="00CB563D"/>
    <w:rsid w:val="00CB691F"/>
    <w:rsid w:val="00CB6BED"/>
    <w:rsid w:val="00CB6E10"/>
    <w:rsid w:val="00CB734D"/>
    <w:rsid w:val="00CC02F3"/>
    <w:rsid w:val="00CC144B"/>
    <w:rsid w:val="00CC1F31"/>
    <w:rsid w:val="00CC20B5"/>
    <w:rsid w:val="00CC2FB4"/>
    <w:rsid w:val="00CC4959"/>
    <w:rsid w:val="00CC4B27"/>
    <w:rsid w:val="00CC6686"/>
    <w:rsid w:val="00CC71C0"/>
    <w:rsid w:val="00CC73DF"/>
    <w:rsid w:val="00CC7C88"/>
    <w:rsid w:val="00CD0197"/>
    <w:rsid w:val="00CD06DC"/>
    <w:rsid w:val="00CD101E"/>
    <w:rsid w:val="00CD24FB"/>
    <w:rsid w:val="00CD30CB"/>
    <w:rsid w:val="00CD5A14"/>
    <w:rsid w:val="00CD72F9"/>
    <w:rsid w:val="00CD788A"/>
    <w:rsid w:val="00CD7EAD"/>
    <w:rsid w:val="00CE0856"/>
    <w:rsid w:val="00CE2371"/>
    <w:rsid w:val="00CE2B70"/>
    <w:rsid w:val="00CE391A"/>
    <w:rsid w:val="00CE4DE4"/>
    <w:rsid w:val="00CE67F6"/>
    <w:rsid w:val="00CE68E4"/>
    <w:rsid w:val="00CF01A7"/>
    <w:rsid w:val="00CF0CAD"/>
    <w:rsid w:val="00CF13B3"/>
    <w:rsid w:val="00CF1F04"/>
    <w:rsid w:val="00CF2185"/>
    <w:rsid w:val="00CF2CFF"/>
    <w:rsid w:val="00CF3F86"/>
    <w:rsid w:val="00CF4BB2"/>
    <w:rsid w:val="00CF721E"/>
    <w:rsid w:val="00CF78C4"/>
    <w:rsid w:val="00D024E3"/>
    <w:rsid w:val="00D02784"/>
    <w:rsid w:val="00D02DDC"/>
    <w:rsid w:val="00D04B1A"/>
    <w:rsid w:val="00D075AD"/>
    <w:rsid w:val="00D10281"/>
    <w:rsid w:val="00D11873"/>
    <w:rsid w:val="00D13607"/>
    <w:rsid w:val="00D13787"/>
    <w:rsid w:val="00D14626"/>
    <w:rsid w:val="00D152A5"/>
    <w:rsid w:val="00D17E49"/>
    <w:rsid w:val="00D21220"/>
    <w:rsid w:val="00D21AA1"/>
    <w:rsid w:val="00D21B1F"/>
    <w:rsid w:val="00D22194"/>
    <w:rsid w:val="00D23BF0"/>
    <w:rsid w:val="00D259F2"/>
    <w:rsid w:val="00D25F69"/>
    <w:rsid w:val="00D2644D"/>
    <w:rsid w:val="00D2666C"/>
    <w:rsid w:val="00D30019"/>
    <w:rsid w:val="00D30AFD"/>
    <w:rsid w:val="00D31408"/>
    <w:rsid w:val="00D31610"/>
    <w:rsid w:val="00D32E9C"/>
    <w:rsid w:val="00D336BA"/>
    <w:rsid w:val="00D363EA"/>
    <w:rsid w:val="00D3652C"/>
    <w:rsid w:val="00D367EB"/>
    <w:rsid w:val="00D36AC6"/>
    <w:rsid w:val="00D36FC0"/>
    <w:rsid w:val="00D411A2"/>
    <w:rsid w:val="00D41437"/>
    <w:rsid w:val="00D414E1"/>
    <w:rsid w:val="00D41ED5"/>
    <w:rsid w:val="00D423FD"/>
    <w:rsid w:val="00D42702"/>
    <w:rsid w:val="00D42B6D"/>
    <w:rsid w:val="00D50B4F"/>
    <w:rsid w:val="00D51A6E"/>
    <w:rsid w:val="00D51DE6"/>
    <w:rsid w:val="00D52A38"/>
    <w:rsid w:val="00D52F54"/>
    <w:rsid w:val="00D538AB"/>
    <w:rsid w:val="00D53CE1"/>
    <w:rsid w:val="00D55063"/>
    <w:rsid w:val="00D552AA"/>
    <w:rsid w:val="00D55704"/>
    <w:rsid w:val="00D5782A"/>
    <w:rsid w:val="00D60068"/>
    <w:rsid w:val="00D61451"/>
    <w:rsid w:val="00D63D1A"/>
    <w:rsid w:val="00D649C8"/>
    <w:rsid w:val="00D668B6"/>
    <w:rsid w:val="00D66DE2"/>
    <w:rsid w:val="00D67842"/>
    <w:rsid w:val="00D70B90"/>
    <w:rsid w:val="00D71EAB"/>
    <w:rsid w:val="00D7317C"/>
    <w:rsid w:val="00D73A5E"/>
    <w:rsid w:val="00D73AC7"/>
    <w:rsid w:val="00D75191"/>
    <w:rsid w:val="00D75B9E"/>
    <w:rsid w:val="00D76EA4"/>
    <w:rsid w:val="00D7714D"/>
    <w:rsid w:val="00D809C5"/>
    <w:rsid w:val="00D80A38"/>
    <w:rsid w:val="00D80CAF"/>
    <w:rsid w:val="00D824DC"/>
    <w:rsid w:val="00D8387C"/>
    <w:rsid w:val="00D83E5E"/>
    <w:rsid w:val="00D851AE"/>
    <w:rsid w:val="00D86299"/>
    <w:rsid w:val="00D878B0"/>
    <w:rsid w:val="00D932D8"/>
    <w:rsid w:val="00D955A7"/>
    <w:rsid w:val="00D96F0B"/>
    <w:rsid w:val="00D9758A"/>
    <w:rsid w:val="00D978F5"/>
    <w:rsid w:val="00D97BAE"/>
    <w:rsid w:val="00DA0293"/>
    <w:rsid w:val="00DA09E0"/>
    <w:rsid w:val="00DA1F45"/>
    <w:rsid w:val="00DA37C1"/>
    <w:rsid w:val="00DA419C"/>
    <w:rsid w:val="00DA41CA"/>
    <w:rsid w:val="00DA4232"/>
    <w:rsid w:val="00DA51FC"/>
    <w:rsid w:val="00DA5AC3"/>
    <w:rsid w:val="00DA6B0B"/>
    <w:rsid w:val="00DA6BB2"/>
    <w:rsid w:val="00DA74B3"/>
    <w:rsid w:val="00DB5401"/>
    <w:rsid w:val="00DB5E17"/>
    <w:rsid w:val="00DB626B"/>
    <w:rsid w:val="00DB6EC6"/>
    <w:rsid w:val="00DB78C5"/>
    <w:rsid w:val="00DC05A0"/>
    <w:rsid w:val="00DC1AC1"/>
    <w:rsid w:val="00DC389F"/>
    <w:rsid w:val="00DC3CF7"/>
    <w:rsid w:val="00DC629B"/>
    <w:rsid w:val="00DC72C8"/>
    <w:rsid w:val="00DC7BC1"/>
    <w:rsid w:val="00DC7DAD"/>
    <w:rsid w:val="00DD162C"/>
    <w:rsid w:val="00DD2A0E"/>
    <w:rsid w:val="00DD5876"/>
    <w:rsid w:val="00DD6515"/>
    <w:rsid w:val="00DD661F"/>
    <w:rsid w:val="00DD6B0D"/>
    <w:rsid w:val="00DD779D"/>
    <w:rsid w:val="00DE034F"/>
    <w:rsid w:val="00DE04A0"/>
    <w:rsid w:val="00DE0893"/>
    <w:rsid w:val="00DE0A98"/>
    <w:rsid w:val="00DE15C5"/>
    <w:rsid w:val="00DE6EA1"/>
    <w:rsid w:val="00DF0E0A"/>
    <w:rsid w:val="00DF2377"/>
    <w:rsid w:val="00DF4163"/>
    <w:rsid w:val="00DF46B5"/>
    <w:rsid w:val="00DF577A"/>
    <w:rsid w:val="00DF5C4D"/>
    <w:rsid w:val="00DF625E"/>
    <w:rsid w:val="00DF635B"/>
    <w:rsid w:val="00DF79A4"/>
    <w:rsid w:val="00DF7AC7"/>
    <w:rsid w:val="00DF7E73"/>
    <w:rsid w:val="00E01F61"/>
    <w:rsid w:val="00E02260"/>
    <w:rsid w:val="00E04900"/>
    <w:rsid w:val="00E04F87"/>
    <w:rsid w:val="00E059CF"/>
    <w:rsid w:val="00E06478"/>
    <w:rsid w:val="00E071E4"/>
    <w:rsid w:val="00E117A2"/>
    <w:rsid w:val="00E12014"/>
    <w:rsid w:val="00E1358F"/>
    <w:rsid w:val="00E144E6"/>
    <w:rsid w:val="00E15E13"/>
    <w:rsid w:val="00E1694D"/>
    <w:rsid w:val="00E20174"/>
    <w:rsid w:val="00E207F3"/>
    <w:rsid w:val="00E20B0C"/>
    <w:rsid w:val="00E21D59"/>
    <w:rsid w:val="00E22655"/>
    <w:rsid w:val="00E226FA"/>
    <w:rsid w:val="00E2287F"/>
    <w:rsid w:val="00E23453"/>
    <w:rsid w:val="00E23B29"/>
    <w:rsid w:val="00E24349"/>
    <w:rsid w:val="00E25CC8"/>
    <w:rsid w:val="00E3073E"/>
    <w:rsid w:val="00E31CD6"/>
    <w:rsid w:val="00E33B7E"/>
    <w:rsid w:val="00E35282"/>
    <w:rsid w:val="00E36747"/>
    <w:rsid w:val="00E369CC"/>
    <w:rsid w:val="00E36A7E"/>
    <w:rsid w:val="00E36C99"/>
    <w:rsid w:val="00E36D58"/>
    <w:rsid w:val="00E372FD"/>
    <w:rsid w:val="00E374FC"/>
    <w:rsid w:val="00E40035"/>
    <w:rsid w:val="00E40A9E"/>
    <w:rsid w:val="00E40C9B"/>
    <w:rsid w:val="00E40FA3"/>
    <w:rsid w:val="00E4195D"/>
    <w:rsid w:val="00E41F3D"/>
    <w:rsid w:val="00E43BF5"/>
    <w:rsid w:val="00E44D54"/>
    <w:rsid w:val="00E52A45"/>
    <w:rsid w:val="00E54637"/>
    <w:rsid w:val="00E54648"/>
    <w:rsid w:val="00E556E8"/>
    <w:rsid w:val="00E5611F"/>
    <w:rsid w:val="00E564B8"/>
    <w:rsid w:val="00E56652"/>
    <w:rsid w:val="00E56744"/>
    <w:rsid w:val="00E568EE"/>
    <w:rsid w:val="00E57F39"/>
    <w:rsid w:val="00E6050E"/>
    <w:rsid w:val="00E60ADA"/>
    <w:rsid w:val="00E60C50"/>
    <w:rsid w:val="00E614FD"/>
    <w:rsid w:val="00E6248B"/>
    <w:rsid w:val="00E630DE"/>
    <w:rsid w:val="00E647D7"/>
    <w:rsid w:val="00E64ABB"/>
    <w:rsid w:val="00E67A65"/>
    <w:rsid w:val="00E70AC3"/>
    <w:rsid w:val="00E70C32"/>
    <w:rsid w:val="00E71C91"/>
    <w:rsid w:val="00E71D05"/>
    <w:rsid w:val="00E73E33"/>
    <w:rsid w:val="00E74A32"/>
    <w:rsid w:val="00E7550F"/>
    <w:rsid w:val="00E76A0D"/>
    <w:rsid w:val="00E76B14"/>
    <w:rsid w:val="00E770C1"/>
    <w:rsid w:val="00E8259B"/>
    <w:rsid w:val="00E825CD"/>
    <w:rsid w:val="00E82C8D"/>
    <w:rsid w:val="00E83067"/>
    <w:rsid w:val="00E864E9"/>
    <w:rsid w:val="00E86675"/>
    <w:rsid w:val="00E87374"/>
    <w:rsid w:val="00E879CC"/>
    <w:rsid w:val="00E903F9"/>
    <w:rsid w:val="00E91563"/>
    <w:rsid w:val="00E91DAE"/>
    <w:rsid w:val="00E93691"/>
    <w:rsid w:val="00E94BAD"/>
    <w:rsid w:val="00E9550A"/>
    <w:rsid w:val="00E957C1"/>
    <w:rsid w:val="00E96A52"/>
    <w:rsid w:val="00E96ABC"/>
    <w:rsid w:val="00E97A38"/>
    <w:rsid w:val="00EA225B"/>
    <w:rsid w:val="00EA3750"/>
    <w:rsid w:val="00EA4871"/>
    <w:rsid w:val="00EA4ED3"/>
    <w:rsid w:val="00EA5241"/>
    <w:rsid w:val="00EA5E82"/>
    <w:rsid w:val="00EA687C"/>
    <w:rsid w:val="00EA76F6"/>
    <w:rsid w:val="00EB0CEC"/>
    <w:rsid w:val="00EB1303"/>
    <w:rsid w:val="00EB1A4B"/>
    <w:rsid w:val="00EB1A83"/>
    <w:rsid w:val="00EB1AEE"/>
    <w:rsid w:val="00EB1D21"/>
    <w:rsid w:val="00EB2093"/>
    <w:rsid w:val="00EB4FA4"/>
    <w:rsid w:val="00EB6596"/>
    <w:rsid w:val="00EB6BA9"/>
    <w:rsid w:val="00EB73AD"/>
    <w:rsid w:val="00EC01B3"/>
    <w:rsid w:val="00EC13BC"/>
    <w:rsid w:val="00EC25D9"/>
    <w:rsid w:val="00EC25DF"/>
    <w:rsid w:val="00EC2D13"/>
    <w:rsid w:val="00EC2F3F"/>
    <w:rsid w:val="00EC3152"/>
    <w:rsid w:val="00EC3949"/>
    <w:rsid w:val="00EC3CE4"/>
    <w:rsid w:val="00EC4239"/>
    <w:rsid w:val="00EC4377"/>
    <w:rsid w:val="00EC5649"/>
    <w:rsid w:val="00EC69B3"/>
    <w:rsid w:val="00EC72B4"/>
    <w:rsid w:val="00EC72F4"/>
    <w:rsid w:val="00ED0185"/>
    <w:rsid w:val="00ED04CF"/>
    <w:rsid w:val="00ED04E8"/>
    <w:rsid w:val="00ED073F"/>
    <w:rsid w:val="00ED1269"/>
    <w:rsid w:val="00ED22B6"/>
    <w:rsid w:val="00ED2FDD"/>
    <w:rsid w:val="00ED32D3"/>
    <w:rsid w:val="00ED4324"/>
    <w:rsid w:val="00ED4AB1"/>
    <w:rsid w:val="00ED5932"/>
    <w:rsid w:val="00ED6C18"/>
    <w:rsid w:val="00ED782B"/>
    <w:rsid w:val="00EE5809"/>
    <w:rsid w:val="00EE604D"/>
    <w:rsid w:val="00EE6440"/>
    <w:rsid w:val="00EE6890"/>
    <w:rsid w:val="00EE73FB"/>
    <w:rsid w:val="00EE77A1"/>
    <w:rsid w:val="00EF247E"/>
    <w:rsid w:val="00EF24A8"/>
    <w:rsid w:val="00EF2C5A"/>
    <w:rsid w:val="00EF2F01"/>
    <w:rsid w:val="00EF3AA4"/>
    <w:rsid w:val="00EF7ABD"/>
    <w:rsid w:val="00F00566"/>
    <w:rsid w:val="00F00A64"/>
    <w:rsid w:val="00F030DB"/>
    <w:rsid w:val="00F03367"/>
    <w:rsid w:val="00F03E88"/>
    <w:rsid w:val="00F048D6"/>
    <w:rsid w:val="00F064AE"/>
    <w:rsid w:val="00F06788"/>
    <w:rsid w:val="00F10186"/>
    <w:rsid w:val="00F1077C"/>
    <w:rsid w:val="00F11A7E"/>
    <w:rsid w:val="00F12F2B"/>
    <w:rsid w:val="00F149CA"/>
    <w:rsid w:val="00F20887"/>
    <w:rsid w:val="00F20B80"/>
    <w:rsid w:val="00F21DED"/>
    <w:rsid w:val="00F222F9"/>
    <w:rsid w:val="00F2419E"/>
    <w:rsid w:val="00F25538"/>
    <w:rsid w:val="00F30031"/>
    <w:rsid w:val="00F304C7"/>
    <w:rsid w:val="00F30D36"/>
    <w:rsid w:val="00F32846"/>
    <w:rsid w:val="00F337BA"/>
    <w:rsid w:val="00F33C68"/>
    <w:rsid w:val="00F35FAE"/>
    <w:rsid w:val="00F362F4"/>
    <w:rsid w:val="00F374FD"/>
    <w:rsid w:val="00F37A45"/>
    <w:rsid w:val="00F406A5"/>
    <w:rsid w:val="00F416D4"/>
    <w:rsid w:val="00F42E85"/>
    <w:rsid w:val="00F43407"/>
    <w:rsid w:val="00F446FE"/>
    <w:rsid w:val="00F46B92"/>
    <w:rsid w:val="00F46C78"/>
    <w:rsid w:val="00F50754"/>
    <w:rsid w:val="00F53172"/>
    <w:rsid w:val="00F54157"/>
    <w:rsid w:val="00F54D87"/>
    <w:rsid w:val="00F5541A"/>
    <w:rsid w:val="00F55656"/>
    <w:rsid w:val="00F56C5F"/>
    <w:rsid w:val="00F570F2"/>
    <w:rsid w:val="00F57CF8"/>
    <w:rsid w:val="00F60070"/>
    <w:rsid w:val="00F6095F"/>
    <w:rsid w:val="00F60CC7"/>
    <w:rsid w:val="00F610B6"/>
    <w:rsid w:val="00F62672"/>
    <w:rsid w:val="00F649FD"/>
    <w:rsid w:val="00F65251"/>
    <w:rsid w:val="00F66A62"/>
    <w:rsid w:val="00F66C0C"/>
    <w:rsid w:val="00F73192"/>
    <w:rsid w:val="00F731CC"/>
    <w:rsid w:val="00F73F85"/>
    <w:rsid w:val="00F7468E"/>
    <w:rsid w:val="00F75AC8"/>
    <w:rsid w:val="00F76CED"/>
    <w:rsid w:val="00F77F9C"/>
    <w:rsid w:val="00F80498"/>
    <w:rsid w:val="00F806A9"/>
    <w:rsid w:val="00F808D8"/>
    <w:rsid w:val="00F8193D"/>
    <w:rsid w:val="00F81D5A"/>
    <w:rsid w:val="00F84B02"/>
    <w:rsid w:val="00F84D30"/>
    <w:rsid w:val="00F85DF9"/>
    <w:rsid w:val="00F8721D"/>
    <w:rsid w:val="00F875F0"/>
    <w:rsid w:val="00F91B2E"/>
    <w:rsid w:val="00F92549"/>
    <w:rsid w:val="00F928B4"/>
    <w:rsid w:val="00F92C14"/>
    <w:rsid w:val="00F9358A"/>
    <w:rsid w:val="00F935B8"/>
    <w:rsid w:val="00F966BC"/>
    <w:rsid w:val="00F97831"/>
    <w:rsid w:val="00FA1758"/>
    <w:rsid w:val="00FA3C65"/>
    <w:rsid w:val="00FA50B8"/>
    <w:rsid w:val="00FA6948"/>
    <w:rsid w:val="00FB0140"/>
    <w:rsid w:val="00FB08C5"/>
    <w:rsid w:val="00FB0A6B"/>
    <w:rsid w:val="00FB48BF"/>
    <w:rsid w:val="00FB4F22"/>
    <w:rsid w:val="00FB529C"/>
    <w:rsid w:val="00FB5779"/>
    <w:rsid w:val="00FB58D7"/>
    <w:rsid w:val="00FB5E12"/>
    <w:rsid w:val="00FC1D5A"/>
    <w:rsid w:val="00FC2314"/>
    <w:rsid w:val="00FC30D4"/>
    <w:rsid w:val="00FC32D6"/>
    <w:rsid w:val="00FD1002"/>
    <w:rsid w:val="00FD1F03"/>
    <w:rsid w:val="00FD264F"/>
    <w:rsid w:val="00FD3291"/>
    <w:rsid w:val="00FD4397"/>
    <w:rsid w:val="00FD4819"/>
    <w:rsid w:val="00FD4CA0"/>
    <w:rsid w:val="00FD68A8"/>
    <w:rsid w:val="00FD6A58"/>
    <w:rsid w:val="00FD7277"/>
    <w:rsid w:val="00FD7E95"/>
    <w:rsid w:val="00FE2A05"/>
    <w:rsid w:val="00FE33AC"/>
    <w:rsid w:val="00FE34AA"/>
    <w:rsid w:val="00FE3CBE"/>
    <w:rsid w:val="00FE4F35"/>
    <w:rsid w:val="00FE50E1"/>
    <w:rsid w:val="00FE5DC6"/>
    <w:rsid w:val="00FE6A95"/>
    <w:rsid w:val="00FE7377"/>
    <w:rsid w:val="00FE7E1B"/>
    <w:rsid w:val="00FF1074"/>
    <w:rsid w:val="00FF1A97"/>
    <w:rsid w:val="00FF1D58"/>
    <w:rsid w:val="00FF33F4"/>
    <w:rsid w:val="00FF4151"/>
    <w:rsid w:val="00FF7E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867CBD"/>
  <w15:chartTrackingRefBased/>
  <w15:docId w15:val="{237B7642-B43E-4E8E-A64D-FF3250BAB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footnote text" w:qFormat="1"/>
    <w:lsdException w:name="caption" w:qFormat="1"/>
    <w:lsdException w:name="Title" w:qFormat="1"/>
    <w:lsdException w:name="Subtitle" w:uiPriority="11" w:qFormat="1"/>
    <w:lsdException w:name="Hyperlink" w:uiPriority="99"/>
    <w:lsdException w:name="Strong" w:qFormat="1"/>
    <w:lsdException w:name="Emphasis" w:uiPriority="20" w:qFormat="1"/>
    <w:lsdException w:name="Normal (Web)" w:uiPriority="99"/>
    <w:lsdException w:name="HTML Code" w:uiPriority="99"/>
    <w:lsdException w:name="HTML Keyboard" w:semiHidden="1" w:uiPriority="99" w:unhideWhenUsed="1"/>
    <w:lsdException w:name="HTML Preformatted" w:uiPriority="99"/>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33002"/>
    <w:pPr>
      <w:spacing w:after="120"/>
    </w:pPr>
    <w:rPr>
      <w:rFonts w:ascii="Times New Roman" w:hAnsi="Times New Roman"/>
      <w:sz w:val="22"/>
      <w:szCs w:val="21"/>
    </w:rPr>
  </w:style>
  <w:style w:type="paragraph" w:styleId="berschrift1">
    <w:name w:val="heading 1"/>
    <w:basedOn w:val="Standard"/>
    <w:next w:val="Standard"/>
    <w:link w:val="berschrift1Zchn"/>
    <w:uiPriority w:val="9"/>
    <w:qFormat/>
    <w:rsid w:val="00116671"/>
    <w:pPr>
      <w:keepNext/>
      <w:keepLines/>
      <w:numPr>
        <w:numId w:val="13"/>
      </w:numPr>
      <w:pBdr>
        <w:bottom w:val="single" w:sz="4" w:space="1" w:color="5B9BD5"/>
      </w:pBdr>
      <w:tabs>
        <w:tab w:val="left" w:pos="567"/>
      </w:tabs>
      <w:spacing w:before="120" w:after="360"/>
      <w:ind w:left="431" w:right="-567" w:hanging="431"/>
      <w:outlineLvl w:val="0"/>
    </w:pPr>
    <w:rPr>
      <w:rFonts w:ascii="Arial" w:eastAsia="SimSun" w:hAnsi="Arial" w:cs="Arial"/>
      <w:color w:val="002060"/>
      <w:sz w:val="36"/>
      <w:szCs w:val="36"/>
    </w:rPr>
  </w:style>
  <w:style w:type="paragraph" w:styleId="berschrift2">
    <w:name w:val="heading 2"/>
    <w:basedOn w:val="Standard"/>
    <w:next w:val="Standard"/>
    <w:link w:val="berschrift2Zchn"/>
    <w:uiPriority w:val="9"/>
    <w:unhideWhenUsed/>
    <w:qFormat/>
    <w:rsid w:val="004242F8"/>
    <w:pPr>
      <w:keepNext/>
      <w:keepLines/>
      <w:numPr>
        <w:ilvl w:val="1"/>
        <w:numId w:val="13"/>
      </w:numPr>
      <w:tabs>
        <w:tab w:val="left" w:pos="851"/>
      </w:tabs>
      <w:spacing w:before="360"/>
      <w:ind w:left="578" w:hanging="578"/>
      <w:outlineLvl w:val="1"/>
    </w:pPr>
    <w:rPr>
      <w:rFonts w:ascii="Arial" w:eastAsia="SimSun" w:hAnsi="Arial" w:cs="Arial"/>
      <w:color w:val="002060"/>
      <w:sz w:val="28"/>
      <w:szCs w:val="28"/>
    </w:rPr>
  </w:style>
  <w:style w:type="paragraph" w:styleId="berschrift3">
    <w:name w:val="heading 3"/>
    <w:basedOn w:val="Standard"/>
    <w:next w:val="Standard"/>
    <w:link w:val="berschrift3Zchn"/>
    <w:uiPriority w:val="9"/>
    <w:unhideWhenUsed/>
    <w:qFormat/>
    <w:rsid w:val="00EA5E82"/>
    <w:pPr>
      <w:keepNext/>
      <w:keepLines/>
      <w:numPr>
        <w:ilvl w:val="2"/>
        <w:numId w:val="13"/>
      </w:numPr>
      <w:tabs>
        <w:tab w:val="left" w:pos="1701"/>
      </w:tabs>
      <w:spacing w:before="240"/>
      <w:ind w:left="2552" w:hanging="2552"/>
      <w:outlineLvl w:val="2"/>
    </w:pPr>
    <w:rPr>
      <w:rFonts w:ascii="Arial" w:eastAsia="SimSun" w:hAnsi="Arial" w:cs="Arial"/>
      <w:color w:val="002060"/>
      <w:sz w:val="26"/>
      <w:szCs w:val="26"/>
    </w:rPr>
  </w:style>
  <w:style w:type="paragraph" w:styleId="berschrift4">
    <w:name w:val="heading 4"/>
    <w:basedOn w:val="Standard"/>
    <w:next w:val="Standard"/>
    <w:link w:val="berschrift4Zchn"/>
    <w:uiPriority w:val="9"/>
    <w:unhideWhenUsed/>
    <w:qFormat/>
    <w:rsid w:val="00B22FB3"/>
    <w:pPr>
      <w:keepNext/>
      <w:keepLines/>
      <w:numPr>
        <w:ilvl w:val="3"/>
        <w:numId w:val="13"/>
      </w:numPr>
      <w:spacing w:before="80" w:after="0"/>
      <w:outlineLvl w:val="3"/>
    </w:pPr>
    <w:rPr>
      <w:rFonts w:ascii="Calibri Light" w:eastAsia="SimSun" w:hAnsi="Calibri Light"/>
      <w:sz w:val="24"/>
      <w:szCs w:val="24"/>
    </w:rPr>
  </w:style>
  <w:style w:type="paragraph" w:styleId="berschrift5">
    <w:name w:val="heading 5"/>
    <w:basedOn w:val="Standard"/>
    <w:next w:val="Standard"/>
    <w:link w:val="berschrift5Zchn"/>
    <w:uiPriority w:val="9"/>
    <w:unhideWhenUsed/>
    <w:qFormat/>
    <w:rsid w:val="00B22FB3"/>
    <w:pPr>
      <w:keepNext/>
      <w:keepLines/>
      <w:numPr>
        <w:ilvl w:val="4"/>
        <w:numId w:val="13"/>
      </w:numPr>
      <w:spacing w:before="80" w:after="0"/>
      <w:outlineLvl w:val="4"/>
    </w:pPr>
    <w:rPr>
      <w:rFonts w:ascii="Calibri Light" w:eastAsia="SimSun" w:hAnsi="Calibri Light"/>
      <w:i/>
      <w:iCs/>
      <w:szCs w:val="22"/>
    </w:rPr>
  </w:style>
  <w:style w:type="paragraph" w:styleId="berschrift6">
    <w:name w:val="heading 6"/>
    <w:basedOn w:val="Standard"/>
    <w:next w:val="Standard"/>
    <w:link w:val="berschrift6Zchn"/>
    <w:uiPriority w:val="9"/>
    <w:unhideWhenUsed/>
    <w:rsid w:val="00B22FB3"/>
    <w:pPr>
      <w:keepNext/>
      <w:keepLines/>
      <w:numPr>
        <w:ilvl w:val="5"/>
        <w:numId w:val="13"/>
      </w:numPr>
      <w:spacing w:before="80" w:after="0"/>
      <w:outlineLvl w:val="5"/>
    </w:pPr>
    <w:rPr>
      <w:rFonts w:ascii="Calibri Light" w:eastAsia="SimSun" w:hAnsi="Calibri Light"/>
      <w:color w:val="595959"/>
    </w:rPr>
  </w:style>
  <w:style w:type="paragraph" w:styleId="berschrift7">
    <w:name w:val="heading 7"/>
    <w:basedOn w:val="Standard"/>
    <w:next w:val="Standard"/>
    <w:link w:val="berschrift7Zchn"/>
    <w:uiPriority w:val="9"/>
    <w:unhideWhenUsed/>
    <w:rsid w:val="00B22FB3"/>
    <w:pPr>
      <w:keepNext/>
      <w:keepLines/>
      <w:numPr>
        <w:ilvl w:val="6"/>
        <w:numId w:val="13"/>
      </w:numPr>
      <w:spacing w:before="80" w:after="0"/>
      <w:outlineLvl w:val="6"/>
    </w:pPr>
    <w:rPr>
      <w:rFonts w:ascii="Calibri Light" w:eastAsia="SimSun" w:hAnsi="Calibri Light"/>
      <w:i/>
      <w:iCs/>
      <w:color w:val="595959"/>
    </w:rPr>
  </w:style>
  <w:style w:type="paragraph" w:styleId="berschrift8">
    <w:name w:val="heading 8"/>
    <w:basedOn w:val="Standard"/>
    <w:next w:val="Standard"/>
    <w:link w:val="berschrift8Zchn"/>
    <w:uiPriority w:val="9"/>
    <w:unhideWhenUsed/>
    <w:rsid w:val="00B22FB3"/>
    <w:pPr>
      <w:keepNext/>
      <w:keepLines/>
      <w:numPr>
        <w:ilvl w:val="7"/>
        <w:numId w:val="13"/>
      </w:numPr>
      <w:spacing w:before="80" w:after="0"/>
      <w:outlineLvl w:val="7"/>
    </w:pPr>
    <w:rPr>
      <w:rFonts w:ascii="Calibri Light" w:eastAsia="SimSun" w:hAnsi="Calibri Light"/>
      <w:smallCaps/>
      <w:color w:val="595959"/>
    </w:rPr>
  </w:style>
  <w:style w:type="paragraph" w:styleId="berschrift9">
    <w:name w:val="heading 9"/>
    <w:basedOn w:val="Standard"/>
    <w:next w:val="Standard"/>
    <w:link w:val="berschrift9Zchn"/>
    <w:uiPriority w:val="9"/>
    <w:unhideWhenUsed/>
    <w:rsid w:val="00B22FB3"/>
    <w:pPr>
      <w:keepNext/>
      <w:keepLines/>
      <w:numPr>
        <w:ilvl w:val="8"/>
        <w:numId w:val="13"/>
      </w:numPr>
      <w:spacing w:before="80" w:after="0"/>
      <w:outlineLvl w:val="8"/>
    </w:pPr>
    <w:rPr>
      <w:rFonts w:ascii="Calibri Light" w:eastAsia="SimSun" w:hAnsi="Calibri Light"/>
      <w:i/>
      <w:iCs/>
      <w:smallCap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dText">
    <w:name w:val="stdText"/>
    <w:basedOn w:val="Standard"/>
    <w:link w:val="stdTextZchn"/>
    <w:qFormat/>
    <w:rsid w:val="007E6317"/>
    <w:rPr>
      <w:color w:val="000000"/>
    </w:rPr>
  </w:style>
  <w:style w:type="character" w:customStyle="1" w:styleId="stdTextZchn">
    <w:name w:val="stdText Zchn"/>
    <w:link w:val="stdText"/>
    <w:rsid w:val="007E6317"/>
    <w:rPr>
      <w:rFonts w:ascii="Times New Roman" w:hAnsi="Times New Roman"/>
      <w:color w:val="000000"/>
      <w:szCs w:val="21"/>
    </w:rPr>
  </w:style>
  <w:style w:type="paragraph" w:styleId="Kopfzeile">
    <w:name w:val="header"/>
    <w:next w:val="stdText"/>
    <w:pPr>
      <w:tabs>
        <w:tab w:val="center" w:pos="4536"/>
        <w:tab w:val="right" w:pos="9072"/>
      </w:tabs>
      <w:spacing w:after="120" w:line="264" w:lineRule="auto"/>
    </w:pPr>
    <w:rPr>
      <w:rFonts w:ascii="Arial Black" w:hAnsi="Arial Black"/>
      <w:color w:val="FFFFFF"/>
      <w:sz w:val="22"/>
      <w:szCs w:val="21"/>
    </w:rPr>
  </w:style>
  <w:style w:type="paragraph" w:styleId="Fuzeile">
    <w:name w:val="footer"/>
    <w:pPr>
      <w:tabs>
        <w:tab w:val="center" w:pos="4536"/>
        <w:tab w:val="right" w:pos="9072"/>
      </w:tabs>
      <w:spacing w:after="120" w:line="360" w:lineRule="exact"/>
    </w:pPr>
    <w:rPr>
      <w:rFonts w:ascii="Arial Black" w:hAnsi="Arial Black"/>
      <w:color w:val="FFFFFF"/>
      <w:spacing w:val="10"/>
      <w:sz w:val="22"/>
      <w:szCs w:val="21"/>
    </w:rPr>
  </w:style>
  <w:style w:type="character" w:styleId="Seitenzahl">
    <w:name w:val="page number"/>
    <w:basedOn w:val="Absatz-Standardschriftart"/>
  </w:style>
  <w:style w:type="character" w:styleId="Zeilennummer">
    <w:name w:val="line number"/>
    <w:basedOn w:val="Absatz-Standardschriftart"/>
  </w:style>
  <w:style w:type="paragraph" w:styleId="Beschriftung">
    <w:name w:val="caption"/>
    <w:aliases w:val="Beschriftung_Abbildung"/>
    <w:basedOn w:val="Standard"/>
    <w:next w:val="Standard"/>
    <w:link w:val="BeschriftungZchn"/>
    <w:unhideWhenUsed/>
    <w:qFormat/>
    <w:rsid w:val="00CD0197"/>
    <w:rPr>
      <w:rFonts w:ascii="Calibri" w:hAnsi="Calibri" w:cs="Calibri"/>
      <w:bCs/>
      <w:color w:val="002060"/>
      <w:sz w:val="18"/>
      <w:szCs w:val="18"/>
    </w:rPr>
  </w:style>
  <w:style w:type="character" w:customStyle="1" w:styleId="BeschriftungZchn">
    <w:name w:val="Beschriftung Zchn"/>
    <w:aliases w:val="Beschriftung_Abbildung Zchn"/>
    <w:link w:val="Beschriftung"/>
    <w:rsid w:val="00CD0197"/>
    <w:rPr>
      <w:rFonts w:cs="Calibri"/>
      <w:bCs/>
      <w:color w:val="002060"/>
      <w:sz w:val="18"/>
      <w:szCs w:val="18"/>
    </w:rPr>
  </w:style>
  <w:style w:type="paragraph" w:styleId="Endnotentext">
    <w:name w:val="endnote text"/>
    <w:semiHidden/>
    <w:pPr>
      <w:keepLines/>
      <w:tabs>
        <w:tab w:val="left" w:pos="397"/>
      </w:tabs>
      <w:spacing w:before="60" w:after="120" w:line="240" w:lineRule="atLeast"/>
      <w:ind w:left="397" w:hanging="397"/>
    </w:pPr>
    <w:rPr>
      <w:color w:val="000000"/>
      <w:sz w:val="19"/>
      <w:szCs w:val="21"/>
    </w:rPr>
  </w:style>
  <w:style w:type="character" w:styleId="Endnotenzeichen">
    <w:name w:val="endnote reference"/>
    <w:semiHidden/>
    <w:rPr>
      <w:vertAlign w:val="superscript"/>
    </w:rPr>
  </w:style>
  <w:style w:type="paragraph" w:styleId="Funotentext">
    <w:name w:val="footnote text"/>
    <w:basedOn w:val="Anrede"/>
    <w:link w:val="FunotentextZchn"/>
    <w:qFormat/>
    <w:rsid w:val="007C10DA"/>
    <w:pPr>
      <w:keepLines/>
      <w:tabs>
        <w:tab w:val="left" w:pos="397"/>
      </w:tabs>
      <w:spacing w:before="60"/>
      <w:ind w:left="397" w:hanging="397"/>
      <w:contextualSpacing/>
    </w:pPr>
    <w:rPr>
      <w:color w:val="000000"/>
      <w:sz w:val="18"/>
    </w:rPr>
  </w:style>
  <w:style w:type="character" w:styleId="Funotenzeichen">
    <w:name w:val="footnote reference"/>
    <w:semiHidden/>
    <w:rPr>
      <w:vertAlign w:val="superscript"/>
    </w:rPr>
  </w:style>
  <w:style w:type="character" w:styleId="Hyperlink">
    <w:name w:val="Hyperlink"/>
    <w:uiPriority w:val="99"/>
    <w:rPr>
      <w:color w:val="000000"/>
      <w:u w:val="none"/>
    </w:rPr>
  </w:style>
  <w:style w:type="paragraph" w:styleId="Abbildungsverzeichnis">
    <w:name w:val="table of figures"/>
    <w:next w:val="stdText"/>
    <w:pPr>
      <w:keepLines/>
      <w:tabs>
        <w:tab w:val="left" w:pos="1361"/>
        <w:tab w:val="right" w:leader="dot" w:pos="6124"/>
      </w:tabs>
      <w:spacing w:after="120" w:line="280" w:lineRule="atLeast"/>
      <w:ind w:left="1361" w:right="794" w:hanging="1361"/>
    </w:pPr>
    <w:rPr>
      <w:color w:val="000000"/>
      <w:sz w:val="22"/>
      <w:szCs w:val="21"/>
    </w:rPr>
  </w:style>
  <w:style w:type="paragraph" w:customStyle="1" w:styleId="LEMarginalie">
    <w:name w:val="LE Marginalie"/>
    <w:next w:val="stdText"/>
    <w:link w:val="LEMarginalieZchn"/>
    <w:qFormat/>
    <w:rsid w:val="007E6317"/>
    <w:pPr>
      <w:keepNext/>
      <w:keepLines/>
      <w:framePr w:w="2041" w:hSpace="284" w:wrap="notBeside" w:vAnchor="text" w:hAnchor="page" w:xAlign="outside" w:y="1"/>
      <w:shd w:val="clear" w:color="FFFFFF" w:fill="auto"/>
      <w:spacing w:after="120" w:line="280" w:lineRule="atLeast"/>
    </w:pPr>
    <w:rPr>
      <w:rFonts w:ascii="Arial" w:hAnsi="Arial"/>
      <w:color w:val="000000"/>
      <w:szCs w:val="21"/>
    </w:rPr>
  </w:style>
  <w:style w:type="character" w:customStyle="1" w:styleId="LEMarginalieZchn">
    <w:name w:val="LE Marginalie Zchn"/>
    <w:link w:val="LEMarginalie"/>
    <w:rsid w:val="007E6317"/>
    <w:rPr>
      <w:rFonts w:ascii="Arial" w:hAnsi="Arial"/>
      <w:color w:val="000000"/>
      <w:szCs w:val="21"/>
      <w:shd w:val="clear" w:color="FFFFFF" w:fill="auto"/>
    </w:rPr>
  </w:style>
  <w:style w:type="paragraph" w:customStyle="1" w:styleId="LETextDefinition">
    <w:name w:val="LE Text Definition"/>
    <w:next w:val="stdText"/>
    <w:link w:val="LETextDefinitionZchn"/>
    <w:pPr>
      <w:tabs>
        <w:tab w:val="left" w:pos="794"/>
        <w:tab w:val="left" w:pos="1191"/>
      </w:tabs>
      <w:spacing w:after="120" w:line="280" w:lineRule="atLeast"/>
      <w:ind w:left="397" w:right="794"/>
    </w:pPr>
    <w:rPr>
      <w:i/>
      <w:color w:val="000000"/>
      <w:sz w:val="22"/>
      <w:szCs w:val="21"/>
    </w:rPr>
  </w:style>
  <w:style w:type="character" w:customStyle="1" w:styleId="LETextDefinitionZchn">
    <w:name w:val="LE Text Definition Zchn"/>
    <w:link w:val="LETextDefinition"/>
    <w:rsid w:val="00CB3F58"/>
    <w:rPr>
      <w:i/>
      <w:color w:val="000000"/>
      <w:sz w:val="22"/>
      <w:lang w:val="de-DE" w:eastAsia="de-DE" w:bidi="ar-SA"/>
    </w:rPr>
  </w:style>
  <w:style w:type="paragraph" w:customStyle="1" w:styleId="LETexteingezogen">
    <w:name w:val="LE Text eingezogen"/>
    <w:next w:val="stdText"/>
    <w:pPr>
      <w:tabs>
        <w:tab w:val="left" w:pos="794"/>
        <w:tab w:val="left" w:pos="1191"/>
      </w:tabs>
      <w:spacing w:after="120" w:line="280" w:lineRule="atLeast"/>
      <w:ind w:left="397"/>
    </w:pPr>
    <w:rPr>
      <w:color w:val="000000"/>
      <w:sz w:val="22"/>
      <w:szCs w:val="21"/>
    </w:rPr>
  </w:style>
  <w:style w:type="paragraph" w:customStyle="1" w:styleId="LEZwischenberschrift">
    <w:name w:val="LE Zwischenüberschrift"/>
    <w:next w:val="stdText"/>
    <w:link w:val="LEZwischenberschriftZchn"/>
    <w:pPr>
      <w:keepLines/>
      <w:tabs>
        <w:tab w:val="left" w:pos="397"/>
        <w:tab w:val="left" w:pos="794"/>
      </w:tabs>
      <w:spacing w:after="120" w:line="280" w:lineRule="atLeast"/>
    </w:pPr>
    <w:rPr>
      <w:rFonts w:ascii="Arial" w:hAnsi="Arial"/>
      <w:b/>
      <w:color w:val="000000"/>
      <w:spacing w:val="2"/>
      <w:sz w:val="21"/>
      <w:szCs w:val="21"/>
    </w:rPr>
  </w:style>
  <w:style w:type="character" w:customStyle="1" w:styleId="LEZwischenberschriftZchn">
    <w:name w:val="LE Zwischenüberschrift Zchn"/>
    <w:link w:val="LEZwischenberschrift"/>
    <w:rsid w:val="00CB3F58"/>
    <w:rPr>
      <w:rFonts w:ascii="Arial" w:hAnsi="Arial"/>
      <w:b/>
      <w:color w:val="000000"/>
      <w:spacing w:val="2"/>
      <w:sz w:val="21"/>
      <w:lang w:val="de-DE" w:eastAsia="de-DE" w:bidi="ar-SA"/>
    </w:rPr>
  </w:style>
  <w:style w:type="paragraph" w:customStyle="1" w:styleId="LETextLinienrahmen">
    <w:name w:val="LE Text Linienrahmen"/>
    <w:next w:val="stdText"/>
    <w:pPr>
      <w:keepLines/>
      <w:pBdr>
        <w:top w:val="single" w:sz="4" w:space="9" w:color="000000"/>
        <w:left w:val="single" w:sz="4" w:space="7" w:color="000000"/>
        <w:bottom w:val="single" w:sz="4" w:space="9" w:color="000000"/>
        <w:right w:val="single" w:sz="4" w:space="7" w:color="000000"/>
      </w:pBdr>
      <w:tabs>
        <w:tab w:val="left" w:pos="397"/>
        <w:tab w:val="left" w:pos="794"/>
        <w:tab w:val="left" w:pos="1191"/>
      </w:tabs>
      <w:spacing w:before="280" w:after="280" w:line="280" w:lineRule="atLeast"/>
      <w:ind w:left="181" w:right="181"/>
    </w:pPr>
    <w:rPr>
      <w:color w:val="000000"/>
      <w:sz w:val="22"/>
      <w:szCs w:val="21"/>
    </w:rPr>
  </w:style>
  <w:style w:type="paragraph" w:customStyle="1" w:styleId="LETextnichtproportional">
    <w:name w:val="LE Text nichtproportional"/>
    <w:next w:val="stdText"/>
    <w:link w:val="LETextnichtproportionalZchn"/>
    <w:pPr>
      <w:tabs>
        <w:tab w:val="left" w:pos="397"/>
        <w:tab w:val="left" w:pos="794"/>
        <w:tab w:val="left" w:pos="1191"/>
        <w:tab w:val="left" w:pos="1588"/>
        <w:tab w:val="left" w:pos="1985"/>
        <w:tab w:val="left" w:pos="2381"/>
        <w:tab w:val="left" w:pos="2778"/>
        <w:tab w:val="left" w:pos="3175"/>
      </w:tabs>
      <w:spacing w:after="120" w:line="280" w:lineRule="atLeast"/>
    </w:pPr>
    <w:rPr>
      <w:rFonts w:ascii="Courier New" w:hAnsi="Courier New" w:cs="Courier New"/>
      <w:color w:val="000000"/>
      <w:sz w:val="21"/>
      <w:szCs w:val="21"/>
    </w:rPr>
  </w:style>
  <w:style w:type="character" w:customStyle="1" w:styleId="LETextnichtproportionalZchn">
    <w:name w:val="LE Text nichtproportional Zchn"/>
    <w:link w:val="LETextnichtproportional"/>
    <w:rsid w:val="00CB3F58"/>
    <w:rPr>
      <w:rFonts w:ascii="Courier New" w:hAnsi="Courier New" w:cs="Courier New"/>
      <w:color w:val="000000"/>
      <w:lang w:val="de-DE" w:eastAsia="de-DE" w:bidi="ar-SA"/>
    </w:rPr>
  </w:style>
  <w:style w:type="paragraph" w:customStyle="1" w:styleId="berschriftInhalt">
    <w:name w:val="Überschrift Inhalt"/>
    <w:basedOn w:val="berschrift1"/>
    <w:next w:val="stdText"/>
    <w:pPr>
      <w:numPr>
        <w:numId w:val="0"/>
      </w:numPr>
      <w:outlineLvl w:val="9"/>
    </w:pPr>
  </w:style>
  <w:style w:type="paragraph" w:styleId="Verzeichnis1">
    <w:name w:val="toc 1"/>
    <w:basedOn w:val="berschrift1"/>
    <w:next w:val="stdText"/>
    <w:uiPriority w:val="39"/>
    <w:pPr>
      <w:keepNext w:val="0"/>
      <w:keepLines w:val="0"/>
      <w:numPr>
        <w:numId w:val="0"/>
      </w:numPr>
      <w:pBdr>
        <w:bottom w:val="none" w:sz="0" w:space="0" w:color="auto"/>
      </w:pBdr>
      <w:tabs>
        <w:tab w:val="clear" w:pos="567"/>
      </w:tabs>
      <w:spacing w:before="360" w:after="0"/>
      <w:ind w:right="0"/>
      <w:outlineLvl w:val="9"/>
    </w:pPr>
    <w:rPr>
      <w:rFonts w:asciiTheme="majorHAnsi" w:eastAsia="Times New Roman" w:hAnsiTheme="majorHAnsi" w:cstheme="majorHAnsi"/>
      <w:b/>
      <w:bCs/>
      <w:caps/>
      <w:color w:val="auto"/>
      <w:sz w:val="24"/>
      <w:szCs w:val="24"/>
    </w:rPr>
  </w:style>
  <w:style w:type="paragraph" w:styleId="Verzeichnis2">
    <w:name w:val="toc 2"/>
    <w:basedOn w:val="berschrift2"/>
    <w:next w:val="stdText"/>
    <w:uiPriority w:val="39"/>
    <w:pPr>
      <w:keepNext w:val="0"/>
      <w:keepLines w:val="0"/>
      <w:numPr>
        <w:ilvl w:val="0"/>
        <w:numId w:val="0"/>
      </w:numPr>
      <w:tabs>
        <w:tab w:val="clear" w:pos="851"/>
      </w:tabs>
      <w:spacing w:before="240" w:after="0"/>
      <w:outlineLvl w:val="9"/>
    </w:pPr>
    <w:rPr>
      <w:rFonts w:asciiTheme="minorHAnsi" w:eastAsia="Times New Roman" w:hAnsiTheme="minorHAnsi" w:cstheme="minorHAnsi"/>
      <w:b/>
      <w:bCs/>
      <w:color w:val="auto"/>
      <w:sz w:val="20"/>
      <w:szCs w:val="20"/>
    </w:rPr>
  </w:style>
  <w:style w:type="paragraph" w:styleId="Verzeichnis3">
    <w:name w:val="toc 3"/>
    <w:basedOn w:val="berschrift3"/>
    <w:next w:val="stdText"/>
    <w:uiPriority w:val="39"/>
    <w:pPr>
      <w:keepNext w:val="0"/>
      <w:keepLines w:val="0"/>
      <w:numPr>
        <w:ilvl w:val="0"/>
        <w:numId w:val="0"/>
      </w:numPr>
      <w:tabs>
        <w:tab w:val="clear" w:pos="1701"/>
      </w:tabs>
      <w:spacing w:before="0" w:after="0"/>
      <w:ind w:left="200"/>
      <w:outlineLvl w:val="9"/>
    </w:pPr>
    <w:rPr>
      <w:rFonts w:asciiTheme="minorHAnsi" w:eastAsia="Times New Roman" w:hAnsiTheme="minorHAnsi" w:cstheme="minorHAnsi"/>
      <w:color w:val="auto"/>
      <w:sz w:val="20"/>
      <w:szCs w:val="20"/>
    </w:rPr>
  </w:style>
  <w:style w:type="paragraph" w:styleId="Verzeichnis4">
    <w:name w:val="toc 4"/>
    <w:basedOn w:val="berschrift4"/>
    <w:next w:val="stdText"/>
    <w:pPr>
      <w:keepNext w:val="0"/>
      <w:keepLines w:val="0"/>
      <w:numPr>
        <w:ilvl w:val="0"/>
        <w:numId w:val="0"/>
      </w:numPr>
      <w:spacing w:before="0"/>
      <w:ind w:left="400"/>
      <w:outlineLvl w:val="9"/>
    </w:pPr>
    <w:rPr>
      <w:rFonts w:asciiTheme="minorHAnsi" w:eastAsia="Times New Roman" w:hAnsiTheme="minorHAnsi" w:cstheme="minorHAnsi"/>
      <w:sz w:val="20"/>
      <w:szCs w:val="20"/>
    </w:rPr>
  </w:style>
  <w:style w:type="paragraph" w:styleId="Verzeichnis5">
    <w:name w:val="toc 5"/>
    <w:basedOn w:val="berschrift5"/>
    <w:next w:val="stdText"/>
    <w:pPr>
      <w:keepNext w:val="0"/>
      <w:keepLines w:val="0"/>
      <w:numPr>
        <w:ilvl w:val="0"/>
        <w:numId w:val="0"/>
      </w:numPr>
      <w:spacing w:before="0"/>
      <w:ind w:left="600"/>
      <w:outlineLvl w:val="9"/>
    </w:pPr>
    <w:rPr>
      <w:rFonts w:asciiTheme="minorHAnsi" w:eastAsia="Times New Roman" w:hAnsiTheme="minorHAnsi" w:cstheme="minorHAnsi"/>
      <w:i w:val="0"/>
      <w:iCs w:val="0"/>
      <w:sz w:val="20"/>
      <w:szCs w:val="20"/>
    </w:rPr>
  </w:style>
  <w:style w:type="paragraph" w:styleId="Verzeichnis6">
    <w:name w:val="toc 6"/>
    <w:basedOn w:val="berschrift6"/>
    <w:next w:val="stdText"/>
    <w:pPr>
      <w:keepNext w:val="0"/>
      <w:keepLines w:val="0"/>
      <w:numPr>
        <w:ilvl w:val="0"/>
        <w:numId w:val="0"/>
      </w:numPr>
      <w:spacing w:before="0"/>
      <w:ind w:left="800"/>
      <w:outlineLvl w:val="9"/>
    </w:pPr>
    <w:rPr>
      <w:rFonts w:asciiTheme="minorHAnsi" w:eastAsia="Times New Roman" w:hAnsiTheme="minorHAnsi" w:cstheme="minorHAnsi"/>
      <w:color w:val="auto"/>
      <w:szCs w:val="20"/>
    </w:rPr>
  </w:style>
  <w:style w:type="paragraph" w:styleId="Verzeichnis7">
    <w:name w:val="toc 7"/>
    <w:basedOn w:val="berschrift7"/>
    <w:next w:val="stdText"/>
    <w:pPr>
      <w:keepNext w:val="0"/>
      <w:keepLines w:val="0"/>
      <w:numPr>
        <w:ilvl w:val="0"/>
        <w:numId w:val="0"/>
      </w:numPr>
      <w:spacing w:before="0"/>
      <w:ind w:left="1000"/>
      <w:outlineLvl w:val="9"/>
    </w:pPr>
    <w:rPr>
      <w:rFonts w:asciiTheme="minorHAnsi" w:eastAsia="Times New Roman" w:hAnsiTheme="minorHAnsi" w:cstheme="minorHAnsi"/>
      <w:i w:val="0"/>
      <w:iCs w:val="0"/>
      <w:color w:val="auto"/>
      <w:szCs w:val="20"/>
    </w:rPr>
  </w:style>
  <w:style w:type="paragraph" w:styleId="Verzeichnis8">
    <w:name w:val="toc 8"/>
    <w:basedOn w:val="berschrift8"/>
    <w:next w:val="stdText"/>
    <w:pPr>
      <w:keepNext w:val="0"/>
      <w:keepLines w:val="0"/>
      <w:numPr>
        <w:ilvl w:val="0"/>
        <w:numId w:val="0"/>
      </w:numPr>
      <w:spacing w:before="0"/>
      <w:ind w:left="1200"/>
      <w:outlineLvl w:val="9"/>
    </w:pPr>
    <w:rPr>
      <w:rFonts w:asciiTheme="minorHAnsi" w:eastAsia="Times New Roman" w:hAnsiTheme="minorHAnsi" w:cstheme="minorHAnsi"/>
      <w:smallCaps w:val="0"/>
      <w:color w:val="auto"/>
      <w:szCs w:val="20"/>
    </w:rPr>
  </w:style>
  <w:style w:type="paragraph" w:styleId="Verzeichnis9">
    <w:name w:val="toc 9"/>
    <w:basedOn w:val="berschrift9"/>
    <w:next w:val="stdText"/>
    <w:pPr>
      <w:keepNext w:val="0"/>
      <w:keepLines w:val="0"/>
      <w:numPr>
        <w:ilvl w:val="0"/>
        <w:numId w:val="0"/>
      </w:numPr>
      <w:spacing w:before="0"/>
      <w:ind w:left="1400"/>
      <w:outlineLvl w:val="9"/>
    </w:pPr>
    <w:rPr>
      <w:rFonts w:asciiTheme="minorHAnsi" w:eastAsia="Times New Roman" w:hAnsiTheme="minorHAnsi" w:cstheme="minorHAnsi"/>
      <w:i w:val="0"/>
      <w:iCs w:val="0"/>
      <w:smallCaps w:val="0"/>
      <w:color w:val="auto"/>
      <w:szCs w:val="20"/>
    </w:rPr>
  </w:style>
  <w:style w:type="character" w:customStyle="1" w:styleId="BesuchterHyperlink">
    <w:name w:val="BesuchterHyperlink"/>
    <w:rPr>
      <w:color w:val="000000"/>
      <w:u w:val="none"/>
    </w:rPr>
  </w:style>
  <w:style w:type="paragraph" w:styleId="Index1">
    <w:name w:val="index 1"/>
    <w:next w:val="stdText"/>
    <w:semiHidden/>
    <w:pPr>
      <w:keepLines/>
      <w:tabs>
        <w:tab w:val="right" w:pos="4451"/>
      </w:tabs>
      <w:spacing w:after="120" w:line="280" w:lineRule="atLeast"/>
      <w:ind w:left="397" w:right="397" w:hanging="397"/>
    </w:pPr>
    <w:rPr>
      <w:color w:val="000000"/>
      <w:sz w:val="21"/>
      <w:szCs w:val="21"/>
    </w:rPr>
  </w:style>
  <w:style w:type="paragraph" w:styleId="Index2">
    <w:name w:val="index 2"/>
    <w:next w:val="stdText"/>
    <w:semiHidden/>
    <w:pPr>
      <w:keepLines/>
      <w:tabs>
        <w:tab w:val="right" w:pos="4451"/>
      </w:tabs>
      <w:spacing w:after="120" w:line="280" w:lineRule="atLeast"/>
      <w:ind w:left="794" w:right="397" w:hanging="397"/>
    </w:pPr>
    <w:rPr>
      <w:color w:val="000000"/>
      <w:sz w:val="21"/>
      <w:szCs w:val="21"/>
    </w:rPr>
  </w:style>
  <w:style w:type="paragraph" w:customStyle="1" w:styleId="LETexthngendgro">
    <w:name w:val="LE Text hängend groß"/>
    <w:next w:val="stdText"/>
    <w:link w:val="LETexthngendgroZchn"/>
    <w:pPr>
      <w:tabs>
        <w:tab w:val="left" w:pos="1588"/>
      </w:tabs>
      <w:spacing w:after="140" w:line="280" w:lineRule="atLeast"/>
      <w:ind w:left="1588" w:hanging="1588"/>
    </w:pPr>
    <w:rPr>
      <w:bCs/>
      <w:color w:val="000000"/>
      <w:sz w:val="22"/>
      <w:szCs w:val="21"/>
    </w:rPr>
  </w:style>
  <w:style w:type="paragraph" w:customStyle="1" w:styleId="LETextRasterflche">
    <w:name w:val="LE Text Rasterfläche"/>
    <w:next w:val="stdText"/>
    <w:link w:val="LETextRasterflcheZchn"/>
    <w:pPr>
      <w:keepLines/>
      <w:pBdr>
        <w:top w:val="single" w:sz="4" w:space="9" w:color="D9D9D9"/>
        <w:left w:val="single" w:sz="4" w:space="7" w:color="D9D9D9"/>
        <w:bottom w:val="single" w:sz="4" w:space="9" w:color="D9D9D9"/>
        <w:right w:val="single" w:sz="4" w:space="7" w:color="D9D9D9"/>
      </w:pBdr>
      <w:shd w:val="clear" w:color="auto" w:fill="D9D9D9"/>
      <w:tabs>
        <w:tab w:val="left" w:pos="397"/>
        <w:tab w:val="left" w:pos="794"/>
        <w:tab w:val="left" w:pos="1191"/>
      </w:tabs>
      <w:spacing w:before="280" w:after="280" w:line="280" w:lineRule="atLeast"/>
      <w:ind w:left="181" w:right="181"/>
    </w:pPr>
    <w:rPr>
      <w:rFonts w:eastAsia="MS Mincho"/>
      <w:color w:val="000000"/>
      <w:sz w:val="22"/>
      <w:szCs w:val="21"/>
    </w:rPr>
  </w:style>
  <w:style w:type="character" w:customStyle="1" w:styleId="LETextRasterflcheZchn">
    <w:name w:val="LE Text Rasterfläche Zchn"/>
    <w:link w:val="LETextRasterflche"/>
    <w:rsid w:val="00CB3F58"/>
    <w:rPr>
      <w:rFonts w:eastAsia="MS Mincho"/>
      <w:color w:val="000000"/>
      <w:sz w:val="22"/>
      <w:shd w:val="clear" w:color="auto" w:fill="D9D9D9"/>
      <w:lang w:val="de-DE" w:eastAsia="de-DE" w:bidi="ar-SA"/>
    </w:rPr>
  </w:style>
  <w:style w:type="paragraph" w:customStyle="1" w:styleId="LETexthngendklein">
    <w:name w:val="LE Text hängend klein"/>
    <w:next w:val="stdText"/>
    <w:link w:val="LETexthngendkleinZchn"/>
    <w:pPr>
      <w:spacing w:after="140" w:line="280" w:lineRule="atLeast"/>
      <w:ind w:left="397" w:hanging="397"/>
    </w:pPr>
    <w:rPr>
      <w:bCs/>
      <w:color w:val="000000"/>
      <w:sz w:val="22"/>
      <w:szCs w:val="21"/>
    </w:rPr>
  </w:style>
  <w:style w:type="paragraph" w:customStyle="1" w:styleId="LETextSpiegelstrich">
    <w:name w:val="LE Text Spiegelstrich"/>
    <w:next w:val="stdText"/>
    <w:link w:val="LETextSpiegelstrichZchn"/>
    <w:pPr>
      <w:numPr>
        <w:numId w:val="1"/>
      </w:numPr>
      <w:tabs>
        <w:tab w:val="left" w:pos="794"/>
        <w:tab w:val="left" w:pos="1191"/>
      </w:tabs>
      <w:spacing w:after="120" w:line="280" w:lineRule="atLeast"/>
    </w:pPr>
    <w:rPr>
      <w:color w:val="000000"/>
      <w:sz w:val="22"/>
      <w:szCs w:val="21"/>
    </w:rPr>
  </w:style>
  <w:style w:type="paragraph" w:customStyle="1" w:styleId="LETextTabelle">
    <w:name w:val="LE Text Tabelle"/>
    <w:link w:val="LETextTabelleZchn"/>
    <w:pPr>
      <w:keepNext/>
      <w:keepLines/>
      <w:spacing w:before="68" w:after="68" w:line="240" w:lineRule="atLeast"/>
      <w:ind w:left="68" w:right="68"/>
    </w:pPr>
    <w:rPr>
      <w:rFonts w:ascii="Arial" w:hAnsi="Arial"/>
      <w:color w:val="000000"/>
      <w:sz w:val="19"/>
      <w:szCs w:val="21"/>
    </w:rPr>
  </w:style>
  <w:style w:type="paragraph" w:customStyle="1" w:styleId="LEFormel">
    <w:name w:val="LE Formel"/>
    <w:next w:val="stdText"/>
    <w:pPr>
      <w:tabs>
        <w:tab w:val="left" w:pos="397"/>
        <w:tab w:val="left" w:pos="794"/>
        <w:tab w:val="center" w:pos="3062"/>
        <w:tab w:val="right" w:pos="6124"/>
      </w:tabs>
      <w:spacing w:after="120" w:line="280" w:lineRule="atLeast"/>
    </w:pPr>
    <w:rPr>
      <w:color w:val="000000"/>
      <w:sz w:val="22"/>
      <w:szCs w:val="21"/>
    </w:rPr>
  </w:style>
  <w:style w:type="paragraph" w:customStyle="1" w:styleId="LETextTabellenberschrift">
    <w:name w:val="LE Text Tabellenüberschrift"/>
    <w:next w:val="LETextTabelle"/>
    <w:pPr>
      <w:keepNext/>
      <w:keepLines/>
      <w:spacing w:before="280" w:after="140" w:line="280" w:lineRule="atLeast"/>
      <w:ind w:left="1191" w:hanging="1191"/>
    </w:pPr>
    <w:rPr>
      <w:rFonts w:ascii="Arial" w:hAnsi="Arial"/>
      <w:b/>
      <w:color w:val="000000"/>
      <w:spacing w:val="2"/>
      <w:sz w:val="19"/>
      <w:szCs w:val="21"/>
    </w:rPr>
  </w:style>
  <w:style w:type="paragraph" w:customStyle="1" w:styleId="berschriftVerzeichnisse">
    <w:name w:val="Überschrift Verzeichnisse"/>
    <w:basedOn w:val="berschrift2"/>
    <w:next w:val="stdText"/>
    <w:link w:val="berschriftVerzeichnisseZchn"/>
    <w:pPr>
      <w:pageBreakBefore/>
      <w:numPr>
        <w:ilvl w:val="0"/>
        <w:numId w:val="0"/>
      </w:numPr>
      <w:spacing w:before="0"/>
    </w:pPr>
  </w:style>
  <w:style w:type="character" w:customStyle="1" w:styleId="berschriftVerzeichnisseZchn">
    <w:name w:val="Überschrift Verzeichnisse Zchn"/>
    <w:link w:val="berschriftVerzeichnisse"/>
    <w:rsid w:val="00CB3F58"/>
    <w:rPr>
      <w:rFonts w:ascii="Arial" w:hAnsi="Arial"/>
      <w:b/>
      <w:color w:val="000000"/>
      <w:spacing w:val="2"/>
      <w:sz w:val="21"/>
      <w:lang w:val="de-DE" w:eastAsia="de-DE" w:bidi="ar-SA"/>
    </w:rPr>
  </w:style>
  <w:style w:type="paragraph" w:styleId="Index3">
    <w:name w:val="index 3"/>
    <w:next w:val="stdText"/>
    <w:semiHidden/>
    <w:pPr>
      <w:keepLines/>
      <w:tabs>
        <w:tab w:val="right" w:pos="4451"/>
      </w:tabs>
      <w:spacing w:after="120" w:line="280" w:lineRule="atLeast"/>
      <w:ind w:left="794" w:right="397" w:hanging="397"/>
    </w:pPr>
    <w:rPr>
      <w:color w:val="000000"/>
      <w:sz w:val="21"/>
      <w:szCs w:val="21"/>
    </w:rPr>
  </w:style>
  <w:style w:type="paragraph" w:styleId="Index4">
    <w:name w:val="index 4"/>
    <w:next w:val="stdText"/>
    <w:semiHidden/>
    <w:pPr>
      <w:keepLines/>
      <w:tabs>
        <w:tab w:val="right" w:pos="4451"/>
      </w:tabs>
      <w:spacing w:after="120" w:line="280" w:lineRule="atLeast"/>
      <w:ind w:left="794" w:right="397" w:hanging="397"/>
    </w:pPr>
    <w:rPr>
      <w:color w:val="000000"/>
      <w:sz w:val="21"/>
      <w:szCs w:val="21"/>
    </w:rPr>
  </w:style>
  <w:style w:type="paragraph" w:styleId="Index5">
    <w:name w:val="index 5"/>
    <w:next w:val="stdText"/>
    <w:semiHidden/>
    <w:pPr>
      <w:keepLines/>
      <w:tabs>
        <w:tab w:val="right" w:pos="4451"/>
      </w:tabs>
      <w:spacing w:after="120" w:line="280" w:lineRule="atLeast"/>
      <w:ind w:left="794" w:right="397" w:hanging="397"/>
    </w:pPr>
    <w:rPr>
      <w:color w:val="000000"/>
      <w:sz w:val="21"/>
      <w:szCs w:val="21"/>
    </w:rPr>
  </w:style>
  <w:style w:type="paragraph" w:styleId="Index6">
    <w:name w:val="index 6"/>
    <w:next w:val="stdText"/>
    <w:semiHidden/>
    <w:pPr>
      <w:keepLines/>
      <w:tabs>
        <w:tab w:val="right" w:pos="4451"/>
      </w:tabs>
      <w:spacing w:after="120" w:line="280" w:lineRule="atLeast"/>
      <w:ind w:left="794" w:right="397" w:hanging="397"/>
    </w:pPr>
    <w:rPr>
      <w:color w:val="000000"/>
      <w:sz w:val="21"/>
      <w:szCs w:val="21"/>
    </w:rPr>
  </w:style>
  <w:style w:type="paragraph" w:styleId="Index7">
    <w:name w:val="index 7"/>
    <w:next w:val="stdText"/>
    <w:semiHidden/>
    <w:pPr>
      <w:keepLines/>
      <w:tabs>
        <w:tab w:val="right" w:pos="4451"/>
      </w:tabs>
      <w:spacing w:after="120" w:line="280" w:lineRule="atLeast"/>
      <w:ind w:left="794" w:right="397" w:hanging="397"/>
    </w:pPr>
    <w:rPr>
      <w:color w:val="000000"/>
      <w:sz w:val="21"/>
      <w:szCs w:val="21"/>
    </w:rPr>
  </w:style>
  <w:style w:type="paragraph" w:styleId="Index8">
    <w:name w:val="index 8"/>
    <w:next w:val="stdText"/>
    <w:semiHidden/>
    <w:pPr>
      <w:keepLines/>
      <w:tabs>
        <w:tab w:val="right" w:pos="4451"/>
      </w:tabs>
      <w:spacing w:after="120" w:line="280" w:lineRule="atLeast"/>
      <w:ind w:left="794" w:right="397" w:hanging="397"/>
    </w:pPr>
    <w:rPr>
      <w:color w:val="000000"/>
      <w:sz w:val="21"/>
      <w:szCs w:val="21"/>
    </w:rPr>
  </w:style>
  <w:style w:type="paragraph" w:styleId="Index9">
    <w:name w:val="index 9"/>
    <w:next w:val="stdText"/>
    <w:semiHidden/>
    <w:pPr>
      <w:keepLines/>
      <w:tabs>
        <w:tab w:val="right" w:pos="4451"/>
      </w:tabs>
      <w:spacing w:after="120" w:line="280" w:lineRule="atLeast"/>
      <w:ind w:left="794" w:right="397" w:hanging="397"/>
    </w:pPr>
    <w:rPr>
      <w:color w:val="000000"/>
      <w:sz w:val="21"/>
      <w:szCs w:val="21"/>
    </w:rPr>
  </w:style>
  <w:style w:type="paragraph" w:customStyle="1" w:styleId="LEJWTextDBTabelle">
    <w:name w:val="LEJW Text DBTabelle"/>
    <w:rsid w:val="00CB3F58"/>
    <w:pPr>
      <w:keepNext/>
      <w:keepLines/>
      <w:spacing w:before="8" w:after="8" w:line="200" w:lineRule="atLeast"/>
    </w:pPr>
    <w:rPr>
      <w:rFonts w:ascii="Arial" w:hAnsi="Arial"/>
      <w:bCs/>
      <w:color w:val="000000"/>
      <w:sz w:val="18"/>
      <w:szCs w:val="21"/>
    </w:rPr>
  </w:style>
  <w:style w:type="paragraph" w:customStyle="1" w:styleId="LEJWbung">
    <w:name w:val="LEJW Übung"/>
    <w:basedOn w:val="LEZwischenberschrift"/>
    <w:next w:val="LETexteingezogen"/>
    <w:rsid w:val="00CB3F58"/>
    <w:pPr>
      <w:spacing w:before="120"/>
    </w:pPr>
  </w:style>
  <w:style w:type="character" w:styleId="Fett">
    <w:name w:val="Strong"/>
    <w:aliases w:val="Markiert 0"/>
    <w:qFormat/>
    <w:rsid w:val="00B35ED0"/>
    <w:rPr>
      <w:b/>
      <w:bCs/>
    </w:rPr>
  </w:style>
  <w:style w:type="character" w:styleId="Hervorhebung">
    <w:name w:val="Emphasis"/>
    <w:aliases w:val="A_Hervorhebung"/>
    <w:uiPriority w:val="20"/>
    <w:qFormat/>
    <w:rsid w:val="00130968"/>
    <w:rPr>
      <w:i/>
      <w:iCs/>
      <w:color w:val="385623"/>
    </w:rPr>
  </w:style>
  <w:style w:type="paragraph" w:styleId="Kommentartext">
    <w:name w:val="annotation text"/>
    <w:basedOn w:val="Standard"/>
    <w:semiHidden/>
    <w:rsid w:val="00CB3F58"/>
    <w:pPr>
      <w:widowControl w:val="0"/>
    </w:pPr>
    <w:rPr>
      <w:rFonts w:ascii="Arial" w:hAnsi="Arial"/>
      <w:szCs w:val="20"/>
    </w:rPr>
  </w:style>
  <w:style w:type="character" w:customStyle="1" w:styleId="grundtext">
    <w:name w:val="grundtext"/>
    <w:basedOn w:val="Absatz-Standardschriftart"/>
    <w:rsid w:val="00CB3F58"/>
  </w:style>
  <w:style w:type="paragraph" w:styleId="Textkrper">
    <w:name w:val="Body Text"/>
    <w:basedOn w:val="Standard"/>
    <w:rsid w:val="00CB3F58"/>
    <w:pPr>
      <w:autoSpaceDE w:val="0"/>
      <w:autoSpaceDN w:val="0"/>
      <w:adjustRightInd w:val="0"/>
    </w:pPr>
    <w:rPr>
      <w:rFonts w:ascii="Arial,Bold" w:hAnsi="Arial,Bold"/>
      <w:szCs w:val="22"/>
    </w:rPr>
  </w:style>
  <w:style w:type="paragraph" w:styleId="StandardWeb">
    <w:name w:val="Normal (Web)"/>
    <w:basedOn w:val="Standard"/>
    <w:uiPriority w:val="99"/>
    <w:rsid w:val="00CB3F58"/>
    <w:pPr>
      <w:spacing w:before="100" w:beforeAutospacing="1" w:after="100" w:afterAutospacing="1"/>
    </w:pPr>
    <w:rPr>
      <w:sz w:val="24"/>
    </w:rPr>
  </w:style>
  <w:style w:type="paragraph" w:customStyle="1" w:styleId="LEJWTextGrafik">
    <w:name w:val="LEJW  Text Grafik"/>
    <w:rsid w:val="00CB3F58"/>
    <w:pPr>
      <w:keepNext/>
      <w:keepLines/>
      <w:spacing w:before="40" w:after="120" w:line="264" w:lineRule="auto"/>
      <w:jc w:val="center"/>
    </w:pPr>
    <w:rPr>
      <w:rFonts w:ascii="Arial" w:hAnsi="Arial"/>
      <w:color w:val="000000"/>
      <w:sz w:val="18"/>
      <w:szCs w:val="21"/>
    </w:rPr>
  </w:style>
  <w:style w:type="paragraph" w:styleId="Textkrper2">
    <w:name w:val="Body Text 2"/>
    <w:basedOn w:val="Standard"/>
    <w:rsid w:val="00CB3F58"/>
    <w:pPr>
      <w:widowControl w:val="0"/>
    </w:pPr>
    <w:rPr>
      <w:rFonts w:ascii="Arial" w:hAnsi="Arial"/>
      <w:sz w:val="24"/>
      <w:szCs w:val="20"/>
    </w:rPr>
  </w:style>
  <w:style w:type="paragraph" w:customStyle="1" w:styleId="StandardMittel">
    <w:name w:val="StandardMittel"/>
    <w:basedOn w:val="Standard"/>
    <w:rsid w:val="00CB3F58"/>
    <w:pPr>
      <w:widowControl w:val="0"/>
      <w:ind w:left="1191" w:hanging="1191"/>
    </w:pPr>
    <w:rPr>
      <w:rFonts w:ascii="Arial" w:hAnsi="Arial"/>
      <w:sz w:val="24"/>
      <w:szCs w:val="20"/>
    </w:rPr>
  </w:style>
  <w:style w:type="paragraph" w:styleId="HTMLVorformatiert">
    <w:name w:val="HTML Preformatted"/>
    <w:basedOn w:val="Standard"/>
    <w:link w:val="HTMLVorformatiertZchn"/>
    <w:uiPriority w:val="99"/>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Cs w:val="20"/>
    </w:rPr>
  </w:style>
  <w:style w:type="character" w:styleId="HTMLSchreibmaschine">
    <w:name w:val="HTML Typewriter"/>
    <w:rsid w:val="00CB3F58"/>
    <w:rPr>
      <w:rFonts w:ascii="Courier New" w:eastAsia="Courier New" w:hAnsi="Courier New" w:cs="Courier New"/>
      <w:sz w:val="20"/>
      <w:szCs w:val="20"/>
    </w:rPr>
  </w:style>
  <w:style w:type="character" w:customStyle="1" w:styleId="zitat-ergebnis">
    <w:name w:val="zitat-ergebnis"/>
    <w:basedOn w:val="Absatz-Standardschriftart"/>
    <w:rsid w:val="00CB3F58"/>
  </w:style>
  <w:style w:type="character" w:customStyle="1" w:styleId="copy">
    <w:name w:val="copy"/>
    <w:basedOn w:val="Absatz-Standardschriftart"/>
    <w:rsid w:val="00CB3F58"/>
  </w:style>
  <w:style w:type="paragraph" w:customStyle="1" w:styleId="LEJWTextGrafik0">
    <w:name w:val="LEJW Text Grafik"/>
    <w:next w:val="LETextTabelle"/>
    <w:rsid w:val="00CB3F58"/>
    <w:pPr>
      <w:keepNext/>
      <w:keepLines/>
      <w:spacing w:after="120" w:line="280" w:lineRule="atLeast"/>
      <w:jc w:val="center"/>
    </w:pPr>
    <w:rPr>
      <w:rFonts w:ascii="Arial" w:hAnsi="Arial"/>
      <w:color w:val="000000"/>
      <w:sz w:val="19"/>
      <w:szCs w:val="21"/>
    </w:rPr>
  </w:style>
  <w:style w:type="character" w:customStyle="1" w:styleId="bodytext">
    <w:name w:val="bodytext"/>
    <w:basedOn w:val="Absatz-Standardschriftart"/>
    <w:rsid w:val="00CB3F58"/>
  </w:style>
  <w:style w:type="paragraph" w:customStyle="1" w:styleId="Bemerkung">
    <w:name w:val="Bemerkung"/>
    <w:basedOn w:val="Standard"/>
    <w:rsid w:val="00CB3F58"/>
    <w:pPr>
      <w:widowControl w:val="0"/>
      <w:ind w:left="720"/>
    </w:pPr>
    <w:rPr>
      <w:rFonts w:ascii="Arial" w:hAnsi="Arial"/>
      <w:sz w:val="24"/>
      <w:szCs w:val="20"/>
    </w:rPr>
  </w:style>
  <w:style w:type="paragraph" w:customStyle="1" w:styleId="StandardKlein11">
    <w:name w:val="StandardKlein11"/>
    <w:basedOn w:val="Standard"/>
    <w:rsid w:val="00CB3F58"/>
    <w:pPr>
      <w:widowControl w:val="0"/>
    </w:pPr>
    <w:rPr>
      <w:rFonts w:ascii="Arial" w:hAnsi="Arial"/>
      <w:sz w:val="28"/>
      <w:szCs w:val="20"/>
    </w:rPr>
  </w:style>
  <w:style w:type="paragraph" w:customStyle="1" w:styleId="liste">
    <w:name w:val="liste"/>
    <w:basedOn w:val="Standard"/>
    <w:rsid w:val="00CB3F58"/>
    <w:pPr>
      <w:widowControl w:val="0"/>
      <w:ind w:left="2127" w:hanging="2127"/>
    </w:pPr>
    <w:rPr>
      <w:rFonts w:ascii="Arial" w:hAnsi="Arial"/>
      <w:sz w:val="28"/>
      <w:szCs w:val="20"/>
    </w:rPr>
  </w:style>
  <w:style w:type="paragraph" w:customStyle="1" w:styleId="liste31">
    <w:name w:val="liste31"/>
    <w:basedOn w:val="Standard"/>
    <w:rsid w:val="00CB3F58"/>
    <w:pPr>
      <w:widowControl w:val="0"/>
      <w:ind w:left="2835" w:hanging="2835"/>
    </w:pPr>
    <w:rPr>
      <w:rFonts w:ascii="Arial" w:hAnsi="Arial"/>
      <w:sz w:val="24"/>
      <w:szCs w:val="20"/>
    </w:rPr>
  </w:style>
  <w:style w:type="paragraph" w:customStyle="1" w:styleId="liste11">
    <w:name w:val="liste11"/>
    <w:basedOn w:val="liste"/>
    <w:rsid w:val="00CB3F58"/>
    <w:pPr>
      <w:ind w:left="2835" w:hanging="2268"/>
    </w:pPr>
    <w:rPr>
      <w:sz w:val="24"/>
    </w:rPr>
  </w:style>
  <w:style w:type="paragraph" w:customStyle="1" w:styleId="listeEngKlein2">
    <w:name w:val="listeEngKlein2"/>
    <w:basedOn w:val="liste"/>
    <w:autoRedefine/>
    <w:rsid w:val="00CB3F58"/>
    <w:pPr>
      <w:ind w:left="709" w:hanging="709"/>
    </w:pPr>
    <w:rPr>
      <w:sz w:val="24"/>
    </w:rPr>
  </w:style>
  <w:style w:type="paragraph" w:customStyle="1" w:styleId="StandardKlein">
    <w:name w:val="StandardKlein"/>
    <w:basedOn w:val="Standard"/>
    <w:autoRedefine/>
    <w:rsid w:val="00CB3F58"/>
    <w:pPr>
      <w:widowControl w:val="0"/>
      <w:jc w:val="center"/>
    </w:pPr>
    <w:rPr>
      <w:rFonts w:ascii="Arial" w:hAnsi="Arial"/>
      <w:sz w:val="24"/>
      <w:szCs w:val="20"/>
    </w:rPr>
  </w:style>
  <w:style w:type="paragraph" w:customStyle="1" w:styleId="Punkt2">
    <w:name w:val="Punkt2"/>
    <w:basedOn w:val="Standard"/>
    <w:next w:val="Standard"/>
    <w:rsid w:val="00CB3F58"/>
    <w:pPr>
      <w:widowControl w:val="0"/>
    </w:pPr>
    <w:rPr>
      <w:rFonts w:ascii="Arial" w:hAnsi="Arial"/>
      <w:b/>
      <w:sz w:val="28"/>
      <w:szCs w:val="20"/>
    </w:rPr>
  </w:style>
  <w:style w:type="character" w:styleId="HTMLCode">
    <w:name w:val="HTML Code"/>
    <w:uiPriority w:val="99"/>
    <w:rsid w:val="00CB3F58"/>
    <w:rPr>
      <w:rFonts w:ascii="Courier New" w:eastAsia="Courier New" w:hAnsi="Courier New" w:cs="Courier New"/>
      <w:sz w:val="20"/>
      <w:szCs w:val="20"/>
    </w:rPr>
  </w:style>
  <w:style w:type="character" w:customStyle="1" w:styleId="urlexpansion">
    <w:name w:val="urlexpansion"/>
    <w:basedOn w:val="Absatz-Standardschriftart"/>
    <w:rsid w:val="00CB3F58"/>
  </w:style>
  <w:style w:type="paragraph" w:styleId="Standardeinzug">
    <w:name w:val="Normal Indent"/>
    <w:basedOn w:val="Standard"/>
    <w:rsid w:val="00CB3F58"/>
    <w:pPr>
      <w:widowControl w:val="0"/>
      <w:ind w:left="708"/>
    </w:pPr>
    <w:rPr>
      <w:rFonts w:ascii="Arial" w:hAnsi="Arial"/>
      <w:sz w:val="28"/>
      <w:szCs w:val="20"/>
    </w:rPr>
  </w:style>
  <w:style w:type="paragraph" w:customStyle="1" w:styleId="LEJWTEXTSpiegelstrich">
    <w:name w:val="LEJW TEXT Spiegelstrich"/>
    <w:basedOn w:val="LETextSpiegelstrich"/>
    <w:rsid w:val="00CB3F58"/>
    <w:pPr>
      <w:tabs>
        <w:tab w:val="num" w:pos="1191"/>
        <w:tab w:val="left" w:pos="1588"/>
        <w:tab w:val="left" w:pos="1985"/>
      </w:tabs>
      <w:ind w:left="1089" w:hanging="1089"/>
    </w:pPr>
    <w:rPr>
      <w:lang w:val="en-GB"/>
    </w:rPr>
  </w:style>
  <w:style w:type="paragraph" w:styleId="Indexberschrift">
    <w:name w:val="index heading"/>
    <w:basedOn w:val="LEZwischenberschrift"/>
    <w:next w:val="Index1"/>
    <w:semiHidden/>
    <w:rsid w:val="00CB3F58"/>
    <w:pPr>
      <w:tabs>
        <w:tab w:val="right" w:pos="397"/>
      </w:tabs>
      <w:spacing w:before="240"/>
    </w:pPr>
    <w:rPr>
      <w:bCs/>
      <w:szCs w:val="26"/>
    </w:rPr>
  </w:style>
  <w:style w:type="character" w:styleId="HTMLZitat">
    <w:name w:val="HTML Cite"/>
    <w:rsid w:val="00CB3F58"/>
    <w:rPr>
      <w:i/>
      <w:iCs/>
    </w:rPr>
  </w:style>
  <w:style w:type="paragraph" w:styleId="Aufzhlungszeichen2">
    <w:name w:val="List Bullet 2"/>
    <w:basedOn w:val="Standard"/>
    <w:autoRedefine/>
    <w:rsid w:val="00CB3F58"/>
    <w:pPr>
      <w:tabs>
        <w:tab w:val="num" w:pos="794"/>
      </w:tabs>
      <w:ind w:left="794" w:hanging="397"/>
    </w:pPr>
  </w:style>
  <w:style w:type="paragraph" w:styleId="Aufzhlungszeichen">
    <w:name w:val="List Bullet"/>
    <w:basedOn w:val="Standard"/>
    <w:autoRedefine/>
    <w:rsid w:val="00CB3F58"/>
    <w:pPr>
      <w:tabs>
        <w:tab w:val="num" w:pos="1191"/>
      </w:tabs>
      <w:ind w:left="1191" w:hanging="1191"/>
    </w:pPr>
  </w:style>
  <w:style w:type="paragraph" w:styleId="Aufzhlungszeichen3">
    <w:name w:val="List Bullet 3"/>
    <w:basedOn w:val="Standard"/>
    <w:autoRedefine/>
    <w:rsid w:val="00CB3F58"/>
    <w:pPr>
      <w:tabs>
        <w:tab w:val="num" w:pos="1191"/>
      </w:tabs>
      <w:ind w:left="1191" w:hanging="397"/>
    </w:pPr>
  </w:style>
  <w:style w:type="paragraph" w:styleId="Aufzhlungszeichen4">
    <w:name w:val="List Bullet 4"/>
    <w:basedOn w:val="Standard"/>
    <w:autoRedefine/>
    <w:rsid w:val="00CB3F58"/>
    <w:pPr>
      <w:tabs>
        <w:tab w:val="num" w:pos="1588"/>
      </w:tabs>
      <w:ind w:left="1588" w:hanging="397"/>
    </w:pPr>
  </w:style>
  <w:style w:type="paragraph" w:styleId="Aufzhlungszeichen5">
    <w:name w:val="List Bullet 5"/>
    <w:basedOn w:val="Standard"/>
    <w:autoRedefine/>
    <w:rsid w:val="00CB3F58"/>
    <w:pPr>
      <w:tabs>
        <w:tab w:val="num" w:pos="1985"/>
      </w:tabs>
      <w:ind w:left="1985" w:hanging="397"/>
    </w:pPr>
  </w:style>
  <w:style w:type="paragraph" w:styleId="Listennummer">
    <w:name w:val="List Number"/>
    <w:basedOn w:val="Standard"/>
    <w:rsid w:val="00CB3F58"/>
    <w:pPr>
      <w:tabs>
        <w:tab w:val="num" w:pos="397"/>
      </w:tabs>
      <w:ind w:left="397" w:hanging="397"/>
    </w:pPr>
  </w:style>
  <w:style w:type="paragraph" w:styleId="Listennummer2">
    <w:name w:val="List Number 2"/>
    <w:basedOn w:val="Standard"/>
    <w:rsid w:val="00CB3F58"/>
    <w:pPr>
      <w:tabs>
        <w:tab w:val="num" w:pos="1191"/>
      </w:tabs>
      <w:ind w:left="1191" w:hanging="1191"/>
    </w:pPr>
  </w:style>
  <w:style w:type="paragraph" w:styleId="Listennummer3">
    <w:name w:val="List Number 3"/>
    <w:basedOn w:val="Standard"/>
    <w:rsid w:val="00CB3F58"/>
    <w:pPr>
      <w:tabs>
        <w:tab w:val="num" w:pos="1191"/>
      </w:tabs>
      <w:ind w:left="1191" w:hanging="1191"/>
    </w:pPr>
  </w:style>
  <w:style w:type="paragraph" w:styleId="Listennummer4">
    <w:name w:val="List Number 4"/>
    <w:basedOn w:val="Standard"/>
    <w:rsid w:val="00CB3F58"/>
    <w:pPr>
      <w:tabs>
        <w:tab w:val="num" w:pos="1191"/>
      </w:tabs>
      <w:ind w:left="1191" w:hanging="1191"/>
    </w:pPr>
  </w:style>
  <w:style w:type="paragraph" w:styleId="Listennummer5">
    <w:name w:val="List Number 5"/>
    <w:basedOn w:val="Standard"/>
    <w:rsid w:val="00CB3F58"/>
    <w:pPr>
      <w:tabs>
        <w:tab w:val="num" w:pos="1191"/>
      </w:tabs>
      <w:ind w:left="1191" w:hanging="1191"/>
    </w:pPr>
  </w:style>
  <w:style w:type="paragraph" w:customStyle="1" w:styleId="FormatvorlageQuelltext12pt">
    <w:name w:val="Formatvorlage Quelltext + 12 pt"/>
    <w:basedOn w:val="Standard"/>
    <w:rsid w:val="00CB3F58"/>
    <w:rPr>
      <w:rFonts w:ascii="Courier New" w:hAnsi="Courier New"/>
      <w:szCs w:val="20"/>
    </w:rPr>
  </w:style>
  <w:style w:type="paragraph" w:styleId="Anrede">
    <w:name w:val="Salutation"/>
    <w:basedOn w:val="Standard"/>
    <w:next w:val="Standard"/>
    <w:rsid w:val="00CB3F58"/>
  </w:style>
  <w:style w:type="paragraph" w:styleId="Blocktext">
    <w:name w:val="Block Text"/>
    <w:basedOn w:val="Standard"/>
    <w:rsid w:val="00CB3F58"/>
    <w:pPr>
      <w:ind w:left="1440" w:right="1440"/>
    </w:pPr>
  </w:style>
  <w:style w:type="paragraph" w:styleId="Datum">
    <w:name w:val="Date"/>
    <w:basedOn w:val="Standard"/>
    <w:next w:val="Standard"/>
    <w:rsid w:val="00CB3F58"/>
  </w:style>
  <w:style w:type="paragraph" w:styleId="Dokumentstruktur">
    <w:name w:val="Document Map"/>
    <w:basedOn w:val="Standard"/>
    <w:semiHidden/>
    <w:rsid w:val="00CB3F58"/>
    <w:pPr>
      <w:shd w:val="clear" w:color="auto" w:fill="000080"/>
    </w:pPr>
    <w:rPr>
      <w:rFonts w:ascii="Tahoma" w:hAnsi="Tahoma" w:cs="Tahoma"/>
      <w:szCs w:val="20"/>
    </w:rPr>
  </w:style>
  <w:style w:type="paragraph" w:styleId="E-Mail-Signatur">
    <w:name w:val="E-mail Signature"/>
    <w:basedOn w:val="Standard"/>
    <w:rsid w:val="00CB3F58"/>
  </w:style>
  <w:style w:type="paragraph" w:styleId="Fu-Endnotenberschrift">
    <w:name w:val="Note Heading"/>
    <w:basedOn w:val="Standard"/>
    <w:next w:val="Standard"/>
    <w:link w:val="Fu-EndnotenberschriftZchn"/>
    <w:rsid w:val="00CB3F58"/>
  </w:style>
  <w:style w:type="paragraph" w:styleId="Gruformel">
    <w:name w:val="Closing"/>
    <w:basedOn w:val="Standard"/>
    <w:rsid w:val="00CB3F58"/>
    <w:pPr>
      <w:ind w:left="4252"/>
    </w:pPr>
  </w:style>
  <w:style w:type="paragraph" w:styleId="HTMLAdresse">
    <w:name w:val="HTML Address"/>
    <w:basedOn w:val="Standard"/>
    <w:rsid w:val="00CB3F58"/>
    <w:rPr>
      <w:i/>
      <w:iCs/>
    </w:rPr>
  </w:style>
  <w:style w:type="paragraph" w:styleId="Kommentarthema">
    <w:name w:val="annotation subject"/>
    <w:basedOn w:val="Kommentartext"/>
    <w:next w:val="Kommentartext"/>
    <w:semiHidden/>
    <w:rsid w:val="00CB3F58"/>
    <w:pPr>
      <w:widowControl/>
      <w:tabs>
        <w:tab w:val="left" w:pos="397"/>
        <w:tab w:val="left" w:pos="794"/>
        <w:tab w:val="left" w:pos="1191"/>
      </w:tabs>
      <w:spacing w:line="280" w:lineRule="atLeast"/>
    </w:pPr>
    <w:rPr>
      <w:rFonts w:ascii="Times New Roman" w:hAnsi="Times New Roman"/>
      <w:b/>
      <w:bCs/>
      <w:color w:val="000000"/>
    </w:rPr>
  </w:style>
  <w:style w:type="paragraph" w:styleId="Liste0">
    <w:name w:val="List"/>
    <w:basedOn w:val="Standard"/>
    <w:rsid w:val="00CB3F58"/>
    <w:pPr>
      <w:ind w:left="283" w:hanging="283"/>
    </w:pPr>
  </w:style>
  <w:style w:type="paragraph" w:styleId="Liste2">
    <w:name w:val="List 2"/>
    <w:basedOn w:val="Standard"/>
    <w:rsid w:val="00CB3F58"/>
    <w:pPr>
      <w:ind w:left="566" w:hanging="283"/>
    </w:pPr>
  </w:style>
  <w:style w:type="paragraph" w:styleId="Liste3">
    <w:name w:val="List 3"/>
    <w:basedOn w:val="Standard"/>
    <w:rsid w:val="00CB3F58"/>
    <w:pPr>
      <w:ind w:left="849" w:hanging="283"/>
    </w:pPr>
  </w:style>
  <w:style w:type="paragraph" w:styleId="Liste4">
    <w:name w:val="List 4"/>
    <w:basedOn w:val="Standard"/>
    <w:rsid w:val="00CB3F58"/>
    <w:pPr>
      <w:ind w:left="1132" w:hanging="283"/>
    </w:pPr>
  </w:style>
  <w:style w:type="paragraph" w:styleId="Liste5">
    <w:name w:val="List 5"/>
    <w:basedOn w:val="Standard"/>
    <w:rsid w:val="00CB3F58"/>
    <w:pPr>
      <w:ind w:left="1415" w:hanging="283"/>
    </w:pPr>
  </w:style>
  <w:style w:type="paragraph" w:styleId="Listenfortsetzung">
    <w:name w:val="List Continue"/>
    <w:basedOn w:val="Standard"/>
    <w:rsid w:val="00CB3F58"/>
    <w:pPr>
      <w:ind w:left="283"/>
    </w:pPr>
  </w:style>
  <w:style w:type="paragraph" w:styleId="Listenfortsetzung2">
    <w:name w:val="List Continue 2"/>
    <w:basedOn w:val="Standard"/>
    <w:rsid w:val="00CB3F58"/>
    <w:pPr>
      <w:ind w:left="566"/>
    </w:pPr>
  </w:style>
  <w:style w:type="paragraph" w:styleId="Listenfortsetzung3">
    <w:name w:val="List Continue 3"/>
    <w:basedOn w:val="Standard"/>
    <w:rsid w:val="00CB3F58"/>
    <w:pPr>
      <w:ind w:left="849"/>
    </w:pPr>
  </w:style>
  <w:style w:type="paragraph" w:styleId="Listenfortsetzung4">
    <w:name w:val="List Continue 4"/>
    <w:basedOn w:val="Standard"/>
    <w:rsid w:val="00CB3F58"/>
    <w:pPr>
      <w:ind w:left="1132"/>
    </w:pPr>
  </w:style>
  <w:style w:type="paragraph" w:styleId="Listenfortsetzung5">
    <w:name w:val="List Continue 5"/>
    <w:basedOn w:val="Standard"/>
    <w:rsid w:val="00CB3F58"/>
    <w:pPr>
      <w:ind w:left="1415"/>
    </w:pPr>
  </w:style>
  <w:style w:type="paragraph" w:styleId="Makrotext">
    <w:name w:val="macro"/>
    <w:semiHidden/>
    <w:rsid w:val="00CB3F58"/>
    <w:pPr>
      <w:tabs>
        <w:tab w:val="left" w:pos="480"/>
        <w:tab w:val="left" w:pos="960"/>
        <w:tab w:val="left" w:pos="1440"/>
        <w:tab w:val="left" w:pos="1920"/>
        <w:tab w:val="left" w:pos="2400"/>
        <w:tab w:val="left" w:pos="2880"/>
        <w:tab w:val="left" w:pos="3360"/>
        <w:tab w:val="left" w:pos="3840"/>
        <w:tab w:val="left" w:pos="4320"/>
      </w:tabs>
      <w:spacing w:after="120" w:line="280" w:lineRule="atLeast"/>
    </w:pPr>
    <w:rPr>
      <w:rFonts w:ascii="Courier New" w:hAnsi="Courier New" w:cs="Courier New"/>
      <w:color w:val="000000"/>
      <w:sz w:val="21"/>
      <w:szCs w:val="21"/>
    </w:rPr>
  </w:style>
  <w:style w:type="paragraph" w:styleId="Nachrichtenkopf">
    <w:name w:val="Message Header"/>
    <w:basedOn w:val="Standard"/>
    <w:rsid w:val="00CB3F5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urText">
    <w:name w:val="Plain Text"/>
    <w:basedOn w:val="Standard"/>
    <w:rsid w:val="00CB3F58"/>
    <w:rPr>
      <w:rFonts w:ascii="Courier New" w:hAnsi="Courier New" w:cs="Courier New"/>
      <w:szCs w:val="20"/>
    </w:rPr>
  </w:style>
  <w:style w:type="paragraph" w:styleId="Rechtsgrundlagenverzeichnis">
    <w:name w:val="table of authorities"/>
    <w:basedOn w:val="Standard"/>
    <w:next w:val="Standard"/>
    <w:semiHidden/>
    <w:rsid w:val="00CB3F58"/>
    <w:pPr>
      <w:ind w:left="220" w:hanging="220"/>
    </w:pPr>
  </w:style>
  <w:style w:type="paragraph" w:styleId="RGV-berschrift">
    <w:name w:val="toa heading"/>
    <w:basedOn w:val="Standard"/>
    <w:next w:val="Standard"/>
    <w:semiHidden/>
    <w:rsid w:val="00CB3F58"/>
    <w:pPr>
      <w:spacing w:before="120"/>
    </w:pPr>
    <w:rPr>
      <w:rFonts w:ascii="Arial" w:hAnsi="Arial" w:cs="Arial"/>
      <w:b/>
      <w:bCs/>
      <w:sz w:val="24"/>
    </w:rPr>
  </w:style>
  <w:style w:type="paragraph" w:styleId="Sprechblasentext">
    <w:name w:val="Balloon Text"/>
    <w:basedOn w:val="Standard"/>
    <w:semiHidden/>
    <w:rsid w:val="00CB3F58"/>
    <w:rPr>
      <w:rFonts w:ascii="Tahoma" w:hAnsi="Tahoma" w:cs="Tahoma"/>
      <w:sz w:val="16"/>
      <w:szCs w:val="16"/>
    </w:rPr>
  </w:style>
  <w:style w:type="paragraph" w:styleId="Textkrper3">
    <w:name w:val="Body Text 3"/>
    <w:basedOn w:val="Standard"/>
    <w:rsid w:val="00CB3F58"/>
    <w:rPr>
      <w:sz w:val="16"/>
      <w:szCs w:val="16"/>
    </w:rPr>
  </w:style>
  <w:style w:type="paragraph" w:styleId="Textkrper-Einzug2">
    <w:name w:val="Body Text Indent 2"/>
    <w:basedOn w:val="Standard"/>
    <w:rsid w:val="00CB3F58"/>
    <w:pPr>
      <w:spacing w:line="480" w:lineRule="auto"/>
      <w:ind w:left="283"/>
    </w:pPr>
  </w:style>
  <w:style w:type="paragraph" w:styleId="Textkrper-Einzug3">
    <w:name w:val="Body Text Indent 3"/>
    <w:basedOn w:val="Standard"/>
    <w:rsid w:val="00CB3F58"/>
    <w:pPr>
      <w:ind w:left="283"/>
    </w:pPr>
    <w:rPr>
      <w:sz w:val="16"/>
      <w:szCs w:val="16"/>
    </w:rPr>
  </w:style>
  <w:style w:type="paragraph" w:styleId="Textkrper-Erstzeileneinzug">
    <w:name w:val="Body Text First Indent"/>
    <w:basedOn w:val="Textkrper"/>
    <w:rsid w:val="00CB3F58"/>
    <w:pPr>
      <w:tabs>
        <w:tab w:val="left" w:pos="397"/>
        <w:tab w:val="left" w:pos="794"/>
        <w:tab w:val="left" w:pos="1191"/>
      </w:tabs>
      <w:autoSpaceDE/>
      <w:autoSpaceDN/>
      <w:adjustRightInd/>
      <w:spacing w:line="280" w:lineRule="atLeast"/>
      <w:ind w:firstLine="210"/>
    </w:pPr>
    <w:rPr>
      <w:rFonts w:ascii="Times New Roman" w:hAnsi="Times New Roman"/>
      <w:color w:val="000000"/>
      <w:szCs w:val="24"/>
    </w:rPr>
  </w:style>
  <w:style w:type="paragraph" w:styleId="Textkrper-Zeileneinzug">
    <w:name w:val="Body Text Indent"/>
    <w:basedOn w:val="Standard"/>
    <w:rsid w:val="00CB3F58"/>
    <w:pPr>
      <w:ind w:left="283"/>
    </w:pPr>
  </w:style>
  <w:style w:type="paragraph" w:styleId="Textkrper-Erstzeileneinzug2">
    <w:name w:val="Body Text First Indent 2"/>
    <w:basedOn w:val="Textkrper-Zeileneinzug"/>
    <w:rsid w:val="00CB3F58"/>
    <w:pPr>
      <w:ind w:firstLine="210"/>
    </w:pPr>
  </w:style>
  <w:style w:type="paragraph" w:styleId="Titel">
    <w:name w:val="Title"/>
    <w:aliases w:val="-Verzeichnis"/>
    <w:basedOn w:val="Standard"/>
    <w:next w:val="Standard"/>
    <w:link w:val="TitelZchn"/>
    <w:qFormat/>
    <w:rsid w:val="00A27CCC"/>
    <w:pPr>
      <w:spacing w:after="0"/>
      <w:contextualSpacing/>
    </w:pPr>
    <w:rPr>
      <w:rFonts w:ascii="Calibri Light" w:eastAsia="SimSun" w:hAnsi="Calibri Light"/>
      <w:color w:val="002060"/>
      <w:spacing w:val="-7"/>
      <w:sz w:val="56"/>
      <w:szCs w:val="80"/>
    </w:rPr>
  </w:style>
  <w:style w:type="paragraph" w:styleId="Umschlagabsenderadresse">
    <w:name w:val="envelope return"/>
    <w:basedOn w:val="Standard"/>
    <w:rsid w:val="00CB3F58"/>
    <w:rPr>
      <w:rFonts w:ascii="Arial" w:hAnsi="Arial" w:cs="Arial"/>
      <w:szCs w:val="20"/>
    </w:rPr>
  </w:style>
  <w:style w:type="paragraph" w:styleId="Umschlagadresse">
    <w:name w:val="envelope address"/>
    <w:basedOn w:val="Standard"/>
    <w:rsid w:val="00CB3F58"/>
    <w:pPr>
      <w:framePr w:w="4320" w:h="2160" w:hRule="exact" w:hSpace="141" w:wrap="auto" w:hAnchor="page" w:xAlign="center" w:yAlign="bottom"/>
      <w:ind w:left="1"/>
    </w:pPr>
    <w:rPr>
      <w:rFonts w:ascii="Arial" w:hAnsi="Arial" w:cs="Arial"/>
      <w:sz w:val="24"/>
    </w:rPr>
  </w:style>
  <w:style w:type="paragraph" w:styleId="Unterschrift">
    <w:name w:val="Signature"/>
    <w:basedOn w:val="Standard"/>
    <w:rsid w:val="00CB3F58"/>
    <w:pPr>
      <w:ind w:left="4252"/>
    </w:pPr>
  </w:style>
  <w:style w:type="paragraph" w:styleId="Untertitel">
    <w:name w:val="Subtitle"/>
    <w:basedOn w:val="Standard"/>
    <w:next w:val="Standard"/>
    <w:link w:val="UntertitelZchn"/>
    <w:uiPriority w:val="11"/>
    <w:qFormat/>
    <w:rsid w:val="00B22FB3"/>
    <w:pPr>
      <w:numPr>
        <w:ilvl w:val="1"/>
      </w:numPr>
      <w:spacing w:after="240"/>
    </w:pPr>
    <w:rPr>
      <w:rFonts w:ascii="Calibri Light" w:eastAsia="SimSun" w:hAnsi="Calibri Light"/>
      <w:color w:val="404040"/>
      <w:sz w:val="30"/>
      <w:szCs w:val="30"/>
    </w:rPr>
  </w:style>
  <w:style w:type="table" w:customStyle="1" w:styleId="Tabellengitternetz">
    <w:name w:val="Tabellengitternetz"/>
    <w:basedOn w:val="NormaleTabelle"/>
    <w:rsid w:val="00CB3F58"/>
    <w:pPr>
      <w:tabs>
        <w:tab w:val="left" w:pos="397"/>
        <w:tab w:val="left" w:pos="794"/>
        <w:tab w:val="left" w:pos="1191"/>
      </w:tabs>
      <w:spacing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rsid w:val="002F2F1A"/>
    <w:rPr>
      <w:sz w:val="16"/>
    </w:rPr>
  </w:style>
  <w:style w:type="paragraph" w:customStyle="1" w:styleId="Quelltext2">
    <w:name w:val="Quelltext2"/>
    <w:basedOn w:val="Standard"/>
    <w:link w:val="Quelltext2Zchn"/>
    <w:rsid w:val="00D17E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pPr>
    <w:rPr>
      <w:rFonts w:ascii="Lucida Console" w:hAnsi="Lucida Console" w:cs="Courier New"/>
      <w:color w:val="0000FF"/>
      <w:szCs w:val="20"/>
    </w:rPr>
  </w:style>
  <w:style w:type="paragraph" w:customStyle="1" w:styleId="QText">
    <w:name w:val="QText"/>
    <w:basedOn w:val="stdText"/>
    <w:link w:val="QTextZchn"/>
    <w:autoRedefine/>
    <w:rsid w:val="00F65251"/>
    <w:rPr>
      <w:rFonts w:ascii="Consolas" w:hAnsi="Consolas"/>
    </w:rPr>
  </w:style>
  <w:style w:type="character" w:customStyle="1" w:styleId="QTextZchn">
    <w:name w:val="QText Zchn"/>
    <w:link w:val="QText"/>
    <w:rsid w:val="00F65251"/>
    <w:rPr>
      <w:rFonts w:ascii="Consolas" w:eastAsia="MS Mincho" w:hAnsi="Consolas"/>
      <w:color w:val="000000"/>
    </w:rPr>
  </w:style>
  <w:style w:type="paragraph" w:customStyle="1" w:styleId="Punkt1">
    <w:name w:val="Punkt1"/>
    <w:basedOn w:val="Standard"/>
    <w:next w:val="Standard"/>
    <w:rsid w:val="00D824DC"/>
    <w:pPr>
      <w:widowControl w:val="0"/>
      <w:spacing w:after="240"/>
    </w:pPr>
    <w:rPr>
      <w:rFonts w:ascii="Arial" w:hAnsi="Arial"/>
      <w:b/>
      <w:sz w:val="32"/>
      <w:szCs w:val="20"/>
    </w:rPr>
  </w:style>
  <w:style w:type="paragraph" w:styleId="berarbeitung">
    <w:name w:val="Revision"/>
    <w:hidden/>
    <w:uiPriority w:val="99"/>
    <w:semiHidden/>
    <w:rsid w:val="00F374FD"/>
    <w:pPr>
      <w:spacing w:after="120" w:line="264" w:lineRule="auto"/>
    </w:pPr>
    <w:rPr>
      <w:color w:val="000000"/>
      <w:sz w:val="22"/>
      <w:szCs w:val="24"/>
    </w:rPr>
  </w:style>
  <w:style w:type="character" w:customStyle="1" w:styleId="Quelltext2Zchn">
    <w:name w:val="Quelltext2 Zchn"/>
    <w:link w:val="Quelltext2"/>
    <w:rsid w:val="00D17E49"/>
    <w:rPr>
      <w:rFonts w:ascii="Lucida Console" w:eastAsia="Times New Roman" w:hAnsi="Lucida Console" w:cs="Courier New"/>
      <w:color w:val="0000FF"/>
      <w:sz w:val="20"/>
      <w:szCs w:val="20"/>
      <w:shd w:val="clear" w:color="auto" w:fill="FFFFFF"/>
    </w:rPr>
  </w:style>
  <w:style w:type="paragraph" w:customStyle="1" w:styleId="QuelltextEinzeilig">
    <w:name w:val="QuelltextEinzeilig"/>
    <w:basedOn w:val="Quelltext2"/>
    <w:link w:val="QuelltextEinzeiligZchn"/>
    <w:rsid w:val="002F624B"/>
    <w:pPr>
      <w:tabs>
        <w:tab w:val="left" w:pos="2268"/>
        <w:tab w:val="left" w:pos="2552"/>
        <w:tab w:val="left" w:pos="2835"/>
      </w:tabs>
      <w:spacing w:before="60" w:line="240" w:lineRule="auto"/>
    </w:pPr>
  </w:style>
  <w:style w:type="character" w:customStyle="1" w:styleId="QuelltextEinzeiligZchn">
    <w:name w:val="QuelltextEinzeilig Zchn"/>
    <w:basedOn w:val="Quelltext2Zchn"/>
    <w:link w:val="QuelltextEinzeilig"/>
    <w:rsid w:val="002F624B"/>
    <w:rPr>
      <w:rFonts w:ascii="Lucida Console" w:eastAsia="Times New Roman" w:hAnsi="Lucida Console" w:cs="Courier New"/>
      <w:color w:val="0000FF"/>
      <w:sz w:val="20"/>
      <w:szCs w:val="20"/>
      <w:shd w:val="clear" w:color="auto" w:fill="FFFFFF"/>
    </w:rPr>
  </w:style>
  <w:style w:type="character" w:customStyle="1" w:styleId="LETextSpiegelstrichZchn">
    <w:name w:val="LE Text Spiegelstrich Zchn"/>
    <w:link w:val="LETextSpiegelstrich"/>
    <w:rsid w:val="00D96F0B"/>
    <w:rPr>
      <w:color w:val="000000"/>
      <w:sz w:val="22"/>
      <w:szCs w:val="21"/>
    </w:rPr>
  </w:style>
  <w:style w:type="paragraph" w:customStyle="1" w:styleId="StandardKlein6">
    <w:name w:val="StandardKlein6"/>
    <w:basedOn w:val="Standard"/>
    <w:rsid w:val="00D96F0B"/>
    <w:pPr>
      <w:widowControl w:val="0"/>
    </w:pPr>
    <w:rPr>
      <w:rFonts w:ascii="Arial" w:hAnsi="Arial"/>
      <w:sz w:val="28"/>
      <w:szCs w:val="20"/>
    </w:rPr>
  </w:style>
  <w:style w:type="paragraph" w:customStyle="1" w:styleId="Ausgabe">
    <w:name w:val="Ausgabe"/>
    <w:basedOn w:val="stdText"/>
    <w:link w:val="AusgabeZchn"/>
    <w:rsid w:val="00D96F0B"/>
    <w:pPr>
      <w:spacing w:line="280" w:lineRule="atLeast"/>
    </w:pPr>
    <w:rPr>
      <w:rFonts w:ascii="Courier New" w:hAnsi="Courier New" w:cs="Courier New"/>
    </w:rPr>
  </w:style>
  <w:style w:type="paragraph" w:customStyle="1" w:styleId="QForm">
    <w:name w:val="QForm"/>
    <w:basedOn w:val="stdText"/>
    <w:link w:val="QFormZchn"/>
    <w:rsid w:val="00D96F0B"/>
    <w:pPr>
      <w:spacing w:line="280" w:lineRule="atLeast"/>
      <w:ind w:left="397"/>
    </w:pPr>
    <w:rPr>
      <w:rFonts w:ascii="Courier New" w:hAnsi="Courier New" w:cs="Courier New"/>
      <w:b/>
      <w:noProof/>
    </w:rPr>
  </w:style>
  <w:style w:type="character" w:customStyle="1" w:styleId="AusgabeZchn">
    <w:name w:val="Ausgabe Zchn"/>
    <w:link w:val="Ausgabe"/>
    <w:rsid w:val="00D96F0B"/>
    <w:rPr>
      <w:rFonts w:ascii="Courier New" w:eastAsia="MS Mincho" w:hAnsi="Courier New" w:cs="Courier New"/>
      <w:color w:val="000000"/>
      <w:sz w:val="22"/>
      <w:lang w:val="de-DE" w:eastAsia="de-DE" w:bidi="ar-SA"/>
    </w:rPr>
  </w:style>
  <w:style w:type="character" w:customStyle="1" w:styleId="QFormZchn">
    <w:name w:val="QForm Zchn"/>
    <w:link w:val="QForm"/>
    <w:rsid w:val="00D96F0B"/>
    <w:rPr>
      <w:rFonts w:ascii="Courier New" w:eastAsia="MS Mincho" w:hAnsi="Courier New" w:cs="Courier New"/>
      <w:b/>
      <w:noProof/>
      <w:color w:val="000000"/>
      <w:sz w:val="22"/>
      <w:lang w:val="de-DE" w:eastAsia="de-DE" w:bidi="ar-SA"/>
    </w:rPr>
  </w:style>
  <w:style w:type="paragraph" w:customStyle="1" w:styleId="liste40">
    <w:name w:val="liste4"/>
    <w:basedOn w:val="Standard"/>
    <w:rsid w:val="00D96F0B"/>
    <w:pPr>
      <w:widowControl w:val="0"/>
      <w:ind w:left="2127" w:hanging="2127"/>
    </w:pPr>
    <w:rPr>
      <w:rFonts w:ascii="Arial" w:hAnsi="Arial"/>
      <w:sz w:val="28"/>
      <w:szCs w:val="20"/>
    </w:rPr>
  </w:style>
  <w:style w:type="paragraph" w:customStyle="1" w:styleId="tablehead">
    <w:name w:val="tablehead"/>
    <w:basedOn w:val="Standard"/>
    <w:rsid w:val="00D96F0B"/>
    <w:pPr>
      <w:spacing w:before="100" w:beforeAutospacing="1" w:after="100" w:afterAutospacing="1"/>
    </w:pPr>
    <w:rPr>
      <w:sz w:val="24"/>
    </w:rPr>
  </w:style>
  <w:style w:type="paragraph" w:customStyle="1" w:styleId="Zeichentext">
    <w:name w:val="Zeichentext"/>
    <w:basedOn w:val="Standard"/>
    <w:link w:val="ZeichentextZchn"/>
    <w:rsid w:val="00D96F0B"/>
    <w:pPr>
      <w:tabs>
        <w:tab w:val="left" w:pos="284"/>
        <w:tab w:val="left" w:pos="567"/>
        <w:tab w:val="left" w:pos="851"/>
        <w:tab w:val="left" w:pos="1134"/>
        <w:tab w:val="left" w:pos="1418"/>
      </w:tabs>
      <w:jc w:val="both"/>
    </w:pPr>
    <w:rPr>
      <w:rFonts w:ascii="Arial" w:hAnsi="Arial" w:cs="Arial"/>
      <w:sz w:val="18"/>
      <w:szCs w:val="18"/>
    </w:rPr>
  </w:style>
  <w:style w:type="character" w:customStyle="1" w:styleId="ZeichentextZchn">
    <w:name w:val="Zeichentext Zchn"/>
    <w:link w:val="Zeichentext"/>
    <w:rsid w:val="00D96F0B"/>
    <w:rPr>
      <w:rFonts w:ascii="Arial" w:hAnsi="Arial" w:cs="Arial"/>
      <w:sz w:val="18"/>
      <w:szCs w:val="18"/>
    </w:rPr>
  </w:style>
  <w:style w:type="paragraph" w:customStyle="1" w:styleId="QuellformatBreit">
    <w:name w:val="QuellformatBreit"/>
    <w:basedOn w:val="Quelltext2"/>
    <w:link w:val="QuellformatBreitZchn"/>
    <w:rsid w:val="00D96F0B"/>
    <w:pPr>
      <w:tabs>
        <w:tab w:val="left" w:pos="284"/>
        <w:tab w:val="left" w:pos="567"/>
        <w:tab w:val="left" w:pos="851"/>
        <w:tab w:val="left" w:pos="1134"/>
        <w:tab w:val="left" w:pos="1418"/>
        <w:tab w:val="left" w:pos="1701"/>
        <w:tab w:val="left" w:pos="1985"/>
        <w:tab w:val="left" w:pos="2268"/>
      </w:tabs>
      <w:ind w:left="-1134"/>
      <w:mirrorIndents/>
    </w:pPr>
    <w:rPr>
      <w:rFonts w:eastAsia="Calibri"/>
    </w:rPr>
  </w:style>
  <w:style w:type="character" w:customStyle="1" w:styleId="QuellformatBreitZchn">
    <w:name w:val="QuellformatBreit Zchn"/>
    <w:link w:val="QuellformatBreit"/>
    <w:rsid w:val="00D96F0B"/>
    <w:rPr>
      <w:rFonts w:ascii="Adobe Garamond Pro" w:eastAsia="Calibri" w:hAnsi="Adobe Garamond Pro" w:cs="Courier New"/>
      <w:noProof/>
      <w:sz w:val="22"/>
      <w:szCs w:val="22"/>
      <w:lang w:val="en-US"/>
    </w:rPr>
  </w:style>
  <w:style w:type="paragraph" w:customStyle="1" w:styleId="MapleOutput">
    <w:name w:val="Maple Output"/>
    <w:uiPriority w:val="99"/>
    <w:rsid w:val="00D96F0B"/>
    <w:pPr>
      <w:autoSpaceDE w:val="0"/>
      <w:autoSpaceDN w:val="0"/>
      <w:adjustRightInd w:val="0"/>
      <w:spacing w:after="120" w:line="360" w:lineRule="auto"/>
      <w:jc w:val="center"/>
    </w:pPr>
    <w:rPr>
      <w:color w:val="000000"/>
      <w:sz w:val="24"/>
      <w:szCs w:val="24"/>
      <w:lang w:val="en-US"/>
    </w:rPr>
  </w:style>
  <w:style w:type="paragraph" w:customStyle="1" w:styleId="Anfhrungszeichen">
    <w:name w:val="Anführungszeichen"/>
    <w:basedOn w:val="Standard"/>
    <w:next w:val="Standard"/>
    <w:link w:val="ZitatZchn"/>
    <w:uiPriority w:val="29"/>
    <w:qFormat/>
    <w:rsid w:val="00B22FB3"/>
    <w:pPr>
      <w:spacing w:before="240" w:after="240" w:line="252" w:lineRule="auto"/>
      <w:ind w:left="864" w:right="864"/>
      <w:jc w:val="center"/>
    </w:pPr>
    <w:rPr>
      <w:i/>
      <w:iCs/>
    </w:rPr>
  </w:style>
  <w:style w:type="character" w:customStyle="1" w:styleId="AnfhrungszeichenZchn">
    <w:name w:val="Anführungszeichen Zchn"/>
    <w:uiPriority w:val="29"/>
    <w:rsid w:val="001A0A52"/>
    <w:rPr>
      <w:i/>
      <w:iCs/>
      <w:color w:val="000000"/>
      <w:sz w:val="22"/>
      <w:szCs w:val="24"/>
    </w:rPr>
  </w:style>
  <w:style w:type="paragraph" w:styleId="Inhaltsverzeichnisberschrift">
    <w:name w:val="TOC Heading"/>
    <w:basedOn w:val="berschrift1"/>
    <w:next w:val="Standard"/>
    <w:uiPriority w:val="39"/>
    <w:unhideWhenUsed/>
    <w:qFormat/>
    <w:rsid w:val="00B22FB3"/>
    <w:pPr>
      <w:outlineLvl w:val="9"/>
    </w:pPr>
    <w:rPr>
      <w:color w:val="2E74B5"/>
    </w:rPr>
  </w:style>
  <w:style w:type="paragraph" w:customStyle="1" w:styleId="IntensivesAnfhrungszeichen">
    <w:name w:val="Intensives Anführungszeichen"/>
    <w:basedOn w:val="Standard"/>
    <w:next w:val="Standard"/>
    <w:link w:val="IntensivesZitatZchn"/>
    <w:uiPriority w:val="30"/>
    <w:rsid w:val="00935B69"/>
    <w:pPr>
      <w:spacing w:before="100" w:beforeAutospacing="1" w:after="240"/>
      <w:ind w:right="864"/>
      <w:jc w:val="both"/>
    </w:pPr>
    <w:rPr>
      <w:rFonts w:ascii="Calibri Light" w:eastAsia="SimSun" w:hAnsi="Calibri Light"/>
      <w:b/>
      <w:color w:val="5B9BD5"/>
      <w:sz w:val="28"/>
      <w:szCs w:val="28"/>
    </w:rPr>
  </w:style>
  <w:style w:type="character" w:customStyle="1" w:styleId="IntensivesAnfhrungszeichenZchn">
    <w:name w:val="Intensives Anführungszeichen Zchn"/>
    <w:uiPriority w:val="30"/>
    <w:rsid w:val="001A0A52"/>
    <w:rPr>
      <w:b/>
      <w:bCs/>
      <w:i/>
      <w:iCs/>
      <w:color w:val="4F81BD"/>
      <w:sz w:val="22"/>
      <w:szCs w:val="24"/>
    </w:rPr>
  </w:style>
  <w:style w:type="paragraph" w:styleId="KeinLeerraum">
    <w:name w:val="No Spacing"/>
    <w:uiPriority w:val="1"/>
    <w:qFormat/>
    <w:rsid w:val="007E6317"/>
    <w:rPr>
      <w:szCs w:val="21"/>
    </w:rPr>
  </w:style>
  <w:style w:type="paragraph" w:styleId="Listenabsatz">
    <w:name w:val="List Paragraph"/>
    <w:basedOn w:val="Standard"/>
    <w:uiPriority w:val="34"/>
    <w:qFormat/>
    <w:rsid w:val="001A0A52"/>
    <w:pPr>
      <w:ind w:left="720"/>
      <w:contextualSpacing/>
    </w:pPr>
  </w:style>
  <w:style w:type="paragraph" w:styleId="Literaturverzeichnis">
    <w:name w:val="Bibliography"/>
    <w:basedOn w:val="Standard"/>
    <w:next w:val="Standard"/>
    <w:uiPriority w:val="37"/>
    <w:semiHidden/>
    <w:unhideWhenUsed/>
    <w:rsid w:val="001A0A52"/>
  </w:style>
  <w:style w:type="paragraph" w:customStyle="1" w:styleId="MTDisplayEquation">
    <w:name w:val="MTDisplayEquation"/>
    <w:basedOn w:val="stdText"/>
    <w:next w:val="Standard"/>
    <w:link w:val="MTDisplayEquationZchn"/>
    <w:rsid w:val="0083137C"/>
    <w:pPr>
      <w:tabs>
        <w:tab w:val="center" w:pos="3680"/>
        <w:tab w:val="right" w:pos="7380"/>
      </w:tabs>
    </w:pPr>
  </w:style>
  <w:style w:type="character" w:customStyle="1" w:styleId="MTDisplayEquationZchn">
    <w:name w:val="MTDisplayEquation Zchn"/>
    <w:basedOn w:val="stdTextZchn"/>
    <w:link w:val="MTDisplayEquation"/>
    <w:rsid w:val="0083137C"/>
    <w:rPr>
      <w:rFonts w:ascii="Times New Roman" w:hAnsi="Times New Roman"/>
      <w:color w:val="000000"/>
      <w:sz w:val="21"/>
      <w:szCs w:val="21"/>
    </w:rPr>
  </w:style>
  <w:style w:type="character" w:customStyle="1" w:styleId="HTMLVorformatiertZchn">
    <w:name w:val="HTML Vorformatiert Zchn"/>
    <w:link w:val="HTMLVorformatiert"/>
    <w:uiPriority w:val="99"/>
    <w:rsid w:val="00ED4AB1"/>
    <w:rPr>
      <w:rFonts w:ascii="Courier New" w:eastAsia="Courier New" w:hAnsi="Courier New" w:cs="Courier New"/>
    </w:rPr>
  </w:style>
  <w:style w:type="paragraph" w:customStyle="1" w:styleId="Zwischenberschrift">
    <w:name w:val="Zwischenüberschrift"/>
    <w:basedOn w:val="LEZwischenberschrift"/>
    <w:link w:val="ZwischenberschriftZchn"/>
    <w:rsid w:val="00DE0A98"/>
    <w:rPr>
      <w:lang w:val="en-US"/>
    </w:rPr>
  </w:style>
  <w:style w:type="character" w:customStyle="1" w:styleId="FunotentextZchn">
    <w:name w:val="Fußnotentext Zchn"/>
    <w:link w:val="Funotentext"/>
    <w:rsid w:val="007C10DA"/>
    <w:rPr>
      <w:rFonts w:ascii="Times New Roman" w:hAnsi="Times New Roman"/>
      <w:color w:val="000000"/>
      <w:sz w:val="18"/>
      <w:szCs w:val="21"/>
    </w:rPr>
  </w:style>
  <w:style w:type="character" w:customStyle="1" w:styleId="ZwischenberschriftZchn">
    <w:name w:val="Zwischenüberschrift Zchn"/>
    <w:link w:val="Zwischenberschrift"/>
    <w:rsid w:val="00DE0A98"/>
    <w:rPr>
      <w:rFonts w:ascii="Arial" w:hAnsi="Arial"/>
      <w:b/>
      <w:color w:val="000000"/>
      <w:spacing w:val="2"/>
      <w:sz w:val="21"/>
      <w:lang w:val="en-US" w:eastAsia="de-DE" w:bidi="ar-SA"/>
    </w:rPr>
  </w:style>
  <w:style w:type="paragraph" w:customStyle="1" w:styleId="LEJWQuellcodeberschrift">
    <w:name w:val="LEJW Quellcodeüberschrift"/>
    <w:basedOn w:val="LETextTabellenberschrift"/>
    <w:rsid w:val="00FE5DC6"/>
    <w:pPr>
      <w:spacing w:before="0" w:after="240"/>
    </w:pPr>
    <w:rPr>
      <w:color w:val="auto"/>
    </w:rPr>
  </w:style>
  <w:style w:type="paragraph" w:customStyle="1" w:styleId="LEJWQuelltext">
    <w:name w:val="LEJW Quelltext"/>
    <w:basedOn w:val="LETextnichtproportional"/>
    <w:next w:val="stdText"/>
    <w:rsid w:val="00FE5DC6"/>
    <w:rPr>
      <w:b/>
      <w:lang w:val="en-GB"/>
    </w:rPr>
  </w:style>
  <w:style w:type="paragraph" w:customStyle="1" w:styleId="LEJWQuelltextbreit">
    <w:name w:val="LEJW Quelltext breit"/>
    <w:basedOn w:val="LEJWQuelltext"/>
    <w:rsid w:val="00FE5DC6"/>
    <w:pPr>
      <w:ind w:right="-2892"/>
    </w:pPr>
    <w:rPr>
      <w:bCs/>
      <w:lang w:val="de-DE"/>
    </w:rPr>
  </w:style>
  <w:style w:type="paragraph" w:customStyle="1" w:styleId="QuelltextName">
    <w:name w:val="QuelltextName"/>
    <w:basedOn w:val="Standard"/>
    <w:rsid w:val="00FE5DC6"/>
    <w:pPr>
      <w:jc w:val="right"/>
    </w:pPr>
    <w:rPr>
      <w:szCs w:val="22"/>
    </w:rPr>
  </w:style>
  <w:style w:type="character" w:customStyle="1" w:styleId="LETexthngendkleinZchn">
    <w:name w:val="LE Text hängend klein Zchn"/>
    <w:link w:val="LETexthngendklein"/>
    <w:rsid w:val="000161A6"/>
    <w:rPr>
      <w:bCs/>
      <w:color w:val="000000"/>
      <w:sz w:val="22"/>
      <w:lang w:val="de-DE" w:eastAsia="de-DE" w:bidi="ar-SA"/>
    </w:rPr>
  </w:style>
  <w:style w:type="character" w:customStyle="1" w:styleId="LETexthngendgroZchn">
    <w:name w:val="LE Text hängend groß Zchn"/>
    <w:link w:val="LETexthngendgro"/>
    <w:rsid w:val="000161A6"/>
    <w:rPr>
      <w:bCs/>
      <w:color w:val="000000"/>
      <w:sz w:val="22"/>
      <w:lang w:val="de-DE" w:eastAsia="de-DE" w:bidi="ar-SA"/>
    </w:rPr>
  </w:style>
  <w:style w:type="character" w:customStyle="1" w:styleId="samp">
    <w:name w:val="samp"/>
    <w:basedOn w:val="Absatz-Standardschriftart"/>
    <w:rsid w:val="000161A6"/>
  </w:style>
  <w:style w:type="character" w:styleId="HTMLVariable">
    <w:name w:val="HTML Variable"/>
    <w:rsid w:val="000161A6"/>
    <w:rPr>
      <w:i/>
      <w:iCs/>
    </w:rPr>
  </w:style>
  <w:style w:type="character" w:customStyle="1" w:styleId="berschrift2Zchn">
    <w:name w:val="Überschrift 2 Zchn"/>
    <w:link w:val="berschrift2"/>
    <w:uiPriority w:val="9"/>
    <w:rsid w:val="004242F8"/>
    <w:rPr>
      <w:rFonts w:ascii="Arial" w:eastAsia="SimSun" w:hAnsi="Arial" w:cs="Arial"/>
      <w:color w:val="002060"/>
      <w:sz w:val="28"/>
      <w:szCs w:val="28"/>
    </w:rPr>
  </w:style>
  <w:style w:type="character" w:customStyle="1" w:styleId="Fu-EndnotenberschriftZchn">
    <w:name w:val="Fuß/-Endnotenüberschrift Zchn"/>
    <w:link w:val="Fu-Endnotenberschrift"/>
    <w:rsid w:val="000161A6"/>
    <w:rPr>
      <w:color w:val="000000"/>
      <w:sz w:val="22"/>
      <w:szCs w:val="24"/>
    </w:rPr>
  </w:style>
  <w:style w:type="paragraph" w:customStyle="1" w:styleId="LEAufzhlung">
    <w:name w:val="LE Aufzählung"/>
    <w:basedOn w:val="stdText"/>
    <w:link w:val="LEAufzhlungZchn"/>
    <w:rsid w:val="006A3B39"/>
    <w:pPr>
      <w:numPr>
        <w:numId w:val="2"/>
      </w:numPr>
      <w:tabs>
        <w:tab w:val="left" w:pos="426"/>
      </w:tabs>
    </w:pPr>
    <w:rPr>
      <w:color w:val="auto"/>
    </w:rPr>
  </w:style>
  <w:style w:type="character" w:customStyle="1" w:styleId="LEAufzhlungZchn">
    <w:name w:val="LE Aufzählung Zchn"/>
    <w:basedOn w:val="stdTextZchn"/>
    <w:link w:val="LEAufzhlung"/>
    <w:rsid w:val="006A3B39"/>
    <w:rPr>
      <w:rFonts w:ascii="Times New Roman" w:hAnsi="Times New Roman"/>
      <w:color w:val="000000"/>
      <w:sz w:val="21"/>
      <w:szCs w:val="21"/>
    </w:rPr>
  </w:style>
  <w:style w:type="paragraph" w:customStyle="1" w:styleId="Teilaufgabe">
    <w:name w:val="Teilaufgabe"/>
    <w:basedOn w:val="Standard"/>
    <w:rsid w:val="00DF46B5"/>
    <w:pPr>
      <w:numPr>
        <w:numId w:val="3"/>
      </w:numPr>
    </w:pPr>
  </w:style>
  <w:style w:type="table" w:customStyle="1" w:styleId="Tabellengitternetz1">
    <w:name w:val="Tabellengitternetz1"/>
    <w:basedOn w:val="NormaleTabelle"/>
    <w:next w:val="Tabellengitternetz"/>
    <w:uiPriority w:val="59"/>
    <w:rsid w:val="00636F9B"/>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lengitternetz2">
    <w:name w:val="Tabellengitternetz2"/>
    <w:basedOn w:val="NormaleTabelle"/>
    <w:next w:val="Tabellengitternetz"/>
    <w:uiPriority w:val="59"/>
    <w:rsid w:val="00636F9B"/>
    <w:rPr>
      <w:rFonts w:eastAsia="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Glyphenformat">
    <w:name w:val="1_Glyphenformat"/>
    <w:rsid w:val="0062110C"/>
    <w:rPr>
      <w:color w:val="F20032"/>
    </w:rPr>
  </w:style>
  <w:style w:type="paragraph" w:customStyle="1" w:styleId="1Descriptionright">
    <w:name w:val="1_Description right"/>
    <w:basedOn w:val="Standard"/>
    <w:rsid w:val="0062110C"/>
    <w:pPr>
      <w:autoSpaceDE w:val="0"/>
      <w:autoSpaceDN w:val="0"/>
      <w:adjustRightInd w:val="0"/>
      <w:spacing w:after="283" w:line="288" w:lineRule="auto"/>
      <w:jc w:val="right"/>
      <w:textAlignment w:val="center"/>
    </w:pPr>
    <w:rPr>
      <w:rFonts w:ascii="Arial" w:hAnsi="Arial" w:cs="Arial"/>
      <w:i/>
      <w:iCs/>
      <w:color w:val="F20032"/>
      <w:sz w:val="16"/>
      <w:szCs w:val="16"/>
    </w:rPr>
  </w:style>
  <w:style w:type="paragraph" w:customStyle="1" w:styleId="1Descriptionleft">
    <w:name w:val="1_Description left"/>
    <w:basedOn w:val="Standard"/>
    <w:rsid w:val="003A53FE"/>
    <w:pPr>
      <w:autoSpaceDE w:val="0"/>
      <w:autoSpaceDN w:val="0"/>
      <w:adjustRightInd w:val="0"/>
      <w:spacing w:line="288" w:lineRule="auto"/>
      <w:textAlignment w:val="center"/>
    </w:pPr>
    <w:rPr>
      <w:rFonts w:ascii="Arial" w:hAnsi="Arial" w:cs="Arial"/>
      <w:i/>
      <w:iCs/>
      <w:color w:val="F20032"/>
      <w:sz w:val="16"/>
      <w:szCs w:val="16"/>
    </w:rPr>
  </w:style>
  <w:style w:type="paragraph" w:customStyle="1" w:styleId="Hervorhebung2">
    <w:name w:val="Hervorhebung2"/>
    <w:basedOn w:val="stdText"/>
    <w:link w:val="Hervorhebung2Zchn"/>
    <w:rsid w:val="00B05722"/>
    <w:pPr>
      <w:pBdr>
        <w:top w:val="single" w:sz="4" w:space="1" w:color="auto"/>
        <w:left w:val="single" w:sz="4" w:space="4" w:color="auto"/>
        <w:bottom w:val="single" w:sz="4" w:space="1" w:color="auto"/>
        <w:right w:val="single" w:sz="4" w:space="4" w:color="auto"/>
      </w:pBdr>
    </w:pPr>
  </w:style>
  <w:style w:type="paragraph" w:customStyle="1" w:styleId="LEbung">
    <w:name w:val="LE Übung"/>
    <w:basedOn w:val="LETexteingezogen"/>
    <w:rsid w:val="00C83026"/>
  </w:style>
  <w:style w:type="character" w:customStyle="1" w:styleId="Hervorhebung2Zchn">
    <w:name w:val="Hervorhebung2 Zchn"/>
    <w:basedOn w:val="stdTextZchn"/>
    <w:link w:val="Hervorhebung2"/>
    <w:rsid w:val="00B05722"/>
    <w:rPr>
      <w:rFonts w:ascii="Times New Roman" w:hAnsi="Times New Roman"/>
      <w:color w:val="000000"/>
      <w:sz w:val="21"/>
      <w:szCs w:val="21"/>
    </w:rPr>
  </w:style>
  <w:style w:type="paragraph" w:customStyle="1" w:styleId="LEBAufzhlung">
    <w:name w:val="LE ÜB Aufzählung"/>
    <w:basedOn w:val="stdText"/>
    <w:next w:val="stdText"/>
    <w:rsid w:val="00C83026"/>
    <w:pPr>
      <w:tabs>
        <w:tab w:val="left" w:pos="709"/>
      </w:tabs>
      <w:ind w:left="709" w:hanging="283"/>
    </w:pPr>
  </w:style>
  <w:style w:type="paragraph" w:customStyle="1" w:styleId="LEBAufz">
    <w:name w:val="LE ÜB Aufz"/>
    <w:basedOn w:val="LEAufzhlung"/>
    <w:rsid w:val="008F1001"/>
    <w:pPr>
      <w:tabs>
        <w:tab w:val="clear" w:pos="426"/>
        <w:tab w:val="left" w:pos="567"/>
        <w:tab w:val="left" w:pos="851"/>
      </w:tabs>
      <w:ind w:firstLine="0"/>
    </w:pPr>
  </w:style>
  <w:style w:type="paragraph" w:customStyle="1" w:styleId="LEbH">
    <w:name w:val="LE Üb H"/>
    <w:basedOn w:val="LEJWbung"/>
    <w:rsid w:val="004F2595"/>
    <w:pPr>
      <w:numPr>
        <w:numId w:val="4"/>
      </w:numPr>
    </w:pPr>
  </w:style>
  <w:style w:type="paragraph" w:customStyle="1" w:styleId="LETAB">
    <w:name w:val="LE TAB"/>
    <w:basedOn w:val="LETextTabelle"/>
    <w:link w:val="LETABZchn"/>
    <w:rsid w:val="009E1A36"/>
    <w:pPr>
      <w:spacing w:before="0" w:after="0" w:line="180" w:lineRule="atLeast"/>
    </w:pPr>
    <w:rPr>
      <w:sz w:val="18"/>
    </w:rPr>
  </w:style>
  <w:style w:type="character" w:styleId="SchwacherVerweis">
    <w:name w:val="Subtle Reference"/>
    <w:uiPriority w:val="31"/>
    <w:qFormat/>
    <w:rsid w:val="00B22FB3"/>
    <w:rPr>
      <w:smallCaps/>
      <w:color w:val="404040"/>
    </w:rPr>
  </w:style>
  <w:style w:type="character" w:customStyle="1" w:styleId="LETextTabelleZchn">
    <w:name w:val="LE Text Tabelle Zchn"/>
    <w:link w:val="LETextTabelle"/>
    <w:rsid w:val="009E1A36"/>
    <w:rPr>
      <w:rFonts w:ascii="Arial" w:hAnsi="Arial"/>
      <w:color w:val="000000"/>
      <w:sz w:val="19"/>
    </w:rPr>
  </w:style>
  <w:style w:type="character" w:customStyle="1" w:styleId="LETABZchn">
    <w:name w:val="LE TAB Zchn"/>
    <w:link w:val="LETAB"/>
    <w:rsid w:val="009E1A36"/>
    <w:rPr>
      <w:rFonts w:ascii="Arial" w:hAnsi="Arial"/>
      <w:color w:val="000000"/>
      <w:sz w:val="18"/>
    </w:rPr>
  </w:style>
  <w:style w:type="character" w:styleId="IntensiveHervorhebung">
    <w:name w:val="Intense Emphasis"/>
    <w:uiPriority w:val="21"/>
    <w:qFormat/>
    <w:rsid w:val="00B22FB3"/>
    <w:rPr>
      <w:b/>
      <w:bCs/>
      <w:i/>
      <w:iCs/>
    </w:rPr>
  </w:style>
  <w:style w:type="paragraph" w:customStyle="1" w:styleId="c5">
    <w:name w:val="c5"/>
    <w:basedOn w:val="Standard"/>
    <w:rsid w:val="00513ABB"/>
    <w:pPr>
      <w:spacing w:before="100" w:beforeAutospacing="1" w:after="100" w:afterAutospacing="1"/>
    </w:pPr>
    <w:rPr>
      <w:sz w:val="24"/>
    </w:rPr>
  </w:style>
  <w:style w:type="character" w:customStyle="1" w:styleId="c3">
    <w:name w:val="c3"/>
    <w:rsid w:val="00513ABB"/>
  </w:style>
  <w:style w:type="character" w:customStyle="1" w:styleId="c12">
    <w:name w:val="c12"/>
    <w:rsid w:val="00513ABB"/>
  </w:style>
  <w:style w:type="character" w:customStyle="1" w:styleId="apple-converted-space">
    <w:name w:val="apple-converted-space"/>
    <w:rsid w:val="00B2073C"/>
  </w:style>
  <w:style w:type="paragraph" w:customStyle="1" w:styleId="Quelltext">
    <w:name w:val="Quelltext"/>
    <w:basedOn w:val="Standard"/>
    <w:link w:val="QuelltextZchn"/>
    <w:rsid w:val="00D02DDC"/>
    <w:pPr>
      <w:pBdr>
        <w:top w:val="single" w:sz="4" w:space="4" w:color="1F3864" w:themeColor="accent5" w:themeShade="80"/>
        <w:bottom w:val="single" w:sz="4" w:space="4" w:color="1F3864" w:themeColor="accent5" w:themeShade="80"/>
      </w:pBdr>
      <w:shd w:val="clear" w:color="auto" w:fill="FFFFFF"/>
      <w:tabs>
        <w:tab w:val="left" w:pos="8931"/>
      </w:tabs>
      <w:wordWrap w:val="0"/>
      <w:spacing w:after="60" w:line="170" w:lineRule="atLeast"/>
      <w:ind w:left="142"/>
    </w:pPr>
    <w:rPr>
      <w:rFonts w:ascii="Lucida Console" w:hAnsi="Lucida Console"/>
      <w:color w:val="0000FF"/>
    </w:rPr>
  </w:style>
  <w:style w:type="character" w:customStyle="1" w:styleId="standard0">
    <w:name w:val="standard"/>
    <w:rsid w:val="00B67C24"/>
    <w:rPr>
      <w:sz w:val="22"/>
    </w:rPr>
  </w:style>
  <w:style w:type="character" w:customStyle="1" w:styleId="QuelltextZchn">
    <w:name w:val="Quelltext Zchn"/>
    <w:link w:val="Quelltext"/>
    <w:rsid w:val="003F21E1"/>
    <w:rPr>
      <w:rFonts w:ascii="Lucida Console" w:hAnsi="Lucida Console"/>
      <w:color w:val="0000FF"/>
      <w:sz w:val="21"/>
      <w:szCs w:val="21"/>
      <w:shd w:val="clear" w:color="auto" w:fill="FFFFFF"/>
    </w:rPr>
  </w:style>
  <w:style w:type="character" w:customStyle="1" w:styleId="kw">
    <w:name w:val="kw"/>
    <w:rsid w:val="00F875F0"/>
  </w:style>
  <w:style w:type="character" w:customStyle="1" w:styleId="dt">
    <w:name w:val="dt"/>
    <w:rsid w:val="00F875F0"/>
  </w:style>
  <w:style w:type="character" w:customStyle="1" w:styleId="dv">
    <w:name w:val="dv"/>
    <w:rsid w:val="00F875F0"/>
  </w:style>
  <w:style w:type="character" w:customStyle="1" w:styleId="file">
    <w:name w:val="file"/>
    <w:rsid w:val="00CA40CC"/>
  </w:style>
  <w:style w:type="paragraph" w:customStyle="1" w:styleId="Beispiel">
    <w:name w:val="Beispiel"/>
    <w:basedOn w:val="Beschriftung"/>
    <w:link w:val="BeispielZchn"/>
    <w:qFormat/>
    <w:rsid w:val="00B15B48"/>
  </w:style>
  <w:style w:type="character" w:customStyle="1" w:styleId="gnkrckgcgsb">
    <w:name w:val="gnkrckgcgsb"/>
    <w:rsid w:val="00AC5318"/>
  </w:style>
  <w:style w:type="character" w:customStyle="1" w:styleId="BeispielZchn">
    <w:name w:val="Beispiel Zchn"/>
    <w:link w:val="Beispiel"/>
    <w:rsid w:val="00B15B48"/>
    <w:rPr>
      <w:bCs/>
      <w:i/>
      <w:color w:val="000000"/>
      <w:sz w:val="22"/>
      <w:lang w:val="de-DE" w:eastAsia="de-DE" w:bidi="ar-SA"/>
    </w:rPr>
  </w:style>
  <w:style w:type="character" w:styleId="Buchtitel">
    <w:name w:val="Book Title"/>
    <w:uiPriority w:val="33"/>
    <w:qFormat/>
    <w:rsid w:val="00B22FB3"/>
    <w:rPr>
      <w:b/>
      <w:bCs/>
      <w:smallCaps/>
    </w:rPr>
  </w:style>
  <w:style w:type="character" w:customStyle="1" w:styleId="berschrift1Zchn">
    <w:name w:val="Überschrift 1 Zchn"/>
    <w:link w:val="berschrift1"/>
    <w:uiPriority w:val="9"/>
    <w:rsid w:val="00116671"/>
    <w:rPr>
      <w:rFonts w:ascii="Arial" w:eastAsia="SimSun" w:hAnsi="Arial" w:cs="Arial"/>
      <w:color w:val="002060"/>
      <w:sz w:val="36"/>
      <w:szCs w:val="36"/>
    </w:rPr>
  </w:style>
  <w:style w:type="character" w:customStyle="1" w:styleId="berschrift3Zchn">
    <w:name w:val="Überschrift 3 Zchn"/>
    <w:link w:val="berschrift3"/>
    <w:uiPriority w:val="9"/>
    <w:rsid w:val="00EA5E82"/>
    <w:rPr>
      <w:rFonts w:ascii="Arial" w:eastAsia="SimSun" w:hAnsi="Arial" w:cs="Arial"/>
      <w:color w:val="002060"/>
      <w:sz w:val="26"/>
      <w:szCs w:val="26"/>
    </w:rPr>
  </w:style>
  <w:style w:type="character" w:customStyle="1" w:styleId="berschrift4Zchn">
    <w:name w:val="Überschrift 4 Zchn"/>
    <w:link w:val="berschrift4"/>
    <w:uiPriority w:val="9"/>
    <w:rsid w:val="00B22FB3"/>
    <w:rPr>
      <w:rFonts w:ascii="Calibri Light" w:eastAsia="SimSun" w:hAnsi="Calibri Light"/>
      <w:sz w:val="24"/>
      <w:szCs w:val="24"/>
    </w:rPr>
  </w:style>
  <w:style w:type="character" w:customStyle="1" w:styleId="berschrift5Zchn">
    <w:name w:val="Überschrift 5 Zchn"/>
    <w:link w:val="berschrift5"/>
    <w:uiPriority w:val="9"/>
    <w:rsid w:val="00B22FB3"/>
    <w:rPr>
      <w:rFonts w:ascii="Calibri Light" w:eastAsia="SimSun" w:hAnsi="Calibri Light"/>
      <w:i/>
      <w:iCs/>
      <w:sz w:val="22"/>
      <w:szCs w:val="22"/>
    </w:rPr>
  </w:style>
  <w:style w:type="character" w:customStyle="1" w:styleId="berschrift6Zchn">
    <w:name w:val="Überschrift 6 Zchn"/>
    <w:link w:val="berschrift6"/>
    <w:uiPriority w:val="9"/>
    <w:rsid w:val="00B22FB3"/>
    <w:rPr>
      <w:rFonts w:ascii="Calibri Light" w:eastAsia="SimSun" w:hAnsi="Calibri Light"/>
      <w:color w:val="595959"/>
      <w:sz w:val="21"/>
      <w:szCs w:val="21"/>
    </w:rPr>
  </w:style>
  <w:style w:type="character" w:customStyle="1" w:styleId="berschrift7Zchn">
    <w:name w:val="Überschrift 7 Zchn"/>
    <w:link w:val="berschrift7"/>
    <w:uiPriority w:val="9"/>
    <w:rsid w:val="00B22FB3"/>
    <w:rPr>
      <w:rFonts w:ascii="Calibri Light" w:eastAsia="SimSun" w:hAnsi="Calibri Light"/>
      <w:i/>
      <w:iCs/>
      <w:color w:val="595959"/>
      <w:sz w:val="21"/>
      <w:szCs w:val="21"/>
    </w:rPr>
  </w:style>
  <w:style w:type="character" w:customStyle="1" w:styleId="berschrift8Zchn">
    <w:name w:val="Überschrift 8 Zchn"/>
    <w:link w:val="berschrift8"/>
    <w:uiPriority w:val="9"/>
    <w:rsid w:val="00B22FB3"/>
    <w:rPr>
      <w:rFonts w:ascii="Calibri Light" w:eastAsia="SimSun" w:hAnsi="Calibri Light"/>
      <w:smallCaps/>
      <w:color w:val="595959"/>
      <w:sz w:val="21"/>
      <w:szCs w:val="21"/>
    </w:rPr>
  </w:style>
  <w:style w:type="character" w:customStyle="1" w:styleId="berschrift9Zchn">
    <w:name w:val="Überschrift 9 Zchn"/>
    <w:link w:val="berschrift9"/>
    <w:uiPriority w:val="9"/>
    <w:rsid w:val="00B22FB3"/>
    <w:rPr>
      <w:rFonts w:ascii="Calibri Light" w:eastAsia="SimSun" w:hAnsi="Calibri Light"/>
      <w:i/>
      <w:iCs/>
      <w:smallCaps/>
      <w:color w:val="595959"/>
      <w:sz w:val="21"/>
      <w:szCs w:val="21"/>
    </w:rPr>
  </w:style>
  <w:style w:type="character" w:customStyle="1" w:styleId="TitelZchn">
    <w:name w:val="Titel Zchn"/>
    <w:aliases w:val="-Verzeichnis Zchn"/>
    <w:link w:val="Titel"/>
    <w:rsid w:val="00A27CCC"/>
    <w:rPr>
      <w:rFonts w:ascii="Calibri Light" w:eastAsia="SimSun" w:hAnsi="Calibri Light"/>
      <w:color w:val="002060"/>
      <w:spacing w:val="-7"/>
      <w:sz w:val="56"/>
      <w:szCs w:val="80"/>
    </w:rPr>
  </w:style>
  <w:style w:type="character" w:customStyle="1" w:styleId="UntertitelZchn">
    <w:name w:val="Untertitel Zchn"/>
    <w:link w:val="Untertitel"/>
    <w:uiPriority w:val="11"/>
    <w:rsid w:val="00B22FB3"/>
    <w:rPr>
      <w:rFonts w:ascii="Calibri Light" w:eastAsia="SimSun" w:hAnsi="Calibri Light" w:cs="Times New Roman"/>
      <w:color w:val="404040"/>
      <w:sz w:val="30"/>
      <w:szCs w:val="30"/>
    </w:rPr>
  </w:style>
  <w:style w:type="character" w:customStyle="1" w:styleId="ZitatZchn">
    <w:name w:val="Zitat Zchn"/>
    <w:link w:val="Anfhrungszeichen"/>
    <w:uiPriority w:val="29"/>
    <w:rsid w:val="00B22FB3"/>
    <w:rPr>
      <w:i/>
      <w:iCs/>
    </w:rPr>
  </w:style>
  <w:style w:type="character" w:customStyle="1" w:styleId="IntensivesZitatZchn">
    <w:name w:val="Intensives Zitat Zchn"/>
    <w:link w:val="IntensivesAnfhrungszeichen"/>
    <w:uiPriority w:val="30"/>
    <w:rsid w:val="00935B69"/>
    <w:rPr>
      <w:rFonts w:ascii="Calibri Light" w:eastAsia="SimSun" w:hAnsi="Calibri Light" w:cs="Times New Roman"/>
      <w:b/>
      <w:color w:val="5B9BD5"/>
      <w:sz w:val="28"/>
      <w:szCs w:val="28"/>
    </w:rPr>
  </w:style>
  <w:style w:type="character" w:styleId="SchwacheHervorhebung">
    <w:name w:val="Subtle Emphasis"/>
    <w:uiPriority w:val="19"/>
    <w:qFormat/>
    <w:rsid w:val="00B22FB3"/>
    <w:rPr>
      <w:i/>
      <w:iCs/>
      <w:color w:val="595959"/>
    </w:rPr>
  </w:style>
  <w:style w:type="character" w:styleId="IntensiverVerweis">
    <w:name w:val="Intense Reference"/>
    <w:uiPriority w:val="32"/>
    <w:qFormat/>
    <w:rsid w:val="00B22FB3"/>
    <w:rPr>
      <w:b/>
      <w:bCs/>
      <w:smallCaps/>
      <w:u w:val="single"/>
    </w:rPr>
  </w:style>
  <w:style w:type="paragraph" w:customStyle="1" w:styleId="AText">
    <w:name w:val="AText"/>
    <w:basedOn w:val="Standard"/>
    <w:link w:val="ATextZchn"/>
    <w:qFormat/>
    <w:rsid w:val="0024713E"/>
    <w:pPr>
      <w:tabs>
        <w:tab w:val="left" w:pos="397"/>
        <w:tab w:val="left" w:pos="794"/>
        <w:tab w:val="left" w:pos="1191"/>
      </w:tabs>
      <w:spacing w:before="120" w:line="280" w:lineRule="atLeast"/>
    </w:pPr>
    <w:rPr>
      <w:rFonts w:eastAsia="MS Mincho"/>
      <w:color w:val="000000"/>
      <w:szCs w:val="20"/>
    </w:rPr>
  </w:style>
  <w:style w:type="paragraph" w:customStyle="1" w:styleId="AufzhlKompakt">
    <w:name w:val="AufzhlKompakt"/>
    <w:basedOn w:val="AText"/>
    <w:link w:val="AufzhlKompaktZchn"/>
    <w:qFormat/>
    <w:rsid w:val="00933002"/>
    <w:pPr>
      <w:numPr>
        <w:numId w:val="5"/>
      </w:numPr>
      <w:tabs>
        <w:tab w:val="clear" w:pos="794"/>
        <w:tab w:val="left" w:pos="709"/>
      </w:tabs>
      <w:spacing w:line="240" w:lineRule="auto"/>
      <w:ind w:left="714" w:hanging="357"/>
      <w:contextualSpacing/>
    </w:pPr>
  </w:style>
  <w:style w:type="character" w:customStyle="1" w:styleId="ATextZchn">
    <w:name w:val="AText Zchn"/>
    <w:link w:val="AText"/>
    <w:rsid w:val="0024713E"/>
    <w:rPr>
      <w:rFonts w:ascii="Times New Roman" w:eastAsia="MS Mincho" w:hAnsi="Times New Roman"/>
      <w:color w:val="000000"/>
      <w:sz w:val="22"/>
    </w:rPr>
  </w:style>
  <w:style w:type="paragraph" w:customStyle="1" w:styleId="QWord">
    <w:name w:val="QWord"/>
    <w:basedOn w:val="Standard"/>
    <w:link w:val="QWordZchn"/>
    <w:qFormat/>
    <w:rsid w:val="007D2350"/>
    <w:rPr>
      <w:rFonts w:ascii="Consolas" w:hAnsi="Consolas"/>
    </w:rPr>
  </w:style>
  <w:style w:type="character" w:customStyle="1" w:styleId="AufzhlKompaktZchn">
    <w:name w:val="AufzhlKompakt Zchn"/>
    <w:basedOn w:val="ATextZchn"/>
    <w:link w:val="AufzhlKompakt"/>
    <w:rsid w:val="00933002"/>
    <w:rPr>
      <w:rFonts w:ascii="Times New Roman" w:eastAsia="MS Mincho" w:hAnsi="Times New Roman"/>
      <w:color w:val="000000"/>
      <w:sz w:val="22"/>
    </w:rPr>
  </w:style>
  <w:style w:type="character" w:customStyle="1" w:styleId="gnkrckgcmrb">
    <w:name w:val="gnkrckgcmrb"/>
    <w:rsid w:val="00D17E49"/>
  </w:style>
  <w:style w:type="character" w:customStyle="1" w:styleId="QWordZchn">
    <w:name w:val="QWord Zchn"/>
    <w:link w:val="QWord"/>
    <w:rsid w:val="007D2350"/>
    <w:rPr>
      <w:rFonts w:ascii="Consolas" w:hAnsi="Consolas"/>
      <w:szCs w:val="21"/>
    </w:rPr>
  </w:style>
  <w:style w:type="character" w:customStyle="1" w:styleId="gnkrckgcmsb">
    <w:name w:val="gnkrckgcmsb"/>
    <w:rsid w:val="00D17E49"/>
  </w:style>
  <w:style w:type="table" w:styleId="TabelleKlassisch2">
    <w:name w:val="Table Classic 2"/>
    <w:basedOn w:val="NormaleTabelle"/>
    <w:rsid w:val="00B6732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Eingerckt">
    <w:name w:val="Eingerückt"/>
    <w:basedOn w:val="KeinLeerraum"/>
    <w:link w:val="EingercktZchn"/>
    <w:qFormat/>
    <w:rsid w:val="00933002"/>
    <w:pPr>
      <w:ind w:left="709"/>
    </w:pPr>
    <w:rPr>
      <w:rFonts w:eastAsia="Calibri"/>
      <w:sz w:val="22"/>
      <w:szCs w:val="22"/>
      <w:lang w:eastAsia="en-US"/>
    </w:rPr>
  </w:style>
  <w:style w:type="character" w:customStyle="1" w:styleId="EingercktZchn">
    <w:name w:val="Eingerückt Zchn"/>
    <w:link w:val="Eingerckt"/>
    <w:rsid w:val="00933002"/>
    <w:rPr>
      <w:rFonts w:eastAsia="Calibri"/>
      <w:sz w:val="22"/>
      <w:szCs w:val="22"/>
      <w:lang w:eastAsia="en-US"/>
    </w:rPr>
  </w:style>
  <w:style w:type="character" w:customStyle="1" w:styleId="mw-headline">
    <w:name w:val="mw-headline"/>
    <w:rsid w:val="005C1DEC"/>
  </w:style>
  <w:style w:type="paragraph" w:customStyle="1" w:styleId="Markiert1">
    <w:name w:val="Markiert 1"/>
    <w:basedOn w:val="stdText"/>
    <w:link w:val="Markiert1Zchn"/>
    <w:qFormat/>
    <w:rsid w:val="002A6306"/>
    <w:rPr>
      <w:caps/>
      <w:color w:val="1F4E79"/>
      <w:szCs w:val="22"/>
    </w:rPr>
  </w:style>
  <w:style w:type="paragraph" w:customStyle="1" w:styleId="Fuss">
    <w:name w:val="Fuss"/>
    <w:basedOn w:val="Funotentext"/>
    <w:link w:val="FussZchn"/>
    <w:rsid w:val="0023412D"/>
    <w:pPr>
      <w:spacing w:before="120"/>
    </w:pPr>
  </w:style>
  <w:style w:type="character" w:customStyle="1" w:styleId="Markiert1Zchn">
    <w:name w:val="Markiert 1 Zchn"/>
    <w:link w:val="Markiert1"/>
    <w:rsid w:val="002A6306"/>
    <w:rPr>
      <w:rFonts w:ascii="Times New Roman" w:hAnsi="Times New Roman"/>
      <w:caps/>
      <w:color w:val="1F4E79"/>
      <w:sz w:val="22"/>
      <w:szCs w:val="22"/>
    </w:rPr>
  </w:style>
  <w:style w:type="paragraph" w:customStyle="1" w:styleId="FragenText">
    <w:name w:val="FragenText"/>
    <w:basedOn w:val="Standard"/>
    <w:link w:val="FragenTextZchn"/>
    <w:qFormat/>
    <w:rsid w:val="00F46B92"/>
    <w:pPr>
      <w:spacing w:before="240"/>
    </w:pPr>
    <w:rPr>
      <w:b/>
      <w:color w:val="660033"/>
      <w:sz w:val="24"/>
      <w:szCs w:val="24"/>
    </w:rPr>
  </w:style>
  <w:style w:type="character" w:customStyle="1" w:styleId="FussZchn">
    <w:name w:val="Fuss Zchn"/>
    <w:link w:val="Fuss"/>
    <w:rsid w:val="0023412D"/>
    <w:rPr>
      <w:color w:val="000000"/>
      <w:sz w:val="19"/>
      <w:szCs w:val="21"/>
      <w:lang w:val="de-DE" w:eastAsia="de-DE" w:bidi="ar-SA"/>
    </w:rPr>
  </w:style>
  <w:style w:type="paragraph" w:customStyle="1" w:styleId="AufzhlungText">
    <w:name w:val="AufzählungText"/>
    <w:basedOn w:val="stdText"/>
    <w:rsid w:val="00DA6BB2"/>
    <w:pPr>
      <w:numPr>
        <w:numId w:val="10"/>
      </w:numPr>
    </w:pPr>
  </w:style>
  <w:style w:type="character" w:customStyle="1" w:styleId="FragenTextZchn">
    <w:name w:val="FragenText Zchn"/>
    <w:link w:val="FragenText"/>
    <w:rsid w:val="00F46B92"/>
    <w:rPr>
      <w:rFonts w:ascii="Times New Roman" w:hAnsi="Times New Roman"/>
      <w:b/>
      <w:color w:val="660033"/>
      <w:sz w:val="24"/>
      <w:szCs w:val="24"/>
    </w:rPr>
  </w:style>
  <w:style w:type="paragraph" w:customStyle="1" w:styleId="Aufzhl">
    <w:name w:val="Aufzhl"/>
    <w:basedOn w:val="stdText"/>
    <w:link w:val="AufzhlZchn"/>
    <w:qFormat/>
    <w:rsid w:val="00634BC1"/>
    <w:pPr>
      <w:numPr>
        <w:numId w:val="16"/>
      </w:numPr>
    </w:pPr>
  </w:style>
  <w:style w:type="paragraph" w:customStyle="1" w:styleId="TODO">
    <w:name w:val="TO DO"/>
    <w:basedOn w:val="Standard"/>
    <w:link w:val="TODOZchn"/>
    <w:qFormat/>
    <w:rsid w:val="00F808D8"/>
    <w:rPr>
      <w:b/>
      <w:i/>
      <w:color w:val="FF0000"/>
      <w:sz w:val="36"/>
      <w:szCs w:val="36"/>
    </w:rPr>
  </w:style>
  <w:style w:type="character" w:customStyle="1" w:styleId="AufzhlZchn">
    <w:name w:val="Aufzhl Zchn"/>
    <w:basedOn w:val="stdTextZchn"/>
    <w:link w:val="Aufzhl"/>
    <w:rsid w:val="00634BC1"/>
    <w:rPr>
      <w:rFonts w:ascii="Times New Roman" w:hAnsi="Times New Roman"/>
      <w:color w:val="000000"/>
      <w:szCs w:val="21"/>
    </w:rPr>
  </w:style>
  <w:style w:type="character" w:customStyle="1" w:styleId="text-base">
    <w:name w:val="text-base"/>
    <w:rsid w:val="006E7FDA"/>
  </w:style>
  <w:style w:type="character" w:customStyle="1" w:styleId="TODOZchn">
    <w:name w:val="TO DO Zchn"/>
    <w:link w:val="TODO"/>
    <w:rsid w:val="00F808D8"/>
    <w:rPr>
      <w:rFonts w:ascii="Times New Roman" w:hAnsi="Times New Roman"/>
      <w:b/>
      <w:i/>
      <w:color w:val="FF0000"/>
      <w:sz w:val="36"/>
      <w:szCs w:val="36"/>
    </w:rPr>
  </w:style>
  <w:style w:type="paragraph" w:customStyle="1" w:styleId="AufzhlMarkiert">
    <w:name w:val="AufzhlMarkiert"/>
    <w:basedOn w:val="Standard"/>
    <w:link w:val="AufzhlMarkiertZchn"/>
    <w:qFormat/>
    <w:rsid w:val="00634BC1"/>
    <w:pPr>
      <w:numPr>
        <w:numId w:val="22"/>
      </w:numPr>
      <w:shd w:val="clear" w:color="auto" w:fill="EDEDED"/>
      <w:spacing w:after="360" w:line="360" w:lineRule="auto"/>
      <w:ind w:left="1071" w:hanging="357"/>
      <w:contextualSpacing/>
    </w:pPr>
    <w:rPr>
      <w:color w:val="000000"/>
    </w:rPr>
  </w:style>
  <w:style w:type="character" w:styleId="HTMLTastatur">
    <w:name w:val="HTML Keyboard"/>
    <w:uiPriority w:val="99"/>
    <w:unhideWhenUsed/>
    <w:rsid w:val="001E71FE"/>
    <w:rPr>
      <w:rFonts w:ascii="Courier New" w:eastAsia="Times New Roman" w:hAnsi="Courier New" w:cs="Courier New"/>
      <w:sz w:val="20"/>
      <w:szCs w:val="20"/>
    </w:rPr>
  </w:style>
  <w:style w:type="character" w:customStyle="1" w:styleId="AufzhlMarkiertZchn">
    <w:name w:val="AufzhlMarkiert Zchn"/>
    <w:link w:val="AufzhlMarkiert"/>
    <w:rsid w:val="00634BC1"/>
    <w:rPr>
      <w:rFonts w:ascii="Times New Roman" w:hAnsi="Times New Roman"/>
      <w:color w:val="000000"/>
      <w:szCs w:val="21"/>
      <w:shd w:val="clear" w:color="auto" w:fill="EDEDED"/>
    </w:rPr>
  </w:style>
  <w:style w:type="paragraph" w:customStyle="1" w:styleId="QT2">
    <w:name w:val="QT2"/>
    <w:basedOn w:val="Quelltext"/>
    <w:link w:val="QT2Zchn"/>
    <w:rsid w:val="003F21E1"/>
    <w:pPr>
      <w:spacing w:line="240" w:lineRule="auto"/>
      <w:ind w:left="170"/>
    </w:pPr>
  </w:style>
  <w:style w:type="paragraph" w:customStyle="1" w:styleId="QT3">
    <w:name w:val="QT3"/>
    <w:basedOn w:val="Quelltext"/>
    <w:next w:val="AText"/>
    <w:link w:val="QT3Zchn"/>
    <w:qFormat/>
    <w:rsid w:val="00EA5E82"/>
    <w:pPr>
      <w:spacing w:before="120" w:after="240" w:line="336" w:lineRule="auto"/>
      <w:ind w:right="-567"/>
      <w:contextualSpacing/>
    </w:pPr>
  </w:style>
  <w:style w:type="character" w:customStyle="1" w:styleId="QT2Zchn">
    <w:name w:val="QT2 Zchn"/>
    <w:basedOn w:val="QuelltextZchn"/>
    <w:link w:val="QT2"/>
    <w:rsid w:val="003F21E1"/>
    <w:rPr>
      <w:rFonts w:ascii="Lucida Console" w:hAnsi="Lucida Console"/>
      <w:color w:val="0000FF"/>
      <w:sz w:val="21"/>
      <w:szCs w:val="21"/>
      <w:shd w:val="clear" w:color="auto" w:fill="FFFFFF"/>
    </w:rPr>
  </w:style>
  <w:style w:type="character" w:customStyle="1" w:styleId="QT3Zchn">
    <w:name w:val="QT3 Zchn"/>
    <w:basedOn w:val="QuelltextZchn"/>
    <w:link w:val="QT3"/>
    <w:rsid w:val="00EA5E82"/>
    <w:rPr>
      <w:rFonts w:ascii="Lucida Console" w:hAnsi="Lucida Console"/>
      <w:color w:val="0000FF"/>
      <w:sz w:val="21"/>
      <w:szCs w:val="21"/>
      <w:shd w:val="clear" w:color="auto" w:fill="FFFFFF"/>
    </w:rPr>
  </w:style>
  <w:style w:type="paragraph" w:customStyle="1" w:styleId="emph1">
    <w:name w:val="emph1"/>
    <w:basedOn w:val="AText"/>
    <w:link w:val="emph1Zchn"/>
    <w:qFormat/>
    <w:rsid w:val="00933002"/>
    <w:rPr>
      <w:i/>
    </w:rPr>
  </w:style>
  <w:style w:type="paragraph" w:customStyle="1" w:styleId="emphColor">
    <w:name w:val="emphColor"/>
    <w:basedOn w:val="AText"/>
    <w:link w:val="emphColorZchn"/>
    <w:qFormat/>
    <w:rsid w:val="008774B1"/>
    <w:rPr>
      <w:i/>
      <w:color w:val="003300"/>
    </w:rPr>
  </w:style>
  <w:style w:type="character" w:customStyle="1" w:styleId="emph1Zchn">
    <w:name w:val="emph1 Zchn"/>
    <w:basedOn w:val="ATextZchn"/>
    <w:link w:val="emph1"/>
    <w:rsid w:val="00933002"/>
    <w:rPr>
      <w:rFonts w:ascii="Times New Roman" w:eastAsia="MS Mincho" w:hAnsi="Times New Roman"/>
      <w:i/>
      <w:color w:val="000000"/>
      <w:sz w:val="22"/>
    </w:rPr>
  </w:style>
  <w:style w:type="paragraph" w:customStyle="1" w:styleId="emphH1">
    <w:name w:val="emphH1"/>
    <w:basedOn w:val="IntensivesAnfhrungszeichen"/>
    <w:link w:val="emphH1Zchn"/>
    <w:qFormat/>
    <w:rsid w:val="00B60A90"/>
    <w:rPr>
      <w:color w:val="002060"/>
    </w:rPr>
  </w:style>
  <w:style w:type="character" w:customStyle="1" w:styleId="emphColorZchn">
    <w:name w:val="emphColor Zchn"/>
    <w:basedOn w:val="Absatz-Standardschriftart"/>
    <w:link w:val="emphColor"/>
    <w:rsid w:val="008774B1"/>
    <w:rPr>
      <w:rFonts w:ascii="Times New Roman" w:eastAsia="MS Mincho" w:hAnsi="Times New Roman"/>
      <w:i/>
      <w:color w:val="003300"/>
      <w:sz w:val="22"/>
    </w:rPr>
  </w:style>
  <w:style w:type="character" w:customStyle="1" w:styleId="emphH1Zchn">
    <w:name w:val="emphH1 Zchn"/>
    <w:basedOn w:val="IntensivesZitatZchn"/>
    <w:link w:val="emphH1"/>
    <w:rsid w:val="00B60A90"/>
    <w:rPr>
      <w:rFonts w:ascii="Calibri Light" w:eastAsia="SimSun" w:hAnsi="Calibri Light" w:cs="Times New Roman"/>
      <w:b/>
      <w:color w:val="002060"/>
      <w:sz w:val="28"/>
      <w:szCs w:val="28"/>
    </w:rPr>
  </w:style>
  <w:style w:type="paragraph" w:customStyle="1" w:styleId="QWords">
    <w:name w:val="QWords"/>
    <w:basedOn w:val="QWord"/>
    <w:next w:val="Standard"/>
    <w:link w:val="QWordsZchn"/>
    <w:qFormat/>
    <w:rsid w:val="0049639F"/>
    <w:pPr>
      <w:ind w:left="568"/>
      <w:contextualSpacing/>
    </w:pPr>
  </w:style>
  <w:style w:type="character" w:customStyle="1" w:styleId="QWordsZchn">
    <w:name w:val="QWords Zchn"/>
    <w:basedOn w:val="QWordZchn"/>
    <w:link w:val="QWords"/>
    <w:rsid w:val="0049639F"/>
    <w:rPr>
      <w:rFonts w:ascii="Consolas" w:hAnsi="Consolas"/>
      <w:szCs w:val="21"/>
    </w:rPr>
  </w:style>
  <w:style w:type="character" w:customStyle="1" w:styleId="gnkrckgcasb">
    <w:name w:val="gnkrckgcasb"/>
    <w:basedOn w:val="Absatz-Standardschriftart"/>
    <w:rsid w:val="00D36FC0"/>
  </w:style>
  <w:style w:type="character" w:styleId="Platzhaltertext">
    <w:name w:val="Placeholder Text"/>
    <w:basedOn w:val="Absatz-Standardschriftart"/>
    <w:uiPriority w:val="99"/>
    <w:semiHidden/>
    <w:rsid w:val="00302967"/>
    <w:rPr>
      <w:color w:val="808080"/>
    </w:rPr>
  </w:style>
  <w:style w:type="paragraph" w:customStyle="1" w:styleId="LitVerweis">
    <w:name w:val="Lit_Verweis"/>
    <w:basedOn w:val="Funotentext"/>
    <w:link w:val="LitVerweisZchn"/>
    <w:qFormat/>
    <w:rsid w:val="00933002"/>
    <w:rPr>
      <w:sz w:val="22"/>
    </w:rPr>
  </w:style>
  <w:style w:type="character" w:customStyle="1" w:styleId="LitVerweisZchn">
    <w:name w:val="Lit_Verweis Zchn"/>
    <w:basedOn w:val="FunotentextZchn"/>
    <w:link w:val="LitVerweis"/>
    <w:rsid w:val="00933002"/>
    <w:rPr>
      <w:rFonts w:ascii="Times New Roman" w:hAnsi="Times New Roman"/>
      <w:color w:val="000000"/>
      <w:sz w:val="22"/>
      <w:szCs w:val="21"/>
    </w:rPr>
  </w:style>
  <w:style w:type="table" w:styleId="Listentabelle1hell">
    <w:name w:val="List Table 1 Light"/>
    <w:basedOn w:val="NormaleTabelle"/>
    <w:uiPriority w:val="46"/>
    <w:rsid w:val="007A022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
    <w:name w:val="List Table 2"/>
    <w:basedOn w:val="NormaleTabelle"/>
    <w:uiPriority w:val="47"/>
    <w:rsid w:val="007F3AE2"/>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QT3klein">
    <w:name w:val="QT3klein"/>
    <w:basedOn w:val="QT3"/>
    <w:link w:val="QT3kleinZchn"/>
    <w:qFormat/>
    <w:rsid w:val="003A6466"/>
    <w:pPr>
      <w:spacing w:before="0" w:after="60" w:line="240" w:lineRule="atLeast"/>
      <w:contextualSpacing w:val="0"/>
    </w:pPr>
    <w:rPr>
      <w:sz w:val="18"/>
      <w:szCs w:val="18"/>
    </w:rPr>
  </w:style>
  <w:style w:type="character" w:customStyle="1" w:styleId="QT3kleinZchn">
    <w:name w:val="QT3klein Zchn"/>
    <w:basedOn w:val="QT3Zchn"/>
    <w:link w:val="QT3klein"/>
    <w:rsid w:val="003A6466"/>
    <w:rPr>
      <w:rFonts w:ascii="Lucida Console" w:hAnsi="Lucida Console"/>
      <w:color w:val="0000FF"/>
      <w:sz w:val="18"/>
      <w:szCs w:val="18"/>
      <w:shd w:val="clear" w:color="auto" w:fill="FFFFFF"/>
    </w:rPr>
  </w:style>
  <w:style w:type="character" w:styleId="BesuchterLink">
    <w:name w:val="FollowedHyperlink"/>
    <w:basedOn w:val="Absatz-Standardschriftart"/>
    <w:rsid w:val="001A7C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2269">
      <w:bodyDiv w:val="1"/>
      <w:marLeft w:val="0"/>
      <w:marRight w:val="0"/>
      <w:marTop w:val="0"/>
      <w:marBottom w:val="0"/>
      <w:divBdr>
        <w:top w:val="none" w:sz="0" w:space="0" w:color="auto"/>
        <w:left w:val="none" w:sz="0" w:space="0" w:color="auto"/>
        <w:bottom w:val="none" w:sz="0" w:space="0" w:color="auto"/>
        <w:right w:val="none" w:sz="0" w:space="0" w:color="auto"/>
      </w:divBdr>
      <w:divsChild>
        <w:div w:id="1870289030">
          <w:marLeft w:val="0"/>
          <w:marRight w:val="0"/>
          <w:marTop w:val="0"/>
          <w:marBottom w:val="0"/>
          <w:divBdr>
            <w:top w:val="none" w:sz="0" w:space="0" w:color="auto"/>
            <w:left w:val="none" w:sz="0" w:space="0" w:color="auto"/>
            <w:bottom w:val="none" w:sz="0" w:space="0" w:color="auto"/>
            <w:right w:val="none" w:sz="0" w:space="0" w:color="auto"/>
          </w:divBdr>
        </w:div>
      </w:divsChild>
    </w:div>
    <w:div w:id="40442413">
      <w:bodyDiv w:val="1"/>
      <w:marLeft w:val="0"/>
      <w:marRight w:val="0"/>
      <w:marTop w:val="0"/>
      <w:marBottom w:val="0"/>
      <w:divBdr>
        <w:top w:val="none" w:sz="0" w:space="0" w:color="auto"/>
        <w:left w:val="none" w:sz="0" w:space="0" w:color="auto"/>
        <w:bottom w:val="none" w:sz="0" w:space="0" w:color="auto"/>
        <w:right w:val="none" w:sz="0" w:space="0" w:color="auto"/>
      </w:divBdr>
    </w:div>
    <w:div w:id="46924779">
      <w:bodyDiv w:val="1"/>
      <w:marLeft w:val="0"/>
      <w:marRight w:val="0"/>
      <w:marTop w:val="0"/>
      <w:marBottom w:val="0"/>
      <w:divBdr>
        <w:top w:val="none" w:sz="0" w:space="0" w:color="auto"/>
        <w:left w:val="none" w:sz="0" w:space="0" w:color="auto"/>
        <w:bottom w:val="none" w:sz="0" w:space="0" w:color="auto"/>
        <w:right w:val="none" w:sz="0" w:space="0" w:color="auto"/>
      </w:divBdr>
    </w:div>
    <w:div w:id="60911014">
      <w:bodyDiv w:val="1"/>
      <w:marLeft w:val="0"/>
      <w:marRight w:val="0"/>
      <w:marTop w:val="0"/>
      <w:marBottom w:val="0"/>
      <w:divBdr>
        <w:top w:val="none" w:sz="0" w:space="0" w:color="auto"/>
        <w:left w:val="none" w:sz="0" w:space="0" w:color="auto"/>
        <w:bottom w:val="none" w:sz="0" w:space="0" w:color="auto"/>
        <w:right w:val="none" w:sz="0" w:space="0" w:color="auto"/>
      </w:divBdr>
    </w:div>
    <w:div w:id="67582609">
      <w:bodyDiv w:val="1"/>
      <w:marLeft w:val="0"/>
      <w:marRight w:val="0"/>
      <w:marTop w:val="0"/>
      <w:marBottom w:val="0"/>
      <w:divBdr>
        <w:top w:val="none" w:sz="0" w:space="0" w:color="auto"/>
        <w:left w:val="none" w:sz="0" w:space="0" w:color="auto"/>
        <w:bottom w:val="none" w:sz="0" w:space="0" w:color="auto"/>
        <w:right w:val="none" w:sz="0" w:space="0" w:color="auto"/>
      </w:divBdr>
    </w:div>
    <w:div w:id="68622069">
      <w:bodyDiv w:val="1"/>
      <w:marLeft w:val="0"/>
      <w:marRight w:val="0"/>
      <w:marTop w:val="0"/>
      <w:marBottom w:val="0"/>
      <w:divBdr>
        <w:top w:val="none" w:sz="0" w:space="0" w:color="auto"/>
        <w:left w:val="none" w:sz="0" w:space="0" w:color="auto"/>
        <w:bottom w:val="none" w:sz="0" w:space="0" w:color="auto"/>
        <w:right w:val="none" w:sz="0" w:space="0" w:color="auto"/>
      </w:divBdr>
    </w:div>
    <w:div w:id="82993752">
      <w:bodyDiv w:val="1"/>
      <w:marLeft w:val="0"/>
      <w:marRight w:val="0"/>
      <w:marTop w:val="0"/>
      <w:marBottom w:val="0"/>
      <w:divBdr>
        <w:top w:val="none" w:sz="0" w:space="0" w:color="auto"/>
        <w:left w:val="none" w:sz="0" w:space="0" w:color="auto"/>
        <w:bottom w:val="none" w:sz="0" w:space="0" w:color="auto"/>
        <w:right w:val="none" w:sz="0" w:space="0" w:color="auto"/>
      </w:divBdr>
    </w:div>
    <w:div w:id="99422416">
      <w:bodyDiv w:val="1"/>
      <w:marLeft w:val="0"/>
      <w:marRight w:val="0"/>
      <w:marTop w:val="0"/>
      <w:marBottom w:val="0"/>
      <w:divBdr>
        <w:top w:val="none" w:sz="0" w:space="0" w:color="auto"/>
        <w:left w:val="none" w:sz="0" w:space="0" w:color="auto"/>
        <w:bottom w:val="none" w:sz="0" w:space="0" w:color="auto"/>
        <w:right w:val="none" w:sz="0" w:space="0" w:color="auto"/>
      </w:divBdr>
    </w:div>
    <w:div w:id="139272438">
      <w:bodyDiv w:val="1"/>
      <w:marLeft w:val="0"/>
      <w:marRight w:val="0"/>
      <w:marTop w:val="0"/>
      <w:marBottom w:val="0"/>
      <w:divBdr>
        <w:top w:val="none" w:sz="0" w:space="0" w:color="auto"/>
        <w:left w:val="none" w:sz="0" w:space="0" w:color="auto"/>
        <w:bottom w:val="none" w:sz="0" w:space="0" w:color="auto"/>
        <w:right w:val="none" w:sz="0" w:space="0" w:color="auto"/>
      </w:divBdr>
    </w:div>
    <w:div w:id="140269238">
      <w:bodyDiv w:val="1"/>
      <w:marLeft w:val="0"/>
      <w:marRight w:val="0"/>
      <w:marTop w:val="0"/>
      <w:marBottom w:val="0"/>
      <w:divBdr>
        <w:top w:val="none" w:sz="0" w:space="0" w:color="auto"/>
        <w:left w:val="none" w:sz="0" w:space="0" w:color="auto"/>
        <w:bottom w:val="none" w:sz="0" w:space="0" w:color="auto"/>
        <w:right w:val="none" w:sz="0" w:space="0" w:color="auto"/>
      </w:divBdr>
    </w:div>
    <w:div w:id="163128133">
      <w:bodyDiv w:val="1"/>
      <w:marLeft w:val="0"/>
      <w:marRight w:val="0"/>
      <w:marTop w:val="0"/>
      <w:marBottom w:val="0"/>
      <w:divBdr>
        <w:top w:val="none" w:sz="0" w:space="0" w:color="auto"/>
        <w:left w:val="none" w:sz="0" w:space="0" w:color="auto"/>
        <w:bottom w:val="none" w:sz="0" w:space="0" w:color="auto"/>
        <w:right w:val="none" w:sz="0" w:space="0" w:color="auto"/>
      </w:divBdr>
    </w:div>
    <w:div w:id="179046965">
      <w:bodyDiv w:val="1"/>
      <w:marLeft w:val="0"/>
      <w:marRight w:val="0"/>
      <w:marTop w:val="0"/>
      <w:marBottom w:val="0"/>
      <w:divBdr>
        <w:top w:val="none" w:sz="0" w:space="0" w:color="auto"/>
        <w:left w:val="none" w:sz="0" w:space="0" w:color="auto"/>
        <w:bottom w:val="none" w:sz="0" w:space="0" w:color="auto"/>
        <w:right w:val="none" w:sz="0" w:space="0" w:color="auto"/>
      </w:divBdr>
    </w:div>
    <w:div w:id="186873535">
      <w:bodyDiv w:val="1"/>
      <w:marLeft w:val="0"/>
      <w:marRight w:val="0"/>
      <w:marTop w:val="0"/>
      <w:marBottom w:val="0"/>
      <w:divBdr>
        <w:top w:val="none" w:sz="0" w:space="0" w:color="auto"/>
        <w:left w:val="none" w:sz="0" w:space="0" w:color="auto"/>
        <w:bottom w:val="none" w:sz="0" w:space="0" w:color="auto"/>
        <w:right w:val="none" w:sz="0" w:space="0" w:color="auto"/>
      </w:divBdr>
    </w:div>
    <w:div w:id="192617345">
      <w:bodyDiv w:val="1"/>
      <w:marLeft w:val="0"/>
      <w:marRight w:val="0"/>
      <w:marTop w:val="0"/>
      <w:marBottom w:val="0"/>
      <w:divBdr>
        <w:top w:val="none" w:sz="0" w:space="0" w:color="auto"/>
        <w:left w:val="none" w:sz="0" w:space="0" w:color="auto"/>
        <w:bottom w:val="none" w:sz="0" w:space="0" w:color="auto"/>
        <w:right w:val="none" w:sz="0" w:space="0" w:color="auto"/>
      </w:divBdr>
    </w:div>
    <w:div w:id="195312930">
      <w:bodyDiv w:val="1"/>
      <w:marLeft w:val="0"/>
      <w:marRight w:val="0"/>
      <w:marTop w:val="0"/>
      <w:marBottom w:val="0"/>
      <w:divBdr>
        <w:top w:val="none" w:sz="0" w:space="0" w:color="auto"/>
        <w:left w:val="none" w:sz="0" w:space="0" w:color="auto"/>
        <w:bottom w:val="none" w:sz="0" w:space="0" w:color="auto"/>
        <w:right w:val="none" w:sz="0" w:space="0" w:color="auto"/>
      </w:divBdr>
    </w:div>
    <w:div w:id="199049562">
      <w:bodyDiv w:val="1"/>
      <w:marLeft w:val="0"/>
      <w:marRight w:val="0"/>
      <w:marTop w:val="0"/>
      <w:marBottom w:val="0"/>
      <w:divBdr>
        <w:top w:val="none" w:sz="0" w:space="0" w:color="auto"/>
        <w:left w:val="none" w:sz="0" w:space="0" w:color="auto"/>
        <w:bottom w:val="none" w:sz="0" w:space="0" w:color="auto"/>
        <w:right w:val="none" w:sz="0" w:space="0" w:color="auto"/>
      </w:divBdr>
    </w:div>
    <w:div w:id="281884455">
      <w:bodyDiv w:val="1"/>
      <w:marLeft w:val="0"/>
      <w:marRight w:val="0"/>
      <w:marTop w:val="0"/>
      <w:marBottom w:val="0"/>
      <w:divBdr>
        <w:top w:val="none" w:sz="0" w:space="0" w:color="auto"/>
        <w:left w:val="none" w:sz="0" w:space="0" w:color="auto"/>
        <w:bottom w:val="none" w:sz="0" w:space="0" w:color="auto"/>
        <w:right w:val="none" w:sz="0" w:space="0" w:color="auto"/>
      </w:divBdr>
      <w:divsChild>
        <w:div w:id="2141262234">
          <w:marLeft w:val="0"/>
          <w:marRight w:val="0"/>
          <w:marTop w:val="0"/>
          <w:marBottom w:val="0"/>
          <w:divBdr>
            <w:top w:val="none" w:sz="0" w:space="0" w:color="auto"/>
            <w:left w:val="none" w:sz="0" w:space="0" w:color="auto"/>
            <w:bottom w:val="none" w:sz="0" w:space="0" w:color="auto"/>
            <w:right w:val="none" w:sz="0" w:space="0" w:color="auto"/>
          </w:divBdr>
        </w:div>
      </w:divsChild>
    </w:div>
    <w:div w:id="295334157">
      <w:bodyDiv w:val="1"/>
      <w:marLeft w:val="0"/>
      <w:marRight w:val="0"/>
      <w:marTop w:val="0"/>
      <w:marBottom w:val="0"/>
      <w:divBdr>
        <w:top w:val="none" w:sz="0" w:space="0" w:color="auto"/>
        <w:left w:val="none" w:sz="0" w:space="0" w:color="auto"/>
        <w:bottom w:val="none" w:sz="0" w:space="0" w:color="auto"/>
        <w:right w:val="none" w:sz="0" w:space="0" w:color="auto"/>
      </w:divBdr>
    </w:div>
    <w:div w:id="312953701">
      <w:bodyDiv w:val="1"/>
      <w:marLeft w:val="0"/>
      <w:marRight w:val="0"/>
      <w:marTop w:val="0"/>
      <w:marBottom w:val="0"/>
      <w:divBdr>
        <w:top w:val="none" w:sz="0" w:space="0" w:color="auto"/>
        <w:left w:val="none" w:sz="0" w:space="0" w:color="auto"/>
        <w:bottom w:val="none" w:sz="0" w:space="0" w:color="auto"/>
        <w:right w:val="none" w:sz="0" w:space="0" w:color="auto"/>
      </w:divBdr>
      <w:divsChild>
        <w:div w:id="1740323202">
          <w:marLeft w:val="0"/>
          <w:marRight w:val="0"/>
          <w:marTop w:val="0"/>
          <w:marBottom w:val="0"/>
          <w:divBdr>
            <w:top w:val="none" w:sz="0" w:space="0" w:color="auto"/>
            <w:left w:val="none" w:sz="0" w:space="0" w:color="auto"/>
            <w:bottom w:val="none" w:sz="0" w:space="0" w:color="auto"/>
            <w:right w:val="none" w:sz="0" w:space="0" w:color="auto"/>
          </w:divBdr>
        </w:div>
      </w:divsChild>
    </w:div>
    <w:div w:id="318388080">
      <w:bodyDiv w:val="1"/>
      <w:marLeft w:val="0"/>
      <w:marRight w:val="0"/>
      <w:marTop w:val="0"/>
      <w:marBottom w:val="0"/>
      <w:divBdr>
        <w:top w:val="none" w:sz="0" w:space="0" w:color="auto"/>
        <w:left w:val="none" w:sz="0" w:space="0" w:color="auto"/>
        <w:bottom w:val="none" w:sz="0" w:space="0" w:color="auto"/>
        <w:right w:val="none" w:sz="0" w:space="0" w:color="auto"/>
      </w:divBdr>
    </w:div>
    <w:div w:id="360672523">
      <w:bodyDiv w:val="1"/>
      <w:marLeft w:val="0"/>
      <w:marRight w:val="0"/>
      <w:marTop w:val="0"/>
      <w:marBottom w:val="0"/>
      <w:divBdr>
        <w:top w:val="none" w:sz="0" w:space="0" w:color="auto"/>
        <w:left w:val="none" w:sz="0" w:space="0" w:color="auto"/>
        <w:bottom w:val="none" w:sz="0" w:space="0" w:color="auto"/>
        <w:right w:val="none" w:sz="0" w:space="0" w:color="auto"/>
      </w:divBdr>
    </w:div>
    <w:div w:id="374046493">
      <w:bodyDiv w:val="1"/>
      <w:marLeft w:val="0"/>
      <w:marRight w:val="0"/>
      <w:marTop w:val="0"/>
      <w:marBottom w:val="0"/>
      <w:divBdr>
        <w:top w:val="none" w:sz="0" w:space="0" w:color="auto"/>
        <w:left w:val="none" w:sz="0" w:space="0" w:color="auto"/>
        <w:bottom w:val="none" w:sz="0" w:space="0" w:color="auto"/>
        <w:right w:val="none" w:sz="0" w:space="0" w:color="auto"/>
      </w:divBdr>
      <w:divsChild>
        <w:div w:id="243759106">
          <w:marLeft w:val="0"/>
          <w:marRight w:val="0"/>
          <w:marTop w:val="0"/>
          <w:marBottom w:val="0"/>
          <w:divBdr>
            <w:top w:val="none" w:sz="0" w:space="0" w:color="auto"/>
            <w:left w:val="none" w:sz="0" w:space="0" w:color="auto"/>
            <w:bottom w:val="none" w:sz="0" w:space="0" w:color="auto"/>
            <w:right w:val="none" w:sz="0" w:space="0" w:color="auto"/>
          </w:divBdr>
        </w:div>
      </w:divsChild>
    </w:div>
    <w:div w:id="390689231">
      <w:bodyDiv w:val="1"/>
      <w:marLeft w:val="0"/>
      <w:marRight w:val="0"/>
      <w:marTop w:val="0"/>
      <w:marBottom w:val="0"/>
      <w:divBdr>
        <w:top w:val="none" w:sz="0" w:space="0" w:color="auto"/>
        <w:left w:val="none" w:sz="0" w:space="0" w:color="auto"/>
        <w:bottom w:val="none" w:sz="0" w:space="0" w:color="auto"/>
        <w:right w:val="none" w:sz="0" w:space="0" w:color="auto"/>
      </w:divBdr>
    </w:div>
    <w:div w:id="407505345">
      <w:bodyDiv w:val="1"/>
      <w:marLeft w:val="0"/>
      <w:marRight w:val="0"/>
      <w:marTop w:val="0"/>
      <w:marBottom w:val="0"/>
      <w:divBdr>
        <w:top w:val="none" w:sz="0" w:space="0" w:color="auto"/>
        <w:left w:val="none" w:sz="0" w:space="0" w:color="auto"/>
        <w:bottom w:val="none" w:sz="0" w:space="0" w:color="auto"/>
        <w:right w:val="none" w:sz="0" w:space="0" w:color="auto"/>
      </w:divBdr>
    </w:div>
    <w:div w:id="411584279">
      <w:bodyDiv w:val="1"/>
      <w:marLeft w:val="0"/>
      <w:marRight w:val="0"/>
      <w:marTop w:val="0"/>
      <w:marBottom w:val="0"/>
      <w:divBdr>
        <w:top w:val="none" w:sz="0" w:space="0" w:color="auto"/>
        <w:left w:val="none" w:sz="0" w:space="0" w:color="auto"/>
        <w:bottom w:val="none" w:sz="0" w:space="0" w:color="auto"/>
        <w:right w:val="none" w:sz="0" w:space="0" w:color="auto"/>
      </w:divBdr>
    </w:div>
    <w:div w:id="414858971">
      <w:bodyDiv w:val="1"/>
      <w:marLeft w:val="0"/>
      <w:marRight w:val="0"/>
      <w:marTop w:val="0"/>
      <w:marBottom w:val="0"/>
      <w:divBdr>
        <w:top w:val="none" w:sz="0" w:space="0" w:color="auto"/>
        <w:left w:val="none" w:sz="0" w:space="0" w:color="auto"/>
        <w:bottom w:val="none" w:sz="0" w:space="0" w:color="auto"/>
        <w:right w:val="none" w:sz="0" w:space="0" w:color="auto"/>
      </w:divBdr>
    </w:div>
    <w:div w:id="419833633">
      <w:bodyDiv w:val="1"/>
      <w:marLeft w:val="0"/>
      <w:marRight w:val="0"/>
      <w:marTop w:val="0"/>
      <w:marBottom w:val="0"/>
      <w:divBdr>
        <w:top w:val="none" w:sz="0" w:space="0" w:color="auto"/>
        <w:left w:val="none" w:sz="0" w:space="0" w:color="auto"/>
        <w:bottom w:val="none" w:sz="0" w:space="0" w:color="auto"/>
        <w:right w:val="none" w:sz="0" w:space="0" w:color="auto"/>
      </w:divBdr>
      <w:divsChild>
        <w:div w:id="1313758441">
          <w:marLeft w:val="0"/>
          <w:marRight w:val="0"/>
          <w:marTop w:val="0"/>
          <w:marBottom w:val="0"/>
          <w:divBdr>
            <w:top w:val="none" w:sz="0" w:space="0" w:color="auto"/>
            <w:left w:val="none" w:sz="0" w:space="0" w:color="auto"/>
            <w:bottom w:val="none" w:sz="0" w:space="0" w:color="auto"/>
            <w:right w:val="none" w:sz="0" w:space="0" w:color="auto"/>
          </w:divBdr>
        </w:div>
      </w:divsChild>
    </w:div>
    <w:div w:id="450825738">
      <w:bodyDiv w:val="1"/>
      <w:marLeft w:val="0"/>
      <w:marRight w:val="0"/>
      <w:marTop w:val="0"/>
      <w:marBottom w:val="0"/>
      <w:divBdr>
        <w:top w:val="none" w:sz="0" w:space="0" w:color="auto"/>
        <w:left w:val="none" w:sz="0" w:space="0" w:color="auto"/>
        <w:bottom w:val="none" w:sz="0" w:space="0" w:color="auto"/>
        <w:right w:val="none" w:sz="0" w:space="0" w:color="auto"/>
      </w:divBdr>
    </w:div>
    <w:div w:id="450979525">
      <w:bodyDiv w:val="1"/>
      <w:marLeft w:val="0"/>
      <w:marRight w:val="0"/>
      <w:marTop w:val="0"/>
      <w:marBottom w:val="0"/>
      <w:divBdr>
        <w:top w:val="none" w:sz="0" w:space="0" w:color="auto"/>
        <w:left w:val="none" w:sz="0" w:space="0" w:color="auto"/>
        <w:bottom w:val="none" w:sz="0" w:space="0" w:color="auto"/>
        <w:right w:val="none" w:sz="0" w:space="0" w:color="auto"/>
      </w:divBdr>
    </w:div>
    <w:div w:id="467627666">
      <w:bodyDiv w:val="1"/>
      <w:marLeft w:val="0"/>
      <w:marRight w:val="0"/>
      <w:marTop w:val="0"/>
      <w:marBottom w:val="0"/>
      <w:divBdr>
        <w:top w:val="none" w:sz="0" w:space="0" w:color="auto"/>
        <w:left w:val="none" w:sz="0" w:space="0" w:color="auto"/>
        <w:bottom w:val="none" w:sz="0" w:space="0" w:color="auto"/>
        <w:right w:val="none" w:sz="0" w:space="0" w:color="auto"/>
      </w:divBdr>
    </w:div>
    <w:div w:id="486821857">
      <w:bodyDiv w:val="1"/>
      <w:marLeft w:val="0"/>
      <w:marRight w:val="0"/>
      <w:marTop w:val="0"/>
      <w:marBottom w:val="0"/>
      <w:divBdr>
        <w:top w:val="none" w:sz="0" w:space="0" w:color="auto"/>
        <w:left w:val="none" w:sz="0" w:space="0" w:color="auto"/>
        <w:bottom w:val="none" w:sz="0" w:space="0" w:color="auto"/>
        <w:right w:val="none" w:sz="0" w:space="0" w:color="auto"/>
      </w:divBdr>
    </w:div>
    <w:div w:id="489828646">
      <w:bodyDiv w:val="1"/>
      <w:marLeft w:val="0"/>
      <w:marRight w:val="0"/>
      <w:marTop w:val="0"/>
      <w:marBottom w:val="0"/>
      <w:divBdr>
        <w:top w:val="none" w:sz="0" w:space="0" w:color="auto"/>
        <w:left w:val="none" w:sz="0" w:space="0" w:color="auto"/>
        <w:bottom w:val="none" w:sz="0" w:space="0" w:color="auto"/>
        <w:right w:val="none" w:sz="0" w:space="0" w:color="auto"/>
      </w:divBdr>
    </w:div>
    <w:div w:id="494956927">
      <w:bodyDiv w:val="1"/>
      <w:marLeft w:val="0"/>
      <w:marRight w:val="0"/>
      <w:marTop w:val="0"/>
      <w:marBottom w:val="0"/>
      <w:divBdr>
        <w:top w:val="none" w:sz="0" w:space="0" w:color="auto"/>
        <w:left w:val="none" w:sz="0" w:space="0" w:color="auto"/>
        <w:bottom w:val="none" w:sz="0" w:space="0" w:color="auto"/>
        <w:right w:val="none" w:sz="0" w:space="0" w:color="auto"/>
      </w:divBdr>
    </w:div>
    <w:div w:id="523641522">
      <w:bodyDiv w:val="1"/>
      <w:marLeft w:val="0"/>
      <w:marRight w:val="0"/>
      <w:marTop w:val="0"/>
      <w:marBottom w:val="0"/>
      <w:divBdr>
        <w:top w:val="none" w:sz="0" w:space="0" w:color="auto"/>
        <w:left w:val="none" w:sz="0" w:space="0" w:color="auto"/>
        <w:bottom w:val="none" w:sz="0" w:space="0" w:color="auto"/>
        <w:right w:val="none" w:sz="0" w:space="0" w:color="auto"/>
      </w:divBdr>
    </w:div>
    <w:div w:id="532577813">
      <w:bodyDiv w:val="1"/>
      <w:marLeft w:val="0"/>
      <w:marRight w:val="0"/>
      <w:marTop w:val="0"/>
      <w:marBottom w:val="0"/>
      <w:divBdr>
        <w:top w:val="none" w:sz="0" w:space="0" w:color="auto"/>
        <w:left w:val="none" w:sz="0" w:space="0" w:color="auto"/>
        <w:bottom w:val="none" w:sz="0" w:space="0" w:color="auto"/>
        <w:right w:val="none" w:sz="0" w:space="0" w:color="auto"/>
      </w:divBdr>
    </w:div>
    <w:div w:id="584072648">
      <w:bodyDiv w:val="1"/>
      <w:marLeft w:val="0"/>
      <w:marRight w:val="0"/>
      <w:marTop w:val="0"/>
      <w:marBottom w:val="0"/>
      <w:divBdr>
        <w:top w:val="none" w:sz="0" w:space="0" w:color="auto"/>
        <w:left w:val="none" w:sz="0" w:space="0" w:color="auto"/>
        <w:bottom w:val="none" w:sz="0" w:space="0" w:color="auto"/>
        <w:right w:val="none" w:sz="0" w:space="0" w:color="auto"/>
      </w:divBdr>
    </w:div>
    <w:div w:id="592712355">
      <w:bodyDiv w:val="1"/>
      <w:marLeft w:val="0"/>
      <w:marRight w:val="0"/>
      <w:marTop w:val="0"/>
      <w:marBottom w:val="0"/>
      <w:divBdr>
        <w:top w:val="none" w:sz="0" w:space="0" w:color="auto"/>
        <w:left w:val="none" w:sz="0" w:space="0" w:color="auto"/>
        <w:bottom w:val="none" w:sz="0" w:space="0" w:color="auto"/>
        <w:right w:val="none" w:sz="0" w:space="0" w:color="auto"/>
      </w:divBdr>
      <w:divsChild>
        <w:div w:id="1111625628">
          <w:marLeft w:val="0"/>
          <w:marRight w:val="0"/>
          <w:marTop w:val="0"/>
          <w:marBottom w:val="0"/>
          <w:divBdr>
            <w:top w:val="none" w:sz="0" w:space="0" w:color="auto"/>
            <w:left w:val="none" w:sz="0" w:space="0" w:color="auto"/>
            <w:bottom w:val="none" w:sz="0" w:space="0" w:color="auto"/>
            <w:right w:val="none" w:sz="0" w:space="0" w:color="auto"/>
          </w:divBdr>
        </w:div>
      </w:divsChild>
    </w:div>
    <w:div w:id="599996474">
      <w:bodyDiv w:val="1"/>
      <w:marLeft w:val="0"/>
      <w:marRight w:val="0"/>
      <w:marTop w:val="0"/>
      <w:marBottom w:val="0"/>
      <w:divBdr>
        <w:top w:val="none" w:sz="0" w:space="0" w:color="auto"/>
        <w:left w:val="none" w:sz="0" w:space="0" w:color="auto"/>
        <w:bottom w:val="none" w:sz="0" w:space="0" w:color="auto"/>
        <w:right w:val="none" w:sz="0" w:space="0" w:color="auto"/>
      </w:divBdr>
    </w:div>
    <w:div w:id="658383227">
      <w:bodyDiv w:val="1"/>
      <w:marLeft w:val="0"/>
      <w:marRight w:val="0"/>
      <w:marTop w:val="0"/>
      <w:marBottom w:val="0"/>
      <w:divBdr>
        <w:top w:val="none" w:sz="0" w:space="0" w:color="auto"/>
        <w:left w:val="none" w:sz="0" w:space="0" w:color="auto"/>
        <w:bottom w:val="none" w:sz="0" w:space="0" w:color="auto"/>
        <w:right w:val="none" w:sz="0" w:space="0" w:color="auto"/>
      </w:divBdr>
    </w:div>
    <w:div w:id="695810418">
      <w:bodyDiv w:val="1"/>
      <w:marLeft w:val="0"/>
      <w:marRight w:val="0"/>
      <w:marTop w:val="0"/>
      <w:marBottom w:val="0"/>
      <w:divBdr>
        <w:top w:val="none" w:sz="0" w:space="0" w:color="auto"/>
        <w:left w:val="none" w:sz="0" w:space="0" w:color="auto"/>
        <w:bottom w:val="none" w:sz="0" w:space="0" w:color="auto"/>
        <w:right w:val="none" w:sz="0" w:space="0" w:color="auto"/>
      </w:divBdr>
      <w:divsChild>
        <w:div w:id="203060309">
          <w:marLeft w:val="0"/>
          <w:marRight w:val="0"/>
          <w:marTop w:val="0"/>
          <w:marBottom w:val="0"/>
          <w:divBdr>
            <w:top w:val="none" w:sz="0" w:space="0" w:color="auto"/>
            <w:left w:val="none" w:sz="0" w:space="0" w:color="auto"/>
            <w:bottom w:val="none" w:sz="0" w:space="0" w:color="auto"/>
            <w:right w:val="none" w:sz="0" w:space="0" w:color="auto"/>
          </w:divBdr>
        </w:div>
      </w:divsChild>
    </w:div>
    <w:div w:id="715155664">
      <w:bodyDiv w:val="1"/>
      <w:marLeft w:val="0"/>
      <w:marRight w:val="0"/>
      <w:marTop w:val="0"/>
      <w:marBottom w:val="0"/>
      <w:divBdr>
        <w:top w:val="none" w:sz="0" w:space="0" w:color="auto"/>
        <w:left w:val="none" w:sz="0" w:space="0" w:color="auto"/>
        <w:bottom w:val="none" w:sz="0" w:space="0" w:color="auto"/>
        <w:right w:val="none" w:sz="0" w:space="0" w:color="auto"/>
      </w:divBdr>
    </w:div>
    <w:div w:id="729302611">
      <w:bodyDiv w:val="1"/>
      <w:marLeft w:val="0"/>
      <w:marRight w:val="0"/>
      <w:marTop w:val="0"/>
      <w:marBottom w:val="0"/>
      <w:divBdr>
        <w:top w:val="none" w:sz="0" w:space="0" w:color="auto"/>
        <w:left w:val="none" w:sz="0" w:space="0" w:color="auto"/>
        <w:bottom w:val="none" w:sz="0" w:space="0" w:color="auto"/>
        <w:right w:val="none" w:sz="0" w:space="0" w:color="auto"/>
      </w:divBdr>
      <w:divsChild>
        <w:div w:id="665208183">
          <w:marLeft w:val="0"/>
          <w:marRight w:val="0"/>
          <w:marTop w:val="0"/>
          <w:marBottom w:val="0"/>
          <w:divBdr>
            <w:top w:val="none" w:sz="0" w:space="0" w:color="auto"/>
            <w:left w:val="none" w:sz="0" w:space="0" w:color="auto"/>
            <w:bottom w:val="none" w:sz="0" w:space="0" w:color="auto"/>
            <w:right w:val="none" w:sz="0" w:space="0" w:color="auto"/>
          </w:divBdr>
        </w:div>
      </w:divsChild>
    </w:div>
    <w:div w:id="779909349">
      <w:bodyDiv w:val="1"/>
      <w:marLeft w:val="0"/>
      <w:marRight w:val="0"/>
      <w:marTop w:val="0"/>
      <w:marBottom w:val="0"/>
      <w:divBdr>
        <w:top w:val="none" w:sz="0" w:space="0" w:color="auto"/>
        <w:left w:val="none" w:sz="0" w:space="0" w:color="auto"/>
        <w:bottom w:val="none" w:sz="0" w:space="0" w:color="auto"/>
        <w:right w:val="none" w:sz="0" w:space="0" w:color="auto"/>
      </w:divBdr>
    </w:div>
    <w:div w:id="790978763">
      <w:bodyDiv w:val="1"/>
      <w:marLeft w:val="0"/>
      <w:marRight w:val="0"/>
      <w:marTop w:val="0"/>
      <w:marBottom w:val="0"/>
      <w:divBdr>
        <w:top w:val="none" w:sz="0" w:space="0" w:color="auto"/>
        <w:left w:val="none" w:sz="0" w:space="0" w:color="auto"/>
        <w:bottom w:val="none" w:sz="0" w:space="0" w:color="auto"/>
        <w:right w:val="none" w:sz="0" w:space="0" w:color="auto"/>
      </w:divBdr>
    </w:div>
    <w:div w:id="818962059">
      <w:bodyDiv w:val="1"/>
      <w:marLeft w:val="0"/>
      <w:marRight w:val="0"/>
      <w:marTop w:val="0"/>
      <w:marBottom w:val="0"/>
      <w:divBdr>
        <w:top w:val="none" w:sz="0" w:space="0" w:color="auto"/>
        <w:left w:val="none" w:sz="0" w:space="0" w:color="auto"/>
        <w:bottom w:val="none" w:sz="0" w:space="0" w:color="auto"/>
        <w:right w:val="none" w:sz="0" w:space="0" w:color="auto"/>
      </w:divBdr>
      <w:divsChild>
        <w:div w:id="540940460">
          <w:marLeft w:val="0"/>
          <w:marRight w:val="0"/>
          <w:marTop w:val="0"/>
          <w:marBottom w:val="0"/>
          <w:divBdr>
            <w:top w:val="none" w:sz="0" w:space="0" w:color="auto"/>
            <w:left w:val="none" w:sz="0" w:space="0" w:color="auto"/>
            <w:bottom w:val="none" w:sz="0" w:space="0" w:color="auto"/>
            <w:right w:val="none" w:sz="0" w:space="0" w:color="auto"/>
          </w:divBdr>
        </w:div>
      </w:divsChild>
    </w:div>
    <w:div w:id="828129387">
      <w:bodyDiv w:val="1"/>
      <w:marLeft w:val="0"/>
      <w:marRight w:val="0"/>
      <w:marTop w:val="0"/>
      <w:marBottom w:val="0"/>
      <w:divBdr>
        <w:top w:val="none" w:sz="0" w:space="0" w:color="auto"/>
        <w:left w:val="none" w:sz="0" w:space="0" w:color="auto"/>
        <w:bottom w:val="none" w:sz="0" w:space="0" w:color="auto"/>
        <w:right w:val="none" w:sz="0" w:space="0" w:color="auto"/>
      </w:divBdr>
    </w:div>
    <w:div w:id="831456740">
      <w:bodyDiv w:val="1"/>
      <w:marLeft w:val="0"/>
      <w:marRight w:val="0"/>
      <w:marTop w:val="0"/>
      <w:marBottom w:val="0"/>
      <w:divBdr>
        <w:top w:val="none" w:sz="0" w:space="0" w:color="auto"/>
        <w:left w:val="none" w:sz="0" w:space="0" w:color="auto"/>
        <w:bottom w:val="none" w:sz="0" w:space="0" w:color="auto"/>
        <w:right w:val="none" w:sz="0" w:space="0" w:color="auto"/>
      </w:divBdr>
      <w:divsChild>
        <w:div w:id="1076248538">
          <w:marLeft w:val="0"/>
          <w:marRight w:val="0"/>
          <w:marTop w:val="0"/>
          <w:marBottom w:val="0"/>
          <w:divBdr>
            <w:top w:val="none" w:sz="0" w:space="0" w:color="auto"/>
            <w:left w:val="none" w:sz="0" w:space="0" w:color="auto"/>
            <w:bottom w:val="none" w:sz="0" w:space="0" w:color="auto"/>
            <w:right w:val="none" w:sz="0" w:space="0" w:color="auto"/>
          </w:divBdr>
        </w:div>
      </w:divsChild>
    </w:div>
    <w:div w:id="833450850">
      <w:bodyDiv w:val="1"/>
      <w:marLeft w:val="0"/>
      <w:marRight w:val="0"/>
      <w:marTop w:val="0"/>
      <w:marBottom w:val="0"/>
      <w:divBdr>
        <w:top w:val="none" w:sz="0" w:space="0" w:color="auto"/>
        <w:left w:val="none" w:sz="0" w:space="0" w:color="auto"/>
        <w:bottom w:val="none" w:sz="0" w:space="0" w:color="auto"/>
        <w:right w:val="none" w:sz="0" w:space="0" w:color="auto"/>
      </w:divBdr>
    </w:div>
    <w:div w:id="842667774">
      <w:bodyDiv w:val="1"/>
      <w:marLeft w:val="0"/>
      <w:marRight w:val="0"/>
      <w:marTop w:val="0"/>
      <w:marBottom w:val="0"/>
      <w:divBdr>
        <w:top w:val="none" w:sz="0" w:space="0" w:color="auto"/>
        <w:left w:val="none" w:sz="0" w:space="0" w:color="auto"/>
        <w:bottom w:val="none" w:sz="0" w:space="0" w:color="auto"/>
        <w:right w:val="none" w:sz="0" w:space="0" w:color="auto"/>
      </w:divBdr>
    </w:div>
    <w:div w:id="843279065">
      <w:bodyDiv w:val="1"/>
      <w:marLeft w:val="0"/>
      <w:marRight w:val="0"/>
      <w:marTop w:val="0"/>
      <w:marBottom w:val="0"/>
      <w:divBdr>
        <w:top w:val="none" w:sz="0" w:space="0" w:color="auto"/>
        <w:left w:val="none" w:sz="0" w:space="0" w:color="auto"/>
        <w:bottom w:val="none" w:sz="0" w:space="0" w:color="auto"/>
        <w:right w:val="none" w:sz="0" w:space="0" w:color="auto"/>
      </w:divBdr>
    </w:div>
    <w:div w:id="844902535">
      <w:bodyDiv w:val="1"/>
      <w:marLeft w:val="0"/>
      <w:marRight w:val="0"/>
      <w:marTop w:val="0"/>
      <w:marBottom w:val="0"/>
      <w:divBdr>
        <w:top w:val="none" w:sz="0" w:space="0" w:color="auto"/>
        <w:left w:val="none" w:sz="0" w:space="0" w:color="auto"/>
        <w:bottom w:val="none" w:sz="0" w:space="0" w:color="auto"/>
        <w:right w:val="none" w:sz="0" w:space="0" w:color="auto"/>
      </w:divBdr>
    </w:div>
    <w:div w:id="847327898">
      <w:bodyDiv w:val="1"/>
      <w:marLeft w:val="0"/>
      <w:marRight w:val="0"/>
      <w:marTop w:val="0"/>
      <w:marBottom w:val="0"/>
      <w:divBdr>
        <w:top w:val="none" w:sz="0" w:space="0" w:color="auto"/>
        <w:left w:val="none" w:sz="0" w:space="0" w:color="auto"/>
        <w:bottom w:val="none" w:sz="0" w:space="0" w:color="auto"/>
        <w:right w:val="none" w:sz="0" w:space="0" w:color="auto"/>
      </w:divBdr>
    </w:div>
    <w:div w:id="857504537">
      <w:bodyDiv w:val="1"/>
      <w:marLeft w:val="0"/>
      <w:marRight w:val="0"/>
      <w:marTop w:val="0"/>
      <w:marBottom w:val="0"/>
      <w:divBdr>
        <w:top w:val="none" w:sz="0" w:space="0" w:color="auto"/>
        <w:left w:val="none" w:sz="0" w:space="0" w:color="auto"/>
        <w:bottom w:val="none" w:sz="0" w:space="0" w:color="auto"/>
        <w:right w:val="none" w:sz="0" w:space="0" w:color="auto"/>
      </w:divBdr>
      <w:divsChild>
        <w:div w:id="696200105">
          <w:marLeft w:val="450"/>
          <w:marRight w:val="0"/>
          <w:marTop w:val="0"/>
          <w:marBottom w:val="0"/>
          <w:divBdr>
            <w:top w:val="none" w:sz="0" w:space="0" w:color="auto"/>
            <w:left w:val="none" w:sz="0" w:space="0" w:color="auto"/>
            <w:bottom w:val="none" w:sz="0" w:space="0" w:color="auto"/>
            <w:right w:val="none" w:sz="0" w:space="0" w:color="auto"/>
          </w:divBdr>
        </w:div>
        <w:div w:id="1460803255">
          <w:marLeft w:val="450"/>
          <w:marRight w:val="0"/>
          <w:marTop w:val="0"/>
          <w:marBottom w:val="0"/>
          <w:divBdr>
            <w:top w:val="none" w:sz="0" w:space="0" w:color="auto"/>
            <w:left w:val="none" w:sz="0" w:space="0" w:color="auto"/>
            <w:bottom w:val="none" w:sz="0" w:space="0" w:color="auto"/>
            <w:right w:val="none" w:sz="0" w:space="0" w:color="auto"/>
          </w:divBdr>
        </w:div>
        <w:div w:id="86731314">
          <w:marLeft w:val="450"/>
          <w:marRight w:val="0"/>
          <w:marTop w:val="0"/>
          <w:marBottom w:val="0"/>
          <w:divBdr>
            <w:top w:val="none" w:sz="0" w:space="0" w:color="auto"/>
            <w:left w:val="none" w:sz="0" w:space="0" w:color="auto"/>
            <w:bottom w:val="none" w:sz="0" w:space="0" w:color="auto"/>
            <w:right w:val="none" w:sz="0" w:space="0" w:color="auto"/>
          </w:divBdr>
        </w:div>
      </w:divsChild>
    </w:div>
    <w:div w:id="896234951">
      <w:bodyDiv w:val="1"/>
      <w:marLeft w:val="0"/>
      <w:marRight w:val="0"/>
      <w:marTop w:val="0"/>
      <w:marBottom w:val="0"/>
      <w:divBdr>
        <w:top w:val="none" w:sz="0" w:space="0" w:color="auto"/>
        <w:left w:val="none" w:sz="0" w:space="0" w:color="auto"/>
        <w:bottom w:val="none" w:sz="0" w:space="0" w:color="auto"/>
        <w:right w:val="none" w:sz="0" w:space="0" w:color="auto"/>
      </w:divBdr>
    </w:div>
    <w:div w:id="960843826">
      <w:bodyDiv w:val="1"/>
      <w:marLeft w:val="0"/>
      <w:marRight w:val="0"/>
      <w:marTop w:val="0"/>
      <w:marBottom w:val="0"/>
      <w:divBdr>
        <w:top w:val="none" w:sz="0" w:space="0" w:color="auto"/>
        <w:left w:val="none" w:sz="0" w:space="0" w:color="auto"/>
        <w:bottom w:val="none" w:sz="0" w:space="0" w:color="auto"/>
        <w:right w:val="none" w:sz="0" w:space="0" w:color="auto"/>
      </w:divBdr>
    </w:div>
    <w:div w:id="1039162385">
      <w:bodyDiv w:val="1"/>
      <w:marLeft w:val="0"/>
      <w:marRight w:val="0"/>
      <w:marTop w:val="0"/>
      <w:marBottom w:val="0"/>
      <w:divBdr>
        <w:top w:val="none" w:sz="0" w:space="0" w:color="auto"/>
        <w:left w:val="none" w:sz="0" w:space="0" w:color="auto"/>
        <w:bottom w:val="none" w:sz="0" w:space="0" w:color="auto"/>
        <w:right w:val="none" w:sz="0" w:space="0" w:color="auto"/>
      </w:divBdr>
    </w:div>
    <w:div w:id="1044259160">
      <w:bodyDiv w:val="1"/>
      <w:marLeft w:val="0"/>
      <w:marRight w:val="0"/>
      <w:marTop w:val="0"/>
      <w:marBottom w:val="0"/>
      <w:divBdr>
        <w:top w:val="none" w:sz="0" w:space="0" w:color="auto"/>
        <w:left w:val="none" w:sz="0" w:space="0" w:color="auto"/>
        <w:bottom w:val="none" w:sz="0" w:space="0" w:color="auto"/>
        <w:right w:val="none" w:sz="0" w:space="0" w:color="auto"/>
      </w:divBdr>
    </w:div>
    <w:div w:id="1056271218">
      <w:bodyDiv w:val="1"/>
      <w:marLeft w:val="0"/>
      <w:marRight w:val="0"/>
      <w:marTop w:val="0"/>
      <w:marBottom w:val="0"/>
      <w:divBdr>
        <w:top w:val="none" w:sz="0" w:space="0" w:color="auto"/>
        <w:left w:val="none" w:sz="0" w:space="0" w:color="auto"/>
        <w:bottom w:val="none" w:sz="0" w:space="0" w:color="auto"/>
        <w:right w:val="none" w:sz="0" w:space="0" w:color="auto"/>
      </w:divBdr>
    </w:div>
    <w:div w:id="1106509982">
      <w:bodyDiv w:val="1"/>
      <w:marLeft w:val="0"/>
      <w:marRight w:val="0"/>
      <w:marTop w:val="0"/>
      <w:marBottom w:val="0"/>
      <w:divBdr>
        <w:top w:val="none" w:sz="0" w:space="0" w:color="auto"/>
        <w:left w:val="none" w:sz="0" w:space="0" w:color="auto"/>
        <w:bottom w:val="none" w:sz="0" w:space="0" w:color="auto"/>
        <w:right w:val="none" w:sz="0" w:space="0" w:color="auto"/>
      </w:divBdr>
    </w:div>
    <w:div w:id="1109937169">
      <w:bodyDiv w:val="1"/>
      <w:marLeft w:val="0"/>
      <w:marRight w:val="0"/>
      <w:marTop w:val="0"/>
      <w:marBottom w:val="0"/>
      <w:divBdr>
        <w:top w:val="none" w:sz="0" w:space="0" w:color="auto"/>
        <w:left w:val="none" w:sz="0" w:space="0" w:color="auto"/>
        <w:bottom w:val="none" w:sz="0" w:space="0" w:color="auto"/>
        <w:right w:val="none" w:sz="0" w:space="0" w:color="auto"/>
      </w:divBdr>
      <w:divsChild>
        <w:div w:id="501703961">
          <w:marLeft w:val="0"/>
          <w:marRight w:val="0"/>
          <w:marTop w:val="0"/>
          <w:marBottom w:val="0"/>
          <w:divBdr>
            <w:top w:val="none" w:sz="0" w:space="0" w:color="auto"/>
            <w:left w:val="none" w:sz="0" w:space="0" w:color="auto"/>
            <w:bottom w:val="none" w:sz="0" w:space="0" w:color="auto"/>
            <w:right w:val="none" w:sz="0" w:space="0" w:color="auto"/>
          </w:divBdr>
        </w:div>
      </w:divsChild>
    </w:div>
    <w:div w:id="1111239289">
      <w:bodyDiv w:val="1"/>
      <w:marLeft w:val="0"/>
      <w:marRight w:val="0"/>
      <w:marTop w:val="0"/>
      <w:marBottom w:val="0"/>
      <w:divBdr>
        <w:top w:val="none" w:sz="0" w:space="0" w:color="auto"/>
        <w:left w:val="none" w:sz="0" w:space="0" w:color="auto"/>
        <w:bottom w:val="none" w:sz="0" w:space="0" w:color="auto"/>
        <w:right w:val="none" w:sz="0" w:space="0" w:color="auto"/>
      </w:divBdr>
    </w:div>
    <w:div w:id="1127700038">
      <w:bodyDiv w:val="1"/>
      <w:marLeft w:val="0"/>
      <w:marRight w:val="0"/>
      <w:marTop w:val="0"/>
      <w:marBottom w:val="0"/>
      <w:divBdr>
        <w:top w:val="none" w:sz="0" w:space="0" w:color="auto"/>
        <w:left w:val="none" w:sz="0" w:space="0" w:color="auto"/>
        <w:bottom w:val="none" w:sz="0" w:space="0" w:color="auto"/>
        <w:right w:val="none" w:sz="0" w:space="0" w:color="auto"/>
      </w:divBdr>
    </w:div>
    <w:div w:id="1171338238">
      <w:bodyDiv w:val="1"/>
      <w:marLeft w:val="0"/>
      <w:marRight w:val="0"/>
      <w:marTop w:val="0"/>
      <w:marBottom w:val="0"/>
      <w:divBdr>
        <w:top w:val="none" w:sz="0" w:space="0" w:color="auto"/>
        <w:left w:val="none" w:sz="0" w:space="0" w:color="auto"/>
        <w:bottom w:val="none" w:sz="0" w:space="0" w:color="auto"/>
        <w:right w:val="none" w:sz="0" w:space="0" w:color="auto"/>
      </w:divBdr>
    </w:div>
    <w:div w:id="1172254347">
      <w:bodyDiv w:val="1"/>
      <w:marLeft w:val="0"/>
      <w:marRight w:val="0"/>
      <w:marTop w:val="0"/>
      <w:marBottom w:val="0"/>
      <w:divBdr>
        <w:top w:val="none" w:sz="0" w:space="0" w:color="auto"/>
        <w:left w:val="none" w:sz="0" w:space="0" w:color="auto"/>
        <w:bottom w:val="none" w:sz="0" w:space="0" w:color="auto"/>
        <w:right w:val="none" w:sz="0" w:space="0" w:color="auto"/>
      </w:divBdr>
    </w:div>
    <w:div w:id="1197162853">
      <w:bodyDiv w:val="1"/>
      <w:marLeft w:val="0"/>
      <w:marRight w:val="0"/>
      <w:marTop w:val="0"/>
      <w:marBottom w:val="0"/>
      <w:divBdr>
        <w:top w:val="none" w:sz="0" w:space="0" w:color="auto"/>
        <w:left w:val="none" w:sz="0" w:space="0" w:color="auto"/>
        <w:bottom w:val="none" w:sz="0" w:space="0" w:color="auto"/>
        <w:right w:val="none" w:sz="0" w:space="0" w:color="auto"/>
      </w:divBdr>
    </w:div>
    <w:div w:id="1217206742">
      <w:bodyDiv w:val="1"/>
      <w:marLeft w:val="0"/>
      <w:marRight w:val="0"/>
      <w:marTop w:val="0"/>
      <w:marBottom w:val="0"/>
      <w:divBdr>
        <w:top w:val="none" w:sz="0" w:space="0" w:color="auto"/>
        <w:left w:val="none" w:sz="0" w:space="0" w:color="auto"/>
        <w:bottom w:val="none" w:sz="0" w:space="0" w:color="auto"/>
        <w:right w:val="none" w:sz="0" w:space="0" w:color="auto"/>
      </w:divBdr>
    </w:div>
    <w:div w:id="1221282533">
      <w:bodyDiv w:val="1"/>
      <w:marLeft w:val="0"/>
      <w:marRight w:val="0"/>
      <w:marTop w:val="0"/>
      <w:marBottom w:val="0"/>
      <w:divBdr>
        <w:top w:val="none" w:sz="0" w:space="0" w:color="auto"/>
        <w:left w:val="none" w:sz="0" w:space="0" w:color="auto"/>
        <w:bottom w:val="none" w:sz="0" w:space="0" w:color="auto"/>
        <w:right w:val="none" w:sz="0" w:space="0" w:color="auto"/>
      </w:divBdr>
    </w:div>
    <w:div w:id="1236017420">
      <w:bodyDiv w:val="1"/>
      <w:marLeft w:val="0"/>
      <w:marRight w:val="0"/>
      <w:marTop w:val="0"/>
      <w:marBottom w:val="0"/>
      <w:divBdr>
        <w:top w:val="none" w:sz="0" w:space="0" w:color="auto"/>
        <w:left w:val="none" w:sz="0" w:space="0" w:color="auto"/>
        <w:bottom w:val="none" w:sz="0" w:space="0" w:color="auto"/>
        <w:right w:val="none" w:sz="0" w:space="0" w:color="auto"/>
      </w:divBdr>
    </w:div>
    <w:div w:id="1251964260">
      <w:bodyDiv w:val="1"/>
      <w:marLeft w:val="0"/>
      <w:marRight w:val="0"/>
      <w:marTop w:val="0"/>
      <w:marBottom w:val="0"/>
      <w:divBdr>
        <w:top w:val="none" w:sz="0" w:space="0" w:color="auto"/>
        <w:left w:val="none" w:sz="0" w:space="0" w:color="auto"/>
        <w:bottom w:val="none" w:sz="0" w:space="0" w:color="auto"/>
        <w:right w:val="none" w:sz="0" w:space="0" w:color="auto"/>
      </w:divBdr>
    </w:div>
    <w:div w:id="1267274885">
      <w:bodyDiv w:val="1"/>
      <w:marLeft w:val="0"/>
      <w:marRight w:val="0"/>
      <w:marTop w:val="0"/>
      <w:marBottom w:val="0"/>
      <w:divBdr>
        <w:top w:val="none" w:sz="0" w:space="0" w:color="auto"/>
        <w:left w:val="none" w:sz="0" w:space="0" w:color="auto"/>
        <w:bottom w:val="none" w:sz="0" w:space="0" w:color="auto"/>
        <w:right w:val="none" w:sz="0" w:space="0" w:color="auto"/>
      </w:divBdr>
    </w:div>
    <w:div w:id="1268345740">
      <w:bodyDiv w:val="1"/>
      <w:marLeft w:val="0"/>
      <w:marRight w:val="0"/>
      <w:marTop w:val="0"/>
      <w:marBottom w:val="0"/>
      <w:divBdr>
        <w:top w:val="none" w:sz="0" w:space="0" w:color="auto"/>
        <w:left w:val="none" w:sz="0" w:space="0" w:color="auto"/>
        <w:bottom w:val="none" w:sz="0" w:space="0" w:color="auto"/>
        <w:right w:val="none" w:sz="0" w:space="0" w:color="auto"/>
      </w:divBdr>
      <w:divsChild>
        <w:div w:id="1975595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021404">
      <w:bodyDiv w:val="1"/>
      <w:marLeft w:val="0"/>
      <w:marRight w:val="0"/>
      <w:marTop w:val="0"/>
      <w:marBottom w:val="0"/>
      <w:divBdr>
        <w:top w:val="none" w:sz="0" w:space="0" w:color="auto"/>
        <w:left w:val="none" w:sz="0" w:space="0" w:color="auto"/>
        <w:bottom w:val="none" w:sz="0" w:space="0" w:color="auto"/>
        <w:right w:val="none" w:sz="0" w:space="0" w:color="auto"/>
      </w:divBdr>
    </w:div>
    <w:div w:id="1317688888">
      <w:bodyDiv w:val="1"/>
      <w:marLeft w:val="0"/>
      <w:marRight w:val="0"/>
      <w:marTop w:val="0"/>
      <w:marBottom w:val="0"/>
      <w:divBdr>
        <w:top w:val="none" w:sz="0" w:space="0" w:color="auto"/>
        <w:left w:val="none" w:sz="0" w:space="0" w:color="auto"/>
        <w:bottom w:val="none" w:sz="0" w:space="0" w:color="auto"/>
        <w:right w:val="none" w:sz="0" w:space="0" w:color="auto"/>
      </w:divBdr>
    </w:div>
    <w:div w:id="1324970079">
      <w:bodyDiv w:val="1"/>
      <w:marLeft w:val="0"/>
      <w:marRight w:val="0"/>
      <w:marTop w:val="0"/>
      <w:marBottom w:val="0"/>
      <w:divBdr>
        <w:top w:val="none" w:sz="0" w:space="0" w:color="auto"/>
        <w:left w:val="none" w:sz="0" w:space="0" w:color="auto"/>
        <w:bottom w:val="none" w:sz="0" w:space="0" w:color="auto"/>
        <w:right w:val="none" w:sz="0" w:space="0" w:color="auto"/>
      </w:divBdr>
    </w:div>
    <w:div w:id="1333100112">
      <w:bodyDiv w:val="1"/>
      <w:marLeft w:val="0"/>
      <w:marRight w:val="0"/>
      <w:marTop w:val="0"/>
      <w:marBottom w:val="0"/>
      <w:divBdr>
        <w:top w:val="none" w:sz="0" w:space="0" w:color="auto"/>
        <w:left w:val="none" w:sz="0" w:space="0" w:color="auto"/>
        <w:bottom w:val="none" w:sz="0" w:space="0" w:color="auto"/>
        <w:right w:val="none" w:sz="0" w:space="0" w:color="auto"/>
      </w:divBdr>
    </w:div>
    <w:div w:id="1345785018">
      <w:bodyDiv w:val="1"/>
      <w:marLeft w:val="0"/>
      <w:marRight w:val="0"/>
      <w:marTop w:val="0"/>
      <w:marBottom w:val="0"/>
      <w:divBdr>
        <w:top w:val="none" w:sz="0" w:space="0" w:color="auto"/>
        <w:left w:val="none" w:sz="0" w:space="0" w:color="auto"/>
        <w:bottom w:val="none" w:sz="0" w:space="0" w:color="auto"/>
        <w:right w:val="none" w:sz="0" w:space="0" w:color="auto"/>
      </w:divBdr>
    </w:div>
    <w:div w:id="1351444182">
      <w:bodyDiv w:val="1"/>
      <w:marLeft w:val="0"/>
      <w:marRight w:val="0"/>
      <w:marTop w:val="0"/>
      <w:marBottom w:val="0"/>
      <w:divBdr>
        <w:top w:val="none" w:sz="0" w:space="0" w:color="auto"/>
        <w:left w:val="none" w:sz="0" w:space="0" w:color="auto"/>
        <w:bottom w:val="none" w:sz="0" w:space="0" w:color="auto"/>
        <w:right w:val="none" w:sz="0" w:space="0" w:color="auto"/>
      </w:divBdr>
    </w:div>
    <w:div w:id="1365251518">
      <w:bodyDiv w:val="1"/>
      <w:marLeft w:val="0"/>
      <w:marRight w:val="0"/>
      <w:marTop w:val="0"/>
      <w:marBottom w:val="0"/>
      <w:divBdr>
        <w:top w:val="none" w:sz="0" w:space="0" w:color="auto"/>
        <w:left w:val="none" w:sz="0" w:space="0" w:color="auto"/>
        <w:bottom w:val="none" w:sz="0" w:space="0" w:color="auto"/>
        <w:right w:val="none" w:sz="0" w:space="0" w:color="auto"/>
      </w:divBdr>
    </w:div>
    <w:div w:id="1369449088">
      <w:bodyDiv w:val="1"/>
      <w:marLeft w:val="0"/>
      <w:marRight w:val="0"/>
      <w:marTop w:val="0"/>
      <w:marBottom w:val="0"/>
      <w:divBdr>
        <w:top w:val="none" w:sz="0" w:space="0" w:color="auto"/>
        <w:left w:val="none" w:sz="0" w:space="0" w:color="auto"/>
        <w:bottom w:val="none" w:sz="0" w:space="0" w:color="auto"/>
        <w:right w:val="none" w:sz="0" w:space="0" w:color="auto"/>
      </w:divBdr>
    </w:div>
    <w:div w:id="1376154480">
      <w:bodyDiv w:val="1"/>
      <w:marLeft w:val="0"/>
      <w:marRight w:val="0"/>
      <w:marTop w:val="0"/>
      <w:marBottom w:val="0"/>
      <w:divBdr>
        <w:top w:val="none" w:sz="0" w:space="0" w:color="auto"/>
        <w:left w:val="none" w:sz="0" w:space="0" w:color="auto"/>
        <w:bottom w:val="none" w:sz="0" w:space="0" w:color="auto"/>
        <w:right w:val="none" w:sz="0" w:space="0" w:color="auto"/>
      </w:divBdr>
    </w:div>
    <w:div w:id="1388844862">
      <w:bodyDiv w:val="1"/>
      <w:marLeft w:val="0"/>
      <w:marRight w:val="0"/>
      <w:marTop w:val="0"/>
      <w:marBottom w:val="0"/>
      <w:divBdr>
        <w:top w:val="none" w:sz="0" w:space="0" w:color="auto"/>
        <w:left w:val="none" w:sz="0" w:space="0" w:color="auto"/>
        <w:bottom w:val="none" w:sz="0" w:space="0" w:color="auto"/>
        <w:right w:val="none" w:sz="0" w:space="0" w:color="auto"/>
      </w:divBdr>
    </w:div>
    <w:div w:id="1405760856">
      <w:bodyDiv w:val="1"/>
      <w:marLeft w:val="0"/>
      <w:marRight w:val="0"/>
      <w:marTop w:val="0"/>
      <w:marBottom w:val="0"/>
      <w:divBdr>
        <w:top w:val="none" w:sz="0" w:space="0" w:color="auto"/>
        <w:left w:val="none" w:sz="0" w:space="0" w:color="auto"/>
        <w:bottom w:val="none" w:sz="0" w:space="0" w:color="auto"/>
        <w:right w:val="none" w:sz="0" w:space="0" w:color="auto"/>
      </w:divBdr>
      <w:divsChild>
        <w:div w:id="1082532033">
          <w:marLeft w:val="0"/>
          <w:marRight w:val="0"/>
          <w:marTop w:val="0"/>
          <w:marBottom w:val="0"/>
          <w:divBdr>
            <w:top w:val="none" w:sz="0" w:space="0" w:color="auto"/>
            <w:left w:val="none" w:sz="0" w:space="0" w:color="auto"/>
            <w:bottom w:val="none" w:sz="0" w:space="0" w:color="auto"/>
            <w:right w:val="none" w:sz="0" w:space="0" w:color="auto"/>
          </w:divBdr>
        </w:div>
      </w:divsChild>
    </w:div>
    <w:div w:id="1417746166">
      <w:bodyDiv w:val="1"/>
      <w:marLeft w:val="0"/>
      <w:marRight w:val="0"/>
      <w:marTop w:val="0"/>
      <w:marBottom w:val="0"/>
      <w:divBdr>
        <w:top w:val="none" w:sz="0" w:space="0" w:color="auto"/>
        <w:left w:val="none" w:sz="0" w:space="0" w:color="auto"/>
        <w:bottom w:val="none" w:sz="0" w:space="0" w:color="auto"/>
        <w:right w:val="none" w:sz="0" w:space="0" w:color="auto"/>
      </w:divBdr>
    </w:div>
    <w:div w:id="1434125474">
      <w:bodyDiv w:val="1"/>
      <w:marLeft w:val="0"/>
      <w:marRight w:val="0"/>
      <w:marTop w:val="0"/>
      <w:marBottom w:val="0"/>
      <w:divBdr>
        <w:top w:val="none" w:sz="0" w:space="0" w:color="auto"/>
        <w:left w:val="none" w:sz="0" w:space="0" w:color="auto"/>
        <w:bottom w:val="none" w:sz="0" w:space="0" w:color="auto"/>
        <w:right w:val="none" w:sz="0" w:space="0" w:color="auto"/>
      </w:divBdr>
    </w:div>
    <w:div w:id="1441611818">
      <w:bodyDiv w:val="1"/>
      <w:marLeft w:val="0"/>
      <w:marRight w:val="0"/>
      <w:marTop w:val="0"/>
      <w:marBottom w:val="0"/>
      <w:divBdr>
        <w:top w:val="none" w:sz="0" w:space="0" w:color="auto"/>
        <w:left w:val="none" w:sz="0" w:space="0" w:color="auto"/>
        <w:bottom w:val="none" w:sz="0" w:space="0" w:color="auto"/>
        <w:right w:val="none" w:sz="0" w:space="0" w:color="auto"/>
      </w:divBdr>
    </w:div>
    <w:div w:id="1449004665">
      <w:bodyDiv w:val="1"/>
      <w:marLeft w:val="0"/>
      <w:marRight w:val="0"/>
      <w:marTop w:val="0"/>
      <w:marBottom w:val="0"/>
      <w:divBdr>
        <w:top w:val="none" w:sz="0" w:space="0" w:color="auto"/>
        <w:left w:val="none" w:sz="0" w:space="0" w:color="auto"/>
        <w:bottom w:val="none" w:sz="0" w:space="0" w:color="auto"/>
        <w:right w:val="none" w:sz="0" w:space="0" w:color="auto"/>
      </w:divBdr>
      <w:divsChild>
        <w:div w:id="1209300126">
          <w:marLeft w:val="0"/>
          <w:marRight w:val="0"/>
          <w:marTop w:val="0"/>
          <w:marBottom w:val="0"/>
          <w:divBdr>
            <w:top w:val="none" w:sz="0" w:space="0" w:color="auto"/>
            <w:left w:val="none" w:sz="0" w:space="0" w:color="auto"/>
            <w:bottom w:val="none" w:sz="0" w:space="0" w:color="auto"/>
            <w:right w:val="none" w:sz="0" w:space="0" w:color="auto"/>
          </w:divBdr>
        </w:div>
      </w:divsChild>
    </w:div>
    <w:div w:id="1462916160">
      <w:bodyDiv w:val="1"/>
      <w:marLeft w:val="0"/>
      <w:marRight w:val="0"/>
      <w:marTop w:val="0"/>
      <w:marBottom w:val="0"/>
      <w:divBdr>
        <w:top w:val="none" w:sz="0" w:space="0" w:color="auto"/>
        <w:left w:val="none" w:sz="0" w:space="0" w:color="auto"/>
        <w:bottom w:val="none" w:sz="0" w:space="0" w:color="auto"/>
        <w:right w:val="none" w:sz="0" w:space="0" w:color="auto"/>
      </w:divBdr>
    </w:div>
    <w:div w:id="1464929754">
      <w:bodyDiv w:val="1"/>
      <w:marLeft w:val="0"/>
      <w:marRight w:val="0"/>
      <w:marTop w:val="0"/>
      <w:marBottom w:val="0"/>
      <w:divBdr>
        <w:top w:val="none" w:sz="0" w:space="0" w:color="auto"/>
        <w:left w:val="none" w:sz="0" w:space="0" w:color="auto"/>
        <w:bottom w:val="none" w:sz="0" w:space="0" w:color="auto"/>
        <w:right w:val="none" w:sz="0" w:space="0" w:color="auto"/>
      </w:divBdr>
    </w:div>
    <w:div w:id="1481314266">
      <w:bodyDiv w:val="1"/>
      <w:marLeft w:val="0"/>
      <w:marRight w:val="0"/>
      <w:marTop w:val="0"/>
      <w:marBottom w:val="0"/>
      <w:divBdr>
        <w:top w:val="none" w:sz="0" w:space="0" w:color="auto"/>
        <w:left w:val="none" w:sz="0" w:space="0" w:color="auto"/>
        <w:bottom w:val="none" w:sz="0" w:space="0" w:color="auto"/>
        <w:right w:val="none" w:sz="0" w:space="0" w:color="auto"/>
      </w:divBdr>
    </w:div>
    <w:div w:id="1504588270">
      <w:bodyDiv w:val="1"/>
      <w:marLeft w:val="0"/>
      <w:marRight w:val="0"/>
      <w:marTop w:val="0"/>
      <w:marBottom w:val="0"/>
      <w:divBdr>
        <w:top w:val="none" w:sz="0" w:space="0" w:color="auto"/>
        <w:left w:val="none" w:sz="0" w:space="0" w:color="auto"/>
        <w:bottom w:val="none" w:sz="0" w:space="0" w:color="auto"/>
        <w:right w:val="none" w:sz="0" w:space="0" w:color="auto"/>
      </w:divBdr>
    </w:div>
    <w:div w:id="1539585205">
      <w:bodyDiv w:val="1"/>
      <w:marLeft w:val="0"/>
      <w:marRight w:val="0"/>
      <w:marTop w:val="0"/>
      <w:marBottom w:val="0"/>
      <w:divBdr>
        <w:top w:val="none" w:sz="0" w:space="0" w:color="auto"/>
        <w:left w:val="none" w:sz="0" w:space="0" w:color="auto"/>
        <w:bottom w:val="none" w:sz="0" w:space="0" w:color="auto"/>
        <w:right w:val="none" w:sz="0" w:space="0" w:color="auto"/>
      </w:divBdr>
    </w:div>
    <w:div w:id="1557007402">
      <w:bodyDiv w:val="1"/>
      <w:marLeft w:val="0"/>
      <w:marRight w:val="0"/>
      <w:marTop w:val="0"/>
      <w:marBottom w:val="0"/>
      <w:divBdr>
        <w:top w:val="none" w:sz="0" w:space="0" w:color="auto"/>
        <w:left w:val="none" w:sz="0" w:space="0" w:color="auto"/>
        <w:bottom w:val="none" w:sz="0" w:space="0" w:color="auto"/>
        <w:right w:val="none" w:sz="0" w:space="0" w:color="auto"/>
      </w:divBdr>
      <w:divsChild>
        <w:div w:id="1986153878">
          <w:marLeft w:val="0"/>
          <w:marRight w:val="0"/>
          <w:marTop w:val="0"/>
          <w:marBottom w:val="0"/>
          <w:divBdr>
            <w:top w:val="none" w:sz="0" w:space="0" w:color="auto"/>
            <w:left w:val="none" w:sz="0" w:space="0" w:color="auto"/>
            <w:bottom w:val="none" w:sz="0" w:space="0" w:color="auto"/>
            <w:right w:val="none" w:sz="0" w:space="0" w:color="auto"/>
          </w:divBdr>
        </w:div>
      </w:divsChild>
    </w:div>
    <w:div w:id="1559704122">
      <w:bodyDiv w:val="1"/>
      <w:marLeft w:val="0"/>
      <w:marRight w:val="0"/>
      <w:marTop w:val="0"/>
      <w:marBottom w:val="0"/>
      <w:divBdr>
        <w:top w:val="none" w:sz="0" w:space="0" w:color="auto"/>
        <w:left w:val="none" w:sz="0" w:space="0" w:color="auto"/>
        <w:bottom w:val="none" w:sz="0" w:space="0" w:color="auto"/>
        <w:right w:val="none" w:sz="0" w:space="0" w:color="auto"/>
      </w:divBdr>
    </w:div>
    <w:div w:id="1577203384">
      <w:bodyDiv w:val="1"/>
      <w:marLeft w:val="0"/>
      <w:marRight w:val="0"/>
      <w:marTop w:val="0"/>
      <w:marBottom w:val="0"/>
      <w:divBdr>
        <w:top w:val="none" w:sz="0" w:space="0" w:color="auto"/>
        <w:left w:val="none" w:sz="0" w:space="0" w:color="auto"/>
        <w:bottom w:val="none" w:sz="0" w:space="0" w:color="auto"/>
        <w:right w:val="none" w:sz="0" w:space="0" w:color="auto"/>
      </w:divBdr>
    </w:div>
    <w:div w:id="1591892023">
      <w:bodyDiv w:val="1"/>
      <w:marLeft w:val="0"/>
      <w:marRight w:val="0"/>
      <w:marTop w:val="0"/>
      <w:marBottom w:val="0"/>
      <w:divBdr>
        <w:top w:val="none" w:sz="0" w:space="0" w:color="auto"/>
        <w:left w:val="none" w:sz="0" w:space="0" w:color="auto"/>
        <w:bottom w:val="none" w:sz="0" w:space="0" w:color="auto"/>
        <w:right w:val="none" w:sz="0" w:space="0" w:color="auto"/>
      </w:divBdr>
    </w:div>
    <w:div w:id="1599366613">
      <w:bodyDiv w:val="1"/>
      <w:marLeft w:val="0"/>
      <w:marRight w:val="0"/>
      <w:marTop w:val="0"/>
      <w:marBottom w:val="0"/>
      <w:divBdr>
        <w:top w:val="none" w:sz="0" w:space="0" w:color="auto"/>
        <w:left w:val="none" w:sz="0" w:space="0" w:color="auto"/>
        <w:bottom w:val="none" w:sz="0" w:space="0" w:color="auto"/>
        <w:right w:val="none" w:sz="0" w:space="0" w:color="auto"/>
      </w:divBdr>
    </w:div>
    <w:div w:id="1605264897">
      <w:bodyDiv w:val="1"/>
      <w:marLeft w:val="0"/>
      <w:marRight w:val="0"/>
      <w:marTop w:val="0"/>
      <w:marBottom w:val="0"/>
      <w:divBdr>
        <w:top w:val="none" w:sz="0" w:space="0" w:color="auto"/>
        <w:left w:val="none" w:sz="0" w:space="0" w:color="auto"/>
        <w:bottom w:val="none" w:sz="0" w:space="0" w:color="auto"/>
        <w:right w:val="none" w:sz="0" w:space="0" w:color="auto"/>
      </w:divBdr>
    </w:div>
    <w:div w:id="1628193259">
      <w:bodyDiv w:val="1"/>
      <w:marLeft w:val="0"/>
      <w:marRight w:val="0"/>
      <w:marTop w:val="0"/>
      <w:marBottom w:val="0"/>
      <w:divBdr>
        <w:top w:val="none" w:sz="0" w:space="0" w:color="auto"/>
        <w:left w:val="none" w:sz="0" w:space="0" w:color="auto"/>
        <w:bottom w:val="none" w:sz="0" w:space="0" w:color="auto"/>
        <w:right w:val="none" w:sz="0" w:space="0" w:color="auto"/>
      </w:divBdr>
    </w:div>
    <w:div w:id="1635524581">
      <w:bodyDiv w:val="1"/>
      <w:marLeft w:val="0"/>
      <w:marRight w:val="0"/>
      <w:marTop w:val="0"/>
      <w:marBottom w:val="0"/>
      <w:divBdr>
        <w:top w:val="none" w:sz="0" w:space="0" w:color="auto"/>
        <w:left w:val="none" w:sz="0" w:space="0" w:color="auto"/>
        <w:bottom w:val="none" w:sz="0" w:space="0" w:color="auto"/>
        <w:right w:val="none" w:sz="0" w:space="0" w:color="auto"/>
      </w:divBdr>
    </w:div>
    <w:div w:id="1652251513">
      <w:bodyDiv w:val="1"/>
      <w:marLeft w:val="0"/>
      <w:marRight w:val="0"/>
      <w:marTop w:val="0"/>
      <w:marBottom w:val="0"/>
      <w:divBdr>
        <w:top w:val="none" w:sz="0" w:space="0" w:color="auto"/>
        <w:left w:val="none" w:sz="0" w:space="0" w:color="auto"/>
        <w:bottom w:val="none" w:sz="0" w:space="0" w:color="auto"/>
        <w:right w:val="none" w:sz="0" w:space="0" w:color="auto"/>
      </w:divBdr>
    </w:div>
    <w:div w:id="1654990695">
      <w:bodyDiv w:val="1"/>
      <w:marLeft w:val="0"/>
      <w:marRight w:val="0"/>
      <w:marTop w:val="0"/>
      <w:marBottom w:val="0"/>
      <w:divBdr>
        <w:top w:val="none" w:sz="0" w:space="0" w:color="auto"/>
        <w:left w:val="none" w:sz="0" w:space="0" w:color="auto"/>
        <w:bottom w:val="none" w:sz="0" w:space="0" w:color="auto"/>
        <w:right w:val="none" w:sz="0" w:space="0" w:color="auto"/>
      </w:divBdr>
    </w:div>
    <w:div w:id="1670909951">
      <w:bodyDiv w:val="1"/>
      <w:marLeft w:val="0"/>
      <w:marRight w:val="0"/>
      <w:marTop w:val="0"/>
      <w:marBottom w:val="0"/>
      <w:divBdr>
        <w:top w:val="none" w:sz="0" w:space="0" w:color="auto"/>
        <w:left w:val="none" w:sz="0" w:space="0" w:color="auto"/>
        <w:bottom w:val="none" w:sz="0" w:space="0" w:color="auto"/>
        <w:right w:val="none" w:sz="0" w:space="0" w:color="auto"/>
      </w:divBdr>
    </w:div>
    <w:div w:id="1719940556">
      <w:bodyDiv w:val="1"/>
      <w:marLeft w:val="0"/>
      <w:marRight w:val="0"/>
      <w:marTop w:val="0"/>
      <w:marBottom w:val="0"/>
      <w:divBdr>
        <w:top w:val="none" w:sz="0" w:space="0" w:color="auto"/>
        <w:left w:val="none" w:sz="0" w:space="0" w:color="auto"/>
        <w:bottom w:val="none" w:sz="0" w:space="0" w:color="auto"/>
        <w:right w:val="none" w:sz="0" w:space="0" w:color="auto"/>
      </w:divBdr>
      <w:divsChild>
        <w:div w:id="1860702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708313">
      <w:bodyDiv w:val="1"/>
      <w:marLeft w:val="0"/>
      <w:marRight w:val="0"/>
      <w:marTop w:val="0"/>
      <w:marBottom w:val="0"/>
      <w:divBdr>
        <w:top w:val="none" w:sz="0" w:space="0" w:color="auto"/>
        <w:left w:val="none" w:sz="0" w:space="0" w:color="auto"/>
        <w:bottom w:val="none" w:sz="0" w:space="0" w:color="auto"/>
        <w:right w:val="none" w:sz="0" w:space="0" w:color="auto"/>
      </w:divBdr>
    </w:div>
    <w:div w:id="1728213826">
      <w:bodyDiv w:val="1"/>
      <w:marLeft w:val="0"/>
      <w:marRight w:val="0"/>
      <w:marTop w:val="0"/>
      <w:marBottom w:val="0"/>
      <w:divBdr>
        <w:top w:val="none" w:sz="0" w:space="0" w:color="auto"/>
        <w:left w:val="none" w:sz="0" w:space="0" w:color="auto"/>
        <w:bottom w:val="none" w:sz="0" w:space="0" w:color="auto"/>
        <w:right w:val="none" w:sz="0" w:space="0" w:color="auto"/>
      </w:divBdr>
    </w:div>
    <w:div w:id="1732996293">
      <w:bodyDiv w:val="1"/>
      <w:marLeft w:val="0"/>
      <w:marRight w:val="0"/>
      <w:marTop w:val="0"/>
      <w:marBottom w:val="0"/>
      <w:divBdr>
        <w:top w:val="none" w:sz="0" w:space="0" w:color="auto"/>
        <w:left w:val="none" w:sz="0" w:space="0" w:color="auto"/>
        <w:bottom w:val="none" w:sz="0" w:space="0" w:color="auto"/>
        <w:right w:val="none" w:sz="0" w:space="0" w:color="auto"/>
      </w:divBdr>
    </w:div>
    <w:div w:id="1737431029">
      <w:bodyDiv w:val="1"/>
      <w:marLeft w:val="0"/>
      <w:marRight w:val="0"/>
      <w:marTop w:val="0"/>
      <w:marBottom w:val="0"/>
      <w:divBdr>
        <w:top w:val="none" w:sz="0" w:space="0" w:color="auto"/>
        <w:left w:val="none" w:sz="0" w:space="0" w:color="auto"/>
        <w:bottom w:val="none" w:sz="0" w:space="0" w:color="auto"/>
        <w:right w:val="none" w:sz="0" w:space="0" w:color="auto"/>
      </w:divBdr>
    </w:div>
    <w:div w:id="1754353254">
      <w:bodyDiv w:val="1"/>
      <w:marLeft w:val="0"/>
      <w:marRight w:val="0"/>
      <w:marTop w:val="0"/>
      <w:marBottom w:val="0"/>
      <w:divBdr>
        <w:top w:val="none" w:sz="0" w:space="0" w:color="auto"/>
        <w:left w:val="none" w:sz="0" w:space="0" w:color="auto"/>
        <w:bottom w:val="none" w:sz="0" w:space="0" w:color="auto"/>
        <w:right w:val="none" w:sz="0" w:space="0" w:color="auto"/>
      </w:divBdr>
      <w:divsChild>
        <w:div w:id="621350070">
          <w:marLeft w:val="0"/>
          <w:marRight w:val="0"/>
          <w:marTop w:val="0"/>
          <w:marBottom w:val="0"/>
          <w:divBdr>
            <w:top w:val="none" w:sz="0" w:space="0" w:color="auto"/>
            <w:left w:val="none" w:sz="0" w:space="0" w:color="auto"/>
            <w:bottom w:val="none" w:sz="0" w:space="0" w:color="auto"/>
            <w:right w:val="none" w:sz="0" w:space="0" w:color="auto"/>
          </w:divBdr>
        </w:div>
      </w:divsChild>
    </w:div>
    <w:div w:id="1757633996">
      <w:bodyDiv w:val="1"/>
      <w:marLeft w:val="0"/>
      <w:marRight w:val="0"/>
      <w:marTop w:val="0"/>
      <w:marBottom w:val="0"/>
      <w:divBdr>
        <w:top w:val="none" w:sz="0" w:space="0" w:color="auto"/>
        <w:left w:val="none" w:sz="0" w:space="0" w:color="auto"/>
        <w:bottom w:val="none" w:sz="0" w:space="0" w:color="auto"/>
        <w:right w:val="none" w:sz="0" w:space="0" w:color="auto"/>
      </w:divBdr>
    </w:div>
    <w:div w:id="1759864118">
      <w:bodyDiv w:val="1"/>
      <w:marLeft w:val="0"/>
      <w:marRight w:val="0"/>
      <w:marTop w:val="0"/>
      <w:marBottom w:val="0"/>
      <w:divBdr>
        <w:top w:val="none" w:sz="0" w:space="0" w:color="auto"/>
        <w:left w:val="none" w:sz="0" w:space="0" w:color="auto"/>
        <w:bottom w:val="none" w:sz="0" w:space="0" w:color="auto"/>
        <w:right w:val="none" w:sz="0" w:space="0" w:color="auto"/>
      </w:divBdr>
    </w:div>
    <w:div w:id="1794784217">
      <w:bodyDiv w:val="1"/>
      <w:marLeft w:val="0"/>
      <w:marRight w:val="0"/>
      <w:marTop w:val="0"/>
      <w:marBottom w:val="0"/>
      <w:divBdr>
        <w:top w:val="none" w:sz="0" w:space="0" w:color="auto"/>
        <w:left w:val="none" w:sz="0" w:space="0" w:color="auto"/>
        <w:bottom w:val="none" w:sz="0" w:space="0" w:color="auto"/>
        <w:right w:val="none" w:sz="0" w:space="0" w:color="auto"/>
      </w:divBdr>
    </w:div>
    <w:div w:id="1869022646">
      <w:bodyDiv w:val="1"/>
      <w:marLeft w:val="0"/>
      <w:marRight w:val="0"/>
      <w:marTop w:val="0"/>
      <w:marBottom w:val="0"/>
      <w:divBdr>
        <w:top w:val="none" w:sz="0" w:space="0" w:color="auto"/>
        <w:left w:val="none" w:sz="0" w:space="0" w:color="auto"/>
        <w:bottom w:val="none" w:sz="0" w:space="0" w:color="auto"/>
        <w:right w:val="none" w:sz="0" w:space="0" w:color="auto"/>
      </w:divBdr>
    </w:div>
    <w:div w:id="1950551691">
      <w:bodyDiv w:val="1"/>
      <w:marLeft w:val="0"/>
      <w:marRight w:val="0"/>
      <w:marTop w:val="0"/>
      <w:marBottom w:val="0"/>
      <w:divBdr>
        <w:top w:val="none" w:sz="0" w:space="0" w:color="auto"/>
        <w:left w:val="none" w:sz="0" w:space="0" w:color="auto"/>
        <w:bottom w:val="none" w:sz="0" w:space="0" w:color="auto"/>
        <w:right w:val="none" w:sz="0" w:space="0" w:color="auto"/>
      </w:divBdr>
    </w:div>
    <w:div w:id="1952205714">
      <w:bodyDiv w:val="1"/>
      <w:marLeft w:val="0"/>
      <w:marRight w:val="0"/>
      <w:marTop w:val="0"/>
      <w:marBottom w:val="0"/>
      <w:divBdr>
        <w:top w:val="none" w:sz="0" w:space="0" w:color="auto"/>
        <w:left w:val="none" w:sz="0" w:space="0" w:color="auto"/>
        <w:bottom w:val="none" w:sz="0" w:space="0" w:color="auto"/>
        <w:right w:val="none" w:sz="0" w:space="0" w:color="auto"/>
      </w:divBdr>
    </w:div>
    <w:div w:id="1952586745">
      <w:bodyDiv w:val="1"/>
      <w:marLeft w:val="0"/>
      <w:marRight w:val="0"/>
      <w:marTop w:val="0"/>
      <w:marBottom w:val="0"/>
      <w:divBdr>
        <w:top w:val="none" w:sz="0" w:space="0" w:color="auto"/>
        <w:left w:val="none" w:sz="0" w:space="0" w:color="auto"/>
        <w:bottom w:val="none" w:sz="0" w:space="0" w:color="auto"/>
        <w:right w:val="none" w:sz="0" w:space="0" w:color="auto"/>
      </w:divBdr>
    </w:div>
    <w:div w:id="1961718134">
      <w:bodyDiv w:val="1"/>
      <w:marLeft w:val="0"/>
      <w:marRight w:val="0"/>
      <w:marTop w:val="0"/>
      <w:marBottom w:val="0"/>
      <w:divBdr>
        <w:top w:val="none" w:sz="0" w:space="0" w:color="auto"/>
        <w:left w:val="none" w:sz="0" w:space="0" w:color="auto"/>
        <w:bottom w:val="none" w:sz="0" w:space="0" w:color="auto"/>
        <w:right w:val="none" w:sz="0" w:space="0" w:color="auto"/>
      </w:divBdr>
    </w:div>
    <w:div w:id="1967395261">
      <w:bodyDiv w:val="1"/>
      <w:marLeft w:val="0"/>
      <w:marRight w:val="0"/>
      <w:marTop w:val="0"/>
      <w:marBottom w:val="0"/>
      <w:divBdr>
        <w:top w:val="none" w:sz="0" w:space="0" w:color="auto"/>
        <w:left w:val="none" w:sz="0" w:space="0" w:color="auto"/>
        <w:bottom w:val="none" w:sz="0" w:space="0" w:color="auto"/>
        <w:right w:val="none" w:sz="0" w:space="0" w:color="auto"/>
      </w:divBdr>
    </w:div>
    <w:div w:id="1968848370">
      <w:bodyDiv w:val="1"/>
      <w:marLeft w:val="0"/>
      <w:marRight w:val="0"/>
      <w:marTop w:val="0"/>
      <w:marBottom w:val="0"/>
      <w:divBdr>
        <w:top w:val="none" w:sz="0" w:space="0" w:color="auto"/>
        <w:left w:val="none" w:sz="0" w:space="0" w:color="auto"/>
        <w:bottom w:val="none" w:sz="0" w:space="0" w:color="auto"/>
        <w:right w:val="none" w:sz="0" w:space="0" w:color="auto"/>
      </w:divBdr>
    </w:div>
    <w:div w:id="1973054971">
      <w:bodyDiv w:val="1"/>
      <w:marLeft w:val="0"/>
      <w:marRight w:val="0"/>
      <w:marTop w:val="0"/>
      <w:marBottom w:val="0"/>
      <w:divBdr>
        <w:top w:val="none" w:sz="0" w:space="0" w:color="auto"/>
        <w:left w:val="none" w:sz="0" w:space="0" w:color="auto"/>
        <w:bottom w:val="none" w:sz="0" w:space="0" w:color="auto"/>
        <w:right w:val="none" w:sz="0" w:space="0" w:color="auto"/>
      </w:divBdr>
    </w:div>
    <w:div w:id="1996109706">
      <w:bodyDiv w:val="1"/>
      <w:marLeft w:val="0"/>
      <w:marRight w:val="0"/>
      <w:marTop w:val="0"/>
      <w:marBottom w:val="0"/>
      <w:divBdr>
        <w:top w:val="none" w:sz="0" w:space="0" w:color="auto"/>
        <w:left w:val="none" w:sz="0" w:space="0" w:color="auto"/>
        <w:bottom w:val="none" w:sz="0" w:space="0" w:color="auto"/>
        <w:right w:val="none" w:sz="0" w:space="0" w:color="auto"/>
      </w:divBdr>
    </w:div>
    <w:div w:id="2005008787">
      <w:bodyDiv w:val="1"/>
      <w:marLeft w:val="0"/>
      <w:marRight w:val="0"/>
      <w:marTop w:val="0"/>
      <w:marBottom w:val="0"/>
      <w:divBdr>
        <w:top w:val="none" w:sz="0" w:space="0" w:color="auto"/>
        <w:left w:val="none" w:sz="0" w:space="0" w:color="auto"/>
        <w:bottom w:val="none" w:sz="0" w:space="0" w:color="auto"/>
        <w:right w:val="none" w:sz="0" w:space="0" w:color="auto"/>
      </w:divBdr>
    </w:div>
    <w:div w:id="2008317857">
      <w:bodyDiv w:val="1"/>
      <w:marLeft w:val="0"/>
      <w:marRight w:val="0"/>
      <w:marTop w:val="0"/>
      <w:marBottom w:val="0"/>
      <w:divBdr>
        <w:top w:val="none" w:sz="0" w:space="0" w:color="auto"/>
        <w:left w:val="none" w:sz="0" w:space="0" w:color="auto"/>
        <w:bottom w:val="none" w:sz="0" w:space="0" w:color="auto"/>
        <w:right w:val="none" w:sz="0" w:space="0" w:color="auto"/>
      </w:divBdr>
    </w:div>
    <w:div w:id="2014334864">
      <w:bodyDiv w:val="1"/>
      <w:marLeft w:val="0"/>
      <w:marRight w:val="0"/>
      <w:marTop w:val="0"/>
      <w:marBottom w:val="0"/>
      <w:divBdr>
        <w:top w:val="none" w:sz="0" w:space="0" w:color="auto"/>
        <w:left w:val="none" w:sz="0" w:space="0" w:color="auto"/>
        <w:bottom w:val="none" w:sz="0" w:space="0" w:color="auto"/>
        <w:right w:val="none" w:sz="0" w:space="0" w:color="auto"/>
      </w:divBdr>
    </w:div>
    <w:div w:id="2021924900">
      <w:bodyDiv w:val="1"/>
      <w:marLeft w:val="0"/>
      <w:marRight w:val="0"/>
      <w:marTop w:val="0"/>
      <w:marBottom w:val="0"/>
      <w:divBdr>
        <w:top w:val="none" w:sz="0" w:space="0" w:color="auto"/>
        <w:left w:val="none" w:sz="0" w:space="0" w:color="auto"/>
        <w:bottom w:val="none" w:sz="0" w:space="0" w:color="auto"/>
        <w:right w:val="none" w:sz="0" w:space="0" w:color="auto"/>
      </w:divBdr>
    </w:div>
    <w:div w:id="2042854040">
      <w:bodyDiv w:val="1"/>
      <w:marLeft w:val="0"/>
      <w:marRight w:val="0"/>
      <w:marTop w:val="0"/>
      <w:marBottom w:val="0"/>
      <w:divBdr>
        <w:top w:val="none" w:sz="0" w:space="0" w:color="auto"/>
        <w:left w:val="none" w:sz="0" w:space="0" w:color="auto"/>
        <w:bottom w:val="none" w:sz="0" w:space="0" w:color="auto"/>
        <w:right w:val="none" w:sz="0" w:space="0" w:color="auto"/>
      </w:divBdr>
    </w:div>
    <w:div w:id="2060856300">
      <w:bodyDiv w:val="1"/>
      <w:marLeft w:val="0"/>
      <w:marRight w:val="0"/>
      <w:marTop w:val="0"/>
      <w:marBottom w:val="0"/>
      <w:divBdr>
        <w:top w:val="none" w:sz="0" w:space="0" w:color="auto"/>
        <w:left w:val="none" w:sz="0" w:space="0" w:color="auto"/>
        <w:bottom w:val="none" w:sz="0" w:space="0" w:color="auto"/>
        <w:right w:val="none" w:sz="0" w:space="0" w:color="auto"/>
      </w:divBdr>
    </w:div>
    <w:div w:id="2101217016">
      <w:bodyDiv w:val="1"/>
      <w:marLeft w:val="0"/>
      <w:marRight w:val="0"/>
      <w:marTop w:val="0"/>
      <w:marBottom w:val="0"/>
      <w:divBdr>
        <w:top w:val="none" w:sz="0" w:space="0" w:color="auto"/>
        <w:left w:val="none" w:sz="0" w:space="0" w:color="auto"/>
        <w:bottom w:val="none" w:sz="0" w:space="0" w:color="auto"/>
        <w:right w:val="none" w:sz="0" w:space="0" w:color="auto"/>
      </w:divBdr>
    </w:div>
    <w:div w:id="2113547225">
      <w:bodyDiv w:val="1"/>
      <w:marLeft w:val="0"/>
      <w:marRight w:val="0"/>
      <w:marTop w:val="0"/>
      <w:marBottom w:val="0"/>
      <w:divBdr>
        <w:top w:val="none" w:sz="0" w:space="0" w:color="auto"/>
        <w:left w:val="none" w:sz="0" w:space="0" w:color="auto"/>
        <w:bottom w:val="none" w:sz="0" w:space="0" w:color="auto"/>
        <w:right w:val="none" w:sz="0" w:space="0" w:color="auto"/>
      </w:divBdr>
    </w:div>
    <w:div w:id="2133091266">
      <w:bodyDiv w:val="1"/>
      <w:marLeft w:val="0"/>
      <w:marRight w:val="0"/>
      <w:marTop w:val="0"/>
      <w:marBottom w:val="0"/>
      <w:divBdr>
        <w:top w:val="none" w:sz="0" w:space="0" w:color="auto"/>
        <w:left w:val="none" w:sz="0" w:space="0" w:color="auto"/>
        <w:bottom w:val="none" w:sz="0" w:space="0" w:color="auto"/>
        <w:right w:val="none" w:sz="0" w:space="0" w:color="auto"/>
      </w:divBdr>
    </w:div>
    <w:div w:id="213320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www.quora.com/What-is-the-difference-between-a-library-and-a-package"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hyperlink" Target="https://de.wikipedia.org/wiki/Umfang_(Geometrie)" TargetMode="Externa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5.png"/><Relationship Id="rId33" Type="http://schemas.openxmlformats.org/officeDocument/2006/relationships/image" Target="media/image13.png"/><Relationship Id="rId38"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3.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de.wikipedia.org/wiki/Durchmesser" TargetMode="External"/><Relationship Id="rId28" Type="http://schemas.openxmlformats.org/officeDocument/2006/relationships/image" Target="media/image8.png"/><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hyperlink" Target="https://jef.works/R-style-guide/"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cran.rstudio.com/" TargetMode="External"/><Relationship Id="rId22" Type="http://schemas.openxmlformats.org/officeDocument/2006/relationships/hyperlink" Target="https://de.wikipedia.org/wiki/Kreis_(Geometrie)"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header" Target="header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de.wikipedia.org/wiki/R_(Programmiersprache)"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ms\Documents\Benutzerdefinierte%20Office-Vorlagen\jwle1.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87C56-17F3-4BB5-B839-D05A03015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C:\Users\willms\Documents\Benutzerdefinierte Office-Vorlagen\jwle1.dotx</Template>
  <TotalTime>0</TotalTime>
  <Pages>38</Pages>
  <Words>7698</Words>
  <Characters>48501</Characters>
  <Application>Microsoft Office Word</Application>
  <DocSecurity>0</DocSecurity>
  <Lines>404</Lines>
  <Paragraphs>112</Paragraphs>
  <ScaleCrop>false</ScaleCrop>
  <HeadingPairs>
    <vt:vector size="2" baseType="variant">
      <vt:variant>
        <vt:lpstr>Titel</vt:lpstr>
      </vt:variant>
      <vt:variant>
        <vt:i4>1</vt:i4>
      </vt:variant>
    </vt:vector>
  </HeadingPairs>
  <TitlesOfParts>
    <vt:vector size="1" baseType="lpstr">
      <vt:lpstr>Skript Programmieren in R</vt:lpstr>
    </vt:vector>
  </TitlesOfParts>
  <Company>FH Südwestfalen</Company>
  <LinksUpToDate>false</LinksUpToDate>
  <CharactersWithSpaces>56087</CharactersWithSpaces>
  <SharedDoc>false</SharedDoc>
  <HLinks>
    <vt:vector size="156" baseType="variant">
      <vt:variant>
        <vt:i4>5701708</vt:i4>
      </vt:variant>
      <vt:variant>
        <vt:i4>141</vt:i4>
      </vt:variant>
      <vt:variant>
        <vt:i4>0</vt:i4>
      </vt:variant>
      <vt:variant>
        <vt:i4>5</vt:i4>
      </vt:variant>
      <vt:variant>
        <vt:lpwstr>https://jef.works/R-style-guide/</vt:lpwstr>
      </vt:variant>
      <vt:variant>
        <vt:lpwstr/>
      </vt:variant>
      <vt:variant>
        <vt:i4>7536696</vt:i4>
      </vt:variant>
      <vt:variant>
        <vt:i4>126</vt:i4>
      </vt:variant>
      <vt:variant>
        <vt:i4>0</vt:i4>
      </vt:variant>
      <vt:variant>
        <vt:i4>5</vt:i4>
      </vt:variant>
      <vt:variant>
        <vt:lpwstr>https://www.rstudio.com/products/rstudio/download/</vt:lpwstr>
      </vt:variant>
      <vt:variant>
        <vt:lpwstr/>
      </vt:variant>
      <vt:variant>
        <vt:i4>917570</vt:i4>
      </vt:variant>
      <vt:variant>
        <vt:i4>123</vt:i4>
      </vt:variant>
      <vt:variant>
        <vt:i4>0</vt:i4>
      </vt:variant>
      <vt:variant>
        <vt:i4>5</vt:i4>
      </vt:variant>
      <vt:variant>
        <vt:lpwstr>https://cran.rstudio.com/</vt:lpwstr>
      </vt:variant>
      <vt:variant>
        <vt:lpwstr/>
      </vt:variant>
      <vt:variant>
        <vt:i4>917570</vt:i4>
      </vt:variant>
      <vt:variant>
        <vt:i4>120</vt:i4>
      </vt:variant>
      <vt:variant>
        <vt:i4>0</vt:i4>
      </vt:variant>
      <vt:variant>
        <vt:i4>5</vt:i4>
      </vt:variant>
      <vt:variant>
        <vt:lpwstr>https://cran.rstudio.com/</vt:lpwstr>
      </vt:variant>
      <vt:variant>
        <vt:lpwstr/>
      </vt:variant>
      <vt:variant>
        <vt:i4>917570</vt:i4>
      </vt:variant>
      <vt:variant>
        <vt:i4>117</vt:i4>
      </vt:variant>
      <vt:variant>
        <vt:i4>0</vt:i4>
      </vt:variant>
      <vt:variant>
        <vt:i4>5</vt:i4>
      </vt:variant>
      <vt:variant>
        <vt:lpwstr>https://cran.rstudio.com/</vt:lpwstr>
      </vt:variant>
      <vt:variant>
        <vt:lpwstr/>
      </vt:variant>
      <vt:variant>
        <vt:i4>1966129</vt:i4>
      </vt:variant>
      <vt:variant>
        <vt:i4>110</vt:i4>
      </vt:variant>
      <vt:variant>
        <vt:i4>0</vt:i4>
      </vt:variant>
      <vt:variant>
        <vt:i4>5</vt:i4>
      </vt:variant>
      <vt:variant>
        <vt:lpwstr/>
      </vt:variant>
      <vt:variant>
        <vt:lpwstr>_Toc15305468</vt:lpwstr>
      </vt:variant>
      <vt:variant>
        <vt:i4>1114161</vt:i4>
      </vt:variant>
      <vt:variant>
        <vt:i4>104</vt:i4>
      </vt:variant>
      <vt:variant>
        <vt:i4>0</vt:i4>
      </vt:variant>
      <vt:variant>
        <vt:i4>5</vt:i4>
      </vt:variant>
      <vt:variant>
        <vt:lpwstr/>
      </vt:variant>
      <vt:variant>
        <vt:lpwstr>_Toc15305467</vt:lpwstr>
      </vt:variant>
      <vt:variant>
        <vt:i4>1048625</vt:i4>
      </vt:variant>
      <vt:variant>
        <vt:i4>98</vt:i4>
      </vt:variant>
      <vt:variant>
        <vt:i4>0</vt:i4>
      </vt:variant>
      <vt:variant>
        <vt:i4>5</vt:i4>
      </vt:variant>
      <vt:variant>
        <vt:lpwstr/>
      </vt:variant>
      <vt:variant>
        <vt:lpwstr>_Toc15305466</vt:lpwstr>
      </vt:variant>
      <vt:variant>
        <vt:i4>1245233</vt:i4>
      </vt:variant>
      <vt:variant>
        <vt:i4>92</vt:i4>
      </vt:variant>
      <vt:variant>
        <vt:i4>0</vt:i4>
      </vt:variant>
      <vt:variant>
        <vt:i4>5</vt:i4>
      </vt:variant>
      <vt:variant>
        <vt:lpwstr/>
      </vt:variant>
      <vt:variant>
        <vt:lpwstr>_Toc15305465</vt:lpwstr>
      </vt:variant>
      <vt:variant>
        <vt:i4>1179697</vt:i4>
      </vt:variant>
      <vt:variant>
        <vt:i4>86</vt:i4>
      </vt:variant>
      <vt:variant>
        <vt:i4>0</vt:i4>
      </vt:variant>
      <vt:variant>
        <vt:i4>5</vt:i4>
      </vt:variant>
      <vt:variant>
        <vt:lpwstr/>
      </vt:variant>
      <vt:variant>
        <vt:lpwstr>_Toc15305464</vt:lpwstr>
      </vt:variant>
      <vt:variant>
        <vt:i4>1376305</vt:i4>
      </vt:variant>
      <vt:variant>
        <vt:i4>80</vt:i4>
      </vt:variant>
      <vt:variant>
        <vt:i4>0</vt:i4>
      </vt:variant>
      <vt:variant>
        <vt:i4>5</vt:i4>
      </vt:variant>
      <vt:variant>
        <vt:lpwstr/>
      </vt:variant>
      <vt:variant>
        <vt:lpwstr>_Toc15305463</vt:lpwstr>
      </vt:variant>
      <vt:variant>
        <vt:i4>1310769</vt:i4>
      </vt:variant>
      <vt:variant>
        <vt:i4>74</vt:i4>
      </vt:variant>
      <vt:variant>
        <vt:i4>0</vt:i4>
      </vt:variant>
      <vt:variant>
        <vt:i4>5</vt:i4>
      </vt:variant>
      <vt:variant>
        <vt:lpwstr/>
      </vt:variant>
      <vt:variant>
        <vt:lpwstr>_Toc15305462</vt:lpwstr>
      </vt:variant>
      <vt:variant>
        <vt:i4>1507377</vt:i4>
      </vt:variant>
      <vt:variant>
        <vt:i4>68</vt:i4>
      </vt:variant>
      <vt:variant>
        <vt:i4>0</vt:i4>
      </vt:variant>
      <vt:variant>
        <vt:i4>5</vt:i4>
      </vt:variant>
      <vt:variant>
        <vt:lpwstr/>
      </vt:variant>
      <vt:variant>
        <vt:lpwstr>_Toc15305461</vt:lpwstr>
      </vt:variant>
      <vt:variant>
        <vt:i4>1441841</vt:i4>
      </vt:variant>
      <vt:variant>
        <vt:i4>62</vt:i4>
      </vt:variant>
      <vt:variant>
        <vt:i4>0</vt:i4>
      </vt:variant>
      <vt:variant>
        <vt:i4>5</vt:i4>
      </vt:variant>
      <vt:variant>
        <vt:lpwstr/>
      </vt:variant>
      <vt:variant>
        <vt:lpwstr>_Toc15305460</vt:lpwstr>
      </vt:variant>
      <vt:variant>
        <vt:i4>2031666</vt:i4>
      </vt:variant>
      <vt:variant>
        <vt:i4>56</vt:i4>
      </vt:variant>
      <vt:variant>
        <vt:i4>0</vt:i4>
      </vt:variant>
      <vt:variant>
        <vt:i4>5</vt:i4>
      </vt:variant>
      <vt:variant>
        <vt:lpwstr/>
      </vt:variant>
      <vt:variant>
        <vt:lpwstr>_Toc15305459</vt:lpwstr>
      </vt:variant>
      <vt:variant>
        <vt:i4>1966130</vt:i4>
      </vt:variant>
      <vt:variant>
        <vt:i4>50</vt:i4>
      </vt:variant>
      <vt:variant>
        <vt:i4>0</vt:i4>
      </vt:variant>
      <vt:variant>
        <vt:i4>5</vt:i4>
      </vt:variant>
      <vt:variant>
        <vt:lpwstr/>
      </vt:variant>
      <vt:variant>
        <vt:lpwstr>_Toc15305458</vt:lpwstr>
      </vt:variant>
      <vt:variant>
        <vt:i4>1114162</vt:i4>
      </vt:variant>
      <vt:variant>
        <vt:i4>44</vt:i4>
      </vt:variant>
      <vt:variant>
        <vt:i4>0</vt:i4>
      </vt:variant>
      <vt:variant>
        <vt:i4>5</vt:i4>
      </vt:variant>
      <vt:variant>
        <vt:lpwstr/>
      </vt:variant>
      <vt:variant>
        <vt:lpwstr>_Toc15305457</vt:lpwstr>
      </vt:variant>
      <vt:variant>
        <vt:i4>1048626</vt:i4>
      </vt:variant>
      <vt:variant>
        <vt:i4>38</vt:i4>
      </vt:variant>
      <vt:variant>
        <vt:i4>0</vt:i4>
      </vt:variant>
      <vt:variant>
        <vt:i4>5</vt:i4>
      </vt:variant>
      <vt:variant>
        <vt:lpwstr/>
      </vt:variant>
      <vt:variant>
        <vt:lpwstr>_Toc15305456</vt:lpwstr>
      </vt:variant>
      <vt:variant>
        <vt:i4>1245234</vt:i4>
      </vt:variant>
      <vt:variant>
        <vt:i4>32</vt:i4>
      </vt:variant>
      <vt:variant>
        <vt:i4>0</vt:i4>
      </vt:variant>
      <vt:variant>
        <vt:i4>5</vt:i4>
      </vt:variant>
      <vt:variant>
        <vt:lpwstr/>
      </vt:variant>
      <vt:variant>
        <vt:lpwstr>_Toc15305455</vt:lpwstr>
      </vt:variant>
      <vt:variant>
        <vt:i4>1179698</vt:i4>
      </vt:variant>
      <vt:variant>
        <vt:i4>26</vt:i4>
      </vt:variant>
      <vt:variant>
        <vt:i4>0</vt:i4>
      </vt:variant>
      <vt:variant>
        <vt:i4>5</vt:i4>
      </vt:variant>
      <vt:variant>
        <vt:lpwstr/>
      </vt:variant>
      <vt:variant>
        <vt:lpwstr>_Toc15305454</vt:lpwstr>
      </vt:variant>
      <vt:variant>
        <vt:i4>1376306</vt:i4>
      </vt:variant>
      <vt:variant>
        <vt:i4>20</vt:i4>
      </vt:variant>
      <vt:variant>
        <vt:i4>0</vt:i4>
      </vt:variant>
      <vt:variant>
        <vt:i4>5</vt:i4>
      </vt:variant>
      <vt:variant>
        <vt:lpwstr/>
      </vt:variant>
      <vt:variant>
        <vt:lpwstr>_Toc15305453</vt:lpwstr>
      </vt:variant>
      <vt:variant>
        <vt:i4>1310770</vt:i4>
      </vt:variant>
      <vt:variant>
        <vt:i4>14</vt:i4>
      </vt:variant>
      <vt:variant>
        <vt:i4>0</vt:i4>
      </vt:variant>
      <vt:variant>
        <vt:i4>5</vt:i4>
      </vt:variant>
      <vt:variant>
        <vt:lpwstr/>
      </vt:variant>
      <vt:variant>
        <vt:lpwstr>_Toc15305452</vt:lpwstr>
      </vt:variant>
      <vt:variant>
        <vt:i4>1507378</vt:i4>
      </vt:variant>
      <vt:variant>
        <vt:i4>8</vt:i4>
      </vt:variant>
      <vt:variant>
        <vt:i4>0</vt:i4>
      </vt:variant>
      <vt:variant>
        <vt:i4>5</vt:i4>
      </vt:variant>
      <vt:variant>
        <vt:lpwstr/>
      </vt:variant>
      <vt:variant>
        <vt:lpwstr>_Toc15305451</vt:lpwstr>
      </vt:variant>
      <vt:variant>
        <vt:i4>1441842</vt:i4>
      </vt:variant>
      <vt:variant>
        <vt:i4>2</vt:i4>
      </vt:variant>
      <vt:variant>
        <vt:i4>0</vt:i4>
      </vt:variant>
      <vt:variant>
        <vt:i4>5</vt:i4>
      </vt:variant>
      <vt:variant>
        <vt:lpwstr/>
      </vt:variant>
      <vt:variant>
        <vt:lpwstr>_Toc15305450</vt:lpwstr>
      </vt:variant>
      <vt:variant>
        <vt:i4>3276884</vt:i4>
      </vt:variant>
      <vt:variant>
        <vt:i4>0</vt:i4>
      </vt:variant>
      <vt:variant>
        <vt:i4>0</vt:i4>
      </vt:variant>
      <vt:variant>
        <vt:i4>5</vt:i4>
      </vt:variant>
      <vt:variant>
        <vt:lpwstr>https://de.wikipedia.org/wiki/R_(Programmiersprache)</vt:lpwstr>
      </vt:variant>
      <vt:variant>
        <vt:lpwstr/>
      </vt:variant>
      <vt:variant>
        <vt:i4>5439508</vt:i4>
      </vt:variant>
      <vt:variant>
        <vt:i4>0</vt:i4>
      </vt:variant>
      <vt:variant>
        <vt:i4>0</vt:i4>
      </vt:variant>
      <vt:variant>
        <vt:i4>5</vt:i4>
      </vt:variant>
      <vt:variant>
        <vt:lpwstr>https://www.quora.com/What-is-the-difference-between-a-library-and-a-package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Skript Programmieren in R</dc:title>
  <dc:subject/>
  <dc:creator>willms</dc:creator>
  <cp:keywords/>
  <cp:lastModifiedBy>Benjamin Buchwitz</cp:lastModifiedBy>
  <cp:revision>15</cp:revision>
  <cp:lastPrinted>2019-08-14T13:40:00Z</cp:lastPrinted>
  <dcterms:created xsi:type="dcterms:W3CDTF">2019-09-01T11:34:00Z</dcterms:created>
  <dcterms:modified xsi:type="dcterms:W3CDTF">2021-10-12T08:14:00Z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halten von">
    <vt:lpwstr>IfV NRW</vt:lpwstr>
  </property>
  <property fmtid="{D5CDD505-2E9C-101B-9397-08002B2CF9AE}" pid="3" name="Eigentümer">
    <vt:lpwstr>IfV NRW</vt:lpwstr>
  </property>
  <property fmtid="{D5CDD505-2E9C-101B-9397-08002B2CF9AE}" pid="4" name="MTWinEqns">
    <vt:bool>true</vt:bool>
  </property>
</Properties>
</file>