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FEFE5" w14:textId="77777777" w:rsidR="00427F5A" w:rsidRDefault="00427F5A" w:rsidP="00F91B2E">
      <w:pPr>
        <w:pStyle w:val="Titel"/>
      </w:pPr>
      <w:bookmarkStart w:id="0" w:name="_Ref411870436"/>
      <w:bookmarkStart w:id="1" w:name="_GoBack"/>
      <w:bookmarkEnd w:id="1"/>
    </w:p>
    <w:p w14:paraId="0321C495" w14:textId="77777777" w:rsidR="00427F5A" w:rsidRDefault="00427F5A" w:rsidP="00F91B2E">
      <w:pPr>
        <w:pStyle w:val="Titel"/>
      </w:pPr>
    </w:p>
    <w:p w14:paraId="6DB153A4" w14:textId="63C923CF" w:rsidR="00F91B2E" w:rsidRPr="00115783" w:rsidRDefault="00F91B2E" w:rsidP="00F91B2E">
      <w:pPr>
        <w:pStyle w:val="Titel"/>
        <w:rPr>
          <w:sz w:val="40"/>
        </w:rPr>
      </w:pPr>
      <w:r w:rsidRPr="00115783">
        <w:rPr>
          <w:sz w:val="40"/>
        </w:rPr>
        <w:t xml:space="preserve">Programmierung für </w:t>
      </w:r>
      <w:r w:rsidRPr="00115783">
        <w:rPr>
          <w:sz w:val="40"/>
        </w:rPr>
        <w:br/>
        <w:t>statistische Datenanalyse</w:t>
      </w:r>
    </w:p>
    <w:p w14:paraId="3AC6DACD" w14:textId="4AFA396D" w:rsidR="003B0F42" w:rsidRDefault="003B0F42" w:rsidP="003B0F42"/>
    <w:p w14:paraId="59E96B47" w14:textId="590DB7E7" w:rsidR="003B0F42" w:rsidRPr="003B0F42" w:rsidRDefault="00023F76" w:rsidP="003B0F42">
      <w:pPr>
        <w:rPr>
          <w:rFonts w:ascii="Calibri Light" w:eastAsia="SimSun" w:hAnsi="Calibri Light"/>
          <w:color w:val="002060"/>
          <w:spacing w:val="-7"/>
          <w:sz w:val="40"/>
          <w:szCs w:val="40"/>
        </w:rPr>
      </w:pPr>
      <w:r>
        <w:rPr>
          <w:rFonts w:ascii="Calibri Light" w:eastAsia="SimSun" w:hAnsi="Calibri Light"/>
          <w:color w:val="002060"/>
          <w:spacing w:val="-7"/>
          <w:sz w:val="40"/>
          <w:szCs w:val="40"/>
        </w:rPr>
        <w:t>TEIL 3</w:t>
      </w:r>
    </w:p>
    <w:p w14:paraId="46E2A4C1" w14:textId="77777777" w:rsidR="00F91B2E" w:rsidRDefault="00F91B2E" w:rsidP="003B1611"/>
    <w:p w14:paraId="3907F50D" w14:textId="77777777" w:rsidR="00F91B2E" w:rsidRDefault="00F91B2E" w:rsidP="003B1611"/>
    <w:p w14:paraId="0D7688CF" w14:textId="77777777" w:rsidR="00F91B2E" w:rsidRPr="0023170D" w:rsidRDefault="00F91B2E" w:rsidP="003B1611">
      <w:pPr>
        <w:rPr>
          <w:sz w:val="40"/>
          <w:szCs w:val="40"/>
        </w:rPr>
      </w:pPr>
    </w:p>
    <w:p w14:paraId="176B225D" w14:textId="77777777" w:rsidR="00F91B2E" w:rsidRDefault="00F91B2E" w:rsidP="003B1611"/>
    <w:p w14:paraId="04120B9D" w14:textId="77777777" w:rsidR="00F91B2E" w:rsidRDefault="00F91B2E" w:rsidP="003B1611"/>
    <w:p w14:paraId="371C927F" w14:textId="77777777" w:rsidR="00F91B2E" w:rsidRDefault="00F91B2E" w:rsidP="00F91B2E">
      <w:pPr>
        <w:pStyle w:val="KeinLeerraum"/>
      </w:pPr>
    </w:p>
    <w:p w14:paraId="73648904" w14:textId="4F0B40E2" w:rsidR="00475953" w:rsidRDefault="00F91B2E" w:rsidP="00475953">
      <w:pPr>
        <w:pStyle w:val="Titel"/>
      </w:pPr>
      <w:r>
        <w:br w:type="page"/>
      </w:r>
      <w:r w:rsidRPr="00A27CCC">
        <w:lastRenderedPageBreak/>
        <w:t>Inhaltsverzeichnis</w:t>
      </w:r>
    </w:p>
    <w:p w14:paraId="7A33368B" w14:textId="77777777" w:rsidR="00D552AA" w:rsidRPr="00D552AA" w:rsidRDefault="00D552AA" w:rsidP="00D552AA"/>
    <w:sdt>
      <w:sdtPr>
        <w:rPr>
          <w:rFonts w:ascii="Times New Roman" w:hAnsi="Times New Roman"/>
          <w:sz w:val="21"/>
          <w:szCs w:val="21"/>
        </w:rPr>
        <w:id w:val="1616635709"/>
        <w:docPartObj>
          <w:docPartGallery w:val="Table of Contents"/>
          <w:docPartUnique/>
        </w:docPartObj>
      </w:sdtPr>
      <w:sdtEndPr>
        <w:rPr>
          <w:rFonts w:asciiTheme="majorHAnsi" w:hAnsiTheme="majorHAnsi"/>
          <w:sz w:val="24"/>
          <w:szCs w:val="24"/>
        </w:rPr>
      </w:sdtEndPr>
      <w:sdtContent>
        <w:p w14:paraId="44F314DA" w14:textId="4B655C62" w:rsidR="004D460E" w:rsidRDefault="005E236C">
          <w:pPr>
            <w:pStyle w:val="Verzeichnis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7770" w:history="1">
            <w:r w:rsidR="004D460E" w:rsidRPr="00CE75E0">
              <w:rPr>
                <w:rStyle w:val="Hyperlink"/>
                <w:noProof/>
              </w:rPr>
              <w:t>5</w:t>
            </w:r>
            <w:r w:rsidR="004D460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Weitere Datenstrukturen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_Toc23437770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3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3C73D5B3" w14:textId="6C0EA592" w:rsidR="004D460E" w:rsidRDefault="00DE458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3437771" w:history="1">
            <w:r w:rsidR="004D460E" w:rsidRPr="00CE75E0">
              <w:rPr>
                <w:rStyle w:val="Hyperlink"/>
                <w:noProof/>
              </w:rPr>
              <w:t>5.1</w:t>
            </w:r>
            <w:r w:rsidR="004D460E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List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_Toc23437771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3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42D9FA16" w14:textId="219DA730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72" w:history="1">
            <w:r w:rsidR="004D460E" w:rsidRPr="00CE75E0">
              <w:rPr>
                <w:rStyle w:val="Hyperlink"/>
                <w:noProof/>
              </w:rPr>
              <w:t>5.1.1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Erzeugung von Listen und Indexierung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_Toc23437772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3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3F5BF176" w14:textId="6B00556F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73" w:history="1">
            <w:r w:rsidR="004D460E" w:rsidRPr="00CE75E0">
              <w:rPr>
                <w:rStyle w:val="Hyperlink"/>
                <w:noProof/>
              </w:rPr>
              <w:t>5.1.2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Listen ändern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_Toc23437773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7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454B230B" w14:textId="79A8C8F6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74" w:history="1">
            <w:r w:rsidR="004D460E" w:rsidRPr="00CE75E0">
              <w:rPr>
                <w:rStyle w:val="Hyperlink"/>
                <w:noProof/>
              </w:rPr>
              <w:t>5.1.3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Vergleich: Liste versus Vektor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_Toc23437774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8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6E8C3B67" w14:textId="63C2BD1D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75" w:history="1">
            <w:r w:rsidR="004D460E" w:rsidRPr="00CE75E0">
              <w:rPr>
                <w:rStyle w:val="Hyperlink"/>
                <w:noProof/>
              </w:rPr>
              <w:t>5.1.4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lapply() und sapply()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_Toc23437775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10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14CFD987" w14:textId="1CA1094F" w:rsidR="004D460E" w:rsidRDefault="00DE458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3437776" w:history="1">
            <w:r w:rsidR="004D460E" w:rsidRPr="00CE75E0">
              <w:rPr>
                <w:rStyle w:val="Hyperlink"/>
                <w:noProof/>
              </w:rPr>
              <w:t>5.2</w:t>
            </w:r>
            <w:r w:rsidR="004D460E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Factor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_Toc23437776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11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04D8D44E" w14:textId="09480C4F" w:rsidR="004D460E" w:rsidRDefault="00DE458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3437777" w:history="1">
            <w:r w:rsidR="004D460E" w:rsidRPr="00CE75E0">
              <w:rPr>
                <w:rStyle w:val="Hyperlink"/>
                <w:noProof/>
              </w:rPr>
              <w:t>5.3</w:t>
            </w:r>
            <w:r w:rsidR="004D460E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Data Frame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_Toc23437777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16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0D557A06" w14:textId="3AE4EAFE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78" w:history="1">
            <w:r w:rsidR="004D460E" w:rsidRPr="00CE75E0">
              <w:rPr>
                <w:rStyle w:val="Hyperlink"/>
                <w:noProof/>
              </w:rPr>
              <w:t>5.3.1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Data Frame erzeugen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_Toc23437778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16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2336E8CF" w14:textId="2CD299A1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79" w:history="1">
            <w:r w:rsidR="004D460E" w:rsidRPr="00CE75E0">
              <w:rPr>
                <w:rStyle w:val="Hyperlink"/>
                <w:noProof/>
              </w:rPr>
              <w:t>5.3.2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Der Indexoperator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_Toc23437779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19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0C8E229F" w14:textId="16AA7A85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80" w:history="1">
            <w:r w:rsidR="004D460E" w:rsidRPr="00CE75E0">
              <w:rPr>
                <w:rStyle w:val="Hyperlink"/>
                <w:noProof/>
              </w:rPr>
              <w:t>5.3.3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apply()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_Toc23437780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20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43D2E3EF" w14:textId="2A03A8C9" w:rsidR="004D460E" w:rsidRDefault="00DE458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3437781" w:history="1">
            <w:r w:rsidR="004D460E" w:rsidRPr="00CE75E0">
              <w:rPr>
                <w:rStyle w:val="Hyperlink"/>
                <w:noProof/>
              </w:rPr>
              <w:t>5.3.4</w:t>
            </w:r>
            <w:r w:rsidR="004D460E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4D460E" w:rsidRPr="00CE75E0">
              <w:rPr>
                <w:rStyle w:val="Hyperlink"/>
                <w:noProof/>
              </w:rPr>
              <w:t>Filtern, Einfügen und Löschen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_Toc23437781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20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0C7F2E2E" w14:textId="5C15DF4D" w:rsidR="004D460E" w:rsidRDefault="00DE458E">
          <w:pPr>
            <w:pStyle w:val="Verzeichnis2"/>
            <w:tabs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3437782" w:history="1">
            <w:r w:rsidR="004D460E" w:rsidRPr="00CE75E0">
              <w:rPr>
                <w:rStyle w:val="Hyperlink"/>
                <w:noProof/>
              </w:rPr>
              <w:t>Literaturverzeichnis</w:t>
            </w:r>
            <w:r w:rsidR="004D460E">
              <w:rPr>
                <w:noProof/>
                <w:webHidden/>
              </w:rPr>
              <w:tab/>
            </w:r>
            <w:r w:rsidR="004D460E">
              <w:rPr>
                <w:noProof/>
                <w:webHidden/>
              </w:rPr>
              <w:fldChar w:fldCharType="begin"/>
            </w:r>
            <w:r w:rsidR="004D460E">
              <w:rPr>
                <w:noProof/>
                <w:webHidden/>
              </w:rPr>
              <w:instrText xml:space="preserve"> PAGEREF _Toc23437782 \h </w:instrText>
            </w:r>
            <w:r w:rsidR="004D460E">
              <w:rPr>
                <w:noProof/>
                <w:webHidden/>
              </w:rPr>
            </w:r>
            <w:r w:rsidR="004D460E">
              <w:rPr>
                <w:noProof/>
                <w:webHidden/>
              </w:rPr>
              <w:fldChar w:fldCharType="separate"/>
            </w:r>
            <w:r w:rsidR="004D460E">
              <w:rPr>
                <w:noProof/>
                <w:webHidden/>
              </w:rPr>
              <w:t>21</w:t>
            </w:r>
            <w:r w:rsidR="004D460E">
              <w:rPr>
                <w:noProof/>
                <w:webHidden/>
              </w:rPr>
              <w:fldChar w:fldCharType="end"/>
            </w:r>
          </w:hyperlink>
        </w:p>
        <w:p w14:paraId="5ECBAE0D" w14:textId="6076B463" w:rsidR="00475953" w:rsidRDefault="005E236C" w:rsidP="001504B5">
          <w:pPr>
            <w:pStyle w:val="Verzeichnis1"/>
            <w:tabs>
              <w:tab w:val="left" w:pos="400"/>
              <w:tab w:val="right" w:leader="underscore" w:pos="9629"/>
            </w:tabs>
            <w:rPr>
              <w:rStyle w:val="Fett"/>
              <w:b/>
              <w:bCs/>
            </w:rPr>
            <w:sectPr w:rsidR="00475953" w:rsidSect="00321AC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7" w:h="16840" w:code="9"/>
              <w:pgMar w:top="1134" w:right="1134" w:bottom="1134" w:left="1134" w:header="567" w:footer="567" w:gutter="0"/>
              <w:cols w:space="397"/>
              <w:titlePg/>
              <w:docGrid w:linePitch="360"/>
            </w:sectPr>
          </w:pPr>
          <w:r>
            <w:fldChar w:fldCharType="end"/>
          </w:r>
        </w:p>
      </w:sdtContent>
    </w:sdt>
    <w:p w14:paraId="25EA67B9" w14:textId="139BFA7F" w:rsidR="00A6051B" w:rsidRDefault="00023F76" w:rsidP="00023F76">
      <w:pPr>
        <w:pStyle w:val="berschrift1"/>
      </w:pPr>
      <w:bookmarkStart w:id="2" w:name="_Ref17470553"/>
      <w:bookmarkStart w:id="3" w:name="_Toc18233394"/>
      <w:bookmarkStart w:id="4" w:name="_Toc23437770"/>
      <w:bookmarkEnd w:id="0"/>
      <w:r>
        <w:lastRenderedPageBreak/>
        <w:t>Weitere</w:t>
      </w:r>
      <w:r w:rsidR="00A85787">
        <w:t xml:space="preserve"> </w:t>
      </w:r>
      <w:r w:rsidR="00A6051B">
        <w:t>Datenstrukturen</w:t>
      </w:r>
      <w:bookmarkEnd w:id="2"/>
      <w:bookmarkEnd w:id="3"/>
      <w:bookmarkEnd w:id="4"/>
    </w:p>
    <w:p w14:paraId="5BDF8063" w14:textId="7F0FFF35" w:rsidR="003C50D0" w:rsidRDefault="00EA5AC9" w:rsidP="00A6051B">
      <w:r>
        <w:t>Als Nächstes betrachten wir weitere grundlegende Datenstrukturen in R</w:t>
      </w:r>
      <w:r w:rsidR="00E27053">
        <w:t>; im Vordergrund hierbei stehen</w:t>
      </w:r>
      <w:r w:rsidR="00BF6FA8">
        <w:t xml:space="preserve"> </w:t>
      </w:r>
      <w:r w:rsidR="00023F76" w:rsidRPr="00EA5AC9">
        <w:rPr>
          <w:rStyle w:val="emph1Zchn"/>
        </w:rPr>
        <w:t>Listen</w:t>
      </w:r>
      <w:r w:rsidR="00023F76">
        <w:t xml:space="preserve"> und </w:t>
      </w:r>
      <w:r w:rsidR="00023F76" w:rsidRPr="00EA5AC9">
        <w:rPr>
          <w:rStyle w:val="emph1Zchn"/>
        </w:rPr>
        <w:t>Data Frames</w:t>
      </w:r>
      <w:r w:rsidR="00023F76">
        <w:t xml:space="preserve">. </w:t>
      </w:r>
      <w:r>
        <w:t xml:space="preserve">Die bisher besprochenen Datenstrukturen </w:t>
      </w:r>
      <w:r w:rsidR="003C50D0" w:rsidRPr="00EA5AC9">
        <w:rPr>
          <w:i/>
        </w:rPr>
        <w:t>(</w:t>
      </w:r>
      <w:r w:rsidRPr="00EA5AC9">
        <w:rPr>
          <w:i/>
        </w:rPr>
        <w:t>a</w:t>
      </w:r>
      <w:r w:rsidR="003C50D0" w:rsidRPr="00EA5AC9">
        <w:rPr>
          <w:i/>
        </w:rPr>
        <w:t xml:space="preserve">tomare) </w:t>
      </w:r>
      <w:r w:rsidR="003C50D0" w:rsidRPr="00EA5AC9">
        <w:rPr>
          <w:rStyle w:val="emph1Zchn"/>
        </w:rPr>
        <w:t>Vektoren</w:t>
      </w:r>
      <w:r w:rsidR="003C50D0">
        <w:t xml:space="preserve">, </w:t>
      </w:r>
      <w:r w:rsidR="003C50D0" w:rsidRPr="00EA5AC9">
        <w:rPr>
          <w:rStyle w:val="emph1Zchn"/>
        </w:rPr>
        <w:t>Matrizen</w:t>
      </w:r>
      <w:r w:rsidR="003C50D0">
        <w:t xml:space="preserve"> und </w:t>
      </w:r>
      <w:r w:rsidR="003C50D0" w:rsidRPr="00EA5AC9">
        <w:rPr>
          <w:rStyle w:val="emph1Zchn"/>
        </w:rPr>
        <w:t>Array</w:t>
      </w:r>
      <w:r>
        <w:rPr>
          <w:rStyle w:val="emph1Zchn"/>
        </w:rPr>
        <w:t>s</w:t>
      </w:r>
      <w:r w:rsidR="003C50D0">
        <w:t xml:space="preserve"> sind homogene Datenstrukturen: alle Elemente haben den gleichen </w:t>
      </w:r>
      <w:r>
        <w:t xml:space="preserve">zugrundeliegenden </w:t>
      </w:r>
      <w:r w:rsidR="003C50D0">
        <w:t>Datentyp</w:t>
      </w:r>
      <w:r>
        <w:t xml:space="preserve">, der nicht weiter unterteilt werden kann. Er ist entweder </w:t>
      </w:r>
      <w:r w:rsidRPr="00EA5AC9">
        <w:rPr>
          <w:rStyle w:val="QWordZchn"/>
        </w:rPr>
        <w:t>logical</w:t>
      </w:r>
      <w:r>
        <w:t xml:space="preserve">, </w:t>
      </w:r>
      <w:r w:rsidRPr="00EA5AC9">
        <w:rPr>
          <w:rStyle w:val="QWordZchn"/>
        </w:rPr>
        <w:t>integer</w:t>
      </w:r>
      <w:r>
        <w:t xml:space="preserve">, </w:t>
      </w:r>
      <w:r w:rsidRPr="00EA5AC9">
        <w:rPr>
          <w:rStyle w:val="QWordZchn"/>
        </w:rPr>
        <w:t>double</w:t>
      </w:r>
      <w:r>
        <w:t xml:space="preserve">, </w:t>
      </w:r>
      <w:r w:rsidRPr="00EA5AC9">
        <w:rPr>
          <w:rStyle w:val="QWordZchn"/>
        </w:rPr>
        <w:t>complex</w:t>
      </w:r>
      <w:r>
        <w:t xml:space="preserve">, </w:t>
      </w:r>
      <w:r w:rsidRPr="00EA5AC9">
        <w:rPr>
          <w:rStyle w:val="QWordZchn"/>
        </w:rPr>
        <w:t>character</w:t>
      </w:r>
      <w:r>
        <w:t xml:space="preserve"> oder </w:t>
      </w:r>
      <w:r w:rsidRPr="00EA5AC9">
        <w:rPr>
          <w:rStyle w:val="QWordZchn"/>
        </w:rPr>
        <w:t>raw</w:t>
      </w:r>
      <w:r w:rsidRPr="00EA5AC9">
        <w:t>.</w:t>
      </w:r>
      <w:r>
        <w:t xml:space="preserve"> </w:t>
      </w:r>
    </w:p>
    <w:p w14:paraId="28DF591D" w14:textId="6CCC5969" w:rsidR="00A6051B" w:rsidRDefault="003C50D0" w:rsidP="004C1D71">
      <w:r>
        <w:t>Listen und Data Frames</w:t>
      </w:r>
      <w:r w:rsidR="00FE754A">
        <w:t xml:space="preserve"> sind hingegen </w:t>
      </w:r>
      <w:r w:rsidR="00BF6FA8">
        <w:t>heterogen</w:t>
      </w:r>
      <w:r w:rsidR="00FE754A">
        <w:t>: in ihnen können</w:t>
      </w:r>
      <w:r w:rsidR="00FE754A" w:rsidRPr="00FE754A">
        <w:t xml:space="preserve"> </w:t>
      </w:r>
      <w:r w:rsidR="00FE754A">
        <w:t xml:space="preserve">Objekte unterschiedlicher Datentypen gespeichert werden. </w:t>
      </w:r>
      <w:r w:rsidR="00EA5AC9">
        <w:t>Das erste Listenelement kann z. B. ein Vektor der Länge 10 sein, während das zweite Listenelement eine 28×28</w:t>
      </w:r>
      <w:r w:rsidR="00FE754A">
        <w:t>-Matrix</w:t>
      </w:r>
      <w:r w:rsidR="00EA5AC9">
        <w:t xml:space="preserve"> sein kann.</w:t>
      </w:r>
      <w:r w:rsidR="00922380">
        <w:t xml:space="preserve"> </w:t>
      </w:r>
    </w:p>
    <w:p w14:paraId="768EFED6" w14:textId="36E67BF9" w:rsidR="00754644" w:rsidRDefault="00754644" w:rsidP="00754644">
      <w:pPr>
        <w:pStyle w:val="berschrift2"/>
      </w:pPr>
      <w:bookmarkStart w:id="5" w:name="_Toc23437771"/>
      <w:r>
        <w:t>List</w:t>
      </w:r>
      <w:bookmarkEnd w:id="5"/>
    </w:p>
    <w:p w14:paraId="38EE53F8" w14:textId="78E7FE8F" w:rsidR="00273E27" w:rsidRDefault="008159F6" w:rsidP="008159F6">
      <w:pPr>
        <w:rPr>
          <w:szCs w:val="22"/>
        </w:rPr>
      </w:pPr>
      <w:r>
        <w:t>Wie wir gesehen haben, können in einem</w:t>
      </w:r>
      <w:r w:rsidR="004C1D71">
        <w:t xml:space="preserve"> einzelnen</w:t>
      </w:r>
      <w:r>
        <w:t xml:space="preserve"> (atomaren) Vektor nicht Objekte gespeichert werden</w:t>
      </w:r>
      <w:r w:rsidR="00BF6FA8">
        <w:t>, die unterschiedliche Datentypen besitzen</w:t>
      </w:r>
      <w:r>
        <w:t xml:space="preserve">; </w:t>
      </w:r>
      <w:r w:rsidR="00FE754A">
        <w:t xml:space="preserve">hierzu benutzt man </w:t>
      </w:r>
      <w:r>
        <w:t>Liste</w:t>
      </w:r>
      <w:r w:rsidR="00FE754A">
        <w:t>n</w:t>
      </w:r>
      <w:r>
        <w:t xml:space="preserve">. Eine Liste ist ein linear angeordneter Datencontainer, dessen Elemente auf andere Objekte verweisen; eine Liste kann somit </w:t>
      </w:r>
      <w:r w:rsidR="000B7778">
        <w:t xml:space="preserve">also </w:t>
      </w:r>
      <w:r w:rsidR="004C1D71">
        <w:t xml:space="preserve">konzeptionell </w:t>
      </w:r>
      <w:r>
        <w:t>als ein Vektor von Referenzen aufgefasst werden. Intern</w:t>
      </w:r>
      <w:r w:rsidR="00E27053" w:rsidRPr="00E27053">
        <w:t xml:space="preserve"> </w:t>
      </w:r>
      <w:r w:rsidR="00E27053">
        <w:t>ist</w:t>
      </w:r>
      <w:r>
        <w:t xml:space="preserve"> </w:t>
      </w:r>
      <w:r w:rsidR="00FE754A">
        <w:t xml:space="preserve">in R </w:t>
      </w:r>
      <w:r w:rsidR="00E27053">
        <w:t>der Datentyp</w:t>
      </w:r>
      <w:r w:rsidR="004C1D71">
        <w:t xml:space="preserve"> </w:t>
      </w:r>
      <w:r>
        <w:t>Liste als Vek</w:t>
      </w:r>
      <w:r w:rsidR="00FE754A">
        <w:t>t</w:t>
      </w:r>
      <w:r>
        <w:t xml:space="preserve">or implementiert und es gibt </w:t>
      </w:r>
      <w:r w:rsidR="00FE754A">
        <w:t xml:space="preserve">strenggenommen in R </w:t>
      </w:r>
      <w:r>
        <w:t xml:space="preserve">die Unterscheidung zwischen atomaren und </w:t>
      </w:r>
      <w:r w:rsidR="00FE754A">
        <w:t xml:space="preserve">nicht-atomaren Vektoren. </w:t>
      </w:r>
      <w:r w:rsidR="00922380">
        <w:t xml:space="preserve">Da Listen auch Listen als Elemente enthalten können, die ihrerseits wiederum Listen als Elemente enthalten können, … werden Listen auch manchmal </w:t>
      </w:r>
      <w:r w:rsidR="00922380" w:rsidRPr="00922380">
        <w:rPr>
          <w:i/>
        </w:rPr>
        <w:t>rekursive</w:t>
      </w:r>
      <w:r w:rsidR="00922380">
        <w:t xml:space="preserve"> Vektoren genannt. </w:t>
      </w:r>
      <w:r w:rsidR="00FE754A">
        <w:t>Wir werden aber bei unserer Konvention bleiben und i</w:t>
      </w:r>
      <w:r w:rsidR="00FE754A">
        <w:rPr>
          <w:szCs w:val="22"/>
        </w:rPr>
        <w:t>m Folgenden immer atomare Vektoren meinen, wenn wir von Vektoren reden.</w:t>
      </w:r>
    </w:p>
    <w:p w14:paraId="1C7DC7B8" w14:textId="4BA0782F" w:rsidR="00273E27" w:rsidRDefault="00273E27" w:rsidP="00273E27">
      <w:pPr>
        <w:pStyle w:val="berschrift3"/>
      </w:pPr>
      <w:bookmarkStart w:id="6" w:name="_Toc23437772"/>
      <w:r>
        <w:t>Erzeugung von Listen und Indexierung</w:t>
      </w:r>
      <w:bookmarkEnd w:id="6"/>
    </w:p>
    <w:p w14:paraId="11F3F3CD" w14:textId="15C45C40" w:rsidR="00273E27" w:rsidRDefault="00273E27" w:rsidP="008159F6">
      <w:r>
        <w:t>Als erstes einfaches Beispiel</w:t>
      </w:r>
      <w:r w:rsidR="00E27053">
        <w:t xml:space="preserve"> soll</w:t>
      </w:r>
      <w:r>
        <w:t xml:space="preserve"> eine Liste </w:t>
      </w:r>
      <w:r w:rsidR="00374D08">
        <w:t xml:space="preserve">in R </w:t>
      </w:r>
      <w:r w:rsidR="00E27053">
        <w:t>erzeugt werden</w:t>
      </w:r>
      <w:r>
        <w:t>, die Prüfungsdaten eines Studenten enthält:</w:t>
      </w:r>
    </w:p>
    <w:p w14:paraId="33A746F3" w14:textId="60D176F2" w:rsidR="00CE1A23" w:rsidRPr="00CE1A23" w:rsidRDefault="00CE1A23" w:rsidP="00CE1A23">
      <w:pPr>
        <w:pStyle w:val="QT3"/>
        <w:rPr>
          <w:sz w:val="20"/>
          <w:szCs w:val="20"/>
        </w:rPr>
      </w:pPr>
      <w:r w:rsidRPr="00CE1A23">
        <w:rPr>
          <w:sz w:val="20"/>
          <w:szCs w:val="20"/>
        </w:rPr>
        <w:t xml:space="preserve">&gt; x &lt;- list(nachname="Meier", matNr = 123456, </w:t>
      </w:r>
      <w:r w:rsidR="00E44491">
        <w:rPr>
          <w:sz w:val="20"/>
          <w:szCs w:val="20"/>
        </w:rPr>
        <w:t>noten=c(1.3,2.7</w:t>
      </w:r>
      <w:r w:rsidRPr="00CE1A23">
        <w:rPr>
          <w:sz w:val="20"/>
          <w:szCs w:val="20"/>
        </w:rPr>
        <w:t>))</w:t>
      </w:r>
    </w:p>
    <w:p w14:paraId="3359AC46" w14:textId="77777777" w:rsidR="00CE1A23" w:rsidRPr="00CE1A23" w:rsidRDefault="00CE1A23" w:rsidP="00CE1A23">
      <w:pPr>
        <w:pStyle w:val="QT3"/>
        <w:rPr>
          <w:sz w:val="20"/>
          <w:szCs w:val="20"/>
        </w:rPr>
      </w:pPr>
      <w:r w:rsidRPr="00CE1A23">
        <w:rPr>
          <w:sz w:val="20"/>
          <w:szCs w:val="20"/>
        </w:rPr>
        <w:t>&gt; x</w:t>
      </w:r>
    </w:p>
    <w:p w14:paraId="1232C4A9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  <w:r w:rsidRPr="00CE1A23">
        <w:rPr>
          <w:color w:val="000000"/>
          <w:sz w:val="20"/>
          <w:szCs w:val="20"/>
          <w:bdr w:val="none" w:sz="0" w:space="0" w:color="auto" w:frame="1"/>
        </w:rPr>
        <w:t>$nachname</w:t>
      </w:r>
    </w:p>
    <w:p w14:paraId="40AF48F5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  <w:r w:rsidRPr="00CE1A23">
        <w:rPr>
          <w:color w:val="000000"/>
          <w:sz w:val="20"/>
          <w:szCs w:val="20"/>
          <w:bdr w:val="none" w:sz="0" w:space="0" w:color="auto" w:frame="1"/>
        </w:rPr>
        <w:t>[1] "Meier"</w:t>
      </w:r>
    </w:p>
    <w:p w14:paraId="1F8EB65F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</w:p>
    <w:p w14:paraId="40F72C69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  <w:r w:rsidRPr="00CE1A23">
        <w:rPr>
          <w:color w:val="000000"/>
          <w:sz w:val="20"/>
          <w:szCs w:val="20"/>
          <w:bdr w:val="none" w:sz="0" w:space="0" w:color="auto" w:frame="1"/>
        </w:rPr>
        <w:t>$matNr</w:t>
      </w:r>
    </w:p>
    <w:p w14:paraId="656F8013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  <w:r w:rsidRPr="00CE1A23">
        <w:rPr>
          <w:color w:val="000000"/>
          <w:sz w:val="20"/>
          <w:szCs w:val="20"/>
          <w:bdr w:val="none" w:sz="0" w:space="0" w:color="auto" w:frame="1"/>
        </w:rPr>
        <w:t>[1] 123456</w:t>
      </w:r>
    </w:p>
    <w:p w14:paraId="01914122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</w:p>
    <w:p w14:paraId="3C7C5BDE" w14:textId="77777777" w:rsidR="00CE1A23" w:rsidRPr="00CE1A23" w:rsidRDefault="00CE1A23" w:rsidP="00CE1A23">
      <w:pPr>
        <w:pStyle w:val="QT3"/>
        <w:rPr>
          <w:color w:val="000000"/>
          <w:sz w:val="20"/>
          <w:szCs w:val="20"/>
          <w:bdr w:val="none" w:sz="0" w:space="0" w:color="auto" w:frame="1"/>
        </w:rPr>
      </w:pPr>
      <w:r w:rsidRPr="00CE1A23">
        <w:rPr>
          <w:color w:val="000000"/>
          <w:sz w:val="20"/>
          <w:szCs w:val="20"/>
          <w:bdr w:val="none" w:sz="0" w:space="0" w:color="auto" w:frame="1"/>
        </w:rPr>
        <w:t>$noten</w:t>
      </w:r>
    </w:p>
    <w:p w14:paraId="09DD1511" w14:textId="6C384360" w:rsidR="00CE1A23" w:rsidRPr="00CE1A23" w:rsidRDefault="00E44491" w:rsidP="00CE1A23">
      <w:pPr>
        <w:pStyle w:val="QT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bdr w:val="none" w:sz="0" w:space="0" w:color="auto" w:frame="1"/>
        </w:rPr>
        <w:t>[1] 1.3 2.7</w:t>
      </w:r>
    </w:p>
    <w:p w14:paraId="02A77154" w14:textId="7164048C" w:rsidR="00066D05" w:rsidRDefault="00066D05" w:rsidP="008159F6">
      <w:r>
        <w:t xml:space="preserve">Es empfiehlt sich, </w:t>
      </w:r>
      <w:r w:rsidRPr="00066D05">
        <w:rPr>
          <w:rStyle w:val="QWordZchn"/>
        </w:rPr>
        <w:t>str()</w:t>
      </w:r>
      <w:r>
        <w:t xml:space="preserve"> zu benutzen, um eine kompakte und übersichtliche Ausgabe der Liste zu erhalten:</w:t>
      </w:r>
    </w:p>
    <w:tbl>
      <w:tblPr>
        <w:tblW w:w="104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400"/>
      </w:tblGrid>
      <w:tr w:rsidR="00066D05" w:rsidRPr="00066D05" w14:paraId="7AB2D27D" w14:textId="77777777" w:rsidTr="00E444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1A4140" w14:textId="77777777" w:rsidR="00066D05" w:rsidRPr="00066D05" w:rsidRDefault="00066D05" w:rsidP="00066D05">
            <w:pPr>
              <w:pStyle w:val="QT3"/>
            </w:pPr>
            <w:r w:rsidRPr="00066D05">
              <w:t>&gt; str(x)</w:t>
            </w:r>
          </w:p>
          <w:p w14:paraId="0346057A" w14:textId="77777777" w:rsidR="00066D05" w:rsidRPr="00066D05" w:rsidRDefault="00066D05" w:rsidP="00066D05">
            <w:pPr>
              <w:pStyle w:val="QT3"/>
              <w:rPr>
                <w:color w:val="000000"/>
                <w:bdr w:val="none" w:sz="0" w:space="0" w:color="auto" w:frame="1"/>
              </w:rPr>
            </w:pPr>
            <w:r w:rsidRPr="00066D05">
              <w:rPr>
                <w:color w:val="000000"/>
                <w:bdr w:val="none" w:sz="0" w:space="0" w:color="auto" w:frame="1"/>
              </w:rPr>
              <w:t>List of 3</w:t>
            </w:r>
          </w:p>
          <w:p w14:paraId="304CC8E7" w14:textId="77777777" w:rsidR="00066D05" w:rsidRPr="00066D05" w:rsidRDefault="00066D05" w:rsidP="00066D05">
            <w:pPr>
              <w:pStyle w:val="QT3"/>
              <w:rPr>
                <w:color w:val="000000"/>
                <w:bdr w:val="none" w:sz="0" w:space="0" w:color="auto" w:frame="1"/>
              </w:rPr>
            </w:pPr>
            <w:r w:rsidRPr="00066D05">
              <w:rPr>
                <w:color w:val="000000"/>
                <w:bdr w:val="none" w:sz="0" w:space="0" w:color="auto" w:frame="1"/>
              </w:rPr>
              <w:t xml:space="preserve"> $ nachname: chr "Meier"</w:t>
            </w:r>
          </w:p>
          <w:p w14:paraId="0CC40683" w14:textId="77777777" w:rsidR="00066D05" w:rsidRPr="00066D05" w:rsidRDefault="00066D05" w:rsidP="00066D05">
            <w:pPr>
              <w:pStyle w:val="QT3"/>
              <w:rPr>
                <w:color w:val="000000"/>
                <w:bdr w:val="none" w:sz="0" w:space="0" w:color="auto" w:frame="1"/>
              </w:rPr>
            </w:pPr>
            <w:r w:rsidRPr="00066D05">
              <w:rPr>
                <w:color w:val="000000"/>
                <w:bdr w:val="none" w:sz="0" w:space="0" w:color="auto" w:frame="1"/>
              </w:rPr>
              <w:t xml:space="preserve"> $ matNr   : num 123456</w:t>
            </w:r>
          </w:p>
          <w:p w14:paraId="573A89BC" w14:textId="7D97688B" w:rsidR="00066D05" w:rsidRPr="00066D05" w:rsidRDefault="00066D05" w:rsidP="00066D05">
            <w:pPr>
              <w:pStyle w:val="QT3"/>
              <w:rPr>
                <w:color w:val="000000"/>
                <w:bdr w:val="none" w:sz="0" w:space="0" w:color="auto" w:frame="1"/>
              </w:rPr>
            </w:pPr>
            <w:r w:rsidRPr="00066D05">
              <w:rPr>
                <w:color w:val="000000"/>
                <w:bdr w:val="none" w:sz="0" w:space="0" w:color="auto" w:frame="1"/>
              </w:rPr>
              <w:t xml:space="preserve"> $ not</w:t>
            </w:r>
            <w:r w:rsidR="00E44491">
              <w:rPr>
                <w:color w:val="000000"/>
                <w:bdr w:val="none" w:sz="0" w:space="0" w:color="auto" w:frame="1"/>
              </w:rPr>
              <w:t>en   : num [1:3] 1.3 2.7</w:t>
            </w:r>
          </w:p>
          <w:p w14:paraId="7BC2C956" w14:textId="77777777" w:rsidR="00066D05" w:rsidRPr="00066D05" w:rsidRDefault="00066D05" w:rsidP="00066D05">
            <w:pPr>
              <w:pStyle w:val="QT3"/>
            </w:pPr>
          </w:p>
        </w:tc>
      </w:tr>
    </w:tbl>
    <w:p w14:paraId="0A12B17D" w14:textId="74F57D77" w:rsidR="00E44491" w:rsidRDefault="00E44491" w:rsidP="008159F6">
      <w:r w:rsidRPr="00E44491">
        <w:rPr>
          <w:rStyle w:val="QWordZchn"/>
        </w:rPr>
        <w:lastRenderedPageBreak/>
        <w:t>x</w:t>
      </w:r>
      <w:r>
        <w:t xml:space="preserve"> ist also eine Liste mit drei Elementen; jedes Element hat dabei einen Namen.</w:t>
      </w:r>
      <w:r>
        <w:rPr>
          <w:rStyle w:val="Funotenzeichen"/>
        </w:rPr>
        <w:footnoteReference w:id="2"/>
      </w:r>
      <w:r>
        <w:t xml:space="preserve"> Das dritte Listenelement zeigt auf einen numerischen Vektor der Länge 2. Weiterhin erhalten wir:</w:t>
      </w:r>
    </w:p>
    <w:p w14:paraId="5E83FE66" w14:textId="77777777" w:rsidR="00E44491" w:rsidRPr="00E44491" w:rsidRDefault="00E44491" w:rsidP="00E44491">
      <w:pPr>
        <w:pStyle w:val="QT3"/>
      </w:pPr>
      <w:r w:rsidRPr="00E44491">
        <w:t>&gt; length(x)</w:t>
      </w:r>
    </w:p>
    <w:p w14:paraId="08C38525" w14:textId="77777777" w:rsidR="00E44491" w:rsidRPr="00E44491" w:rsidRDefault="00E44491" w:rsidP="00E44491">
      <w:pPr>
        <w:pStyle w:val="QT3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3</w:t>
      </w:r>
    </w:p>
    <w:p w14:paraId="4FD79A1B" w14:textId="77777777" w:rsidR="00E44491" w:rsidRPr="00E44491" w:rsidRDefault="00E44491" w:rsidP="00E44491">
      <w:pPr>
        <w:pStyle w:val="QT3"/>
      </w:pPr>
      <w:r w:rsidRPr="00E44491">
        <w:t>&gt; typeof(x)</w:t>
      </w:r>
    </w:p>
    <w:p w14:paraId="1D3FEA75" w14:textId="77777777" w:rsidR="00E44491" w:rsidRPr="00E44491" w:rsidRDefault="00E44491" w:rsidP="00E44491">
      <w:pPr>
        <w:pStyle w:val="QT3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"list"</w:t>
      </w:r>
    </w:p>
    <w:p w14:paraId="38124C84" w14:textId="77777777" w:rsidR="00E44491" w:rsidRPr="00E44491" w:rsidRDefault="00E44491" w:rsidP="00E44491">
      <w:pPr>
        <w:pStyle w:val="QT3"/>
      </w:pPr>
      <w:r w:rsidRPr="00E44491">
        <w:t>&gt; class(x)</w:t>
      </w:r>
    </w:p>
    <w:p w14:paraId="310E3EC4" w14:textId="77777777" w:rsidR="00E44491" w:rsidRPr="00E44491" w:rsidRDefault="00E44491" w:rsidP="00E44491">
      <w:pPr>
        <w:pStyle w:val="QT3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"list"</w:t>
      </w:r>
    </w:p>
    <w:p w14:paraId="0A8AC4BE" w14:textId="77777777" w:rsidR="00E44491" w:rsidRPr="00E44491" w:rsidRDefault="00E44491" w:rsidP="00E44491">
      <w:pPr>
        <w:pStyle w:val="QT3"/>
      </w:pPr>
      <w:r w:rsidRPr="00E44491">
        <w:t>&gt; is.list(x)</w:t>
      </w:r>
    </w:p>
    <w:p w14:paraId="08AA50D8" w14:textId="77777777" w:rsidR="00E44491" w:rsidRPr="00E44491" w:rsidRDefault="00E44491" w:rsidP="00E44491">
      <w:pPr>
        <w:pStyle w:val="QT3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TRUE</w:t>
      </w:r>
    </w:p>
    <w:p w14:paraId="08EC1B34" w14:textId="77777777" w:rsidR="00E44491" w:rsidRPr="00E44491" w:rsidRDefault="00E44491" w:rsidP="00E44491">
      <w:pPr>
        <w:pStyle w:val="QT3"/>
      </w:pPr>
      <w:r w:rsidRPr="00E44491">
        <w:t>&gt; attributes(x)</w:t>
      </w:r>
    </w:p>
    <w:p w14:paraId="64DC5E39" w14:textId="77777777" w:rsidR="00E44491" w:rsidRPr="00E44491" w:rsidRDefault="00E44491" w:rsidP="00E44491">
      <w:pPr>
        <w:pStyle w:val="QT3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$names</w:t>
      </w:r>
    </w:p>
    <w:p w14:paraId="10303D41" w14:textId="2CBA5486" w:rsidR="00E44491" w:rsidRPr="00273E27" w:rsidRDefault="00E44491" w:rsidP="00273E27">
      <w:pPr>
        <w:pStyle w:val="QT3"/>
        <w:rPr>
          <w:color w:val="000000"/>
        </w:rPr>
      </w:pPr>
      <w:r w:rsidRPr="00E44491">
        <w:rPr>
          <w:color w:val="000000"/>
          <w:bdr w:val="none" w:sz="0" w:space="0" w:color="auto" w:frame="1"/>
        </w:rPr>
        <w:t xml:space="preserve">[1] "nachname" "matNr"    "noten" </w:t>
      </w:r>
    </w:p>
    <w:p w14:paraId="49128DD0" w14:textId="36DC16AB" w:rsidR="000B7778" w:rsidRDefault="000B7778" w:rsidP="008159F6">
      <w:r>
        <w:t>In vielen Programmiersprachen kann mithilfe der Punktnotation</w:t>
      </w:r>
      <w:r w:rsidRPr="000B7778">
        <w:t xml:space="preserve"> </w:t>
      </w:r>
      <w:r>
        <w:t>auf ein Listenelement</w:t>
      </w:r>
      <w:r w:rsidRPr="000B7778">
        <w:t xml:space="preserve"> </w:t>
      </w:r>
      <w:r>
        <w:t>zugegriffen werden. Dies ist in R nicht möglich! In R wird stattdessen das Dollarzeichen benutzt, um über den Namen auf ein Listenelement zuzugreifen:</w:t>
      </w:r>
    </w:p>
    <w:p w14:paraId="3E0ED59B" w14:textId="77777777" w:rsidR="001D0CD3" w:rsidRPr="001D0CD3" w:rsidRDefault="001D0CD3" w:rsidP="001D0CD3">
      <w:pPr>
        <w:pStyle w:val="QT3"/>
      </w:pPr>
      <w:r w:rsidRPr="001D0CD3">
        <w:t>&gt; x.noten</w:t>
      </w:r>
    </w:p>
    <w:p w14:paraId="5A256077" w14:textId="77777777" w:rsidR="001D0CD3" w:rsidRPr="001D0CD3" w:rsidRDefault="001D0CD3" w:rsidP="001D0CD3">
      <w:pPr>
        <w:pStyle w:val="QT3"/>
        <w:rPr>
          <w:color w:val="C5060B"/>
        </w:rPr>
      </w:pPr>
      <w:r w:rsidRPr="001D0CD3">
        <w:rPr>
          <w:color w:val="C5060B"/>
        </w:rPr>
        <w:t>Error: object 'x.noten' not found</w:t>
      </w:r>
    </w:p>
    <w:p w14:paraId="66F2A82B" w14:textId="77777777" w:rsidR="001D0CD3" w:rsidRPr="001D0CD3" w:rsidRDefault="001D0CD3" w:rsidP="001D0CD3">
      <w:pPr>
        <w:pStyle w:val="QT3"/>
      </w:pPr>
      <w:r w:rsidRPr="001D0CD3">
        <w:t>&gt; x$noten</w:t>
      </w:r>
    </w:p>
    <w:p w14:paraId="062A6BE4" w14:textId="77777777" w:rsidR="001D0CD3" w:rsidRPr="001D0CD3" w:rsidRDefault="001D0CD3" w:rsidP="001D0CD3">
      <w:pPr>
        <w:pStyle w:val="QT3"/>
        <w:rPr>
          <w:color w:val="000000"/>
          <w:bdr w:val="none" w:sz="0" w:space="0" w:color="auto" w:frame="1"/>
        </w:rPr>
      </w:pPr>
      <w:r w:rsidRPr="001D0CD3">
        <w:rPr>
          <w:color w:val="000000"/>
          <w:bdr w:val="none" w:sz="0" w:space="0" w:color="auto" w:frame="1"/>
        </w:rPr>
        <w:t>[1] 1.3 2.7 1.0</w:t>
      </w:r>
    </w:p>
    <w:p w14:paraId="2479BD61" w14:textId="77777777" w:rsidR="001D0CD3" w:rsidRPr="001D0CD3" w:rsidRDefault="001D0CD3" w:rsidP="001D0CD3">
      <w:pPr>
        <w:pStyle w:val="QT3"/>
      </w:pPr>
      <w:r w:rsidRPr="001D0CD3">
        <w:t>&gt; x$matNr</w:t>
      </w:r>
    </w:p>
    <w:p w14:paraId="70BC3C0C" w14:textId="18BFD5AA" w:rsidR="00CE1A23" w:rsidRPr="00D97015" w:rsidRDefault="001D0CD3" w:rsidP="00D97015">
      <w:pPr>
        <w:pStyle w:val="QT3"/>
        <w:rPr>
          <w:color w:val="000000"/>
        </w:rPr>
      </w:pPr>
      <w:r w:rsidRPr="001D0CD3">
        <w:rPr>
          <w:color w:val="000000"/>
          <w:bdr w:val="none" w:sz="0" w:space="0" w:color="auto" w:frame="1"/>
        </w:rPr>
        <w:t>[1] 123456</w:t>
      </w:r>
    </w:p>
    <w:p w14:paraId="5AC147CC" w14:textId="6CAF240B" w:rsidR="00486AE8" w:rsidRDefault="00486AE8" w:rsidP="00D97015">
      <w:r>
        <w:t>Auch mithilfe des Indexoperators könne</w:t>
      </w:r>
      <w:r w:rsidR="000B7778">
        <w:t>n</w:t>
      </w:r>
      <w:r>
        <w:t xml:space="preserve"> Listenelemente angesprochen werden, allerdings</w:t>
      </w:r>
      <w:r w:rsidR="006C4262">
        <w:t xml:space="preserve"> unterscheidet</w:t>
      </w:r>
      <w:r>
        <w:t xml:space="preserve"> sich </w:t>
      </w:r>
      <w:r w:rsidR="001070A6">
        <w:t>der „</w:t>
      </w:r>
      <w:r w:rsidR="001070A6" w:rsidRPr="00AC37EA">
        <w:rPr>
          <w:i/>
        </w:rPr>
        <w:t>einfache</w:t>
      </w:r>
      <w:r w:rsidR="001070A6">
        <w:t xml:space="preserve">“ Indexoperator </w:t>
      </w:r>
      <w:r>
        <w:t>grundlegend</w:t>
      </w:r>
      <w:r w:rsidR="001070A6">
        <w:t xml:space="preserve"> vom „</w:t>
      </w:r>
      <w:r w:rsidR="001070A6" w:rsidRPr="00AC37EA">
        <w:rPr>
          <w:i/>
        </w:rPr>
        <w:t>doppelten</w:t>
      </w:r>
      <w:r w:rsidR="001070A6">
        <w:t>“</w:t>
      </w:r>
      <w:r w:rsidR="001070A6" w:rsidRPr="001070A6">
        <w:t xml:space="preserve"> </w:t>
      </w:r>
      <w:r w:rsidR="001070A6">
        <w:t>Indexoperator</w:t>
      </w:r>
      <w:r w:rsidR="00374D08">
        <w:t>:</w:t>
      </w:r>
    </w:p>
    <w:p w14:paraId="30D17B3F" w14:textId="7BBFC119" w:rsidR="00486AE8" w:rsidRDefault="00486AE8" w:rsidP="00486AE8">
      <w:pPr>
        <w:pStyle w:val="Listenabsatz"/>
        <w:numPr>
          <w:ilvl w:val="0"/>
          <w:numId w:val="37"/>
        </w:numPr>
      </w:pPr>
      <w:r w:rsidRPr="00D97015">
        <w:rPr>
          <w:rStyle w:val="QWordZchn"/>
        </w:rPr>
        <w:t>x[</w:t>
      </w:r>
      <w:r>
        <w:rPr>
          <w:rStyle w:val="QWordZchn"/>
        </w:rPr>
        <w:t>3</w:t>
      </w:r>
      <w:r w:rsidRPr="00D97015">
        <w:rPr>
          <w:rStyle w:val="QWordZchn"/>
        </w:rPr>
        <w:t>]</w:t>
      </w:r>
      <w:r>
        <w:rPr>
          <w:rStyle w:val="QWordZchn"/>
        </w:rPr>
        <w:t xml:space="preserve"> </w:t>
      </w:r>
      <w:r>
        <w:t xml:space="preserve">und </w:t>
      </w:r>
      <w:r w:rsidRPr="00D97015">
        <w:rPr>
          <w:rStyle w:val="QWordZchn"/>
        </w:rPr>
        <w:t>x[[</w:t>
      </w:r>
      <w:r>
        <w:rPr>
          <w:rStyle w:val="QWordZchn"/>
        </w:rPr>
        <w:t>3</w:t>
      </w:r>
      <w:r w:rsidRPr="00D97015">
        <w:rPr>
          <w:rStyle w:val="QWordZchn"/>
        </w:rPr>
        <w:t>]]</w:t>
      </w:r>
    </w:p>
    <w:p w14:paraId="4DA56C88" w14:textId="5FEC1A0D" w:rsidR="00D97015" w:rsidRDefault="00486AE8" w:rsidP="00486AE8">
      <w:pPr>
        <w:pStyle w:val="Listenabsatz"/>
        <w:numPr>
          <w:ilvl w:val="0"/>
          <w:numId w:val="37"/>
        </w:numPr>
      </w:pPr>
      <w:r w:rsidRPr="00D97015">
        <w:rPr>
          <w:rStyle w:val="QWordZchn"/>
        </w:rPr>
        <w:t>x["noten"]</w:t>
      </w:r>
      <w:r>
        <w:rPr>
          <w:rStyle w:val="QWordZchn"/>
        </w:rPr>
        <w:t xml:space="preserve"> </w:t>
      </w:r>
      <w:r>
        <w:t xml:space="preserve">und </w:t>
      </w:r>
      <w:r w:rsidRPr="00D97015">
        <w:rPr>
          <w:rStyle w:val="QWordZchn"/>
        </w:rPr>
        <w:t>x[["noten"]]</w:t>
      </w:r>
    </w:p>
    <w:p w14:paraId="38A501A3" w14:textId="205ADC10" w:rsidR="00D97015" w:rsidRDefault="00D97015" w:rsidP="00D97015"/>
    <w:p w14:paraId="703AB70A" w14:textId="77777777" w:rsidR="00D97015" w:rsidRPr="00D97015" w:rsidRDefault="00D97015" w:rsidP="00D97015">
      <w:pPr>
        <w:pStyle w:val="QT3"/>
      </w:pPr>
      <w:r w:rsidRPr="00D97015">
        <w:t>&gt; str(x["noten"])</w:t>
      </w:r>
    </w:p>
    <w:p w14:paraId="178CE928" w14:textId="77777777" w:rsidR="00D97015" w:rsidRPr="00D97015" w:rsidRDefault="00D97015" w:rsidP="00D97015">
      <w:pPr>
        <w:pStyle w:val="QT3"/>
        <w:rPr>
          <w:color w:val="000000"/>
          <w:bdr w:val="none" w:sz="0" w:space="0" w:color="auto" w:frame="1"/>
        </w:rPr>
      </w:pPr>
      <w:r w:rsidRPr="00D97015">
        <w:rPr>
          <w:color w:val="000000"/>
          <w:bdr w:val="none" w:sz="0" w:space="0" w:color="auto" w:frame="1"/>
        </w:rPr>
        <w:t>List of 1</w:t>
      </w:r>
    </w:p>
    <w:p w14:paraId="13D95403" w14:textId="77777777" w:rsidR="00D97015" w:rsidRPr="00D97015" w:rsidRDefault="00D97015" w:rsidP="00D97015">
      <w:pPr>
        <w:pStyle w:val="QT3"/>
        <w:rPr>
          <w:color w:val="000000"/>
          <w:bdr w:val="none" w:sz="0" w:space="0" w:color="auto" w:frame="1"/>
        </w:rPr>
      </w:pPr>
      <w:r w:rsidRPr="00D97015">
        <w:rPr>
          <w:color w:val="000000"/>
          <w:bdr w:val="none" w:sz="0" w:space="0" w:color="auto" w:frame="1"/>
        </w:rPr>
        <w:t xml:space="preserve"> $ noten: num [1:2] 1.3 2.7</w:t>
      </w:r>
    </w:p>
    <w:p w14:paraId="1378BE93" w14:textId="77777777" w:rsidR="00D97015" w:rsidRPr="00D97015" w:rsidRDefault="00D97015" w:rsidP="00D97015">
      <w:pPr>
        <w:pStyle w:val="QT3"/>
      </w:pPr>
      <w:r w:rsidRPr="00D97015">
        <w:t>&gt; str(x[3])</w:t>
      </w:r>
    </w:p>
    <w:p w14:paraId="1A33CBD2" w14:textId="77777777" w:rsidR="00D97015" w:rsidRPr="00D97015" w:rsidRDefault="00D97015" w:rsidP="00D97015">
      <w:pPr>
        <w:pStyle w:val="QT3"/>
        <w:rPr>
          <w:color w:val="000000"/>
          <w:bdr w:val="none" w:sz="0" w:space="0" w:color="auto" w:frame="1"/>
        </w:rPr>
      </w:pPr>
      <w:r w:rsidRPr="00D97015">
        <w:rPr>
          <w:color w:val="000000"/>
          <w:bdr w:val="none" w:sz="0" w:space="0" w:color="auto" w:frame="1"/>
        </w:rPr>
        <w:t>List of 1</w:t>
      </w:r>
    </w:p>
    <w:p w14:paraId="501EF687" w14:textId="77777777" w:rsidR="00D97015" w:rsidRPr="00D97015" w:rsidRDefault="00D97015" w:rsidP="00D97015">
      <w:pPr>
        <w:pStyle w:val="QT3"/>
        <w:rPr>
          <w:color w:val="000000"/>
          <w:bdr w:val="none" w:sz="0" w:space="0" w:color="auto" w:frame="1"/>
        </w:rPr>
      </w:pPr>
      <w:r w:rsidRPr="00D97015">
        <w:rPr>
          <w:color w:val="000000"/>
          <w:bdr w:val="none" w:sz="0" w:space="0" w:color="auto" w:frame="1"/>
        </w:rPr>
        <w:t xml:space="preserve"> $ noten: num [1:2] 1.3 2.7</w:t>
      </w:r>
    </w:p>
    <w:p w14:paraId="4EE47E92" w14:textId="77777777" w:rsidR="00D97015" w:rsidRPr="00D97015" w:rsidRDefault="00D97015" w:rsidP="00D97015">
      <w:pPr>
        <w:pStyle w:val="QT3"/>
      </w:pPr>
      <w:r w:rsidRPr="00D97015">
        <w:t>&gt; str(x[["noten"]])</w:t>
      </w:r>
    </w:p>
    <w:p w14:paraId="2ED8859A" w14:textId="77777777" w:rsidR="00D97015" w:rsidRPr="00D97015" w:rsidRDefault="00D97015" w:rsidP="00D97015">
      <w:pPr>
        <w:pStyle w:val="QT3"/>
        <w:rPr>
          <w:color w:val="000000"/>
          <w:bdr w:val="none" w:sz="0" w:space="0" w:color="auto" w:frame="1"/>
        </w:rPr>
      </w:pPr>
      <w:r w:rsidRPr="00D97015">
        <w:rPr>
          <w:color w:val="000000"/>
          <w:bdr w:val="none" w:sz="0" w:space="0" w:color="auto" w:frame="1"/>
        </w:rPr>
        <w:t xml:space="preserve"> num [1:2] 1.3 2.7</w:t>
      </w:r>
    </w:p>
    <w:p w14:paraId="438A2143" w14:textId="77777777" w:rsidR="00D97015" w:rsidRPr="00D97015" w:rsidRDefault="00D97015" w:rsidP="00D97015">
      <w:pPr>
        <w:pStyle w:val="QT3"/>
      </w:pPr>
      <w:r w:rsidRPr="00D97015">
        <w:t>&gt; str(x[[3]])</w:t>
      </w:r>
    </w:p>
    <w:p w14:paraId="252AE9A6" w14:textId="77777777" w:rsidR="00D97015" w:rsidRPr="00D97015" w:rsidRDefault="00D97015" w:rsidP="00D97015">
      <w:pPr>
        <w:pStyle w:val="QT3"/>
        <w:rPr>
          <w:color w:val="000000"/>
          <w:bdr w:val="none" w:sz="0" w:space="0" w:color="auto" w:frame="1"/>
        </w:rPr>
      </w:pPr>
      <w:r w:rsidRPr="00D97015">
        <w:rPr>
          <w:color w:val="000000"/>
          <w:bdr w:val="none" w:sz="0" w:space="0" w:color="auto" w:frame="1"/>
        </w:rPr>
        <w:t xml:space="preserve"> num [1:2] 1.3 2.7</w:t>
      </w:r>
    </w:p>
    <w:p w14:paraId="7A5244C4" w14:textId="77777777" w:rsidR="00D97015" w:rsidRPr="00D97015" w:rsidRDefault="00D97015" w:rsidP="00D97015">
      <w:pPr>
        <w:pStyle w:val="QT3"/>
      </w:pPr>
      <w:r w:rsidRPr="00D97015">
        <w:t>&gt; str(x$noten)</w:t>
      </w:r>
    </w:p>
    <w:p w14:paraId="41250DA3" w14:textId="77777777" w:rsidR="00D97015" w:rsidRPr="00D97015" w:rsidRDefault="00D97015" w:rsidP="00D97015">
      <w:pPr>
        <w:pStyle w:val="QT3"/>
        <w:rPr>
          <w:color w:val="000000"/>
        </w:rPr>
      </w:pPr>
      <w:r w:rsidRPr="00D97015">
        <w:rPr>
          <w:color w:val="000000"/>
          <w:bdr w:val="none" w:sz="0" w:space="0" w:color="auto" w:frame="1"/>
        </w:rPr>
        <w:lastRenderedPageBreak/>
        <w:t xml:space="preserve"> num [1:2] 1.3 2.7</w:t>
      </w:r>
    </w:p>
    <w:p w14:paraId="11C17E4C" w14:textId="5BA07A30" w:rsidR="00486AE8" w:rsidRDefault="00D97015" w:rsidP="008159F6">
      <w:r>
        <w:t xml:space="preserve">Identische Ergebnisse </w:t>
      </w:r>
      <w:r w:rsidR="000B7778">
        <w:t>er</w:t>
      </w:r>
      <w:r>
        <w:t xml:space="preserve">hält man </w:t>
      </w:r>
      <w:r w:rsidR="00226315">
        <w:t xml:space="preserve">jeweils </w:t>
      </w:r>
      <w:r>
        <w:t xml:space="preserve">durch: </w:t>
      </w:r>
    </w:p>
    <w:p w14:paraId="18617BD8" w14:textId="2FD176A6" w:rsidR="00D97015" w:rsidRDefault="00D97015" w:rsidP="00486AE8">
      <w:pPr>
        <w:pStyle w:val="Listenabsatz"/>
        <w:numPr>
          <w:ilvl w:val="0"/>
          <w:numId w:val="38"/>
        </w:numPr>
      </w:pPr>
      <w:r w:rsidRPr="00D97015">
        <w:rPr>
          <w:rStyle w:val="QWordZchn"/>
        </w:rPr>
        <w:t>x$noten</w:t>
      </w:r>
      <w:r>
        <w:t xml:space="preserve">, </w:t>
      </w:r>
      <w:r w:rsidRPr="00D97015">
        <w:rPr>
          <w:rStyle w:val="QWordZchn"/>
        </w:rPr>
        <w:t>x[["noten"]]</w:t>
      </w:r>
      <w:r>
        <w:t xml:space="preserve"> und </w:t>
      </w:r>
      <w:r w:rsidRPr="00D97015">
        <w:rPr>
          <w:rStyle w:val="QWordZchn"/>
        </w:rPr>
        <w:t>x[[3]]</w:t>
      </w:r>
      <w:r w:rsidRPr="00D97015">
        <w:t>.</w:t>
      </w:r>
    </w:p>
    <w:p w14:paraId="205B247E" w14:textId="7318943F" w:rsidR="00226315" w:rsidRDefault="00486AE8" w:rsidP="00226315">
      <w:pPr>
        <w:pStyle w:val="Listenabsatz"/>
        <w:numPr>
          <w:ilvl w:val="0"/>
          <w:numId w:val="38"/>
        </w:numPr>
      </w:pPr>
      <w:r>
        <w:rPr>
          <w:rStyle w:val="QWordZchn"/>
        </w:rPr>
        <w:t>x["noten"</w:t>
      </w:r>
      <w:r w:rsidRPr="00D97015">
        <w:rPr>
          <w:rStyle w:val="QWordZchn"/>
        </w:rPr>
        <w:t>]</w:t>
      </w:r>
      <w:r>
        <w:t xml:space="preserve"> und </w:t>
      </w:r>
      <w:r>
        <w:rPr>
          <w:rStyle w:val="QWordZchn"/>
        </w:rPr>
        <w:t>x[</w:t>
      </w:r>
      <w:r w:rsidRPr="00D97015">
        <w:rPr>
          <w:rStyle w:val="QWordZchn"/>
        </w:rPr>
        <w:t>3]</w:t>
      </w:r>
    </w:p>
    <w:p w14:paraId="4C9B505F" w14:textId="7F46F20E" w:rsidR="003A1D37" w:rsidRDefault="00226315" w:rsidP="00226315">
      <w:r>
        <w:t xml:space="preserve">Überraschenderweise geben </w:t>
      </w:r>
      <w:r>
        <w:rPr>
          <w:rStyle w:val="QWordZchn"/>
        </w:rPr>
        <w:t>x["noten"</w:t>
      </w:r>
      <w:r w:rsidRPr="00D97015">
        <w:rPr>
          <w:rStyle w:val="QWordZchn"/>
        </w:rPr>
        <w:t>]</w:t>
      </w:r>
      <w:r>
        <w:t xml:space="preserve"> und </w:t>
      </w:r>
      <w:r>
        <w:rPr>
          <w:rStyle w:val="QWordZchn"/>
        </w:rPr>
        <w:t>x[</w:t>
      </w:r>
      <w:r w:rsidRPr="00D97015">
        <w:rPr>
          <w:rStyle w:val="QWordZchn"/>
        </w:rPr>
        <w:t>3]</w:t>
      </w:r>
      <w:r w:rsidR="00CA2CF5">
        <w:t xml:space="preserve"> eine Liste zurück.</w:t>
      </w:r>
      <w:r w:rsidR="001070A6">
        <w:t xml:space="preserve"> </w:t>
      </w:r>
      <w:r w:rsidR="00273E27">
        <w:t xml:space="preserve">Der </w:t>
      </w:r>
      <w:r w:rsidR="001070A6">
        <w:t>einfache Indexoperator angewandt auf eine Liste</w:t>
      </w:r>
      <w:r w:rsidR="00273E27">
        <w:t xml:space="preserve"> gibt</w:t>
      </w:r>
      <w:r w:rsidR="00CA2CF5">
        <w:t xml:space="preserve"> immer eine Teilliste zurück!</w:t>
      </w:r>
      <w:r w:rsidR="003A1D37">
        <w:t xml:space="preserve"> Will man also das Element einer Liste erhalten, so muss der doppelte Indexoperator benutzt werden. Aus Konsistenzgründen empfehlen daher manche Autoren</w:t>
      </w:r>
      <w:r w:rsidR="00AC37EA">
        <w:t xml:space="preserve"> sogar</w:t>
      </w:r>
      <w:r w:rsidR="003A1D37">
        <w:t>, auch bei Vektoren den doppelten Indexoperator zu benutzen, da es bei Vektoren keinen Unterschied zwischen beiden Schreibweisen gibt:</w:t>
      </w:r>
    </w:p>
    <w:p w14:paraId="5945C115" w14:textId="77777777" w:rsidR="003A1D37" w:rsidRPr="003A1D37" w:rsidRDefault="003A1D37" w:rsidP="00CA2CF5">
      <w:pPr>
        <w:pStyle w:val="QT3klein"/>
      </w:pPr>
      <w:r w:rsidRPr="003A1D37">
        <w:t>&gt; v &lt;- 1:4</w:t>
      </w:r>
    </w:p>
    <w:p w14:paraId="640D363E" w14:textId="77777777" w:rsidR="003A1D37" w:rsidRPr="003A1D37" w:rsidRDefault="003A1D37" w:rsidP="00CA2CF5">
      <w:pPr>
        <w:pStyle w:val="QT3klein"/>
      </w:pPr>
      <w:r w:rsidRPr="003A1D37">
        <w:t>&gt; v[[1]]</w:t>
      </w:r>
    </w:p>
    <w:p w14:paraId="69E6CCC6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>[1] 1</w:t>
      </w:r>
    </w:p>
    <w:p w14:paraId="564AC97B" w14:textId="77777777" w:rsidR="003A1D37" w:rsidRPr="003A1D37" w:rsidRDefault="003A1D37" w:rsidP="00CA2CF5">
      <w:pPr>
        <w:pStyle w:val="QT3klein"/>
      </w:pPr>
      <w:r w:rsidRPr="003A1D37">
        <w:t>&gt; identical(v[1], v[[1]])</w:t>
      </w:r>
    </w:p>
    <w:p w14:paraId="0E204FB3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>[1] TRUE</w:t>
      </w:r>
    </w:p>
    <w:p w14:paraId="089E3B9B" w14:textId="77777777" w:rsidR="003A1D37" w:rsidRPr="003A1D37" w:rsidRDefault="003A1D37" w:rsidP="00CA2CF5">
      <w:pPr>
        <w:pStyle w:val="QT3klein"/>
      </w:pPr>
      <w:r w:rsidRPr="003A1D37">
        <w:t>&gt; xv &lt;- as.list(1,2,3,4)</w:t>
      </w:r>
    </w:p>
    <w:p w14:paraId="396157EA" w14:textId="77777777" w:rsidR="003A1D37" w:rsidRPr="003A1D37" w:rsidRDefault="003A1D37" w:rsidP="00CA2CF5">
      <w:pPr>
        <w:pStyle w:val="QT3klein"/>
      </w:pPr>
      <w:r w:rsidRPr="003A1D37">
        <w:t>&gt; str(xv)</w:t>
      </w:r>
    </w:p>
    <w:p w14:paraId="66768518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>List of 1</w:t>
      </w:r>
    </w:p>
    <w:p w14:paraId="6BDCE8CB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 xml:space="preserve"> $ : num 1</w:t>
      </w:r>
    </w:p>
    <w:p w14:paraId="14DBB659" w14:textId="77777777" w:rsidR="003A1D37" w:rsidRPr="003A1D37" w:rsidRDefault="003A1D37" w:rsidP="00CA2CF5">
      <w:pPr>
        <w:pStyle w:val="QT3klein"/>
      </w:pPr>
      <w:r w:rsidRPr="003A1D37">
        <w:t>&gt; str(xv[1])</w:t>
      </w:r>
    </w:p>
    <w:p w14:paraId="4BEF3EE3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>List of 1</w:t>
      </w:r>
    </w:p>
    <w:p w14:paraId="344C5A0A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 xml:space="preserve"> $ : num 1</w:t>
      </w:r>
    </w:p>
    <w:p w14:paraId="702707B9" w14:textId="77777777" w:rsidR="003A1D37" w:rsidRPr="003A1D37" w:rsidRDefault="003A1D37" w:rsidP="00CA2CF5">
      <w:pPr>
        <w:pStyle w:val="QT3klein"/>
      </w:pPr>
      <w:r w:rsidRPr="003A1D37">
        <w:t>&gt; str(xv[[1]])</w:t>
      </w:r>
    </w:p>
    <w:p w14:paraId="24603919" w14:textId="77777777" w:rsidR="003A1D37" w:rsidRPr="003A1D37" w:rsidRDefault="003A1D37" w:rsidP="00CA2CF5">
      <w:pPr>
        <w:pStyle w:val="QT3klein"/>
        <w:rPr>
          <w:color w:val="000000"/>
          <w:bdr w:val="none" w:sz="0" w:space="0" w:color="auto" w:frame="1"/>
        </w:rPr>
      </w:pPr>
      <w:r w:rsidRPr="003A1D37">
        <w:rPr>
          <w:color w:val="000000"/>
          <w:bdr w:val="none" w:sz="0" w:space="0" w:color="auto" w:frame="1"/>
        </w:rPr>
        <w:t xml:space="preserve"> num 1</w:t>
      </w:r>
    </w:p>
    <w:p w14:paraId="1A7B3559" w14:textId="353E9AB3" w:rsidR="003A1D37" w:rsidRPr="003A1D37" w:rsidRDefault="003A1D37" w:rsidP="00CA2CF5">
      <w:pPr>
        <w:pStyle w:val="QT3klein"/>
      </w:pPr>
      <w:r w:rsidRPr="003A1D37">
        <w:t xml:space="preserve">&gt; identical(xv[1], </w:t>
      </w:r>
      <w:r w:rsidR="00AC37EA">
        <w:t>x</w:t>
      </w:r>
      <w:r w:rsidRPr="003A1D37">
        <w:t>v[[1]])</w:t>
      </w:r>
    </w:p>
    <w:p w14:paraId="03BA52D4" w14:textId="77777777" w:rsidR="003A1D37" w:rsidRPr="003A1D37" w:rsidRDefault="003A1D37" w:rsidP="00CA2CF5">
      <w:pPr>
        <w:pStyle w:val="QT3klein"/>
        <w:rPr>
          <w:color w:val="000000"/>
        </w:rPr>
      </w:pPr>
      <w:r w:rsidRPr="003A1D37">
        <w:rPr>
          <w:color w:val="000000"/>
          <w:bdr w:val="none" w:sz="0" w:space="0" w:color="auto" w:frame="1"/>
        </w:rPr>
        <w:t>[1] FALSE</w:t>
      </w:r>
    </w:p>
    <w:p w14:paraId="57146CE6" w14:textId="77777777" w:rsidR="007D7F76" w:rsidRDefault="007D7F76" w:rsidP="00226315"/>
    <w:p w14:paraId="616D01CD" w14:textId="2B83C3A0" w:rsidR="007D7F76" w:rsidRDefault="007D7F76" w:rsidP="00226315">
      <w:r>
        <w:t>Indizierung kann wie bei Vektoren angewandt werden:</w:t>
      </w:r>
    </w:p>
    <w:p w14:paraId="2D271F45" w14:textId="77777777" w:rsidR="007D7F76" w:rsidRPr="007D7F76" w:rsidRDefault="007D7F76" w:rsidP="007D7F76">
      <w:pPr>
        <w:pStyle w:val="QT3klein"/>
      </w:pPr>
      <w:r w:rsidRPr="007D7F76">
        <w:t>&gt; x[1:2]</w:t>
      </w:r>
    </w:p>
    <w:p w14:paraId="50E7593B" w14:textId="77777777" w:rsidR="007D7F76" w:rsidRPr="007D7F76" w:rsidRDefault="007D7F76" w:rsidP="007D7F76">
      <w:pPr>
        <w:pStyle w:val="QT3klein"/>
        <w:rPr>
          <w:color w:val="000000"/>
          <w:bdr w:val="none" w:sz="0" w:space="0" w:color="auto" w:frame="1"/>
        </w:rPr>
      </w:pPr>
      <w:r w:rsidRPr="007D7F76">
        <w:rPr>
          <w:color w:val="000000"/>
          <w:bdr w:val="none" w:sz="0" w:space="0" w:color="auto" w:frame="1"/>
        </w:rPr>
        <w:t>$nachname</w:t>
      </w:r>
    </w:p>
    <w:p w14:paraId="56570AFE" w14:textId="77777777" w:rsidR="007D7F76" w:rsidRPr="007D7F76" w:rsidRDefault="007D7F76" w:rsidP="007D7F76">
      <w:pPr>
        <w:pStyle w:val="QT3klein"/>
        <w:rPr>
          <w:color w:val="000000"/>
          <w:bdr w:val="none" w:sz="0" w:space="0" w:color="auto" w:frame="1"/>
        </w:rPr>
      </w:pPr>
      <w:r w:rsidRPr="007D7F76">
        <w:rPr>
          <w:color w:val="000000"/>
          <w:bdr w:val="none" w:sz="0" w:space="0" w:color="auto" w:frame="1"/>
        </w:rPr>
        <w:t>[1] "Meier"</w:t>
      </w:r>
    </w:p>
    <w:p w14:paraId="644D94F4" w14:textId="77777777" w:rsidR="007D7F76" w:rsidRPr="007D7F76" w:rsidRDefault="007D7F76" w:rsidP="007D7F76">
      <w:pPr>
        <w:pStyle w:val="QT3klein"/>
        <w:rPr>
          <w:color w:val="000000"/>
          <w:bdr w:val="none" w:sz="0" w:space="0" w:color="auto" w:frame="1"/>
        </w:rPr>
      </w:pPr>
    </w:p>
    <w:p w14:paraId="0F5836F3" w14:textId="77777777" w:rsidR="007D7F76" w:rsidRPr="007D7F76" w:rsidRDefault="007D7F76" w:rsidP="007D7F76">
      <w:pPr>
        <w:pStyle w:val="QT3klein"/>
        <w:rPr>
          <w:color w:val="000000"/>
          <w:bdr w:val="none" w:sz="0" w:space="0" w:color="auto" w:frame="1"/>
        </w:rPr>
      </w:pPr>
      <w:r w:rsidRPr="007D7F76">
        <w:rPr>
          <w:color w:val="000000"/>
          <w:bdr w:val="none" w:sz="0" w:space="0" w:color="auto" w:frame="1"/>
        </w:rPr>
        <w:t>$matNr</w:t>
      </w:r>
    </w:p>
    <w:p w14:paraId="4640C7BE" w14:textId="77777777" w:rsidR="007D7F76" w:rsidRPr="007D7F76" w:rsidRDefault="007D7F76" w:rsidP="007D7F76">
      <w:pPr>
        <w:pStyle w:val="QT3klein"/>
        <w:rPr>
          <w:color w:val="000000"/>
        </w:rPr>
      </w:pPr>
      <w:r w:rsidRPr="007D7F76">
        <w:rPr>
          <w:color w:val="000000"/>
          <w:bdr w:val="none" w:sz="0" w:space="0" w:color="auto" w:frame="1"/>
        </w:rPr>
        <w:t>[1] 123456</w:t>
      </w:r>
    </w:p>
    <w:p w14:paraId="55F930B6" w14:textId="77777777" w:rsidR="00C7567C" w:rsidRDefault="00C7567C" w:rsidP="00226315"/>
    <w:p w14:paraId="745C85F1" w14:textId="7172A38C" w:rsidR="007D7F76" w:rsidRDefault="007D7F76" w:rsidP="00226315">
      <w:r>
        <w:t>Hingegen:</w:t>
      </w:r>
    </w:p>
    <w:p w14:paraId="3568C828" w14:textId="77777777" w:rsidR="007D7F76" w:rsidRPr="007D7F76" w:rsidRDefault="007D7F76" w:rsidP="007D7F76">
      <w:pPr>
        <w:pStyle w:val="QT3klein"/>
      </w:pPr>
      <w:r w:rsidRPr="007D7F76">
        <w:t>&gt; x[[1:2]]</w:t>
      </w:r>
    </w:p>
    <w:p w14:paraId="0FD3834C" w14:textId="77777777" w:rsidR="007D7F76" w:rsidRPr="007D7F76" w:rsidRDefault="007D7F76" w:rsidP="007D7F76">
      <w:pPr>
        <w:pStyle w:val="QT3klein"/>
        <w:rPr>
          <w:color w:val="000000"/>
        </w:rPr>
      </w:pPr>
      <w:r w:rsidRPr="007D7F76">
        <w:rPr>
          <w:color w:val="C5060B"/>
        </w:rPr>
        <w:t>Error in x[[1:2]] : subscript out of bounds</w:t>
      </w:r>
    </w:p>
    <w:p w14:paraId="1D558316" w14:textId="77777777" w:rsidR="007D7F76" w:rsidRDefault="007D7F76" w:rsidP="00226315"/>
    <w:p w14:paraId="40C07DD6" w14:textId="3384942F" w:rsidR="003A1D37" w:rsidRDefault="00273E27" w:rsidP="00C7567C">
      <w:pPr>
        <w:spacing w:after="0"/>
      </w:pPr>
      <w:r>
        <w:t>Unser erstes Listenbeispiel hätte auch ohne Namen erzeugt werden können:</w:t>
      </w:r>
    </w:p>
    <w:p w14:paraId="0232144C" w14:textId="77777777" w:rsidR="00273E27" w:rsidRPr="00E44491" w:rsidRDefault="00273E27" w:rsidP="00CA2CF5">
      <w:pPr>
        <w:pStyle w:val="QT3klein"/>
      </w:pPr>
      <w:r w:rsidRPr="00E44491">
        <w:t>&gt; x1 &lt;- list("Meier", 123456, c(1.3,2.7, 1.0))</w:t>
      </w:r>
    </w:p>
    <w:p w14:paraId="564166C6" w14:textId="77777777" w:rsidR="00273E27" w:rsidRPr="00E44491" w:rsidRDefault="00273E27" w:rsidP="00CA2CF5">
      <w:pPr>
        <w:pStyle w:val="QT3klein"/>
      </w:pPr>
      <w:r w:rsidRPr="00E44491">
        <w:t>&gt; x1</w:t>
      </w:r>
    </w:p>
    <w:p w14:paraId="2610987E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[[1]]</w:t>
      </w:r>
    </w:p>
    <w:p w14:paraId="65B6ED17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"Meier"</w:t>
      </w:r>
    </w:p>
    <w:p w14:paraId="35B28AF6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</w:p>
    <w:p w14:paraId="1D89BFA8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[[2]]</w:t>
      </w:r>
    </w:p>
    <w:p w14:paraId="488A6407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123456</w:t>
      </w:r>
    </w:p>
    <w:p w14:paraId="002C2BC6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</w:p>
    <w:p w14:paraId="39980C7E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[[3]]</w:t>
      </w:r>
    </w:p>
    <w:p w14:paraId="19241525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[1] 1.3 2.7 1.0</w:t>
      </w:r>
    </w:p>
    <w:p w14:paraId="184BE65D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</w:p>
    <w:p w14:paraId="32D140EC" w14:textId="77777777" w:rsidR="00273E27" w:rsidRPr="00E44491" w:rsidRDefault="00273E27" w:rsidP="00CA2CF5">
      <w:pPr>
        <w:pStyle w:val="QT3klein"/>
      </w:pPr>
      <w:r w:rsidRPr="00E44491">
        <w:t>&gt; str(x1)</w:t>
      </w:r>
    </w:p>
    <w:p w14:paraId="20B46DFC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>List of 3</w:t>
      </w:r>
    </w:p>
    <w:p w14:paraId="44EC24A1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 xml:space="preserve"> $ : chr "Meier"</w:t>
      </w:r>
    </w:p>
    <w:p w14:paraId="3246044A" w14:textId="77777777" w:rsidR="00273E27" w:rsidRPr="00E44491" w:rsidRDefault="00273E27" w:rsidP="00CA2CF5">
      <w:pPr>
        <w:pStyle w:val="QT3klein"/>
        <w:rPr>
          <w:color w:val="000000"/>
          <w:bdr w:val="none" w:sz="0" w:space="0" w:color="auto" w:frame="1"/>
        </w:rPr>
      </w:pPr>
      <w:r w:rsidRPr="00E44491">
        <w:rPr>
          <w:color w:val="000000"/>
          <w:bdr w:val="none" w:sz="0" w:space="0" w:color="auto" w:frame="1"/>
        </w:rPr>
        <w:t xml:space="preserve"> $ : num 123456</w:t>
      </w:r>
    </w:p>
    <w:p w14:paraId="431F4F84" w14:textId="77777777" w:rsidR="00273E27" w:rsidRPr="00E44491" w:rsidRDefault="00273E27" w:rsidP="00CA2CF5">
      <w:pPr>
        <w:pStyle w:val="QT3klein"/>
        <w:rPr>
          <w:color w:val="000000"/>
        </w:rPr>
      </w:pPr>
      <w:r w:rsidRPr="00E44491">
        <w:rPr>
          <w:color w:val="000000"/>
          <w:bdr w:val="none" w:sz="0" w:space="0" w:color="auto" w:frame="1"/>
        </w:rPr>
        <w:t xml:space="preserve"> $ : num [1:3] 1.3 2.7 1</w:t>
      </w:r>
    </w:p>
    <w:p w14:paraId="233A637B" w14:textId="6177E785" w:rsidR="00273E27" w:rsidRDefault="00273E27" w:rsidP="00273E27">
      <w:r>
        <w:t>Aber es ist in der Regel besser und übersichtlicher, Namen zu verwenden.</w:t>
      </w:r>
    </w:p>
    <w:p w14:paraId="6F18B0D8" w14:textId="77777777" w:rsidR="00C7567C" w:rsidRDefault="00C7567C">
      <w:pPr>
        <w:spacing w:after="0"/>
      </w:pPr>
      <w:r>
        <w:br w:type="page"/>
      </w:r>
    </w:p>
    <w:p w14:paraId="5AE2D0F5" w14:textId="34DEAE42" w:rsidR="007A3BE2" w:rsidRDefault="007A3BE2" w:rsidP="00226315">
      <w:r>
        <w:lastRenderedPageBreak/>
        <w:t>Beachten Sie auch den Unterschied zwischen</w:t>
      </w:r>
      <w:r w:rsidR="006C4262">
        <w:t xml:space="preserve"> den</w:t>
      </w:r>
      <w:r w:rsidR="0061357B">
        <w:t xml:space="preserve"> nächsten</w:t>
      </w:r>
      <w:r w:rsidR="006C4262">
        <w:t xml:space="preserve"> </w:t>
      </w:r>
      <w:r w:rsidR="0014516A">
        <w:t xml:space="preserve">drei </w:t>
      </w:r>
      <w:r w:rsidR="006C4262">
        <w:t>einzelnen Anweisungen</w:t>
      </w:r>
      <w:r w:rsidR="000B7778">
        <w:t>:</w:t>
      </w:r>
    </w:p>
    <w:p w14:paraId="157077E1" w14:textId="77777777" w:rsidR="007A3BE2" w:rsidRPr="007A3BE2" w:rsidRDefault="007A3BE2" w:rsidP="00052E27">
      <w:pPr>
        <w:pStyle w:val="QT3klein"/>
      </w:pPr>
      <w:r w:rsidRPr="007A3BE2">
        <w:t>&gt; str(list(1:4))</w:t>
      </w:r>
    </w:p>
    <w:p w14:paraId="16B3A16C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>List of 1</w:t>
      </w:r>
    </w:p>
    <w:p w14:paraId="044465EF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int [1:4] 1 2 3 4</w:t>
      </w:r>
    </w:p>
    <w:p w14:paraId="4F07300E" w14:textId="77777777" w:rsidR="007A3BE2" w:rsidRPr="007A3BE2" w:rsidRDefault="007A3BE2" w:rsidP="00052E27">
      <w:pPr>
        <w:pStyle w:val="QT3klein"/>
      </w:pPr>
      <w:r w:rsidRPr="007A3BE2">
        <w:t>&gt; str(list(1,2,3,4))</w:t>
      </w:r>
    </w:p>
    <w:p w14:paraId="61CB65B2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>List of 4</w:t>
      </w:r>
    </w:p>
    <w:p w14:paraId="53094AFC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num 1</w:t>
      </w:r>
    </w:p>
    <w:p w14:paraId="268E7FEA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num 2</w:t>
      </w:r>
    </w:p>
    <w:p w14:paraId="43CDE9BB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num 3</w:t>
      </w:r>
    </w:p>
    <w:p w14:paraId="4D8C8DD7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num 4</w:t>
      </w:r>
    </w:p>
    <w:p w14:paraId="242A41F5" w14:textId="77777777" w:rsidR="007A3BE2" w:rsidRPr="007A3BE2" w:rsidRDefault="007A3BE2" w:rsidP="00052E27">
      <w:pPr>
        <w:pStyle w:val="QT3klein"/>
      </w:pPr>
      <w:r w:rsidRPr="007A3BE2">
        <w:t>&gt; str(as.list(1:4))</w:t>
      </w:r>
    </w:p>
    <w:p w14:paraId="0431071C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>List of 4</w:t>
      </w:r>
    </w:p>
    <w:p w14:paraId="67EA6C00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int 1</w:t>
      </w:r>
    </w:p>
    <w:p w14:paraId="273E29FF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int 2</w:t>
      </w:r>
    </w:p>
    <w:p w14:paraId="16DDE7FE" w14:textId="77777777" w:rsidR="007A3BE2" w:rsidRPr="007A3BE2" w:rsidRDefault="007A3BE2" w:rsidP="00052E27">
      <w:pPr>
        <w:pStyle w:val="QT3klein"/>
        <w:rPr>
          <w:color w:val="000000"/>
          <w:bdr w:val="none" w:sz="0" w:space="0" w:color="auto" w:frame="1"/>
        </w:rPr>
      </w:pPr>
      <w:r w:rsidRPr="007A3BE2">
        <w:rPr>
          <w:color w:val="000000"/>
          <w:bdr w:val="none" w:sz="0" w:space="0" w:color="auto" w:frame="1"/>
        </w:rPr>
        <w:t xml:space="preserve"> $ : int 3</w:t>
      </w:r>
    </w:p>
    <w:p w14:paraId="5A19B245" w14:textId="77777777" w:rsidR="007A3BE2" w:rsidRPr="007A3BE2" w:rsidRDefault="007A3BE2" w:rsidP="006C4262">
      <w:pPr>
        <w:pStyle w:val="QT3klein"/>
        <w:rPr>
          <w:color w:val="000000"/>
        </w:rPr>
      </w:pPr>
      <w:r w:rsidRPr="007A3BE2">
        <w:rPr>
          <w:color w:val="000000"/>
          <w:bdr w:val="none" w:sz="0" w:space="0" w:color="auto" w:frame="1"/>
        </w:rPr>
        <w:t xml:space="preserve"> $ : int 4</w:t>
      </w:r>
    </w:p>
    <w:p w14:paraId="3EC085E8" w14:textId="77777777" w:rsidR="0061357B" w:rsidRDefault="0061357B" w:rsidP="00226315"/>
    <w:p w14:paraId="0A7BA58B" w14:textId="14132D60" w:rsidR="007A3BE2" w:rsidRDefault="007A3BE2" w:rsidP="00226315">
      <w:r>
        <w:t>Listen können auch Listen als Element haben (und zwar grundsätzlich in „beliebiger“ Verschachtelungstiefe)</w:t>
      </w:r>
      <w:r w:rsidR="006C4262">
        <w:t>. Dies demonstrieren die nächsten drei Beispiele:</w:t>
      </w:r>
    </w:p>
    <w:p w14:paraId="22CC8FB7" w14:textId="77777777" w:rsidR="006C4262" w:rsidRPr="006C4262" w:rsidRDefault="006C4262" w:rsidP="00052E27">
      <w:pPr>
        <w:pStyle w:val="QT3klein"/>
      </w:pPr>
      <w:r w:rsidRPr="006C4262">
        <w:t>&gt; yx &lt;- list(pvl=c(T,T,F), x)</w:t>
      </w:r>
    </w:p>
    <w:p w14:paraId="1CB21A27" w14:textId="77777777" w:rsidR="006C4262" w:rsidRPr="006C4262" w:rsidRDefault="006C4262" w:rsidP="00052E27">
      <w:pPr>
        <w:pStyle w:val="QT3klein"/>
      </w:pPr>
      <w:r w:rsidRPr="006C4262">
        <w:t>&gt; str(yx)</w:t>
      </w:r>
    </w:p>
    <w:p w14:paraId="77A20642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>List of 2</w:t>
      </w:r>
    </w:p>
    <w:p w14:paraId="1DD705BE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$ pvl: logi [1:3] TRUE TRUE FALSE</w:t>
      </w:r>
    </w:p>
    <w:p w14:paraId="5D0415ED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$    :List of 3</w:t>
      </w:r>
    </w:p>
    <w:p w14:paraId="00C9FF04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nachname: chr "Meier"</w:t>
      </w:r>
    </w:p>
    <w:p w14:paraId="6048EEBA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matNr   : num 123456</w:t>
      </w:r>
    </w:p>
    <w:p w14:paraId="68FB5133" w14:textId="27216CF9" w:rsid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noten   : num [1:2] 1.3 2.7</w:t>
      </w:r>
    </w:p>
    <w:p w14:paraId="485E6000" w14:textId="77777777" w:rsidR="006C4262" w:rsidRPr="006C4262" w:rsidRDefault="006C4262" w:rsidP="006C42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90" w:lineRule="atLeast"/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70062AF7" w14:textId="7CBD3AF0" w:rsidR="0061357B" w:rsidRDefault="0061357B">
      <w:pPr>
        <w:spacing w:after="0"/>
        <w:rPr>
          <w:rFonts w:ascii="Lucida Console" w:hAnsi="Lucida Console"/>
          <w:color w:val="0000FF"/>
          <w:sz w:val="18"/>
          <w:szCs w:val="18"/>
        </w:rPr>
      </w:pPr>
    </w:p>
    <w:p w14:paraId="0C6711F5" w14:textId="79DB6031" w:rsidR="006C4262" w:rsidRPr="0061357B" w:rsidRDefault="006C4262" w:rsidP="0061357B">
      <w:pPr>
        <w:pStyle w:val="QT3klein"/>
      </w:pPr>
      <w:r w:rsidRPr="006C4262">
        <w:t>&gt; yx2 &lt;-list(yx,yx[2])</w:t>
      </w:r>
    </w:p>
    <w:p w14:paraId="6928A437" w14:textId="77777777" w:rsidR="006C4262" w:rsidRPr="006C4262" w:rsidRDefault="006C4262" w:rsidP="00052E27">
      <w:pPr>
        <w:pStyle w:val="QT3klein"/>
      </w:pPr>
      <w:r w:rsidRPr="006C4262">
        <w:t>&gt; str(yx2)</w:t>
      </w:r>
    </w:p>
    <w:p w14:paraId="5730C55E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>List of 2</w:t>
      </w:r>
    </w:p>
    <w:p w14:paraId="05109CDD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$ :List of 2</w:t>
      </w:r>
    </w:p>
    <w:p w14:paraId="695E8B78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pvl: logi [1:3] TRUE TRUE FALSE</w:t>
      </w:r>
    </w:p>
    <w:p w14:paraId="6B197BD8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   :List of 3</w:t>
      </w:r>
    </w:p>
    <w:p w14:paraId="4BB0F3F8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 ..$ nachname: chr "Meier"</w:t>
      </w:r>
    </w:p>
    <w:p w14:paraId="5E8C5D83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 ..$ matNr   : num 123456</w:t>
      </w:r>
    </w:p>
    <w:p w14:paraId="49EC646C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 ..$ noten   : num [1:2] 1.3 2.7</w:t>
      </w:r>
    </w:p>
    <w:p w14:paraId="0CD56A6A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$ :List of 1</w:t>
      </w:r>
    </w:p>
    <w:p w14:paraId="72601C8D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:List of 3</w:t>
      </w:r>
    </w:p>
    <w:p w14:paraId="6C344854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 ..$ nachname: chr "Meier"</w:t>
      </w:r>
    </w:p>
    <w:p w14:paraId="2CC7A924" w14:textId="77777777" w:rsidR="006C4262" w:rsidRP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 ..$ matNr   : num 123456</w:t>
      </w:r>
    </w:p>
    <w:p w14:paraId="02B08FD7" w14:textId="7E1FD443" w:rsidR="006C4262" w:rsidRDefault="006C4262" w:rsidP="00052E27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 ..$ noten   : num [1:2] 1.3 2.7</w:t>
      </w:r>
    </w:p>
    <w:p w14:paraId="7E434497" w14:textId="01937802" w:rsidR="006C4262" w:rsidRDefault="006C4262">
      <w:pPr>
        <w:spacing w:after="0"/>
        <w:rPr>
          <w:rFonts w:ascii="Lucida Console" w:hAnsi="Lucida Console"/>
          <w:color w:val="0000FF"/>
          <w:sz w:val="18"/>
          <w:szCs w:val="18"/>
        </w:rPr>
      </w:pPr>
    </w:p>
    <w:p w14:paraId="4A8AE2B4" w14:textId="1EF522B6" w:rsidR="006C4262" w:rsidRPr="006C4262" w:rsidRDefault="006C4262" w:rsidP="0061357B">
      <w:pPr>
        <w:pStyle w:val="QT3klein"/>
      </w:pPr>
      <w:r w:rsidRPr="006C4262">
        <w:t>&gt; yx3 &lt;-list(list(list(T)))</w:t>
      </w:r>
    </w:p>
    <w:p w14:paraId="4D27E4B1" w14:textId="77777777" w:rsidR="006C4262" w:rsidRPr="006C4262" w:rsidRDefault="006C4262" w:rsidP="0061357B">
      <w:pPr>
        <w:pStyle w:val="QT3klein"/>
      </w:pPr>
      <w:r w:rsidRPr="006C4262">
        <w:t>&gt; str(yx3)</w:t>
      </w:r>
    </w:p>
    <w:p w14:paraId="0E7D27DB" w14:textId="77777777" w:rsidR="006C4262" w:rsidRPr="006C4262" w:rsidRDefault="006C4262" w:rsidP="0061357B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>List of 1</w:t>
      </w:r>
    </w:p>
    <w:p w14:paraId="726EAFF5" w14:textId="77777777" w:rsidR="006C4262" w:rsidRPr="006C4262" w:rsidRDefault="006C4262" w:rsidP="0061357B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$ :List of 1</w:t>
      </w:r>
    </w:p>
    <w:p w14:paraId="1B613B13" w14:textId="77777777" w:rsidR="006C4262" w:rsidRPr="006C4262" w:rsidRDefault="006C4262" w:rsidP="0061357B">
      <w:pPr>
        <w:pStyle w:val="QT3klein"/>
        <w:rPr>
          <w:color w:val="000000"/>
          <w:bdr w:val="none" w:sz="0" w:space="0" w:color="auto" w:frame="1"/>
        </w:rPr>
      </w:pPr>
      <w:r w:rsidRPr="006C4262">
        <w:rPr>
          <w:color w:val="000000"/>
          <w:bdr w:val="none" w:sz="0" w:space="0" w:color="auto" w:frame="1"/>
        </w:rPr>
        <w:t xml:space="preserve">  ..$ :List of 1</w:t>
      </w:r>
    </w:p>
    <w:p w14:paraId="7C23FF1F" w14:textId="77777777" w:rsidR="006C4262" w:rsidRPr="006C4262" w:rsidRDefault="006C4262" w:rsidP="0061357B">
      <w:pPr>
        <w:pStyle w:val="QT3klein"/>
        <w:rPr>
          <w:color w:val="000000"/>
        </w:rPr>
      </w:pPr>
      <w:r w:rsidRPr="006C4262">
        <w:rPr>
          <w:color w:val="000000"/>
          <w:bdr w:val="none" w:sz="0" w:space="0" w:color="auto" w:frame="1"/>
        </w:rPr>
        <w:t xml:space="preserve">  .. ..$ : logi TRUE</w:t>
      </w:r>
    </w:p>
    <w:p w14:paraId="09C4087C" w14:textId="238E81D2" w:rsidR="00052E27" w:rsidRDefault="00052E27">
      <w:pPr>
        <w:spacing w:after="0"/>
        <w:rPr>
          <w:rFonts w:ascii="Arial" w:eastAsia="SimSun" w:hAnsi="Arial" w:cs="Arial"/>
          <w:color w:val="002060"/>
          <w:sz w:val="26"/>
          <w:szCs w:val="26"/>
        </w:rPr>
      </w:pPr>
    </w:p>
    <w:p w14:paraId="229DBAB2" w14:textId="2AC121EC" w:rsidR="005E428C" w:rsidRPr="005E428C" w:rsidRDefault="005E428C" w:rsidP="005E428C">
      <w:pPr>
        <w:rPr>
          <w:rFonts w:eastAsia="SimSun"/>
        </w:rPr>
      </w:pPr>
      <w:r>
        <w:rPr>
          <w:rFonts w:eastAsia="SimSun"/>
        </w:rPr>
        <w:t xml:space="preserve">Um aus einer verschachtelten Liste wieder einen „flachen“ Vektor zu erhalten, der alle atomaren Komponenten der Liste enthält, kann die Funktion </w:t>
      </w:r>
      <w:r w:rsidRPr="005E428C">
        <w:rPr>
          <w:rStyle w:val="QWordZchn"/>
          <w:rFonts w:eastAsia="SimSun"/>
        </w:rPr>
        <w:t>unlist()</w:t>
      </w:r>
      <w:r>
        <w:rPr>
          <w:rFonts w:eastAsia="SimSun"/>
        </w:rPr>
        <w:t xml:space="preserve"> benutzt werden:</w:t>
      </w:r>
    </w:p>
    <w:p w14:paraId="3A8B9D49" w14:textId="77777777" w:rsidR="005E428C" w:rsidRPr="005E428C" w:rsidRDefault="005E428C" w:rsidP="005E428C">
      <w:pPr>
        <w:pStyle w:val="QT3klein"/>
      </w:pPr>
      <w:r w:rsidRPr="005E428C">
        <w:t>&gt; unlist(yx2)</w:t>
      </w:r>
    </w:p>
    <w:p w14:paraId="191DB9E3" w14:textId="77777777" w:rsidR="005E428C" w:rsidRPr="005E428C" w:rsidRDefault="005E428C" w:rsidP="005E428C">
      <w:pPr>
        <w:pStyle w:val="QT3klein"/>
        <w:rPr>
          <w:color w:val="000000"/>
          <w:bdr w:val="none" w:sz="0" w:space="0" w:color="auto" w:frame="1"/>
        </w:rPr>
      </w:pPr>
      <w:r w:rsidRPr="005E428C">
        <w:rPr>
          <w:color w:val="000000"/>
          <w:bdr w:val="none" w:sz="0" w:space="0" w:color="auto" w:frame="1"/>
        </w:rPr>
        <w:t xml:space="preserve">    pvl1     pvl2     pvl3 nachname    matNr   noten1   noten2 </w:t>
      </w:r>
    </w:p>
    <w:p w14:paraId="2470EE11" w14:textId="77777777" w:rsidR="005E428C" w:rsidRPr="005E428C" w:rsidRDefault="005E428C" w:rsidP="005E428C">
      <w:pPr>
        <w:pStyle w:val="QT3klein"/>
        <w:rPr>
          <w:color w:val="000000"/>
          <w:bdr w:val="none" w:sz="0" w:space="0" w:color="auto" w:frame="1"/>
        </w:rPr>
      </w:pPr>
      <w:r w:rsidRPr="005E428C">
        <w:rPr>
          <w:color w:val="000000"/>
          <w:bdr w:val="none" w:sz="0" w:space="0" w:color="auto" w:frame="1"/>
        </w:rPr>
        <w:t xml:space="preserve">  "TRUE"   "TRUE"  "FALSE"  "Meier" "123456"    "1.3"    "2.7" </w:t>
      </w:r>
    </w:p>
    <w:p w14:paraId="1B69C949" w14:textId="77777777" w:rsidR="005E428C" w:rsidRPr="005E428C" w:rsidRDefault="005E428C" w:rsidP="005E428C">
      <w:pPr>
        <w:pStyle w:val="QT3klein"/>
        <w:rPr>
          <w:color w:val="000000"/>
          <w:bdr w:val="none" w:sz="0" w:space="0" w:color="auto" w:frame="1"/>
        </w:rPr>
      </w:pPr>
      <w:r w:rsidRPr="005E428C">
        <w:rPr>
          <w:color w:val="000000"/>
          <w:bdr w:val="none" w:sz="0" w:space="0" w:color="auto" w:frame="1"/>
        </w:rPr>
        <w:t xml:space="preserve">nachname    matNr   noten1   noten2 </w:t>
      </w:r>
    </w:p>
    <w:p w14:paraId="445BB775" w14:textId="77777777" w:rsidR="005E428C" w:rsidRPr="005E428C" w:rsidRDefault="005E428C" w:rsidP="005E428C">
      <w:pPr>
        <w:pStyle w:val="QT3klein"/>
        <w:rPr>
          <w:color w:val="000000"/>
        </w:rPr>
      </w:pPr>
      <w:r w:rsidRPr="005E428C">
        <w:rPr>
          <w:color w:val="000000"/>
          <w:bdr w:val="none" w:sz="0" w:space="0" w:color="auto" w:frame="1"/>
        </w:rPr>
        <w:t xml:space="preserve"> "Meier" "123456"    "1.3"    "2.7"</w:t>
      </w:r>
    </w:p>
    <w:p w14:paraId="143747E0" w14:textId="620575C4" w:rsidR="005E428C" w:rsidRDefault="005E428C">
      <w:pPr>
        <w:spacing w:after="0"/>
        <w:rPr>
          <w:rFonts w:ascii="Arial" w:eastAsia="SimSun" w:hAnsi="Arial" w:cs="Arial"/>
          <w:color w:val="002060"/>
          <w:sz w:val="26"/>
          <w:szCs w:val="26"/>
        </w:rPr>
      </w:pPr>
    </w:p>
    <w:p w14:paraId="3E8A3112" w14:textId="37D6240A" w:rsidR="003A1D37" w:rsidRDefault="006C4262" w:rsidP="00226315">
      <w:pPr>
        <w:pStyle w:val="berschrift3"/>
      </w:pPr>
      <w:bookmarkStart w:id="7" w:name="_Toc23437773"/>
      <w:r>
        <w:lastRenderedPageBreak/>
        <w:t>Listen ändern</w:t>
      </w:r>
      <w:bookmarkEnd w:id="7"/>
    </w:p>
    <w:p w14:paraId="398C3BA0" w14:textId="5530686B" w:rsidR="0014516A" w:rsidRDefault="00052E27" w:rsidP="00226315">
      <w:r>
        <w:t>Wir haben bereits gesehen, wie auf einzelne Listenelement</w:t>
      </w:r>
      <w:r w:rsidR="00AC37EA">
        <w:t>e</w:t>
      </w:r>
      <w:r>
        <w:t xml:space="preserve"> zugegriffen werden kann. </w:t>
      </w:r>
      <w:r w:rsidR="006C4262">
        <w:t xml:space="preserve">Listen können in natürlicherweise durch Zuweisungen geändert werden. </w:t>
      </w:r>
      <w:r w:rsidR="0014516A">
        <w:t xml:space="preserve">Elemente können gelöscht werden, indem sie den Wert </w:t>
      </w:r>
      <w:r w:rsidR="0014516A" w:rsidRPr="0014516A">
        <w:rPr>
          <w:rStyle w:val="QWordZchn"/>
        </w:rPr>
        <w:t>NULL</w:t>
      </w:r>
      <w:r w:rsidR="0014516A">
        <w:t xml:space="preserve"> erhalten,</w:t>
      </w:r>
    </w:p>
    <w:p w14:paraId="78AA80A9" w14:textId="0799FD04" w:rsidR="006C4262" w:rsidRDefault="00052E27" w:rsidP="00226315">
      <w:r>
        <w:t>Wir betrachten wieder unser einführendes Beispiel:</w:t>
      </w:r>
    </w:p>
    <w:p w14:paraId="001A3B3D" w14:textId="77777777" w:rsidR="00052E27" w:rsidRPr="00052E27" w:rsidRDefault="00052E27" w:rsidP="00052E27">
      <w:pPr>
        <w:pStyle w:val="QT3klein"/>
      </w:pPr>
      <w:r w:rsidRPr="00052E27">
        <w:t>&gt; str(x)</w:t>
      </w:r>
    </w:p>
    <w:p w14:paraId="095F340F" w14:textId="77777777" w:rsidR="00052E27" w:rsidRPr="00052E27" w:rsidRDefault="00052E27" w:rsidP="00052E27">
      <w:pPr>
        <w:pStyle w:val="QT3klein"/>
        <w:rPr>
          <w:color w:val="000000"/>
          <w:bdr w:val="none" w:sz="0" w:space="0" w:color="auto" w:frame="1"/>
        </w:rPr>
      </w:pPr>
      <w:r w:rsidRPr="00052E27">
        <w:rPr>
          <w:color w:val="000000"/>
          <w:bdr w:val="none" w:sz="0" w:space="0" w:color="auto" w:frame="1"/>
        </w:rPr>
        <w:t>List of 3</w:t>
      </w:r>
    </w:p>
    <w:p w14:paraId="245CCCF7" w14:textId="77777777" w:rsidR="00052E27" w:rsidRPr="00052E27" w:rsidRDefault="00052E27" w:rsidP="00052E27">
      <w:pPr>
        <w:pStyle w:val="QT3klein"/>
        <w:rPr>
          <w:color w:val="000000"/>
          <w:bdr w:val="none" w:sz="0" w:space="0" w:color="auto" w:frame="1"/>
        </w:rPr>
      </w:pPr>
      <w:r w:rsidRPr="00052E27">
        <w:rPr>
          <w:color w:val="000000"/>
          <w:bdr w:val="none" w:sz="0" w:space="0" w:color="auto" w:frame="1"/>
        </w:rPr>
        <w:t xml:space="preserve"> $ nachname: chr "Meier"</w:t>
      </w:r>
    </w:p>
    <w:p w14:paraId="172FD359" w14:textId="77777777" w:rsidR="00052E27" w:rsidRPr="00052E27" w:rsidRDefault="00052E27" w:rsidP="00052E27">
      <w:pPr>
        <w:pStyle w:val="QT3klein"/>
        <w:rPr>
          <w:color w:val="000000"/>
          <w:bdr w:val="none" w:sz="0" w:space="0" w:color="auto" w:frame="1"/>
        </w:rPr>
      </w:pPr>
      <w:r w:rsidRPr="00052E27">
        <w:rPr>
          <w:color w:val="000000"/>
          <w:bdr w:val="none" w:sz="0" w:space="0" w:color="auto" w:frame="1"/>
        </w:rPr>
        <w:t xml:space="preserve"> $ matNr   : num 123456</w:t>
      </w:r>
    </w:p>
    <w:p w14:paraId="20CBCDB2" w14:textId="77777777" w:rsidR="00052E27" w:rsidRPr="00052E27" w:rsidRDefault="00052E27" w:rsidP="00052E27">
      <w:pPr>
        <w:pStyle w:val="QT3klein"/>
        <w:rPr>
          <w:color w:val="000000"/>
        </w:rPr>
      </w:pPr>
      <w:r w:rsidRPr="00052E27">
        <w:rPr>
          <w:color w:val="000000"/>
          <w:bdr w:val="none" w:sz="0" w:space="0" w:color="auto" w:frame="1"/>
        </w:rPr>
        <w:t xml:space="preserve"> $ noten   : num [1:2] 1.3 2.7</w:t>
      </w:r>
    </w:p>
    <w:p w14:paraId="08718741" w14:textId="01D20D55" w:rsidR="006C4262" w:rsidRDefault="006C4262" w:rsidP="00226315"/>
    <w:p w14:paraId="725630B2" w14:textId="2392BFFA" w:rsidR="0014516A" w:rsidRDefault="0014516A" w:rsidP="00226315">
      <w:r>
        <w:t>E</w:t>
      </w:r>
      <w:r w:rsidR="000B7778">
        <w:t>in Vorname soll eingefügt</w:t>
      </w:r>
      <w:r>
        <w:t>, die Matrikelnummer geändert und die Noten gelöscht werden:</w:t>
      </w:r>
    </w:p>
    <w:p w14:paraId="69B52002" w14:textId="77777777" w:rsidR="0014516A" w:rsidRPr="0014516A" w:rsidRDefault="0014516A" w:rsidP="0014516A">
      <w:pPr>
        <w:pStyle w:val="QT3klein"/>
      </w:pPr>
      <w:r w:rsidRPr="0014516A">
        <w:t>&gt; x$vorname &lt;- "Udo"</w:t>
      </w:r>
    </w:p>
    <w:p w14:paraId="6499DE2B" w14:textId="77777777" w:rsidR="0014516A" w:rsidRPr="0014516A" w:rsidRDefault="0014516A" w:rsidP="0014516A">
      <w:pPr>
        <w:pStyle w:val="QT3klein"/>
      </w:pPr>
      <w:r w:rsidRPr="0014516A">
        <w:t>&gt; x[[2]] &lt;- 222333     # besser ?:  x[["matNr"]] &lt;- 222333</w:t>
      </w:r>
    </w:p>
    <w:p w14:paraId="7DECF19B" w14:textId="77777777" w:rsidR="0014516A" w:rsidRPr="0014516A" w:rsidRDefault="0014516A" w:rsidP="0014516A">
      <w:pPr>
        <w:pStyle w:val="QT3klein"/>
      </w:pPr>
      <w:r w:rsidRPr="0014516A">
        <w:t>&gt; x$noten &lt;- NULL</w:t>
      </w:r>
    </w:p>
    <w:p w14:paraId="05FDCD49" w14:textId="77777777" w:rsidR="0014516A" w:rsidRPr="0014516A" w:rsidRDefault="0014516A" w:rsidP="0014516A">
      <w:pPr>
        <w:pStyle w:val="QT3klein"/>
      </w:pPr>
      <w:r w:rsidRPr="0014516A">
        <w:t>&gt; str(x)</w:t>
      </w:r>
    </w:p>
    <w:p w14:paraId="74B9144D" w14:textId="77777777" w:rsidR="0014516A" w:rsidRPr="0014516A" w:rsidRDefault="0014516A" w:rsidP="0014516A">
      <w:pPr>
        <w:pStyle w:val="QT3klein"/>
        <w:rPr>
          <w:color w:val="000000"/>
          <w:bdr w:val="none" w:sz="0" w:space="0" w:color="auto" w:frame="1"/>
        </w:rPr>
      </w:pPr>
      <w:r w:rsidRPr="0014516A">
        <w:rPr>
          <w:color w:val="000000"/>
          <w:bdr w:val="none" w:sz="0" w:space="0" w:color="auto" w:frame="1"/>
        </w:rPr>
        <w:t>List of 3</w:t>
      </w:r>
    </w:p>
    <w:p w14:paraId="7B4CC34F" w14:textId="77777777" w:rsidR="0014516A" w:rsidRPr="0014516A" w:rsidRDefault="0014516A" w:rsidP="0014516A">
      <w:pPr>
        <w:pStyle w:val="QT3klein"/>
        <w:rPr>
          <w:color w:val="000000"/>
          <w:bdr w:val="none" w:sz="0" w:space="0" w:color="auto" w:frame="1"/>
        </w:rPr>
      </w:pPr>
      <w:r w:rsidRPr="0014516A">
        <w:rPr>
          <w:color w:val="000000"/>
          <w:bdr w:val="none" w:sz="0" w:space="0" w:color="auto" w:frame="1"/>
        </w:rPr>
        <w:t xml:space="preserve"> $ nachname: chr "Meier"</w:t>
      </w:r>
    </w:p>
    <w:p w14:paraId="4AED98EC" w14:textId="77777777" w:rsidR="0014516A" w:rsidRPr="0014516A" w:rsidRDefault="0014516A" w:rsidP="0014516A">
      <w:pPr>
        <w:pStyle w:val="QT3klein"/>
        <w:rPr>
          <w:color w:val="000000"/>
          <w:bdr w:val="none" w:sz="0" w:space="0" w:color="auto" w:frame="1"/>
        </w:rPr>
      </w:pPr>
      <w:r w:rsidRPr="0014516A">
        <w:rPr>
          <w:color w:val="000000"/>
          <w:bdr w:val="none" w:sz="0" w:space="0" w:color="auto" w:frame="1"/>
        </w:rPr>
        <w:t xml:space="preserve"> $ matNr   : num 222333</w:t>
      </w:r>
    </w:p>
    <w:p w14:paraId="117A3FAD" w14:textId="4D702B13" w:rsidR="003A1D37" w:rsidRPr="0061357B" w:rsidRDefault="0014516A" w:rsidP="0061357B">
      <w:pPr>
        <w:pStyle w:val="QT3klein"/>
        <w:rPr>
          <w:color w:val="000000"/>
        </w:rPr>
      </w:pPr>
      <w:r w:rsidRPr="0014516A">
        <w:rPr>
          <w:color w:val="000000"/>
          <w:bdr w:val="none" w:sz="0" w:space="0" w:color="auto" w:frame="1"/>
        </w:rPr>
        <w:t xml:space="preserve"> $ vorname : chr "Udo"</w:t>
      </w:r>
    </w:p>
    <w:p w14:paraId="0A0ECFF7" w14:textId="77777777" w:rsidR="0061357B" w:rsidRDefault="0061357B" w:rsidP="00E44491"/>
    <w:p w14:paraId="2E1E51DD" w14:textId="5EA16EE3" w:rsidR="007D7F76" w:rsidRDefault="0061357B" w:rsidP="00E44491">
      <w:r>
        <w:t>Durch Kombination von Listen und Vektoren können Listen a</w:t>
      </w:r>
      <w:r w:rsidR="007D7F76">
        <w:t xml:space="preserve">uch mit der bereits bekannten Funktion </w:t>
      </w:r>
      <w:r w:rsidR="007D7F76" w:rsidRPr="0061357B">
        <w:rPr>
          <w:rStyle w:val="QWordZchn"/>
        </w:rPr>
        <w:t>c()</w:t>
      </w:r>
      <w:r w:rsidRPr="0061357B">
        <w:t xml:space="preserve"> </w:t>
      </w:r>
      <w:r w:rsidR="007D7F76">
        <w:t>erstellt werden:</w:t>
      </w:r>
    </w:p>
    <w:p w14:paraId="79DC0117" w14:textId="77777777" w:rsidR="0061357B" w:rsidRPr="0061357B" w:rsidRDefault="0061357B" w:rsidP="0061357B">
      <w:pPr>
        <w:pStyle w:val="QT3klein"/>
      </w:pPr>
      <w:r w:rsidRPr="0061357B">
        <w:t>&gt; z &lt;- list(11,12,13)</w:t>
      </w:r>
    </w:p>
    <w:p w14:paraId="0822C85E" w14:textId="77777777" w:rsidR="0061357B" w:rsidRPr="0061357B" w:rsidRDefault="0061357B" w:rsidP="0061357B">
      <w:pPr>
        <w:pStyle w:val="QT3klein"/>
      </w:pPr>
      <w:r w:rsidRPr="0061357B">
        <w:t>&gt; z1 &lt;- c(z, c(14,15))</w:t>
      </w:r>
    </w:p>
    <w:p w14:paraId="396D7F1D" w14:textId="77777777" w:rsidR="0061357B" w:rsidRPr="0061357B" w:rsidRDefault="0061357B" w:rsidP="0061357B">
      <w:pPr>
        <w:pStyle w:val="QT3klein"/>
      </w:pPr>
      <w:r w:rsidRPr="0061357B">
        <w:t>&gt; str(z1)</w:t>
      </w:r>
    </w:p>
    <w:p w14:paraId="38B24185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>List of 5</w:t>
      </w:r>
    </w:p>
    <w:p w14:paraId="298857D2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11</w:t>
      </w:r>
    </w:p>
    <w:p w14:paraId="6E9DD838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12</w:t>
      </w:r>
    </w:p>
    <w:p w14:paraId="387CE0BE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13</w:t>
      </w:r>
    </w:p>
    <w:p w14:paraId="29C6B15E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14</w:t>
      </w:r>
    </w:p>
    <w:p w14:paraId="468F1C8B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15</w:t>
      </w:r>
    </w:p>
    <w:p w14:paraId="7B46DF94" w14:textId="77777777" w:rsidR="0061357B" w:rsidRPr="0061357B" w:rsidRDefault="0061357B" w:rsidP="0061357B">
      <w:pPr>
        <w:pStyle w:val="QT3klein"/>
      </w:pPr>
      <w:r w:rsidRPr="0061357B">
        <w:t>&gt; z2 &lt;- c(c(14,15), z)</w:t>
      </w:r>
    </w:p>
    <w:p w14:paraId="68FC1DDC" w14:textId="77777777" w:rsidR="0061357B" w:rsidRPr="0061357B" w:rsidRDefault="0061357B" w:rsidP="0061357B">
      <w:pPr>
        <w:pStyle w:val="QT3klein"/>
      </w:pPr>
      <w:r w:rsidRPr="0061357B">
        <w:t>&gt; str(z2)</w:t>
      </w:r>
    </w:p>
    <w:p w14:paraId="2B126CBF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>List of 5</w:t>
      </w:r>
    </w:p>
    <w:p w14:paraId="7CE29D78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14</w:t>
      </w:r>
    </w:p>
    <w:p w14:paraId="1CC00CBE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15</w:t>
      </w:r>
    </w:p>
    <w:p w14:paraId="0EB58A27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11</w:t>
      </w:r>
    </w:p>
    <w:p w14:paraId="6581A553" w14:textId="77777777" w:rsidR="0061357B" w:rsidRPr="0061357B" w:rsidRDefault="0061357B" w:rsidP="0061357B">
      <w:pPr>
        <w:pStyle w:val="QT3klein"/>
        <w:rPr>
          <w:color w:val="000000"/>
          <w:bdr w:val="none" w:sz="0" w:space="0" w:color="auto" w:frame="1"/>
        </w:rPr>
      </w:pPr>
      <w:r w:rsidRPr="0061357B">
        <w:rPr>
          <w:color w:val="000000"/>
          <w:bdr w:val="none" w:sz="0" w:space="0" w:color="auto" w:frame="1"/>
        </w:rPr>
        <w:t xml:space="preserve"> $ : num 12</w:t>
      </w:r>
    </w:p>
    <w:p w14:paraId="39B052F8" w14:textId="77777777" w:rsidR="0061357B" w:rsidRPr="0061357B" w:rsidRDefault="0061357B" w:rsidP="0061357B">
      <w:pPr>
        <w:pStyle w:val="QT3klein"/>
        <w:rPr>
          <w:color w:val="000000"/>
        </w:rPr>
      </w:pPr>
      <w:r w:rsidRPr="0061357B">
        <w:rPr>
          <w:color w:val="000000"/>
          <w:bdr w:val="none" w:sz="0" w:space="0" w:color="auto" w:frame="1"/>
        </w:rPr>
        <w:t xml:space="preserve"> $ : num 13</w:t>
      </w:r>
    </w:p>
    <w:p w14:paraId="2D040ECC" w14:textId="77777777" w:rsidR="00E44491" w:rsidRDefault="00E44491" w:rsidP="00E44491"/>
    <w:p w14:paraId="0FB87BBC" w14:textId="77603F30" w:rsidR="00E44491" w:rsidRDefault="0061357B" w:rsidP="00E44491">
      <w:r>
        <w:t>Vergleichen Sie</w:t>
      </w:r>
      <w:r w:rsidR="00851682">
        <w:t xml:space="preserve"> dies mit den folgenden beiden Anweisung</w:t>
      </w:r>
      <w:r w:rsidR="00CA2CF5">
        <w:t>en</w:t>
      </w:r>
      <w:r>
        <w:t>:</w:t>
      </w:r>
    </w:p>
    <w:p w14:paraId="64576B5C" w14:textId="77777777" w:rsidR="00851682" w:rsidRPr="00851682" w:rsidRDefault="00851682" w:rsidP="00851682">
      <w:pPr>
        <w:pStyle w:val="QT3klein"/>
      </w:pPr>
      <w:r w:rsidRPr="00851682">
        <w:t>&gt; z3 &lt;- list(z, c(11,12,13))</w:t>
      </w:r>
    </w:p>
    <w:p w14:paraId="08BE9778" w14:textId="77777777" w:rsidR="00851682" w:rsidRPr="00851682" w:rsidRDefault="00851682" w:rsidP="00851682">
      <w:pPr>
        <w:pStyle w:val="QT3klein"/>
      </w:pPr>
      <w:r w:rsidRPr="00851682">
        <w:t>&gt; str(z3)</w:t>
      </w:r>
    </w:p>
    <w:p w14:paraId="12C5916A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>List of 2</w:t>
      </w:r>
    </w:p>
    <w:p w14:paraId="4068598A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:List of 3</w:t>
      </w:r>
    </w:p>
    <w:p w14:paraId="7E3FC84A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 ..$ : num 11</w:t>
      </w:r>
    </w:p>
    <w:p w14:paraId="6FF3B1D2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 ..$ : num 12</w:t>
      </w:r>
    </w:p>
    <w:p w14:paraId="72F9B7B4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 ..$ : num 13</w:t>
      </w:r>
    </w:p>
    <w:p w14:paraId="71095C50" w14:textId="77777777" w:rsidR="00851682" w:rsidRPr="00851682" w:rsidRDefault="00851682" w:rsidP="00851682">
      <w:pPr>
        <w:pStyle w:val="QT3klein"/>
        <w:rPr>
          <w:color w:val="000000"/>
        </w:rPr>
      </w:pPr>
      <w:r w:rsidRPr="00851682">
        <w:rPr>
          <w:color w:val="000000"/>
          <w:bdr w:val="none" w:sz="0" w:space="0" w:color="auto" w:frame="1"/>
        </w:rPr>
        <w:t xml:space="preserve"> $ : num [1:3] 11 12 13</w:t>
      </w:r>
    </w:p>
    <w:p w14:paraId="01B88A52" w14:textId="7B51542E" w:rsidR="00E44491" w:rsidRDefault="00E44491" w:rsidP="008159F6"/>
    <w:p w14:paraId="7DD34369" w14:textId="77777777" w:rsidR="00C7567C" w:rsidRDefault="00C7567C">
      <w:pPr>
        <w:spacing w:after="0"/>
        <w:rPr>
          <w:rFonts w:ascii="Lucida Console" w:hAnsi="Lucida Console"/>
          <w:color w:val="0000FF"/>
          <w:sz w:val="18"/>
          <w:szCs w:val="18"/>
        </w:rPr>
      </w:pPr>
      <w:r>
        <w:br w:type="page"/>
      </w:r>
    </w:p>
    <w:p w14:paraId="77510E27" w14:textId="281D0EF3" w:rsidR="00851682" w:rsidRPr="00851682" w:rsidRDefault="00851682" w:rsidP="00851682">
      <w:pPr>
        <w:pStyle w:val="QT3klein"/>
      </w:pPr>
      <w:r w:rsidRPr="00851682">
        <w:lastRenderedPageBreak/>
        <w:t>&gt; z &lt;- list(11,12,13)</w:t>
      </w:r>
    </w:p>
    <w:p w14:paraId="7B98F15D" w14:textId="77777777" w:rsidR="00851682" w:rsidRPr="00851682" w:rsidRDefault="00851682" w:rsidP="00851682">
      <w:pPr>
        <w:pStyle w:val="QT3klein"/>
      </w:pPr>
      <w:r w:rsidRPr="00851682">
        <w:t>&gt; str(z)</w:t>
      </w:r>
    </w:p>
    <w:p w14:paraId="35707F16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>List of 3</w:t>
      </w:r>
    </w:p>
    <w:p w14:paraId="37C84409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11</w:t>
      </w:r>
    </w:p>
    <w:p w14:paraId="18E6ED55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12</w:t>
      </w:r>
    </w:p>
    <w:p w14:paraId="6E2B841B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13</w:t>
      </w:r>
    </w:p>
    <w:p w14:paraId="167802C9" w14:textId="77777777" w:rsidR="00851682" w:rsidRPr="00851682" w:rsidRDefault="00851682" w:rsidP="00851682">
      <w:pPr>
        <w:pStyle w:val="QT3klein"/>
      </w:pPr>
      <w:r w:rsidRPr="00851682">
        <w:t>&gt; z[4:5] &lt;- c(14,15)</w:t>
      </w:r>
    </w:p>
    <w:p w14:paraId="150F9FFB" w14:textId="77777777" w:rsidR="00851682" w:rsidRPr="00851682" w:rsidRDefault="00851682" w:rsidP="00851682">
      <w:pPr>
        <w:pStyle w:val="QT3klein"/>
      </w:pPr>
      <w:r w:rsidRPr="00851682">
        <w:t>&gt; str(z)</w:t>
      </w:r>
    </w:p>
    <w:p w14:paraId="13791430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>List of 5</w:t>
      </w:r>
    </w:p>
    <w:p w14:paraId="27082B2A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11</w:t>
      </w:r>
    </w:p>
    <w:p w14:paraId="7F6CA6CC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12</w:t>
      </w:r>
    </w:p>
    <w:p w14:paraId="0647D753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13</w:t>
      </w:r>
    </w:p>
    <w:p w14:paraId="0D1C3E55" w14:textId="77777777" w:rsidR="00851682" w:rsidRPr="00851682" w:rsidRDefault="00851682" w:rsidP="00851682">
      <w:pPr>
        <w:pStyle w:val="QT3klein"/>
        <w:rPr>
          <w:color w:val="000000"/>
          <w:bdr w:val="none" w:sz="0" w:space="0" w:color="auto" w:frame="1"/>
        </w:rPr>
      </w:pPr>
      <w:r w:rsidRPr="00851682">
        <w:rPr>
          <w:color w:val="000000"/>
          <w:bdr w:val="none" w:sz="0" w:space="0" w:color="auto" w:frame="1"/>
        </w:rPr>
        <w:t xml:space="preserve"> $ : num 14</w:t>
      </w:r>
    </w:p>
    <w:p w14:paraId="7A1752F5" w14:textId="3DA579FF" w:rsidR="00851682" w:rsidRPr="00C7567C" w:rsidRDefault="00851682" w:rsidP="00C7567C">
      <w:pPr>
        <w:pStyle w:val="QT3klein"/>
        <w:rPr>
          <w:color w:val="000000"/>
        </w:rPr>
      </w:pPr>
      <w:r w:rsidRPr="00851682">
        <w:rPr>
          <w:color w:val="000000"/>
          <w:bdr w:val="none" w:sz="0" w:space="0" w:color="auto" w:frame="1"/>
        </w:rPr>
        <w:t xml:space="preserve"> $ : num 15</w:t>
      </w:r>
    </w:p>
    <w:p w14:paraId="0784067D" w14:textId="77DDA668" w:rsidR="00851682" w:rsidRDefault="00851682" w:rsidP="00851682">
      <w:pPr>
        <w:pStyle w:val="FragenText"/>
      </w:pPr>
      <w:r>
        <w:t>Frage</w:t>
      </w:r>
    </w:p>
    <w:p w14:paraId="03067A61" w14:textId="6188C59F" w:rsidR="00851682" w:rsidRDefault="00851682" w:rsidP="00851682">
      <w:r>
        <w:t xml:space="preserve"> </w:t>
      </w:r>
      <w:r>
        <w:tab/>
      </w:r>
      <w:r w:rsidRPr="00851682">
        <w:t>Sind jetzt z und z1 identisch?</w:t>
      </w:r>
      <w:r>
        <w:t xml:space="preserve">  </w:t>
      </w:r>
    </w:p>
    <w:p w14:paraId="44362B0F" w14:textId="77777777" w:rsidR="00851682" w:rsidRDefault="00851682" w:rsidP="008159F6"/>
    <w:p w14:paraId="78573D44" w14:textId="330D8943" w:rsidR="00922380" w:rsidRDefault="00922380" w:rsidP="00922380">
      <w:pPr>
        <w:pStyle w:val="berschrift3"/>
      </w:pPr>
      <w:bookmarkStart w:id="8" w:name="_Toc23437774"/>
      <w:r>
        <w:t>Vergleich</w:t>
      </w:r>
      <w:r w:rsidR="00BE0886">
        <w:t>:</w:t>
      </w:r>
      <w:r>
        <w:t xml:space="preserve"> </w:t>
      </w:r>
      <w:r w:rsidR="00005E31">
        <w:t xml:space="preserve">Liste </w:t>
      </w:r>
      <w:r w:rsidR="00BE0886">
        <w:t>versus</w:t>
      </w:r>
      <w:r w:rsidR="00005E31">
        <w:t xml:space="preserve"> Vektor</w:t>
      </w:r>
      <w:bookmarkEnd w:id="8"/>
    </w:p>
    <w:p w14:paraId="026DDA1D" w14:textId="653887B0" w:rsidR="002B0944" w:rsidRDefault="002B0944" w:rsidP="009570AD">
      <w:r>
        <w:t>Wir wollen noch einmal kurz Liste</w:t>
      </w:r>
      <w:r w:rsidR="00A362AD">
        <w:t xml:space="preserve">n und Vektoren gegenüberstellen und </w:t>
      </w:r>
      <w:r w:rsidR="00BE0B7D">
        <w:t xml:space="preserve">dabei </w:t>
      </w:r>
      <w:r w:rsidR="00A362AD">
        <w:t xml:space="preserve">insbesondere </w:t>
      </w:r>
      <w:r w:rsidR="00005E31">
        <w:t xml:space="preserve">den Effekt von </w:t>
      </w:r>
      <w:r w:rsidR="00A362AD">
        <w:t>Copy-on-modify betrachten. Die im Folgenden benutz</w:t>
      </w:r>
      <w:r w:rsidR="00374D08">
        <w:t>t</w:t>
      </w:r>
      <w:r w:rsidR="00A362AD">
        <w:t xml:space="preserve">en Diagramme und die zugehörigen Beispiele sind </w:t>
      </w:r>
      <w:r w:rsidR="009570AD">
        <w:t xml:space="preserve">aus </w:t>
      </w:r>
      <w:r w:rsidR="009570AD" w:rsidRPr="009570AD">
        <w:t>[Wickham 2019</w:t>
      </w:r>
      <w:r w:rsidR="00284974">
        <w:t>a</w:t>
      </w:r>
      <w:r w:rsidR="009570AD" w:rsidRPr="009570AD">
        <w:t>]</w:t>
      </w:r>
      <w:r w:rsidR="009570AD">
        <w:rPr>
          <w:rStyle w:val="Funotenzeichen"/>
        </w:rPr>
        <w:footnoteReference w:id="3"/>
      </w:r>
      <w:r w:rsidR="00BE0B7D">
        <w:t>, Kapitel 2 entnommen</w:t>
      </w:r>
      <w:r w:rsidR="009570AD">
        <w:t xml:space="preserve">. </w:t>
      </w:r>
    </w:p>
    <w:p w14:paraId="242AD0F1" w14:textId="02C58223" w:rsidR="00684D4C" w:rsidRPr="00684D4C" w:rsidRDefault="00684D4C" w:rsidP="00684D4C">
      <w:pPr>
        <w:pStyle w:val="QT3klein"/>
      </w:pPr>
      <w:r w:rsidRPr="00684D4C">
        <w:t xml:space="preserve">&gt; </w:t>
      </w:r>
      <w:r>
        <w:t xml:space="preserve">x &lt;- </w:t>
      </w:r>
      <w:r w:rsidRPr="00684D4C">
        <w:t>c(1,2,3)</w:t>
      </w:r>
    </w:p>
    <w:p w14:paraId="199E75DC" w14:textId="77777777" w:rsidR="00684D4C" w:rsidRPr="00684D4C" w:rsidRDefault="00684D4C" w:rsidP="00684D4C">
      <w:pPr>
        <w:pStyle w:val="QT3klein"/>
        <w:rPr>
          <w:color w:val="000000"/>
        </w:rPr>
      </w:pPr>
      <w:r w:rsidRPr="00684D4C">
        <w:t>&gt; y &lt;- x</w:t>
      </w:r>
    </w:p>
    <w:p w14:paraId="2F52B27C" w14:textId="373B0ACA" w:rsidR="00F2232B" w:rsidRDefault="00684D4C" w:rsidP="00F2232B">
      <w:r>
        <w:t>Wie wir bereits in Kapitel 3 erläutert haben, sind</w:t>
      </w:r>
      <w:r w:rsidR="00C235F0">
        <w:t xml:space="preserve"> nun</w:t>
      </w:r>
      <w:r w:rsidR="00BE0B7D">
        <w:t xml:space="preserve"> beide Namen (</w:t>
      </w:r>
      <w:r w:rsidRPr="00005E31">
        <w:rPr>
          <w:rStyle w:val="QWordZchn"/>
        </w:rPr>
        <w:t>x</w:t>
      </w:r>
      <w:r>
        <w:t xml:space="preserve"> und</w:t>
      </w:r>
      <w:r w:rsidR="00F2232B">
        <w:t xml:space="preserve"> </w:t>
      </w:r>
      <w:r w:rsidR="00F2232B" w:rsidRPr="00005E31">
        <w:rPr>
          <w:rStyle w:val="QWordZchn"/>
        </w:rPr>
        <w:t>y</w:t>
      </w:r>
      <w:r w:rsidR="00F2232B">
        <w:t>) an dasselbe Objekt gebunden:</w:t>
      </w:r>
    </w:p>
    <w:p w14:paraId="457C36E1" w14:textId="476767F7" w:rsidR="002B0944" w:rsidRDefault="00684D4C" w:rsidP="008159F6">
      <w:r>
        <w:rPr>
          <w:noProof/>
        </w:rPr>
        <w:drawing>
          <wp:inline distT="0" distB="0" distL="0" distR="0" wp14:anchorId="47D2F202" wp14:editId="4BBDB221">
            <wp:extent cx="1617980" cy="800100"/>
            <wp:effectExtent l="0" t="0" r="1270" b="0"/>
            <wp:docPr id="2" name="Grafik 2" descr="https://d33wubrfki0l68.cloudfront.net/bdc72c04d3135f19fb3ab13731129eb84c9170af/f0ab9/diagrams/name-value/bindin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3wubrfki0l68.cloudfront.net/bdc72c04d3135f19fb3ab13731129eb84c9170af/f0ab9/diagrams/name-value/binding-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6A62" w14:textId="77777777" w:rsidR="00F2232B" w:rsidRDefault="00F2232B" w:rsidP="00F2232B">
      <w:pPr>
        <w:pStyle w:val="Beschriftung"/>
      </w:pPr>
      <w:r>
        <w:t>Quelle: [Wickham 2019a]</w:t>
      </w:r>
    </w:p>
    <w:p w14:paraId="2840D0F7" w14:textId="13DB9F8C" w:rsidR="008159F6" w:rsidRDefault="008159F6" w:rsidP="008159F6"/>
    <w:p w14:paraId="6B8472AE" w14:textId="7D242AB3" w:rsidR="00F2232B" w:rsidRDefault="00F2232B" w:rsidP="008159F6">
      <w:r>
        <w:t xml:space="preserve">Wird </w:t>
      </w:r>
      <w:r w:rsidRPr="00005E31">
        <w:rPr>
          <w:rStyle w:val="QWordZchn"/>
        </w:rPr>
        <w:t>y</w:t>
      </w:r>
      <w:r w:rsidR="00BE0B7D">
        <w:t xml:space="preserve"> geändert,</w:t>
      </w:r>
    </w:p>
    <w:p w14:paraId="76E985E0" w14:textId="77777777" w:rsidR="00F2232B" w:rsidRPr="00F2232B" w:rsidRDefault="00F2232B" w:rsidP="00F2232B">
      <w:pPr>
        <w:pStyle w:val="QT3klein"/>
        <w:rPr>
          <w:color w:val="000000"/>
        </w:rPr>
      </w:pPr>
      <w:r w:rsidRPr="00F2232B">
        <w:t>&gt; y[3] &lt;- 4</w:t>
      </w:r>
    </w:p>
    <w:p w14:paraId="47865D04" w14:textId="1C61169E" w:rsidR="00F2232B" w:rsidRDefault="00F2232B" w:rsidP="008159F6">
      <w:r>
        <w:t>dann „zeigen“ x und y auf verschiedene Objekte:</w:t>
      </w:r>
    </w:p>
    <w:p w14:paraId="53AD60C9" w14:textId="636F4886" w:rsidR="00F2232B" w:rsidRDefault="00F2232B" w:rsidP="008159F6">
      <w:r>
        <w:rPr>
          <w:noProof/>
        </w:rPr>
        <w:drawing>
          <wp:inline distT="0" distB="0" distL="0" distR="0" wp14:anchorId="0B6DF202" wp14:editId="799EFD7B">
            <wp:extent cx="1524000" cy="1066800"/>
            <wp:effectExtent l="0" t="0" r="0" b="0"/>
            <wp:docPr id="4" name="Grafik 4" descr="https://d33wubrfki0l68.cloudfront.net/ef9f480effa2f1d0e401d1f94218d0cf118433c0/b56e9/diagrams/name-value/binding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33wubrfki0l68.cloudfront.net/ef9f480effa2f1d0e401d1f94218d0cf118433c0/b56e9/diagrams/name-value/binding-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A067" w14:textId="77777777" w:rsidR="00F2232B" w:rsidRDefault="00F2232B" w:rsidP="00F2232B">
      <w:pPr>
        <w:pStyle w:val="Beschriftung"/>
      </w:pPr>
      <w:r>
        <w:t>Quelle: [Wickham 2019a]</w:t>
      </w:r>
    </w:p>
    <w:p w14:paraId="67CAAE2C" w14:textId="10855A6C" w:rsidR="00F2232B" w:rsidRDefault="00F2232B" w:rsidP="008159F6"/>
    <w:p w14:paraId="74CC20D0" w14:textId="77777777" w:rsidR="00C7567C" w:rsidRDefault="00C7567C">
      <w:pPr>
        <w:spacing w:after="0"/>
      </w:pPr>
      <w:r>
        <w:br w:type="page"/>
      </w:r>
    </w:p>
    <w:p w14:paraId="66EAA21F" w14:textId="512ADF7A" w:rsidR="00F2232B" w:rsidRDefault="00F2232B" w:rsidP="008159F6">
      <w:r>
        <w:lastRenderedPageBreak/>
        <w:t>Wie sieht die vergleichbare Situation bei Listen aus?</w:t>
      </w:r>
    </w:p>
    <w:p w14:paraId="589FC5FD" w14:textId="77777777" w:rsidR="00F2232B" w:rsidRPr="00F2232B" w:rsidRDefault="00F2232B" w:rsidP="00F2232B">
      <w:pPr>
        <w:pStyle w:val="QT3klein"/>
      </w:pPr>
      <w:r w:rsidRPr="00F2232B">
        <w:t>&gt; l1 &lt;- list(1,2,3)</w:t>
      </w:r>
    </w:p>
    <w:p w14:paraId="4D60FDA7" w14:textId="669EC864" w:rsidR="00F2232B" w:rsidRDefault="00F2232B" w:rsidP="00F2232B">
      <w:pPr>
        <w:pStyle w:val="QT3klein"/>
      </w:pPr>
      <w:r w:rsidRPr="00F2232B">
        <w:t>&gt; l2 &lt;- l1</w:t>
      </w:r>
    </w:p>
    <w:p w14:paraId="747A87E8" w14:textId="739A4782" w:rsidR="00F2232B" w:rsidRDefault="00F2232B" w:rsidP="00F2232B"/>
    <w:p w14:paraId="1C9A36E7" w14:textId="1C8751D6" w:rsidR="00005E31" w:rsidRPr="00CA239C" w:rsidRDefault="00F2232B" w:rsidP="00005E31">
      <w:r>
        <w:t>Da eine Liste ein linear angeordneter Datencontainer</w:t>
      </w:r>
      <w:r w:rsidR="00BE0B7D">
        <w:t xml:space="preserve"> ist</w:t>
      </w:r>
      <w:r>
        <w:t xml:space="preserve">, dessen Elemente auf andere Objekte verweisen und der als ein Vektor von Referenzen aufgefasst werden kann, ergibt sich </w:t>
      </w:r>
      <w:r w:rsidR="00005E31">
        <w:t>im Vergleich zum Vektor eine andere interne Implementierung. Dies wird im folgenden Diagramm deutlich:</w:t>
      </w:r>
    </w:p>
    <w:p w14:paraId="15A23029" w14:textId="6182D07C" w:rsidR="00F2232B" w:rsidRDefault="00F2232B" w:rsidP="008159F6">
      <w:r>
        <w:rPr>
          <w:noProof/>
        </w:rPr>
        <w:drawing>
          <wp:inline distT="0" distB="0" distL="0" distR="0" wp14:anchorId="5857F5A2" wp14:editId="6E2D78DE">
            <wp:extent cx="1799590" cy="1125220"/>
            <wp:effectExtent l="0" t="0" r="0" b="0"/>
            <wp:docPr id="5" name="Grafik 5" descr="https://d33wubrfki0l68.cloudfront.net/52bc0e3da3382cba957a9d83397b6c9200906ce2/c72aa/diagrams/name-value/l-modify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33wubrfki0l68.cloudfront.net/52bc0e3da3382cba957a9d83397b6c9200906ce2/c72aa/diagrams/name-value/l-modify-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C0B7" w14:textId="77777777" w:rsidR="00F2232B" w:rsidRDefault="00F2232B" w:rsidP="00F2232B">
      <w:pPr>
        <w:pStyle w:val="Beschriftung"/>
      </w:pPr>
      <w:r>
        <w:t>Quelle: [Wickham 2019a]</w:t>
      </w:r>
    </w:p>
    <w:p w14:paraId="7343A825" w14:textId="77777777" w:rsidR="00005E31" w:rsidRDefault="00005E31" w:rsidP="008159F6"/>
    <w:p w14:paraId="342CB1F8" w14:textId="5FA6453E" w:rsidR="00F2232B" w:rsidRDefault="00005E31" w:rsidP="008159F6">
      <w:r>
        <w:t xml:space="preserve">Ändern wir </w:t>
      </w:r>
      <w:r w:rsidRPr="00005E31">
        <w:rPr>
          <w:rStyle w:val="QWordZchn"/>
        </w:rPr>
        <w:t>l2</w:t>
      </w:r>
      <w:r w:rsidR="00BE0B7D" w:rsidRPr="00BE0B7D">
        <w:t>,</w:t>
      </w:r>
    </w:p>
    <w:p w14:paraId="277A5447" w14:textId="614EB2CB" w:rsidR="00005E31" w:rsidRPr="00005E31" w:rsidRDefault="00005E31" w:rsidP="00005E31">
      <w:pPr>
        <w:pStyle w:val="QT3klein"/>
        <w:rPr>
          <w:color w:val="000000"/>
        </w:rPr>
      </w:pPr>
      <w:r w:rsidRPr="00005E31">
        <w:t>l2[[3]] &lt;- 4</w:t>
      </w:r>
    </w:p>
    <w:p w14:paraId="5F237435" w14:textId="5CE1055E" w:rsidR="00005E31" w:rsidRDefault="00005E31" w:rsidP="008159F6">
      <w:r>
        <w:t>dann ergibt sich folgendes Bild:</w:t>
      </w:r>
    </w:p>
    <w:p w14:paraId="44197871" w14:textId="4BD36A40" w:rsidR="00F2232B" w:rsidRDefault="00005E31" w:rsidP="008159F6">
      <w:r>
        <w:rPr>
          <w:noProof/>
        </w:rPr>
        <w:drawing>
          <wp:inline distT="0" distB="0" distL="0" distR="0" wp14:anchorId="25CFE2E0" wp14:editId="223E51C3">
            <wp:extent cx="2115820" cy="1656080"/>
            <wp:effectExtent l="0" t="0" r="0" b="1270"/>
            <wp:docPr id="6" name="Grafik 6" descr="https://d33wubrfki0l68.cloudfront.net/b844bb5a3443e1344299627f5760e2ae3a9885b5/e1c76/diagrams/name-value/l-modify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33wubrfki0l68.cloudfront.net/b844bb5a3443e1344299627f5760e2ae3a9885b5/e1c76/diagrams/name-value/l-modify-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EE69" w14:textId="77777777" w:rsidR="00005E31" w:rsidRDefault="00005E31" w:rsidP="00005E31">
      <w:pPr>
        <w:pStyle w:val="Beschriftung"/>
      </w:pPr>
      <w:r>
        <w:t>Quelle: [Wickham 2019a]</w:t>
      </w:r>
    </w:p>
    <w:p w14:paraId="4793A8E9" w14:textId="77777777" w:rsidR="00F2232B" w:rsidRPr="00E56652" w:rsidRDefault="00F2232B" w:rsidP="008159F6"/>
    <w:p w14:paraId="546446EF" w14:textId="6D2C7E9D" w:rsidR="00526C1C" w:rsidRDefault="00526C1C" w:rsidP="0038130D"/>
    <w:p w14:paraId="42CF3FDA" w14:textId="77777777" w:rsidR="00BE0886" w:rsidRDefault="00BE0886">
      <w:pPr>
        <w:spacing w:after="0"/>
        <w:rPr>
          <w:rFonts w:ascii="Arial" w:eastAsia="SimSun" w:hAnsi="Arial" w:cs="Arial"/>
          <w:color w:val="002060"/>
          <w:sz w:val="26"/>
          <w:szCs w:val="26"/>
        </w:rPr>
      </w:pPr>
      <w:r>
        <w:br w:type="page"/>
      </w:r>
    </w:p>
    <w:p w14:paraId="4E974CC7" w14:textId="299B3865" w:rsidR="00BE0886" w:rsidRDefault="00BE0886" w:rsidP="00BE0886">
      <w:pPr>
        <w:pStyle w:val="berschrift3"/>
      </w:pPr>
      <w:bookmarkStart w:id="9" w:name="_Toc23437775"/>
      <w:r>
        <w:lastRenderedPageBreak/>
        <w:t>lapply() und sapply()</w:t>
      </w:r>
      <w:bookmarkEnd w:id="9"/>
    </w:p>
    <w:p w14:paraId="0386769D" w14:textId="72529ABB" w:rsidR="00BE0886" w:rsidRDefault="00BE0886" w:rsidP="00BE0886">
      <w:r>
        <w:t xml:space="preserve">Die Funktion </w:t>
      </w:r>
      <w:r w:rsidRPr="00BE0886">
        <w:rPr>
          <w:rStyle w:val="QWordZchn"/>
        </w:rPr>
        <w:t>lapply()</w:t>
      </w:r>
      <w:r>
        <w:t xml:space="preserve"> (für </w:t>
      </w:r>
      <w:r w:rsidRPr="00BE0886">
        <w:rPr>
          <w:i/>
        </w:rPr>
        <w:t>list apply</w:t>
      </w:r>
      <w:r>
        <w:t xml:space="preserve">) </w:t>
      </w:r>
      <w:r w:rsidR="00C235F0">
        <w:t xml:space="preserve">bezieht sich auf Listen und </w:t>
      </w:r>
      <w:r>
        <w:t xml:space="preserve">entspricht der Funktion </w:t>
      </w:r>
      <w:r w:rsidRPr="00BE0886">
        <w:rPr>
          <w:rStyle w:val="QWordZchn"/>
        </w:rPr>
        <w:t>apply()</w:t>
      </w:r>
      <w:r>
        <w:t xml:space="preserve">. </w:t>
      </w:r>
      <w:r w:rsidR="00BE0B7D">
        <w:t>Sie</w:t>
      </w:r>
      <w:r>
        <w:t xml:space="preserve"> wird auf Listen angewandt (oder auf Vektoren die in Listen umgewandelt werden), während </w:t>
      </w:r>
      <w:r w:rsidRPr="00BE0886">
        <w:rPr>
          <w:rStyle w:val="QWordZchn"/>
        </w:rPr>
        <w:t>apply()</w:t>
      </w:r>
      <w:r>
        <w:t xml:space="preserve"> auf Matrizen angewandt wird.</w:t>
      </w:r>
      <w:r w:rsidR="00637CA4">
        <w:t xml:space="preserve"> Zur Illustration wollen wir folgendes Beispiel betrachten:</w:t>
      </w:r>
    </w:p>
    <w:p w14:paraId="7490604C" w14:textId="77777777" w:rsidR="00637CA4" w:rsidRPr="00637CA4" w:rsidRDefault="00637CA4" w:rsidP="00637CA4">
      <w:pPr>
        <w:pStyle w:val="QT3klein"/>
      </w:pPr>
      <w:r w:rsidRPr="00637CA4">
        <w:t>&gt; l &lt;- list(9:0, 1:100, 4)</w:t>
      </w:r>
    </w:p>
    <w:p w14:paraId="61CB490E" w14:textId="77777777" w:rsidR="00637CA4" w:rsidRPr="00637CA4" w:rsidRDefault="00637CA4" w:rsidP="00637CA4">
      <w:pPr>
        <w:pStyle w:val="QT3klein"/>
      </w:pPr>
      <w:r w:rsidRPr="00637CA4">
        <w:t>&gt; str(l)</w:t>
      </w:r>
    </w:p>
    <w:p w14:paraId="4EBE8B42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List of 3</w:t>
      </w:r>
    </w:p>
    <w:p w14:paraId="7EF12F66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 xml:space="preserve"> $ : int [1:10] 9 8 7 6 5 4 3 2 1 0</w:t>
      </w:r>
    </w:p>
    <w:p w14:paraId="05B466C0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 xml:space="preserve"> $ : int [1:100] 1 2 3 4 5 6 7 8 9 10 ...</w:t>
      </w:r>
    </w:p>
    <w:p w14:paraId="74D68F9D" w14:textId="3342E19C" w:rsid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 xml:space="preserve"> $ : num 4</w:t>
      </w:r>
    </w:p>
    <w:p w14:paraId="007AF5F2" w14:textId="14396ECA" w:rsidR="00637CA4" w:rsidRDefault="00637CA4" w:rsidP="00637CA4"/>
    <w:p w14:paraId="3563E9FE" w14:textId="2430DEE2" w:rsidR="00637CA4" w:rsidRPr="00637CA4" w:rsidRDefault="00637CA4" w:rsidP="00637CA4">
      <w:r>
        <w:t xml:space="preserve">Mithilfe von </w:t>
      </w:r>
      <w:r w:rsidRPr="00182545">
        <w:rPr>
          <w:rStyle w:val="QWordZchn"/>
        </w:rPr>
        <w:t>lapply()</w:t>
      </w:r>
      <w:r>
        <w:t xml:space="preserve"> können wir die </w:t>
      </w:r>
      <w:r w:rsidRPr="00182545">
        <w:rPr>
          <w:rStyle w:val="QWordZchn"/>
        </w:rPr>
        <w:t>mean()</w:t>
      </w:r>
      <w:r>
        <w:t>-Funktion auf alle Listenelemente anwenden:</w:t>
      </w:r>
    </w:p>
    <w:p w14:paraId="66507F41" w14:textId="77777777" w:rsidR="00637CA4" w:rsidRPr="00637CA4" w:rsidRDefault="00637CA4" w:rsidP="00637CA4">
      <w:pPr>
        <w:pStyle w:val="QT3klein"/>
      </w:pPr>
      <w:r w:rsidRPr="00637CA4">
        <w:t>&gt; lapply(l, mean)</w:t>
      </w:r>
    </w:p>
    <w:p w14:paraId="392EDF51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[[1]]</w:t>
      </w:r>
    </w:p>
    <w:p w14:paraId="563A062F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[1] 4.5</w:t>
      </w:r>
    </w:p>
    <w:p w14:paraId="0B0C1829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</w:p>
    <w:p w14:paraId="6A07A3A0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[[2]]</w:t>
      </w:r>
    </w:p>
    <w:p w14:paraId="421D1CF2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[1] 50.5</w:t>
      </w:r>
    </w:p>
    <w:p w14:paraId="71EC585D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</w:p>
    <w:p w14:paraId="1306C992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[[3]]</w:t>
      </w:r>
    </w:p>
    <w:p w14:paraId="066F9B2B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[1] 4</w:t>
      </w:r>
    </w:p>
    <w:p w14:paraId="366590BD" w14:textId="77777777" w:rsidR="00637CA4" w:rsidRDefault="00637CA4" w:rsidP="00637CA4">
      <w:r>
        <w:t xml:space="preserve">Das Ergebnis ist wiederum eine Liste. </w:t>
      </w:r>
    </w:p>
    <w:p w14:paraId="23D166CF" w14:textId="2EBB20C7" w:rsidR="00637CA4" w:rsidRPr="00637CA4" w:rsidRDefault="00637CA4" w:rsidP="00637CA4">
      <w:r>
        <w:t xml:space="preserve">Die benutzerfreundlichere </w:t>
      </w:r>
      <w:r w:rsidR="00C235F0">
        <w:t>Version</w:t>
      </w:r>
      <w:r>
        <w:t xml:space="preserve"> </w:t>
      </w:r>
      <w:r>
        <w:rPr>
          <w:rStyle w:val="QWordZchn"/>
        </w:rPr>
        <w:t>s</w:t>
      </w:r>
      <w:r w:rsidRPr="00BE0886">
        <w:rPr>
          <w:rStyle w:val="QWordZchn"/>
        </w:rPr>
        <w:t>apply()</w:t>
      </w:r>
      <w:r>
        <w:t xml:space="preserve"> (für </w:t>
      </w:r>
      <w:r w:rsidRPr="00637CA4">
        <w:rPr>
          <w:i/>
        </w:rPr>
        <w:t>simplified</w:t>
      </w:r>
      <w:r>
        <w:t xml:space="preserve"> </w:t>
      </w:r>
      <w:r w:rsidRPr="00BE0886">
        <w:rPr>
          <w:i/>
        </w:rPr>
        <w:t>list apply</w:t>
      </w:r>
      <w:r>
        <w:t>) kann ebenfa</w:t>
      </w:r>
      <w:r w:rsidR="00C235F0">
        <w:t>lls auf Listen angewandt werden; sie gibt in der Regel eine homogene Datenstruktur wie Vektor oder Matrix zurück.</w:t>
      </w:r>
      <w:r>
        <w:t xml:space="preserve"> </w:t>
      </w:r>
      <w:r w:rsidR="00C235F0">
        <w:t>I</w:t>
      </w:r>
      <w:r w:rsidR="00182545">
        <w:t xml:space="preserve">n unserem Beispiel </w:t>
      </w:r>
      <w:r w:rsidR="00C235F0">
        <w:t>ist dies ein Vektor</w:t>
      </w:r>
      <w:r>
        <w:t>:</w:t>
      </w:r>
    </w:p>
    <w:p w14:paraId="5F53A31C" w14:textId="77777777" w:rsidR="00637CA4" w:rsidRPr="00637CA4" w:rsidRDefault="00637CA4" w:rsidP="00637CA4">
      <w:pPr>
        <w:pStyle w:val="QT3klein"/>
      </w:pPr>
      <w:r w:rsidRPr="00637CA4">
        <w:t>&gt; sapply(l,mean)</w:t>
      </w:r>
    </w:p>
    <w:p w14:paraId="26A53FA5" w14:textId="77777777" w:rsidR="00637CA4" w:rsidRPr="00637CA4" w:rsidRDefault="00637CA4" w:rsidP="00637CA4">
      <w:pPr>
        <w:pStyle w:val="QT3klein"/>
        <w:rPr>
          <w:color w:val="000000"/>
        </w:rPr>
      </w:pPr>
      <w:r w:rsidRPr="00637CA4">
        <w:rPr>
          <w:color w:val="000000"/>
          <w:bdr w:val="none" w:sz="0" w:space="0" w:color="auto" w:frame="1"/>
        </w:rPr>
        <w:t>[1]  4.5 50.5  4.0</w:t>
      </w:r>
    </w:p>
    <w:p w14:paraId="0AC8DCAE" w14:textId="1E59D1EB" w:rsidR="00637CA4" w:rsidRDefault="00637CA4" w:rsidP="00BE0886"/>
    <w:p w14:paraId="7DCA5F0F" w14:textId="54AD3BC7" w:rsidR="00182545" w:rsidRDefault="00182545" w:rsidP="00BE0886">
      <w:r>
        <w:rPr>
          <w:rStyle w:val="QWordZchn"/>
        </w:rPr>
        <w:t>s</w:t>
      </w:r>
      <w:r w:rsidRPr="00BE0886">
        <w:rPr>
          <w:rStyle w:val="QWordZchn"/>
        </w:rPr>
        <w:t>apply()</w:t>
      </w:r>
      <w:r>
        <w:t xml:space="preserve"> kann aber auch eine Matrix zurückgeben:</w:t>
      </w:r>
    </w:p>
    <w:p w14:paraId="1300BA46" w14:textId="77777777" w:rsidR="00637CA4" w:rsidRPr="00637CA4" w:rsidRDefault="00637CA4" w:rsidP="00637CA4">
      <w:pPr>
        <w:pStyle w:val="QT3klein"/>
      </w:pPr>
      <w:r w:rsidRPr="00637CA4">
        <w:t>&gt; sapply(l,range)</w:t>
      </w:r>
    </w:p>
    <w:p w14:paraId="1DF6CFCC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 xml:space="preserve">     [,1] [,2] [,3]</w:t>
      </w:r>
    </w:p>
    <w:p w14:paraId="208E79B6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[1,]    0    1    4</w:t>
      </w:r>
    </w:p>
    <w:p w14:paraId="14E0023A" w14:textId="77777777" w:rsidR="00637CA4" w:rsidRPr="00637CA4" w:rsidRDefault="00637CA4" w:rsidP="00637CA4">
      <w:pPr>
        <w:pStyle w:val="QT3klein"/>
        <w:rPr>
          <w:color w:val="000000"/>
        </w:rPr>
      </w:pPr>
      <w:r w:rsidRPr="00637CA4">
        <w:rPr>
          <w:color w:val="000000"/>
          <w:bdr w:val="none" w:sz="0" w:space="0" w:color="auto" w:frame="1"/>
        </w:rPr>
        <w:t>[2,]    9  100    4</w:t>
      </w:r>
    </w:p>
    <w:p w14:paraId="4733A1FE" w14:textId="2162414E" w:rsidR="00637CA4" w:rsidRDefault="00637CA4" w:rsidP="00BE0886"/>
    <w:p w14:paraId="49714784" w14:textId="1DD297F3" w:rsidR="00BE0886" w:rsidRPr="00BE0886" w:rsidRDefault="00182545" w:rsidP="00BE0886">
      <w:r>
        <w:t>Vergleichen Sie hierzu:</w:t>
      </w:r>
    </w:p>
    <w:p w14:paraId="4F0744AF" w14:textId="77777777" w:rsidR="00637CA4" w:rsidRPr="00637CA4" w:rsidRDefault="00637CA4" w:rsidP="00637CA4">
      <w:pPr>
        <w:pStyle w:val="QT3klein"/>
      </w:pPr>
      <w:r w:rsidRPr="00637CA4">
        <w:t>&gt; lapply(l,range)</w:t>
      </w:r>
    </w:p>
    <w:p w14:paraId="64E2D9B2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[[1]]</w:t>
      </w:r>
    </w:p>
    <w:p w14:paraId="6DC65F9F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[1] 0 9</w:t>
      </w:r>
    </w:p>
    <w:p w14:paraId="6E4F4E6B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</w:p>
    <w:p w14:paraId="73806238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[[2]]</w:t>
      </w:r>
    </w:p>
    <w:p w14:paraId="1F44E838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[1]   1 100</w:t>
      </w:r>
    </w:p>
    <w:p w14:paraId="318D7925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</w:p>
    <w:p w14:paraId="1B6D6140" w14:textId="77777777" w:rsidR="00637CA4" w:rsidRPr="00637CA4" w:rsidRDefault="00637CA4" w:rsidP="00637CA4">
      <w:pPr>
        <w:pStyle w:val="QT3klein"/>
        <w:rPr>
          <w:color w:val="000000"/>
          <w:bdr w:val="none" w:sz="0" w:space="0" w:color="auto" w:frame="1"/>
        </w:rPr>
      </w:pPr>
      <w:r w:rsidRPr="00637CA4">
        <w:rPr>
          <w:color w:val="000000"/>
          <w:bdr w:val="none" w:sz="0" w:space="0" w:color="auto" w:frame="1"/>
        </w:rPr>
        <w:t>[[3]]</w:t>
      </w:r>
    </w:p>
    <w:p w14:paraId="5F024884" w14:textId="5D839771" w:rsidR="00023F76" w:rsidRPr="0032468F" w:rsidRDefault="00637CA4" w:rsidP="0032468F">
      <w:pPr>
        <w:pStyle w:val="QT3klein"/>
        <w:rPr>
          <w:color w:val="000000"/>
        </w:rPr>
      </w:pPr>
      <w:r w:rsidRPr="00637CA4">
        <w:rPr>
          <w:color w:val="000000"/>
          <w:bdr w:val="none" w:sz="0" w:space="0" w:color="auto" w:frame="1"/>
        </w:rPr>
        <w:t>[1] 4 4</w:t>
      </w:r>
    </w:p>
    <w:p w14:paraId="6BFEE9D9" w14:textId="77777777" w:rsidR="0032468F" w:rsidRPr="00DA48B4" w:rsidRDefault="0032468F" w:rsidP="0032468F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2D5E1D73" w14:textId="77777777" w:rsidR="0032468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list()</w:t>
      </w:r>
    </w:p>
    <w:p w14:paraId="0E9C82BF" w14:textId="77777777" w:rsidR="0032468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[], [[ ]], $</w:t>
      </w:r>
    </w:p>
    <w:p w14:paraId="2550952E" w14:textId="77777777" w:rsidR="0032468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is.list() as.list()</w:t>
      </w:r>
    </w:p>
    <w:p w14:paraId="1F77DD9B" w14:textId="77777777" w:rsidR="0032468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unlist()</w:t>
      </w:r>
    </w:p>
    <w:p w14:paraId="5F197676" w14:textId="5F654CA3" w:rsidR="00005E31" w:rsidRPr="0032468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lapply(), sapply()</w:t>
      </w:r>
      <w:r w:rsidR="00005E31">
        <w:br w:type="page"/>
      </w:r>
    </w:p>
    <w:p w14:paraId="4502B3A7" w14:textId="4BF4769B" w:rsidR="00C6590A" w:rsidRDefault="00C6590A" w:rsidP="00C6590A">
      <w:pPr>
        <w:pStyle w:val="berschrift2"/>
      </w:pPr>
      <w:bookmarkStart w:id="10" w:name="_Toc23437776"/>
      <w:r>
        <w:lastRenderedPageBreak/>
        <w:t>F</w:t>
      </w:r>
      <w:r w:rsidR="00912039">
        <w:t>ac</w:t>
      </w:r>
      <w:r>
        <w:t>tor</w:t>
      </w:r>
      <w:bookmarkEnd w:id="10"/>
    </w:p>
    <w:p w14:paraId="3FF61D17" w14:textId="057E6935" w:rsidR="00C6590A" w:rsidRDefault="00C6590A">
      <w:pPr>
        <w:spacing w:after="0"/>
      </w:pPr>
      <w:r>
        <w:t>Mithilfe von Faktoren ist es in R möglich,</w:t>
      </w:r>
      <w:r w:rsidR="00F82804">
        <w:t xml:space="preserve"> </w:t>
      </w:r>
      <w:r>
        <w:rPr>
          <w:rFonts w:ascii="CMR10" w:hAnsi="CMR10" w:cs="CMR10"/>
          <w:szCs w:val="22"/>
        </w:rPr>
        <w:t>nominalskalierte oder ordinalskalierte Daten</w:t>
      </w:r>
      <w:r w:rsidR="00F82804">
        <w:rPr>
          <w:rStyle w:val="Funotenzeichen"/>
          <w:rFonts w:ascii="CMR10" w:hAnsi="CMR10" w:cs="CMR10"/>
          <w:szCs w:val="22"/>
        </w:rPr>
        <w:footnoteReference w:id="4"/>
      </w:r>
      <w:r>
        <w:rPr>
          <w:rFonts w:ascii="CMR10" w:hAnsi="CMR10" w:cs="CMR10"/>
          <w:szCs w:val="22"/>
        </w:rPr>
        <w:t xml:space="preserve"> zu bearbeiten.</w:t>
      </w:r>
    </w:p>
    <w:p w14:paraId="3D83526A" w14:textId="599D075A" w:rsidR="00C6590A" w:rsidRDefault="00C6590A">
      <w:pPr>
        <w:spacing w:after="0"/>
      </w:pPr>
    </w:p>
    <w:p w14:paraId="782FE700" w14:textId="388B2517" w:rsidR="00C6590A" w:rsidRDefault="00C6590A" w:rsidP="00C6590A">
      <w:pPr>
        <w:pStyle w:val="TabColor"/>
        <w:jc w:val="left"/>
      </w:pPr>
      <w:r>
        <w:t>Frage</w:t>
      </w:r>
    </w:p>
    <w:p w14:paraId="0B0D43F9" w14:textId="687C7186" w:rsidR="00C6590A" w:rsidRDefault="00C6590A" w:rsidP="00C6590A">
      <w:pPr>
        <w:pStyle w:val="Listenabsatz"/>
        <w:numPr>
          <w:ilvl w:val="0"/>
          <w:numId w:val="40"/>
        </w:numPr>
      </w:pPr>
      <w:r w:rsidRPr="00C6590A">
        <w:t>Was sind nominalskalierte</w:t>
      </w:r>
      <w:r>
        <w:t xml:space="preserve"> D</w:t>
      </w:r>
      <w:r w:rsidRPr="00C6590A">
        <w:t>aten?</w:t>
      </w:r>
    </w:p>
    <w:p w14:paraId="0B0C2C95" w14:textId="6E7994A3" w:rsidR="00C6590A" w:rsidRDefault="00C6590A" w:rsidP="00C6590A">
      <w:pPr>
        <w:pStyle w:val="Listenabsatz"/>
        <w:numPr>
          <w:ilvl w:val="0"/>
          <w:numId w:val="40"/>
        </w:numPr>
      </w:pPr>
      <w:r w:rsidRPr="00C6590A">
        <w:t xml:space="preserve">Was sind </w:t>
      </w:r>
      <w:r>
        <w:rPr>
          <w:rFonts w:ascii="CMR10" w:hAnsi="CMR10" w:cs="CMR10"/>
          <w:szCs w:val="22"/>
        </w:rPr>
        <w:t>ordinalskalierte</w:t>
      </w:r>
      <w:r>
        <w:t xml:space="preserve"> D</w:t>
      </w:r>
      <w:r w:rsidRPr="00C6590A">
        <w:t>aten?</w:t>
      </w:r>
    </w:p>
    <w:p w14:paraId="1DBFC1CB" w14:textId="0FAB7615" w:rsidR="00C6590A" w:rsidRDefault="00C6590A" w:rsidP="00C6590A">
      <w:pPr>
        <w:pStyle w:val="Listenabsatz"/>
        <w:numPr>
          <w:ilvl w:val="0"/>
          <w:numId w:val="40"/>
        </w:numPr>
      </w:pPr>
      <w:r w:rsidRPr="00C6590A">
        <w:t xml:space="preserve">Was sind </w:t>
      </w:r>
      <w:r>
        <w:t>kardinal</w:t>
      </w:r>
      <w:r w:rsidRPr="00C6590A">
        <w:t>skalierte</w:t>
      </w:r>
      <w:r>
        <w:t xml:space="preserve"> D</w:t>
      </w:r>
      <w:r w:rsidRPr="00C6590A">
        <w:t>aten?</w:t>
      </w:r>
    </w:p>
    <w:p w14:paraId="78137A36" w14:textId="77777777" w:rsidR="00C6590A" w:rsidRDefault="00C6590A" w:rsidP="00C6590A">
      <w:pPr>
        <w:jc w:val="both"/>
      </w:pPr>
    </w:p>
    <w:p w14:paraId="091C0111" w14:textId="6397F630" w:rsidR="00C6590A" w:rsidRDefault="00945BD3" w:rsidP="00C6590A">
      <w:r>
        <w:t xml:space="preserve">Als Beispiel wollen wir einen Datensatz </w:t>
      </w:r>
      <w:r w:rsidRPr="00945BD3">
        <w:rPr>
          <w:rStyle w:val="QWordZchn"/>
        </w:rPr>
        <w:t>data</w:t>
      </w:r>
      <w:r>
        <w:t xml:space="preserve"> betrachten, der aus 30 </w:t>
      </w:r>
      <w:r>
        <w:rPr>
          <w:rFonts w:ascii="CMR10" w:hAnsi="CMR10" w:cs="CMR10"/>
          <w:szCs w:val="22"/>
        </w:rPr>
        <w:t>nominalskalierte</w:t>
      </w:r>
      <w:r w:rsidR="00BE0B7D">
        <w:rPr>
          <w:rFonts w:ascii="CMR10" w:hAnsi="CMR10" w:cs="CMR10"/>
          <w:szCs w:val="22"/>
        </w:rPr>
        <w:t>n</w:t>
      </w:r>
      <w:r>
        <w:rPr>
          <w:rFonts w:ascii="CMR10" w:hAnsi="CMR10" w:cs="CMR10"/>
          <w:szCs w:val="22"/>
        </w:rPr>
        <w:t xml:space="preserve"> Werten besteht, die den belegten Studiengang Maschinenbau (MB), Elektrotechnik (ET), Wirtschaftsingenieur </w:t>
      </w:r>
      <w:r w:rsidR="00BE0B7D">
        <w:rPr>
          <w:rFonts w:ascii="CMR10" w:hAnsi="CMR10" w:cs="CMR10"/>
          <w:szCs w:val="22"/>
        </w:rPr>
        <w:t>(</w:t>
      </w:r>
      <w:r>
        <w:rPr>
          <w:rFonts w:ascii="CMR10" w:hAnsi="CMR10" w:cs="CMR10"/>
          <w:szCs w:val="22"/>
        </w:rPr>
        <w:t xml:space="preserve">WIng) und Wirtschaftsinformatik (WInfo) </w:t>
      </w:r>
      <w:r w:rsidR="009326C7">
        <w:rPr>
          <w:rFonts w:ascii="CMR10" w:hAnsi="CMR10" w:cs="CMR10"/>
          <w:szCs w:val="22"/>
        </w:rPr>
        <w:t xml:space="preserve">von 30 Studierenden </w:t>
      </w:r>
      <w:r>
        <w:rPr>
          <w:rFonts w:ascii="CMR10" w:hAnsi="CMR10" w:cs="CMR10"/>
          <w:szCs w:val="22"/>
        </w:rPr>
        <w:t>angibt:</w:t>
      </w:r>
    </w:p>
    <w:p w14:paraId="55C3AB51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</w:pPr>
      <w:r w:rsidRPr="006E7849">
        <w:t>&gt; studiengang &lt;- c("MB", "ET", "WIng", "WInfo")</w:t>
      </w:r>
    </w:p>
    <w:p w14:paraId="4E9015AC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</w:pPr>
      <w:r w:rsidRPr="006E7849">
        <w:t>&gt; data &lt;-  sample(studiengang, 30, replace = TRUE)</w:t>
      </w:r>
    </w:p>
    <w:p w14:paraId="089C39C2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</w:pPr>
      <w:r w:rsidRPr="006E7849">
        <w:t>&gt; data</w:t>
      </w:r>
    </w:p>
    <w:p w14:paraId="6C608BE2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  <w:rPr>
          <w:color w:val="000000"/>
          <w:bdr w:val="none" w:sz="0" w:space="0" w:color="auto" w:frame="1"/>
        </w:rPr>
      </w:pPr>
      <w:r w:rsidRPr="006E7849">
        <w:rPr>
          <w:color w:val="000000"/>
          <w:bdr w:val="none" w:sz="0" w:space="0" w:color="auto" w:frame="1"/>
        </w:rPr>
        <w:t xml:space="preserve"> [1] "MB"    "ET"    "WIng"  "WIng"  "MB"    "WInfo" "WInfo" "WInfo" "MB"    "WInfo" "WInfo"</w:t>
      </w:r>
    </w:p>
    <w:p w14:paraId="4EE35716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  <w:rPr>
          <w:color w:val="000000"/>
          <w:bdr w:val="none" w:sz="0" w:space="0" w:color="auto" w:frame="1"/>
        </w:rPr>
      </w:pPr>
      <w:r w:rsidRPr="006E7849">
        <w:rPr>
          <w:color w:val="000000"/>
          <w:bdr w:val="none" w:sz="0" w:space="0" w:color="auto" w:frame="1"/>
        </w:rPr>
        <w:t xml:space="preserve">[12] "WInfo" "WInfo" "MB"    "MB"    "ET"    "ET"    "ET"    "ET"    "WInfo" "WInfo" "MB"   </w:t>
      </w:r>
    </w:p>
    <w:p w14:paraId="0290B5BF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  <w:rPr>
          <w:color w:val="000000"/>
          <w:bdr w:val="none" w:sz="0" w:space="0" w:color="auto" w:frame="1"/>
        </w:rPr>
      </w:pPr>
      <w:r w:rsidRPr="006E7849">
        <w:rPr>
          <w:color w:val="000000"/>
          <w:bdr w:val="none" w:sz="0" w:space="0" w:color="auto" w:frame="1"/>
        </w:rPr>
        <w:t xml:space="preserve">[23] "ET"    "WIng"  "ET"    "WIng"  "MB"    "MB"    "ET"    "MB"   </w:t>
      </w:r>
    </w:p>
    <w:p w14:paraId="04991032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</w:pPr>
      <w:r w:rsidRPr="006E7849">
        <w:t>&gt; str(data)</w:t>
      </w:r>
    </w:p>
    <w:p w14:paraId="7F0EFD4B" w14:textId="77777777" w:rsidR="006E7849" w:rsidRPr="006E7849" w:rsidRDefault="006E7849" w:rsidP="006E7849">
      <w:pPr>
        <w:pStyle w:val="QT3klein"/>
        <w:tabs>
          <w:tab w:val="clear" w:pos="8931"/>
          <w:tab w:val="left" w:pos="9072"/>
        </w:tabs>
        <w:ind w:left="-851"/>
        <w:rPr>
          <w:color w:val="000000"/>
        </w:rPr>
      </w:pPr>
      <w:r w:rsidRPr="006E7849">
        <w:rPr>
          <w:color w:val="000000"/>
          <w:bdr w:val="none" w:sz="0" w:space="0" w:color="auto" w:frame="1"/>
        </w:rPr>
        <w:t xml:space="preserve"> chr [1:30] "MB" "ET" "WIng" "WIng" "MB" "WInfo" "WInfo" "WInfo" "MB" "WInfo" "WInfo" ...</w:t>
      </w:r>
    </w:p>
    <w:p w14:paraId="76DA9A87" w14:textId="77777777" w:rsidR="006E7849" w:rsidRDefault="006E7849" w:rsidP="00C6590A"/>
    <w:p w14:paraId="284B7361" w14:textId="74160A38" w:rsidR="00414F98" w:rsidRDefault="00414F98" w:rsidP="00C6590A">
      <w:r>
        <w:t xml:space="preserve">Der Datensatz </w:t>
      </w:r>
      <w:r w:rsidRPr="00414F98">
        <w:rPr>
          <w:rStyle w:val="QWordZchn"/>
        </w:rPr>
        <w:t>data</w:t>
      </w:r>
      <w:r>
        <w:t xml:space="preserve"> besitzt vier unterschiedliche Kategorien: "</w:t>
      </w:r>
      <w:r w:rsidRPr="00414F98">
        <w:t>MB", "ET", "WIng", "WInfo"</w:t>
      </w:r>
      <w:r>
        <w:t>, die wir im Folgenden</w:t>
      </w:r>
      <w:r w:rsidR="00BE0B7D">
        <w:t>,</w:t>
      </w:r>
      <w:r w:rsidR="00A055DA">
        <w:t xml:space="preserve"> wie in R üblich</w:t>
      </w:r>
      <w:r w:rsidR="00BE0B7D">
        <w:t>,</w:t>
      </w:r>
      <w:r>
        <w:t xml:space="preserve"> als </w:t>
      </w:r>
      <w:r w:rsidRPr="00414F98">
        <w:rPr>
          <w:i/>
        </w:rPr>
        <w:t>Level</w:t>
      </w:r>
      <w:r>
        <w:t xml:space="preserve"> bezeic</w:t>
      </w:r>
      <w:r w:rsidR="00A055DA">
        <w:t>hnen wollen. Somit könn</w:t>
      </w:r>
      <w:r>
        <w:t xml:space="preserve">en wir den Datensatz auch als einen </w:t>
      </w:r>
      <w:r w:rsidRPr="00BE0B7D">
        <w:rPr>
          <w:rStyle w:val="QWordZchn"/>
        </w:rPr>
        <w:t>integer</w:t>
      </w:r>
      <w:r>
        <w:t>-Vektor der Länge 30 interpretieren, der nur die Werte 1, 2, 3 und 4 enthält. Ge</w:t>
      </w:r>
      <w:r w:rsidR="006E7849">
        <w:t>n</w:t>
      </w:r>
      <w:r>
        <w:t>a</w:t>
      </w:r>
      <w:r w:rsidR="006E7849">
        <w:t>u</w:t>
      </w:r>
      <w:r>
        <w:t xml:space="preserve"> dies </w:t>
      </w:r>
      <w:r w:rsidR="00A055DA">
        <w:t>erreichen</w:t>
      </w:r>
      <w:r>
        <w:t xml:space="preserve"> w</w:t>
      </w:r>
      <w:r w:rsidR="00BE0B7D">
        <w:t>ir mit einer Umwandlung in einen</w:t>
      </w:r>
      <w:r>
        <w:t xml:space="preserve"> Faktor:</w:t>
      </w:r>
    </w:p>
    <w:p w14:paraId="3A29BBC8" w14:textId="77777777" w:rsidR="00711FB7" w:rsidRPr="00711FB7" w:rsidRDefault="00711FB7" w:rsidP="00711FB7">
      <w:pPr>
        <w:pStyle w:val="QT3klein"/>
        <w:ind w:left="-851"/>
      </w:pPr>
      <w:r w:rsidRPr="00711FB7">
        <w:t>&gt; f1 &lt;- factor(data)</w:t>
      </w:r>
    </w:p>
    <w:p w14:paraId="6E15BBCC" w14:textId="77777777" w:rsidR="00711FB7" w:rsidRPr="00711FB7" w:rsidRDefault="00711FB7" w:rsidP="00711FB7">
      <w:pPr>
        <w:pStyle w:val="QT3klein"/>
        <w:ind w:left="-851"/>
      </w:pPr>
      <w:r w:rsidRPr="00711FB7">
        <w:t>&gt; f1</w:t>
      </w:r>
    </w:p>
    <w:p w14:paraId="52D280A3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 xml:space="preserve"> [1] MB    ET    WIng  WIng  MB    WInfo WInfo WInfo MB    WInfo WInfo WInfo WInfo MB   </w:t>
      </w:r>
    </w:p>
    <w:p w14:paraId="709DCD0C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 xml:space="preserve">[15] MB    ET    ET    ET    ET    WInfo WInfo MB    ET    WIng  ET    WIng  MB    MB   </w:t>
      </w:r>
    </w:p>
    <w:p w14:paraId="70D02B69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 xml:space="preserve">[29] ET    MB   </w:t>
      </w:r>
    </w:p>
    <w:p w14:paraId="7D1E4444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>Levels: ET MB WInfo WIng</w:t>
      </w:r>
    </w:p>
    <w:p w14:paraId="0D2DDEEA" w14:textId="77777777" w:rsidR="00711FB7" w:rsidRPr="00711FB7" w:rsidRDefault="00711FB7" w:rsidP="00711FB7">
      <w:pPr>
        <w:pStyle w:val="QT3klein"/>
        <w:ind w:left="-851"/>
      </w:pPr>
      <w:r w:rsidRPr="00711FB7">
        <w:t>&gt; str(f1)</w:t>
      </w:r>
    </w:p>
    <w:p w14:paraId="33CD7460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 xml:space="preserve"> Factor w/ 4 levels "ET","MB","WInfo",..: 2 1 4 4 2 3 3 3 2 3 ...</w:t>
      </w:r>
    </w:p>
    <w:p w14:paraId="6BF657A5" w14:textId="77777777" w:rsidR="00711FB7" w:rsidRPr="00711FB7" w:rsidRDefault="00711FB7" w:rsidP="00711FB7">
      <w:pPr>
        <w:pStyle w:val="QT3klein"/>
        <w:ind w:left="-851"/>
      </w:pPr>
      <w:r w:rsidRPr="00711FB7">
        <w:t>&gt; levels(f1)</w:t>
      </w:r>
    </w:p>
    <w:p w14:paraId="648D4DCD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 xml:space="preserve">[1] "ET"    "MB"    "WInfo" "WIng" </w:t>
      </w:r>
    </w:p>
    <w:p w14:paraId="1BEE8ADD" w14:textId="77777777" w:rsidR="00711FB7" w:rsidRPr="00711FB7" w:rsidRDefault="00711FB7" w:rsidP="00711FB7">
      <w:pPr>
        <w:pStyle w:val="QT3klein"/>
        <w:ind w:left="-851"/>
      </w:pPr>
      <w:r w:rsidRPr="00711FB7">
        <w:t>&gt; attributes(f1)</w:t>
      </w:r>
    </w:p>
    <w:p w14:paraId="29520E83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>$levels</w:t>
      </w:r>
    </w:p>
    <w:p w14:paraId="4C038358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 xml:space="preserve">[1] "ET"    "MB"    "WInfo" "WIng" </w:t>
      </w:r>
    </w:p>
    <w:p w14:paraId="3DD292F2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</w:p>
    <w:p w14:paraId="525C2ECC" w14:textId="77777777" w:rsidR="00711FB7" w:rsidRPr="00711FB7" w:rsidRDefault="00711FB7" w:rsidP="00711FB7">
      <w:pPr>
        <w:pStyle w:val="QT3klein"/>
        <w:ind w:left="-851"/>
        <w:rPr>
          <w:color w:val="000000"/>
          <w:bdr w:val="none" w:sz="0" w:space="0" w:color="auto" w:frame="1"/>
        </w:rPr>
      </w:pPr>
      <w:r w:rsidRPr="00711FB7">
        <w:rPr>
          <w:color w:val="000000"/>
          <w:bdr w:val="none" w:sz="0" w:space="0" w:color="auto" w:frame="1"/>
        </w:rPr>
        <w:t>$class</w:t>
      </w:r>
    </w:p>
    <w:p w14:paraId="357C1CA1" w14:textId="77777777" w:rsidR="00711FB7" w:rsidRPr="00711FB7" w:rsidRDefault="00711FB7" w:rsidP="00711FB7">
      <w:pPr>
        <w:pStyle w:val="QT3klein"/>
        <w:ind w:left="-851"/>
        <w:rPr>
          <w:color w:val="000000"/>
        </w:rPr>
      </w:pPr>
      <w:r w:rsidRPr="00711FB7">
        <w:rPr>
          <w:color w:val="000000"/>
          <w:bdr w:val="none" w:sz="0" w:space="0" w:color="auto" w:frame="1"/>
        </w:rPr>
        <w:t>[1] "factor"</w:t>
      </w:r>
    </w:p>
    <w:p w14:paraId="1E72F186" w14:textId="77777777" w:rsidR="00711FB7" w:rsidRPr="00711FB7" w:rsidRDefault="00711FB7" w:rsidP="00711FB7"/>
    <w:p w14:paraId="6F64A84B" w14:textId="0068725D" w:rsidR="00711FB7" w:rsidRDefault="00A055DA" w:rsidP="00C6590A">
      <w:r>
        <w:t xml:space="preserve">Mit der Funktion </w:t>
      </w:r>
      <w:r w:rsidRPr="00A055DA">
        <w:rPr>
          <w:rStyle w:val="QWordZchn"/>
        </w:rPr>
        <w:t>levels()</w:t>
      </w:r>
      <w:r>
        <w:t xml:space="preserve"> können wir die entsprechenden Level erhalten, die bei der Umwandlung automatisch erzeugt wurden. </w:t>
      </w:r>
      <w:r w:rsidR="00711FB7">
        <w:t>Wenn wir wollen, dass "</w:t>
      </w:r>
      <w:r w:rsidR="00711FB7" w:rsidRPr="00414F98">
        <w:t>MB"</w:t>
      </w:r>
      <w:r w:rsidR="00711FB7">
        <w:t xml:space="preserve"> für 1, </w:t>
      </w:r>
      <w:r w:rsidR="00711FB7" w:rsidRPr="00414F98">
        <w:t>"ET"</w:t>
      </w:r>
      <w:r w:rsidR="00711FB7">
        <w:t xml:space="preserve"> für 2, </w:t>
      </w:r>
      <w:r w:rsidR="00711FB7" w:rsidRPr="00414F98">
        <w:t>"WIng"</w:t>
      </w:r>
      <w:r w:rsidR="00711FB7">
        <w:t xml:space="preserve"> für 3 und </w:t>
      </w:r>
      <w:r w:rsidR="00711FB7" w:rsidRPr="00414F98">
        <w:t>"WInfo"</w:t>
      </w:r>
      <w:r w:rsidR="00711FB7">
        <w:t xml:space="preserve"> für 4 steht</w:t>
      </w:r>
      <w:r w:rsidR="00D61152">
        <w:t>, dann müssen wir die Level</w:t>
      </w:r>
      <w:r w:rsidR="00711FB7">
        <w:t xml:space="preserve"> explizit in der entsprechenden Reihenfolge angeben:  </w:t>
      </w:r>
    </w:p>
    <w:p w14:paraId="71B5716E" w14:textId="502AAA6A" w:rsidR="00711FB7" w:rsidRPr="00711FB7" w:rsidRDefault="00711FB7" w:rsidP="00711FB7">
      <w:pPr>
        <w:pStyle w:val="QT3klein"/>
      </w:pPr>
      <w:r w:rsidRPr="00711FB7">
        <w:t xml:space="preserve">&gt; </w:t>
      </w:r>
      <w:r w:rsidR="00F82804">
        <w:t>f2</w:t>
      </w:r>
      <w:r w:rsidRPr="00711FB7">
        <w:t xml:space="preserve"> &lt;- factor(data, c("MB", "ET", "WIng", "WInfo"))</w:t>
      </w:r>
    </w:p>
    <w:p w14:paraId="58CD88F0" w14:textId="442E88B6" w:rsidR="00711FB7" w:rsidRPr="00711FB7" w:rsidRDefault="00711FB7" w:rsidP="00711FB7">
      <w:pPr>
        <w:pStyle w:val="QT3klein"/>
      </w:pPr>
      <w:r w:rsidRPr="00711FB7">
        <w:t xml:space="preserve">&gt; </w:t>
      </w:r>
      <w:r w:rsidR="00F82804">
        <w:t>str(f2</w:t>
      </w:r>
      <w:r w:rsidRPr="00711FB7">
        <w:t>)</w:t>
      </w:r>
    </w:p>
    <w:p w14:paraId="600B4251" w14:textId="77777777" w:rsidR="00711FB7" w:rsidRPr="00711FB7" w:rsidRDefault="00711FB7" w:rsidP="00711FB7">
      <w:pPr>
        <w:pStyle w:val="QT3klein"/>
        <w:rPr>
          <w:color w:val="000000"/>
        </w:rPr>
      </w:pPr>
      <w:r w:rsidRPr="00711FB7">
        <w:rPr>
          <w:color w:val="000000"/>
          <w:bdr w:val="none" w:sz="0" w:space="0" w:color="auto" w:frame="1"/>
        </w:rPr>
        <w:t xml:space="preserve"> Factor w/ 4 levels "MB","ET","WIng",..: 1 2 3 3 1 4 4 4 1 4 ...</w:t>
      </w:r>
    </w:p>
    <w:p w14:paraId="006B6393" w14:textId="48C9E9EF" w:rsidR="00D61152" w:rsidRDefault="00D61152">
      <w:pPr>
        <w:spacing w:after="0"/>
      </w:pPr>
      <w:r>
        <w:br w:type="page"/>
      </w:r>
    </w:p>
    <w:p w14:paraId="29D99248" w14:textId="6D25C162" w:rsidR="00711FB7" w:rsidRDefault="00711FB7" w:rsidP="00C6590A">
      <w:r>
        <w:lastRenderedPageBreak/>
        <w:t xml:space="preserve">Wenn wir </w:t>
      </w:r>
      <w:r w:rsidR="00BE0B7D">
        <w:t xml:space="preserve">uns </w:t>
      </w:r>
      <w:r>
        <w:t xml:space="preserve">stattdessen auf </w:t>
      </w:r>
      <w:r w:rsidR="00BE0B7D">
        <w:t xml:space="preserve">nur </w:t>
      </w:r>
      <w:r>
        <w:t>drei Level</w:t>
      </w:r>
      <w:r w:rsidR="00D61152">
        <w:t xml:space="preserve"> beschränken, dann erhalten wir entsprechende </w:t>
      </w:r>
      <w:r w:rsidR="00D61152" w:rsidRPr="00D61152">
        <w:rPr>
          <w:rStyle w:val="QWordZchn"/>
        </w:rPr>
        <w:t>NA</w:t>
      </w:r>
      <w:r w:rsidR="00D61152">
        <w:t>-Werte:</w:t>
      </w:r>
      <w:r>
        <w:t xml:space="preserve">  </w:t>
      </w:r>
    </w:p>
    <w:p w14:paraId="23525FC0" w14:textId="0B1B3723" w:rsidR="00711FB7" w:rsidRPr="00711FB7" w:rsidRDefault="00711FB7" w:rsidP="00711FB7">
      <w:pPr>
        <w:pStyle w:val="QT3klein"/>
      </w:pPr>
      <w:r w:rsidRPr="00711FB7">
        <w:t xml:space="preserve">&gt; </w:t>
      </w:r>
      <w:r w:rsidR="00F82804">
        <w:t>f3</w:t>
      </w:r>
      <w:r w:rsidRPr="00711FB7">
        <w:t xml:space="preserve"> &lt;- factor(data, c("MB", "ET", "WIng"))</w:t>
      </w:r>
    </w:p>
    <w:p w14:paraId="2A301720" w14:textId="3127D2F3" w:rsidR="00711FB7" w:rsidRPr="00711FB7" w:rsidRDefault="00711FB7" w:rsidP="00711FB7">
      <w:pPr>
        <w:pStyle w:val="QT3klein"/>
      </w:pPr>
      <w:r w:rsidRPr="00711FB7">
        <w:t xml:space="preserve">&gt; </w:t>
      </w:r>
      <w:r w:rsidR="00F82804">
        <w:t>str(f3</w:t>
      </w:r>
      <w:r w:rsidRPr="00711FB7">
        <w:t>)</w:t>
      </w:r>
    </w:p>
    <w:p w14:paraId="11F40051" w14:textId="77777777" w:rsidR="00711FB7" w:rsidRPr="00711FB7" w:rsidRDefault="00711FB7" w:rsidP="00711FB7">
      <w:pPr>
        <w:pStyle w:val="QT3klein"/>
        <w:rPr>
          <w:color w:val="000000"/>
        </w:rPr>
      </w:pPr>
      <w:r w:rsidRPr="00711FB7">
        <w:rPr>
          <w:color w:val="000000"/>
          <w:bdr w:val="none" w:sz="0" w:space="0" w:color="auto" w:frame="1"/>
        </w:rPr>
        <w:t xml:space="preserve"> Factor w/ 3 levels "MB","ET","WIng": 1 2 3 3 1 NA NA NA 1 NA ...</w:t>
      </w:r>
    </w:p>
    <w:p w14:paraId="0280CF16" w14:textId="473F7025" w:rsidR="00711FB7" w:rsidRDefault="00711FB7" w:rsidP="00C6590A"/>
    <w:p w14:paraId="67066A24" w14:textId="4E4331DA" w:rsidR="008A0833" w:rsidRDefault="008A0833" w:rsidP="00C6590A">
      <w:r>
        <w:t>Um aus einem Faktor wieder ein</w:t>
      </w:r>
      <w:r w:rsidR="00BE0B7D">
        <w:t>en</w:t>
      </w:r>
      <w:r>
        <w:t xml:space="preserve"> Vektor zu </w:t>
      </w:r>
      <w:r w:rsidR="00BE0B7D">
        <w:t>erzeugen</w:t>
      </w:r>
      <w:r>
        <w:t>, gibt</w:t>
      </w:r>
      <w:r w:rsidR="009326C7">
        <w:t xml:space="preserve"> </w:t>
      </w:r>
      <w:r w:rsidR="00BE0B7D">
        <w:t xml:space="preserve">es </w:t>
      </w:r>
      <w:r w:rsidR="009326C7">
        <w:t>verschiedene Möglichkeiten, die allerdings zu unterschiedlichen Ergebnissen führen:</w:t>
      </w:r>
    </w:p>
    <w:p w14:paraId="3728C78D" w14:textId="77777777" w:rsidR="008A0833" w:rsidRPr="008A0833" w:rsidRDefault="008A0833" w:rsidP="008A0833">
      <w:pPr>
        <w:pStyle w:val="QT3klein"/>
      </w:pPr>
      <w:r w:rsidRPr="008A0833">
        <w:t>&gt; str(as.vector(f1))</w:t>
      </w:r>
    </w:p>
    <w:p w14:paraId="327C38E0" w14:textId="77777777" w:rsidR="008A0833" w:rsidRPr="008A0833" w:rsidRDefault="008A0833" w:rsidP="008A0833">
      <w:pPr>
        <w:pStyle w:val="QT3klein"/>
        <w:rPr>
          <w:color w:val="000000"/>
          <w:bdr w:val="none" w:sz="0" w:space="0" w:color="auto" w:frame="1"/>
        </w:rPr>
      </w:pPr>
      <w:r w:rsidRPr="008A0833">
        <w:rPr>
          <w:color w:val="000000"/>
          <w:bdr w:val="none" w:sz="0" w:space="0" w:color="auto" w:frame="1"/>
        </w:rPr>
        <w:t xml:space="preserve"> chr [1:30] "MB" "ET" "WIng" "WIng" "MB" "WInfo" "WInfo" "WInfo" "MB" "WInfo" "WInfo" ...</w:t>
      </w:r>
    </w:p>
    <w:p w14:paraId="629EBC3E" w14:textId="77777777" w:rsidR="008A0833" w:rsidRPr="008A0833" w:rsidRDefault="008A0833" w:rsidP="008A0833">
      <w:pPr>
        <w:pStyle w:val="QT3klein"/>
      </w:pPr>
      <w:r w:rsidRPr="008A0833">
        <w:t>&gt; str(as.numeric(f1))</w:t>
      </w:r>
    </w:p>
    <w:p w14:paraId="7EA892AD" w14:textId="77777777" w:rsidR="008A0833" w:rsidRPr="008A0833" w:rsidRDefault="008A0833" w:rsidP="008A0833">
      <w:pPr>
        <w:pStyle w:val="QT3klein"/>
        <w:rPr>
          <w:color w:val="000000"/>
          <w:bdr w:val="none" w:sz="0" w:space="0" w:color="auto" w:frame="1"/>
        </w:rPr>
      </w:pPr>
      <w:r w:rsidRPr="008A0833">
        <w:rPr>
          <w:color w:val="000000"/>
          <w:bdr w:val="none" w:sz="0" w:space="0" w:color="auto" w:frame="1"/>
        </w:rPr>
        <w:t xml:space="preserve"> num [1:30] 2 1 4 4 2 3 3 3 2 3 ...</w:t>
      </w:r>
    </w:p>
    <w:p w14:paraId="240FF63A" w14:textId="77777777" w:rsidR="008A0833" w:rsidRPr="008A0833" w:rsidRDefault="008A0833" w:rsidP="009326C7">
      <w:pPr>
        <w:pStyle w:val="QT3klein"/>
        <w:spacing w:before="120"/>
      </w:pPr>
      <w:r w:rsidRPr="008A0833">
        <w:t>&gt; str(levels(f)[f])</w:t>
      </w:r>
    </w:p>
    <w:p w14:paraId="1365E0D2" w14:textId="77777777" w:rsidR="008A0833" w:rsidRPr="008A0833" w:rsidRDefault="008A0833" w:rsidP="009326C7">
      <w:pPr>
        <w:pStyle w:val="QT3klein"/>
        <w:spacing w:before="120"/>
        <w:rPr>
          <w:color w:val="000000"/>
        </w:rPr>
      </w:pPr>
      <w:r w:rsidRPr="008A0833">
        <w:rPr>
          <w:color w:val="000000"/>
          <w:bdr w:val="none" w:sz="0" w:space="0" w:color="auto" w:frame="1"/>
        </w:rPr>
        <w:t xml:space="preserve"> chr [1:30] "MB" "ET" "WIng" "WIng" "MB" "WInfo" "WInfo" "WInfo" "MB" "WInfo" "WInfo" ...</w:t>
      </w:r>
    </w:p>
    <w:p w14:paraId="59894A9B" w14:textId="71D71C29" w:rsidR="00711FB7" w:rsidRDefault="00711FB7" w:rsidP="00C6590A"/>
    <w:p w14:paraId="6460446F" w14:textId="3CB93530" w:rsidR="009854D0" w:rsidRDefault="009854D0" w:rsidP="00C6590A">
      <w:r>
        <w:t xml:space="preserve">Mithilfe der Funktion </w:t>
      </w:r>
      <w:r w:rsidRPr="00A544AD">
        <w:rPr>
          <w:rStyle w:val="QWordZchn"/>
        </w:rPr>
        <w:t>table()</w:t>
      </w:r>
      <w:r>
        <w:rPr>
          <w:rStyle w:val="Funotenzeichen"/>
        </w:rPr>
        <w:footnoteReference w:id="5"/>
      </w:r>
      <w:r>
        <w:t xml:space="preserve"> kann ein Faktor auch in Tabellenform angezeigt werden:</w:t>
      </w:r>
    </w:p>
    <w:p w14:paraId="5CC66E31" w14:textId="77777777" w:rsidR="00A544AD" w:rsidRPr="00A544AD" w:rsidRDefault="00A544AD" w:rsidP="00A544AD">
      <w:pPr>
        <w:pStyle w:val="QT3"/>
      </w:pPr>
      <w:r w:rsidRPr="00A544AD">
        <w:t>&gt; table(f1)</w:t>
      </w:r>
    </w:p>
    <w:p w14:paraId="437E2564" w14:textId="77777777" w:rsidR="00A544AD" w:rsidRPr="00A544AD" w:rsidRDefault="00A544AD" w:rsidP="00A544AD">
      <w:pPr>
        <w:pStyle w:val="QT3"/>
        <w:rPr>
          <w:color w:val="000000"/>
          <w:bdr w:val="none" w:sz="0" w:space="0" w:color="auto" w:frame="1"/>
        </w:rPr>
      </w:pPr>
      <w:r w:rsidRPr="00A544AD">
        <w:rPr>
          <w:color w:val="000000"/>
          <w:bdr w:val="none" w:sz="0" w:space="0" w:color="auto" w:frame="1"/>
        </w:rPr>
        <w:t>f1</w:t>
      </w:r>
    </w:p>
    <w:p w14:paraId="596D5421" w14:textId="77777777" w:rsidR="00A544AD" w:rsidRPr="00A544AD" w:rsidRDefault="00A544AD" w:rsidP="00A544AD">
      <w:pPr>
        <w:pStyle w:val="QT3"/>
        <w:rPr>
          <w:color w:val="000000"/>
          <w:bdr w:val="none" w:sz="0" w:space="0" w:color="auto" w:frame="1"/>
        </w:rPr>
      </w:pPr>
      <w:r w:rsidRPr="00A544AD">
        <w:rPr>
          <w:color w:val="000000"/>
          <w:bdr w:val="none" w:sz="0" w:space="0" w:color="auto" w:frame="1"/>
        </w:rPr>
        <w:t xml:space="preserve">   ET    MB WInfo  WIng </w:t>
      </w:r>
    </w:p>
    <w:p w14:paraId="383F00BD" w14:textId="2A1D4B1E" w:rsidR="00E565F5" w:rsidRPr="00E565F5" w:rsidRDefault="00A544AD" w:rsidP="00E565F5">
      <w:pPr>
        <w:pStyle w:val="QT3"/>
        <w:rPr>
          <w:color w:val="000000"/>
        </w:rPr>
      </w:pPr>
      <w:r w:rsidRPr="00A544AD">
        <w:rPr>
          <w:color w:val="000000"/>
          <w:bdr w:val="none" w:sz="0" w:space="0" w:color="auto" w:frame="1"/>
        </w:rPr>
        <w:t xml:space="preserve">    7    10     6     7 </w:t>
      </w:r>
    </w:p>
    <w:p w14:paraId="7A850F93" w14:textId="45E7172C" w:rsidR="00F35563" w:rsidRDefault="00F35563" w:rsidP="00E565F5">
      <w:r>
        <w:t xml:space="preserve">Ein ähnliches Ergebnis erhält man auch mit der generischen Funktion </w:t>
      </w:r>
      <w:r w:rsidRPr="00F35563">
        <w:rPr>
          <w:rStyle w:val="QWordZchn"/>
        </w:rPr>
        <w:t>summary()</w:t>
      </w:r>
      <w:r>
        <w:rPr>
          <w:rStyle w:val="Funotenzeichen"/>
          <w:rFonts w:ascii="Consolas" w:hAnsi="Consolas"/>
        </w:rPr>
        <w:footnoteReference w:id="6"/>
      </w:r>
      <w:r>
        <w:t>:</w:t>
      </w:r>
    </w:p>
    <w:p w14:paraId="227748BE" w14:textId="77777777" w:rsidR="00F35563" w:rsidRPr="00F35563" w:rsidRDefault="00F35563" w:rsidP="00F35563">
      <w:pPr>
        <w:pStyle w:val="QT3"/>
      </w:pPr>
      <w:r w:rsidRPr="00F35563">
        <w:t>&gt; summary(f1)</w:t>
      </w:r>
    </w:p>
    <w:p w14:paraId="552E62CF" w14:textId="77777777" w:rsidR="00F35563" w:rsidRPr="00F35563" w:rsidRDefault="00F35563" w:rsidP="00F35563">
      <w:pPr>
        <w:pStyle w:val="QT3"/>
        <w:rPr>
          <w:color w:val="000000"/>
          <w:bdr w:val="none" w:sz="0" w:space="0" w:color="auto" w:frame="1"/>
        </w:rPr>
      </w:pPr>
      <w:r w:rsidRPr="00F35563">
        <w:rPr>
          <w:color w:val="000000"/>
          <w:bdr w:val="none" w:sz="0" w:space="0" w:color="auto" w:frame="1"/>
        </w:rPr>
        <w:t xml:space="preserve">   ET    MB WInfo  WIng </w:t>
      </w:r>
    </w:p>
    <w:p w14:paraId="6F918B78" w14:textId="77777777" w:rsidR="00F35563" w:rsidRPr="00F35563" w:rsidRDefault="00F35563" w:rsidP="00F35563">
      <w:pPr>
        <w:pStyle w:val="QT3"/>
        <w:rPr>
          <w:color w:val="000000"/>
        </w:rPr>
      </w:pPr>
      <w:r w:rsidRPr="00F35563">
        <w:rPr>
          <w:color w:val="000000"/>
          <w:bdr w:val="none" w:sz="0" w:space="0" w:color="auto" w:frame="1"/>
        </w:rPr>
        <w:t xml:space="preserve">    7    10     6     7 </w:t>
      </w:r>
    </w:p>
    <w:p w14:paraId="76B14B91" w14:textId="3F68FFAD" w:rsidR="009854D0" w:rsidRDefault="00E565F5" w:rsidP="00E565F5">
      <w:r>
        <w:t>Mit der Funktion</w:t>
      </w:r>
      <w:r w:rsidRPr="00A544AD">
        <w:t xml:space="preserve"> </w:t>
      </w:r>
      <w:r w:rsidRPr="00A544AD">
        <w:rPr>
          <w:rStyle w:val="QWordZchn"/>
        </w:rPr>
        <w:t>barplot()</w:t>
      </w:r>
      <w:r w:rsidRPr="00E565F5">
        <w:t xml:space="preserve">, mit der </w:t>
      </w:r>
      <w:r>
        <w:t xml:space="preserve">leicht Balkendiagramme erzeugt werden können, können die Daten aus </w:t>
      </w:r>
      <w:r w:rsidRPr="00A055DA">
        <w:rPr>
          <w:rStyle w:val="QWordZchn"/>
        </w:rPr>
        <w:t>f1</w:t>
      </w:r>
      <w:r>
        <w:t xml:space="preserve"> visualisiert werden. </w:t>
      </w:r>
      <w:r w:rsidRPr="00E565F5">
        <w:rPr>
          <w:rStyle w:val="QWordZchn"/>
        </w:rPr>
        <w:t>barplot(table(f1))</w:t>
      </w:r>
      <w:r>
        <w:t xml:space="preserve"> liefert folgende</w:t>
      </w:r>
      <w:r w:rsidR="00C23379">
        <w:t>s Balkendiagramm:</w:t>
      </w:r>
    </w:p>
    <w:p w14:paraId="32E0F7BA" w14:textId="77777777" w:rsidR="00A544AD" w:rsidRDefault="00A544AD" w:rsidP="00A544AD">
      <w:pPr>
        <w:keepNext/>
      </w:pPr>
      <w:r>
        <w:rPr>
          <w:noProof/>
        </w:rPr>
        <w:drawing>
          <wp:inline distT="0" distB="0" distL="0" distR="0" wp14:anchorId="1D14A439" wp14:editId="22061660">
            <wp:extent cx="3671887" cy="2141133"/>
            <wp:effectExtent l="0" t="0" r="508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rplotFaktor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43" cy="21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CDAD" w14:textId="3D30C35B" w:rsidR="00C23379" w:rsidRDefault="00A544AD" w:rsidP="00A544AD">
      <w:pPr>
        <w:pStyle w:val="Beschriftung"/>
      </w:pPr>
      <w:r>
        <w:t xml:space="preserve">Abbildung </w:t>
      </w:r>
      <w:r w:rsidR="00DE458E">
        <w:fldChar w:fldCharType="begin"/>
      </w:r>
      <w:r w:rsidR="00DE458E">
        <w:instrText xml:space="preserve"> SEQ Abbildung \* ARABIC </w:instrText>
      </w:r>
      <w:r w:rsidR="00DE458E">
        <w:fldChar w:fldCharType="separate"/>
      </w:r>
      <w:r w:rsidR="006F712F">
        <w:rPr>
          <w:noProof/>
        </w:rPr>
        <w:t>1</w:t>
      </w:r>
      <w:r w:rsidR="00DE458E">
        <w:rPr>
          <w:noProof/>
        </w:rPr>
        <w:fldChar w:fldCharType="end"/>
      </w:r>
      <w:r>
        <w:t xml:space="preserve">: </w:t>
      </w:r>
      <w:r w:rsidRPr="00F3386D">
        <w:rPr>
          <w:rFonts w:ascii="Consolas" w:hAnsi="Consolas"/>
        </w:rPr>
        <w:t>barplot(table(f1))</w:t>
      </w:r>
    </w:p>
    <w:p w14:paraId="50A79369" w14:textId="5F93F5F7" w:rsidR="00C23379" w:rsidRPr="005425EE" w:rsidRDefault="00C23379">
      <w:pPr>
        <w:spacing w:after="0"/>
      </w:pPr>
      <w:r>
        <w:lastRenderedPageBreak/>
        <w:t xml:space="preserve">Die Daten in </w:t>
      </w:r>
      <w:r w:rsidRPr="00C23379">
        <w:rPr>
          <w:rStyle w:val="QWordZchn"/>
        </w:rPr>
        <w:t>f1</w:t>
      </w:r>
      <w:r>
        <w:t xml:space="preserve"> sind </w:t>
      </w:r>
      <w:r>
        <w:rPr>
          <w:rFonts w:ascii="CMR10" w:hAnsi="CMR10" w:cs="CMR10"/>
          <w:szCs w:val="22"/>
        </w:rPr>
        <w:t>nominalskaliert, jedoch nicht ordinalskaliert. Daher ist die folgende Fehlermeldung nicht überraschend:</w:t>
      </w:r>
    </w:p>
    <w:p w14:paraId="042A7372" w14:textId="77777777" w:rsidR="00C23379" w:rsidRPr="00C23379" w:rsidRDefault="00C23379" w:rsidP="00C23379">
      <w:pPr>
        <w:pStyle w:val="QT3"/>
      </w:pPr>
      <w:r w:rsidRPr="00C23379">
        <w:t>&gt; min(f1)</w:t>
      </w:r>
    </w:p>
    <w:p w14:paraId="6B9B9BCD" w14:textId="77777777" w:rsidR="00C23379" w:rsidRPr="00C23379" w:rsidRDefault="00C23379" w:rsidP="00C23379">
      <w:pPr>
        <w:pStyle w:val="QT3"/>
        <w:rPr>
          <w:color w:val="C5060B"/>
          <w:sz w:val="20"/>
          <w:szCs w:val="20"/>
        </w:rPr>
      </w:pPr>
      <w:r w:rsidRPr="00C23379">
        <w:rPr>
          <w:color w:val="C5060B"/>
          <w:sz w:val="20"/>
          <w:szCs w:val="20"/>
        </w:rPr>
        <w:t xml:space="preserve">Error in Summary.factor(c(2L, 4L, 2L, 4L, 1L, 4L, 4L, 2L, 1L, 4L, 3L,  : </w:t>
      </w:r>
    </w:p>
    <w:p w14:paraId="4BB4FAF0" w14:textId="77777777" w:rsidR="00C23379" w:rsidRPr="00C23379" w:rsidRDefault="00C23379" w:rsidP="00C23379">
      <w:pPr>
        <w:pStyle w:val="QT3"/>
        <w:rPr>
          <w:color w:val="000000"/>
          <w:sz w:val="20"/>
          <w:szCs w:val="20"/>
        </w:rPr>
      </w:pPr>
      <w:r w:rsidRPr="00C23379">
        <w:rPr>
          <w:color w:val="C5060B"/>
          <w:sz w:val="20"/>
          <w:szCs w:val="20"/>
        </w:rPr>
        <w:t xml:space="preserve">  ‘min’ not meaningful for factors</w:t>
      </w:r>
    </w:p>
    <w:p w14:paraId="7DDEA278" w14:textId="1677F699" w:rsidR="005425EE" w:rsidRDefault="00C23379">
      <w:pPr>
        <w:spacing w:after="0"/>
      </w:pPr>
      <w:r>
        <w:t xml:space="preserve">Allerdings ist R hier nicht konsequent, da </w:t>
      </w:r>
      <w:r w:rsidRPr="005425EE">
        <w:rPr>
          <w:rStyle w:val="QWordZchn"/>
        </w:rPr>
        <w:t>f1</w:t>
      </w:r>
      <w:r>
        <w:t xml:space="preserve"> sortiert werden kann</w:t>
      </w:r>
      <w:r w:rsidR="005425EE">
        <w:rPr>
          <w:rStyle w:val="Funotenzeichen"/>
        </w:rPr>
        <w:footnoteReference w:id="7"/>
      </w:r>
      <w:r>
        <w:t>:</w:t>
      </w:r>
    </w:p>
    <w:p w14:paraId="1F1E33E8" w14:textId="77777777" w:rsidR="005425EE" w:rsidRDefault="005425EE">
      <w:pPr>
        <w:spacing w:after="0"/>
      </w:pPr>
    </w:p>
    <w:p w14:paraId="3F58044F" w14:textId="77777777" w:rsidR="005425EE" w:rsidRDefault="005425EE" w:rsidP="005425EE">
      <w:pPr>
        <w:pStyle w:val="QT3klein"/>
        <w:ind w:left="-142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sort(f1)</w:t>
      </w:r>
    </w:p>
    <w:p w14:paraId="2EAA14E1" w14:textId="77777777" w:rsidR="005425EE" w:rsidRDefault="005425EE" w:rsidP="005425EE">
      <w:pPr>
        <w:pStyle w:val="QT3klein"/>
        <w:ind w:left="-142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[1] ET    ET    ET    ET    ET    ET    ET    MB    MB    MB    MB    MB    MB    MB   </w:t>
      </w:r>
    </w:p>
    <w:p w14:paraId="4DEFCED5" w14:textId="77777777" w:rsidR="005425EE" w:rsidRDefault="005425EE" w:rsidP="005425EE">
      <w:pPr>
        <w:pStyle w:val="QT3klein"/>
        <w:ind w:left="-142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[15] MB    MB    MB    WInfo WInfo WInfo WInfo WInfo WInfo WIng  WIng  WIng  WIng  WIng </w:t>
      </w:r>
    </w:p>
    <w:p w14:paraId="03DEAC15" w14:textId="77777777" w:rsidR="005425EE" w:rsidRDefault="005425EE" w:rsidP="005425EE">
      <w:pPr>
        <w:pStyle w:val="QT3klein"/>
        <w:ind w:left="-142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[29] WIng  WIng </w:t>
      </w:r>
    </w:p>
    <w:p w14:paraId="107C47EC" w14:textId="77777777" w:rsidR="005425EE" w:rsidRDefault="005425EE" w:rsidP="005425EE">
      <w:pPr>
        <w:pStyle w:val="QT3klein"/>
        <w:ind w:left="-142"/>
        <w:rPr>
          <w:color w:val="000000"/>
          <w:sz w:val="20"/>
          <w:szCs w:val="20"/>
        </w:rPr>
      </w:pPr>
      <w:r>
        <w:rPr>
          <w:rStyle w:val="gnkrckgcgsb"/>
          <w:color w:val="000000"/>
          <w:bdr w:val="none" w:sz="0" w:space="0" w:color="auto" w:frame="1"/>
        </w:rPr>
        <w:t>Levels: ET MB WInfo WIng</w:t>
      </w:r>
    </w:p>
    <w:p w14:paraId="558956B8" w14:textId="77777777" w:rsidR="005425EE" w:rsidRDefault="005425EE" w:rsidP="005425EE">
      <w:pPr>
        <w:spacing w:after="0"/>
      </w:pPr>
      <w:r>
        <w:t xml:space="preserve"> </w:t>
      </w:r>
    </w:p>
    <w:p w14:paraId="0DD7D795" w14:textId="20D9E82A" w:rsidR="00C23379" w:rsidRPr="00F3386D" w:rsidRDefault="005425EE" w:rsidP="005425EE">
      <w:pPr>
        <w:spacing w:after="0"/>
      </w:pPr>
      <w:r>
        <w:t xml:space="preserve">Ein Faktor kann aber auch mit </w:t>
      </w:r>
      <w:r>
        <w:rPr>
          <w:rFonts w:ascii="CMR10" w:hAnsi="CMR10" w:cs="CMR10"/>
          <w:szCs w:val="22"/>
        </w:rPr>
        <w:t>ordinalskalierten Daten umgehen. Angenommen wir haben in unseren Studiengängen eine feste Reihenfolge vorgegeben, wie</w:t>
      </w:r>
      <w:r w:rsidR="00A055DA">
        <w:rPr>
          <w:rFonts w:ascii="CMR10" w:hAnsi="CMR10" w:cs="CMR10"/>
          <w:szCs w:val="22"/>
        </w:rPr>
        <w:br/>
        <w:t xml:space="preserve"> </w:t>
      </w:r>
      <w:r w:rsidR="00A055DA">
        <w:rPr>
          <w:rFonts w:ascii="CMR10" w:hAnsi="CMR10" w:cs="CMR10"/>
          <w:szCs w:val="22"/>
        </w:rPr>
        <w:tab/>
      </w:r>
      <w:r w:rsidR="00A055DA">
        <w:rPr>
          <w:rFonts w:ascii="CMR10" w:hAnsi="CMR10" w:cs="CMR10"/>
          <w:szCs w:val="22"/>
        </w:rPr>
        <w:tab/>
      </w:r>
      <w:r w:rsidR="00A055DA">
        <w:rPr>
          <w:rFonts w:ascii="CMR10" w:hAnsi="CMR10" w:cs="CMR10"/>
          <w:szCs w:val="22"/>
        </w:rPr>
        <w:tab/>
      </w:r>
      <w:r w:rsidR="00A055DA">
        <w:rPr>
          <w:rFonts w:ascii="CMR10" w:hAnsi="CMR10" w:cs="CMR10"/>
          <w:szCs w:val="22"/>
        </w:rPr>
        <w:tab/>
      </w:r>
      <w:r w:rsidR="00A055DA">
        <w:rPr>
          <w:rFonts w:ascii="CMR10" w:hAnsi="CMR10" w:cs="CMR10"/>
          <w:szCs w:val="22"/>
        </w:rPr>
        <w:tab/>
      </w:r>
      <w:r>
        <w:rPr>
          <w:rFonts w:ascii="CMR10" w:hAnsi="CMR10" w:cs="CMR10"/>
          <w:szCs w:val="22"/>
        </w:rPr>
        <w:t xml:space="preserve"> </w:t>
      </w:r>
      <w:r w:rsidRPr="00F3386D">
        <w:t>"ET"</w:t>
      </w:r>
      <w:r w:rsidR="00F3386D">
        <w:t xml:space="preserve"> </w:t>
      </w:r>
      <w:r w:rsidR="00A055DA">
        <w:t xml:space="preserve"> </w:t>
      </w:r>
      <w:r w:rsidR="00F3386D">
        <w:t xml:space="preserve">&lt; </w:t>
      </w:r>
      <w:r w:rsidR="00A055DA">
        <w:t xml:space="preserve"> </w:t>
      </w:r>
      <w:r w:rsidRPr="00F3386D">
        <w:t>"WIng"</w:t>
      </w:r>
      <w:r w:rsidR="00A055DA">
        <w:t xml:space="preserve"> </w:t>
      </w:r>
      <w:r w:rsidR="00F3386D">
        <w:t xml:space="preserve"> &lt; </w:t>
      </w:r>
      <w:r w:rsidR="00A055DA">
        <w:t xml:space="preserve"> </w:t>
      </w:r>
      <w:r w:rsidRPr="00F3386D">
        <w:t>"MB"</w:t>
      </w:r>
      <w:r w:rsidR="00A055DA">
        <w:t xml:space="preserve"> </w:t>
      </w:r>
      <w:r w:rsidR="00F3386D">
        <w:t xml:space="preserve"> &lt;</w:t>
      </w:r>
      <w:r w:rsidRPr="00F3386D">
        <w:t xml:space="preserve"> </w:t>
      </w:r>
      <w:r w:rsidR="00A055DA">
        <w:t xml:space="preserve"> </w:t>
      </w:r>
      <w:r w:rsidRPr="00F3386D">
        <w:t>"WInfo"</w:t>
      </w:r>
      <w:r w:rsidR="00F3386D">
        <w:t>.</w:t>
      </w:r>
    </w:p>
    <w:p w14:paraId="60DEA307" w14:textId="31CF3639" w:rsidR="00A544AD" w:rsidRPr="00F3386D" w:rsidRDefault="00F3386D" w:rsidP="00F3386D">
      <w:r w:rsidRPr="00F3386D">
        <w:t xml:space="preserve">Mit der option </w:t>
      </w:r>
      <w:r w:rsidRPr="00F3386D">
        <w:rPr>
          <w:rStyle w:val="QWordZchn"/>
        </w:rPr>
        <w:t>ordered = TRUE</w:t>
      </w:r>
      <w:r w:rsidRPr="00F3386D">
        <w:t xml:space="preserve"> können wir dies mit</w:t>
      </w:r>
      <w:r>
        <w:t xml:space="preserve"> </w:t>
      </w:r>
      <w:r w:rsidRPr="00F3386D">
        <w:t>einbringen:</w:t>
      </w:r>
    </w:p>
    <w:p w14:paraId="1D0548B8" w14:textId="77777777" w:rsidR="00F3386D" w:rsidRPr="00F3386D" w:rsidRDefault="00F3386D" w:rsidP="00F3386D">
      <w:pPr>
        <w:pStyle w:val="QT3"/>
        <w:rPr>
          <w:color w:val="000000"/>
          <w:sz w:val="20"/>
          <w:szCs w:val="20"/>
        </w:rPr>
      </w:pPr>
      <w:r w:rsidRPr="00F3386D">
        <w:rPr>
          <w:sz w:val="20"/>
          <w:szCs w:val="20"/>
        </w:rPr>
        <w:t>f4 &lt;- factor(data, levels= c( "ET", "WIng","MB", "WInfo"), ordered = TRUE)</w:t>
      </w:r>
    </w:p>
    <w:p w14:paraId="1D4EFD6D" w14:textId="71522061" w:rsidR="00F3386D" w:rsidRDefault="00F3386D" w:rsidP="00F3386D">
      <w:r>
        <w:t>und erhalten dann:</w:t>
      </w:r>
    </w:p>
    <w:p w14:paraId="5536704E" w14:textId="77777777" w:rsidR="00F3386D" w:rsidRPr="00F3386D" w:rsidRDefault="00F3386D" w:rsidP="00F3386D">
      <w:pPr>
        <w:pStyle w:val="QT3klein"/>
        <w:ind w:left="-284"/>
      </w:pPr>
      <w:r w:rsidRPr="00F3386D">
        <w:t>&gt; min(f4)</w:t>
      </w:r>
    </w:p>
    <w:p w14:paraId="247F48B7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>[1] ET</w:t>
      </w:r>
    </w:p>
    <w:p w14:paraId="42155FEF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>Levels: ET &lt; WIng &lt; MB &lt; WInfo</w:t>
      </w:r>
    </w:p>
    <w:p w14:paraId="490E2A4B" w14:textId="77777777" w:rsidR="00F3386D" w:rsidRPr="00F3386D" w:rsidRDefault="00F3386D" w:rsidP="00F3386D">
      <w:pPr>
        <w:pStyle w:val="QT3klein"/>
        <w:ind w:left="-284"/>
      </w:pPr>
      <w:r w:rsidRPr="00F3386D">
        <w:t>&gt; range(f4)</w:t>
      </w:r>
    </w:p>
    <w:p w14:paraId="3F794A40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>[1] ET    WInfo</w:t>
      </w:r>
    </w:p>
    <w:p w14:paraId="2B224C46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>Levels: ET &lt; WIng &lt; MB &lt; WInfo</w:t>
      </w:r>
    </w:p>
    <w:p w14:paraId="5DD4D6CB" w14:textId="77777777" w:rsidR="00F3386D" w:rsidRPr="00F3386D" w:rsidRDefault="00F3386D" w:rsidP="00F3386D">
      <w:pPr>
        <w:pStyle w:val="QT3klein"/>
        <w:ind w:left="-284"/>
      </w:pPr>
      <w:r w:rsidRPr="00F3386D">
        <w:t>&gt; sort(f4)</w:t>
      </w:r>
    </w:p>
    <w:p w14:paraId="494120E2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 xml:space="preserve"> [1] ET    ET    ET    ET    ET    ET    ET    WIng  WIng  WIng  WIng  WIng  WIng  WIng </w:t>
      </w:r>
    </w:p>
    <w:p w14:paraId="62975099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>[15] MB    MB    MB    MB    MB    MB    MB    MB    MB    MB    WInfo WInfo WInfo WInfo</w:t>
      </w:r>
    </w:p>
    <w:p w14:paraId="61FBD6E5" w14:textId="77777777" w:rsidR="00F3386D" w:rsidRPr="00F3386D" w:rsidRDefault="00F3386D" w:rsidP="00F3386D">
      <w:pPr>
        <w:pStyle w:val="QT3klein"/>
        <w:ind w:left="-284"/>
        <w:rPr>
          <w:color w:val="000000"/>
          <w:bdr w:val="none" w:sz="0" w:space="0" w:color="auto" w:frame="1"/>
        </w:rPr>
      </w:pPr>
      <w:r w:rsidRPr="00F3386D">
        <w:rPr>
          <w:color w:val="000000"/>
          <w:bdr w:val="none" w:sz="0" w:space="0" w:color="auto" w:frame="1"/>
        </w:rPr>
        <w:t>[29] WInfo WInfo</w:t>
      </w:r>
    </w:p>
    <w:p w14:paraId="156FFCD0" w14:textId="77777777" w:rsidR="00F3386D" w:rsidRPr="00F3386D" w:rsidRDefault="00F3386D" w:rsidP="00F3386D">
      <w:pPr>
        <w:pStyle w:val="QT3klein"/>
        <w:ind w:left="-284"/>
        <w:rPr>
          <w:color w:val="000000"/>
        </w:rPr>
      </w:pPr>
      <w:r w:rsidRPr="00F3386D">
        <w:rPr>
          <w:color w:val="000000"/>
          <w:bdr w:val="none" w:sz="0" w:space="0" w:color="auto" w:frame="1"/>
        </w:rPr>
        <w:t>Levels: ET &lt; WIng &lt; MB &lt; WInfo</w:t>
      </w:r>
    </w:p>
    <w:p w14:paraId="76B1138F" w14:textId="77777777" w:rsidR="00F3386D" w:rsidRDefault="00F3386D" w:rsidP="00F3386D"/>
    <w:p w14:paraId="04A74482" w14:textId="56195F47" w:rsidR="00F3386D" w:rsidRDefault="005D5A89" w:rsidP="00F3386D">
      <w:r>
        <w:t>Das entsprechende Balkendiagramm berücksichtigt dann auch die vorgegebene Reihenfolge:</w:t>
      </w:r>
    </w:p>
    <w:p w14:paraId="2A71A01F" w14:textId="77777777" w:rsidR="00F3386D" w:rsidRDefault="00F3386D" w:rsidP="00F3386D">
      <w:pPr>
        <w:keepNext/>
      </w:pPr>
      <w:r>
        <w:rPr>
          <w:noProof/>
        </w:rPr>
        <w:drawing>
          <wp:inline distT="0" distB="0" distL="0" distR="0" wp14:anchorId="266FC3E5" wp14:editId="7A3E0F3A">
            <wp:extent cx="3672000" cy="2141199"/>
            <wp:effectExtent l="0" t="0" r="508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rplotFaktor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1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C606" w14:textId="0D4EF459" w:rsidR="00F3386D" w:rsidRPr="00A055DA" w:rsidRDefault="00F3386D" w:rsidP="00A055DA">
      <w:pPr>
        <w:pStyle w:val="Beschriftung"/>
        <w:rPr>
          <w:rFonts w:ascii="Consolas" w:hAnsi="Consolas"/>
        </w:rPr>
      </w:pPr>
      <w:r>
        <w:t xml:space="preserve">Abbildung </w:t>
      </w:r>
      <w:r w:rsidR="00DE458E">
        <w:fldChar w:fldCharType="begin"/>
      </w:r>
      <w:r w:rsidR="00DE458E">
        <w:instrText xml:space="preserve"> SEQ Abbildung \* ARABIC </w:instrText>
      </w:r>
      <w:r w:rsidR="00DE458E">
        <w:fldChar w:fldCharType="separate"/>
      </w:r>
      <w:r w:rsidR="006F712F">
        <w:rPr>
          <w:noProof/>
        </w:rPr>
        <w:t>2</w:t>
      </w:r>
      <w:r w:rsidR="00DE458E">
        <w:rPr>
          <w:noProof/>
        </w:rPr>
        <w:fldChar w:fldCharType="end"/>
      </w:r>
      <w:r>
        <w:t xml:space="preserve">: </w:t>
      </w:r>
      <w:r w:rsidRPr="00F3386D">
        <w:rPr>
          <w:rFonts w:ascii="Consolas" w:hAnsi="Consolas"/>
        </w:rPr>
        <w:t>barplot(table(f</w:t>
      </w:r>
      <w:r>
        <w:rPr>
          <w:rFonts w:ascii="Consolas" w:hAnsi="Consolas"/>
        </w:rPr>
        <w:t>4</w:t>
      </w:r>
      <w:r w:rsidRPr="00F3386D">
        <w:rPr>
          <w:rFonts w:ascii="Consolas" w:hAnsi="Consolas"/>
        </w:rPr>
        <w:t>))</w:t>
      </w:r>
    </w:p>
    <w:p w14:paraId="264831EF" w14:textId="77777777" w:rsidR="00507E57" w:rsidRDefault="00507E57">
      <w:pPr>
        <w:spacing w:after="0"/>
        <w:rPr>
          <w:rStyle w:val="Fett"/>
          <w:caps/>
          <w:color w:val="1F4E79"/>
          <w:szCs w:val="22"/>
        </w:rPr>
      </w:pPr>
      <w:r>
        <w:rPr>
          <w:rStyle w:val="Fett"/>
        </w:rPr>
        <w:br w:type="page"/>
      </w:r>
    </w:p>
    <w:p w14:paraId="17F67BB1" w14:textId="2D607A32" w:rsidR="00715492" w:rsidRDefault="00715492" w:rsidP="00715492">
      <w:r>
        <w:lastRenderedPageBreak/>
        <w:t>Um kardinal</w:t>
      </w:r>
      <w:r w:rsidRPr="00C6590A">
        <w:t>skalierte</w:t>
      </w:r>
      <w:r>
        <w:t xml:space="preserve"> D</w:t>
      </w:r>
      <w:r w:rsidRPr="00C6590A">
        <w:t>aten</w:t>
      </w:r>
      <w:r>
        <w:t xml:space="preserve"> in Bereiche aufzuteilen</w:t>
      </w:r>
      <w:r w:rsidR="00D6546F">
        <w:t>,</w:t>
      </w:r>
      <w:r>
        <w:t xml:space="preserve"> kann die Funktion </w:t>
      </w:r>
      <w:r w:rsidRPr="00D6546F">
        <w:rPr>
          <w:rStyle w:val="QWordZchn"/>
        </w:rPr>
        <w:t>cut()</w:t>
      </w:r>
      <w:r>
        <w:t xml:space="preserve"> benutzt werden, die aus</w:t>
      </w:r>
      <w:r w:rsidR="006F712F">
        <w:t xml:space="preserve"> einem</w:t>
      </w:r>
      <w:r>
        <w:t xml:space="preserve"> numerischen Vektor einen Faktor erzeugt. Wir wollen dies kurz an einem Beispiel illustrieren</w:t>
      </w:r>
      <w:r w:rsidR="00D6546F">
        <w:t xml:space="preserve">. Der Vektor </w:t>
      </w:r>
      <w:r w:rsidR="00D6546F" w:rsidRPr="00D6546F">
        <w:rPr>
          <w:rStyle w:val="QWordZchn"/>
        </w:rPr>
        <w:t>punkte</w:t>
      </w:r>
      <w:r w:rsidR="00D6546F">
        <w:t xml:space="preserve"> soll hierbei die Anzahl der erreichten Punkte in einer Klausur mit 200 Teilnehmern simulieren:</w:t>
      </w:r>
    </w:p>
    <w:p w14:paraId="5DC14685" w14:textId="77777777" w:rsidR="00D6546F" w:rsidRPr="00D6546F" w:rsidRDefault="00D6546F" w:rsidP="00D6546F">
      <w:pPr>
        <w:pStyle w:val="QT3"/>
      </w:pPr>
      <w:r w:rsidRPr="00D6546F">
        <w:t>&gt; punkte &lt;-  rnorm(200, mean = 100, sd = 10)</w:t>
      </w:r>
    </w:p>
    <w:p w14:paraId="5ABB4810" w14:textId="77777777" w:rsidR="00D6546F" w:rsidRPr="00D6546F" w:rsidRDefault="00D6546F" w:rsidP="00D6546F">
      <w:pPr>
        <w:pStyle w:val="QT3"/>
      </w:pPr>
      <w:r w:rsidRPr="00D6546F">
        <w:t>&gt; summary(punkte)</w:t>
      </w:r>
    </w:p>
    <w:p w14:paraId="5DC86F4B" w14:textId="77777777" w:rsidR="00D6546F" w:rsidRPr="00D6546F" w:rsidRDefault="00D6546F" w:rsidP="00D6546F">
      <w:pPr>
        <w:pStyle w:val="QT3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  Min. 1st Qu.  Median    Mean 3rd Qu.    Max. </w:t>
      </w:r>
    </w:p>
    <w:p w14:paraId="6D627625" w14:textId="77777777" w:rsidR="00D6546F" w:rsidRPr="00D6546F" w:rsidRDefault="00D6546F" w:rsidP="00D6546F">
      <w:pPr>
        <w:pStyle w:val="QT3"/>
        <w:rPr>
          <w:color w:val="000000"/>
        </w:rPr>
      </w:pPr>
      <w:r w:rsidRPr="00D6546F">
        <w:rPr>
          <w:color w:val="000000"/>
          <w:bdr w:val="none" w:sz="0" w:space="0" w:color="auto" w:frame="1"/>
        </w:rPr>
        <w:t xml:space="preserve">  66.67   93.50  100.99  100.08  106.92  128.14 </w:t>
      </w:r>
    </w:p>
    <w:p w14:paraId="264D313F" w14:textId="103B8766" w:rsidR="00715492" w:rsidRDefault="00D6546F" w:rsidP="00715492">
      <w:r>
        <w:t xml:space="preserve">Im einfachsten Fall </w:t>
      </w:r>
      <w:r w:rsidR="006F712F">
        <w:t>können</w:t>
      </w:r>
      <w:r>
        <w:t xml:space="preserve"> wir den Wertebereich in 8 gleich große Bereiche unterteilen:</w:t>
      </w:r>
    </w:p>
    <w:p w14:paraId="0F00BCC3" w14:textId="77777777" w:rsidR="00D6546F" w:rsidRPr="00D6546F" w:rsidRDefault="00D6546F" w:rsidP="00D6546F">
      <w:pPr>
        <w:pStyle w:val="QT3klein"/>
        <w:ind w:left="284"/>
      </w:pPr>
      <w:r w:rsidRPr="00D6546F">
        <w:t>&gt; c1 &lt;- cut(punkte, breaks = 8)</w:t>
      </w:r>
    </w:p>
    <w:p w14:paraId="2A562CEE" w14:textId="77777777" w:rsidR="00D6546F" w:rsidRPr="00D6546F" w:rsidRDefault="00D6546F" w:rsidP="00D6546F">
      <w:pPr>
        <w:pStyle w:val="QT3klein"/>
        <w:ind w:left="284"/>
      </w:pPr>
      <w:r w:rsidRPr="00D6546F">
        <w:t>&gt; str(c1)</w:t>
      </w:r>
    </w:p>
    <w:p w14:paraId="470660C1" w14:textId="77777777" w:rsidR="00D6546F" w:rsidRPr="00D6546F" w:rsidRDefault="00D6546F" w:rsidP="00D6546F">
      <w:pPr>
        <w:pStyle w:val="QT3klein"/>
        <w:ind w:left="284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Factor w/ 8 levels "(66.6,74.4]",..: 4 5 5 5 6 4 5 2 3 6 ...</w:t>
      </w:r>
    </w:p>
    <w:p w14:paraId="5ABAB217" w14:textId="77777777" w:rsidR="00D6546F" w:rsidRPr="00D6546F" w:rsidRDefault="00D6546F" w:rsidP="00D6546F">
      <w:pPr>
        <w:pStyle w:val="QT3klein"/>
        <w:ind w:left="284"/>
      </w:pPr>
      <w:r w:rsidRPr="00D6546F">
        <w:t>&gt; table(c1)</w:t>
      </w:r>
    </w:p>
    <w:p w14:paraId="474EFE5D" w14:textId="77777777" w:rsidR="00D6546F" w:rsidRPr="00D6546F" w:rsidRDefault="00D6546F" w:rsidP="00D6546F">
      <w:pPr>
        <w:pStyle w:val="QT3klein"/>
        <w:ind w:left="284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>c1</w:t>
      </w:r>
    </w:p>
    <w:p w14:paraId="3C80FFBD" w14:textId="77777777" w:rsidR="00D6546F" w:rsidRPr="00D6546F" w:rsidRDefault="00D6546F" w:rsidP="00D6546F">
      <w:pPr>
        <w:pStyle w:val="QT3klein"/>
        <w:ind w:left="284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(66.6,74.4]   (74.4,82]   (82,89.7] (89.7,97.4]  (97.4,105]   (105,113]   (113,120] </w:t>
      </w:r>
    </w:p>
    <w:p w14:paraId="3BDFDA37" w14:textId="77777777" w:rsidR="00D6546F" w:rsidRPr="00D6546F" w:rsidRDefault="00D6546F" w:rsidP="00D6546F">
      <w:pPr>
        <w:pStyle w:val="QT3klein"/>
        <w:ind w:left="284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         4           7          21          44          62          39          18 </w:t>
      </w:r>
    </w:p>
    <w:p w14:paraId="15C340AE" w14:textId="77777777" w:rsidR="00D6546F" w:rsidRPr="00D6546F" w:rsidRDefault="00D6546F" w:rsidP="00D6546F">
      <w:pPr>
        <w:pStyle w:val="QT3klein"/>
        <w:ind w:left="284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 (120,128] </w:t>
      </w:r>
    </w:p>
    <w:p w14:paraId="7E951EBC" w14:textId="77777777" w:rsidR="00D6546F" w:rsidRPr="00D6546F" w:rsidRDefault="00D6546F" w:rsidP="00D6546F">
      <w:pPr>
        <w:pStyle w:val="QT3klein"/>
        <w:ind w:left="284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         5 </w:t>
      </w:r>
    </w:p>
    <w:p w14:paraId="39C91619" w14:textId="77777777" w:rsidR="00D6546F" w:rsidRPr="00D6546F" w:rsidRDefault="00D6546F" w:rsidP="00D6546F">
      <w:pPr>
        <w:pStyle w:val="QT3klein"/>
        <w:ind w:left="284"/>
        <w:rPr>
          <w:color w:val="000000"/>
        </w:rPr>
      </w:pPr>
      <w:r w:rsidRPr="00D6546F">
        <w:t>&gt; barplot(table(c1))</w:t>
      </w:r>
    </w:p>
    <w:p w14:paraId="7D72BA76" w14:textId="77777777" w:rsidR="006F712F" w:rsidRDefault="006F712F" w:rsidP="006F712F">
      <w:pPr>
        <w:keepNext/>
      </w:pPr>
      <w:r>
        <w:rPr>
          <w:noProof/>
        </w:rPr>
        <w:drawing>
          <wp:inline distT="0" distB="0" distL="0" distR="0" wp14:anchorId="7E63555C" wp14:editId="0E0ED50F">
            <wp:extent cx="3780000" cy="2204176"/>
            <wp:effectExtent l="0" t="0" r="0" b="571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rplot_cut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0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853" w14:textId="699B3C59" w:rsidR="00D6546F" w:rsidRDefault="006F712F" w:rsidP="006F712F">
      <w:pPr>
        <w:pStyle w:val="Beschriftung"/>
      </w:pPr>
      <w:r>
        <w:t xml:space="preserve">Abbildung </w:t>
      </w:r>
      <w:r w:rsidR="00DE458E">
        <w:fldChar w:fldCharType="begin"/>
      </w:r>
      <w:r w:rsidR="00DE458E">
        <w:instrText xml:space="preserve"> SEQ Abbildung \* ARABIC </w:instrText>
      </w:r>
      <w:r w:rsidR="00DE458E">
        <w:fldChar w:fldCharType="separate"/>
      </w:r>
      <w:r>
        <w:rPr>
          <w:noProof/>
        </w:rPr>
        <w:t>3</w:t>
      </w:r>
      <w:r w:rsidR="00DE458E">
        <w:rPr>
          <w:noProof/>
        </w:rPr>
        <w:fldChar w:fldCharType="end"/>
      </w:r>
      <w:r>
        <w:t xml:space="preserve"> </w:t>
      </w:r>
      <w:r w:rsidRPr="006F712F">
        <w:t>barplot(table(c1))</w:t>
      </w:r>
    </w:p>
    <w:p w14:paraId="78745CE9" w14:textId="77777777" w:rsidR="006F712F" w:rsidRDefault="006F712F" w:rsidP="00715492"/>
    <w:p w14:paraId="5946AC70" w14:textId="3AA8CAAF" w:rsidR="00D6546F" w:rsidRDefault="006F712F" w:rsidP="00715492">
      <w:r>
        <w:t xml:space="preserve">Für die einzelnen Level wurde die mathematische Notation für halboffene Intervalle (a,b] benutzt. </w:t>
      </w:r>
      <w:r w:rsidR="00D6546F">
        <w:t>Es ist aber auch möglich, die einzelnen Bereiche explizit anzugeben:</w:t>
      </w:r>
    </w:p>
    <w:p w14:paraId="25478C80" w14:textId="77777777" w:rsidR="00D6546F" w:rsidRPr="00D6546F" w:rsidRDefault="00D6546F" w:rsidP="00D6546F">
      <w:pPr>
        <w:pStyle w:val="QT3klein"/>
      </w:pPr>
      <w:r w:rsidRPr="00D6546F">
        <w:t>&gt; barplot(table(c2))</w:t>
      </w:r>
    </w:p>
    <w:p w14:paraId="44E5D188" w14:textId="77777777" w:rsidR="00D6546F" w:rsidRPr="00D6546F" w:rsidRDefault="00D6546F" w:rsidP="00D6546F">
      <w:pPr>
        <w:pStyle w:val="QT3klein"/>
      </w:pPr>
      <w:r w:rsidRPr="00D6546F">
        <w:t>&gt; c2 &lt;- cut(punkte, breaks = seq(65, 135, by = 10))</w:t>
      </w:r>
    </w:p>
    <w:p w14:paraId="3FA42FBD" w14:textId="77777777" w:rsidR="00D6546F" w:rsidRPr="00D6546F" w:rsidRDefault="00D6546F" w:rsidP="00D6546F">
      <w:pPr>
        <w:pStyle w:val="QT3klein"/>
      </w:pPr>
      <w:r w:rsidRPr="00D6546F">
        <w:t>&gt; str(c2)</w:t>
      </w:r>
    </w:p>
    <w:p w14:paraId="18C83DA1" w14:textId="77777777" w:rsidR="00D6546F" w:rsidRPr="00D6546F" w:rsidRDefault="00D6546F" w:rsidP="00D6546F">
      <w:pPr>
        <w:pStyle w:val="QT3klein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Factor w/ 7 levels "(65,75]","(75,85]",..: 4 4 4 4 5 3 4 2 3 5 ...</w:t>
      </w:r>
    </w:p>
    <w:p w14:paraId="54F10667" w14:textId="77777777" w:rsidR="00D6546F" w:rsidRPr="00D6546F" w:rsidRDefault="00D6546F" w:rsidP="00D6546F">
      <w:pPr>
        <w:pStyle w:val="QT3klein"/>
      </w:pPr>
      <w:r w:rsidRPr="00D6546F">
        <w:t>&gt; table(c2)</w:t>
      </w:r>
    </w:p>
    <w:p w14:paraId="3D8F911C" w14:textId="77777777" w:rsidR="00D6546F" w:rsidRPr="00D6546F" w:rsidRDefault="00D6546F" w:rsidP="00D6546F">
      <w:pPr>
        <w:pStyle w:val="QT3klein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>c2</w:t>
      </w:r>
    </w:p>
    <w:p w14:paraId="47BEA408" w14:textId="77777777" w:rsidR="00D6546F" w:rsidRPr="00D6546F" w:rsidRDefault="00D6546F" w:rsidP="00D6546F">
      <w:pPr>
        <w:pStyle w:val="QT3klein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 (65,75]   (75,85]   (85,95]  (95,105] (105,115] (115,125] (125,135] </w:t>
      </w:r>
    </w:p>
    <w:p w14:paraId="77A79DF8" w14:textId="77777777" w:rsidR="00D6546F" w:rsidRPr="00D6546F" w:rsidRDefault="00D6546F" w:rsidP="00D6546F">
      <w:pPr>
        <w:pStyle w:val="QT3klein"/>
        <w:rPr>
          <w:color w:val="000000"/>
          <w:bdr w:val="none" w:sz="0" w:space="0" w:color="auto" w:frame="1"/>
        </w:rPr>
      </w:pPr>
      <w:r w:rsidRPr="00D6546F">
        <w:rPr>
          <w:color w:val="000000"/>
          <w:bdr w:val="none" w:sz="0" w:space="0" w:color="auto" w:frame="1"/>
        </w:rPr>
        <w:t xml:space="preserve">        4        10        47        77        49        11         2 </w:t>
      </w:r>
    </w:p>
    <w:p w14:paraId="0C19CE4E" w14:textId="7CD398BC" w:rsidR="00715492" w:rsidRPr="00D6546F" w:rsidRDefault="00D6546F" w:rsidP="00D6546F">
      <w:pPr>
        <w:pStyle w:val="QT3klein"/>
        <w:rPr>
          <w:rStyle w:val="Fett"/>
          <w:b w:val="0"/>
          <w:bCs w:val="0"/>
          <w:color w:val="000000"/>
        </w:rPr>
      </w:pPr>
      <w:r w:rsidRPr="00D6546F">
        <w:t>&gt; barplot(table(c2))</w:t>
      </w:r>
    </w:p>
    <w:p w14:paraId="00C3B473" w14:textId="61E2A471" w:rsidR="006F712F" w:rsidRDefault="006F712F" w:rsidP="0032468F">
      <w:pPr>
        <w:pStyle w:val="Markiert1"/>
        <w:spacing w:before="240"/>
        <w:rPr>
          <w:rStyle w:val="Fett"/>
        </w:rPr>
      </w:pPr>
      <w:r>
        <w:rPr>
          <w:b/>
          <w:bCs/>
          <w:noProof/>
        </w:rPr>
        <w:lastRenderedPageBreak/>
        <w:drawing>
          <wp:inline distT="0" distB="0" distL="0" distR="0" wp14:anchorId="4ECB5AF1" wp14:editId="49C0663D">
            <wp:extent cx="3780000" cy="2204176"/>
            <wp:effectExtent l="0" t="0" r="0" b="571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rplot_cut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0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AECB" w14:textId="3FBE8FC7" w:rsidR="006F712F" w:rsidRDefault="006F712F" w:rsidP="006F712F">
      <w:pPr>
        <w:pStyle w:val="Beschriftung"/>
      </w:pPr>
      <w:r>
        <w:t xml:space="preserve">Abbildung </w:t>
      </w:r>
      <w:r w:rsidR="00DE458E">
        <w:fldChar w:fldCharType="begin"/>
      </w:r>
      <w:r w:rsidR="00DE458E">
        <w:instrText xml:space="preserve"> SEQ Abbildung \* ARABIC </w:instrText>
      </w:r>
      <w:r w:rsidR="00DE458E">
        <w:fldChar w:fldCharType="separate"/>
      </w:r>
      <w:r>
        <w:rPr>
          <w:noProof/>
        </w:rPr>
        <w:t>4</w:t>
      </w:r>
      <w:r w:rsidR="00DE458E">
        <w:rPr>
          <w:noProof/>
        </w:rPr>
        <w:fldChar w:fldCharType="end"/>
      </w:r>
      <w:r>
        <w:t xml:space="preserve"> barplot(table(c2</w:t>
      </w:r>
      <w:r w:rsidRPr="006F712F">
        <w:t>))</w:t>
      </w:r>
    </w:p>
    <w:p w14:paraId="1ACD585D" w14:textId="0CE531D5" w:rsidR="006F712F" w:rsidRDefault="006F712F" w:rsidP="0032468F">
      <w:pPr>
        <w:pStyle w:val="Markiert1"/>
        <w:spacing w:before="240"/>
        <w:rPr>
          <w:rStyle w:val="Fett"/>
        </w:rPr>
      </w:pPr>
    </w:p>
    <w:p w14:paraId="705E19D7" w14:textId="24B04ED7" w:rsidR="0032468F" w:rsidRPr="00DA48B4" w:rsidRDefault="0032468F" w:rsidP="0032468F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1AF9FC65" w14:textId="77777777" w:rsidR="0032468F" w:rsidRPr="00E52372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factor(), levels(), </w:t>
      </w:r>
      <w:r w:rsidRPr="0079565F">
        <w:rPr>
          <w:rFonts w:ascii="Consolas" w:hAnsi="Consolas"/>
          <w:szCs w:val="20"/>
          <w:lang w:val="en-US"/>
        </w:rPr>
        <w:t>ordered = TRUE</w:t>
      </w:r>
    </w:p>
    <w:p w14:paraId="1E39E268" w14:textId="4A9402AF" w:rsidR="0032468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barplot(), table()</w:t>
      </w:r>
    </w:p>
    <w:p w14:paraId="2B37BDE8" w14:textId="30775B1A" w:rsidR="006F712F" w:rsidRPr="0032468F" w:rsidRDefault="006F712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cut()</w:t>
      </w:r>
    </w:p>
    <w:p w14:paraId="6D6BDC13" w14:textId="77777777" w:rsidR="006F712F" w:rsidRDefault="006F712F">
      <w:pPr>
        <w:spacing w:after="0"/>
        <w:rPr>
          <w:rFonts w:ascii="Arial" w:eastAsia="SimSun" w:hAnsi="Arial" w:cs="Arial"/>
          <w:color w:val="002060"/>
          <w:sz w:val="28"/>
          <w:szCs w:val="28"/>
        </w:rPr>
      </w:pPr>
      <w:r>
        <w:br w:type="page"/>
      </w:r>
    </w:p>
    <w:p w14:paraId="3EEABD38" w14:textId="6FB427E8" w:rsidR="00023F76" w:rsidRDefault="00023F76" w:rsidP="00023F76">
      <w:pPr>
        <w:pStyle w:val="berschrift2"/>
      </w:pPr>
      <w:bookmarkStart w:id="11" w:name="_Toc23437777"/>
      <w:r>
        <w:lastRenderedPageBreak/>
        <w:t>Data Frame</w:t>
      </w:r>
      <w:bookmarkEnd w:id="11"/>
    </w:p>
    <w:p w14:paraId="067FCDF4" w14:textId="2DC6E7FA" w:rsidR="00DE516B" w:rsidRDefault="007C1DBF" w:rsidP="002F530B">
      <w:r>
        <w:t xml:space="preserve">Viele Datensätze </w:t>
      </w:r>
      <w:r w:rsidR="00DE516B">
        <w:t xml:space="preserve">liegen in Form von Tabellen vor, da Tabellen oft als grundlegende Datenstruktur eingesetzt werden. </w:t>
      </w:r>
      <w:r w:rsidR="00DA61D4">
        <w:t>Dies ist zum Beispiel der Fall</w:t>
      </w:r>
      <w:r>
        <w:t xml:space="preserve"> bei relationalen Datenbanken</w:t>
      </w:r>
      <w:r w:rsidR="00C61E48">
        <w:t>: aus konzeptioneller oder externer Sicht betrachtet</w:t>
      </w:r>
      <w:r w:rsidR="00F3218F">
        <w:t>,</w:t>
      </w:r>
      <w:r w:rsidR="00C61E48">
        <w:t xml:space="preserve"> bestehen Datensätze</w:t>
      </w:r>
      <w:r w:rsidR="00DA61D4">
        <w:t xml:space="preserve"> in relationalen Datenbanken </w:t>
      </w:r>
      <w:r w:rsidR="00C61E48">
        <w:t>aus Tabellen</w:t>
      </w:r>
      <w:r w:rsidR="00DA61D4">
        <w:rPr>
          <w:rStyle w:val="Funotenzeichen"/>
        </w:rPr>
        <w:footnoteReference w:id="8"/>
      </w:r>
      <w:r w:rsidR="00C61E48">
        <w:t>.</w:t>
      </w:r>
      <w:r w:rsidR="00E821DE">
        <w:t xml:space="preserve"> Auch in der Statistik werden Tab</w:t>
      </w:r>
      <w:r w:rsidR="00912925">
        <w:t>ellen betrachtet: üblich ist es, dass dann die Spalten Variablen und die Zeilen Beobachtungen</w:t>
      </w:r>
      <w:r w:rsidR="006754F5">
        <w:t xml:space="preserve"> (Observationen)</w:t>
      </w:r>
      <w:r w:rsidR="00912925">
        <w:t xml:space="preserve"> entsprechen.</w:t>
      </w:r>
    </w:p>
    <w:p w14:paraId="7BC986B1" w14:textId="1C63A246" w:rsidR="00DE516B" w:rsidRDefault="00DE516B" w:rsidP="002F530B">
      <w:r>
        <w:t>Wie wir sehen werden, besitzt R mit Data Frame eine mächtige Datenstruktur, die aus konzeptioneller Sicht einer Tabelle entspricht.</w:t>
      </w:r>
      <w:r w:rsidRPr="00DE516B">
        <w:t xml:space="preserve"> </w:t>
      </w:r>
      <w:r>
        <w:t>Da eine Tabelle (und somit ein Data Frame) aus Zeilen und Spalten</w:t>
      </w:r>
      <w:r w:rsidR="00F3218F">
        <w:t xml:space="preserve"> besteht</w:t>
      </w:r>
      <w:r>
        <w:t>, also zweidimensional ist, ist sie ähnlich zu einer Matrix. Aber es gibt einen bedeutenden Unterschied zwischen einer Matrix und einer Tabelle: in einer Tabelle können d</w:t>
      </w:r>
      <w:r w:rsidR="00674DBF">
        <w:t>en</w:t>
      </w:r>
      <w:r>
        <w:t xml:space="preserve"> einzelnen Spalten unterschiedliche Datentypen </w:t>
      </w:r>
      <w:r w:rsidR="000F5778">
        <w:t>zugrunde liegen</w:t>
      </w:r>
      <w:r>
        <w:t xml:space="preserve">; eine Matrix hingegen ist homogen. </w:t>
      </w:r>
      <w:r w:rsidR="00E821DE">
        <w:t>Intern ist</w:t>
      </w:r>
      <w:r w:rsidR="00F3218F" w:rsidRPr="00F3218F">
        <w:t xml:space="preserve"> </w:t>
      </w:r>
      <w:r w:rsidR="00F3218F">
        <w:t>ein Data Frame</w:t>
      </w:r>
      <w:r w:rsidR="00E821DE">
        <w:t xml:space="preserve"> </w:t>
      </w:r>
      <w:r w:rsidR="00674DBF">
        <w:t xml:space="preserve">im einfachsten Fall </w:t>
      </w:r>
      <w:r w:rsidR="00E821DE">
        <w:t>eine Liste mit der</w:t>
      </w:r>
      <w:r w:rsidR="00912925">
        <w:t xml:space="preserve"> </w:t>
      </w:r>
      <w:r w:rsidR="00E821DE">
        <w:t xml:space="preserve">einschränkenden Bedingung, dass jedes Listenelement </w:t>
      </w:r>
      <w:r w:rsidR="00912925">
        <w:t>ein Vektor gleicher Länge ist</w:t>
      </w:r>
      <w:r w:rsidR="00E821DE">
        <w:t xml:space="preserve">. Insgesamt </w:t>
      </w:r>
      <w:r>
        <w:t xml:space="preserve">finden wir in R </w:t>
      </w:r>
      <w:r w:rsidR="00F3218F">
        <w:t xml:space="preserve">also </w:t>
      </w:r>
      <w:r>
        <w:t xml:space="preserve">folgende </w:t>
      </w:r>
      <w:r w:rsidR="00E821DE">
        <w:t xml:space="preserve">grundlegende </w:t>
      </w:r>
      <w:r>
        <w:t>Datenstrukturen</w:t>
      </w:r>
      <w:r w:rsidR="00E821DE">
        <w:t xml:space="preserve"> vor:</w:t>
      </w:r>
    </w:p>
    <w:tbl>
      <w:tblPr>
        <w:tblStyle w:val="Gitternetztabelle4Akzent5"/>
        <w:tblW w:w="0" w:type="auto"/>
        <w:tblInd w:w="2269" w:type="dxa"/>
        <w:tblLook w:val="04A0" w:firstRow="1" w:lastRow="0" w:firstColumn="1" w:lastColumn="0" w:noHBand="0" w:noVBand="1"/>
        <w:tblDescription w:val=""/>
      </w:tblPr>
      <w:tblGrid>
        <w:gridCol w:w="1107"/>
        <w:gridCol w:w="1827"/>
        <w:gridCol w:w="1316"/>
      </w:tblGrid>
      <w:tr w:rsidR="002F530B" w14:paraId="3756F80C" w14:textId="77777777" w:rsidTr="009B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34870" w14:textId="01E136C1" w:rsidR="002F530B" w:rsidRPr="007746CC" w:rsidRDefault="002F530B" w:rsidP="002F530B">
            <w:pPr>
              <w:pStyle w:val="KeinLeerraum"/>
              <w:jc w:val="center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Dimension</w:t>
            </w:r>
          </w:p>
        </w:tc>
        <w:tc>
          <w:tcPr>
            <w:tcW w:w="0" w:type="auto"/>
            <w:hideMark/>
          </w:tcPr>
          <w:p w14:paraId="54BEE187" w14:textId="5977FC6B" w:rsidR="002F530B" w:rsidRPr="007746CC" w:rsidRDefault="002F530B" w:rsidP="009B7136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homogen</w:t>
            </w:r>
          </w:p>
        </w:tc>
        <w:tc>
          <w:tcPr>
            <w:tcW w:w="0" w:type="auto"/>
            <w:hideMark/>
          </w:tcPr>
          <w:p w14:paraId="39DEE72A" w14:textId="4D9C5EC6" w:rsidR="002F530B" w:rsidRPr="007746CC" w:rsidRDefault="002F530B" w:rsidP="009B7136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heterogon</w:t>
            </w:r>
          </w:p>
        </w:tc>
      </w:tr>
      <w:tr w:rsidR="002F530B" w14:paraId="6DD474A8" w14:textId="77777777" w:rsidTr="009B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6AA45" w14:textId="4830E717" w:rsidR="002F530B" w:rsidRPr="007746CC" w:rsidRDefault="002F530B" w:rsidP="002F530B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hideMark/>
          </w:tcPr>
          <w:p w14:paraId="496EDE9A" w14:textId="4EB0A361" w:rsidR="002F530B" w:rsidRPr="002F530B" w:rsidRDefault="00E821DE" w:rsidP="009B713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>
              <w:rPr>
                <w:rStyle w:val="HTMLCode"/>
                <w:rFonts w:ascii="Consolas" w:eastAsiaTheme="minorHAnsi" w:hAnsi="Consolas"/>
              </w:rPr>
              <w:t>v</w:t>
            </w:r>
            <w:r w:rsidR="002F530B" w:rsidRPr="002F530B">
              <w:rPr>
                <w:rStyle w:val="HTMLCode"/>
                <w:rFonts w:ascii="Consolas" w:eastAsiaTheme="minorHAnsi" w:hAnsi="Consolas"/>
              </w:rPr>
              <w:t>ector</w:t>
            </w:r>
            <w:r>
              <w:rPr>
                <w:rStyle w:val="Funotenzeichen"/>
                <w:rFonts w:ascii="Consolas" w:eastAsiaTheme="minorHAnsi" w:hAnsi="Consolas" w:cs="Courier New"/>
                <w:szCs w:val="20"/>
              </w:rPr>
              <w:footnoteReference w:id="9"/>
            </w:r>
            <w:r>
              <w:rPr>
                <w:rStyle w:val="HTMLCode"/>
                <w:rFonts w:ascii="Consolas" w:eastAsiaTheme="minorHAnsi" w:hAnsi="Consolas"/>
              </w:rPr>
              <w:t>, factor</w:t>
            </w:r>
          </w:p>
        </w:tc>
        <w:tc>
          <w:tcPr>
            <w:tcW w:w="0" w:type="auto"/>
            <w:hideMark/>
          </w:tcPr>
          <w:p w14:paraId="3D5E8300" w14:textId="419A7093" w:rsidR="002F530B" w:rsidRPr="002F530B" w:rsidRDefault="002F530B" w:rsidP="009B713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2F530B">
              <w:rPr>
                <w:rStyle w:val="HTMLCode"/>
                <w:rFonts w:ascii="Consolas" w:eastAsiaTheme="minorHAnsi" w:hAnsi="Consolas"/>
              </w:rPr>
              <w:t>list</w:t>
            </w:r>
          </w:p>
        </w:tc>
      </w:tr>
      <w:tr w:rsidR="002F530B" w14:paraId="32DC40F0" w14:textId="77777777" w:rsidTr="009B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C532F" w14:textId="4A951BEC" w:rsidR="002F530B" w:rsidRPr="007746CC" w:rsidRDefault="002F530B" w:rsidP="002F530B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r>
              <w:rPr>
                <w:rStyle w:val="HTMLCode"/>
                <w:rFonts w:eastAsiaTheme="minorHAnsi"/>
              </w:rPr>
              <w:t>2</w:t>
            </w:r>
          </w:p>
        </w:tc>
        <w:tc>
          <w:tcPr>
            <w:tcW w:w="0" w:type="auto"/>
            <w:hideMark/>
          </w:tcPr>
          <w:p w14:paraId="445FF92E" w14:textId="44EB0FBC" w:rsidR="002F530B" w:rsidRPr="002F530B" w:rsidRDefault="002F530B" w:rsidP="009B7136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2F530B">
              <w:rPr>
                <w:rStyle w:val="HTMLCode"/>
                <w:rFonts w:ascii="Consolas" w:eastAsiaTheme="minorHAnsi" w:hAnsi="Consolas"/>
              </w:rPr>
              <w:t>matrix</w:t>
            </w:r>
          </w:p>
        </w:tc>
        <w:tc>
          <w:tcPr>
            <w:tcW w:w="0" w:type="auto"/>
            <w:hideMark/>
          </w:tcPr>
          <w:p w14:paraId="30E74203" w14:textId="43843C40" w:rsidR="002F530B" w:rsidRPr="002F530B" w:rsidRDefault="002F530B" w:rsidP="009B7136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>
              <w:rPr>
                <w:rStyle w:val="HTMLCode"/>
                <w:rFonts w:ascii="Consolas" w:eastAsiaTheme="minorHAnsi" w:hAnsi="Consolas"/>
              </w:rPr>
              <w:t>d</w:t>
            </w:r>
            <w:r w:rsidRPr="002F530B">
              <w:rPr>
                <w:rStyle w:val="HTMLCode"/>
                <w:rFonts w:ascii="Consolas" w:eastAsiaTheme="minorHAnsi" w:hAnsi="Consolas"/>
              </w:rPr>
              <w:t>ata frame</w:t>
            </w:r>
          </w:p>
        </w:tc>
      </w:tr>
      <w:tr w:rsidR="002F530B" w14:paraId="5930AB7C" w14:textId="77777777" w:rsidTr="009B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3F47B" w14:textId="1228B38C" w:rsidR="002F530B" w:rsidRPr="007746CC" w:rsidRDefault="002F530B" w:rsidP="002F530B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r>
              <w:rPr>
                <w:rStyle w:val="HTMLCode"/>
                <w:rFonts w:eastAsiaTheme="minorHAnsi"/>
              </w:rPr>
              <w:t>n</w:t>
            </w:r>
          </w:p>
        </w:tc>
        <w:tc>
          <w:tcPr>
            <w:tcW w:w="0" w:type="auto"/>
            <w:hideMark/>
          </w:tcPr>
          <w:p w14:paraId="00B6DC7E" w14:textId="4D239C5E" w:rsidR="002F530B" w:rsidRPr="002F530B" w:rsidRDefault="002F530B" w:rsidP="009B713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2F530B">
              <w:rPr>
                <w:rStyle w:val="HTMLCode"/>
                <w:rFonts w:ascii="Consolas" w:eastAsiaTheme="minorHAnsi" w:hAnsi="Consolas"/>
              </w:rPr>
              <w:t>array</w:t>
            </w:r>
          </w:p>
        </w:tc>
        <w:tc>
          <w:tcPr>
            <w:tcW w:w="0" w:type="auto"/>
            <w:hideMark/>
          </w:tcPr>
          <w:p w14:paraId="02357E08" w14:textId="6DD82C05" w:rsidR="002F530B" w:rsidRPr="002F530B" w:rsidRDefault="002F530B" w:rsidP="009B713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2F530B">
              <w:rPr>
                <w:rStyle w:val="HTMLCode"/>
                <w:rFonts w:ascii="Consolas" w:eastAsiaTheme="minorHAnsi" w:hAnsi="Consolas"/>
              </w:rPr>
              <w:t xml:space="preserve"> </w:t>
            </w:r>
          </w:p>
        </w:tc>
      </w:tr>
    </w:tbl>
    <w:p w14:paraId="6C7F72E6" w14:textId="3CBBC7FB" w:rsidR="002F530B" w:rsidRDefault="002F530B" w:rsidP="002F530B">
      <w:pPr>
        <w:pStyle w:val="Beschriftung"/>
        <w:ind w:left="1988" w:firstLine="284"/>
      </w:pPr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 w:rsidR="006F712F">
        <w:rPr>
          <w:noProof/>
        </w:rPr>
        <w:t>5</w:t>
      </w:r>
      <w:r>
        <w:rPr>
          <w:noProof/>
        </w:rPr>
        <w:fldChar w:fldCharType="end"/>
      </w:r>
      <w:r>
        <w:t>: Vergleich von Daten</w:t>
      </w:r>
      <w:r w:rsidR="000805E1">
        <w:t>strukturen</w:t>
      </w:r>
      <w:r>
        <w:t xml:space="preserve"> in R</w:t>
      </w:r>
    </w:p>
    <w:p w14:paraId="55752E8B" w14:textId="7CDF9D61" w:rsidR="002F530B" w:rsidRDefault="00674DBF" w:rsidP="002F530B">
      <w:r>
        <w:t>Wir unterscheiden hier zwischen Dimension</w:t>
      </w:r>
      <w:r>
        <w:rPr>
          <w:rStyle w:val="Funotenzeichen"/>
        </w:rPr>
        <w:footnoteReference w:id="10"/>
      </w:r>
      <w:r>
        <w:t xml:space="preserve"> und Länge! Zum Beispiel betrachten wir einen (atomaren) Vektor als eine eindimensionale Datenstruktur, der allerdings eine beliebig große Länge haben kann.</w:t>
      </w:r>
    </w:p>
    <w:p w14:paraId="29A57FB6" w14:textId="0180A51D" w:rsidR="00151D94" w:rsidRDefault="00151D94" w:rsidP="002F530B"/>
    <w:p w14:paraId="3F4B0448" w14:textId="6B878B46" w:rsidR="00151D94" w:rsidRDefault="00151D94" w:rsidP="002F530B">
      <w:pPr>
        <w:pStyle w:val="berschrift3"/>
      </w:pPr>
      <w:bookmarkStart w:id="12" w:name="_Toc23437778"/>
      <w:r>
        <w:t>Data Frame erzeugen</w:t>
      </w:r>
      <w:bookmarkEnd w:id="12"/>
    </w:p>
    <w:p w14:paraId="47EDBF84" w14:textId="27D479A0" w:rsidR="00B367CC" w:rsidRDefault="00E821DE" w:rsidP="002F530B">
      <w:r>
        <w:t xml:space="preserve">Als </w:t>
      </w:r>
      <w:r w:rsidR="00674DBF">
        <w:t xml:space="preserve">nächstes </w:t>
      </w:r>
      <w:r>
        <w:t>Beispiel wolle</w:t>
      </w:r>
      <w:r w:rsidR="00B367CC">
        <w:t xml:space="preserve">n </w:t>
      </w:r>
      <w:r w:rsidR="00F3218F">
        <w:t xml:space="preserve">wir </w:t>
      </w:r>
      <w:r w:rsidR="00B367CC">
        <w:t>folgenden Datensatz betrachten:</w:t>
      </w:r>
    </w:p>
    <w:tbl>
      <w:tblPr>
        <w:tblStyle w:val="Gitternetztabelle4Akzent5"/>
        <w:tblW w:w="0" w:type="auto"/>
        <w:tblInd w:w="2269" w:type="dxa"/>
        <w:tblLook w:val="04A0" w:firstRow="1" w:lastRow="0" w:firstColumn="1" w:lastColumn="0" w:noHBand="0" w:noVBand="1"/>
        <w:tblDescription w:val=""/>
      </w:tblPr>
      <w:tblGrid>
        <w:gridCol w:w="1027"/>
        <w:gridCol w:w="1107"/>
        <w:gridCol w:w="1107"/>
        <w:gridCol w:w="1107"/>
        <w:gridCol w:w="1107"/>
      </w:tblGrid>
      <w:tr w:rsidR="00912925" w14:paraId="2D3504B2" w14:textId="2EEBC52E" w:rsidTr="009B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82243" w14:textId="13CC75E5" w:rsidR="00912925" w:rsidRPr="00B367CC" w:rsidRDefault="00912925" w:rsidP="009B7136">
            <w:pPr>
              <w:pStyle w:val="KeinLeerraum"/>
              <w:jc w:val="center"/>
              <w:rPr>
                <w:rFonts w:ascii="Consolas" w:hAnsi="Consolas"/>
                <w:b w:val="0"/>
                <w:bCs w:val="0"/>
                <w:i/>
                <w:sz w:val="18"/>
                <w:szCs w:val="18"/>
              </w:rPr>
            </w:pPr>
            <w:r w:rsidRPr="00B367CC">
              <w:rPr>
                <w:rFonts w:ascii="Consolas" w:hAnsi="Consolas"/>
                <w:i/>
                <w:sz w:val="18"/>
                <w:szCs w:val="18"/>
              </w:rPr>
              <w:t>n</w:t>
            </w:r>
          </w:p>
        </w:tc>
        <w:tc>
          <w:tcPr>
            <w:tcW w:w="0" w:type="auto"/>
            <w:hideMark/>
          </w:tcPr>
          <w:p w14:paraId="25373FC1" w14:textId="77F22D8B" w:rsidR="00912925" w:rsidRPr="007746CC" w:rsidRDefault="00912925" w:rsidP="009B7136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Messung 1 </w:t>
            </w:r>
          </w:p>
        </w:tc>
        <w:tc>
          <w:tcPr>
            <w:tcW w:w="0" w:type="auto"/>
            <w:hideMark/>
          </w:tcPr>
          <w:p w14:paraId="539599AB" w14:textId="0BD1D814" w:rsidR="00912925" w:rsidRPr="007746CC" w:rsidRDefault="00912925" w:rsidP="00912925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Messung 2</w:t>
            </w:r>
          </w:p>
        </w:tc>
        <w:tc>
          <w:tcPr>
            <w:tcW w:w="0" w:type="auto"/>
          </w:tcPr>
          <w:p w14:paraId="3950B7CE" w14:textId="2B26F8B6" w:rsidR="00912925" w:rsidRDefault="00912925" w:rsidP="00912925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Messung 3</w:t>
            </w:r>
          </w:p>
        </w:tc>
        <w:tc>
          <w:tcPr>
            <w:tcW w:w="0" w:type="auto"/>
          </w:tcPr>
          <w:p w14:paraId="25F83D6B" w14:textId="687362D5" w:rsidR="00912925" w:rsidRDefault="00912925" w:rsidP="00912925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Messung 4</w:t>
            </w:r>
          </w:p>
        </w:tc>
      </w:tr>
      <w:tr w:rsidR="005E64FC" w14:paraId="3F573E0F" w14:textId="3F590531" w:rsidTr="009B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1F6C1" w14:textId="745B1339" w:rsidR="005E64FC" w:rsidRPr="007746CC" w:rsidRDefault="005E64FC" w:rsidP="005E64FC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r w:rsidRPr="00912925">
              <w:t>40000000</w:t>
            </w:r>
          </w:p>
        </w:tc>
        <w:tc>
          <w:tcPr>
            <w:tcW w:w="0" w:type="auto"/>
            <w:hideMark/>
          </w:tcPr>
          <w:p w14:paraId="74643F00" w14:textId="09AA6486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  3,656 </w:t>
            </w:r>
          </w:p>
        </w:tc>
        <w:tc>
          <w:tcPr>
            <w:tcW w:w="0" w:type="auto"/>
            <w:hideMark/>
          </w:tcPr>
          <w:p w14:paraId="44D1CAA0" w14:textId="55785779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 3,781 </w:t>
            </w:r>
          </w:p>
        </w:tc>
        <w:tc>
          <w:tcPr>
            <w:tcW w:w="0" w:type="auto"/>
          </w:tcPr>
          <w:p w14:paraId="1920B685" w14:textId="04C0A93B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3,719 </w:t>
            </w:r>
          </w:p>
        </w:tc>
        <w:tc>
          <w:tcPr>
            <w:tcW w:w="0" w:type="auto"/>
          </w:tcPr>
          <w:p w14:paraId="5529020A" w14:textId="6E2901F7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3,766</w:t>
            </w:r>
          </w:p>
        </w:tc>
      </w:tr>
      <w:tr w:rsidR="005E64FC" w14:paraId="1B789A34" w14:textId="21402049" w:rsidTr="009B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8870" w14:textId="060BA0ED" w:rsidR="005E64FC" w:rsidRPr="007746CC" w:rsidRDefault="005E64FC" w:rsidP="005E64FC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50000000 </w:t>
            </w:r>
          </w:p>
        </w:tc>
        <w:tc>
          <w:tcPr>
            <w:tcW w:w="0" w:type="auto"/>
            <w:hideMark/>
          </w:tcPr>
          <w:p w14:paraId="1022F301" w14:textId="69389F8A" w:rsidR="005E64FC" w:rsidRPr="002F530B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  4,672 </w:t>
            </w:r>
          </w:p>
        </w:tc>
        <w:tc>
          <w:tcPr>
            <w:tcW w:w="0" w:type="auto"/>
            <w:hideMark/>
          </w:tcPr>
          <w:p w14:paraId="27D11753" w14:textId="7D9814BC" w:rsidR="005E64FC" w:rsidRPr="002F530B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 4,735 </w:t>
            </w:r>
          </w:p>
        </w:tc>
        <w:tc>
          <w:tcPr>
            <w:tcW w:w="0" w:type="auto"/>
          </w:tcPr>
          <w:p w14:paraId="7C00BD7F" w14:textId="4E60785E" w:rsidR="005E64FC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4,719 </w:t>
            </w:r>
          </w:p>
        </w:tc>
        <w:tc>
          <w:tcPr>
            <w:tcW w:w="0" w:type="auto"/>
          </w:tcPr>
          <w:p w14:paraId="34236484" w14:textId="65F68297" w:rsidR="005E64FC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4,688 </w:t>
            </w:r>
          </w:p>
        </w:tc>
      </w:tr>
      <w:tr w:rsidR="005E64FC" w14:paraId="4C7EEECD" w14:textId="4CD3E72E" w:rsidTr="009B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08891" w14:textId="55E98CE7" w:rsidR="005E64FC" w:rsidRPr="007746CC" w:rsidRDefault="005E64FC" w:rsidP="005E64FC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60000000 </w:t>
            </w:r>
          </w:p>
        </w:tc>
        <w:tc>
          <w:tcPr>
            <w:tcW w:w="0" w:type="auto"/>
            <w:hideMark/>
          </w:tcPr>
          <w:p w14:paraId="01440E0D" w14:textId="49C05364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  5,719 </w:t>
            </w:r>
          </w:p>
        </w:tc>
        <w:tc>
          <w:tcPr>
            <w:tcW w:w="0" w:type="auto"/>
            <w:hideMark/>
          </w:tcPr>
          <w:p w14:paraId="2ADBC770" w14:textId="68338CAE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912925">
              <w:t xml:space="preserve"> 5,672 </w:t>
            </w:r>
          </w:p>
        </w:tc>
        <w:tc>
          <w:tcPr>
            <w:tcW w:w="0" w:type="auto"/>
          </w:tcPr>
          <w:p w14:paraId="21F32964" w14:textId="1CA8D50A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5,672 </w:t>
            </w:r>
          </w:p>
        </w:tc>
        <w:tc>
          <w:tcPr>
            <w:tcW w:w="0" w:type="auto"/>
          </w:tcPr>
          <w:p w14:paraId="7858B7A2" w14:textId="1401B4B5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5,625 </w:t>
            </w:r>
          </w:p>
        </w:tc>
      </w:tr>
      <w:tr w:rsidR="005E64FC" w14:paraId="344700EF" w14:textId="77777777" w:rsidTr="009B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C01DC2" w14:textId="7BCF6B48" w:rsidR="005E64FC" w:rsidRDefault="005E64FC" w:rsidP="005E64FC">
            <w:pPr>
              <w:pStyle w:val="KeinLeerraum"/>
              <w:jc w:val="center"/>
              <w:rPr>
                <w:rStyle w:val="HTMLCode"/>
                <w:rFonts w:eastAsiaTheme="minorHAnsi"/>
              </w:rPr>
            </w:pPr>
            <w:r w:rsidRPr="00912925">
              <w:t xml:space="preserve">70000000 </w:t>
            </w:r>
          </w:p>
        </w:tc>
        <w:tc>
          <w:tcPr>
            <w:tcW w:w="0" w:type="auto"/>
          </w:tcPr>
          <w:p w14:paraId="01428940" w14:textId="207E2F97" w:rsidR="005E64FC" w:rsidRPr="002F530B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 6,720 </w:t>
            </w:r>
          </w:p>
        </w:tc>
        <w:tc>
          <w:tcPr>
            <w:tcW w:w="0" w:type="auto"/>
          </w:tcPr>
          <w:p w14:paraId="709813B2" w14:textId="23F4714C" w:rsidR="005E64FC" w:rsidRPr="002F530B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6,782 </w:t>
            </w:r>
          </w:p>
        </w:tc>
        <w:tc>
          <w:tcPr>
            <w:tcW w:w="0" w:type="auto"/>
          </w:tcPr>
          <w:p w14:paraId="15387D64" w14:textId="73AB4859" w:rsidR="005E64FC" w:rsidRPr="002F530B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6,688 </w:t>
            </w:r>
          </w:p>
        </w:tc>
        <w:tc>
          <w:tcPr>
            <w:tcW w:w="0" w:type="auto"/>
          </w:tcPr>
          <w:p w14:paraId="332F2FBC" w14:textId="0D037313" w:rsidR="005E64FC" w:rsidRPr="002F530B" w:rsidRDefault="005E64FC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6,610 </w:t>
            </w:r>
          </w:p>
        </w:tc>
      </w:tr>
      <w:tr w:rsidR="005E64FC" w14:paraId="7D725BF8" w14:textId="77777777" w:rsidTr="009B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F1EFA1" w14:textId="5F53A28A" w:rsidR="005E64FC" w:rsidRDefault="005E64FC" w:rsidP="005E64FC">
            <w:pPr>
              <w:pStyle w:val="KeinLeerraum"/>
              <w:jc w:val="center"/>
              <w:rPr>
                <w:rStyle w:val="HTMLCode"/>
                <w:rFonts w:eastAsiaTheme="minorHAnsi"/>
              </w:rPr>
            </w:pPr>
            <w:r w:rsidRPr="00912925">
              <w:t xml:space="preserve">80000000 </w:t>
            </w:r>
          </w:p>
        </w:tc>
        <w:tc>
          <w:tcPr>
            <w:tcW w:w="0" w:type="auto"/>
          </w:tcPr>
          <w:p w14:paraId="0B82F917" w14:textId="58625360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 7,641 </w:t>
            </w:r>
          </w:p>
        </w:tc>
        <w:tc>
          <w:tcPr>
            <w:tcW w:w="0" w:type="auto"/>
          </w:tcPr>
          <w:p w14:paraId="3A9A95BD" w14:textId="4F2581E9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7,673 </w:t>
            </w:r>
          </w:p>
        </w:tc>
        <w:tc>
          <w:tcPr>
            <w:tcW w:w="0" w:type="auto"/>
          </w:tcPr>
          <w:p w14:paraId="576F37D8" w14:textId="6CF5A108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7,704 </w:t>
            </w:r>
          </w:p>
        </w:tc>
        <w:tc>
          <w:tcPr>
            <w:tcW w:w="0" w:type="auto"/>
          </w:tcPr>
          <w:p w14:paraId="60BE3E8C" w14:textId="262FA47F" w:rsidR="005E64FC" w:rsidRPr="002F530B" w:rsidRDefault="005E64FC" w:rsidP="005E64FC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912925">
              <w:t xml:space="preserve"> 7,750 </w:t>
            </w:r>
          </w:p>
        </w:tc>
      </w:tr>
      <w:tr w:rsidR="00DD71A5" w14:paraId="77E6C993" w14:textId="77777777" w:rsidTr="009B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D9BACB" w14:textId="70843103" w:rsidR="00DD71A5" w:rsidRPr="00912925" w:rsidRDefault="00DD71A5" w:rsidP="005E64FC">
            <w:pPr>
              <w:pStyle w:val="KeinLeerraum"/>
              <w:jc w:val="center"/>
            </w:pPr>
            <w:r>
              <w:t>9</w:t>
            </w:r>
            <w:r w:rsidRPr="00912925">
              <w:t>0000000</w:t>
            </w:r>
          </w:p>
        </w:tc>
        <w:tc>
          <w:tcPr>
            <w:tcW w:w="0" w:type="auto"/>
          </w:tcPr>
          <w:p w14:paraId="16DFC2C2" w14:textId="7722D709" w:rsidR="00DD71A5" w:rsidRPr="00912925" w:rsidRDefault="00DD71A5" w:rsidP="00DD71A5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Pr="00DD71A5">
              <w:t>8,750</w:t>
            </w:r>
          </w:p>
        </w:tc>
        <w:tc>
          <w:tcPr>
            <w:tcW w:w="0" w:type="auto"/>
          </w:tcPr>
          <w:p w14:paraId="213F4B1E" w14:textId="3756B65D" w:rsidR="00DD71A5" w:rsidRPr="00912925" w:rsidRDefault="00DD71A5" w:rsidP="00DD71A5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DD71A5">
              <w:t>8,7</w:t>
            </w:r>
            <w:r>
              <w:t>98</w:t>
            </w:r>
          </w:p>
        </w:tc>
        <w:tc>
          <w:tcPr>
            <w:tcW w:w="0" w:type="auto"/>
          </w:tcPr>
          <w:p w14:paraId="1431920C" w14:textId="25BBEB19" w:rsidR="00DD71A5" w:rsidRPr="00912925" w:rsidRDefault="00DD71A5" w:rsidP="005E64FC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9,048</w:t>
            </w:r>
          </w:p>
        </w:tc>
        <w:tc>
          <w:tcPr>
            <w:tcW w:w="0" w:type="auto"/>
          </w:tcPr>
          <w:p w14:paraId="4CBC8929" w14:textId="64ED733F" w:rsidR="00DD71A5" w:rsidRPr="00912925" w:rsidRDefault="00DD71A5" w:rsidP="00DD71A5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DD71A5">
              <w:t>8,7</w:t>
            </w:r>
            <w:r>
              <w:t>35</w:t>
            </w:r>
          </w:p>
        </w:tc>
      </w:tr>
    </w:tbl>
    <w:p w14:paraId="29A26A23" w14:textId="433F1F2C" w:rsidR="006813FD" w:rsidRDefault="006813FD" w:rsidP="006813FD">
      <w:pPr>
        <w:pStyle w:val="Beschriftung"/>
        <w:ind w:left="1988" w:firstLine="284"/>
      </w:pPr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 w:rsidR="006F712F">
        <w:rPr>
          <w:noProof/>
        </w:rPr>
        <w:t>5</w:t>
      </w:r>
      <w:r>
        <w:rPr>
          <w:noProof/>
        </w:rPr>
        <w:fldChar w:fldCharType="end"/>
      </w:r>
      <w:r>
        <w:t>: Beispieldatensatz Zeitmessung</w:t>
      </w:r>
    </w:p>
    <w:p w14:paraId="07A0BB27" w14:textId="46453B4E" w:rsidR="00507E57" w:rsidRDefault="00B367CC" w:rsidP="00B367CC">
      <w:r>
        <w:t xml:space="preserve">Dieser Datensatz enthält für </w:t>
      </w:r>
      <w:r w:rsidR="00DD71A5">
        <w:t xml:space="preserve">sechs </w:t>
      </w:r>
      <w:r>
        <w:t xml:space="preserve">unterschiedliche </w:t>
      </w:r>
      <w:r>
        <w:rPr>
          <w:i/>
        </w:rPr>
        <w:t>n</w:t>
      </w:r>
      <w:r>
        <w:t>-Werte jeweils vier Zeitmessungen. Gemessen wurde dabei, wie lange ein</w:t>
      </w:r>
      <w:r w:rsidR="00674DBF">
        <w:t>e</w:t>
      </w:r>
      <w:r>
        <w:t xml:space="preserve"> bestimmte</w:t>
      </w:r>
      <w:r w:rsidR="00674DBF">
        <w:t xml:space="preserve"> </w:t>
      </w:r>
      <w:r>
        <w:t xml:space="preserve">Implementierung des Quicksort-Algorithmus auf einem gegebenen Rechner braucht, um </w:t>
      </w:r>
      <w:r w:rsidRPr="00B367CC">
        <w:rPr>
          <w:i/>
        </w:rPr>
        <w:t>n</w:t>
      </w:r>
      <w:r w:rsidR="00F3218F">
        <w:t xml:space="preserve"> ganze</w:t>
      </w:r>
      <w:r>
        <w:t xml:space="preserve"> Zahlen zu sortieren. Die zu sortierenden Daten wurden vor jeder einzelnen Zeitmessung „zufällig</w:t>
      </w:r>
      <w:r w:rsidR="00674DBF">
        <w:t>“</w:t>
      </w:r>
      <w:r>
        <w:rPr>
          <w:rStyle w:val="Funotenzeichen"/>
        </w:rPr>
        <w:footnoteReference w:id="11"/>
      </w:r>
      <w:r>
        <w:t xml:space="preserve"> erzeugt. </w:t>
      </w:r>
    </w:p>
    <w:p w14:paraId="60246253" w14:textId="77777777" w:rsidR="00507E57" w:rsidRDefault="00507E57">
      <w:pPr>
        <w:spacing w:after="0"/>
      </w:pPr>
      <w:r>
        <w:br w:type="page"/>
      </w:r>
    </w:p>
    <w:p w14:paraId="05669C04" w14:textId="3C388A74" w:rsidR="006813FD" w:rsidRDefault="006813FD" w:rsidP="00B367CC">
      <w:r>
        <w:lastRenderedPageBreak/>
        <w:t>Die entsprechenden Werte wurden in einer CSV-Datei „zeiten1.csv“ hinterlegt:</w:t>
      </w:r>
    </w:p>
    <w:p w14:paraId="7EF62BFB" w14:textId="77777777" w:rsidR="006813FD" w:rsidRPr="006813FD" w:rsidRDefault="006813FD" w:rsidP="006813FD">
      <w:pPr>
        <w:pStyle w:val="QT3klein"/>
        <w:rPr>
          <w:color w:val="auto"/>
        </w:rPr>
      </w:pPr>
      <w:r w:rsidRPr="006813FD">
        <w:rPr>
          <w:color w:val="auto"/>
        </w:rPr>
        <w:t xml:space="preserve">n       ; Messung 1; Messung 2 ; Messung 3;  Messung 4      </w:t>
      </w:r>
    </w:p>
    <w:p w14:paraId="45023C50" w14:textId="77777777" w:rsidR="006813FD" w:rsidRPr="006813FD" w:rsidRDefault="006813FD" w:rsidP="006813FD">
      <w:pPr>
        <w:pStyle w:val="QT3klein"/>
        <w:rPr>
          <w:color w:val="auto"/>
        </w:rPr>
      </w:pPr>
      <w:r w:rsidRPr="006813FD">
        <w:rPr>
          <w:color w:val="auto"/>
        </w:rPr>
        <w:t xml:space="preserve">40000000;     3,656;      3,781;     3,719;     3,766     </w:t>
      </w:r>
    </w:p>
    <w:p w14:paraId="01D093EC" w14:textId="77777777" w:rsidR="006813FD" w:rsidRPr="006813FD" w:rsidRDefault="006813FD" w:rsidP="006813FD">
      <w:pPr>
        <w:pStyle w:val="QT3klein"/>
        <w:rPr>
          <w:color w:val="auto"/>
        </w:rPr>
      </w:pPr>
      <w:r w:rsidRPr="006813FD">
        <w:rPr>
          <w:color w:val="auto"/>
        </w:rPr>
        <w:t xml:space="preserve">50000000;     4,672;      4,735;     4,719;     4,688   </w:t>
      </w:r>
    </w:p>
    <w:p w14:paraId="39C76375" w14:textId="77777777" w:rsidR="006813FD" w:rsidRPr="006813FD" w:rsidRDefault="006813FD" w:rsidP="006813FD">
      <w:pPr>
        <w:pStyle w:val="QT3klein"/>
        <w:rPr>
          <w:color w:val="auto"/>
        </w:rPr>
      </w:pPr>
      <w:r w:rsidRPr="006813FD">
        <w:rPr>
          <w:color w:val="auto"/>
        </w:rPr>
        <w:t xml:space="preserve">60000000;     5,719;      5,672;     5,672;     5,625   </w:t>
      </w:r>
    </w:p>
    <w:p w14:paraId="313F451E" w14:textId="77777777" w:rsidR="006813FD" w:rsidRPr="006813FD" w:rsidRDefault="006813FD" w:rsidP="006813FD">
      <w:pPr>
        <w:pStyle w:val="QT3klein"/>
        <w:rPr>
          <w:color w:val="auto"/>
        </w:rPr>
      </w:pPr>
      <w:r w:rsidRPr="006813FD">
        <w:rPr>
          <w:color w:val="auto"/>
        </w:rPr>
        <w:t xml:space="preserve">70000000;     6,720;      6,782;     6,688;     6,610 </w:t>
      </w:r>
    </w:p>
    <w:p w14:paraId="280FF4E4" w14:textId="77777777" w:rsidR="00DD71A5" w:rsidRDefault="006813FD" w:rsidP="006813FD">
      <w:pPr>
        <w:pStyle w:val="QT3klein"/>
        <w:rPr>
          <w:color w:val="auto"/>
        </w:rPr>
      </w:pPr>
      <w:r w:rsidRPr="006813FD">
        <w:rPr>
          <w:color w:val="auto"/>
        </w:rPr>
        <w:t>80000000;     7,641;      7,673;     7,704;     7,750</w:t>
      </w:r>
    </w:p>
    <w:p w14:paraId="2EF8102A" w14:textId="77777777" w:rsidR="00DD71A5" w:rsidRPr="00DD71A5" w:rsidRDefault="00DD71A5" w:rsidP="00DD71A5">
      <w:pPr>
        <w:pStyle w:val="QT3klein"/>
        <w:rPr>
          <w:color w:val="auto"/>
        </w:rPr>
      </w:pPr>
      <w:r w:rsidRPr="00DD71A5">
        <w:rPr>
          <w:color w:val="auto"/>
        </w:rPr>
        <w:t>90000000;     8,750;      8,798;     9,048;     8,735</w:t>
      </w:r>
    </w:p>
    <w:p w14:paraId="1342EC3F" w14:textId="408DCFFE" w:rsidR="006813FD" w:rsidRPr="00DD71A5" w:rsidRDefault="006813FD" w:rsidP="00DD71A5"/>
    <w:p w14:paraId="7ADCADDF" w14:textId="59B17BCF" w:rsidR="006813FD" w:rsidRDefault="006813FD" w:rsidP="00B367CC">
      <w:r>
        <w:t xml:space="preserve">Wir können </w:t>
      </w:r>
      <w:r w:rsidR="00BF6FA8">
        <w:t xml:space="preserve">den Datensatz </w:t>
      </w:r>
      <w:r>
        <w:t>diese</w:t>
      </w:r>
      <w:r w:rsidR="00BF6FA8">
        <w:t>r</w:t>
      </w:r>
      <w:r w:rsidR="00F3218F">
        <w:t xml:space="preserve"> Datei leicht in</w:t>
      </w:r>
      <w:r>
        <w:t xml:space="preserve"> R einlesen, vorausgesetzt die Datei „zeiten1.csv“ befindet sich im Arbeitsverzeichnis:</w:t>
      </w:r>
    </w:p>
    <w:p w14:paraId="2202236F" w14:textId="2CF2610B" w:rsidR="00DD71A5" w:rsidRPr="00DD71A5" w:rsidRDefault="00DD71A5" w:rsidP="00DD71A5">
      <w:pPr>
        <w:pStyle w:val="QT3"/>
        <w:rPr>
          <w:color w:val="000000"/>
        </w:rPr>
      </w:pPr>
      <w:r w:rsidRPr="00DD71A5">
        <w:t xml:space="preserve">&gt; </w:t>
      </w:r>
      <w:r w:rsidR="0044162C">
        <w:t>df1</w:t>
      </w:r>
      <w:r w:rsidRPr="00DD71A5">
        <w:t xml:space="preserve"> &lt;- read.csv2("zeiten1.csv")</w:t>
      </w:r>
    </w:p>
    <w:p w14:paraId="1CC8EB13" w14:textId="79D5D513" w:rsidR="00DD71A5" w:rsidRPr="00DD71A5" w:rsidRDefault="00DD71A5" w:rsidP="00DD71A5">
      <w:pPr>
        <w:pStyle w:val="QT3"/>
      </w:pPr>
      <w:r w:rsidRPr="00DD71A5">
        <w:t xml:space="preserve">&gt; </w:t>
      </w:r>
      <w:r w:rsidR="0044162C">
        <w:t>df1</w:t>
      </w:r>
    </w:p>
    <w:p w14:paraId="62EEF0FF" w14:textId="77777777" w:rsidR="00DD71A5" w:rsidRPr="00DD71A5" w:rsidRDefault="00DD71A5" w:rsidP="00DD71A5">
      <w:pPr>
        <w:pStyle w:val="QT3"/>
        <w:rPr>
          <w:color w:val="000000"/>
          <w:bdr w:val="none" w:sz="0" w:space="0" w:color="auto" w:frame="1"/>
        </w:rPr>
      </w:pPr>
      <w:r w:rsidRPr="00DD71A5">
        <w:rPr>
          <w:color w:val="000000"/>
          <w:bdr w:val="none" w:sz="0" w:space="0" w:color="auto" w:frame="1"/>
        </w:rPr>
        <w:t xml:space="preserve">         n Messung.1 Messung.2 Messung.3 Messung.4</w:t>
      </w:r>
    </w:p>
    <w:p w14:paraId="03A05037" w14:textId="77777777" w:rsidR="00DD71A5" w:rsidRPr="00DD71A5" w:rsidRDefault="00DD71A5" w:rsidP="00DD71A5">
      <w:pPr>
        <w:pStyle w:val="QT3"/>
        <w:rPr>
          <w:color w:val="000000"/>
          <w:bdr w:val="none" w:sz="0" w:space="0" w:color="auto" w:frame="1"/>
        </w:rPr>
      </w:pPr>
      <w:r w:rsidRPr="00DD71A5">
        <w:rPr>
          <w:color w:val="000000"/>
          <w:bdr w:val="none" w:sz="0" w:space="0" w:color="auto" w:frame="1"/>
        </w:rPr>
        <w:t>1 40000000     3.656     3.781     3.719     3.766</w:t>
      </w:r>
    </w:p>
    <w:p w14:paraId="3831FED6" w14:textId="77777777" w:rsidR="00DD71A5" w:rsidRPr="00DD71A5" w:rsidRDefault="00DD71A5" w:rsidP="00DD71A5">
      <w:pPr>
        <w:pStyle w:val="QT3"/>
        <w:rPr>
          <w:color w:val="000000"/>
          <w:bdr w:val="none" w:sz="0" w:space="0" w:color="auto" w:frame="1"/>
        </w:rPr>
      </w:pPr>
      <w:r w:rsidRPr="00DD71A5">
        <w:rPr>
          <w:color w:val="000000"/>
          <w:bdr w:val="none" w:sz="0" w:space="0" w:color="auto" w:frame="1"/>
        </w:rPr>
        <w:t>2 50000000     4.672     4.735     4.719     4.688</w:t>
      </w:r>
    </w:p>
    <w:p w14:paraId="710A1BB3" w14:textId="77777777" w:rsidR="00DD71A5" w:rsidRPr="00DD71A5" w:rsidRDefault="00DD71A5" w:rsidP="00DD71A5">
      <w:pPr>
        <w:pStyle w:val="QT3"/>
        <w:rPr>
          <w:color w:val="000000"/>
          <w:bdr w:val="none" w:sz="0" w:space="0" w:color="auto" w:frame="1"/>
        </w:rPr>
      </w:pPr>
      <w:r w:rsidRPr="00DD71A5">
        <w:rPr>
          <w:color w:val="000000"/>
          <w:bdr w:val="none" w:sz="0" w:space="0" w:color="auto" w:frame="1"/>
        </w:rPr>
        <w:t>3 60000000     5.719     5.672     5.672     5.625</w:t>
      </w:r>
    </w:p>
    <w:p w14:paraId="2BD59891" w14:textId="77777777" w:rsidR="00DD71A5" w:rsidRPr="00DD71A5" w:rsidRDefault="00DD71A5" w:rsidP="00DD71A5">
      <w:pPr>
        <w:pStyle w:val="QT3"/>
        <w:rPr>
          <w:color w:val="000000"/>
          <w:bdr w:val="none" w:sz="0" w:space="0" w:color="auto" w:frame="1"/>
        </w:rPr>
      </w:pPr>
      <w:r w:rsidRPr="00DD71A5">
        <w:rPr>
          <w:color w:val="000000"/>
          <w:bdr w:val="none" w:sz="0" w:space="0" w:color="auto" w:frame="1"/>
        </w:rPr>
        <w:t>4 70000000     6.720     6.782     6.688     6.610</w:t>
      </w:r>
    </w:p>
    <w:p w14:paraId="3C4AB3F0" w14:textId="77777777" w:rsidR="00DD71A5" w:rsidRPr="00DD71A5" w:rsidRDefault="00DD71A5" w:rsidP="00DD71A5">
      <w:pPr>
        <w:pStyle w:val="QT3"/>
        <w:rPr>
          <w:color w:val="000000"/>
          <w:bdr w:val="none" w:sz="0" w:space="0" w:color="auto" w:frame="1"/>
        </w:rPr>
      </w:pPr>
      <w:r w:rsidRPr="00DD71A5">
        <w:rPr>
          <w:color w:val="000000"/>
          <w:bdr w:val="none" w:sz="0" w:space="0" w:color="auto" w:frame="1"/>
        </w:rPr>
        <w:t>5 80000000     7.641     7.673     7.704     7.750</w:t>
      </w:r>
    </w:p>
    <w:p w14:paraId="18E5E00C" w14:textId="77777777" w:rsidR="00DD71A5" w:rsidRPr="00DD71A5" w:rsidRDefault="00DD71A5" w:rsidP="00DD71A5">
      <w:pPr>
        <w:pStyle w:val="QT3"/>
        <w:rPr>
          <w:color w:val="000000"/>
        </w:rPr>
      </w:pPr>
      <w:r w:rsidRPr="00DD71A5">
        <w:rPr>
          <w:color w:val="000000"/>
          <w:bdr w:val="none" w:sz="0" w:space="0" w:color="auto" w:frame="1"/>
        </w:rPr>
        <w:t>6 90000000     8.750     8.798     9.048     8.735</w:t>
      </w:r>
    </w:p>
    <w:p w14:paraId="188BD308" w14:textId="20F8BC5C" w:rsidR="00F3218F" w:rsidRDefault="006813FD" w:rsidP="00C61E48">
      <w:r>
        <w:t xml:space="preserve">Zum Einlesen wurde die Funktion </w:t>
      </w:r>
      <w:r w:rsidRPr="009B7136">
        <w:rPr>
          <w:rStyle w:val="QWordZchn"/>
        </w:rPr>
        <w:t>read.csv2()</w:t>
      </w:r>
      <w:r>
        <w:t xml:space="preserve"> benutzt, eine Variante der Funktion </w:t>
      </w:r>
      <w:r w:rsidRPr="009B7136">
        <w:rPr>
          <w:rStyle w:val="QWordZchn"/>
        </w:rPr>
        <w:t>read.table()</w:t>
      </w:r>
      <w:r w:rsidRPr="00F3218F">
        <w:t>.</w:t>
      </w:r>
      <w:r w:rsidR="009B7136">
        <w:t xml:space="preserve"> Die Funktion </w:t>
      </w:r>
      <w:r w:rsidRPr="009B7136">
        <w:rPr>
          <w:rStyle w:val="QWordZchn"/>
        </w:rPr>
        <w:t>read.table()</w:t>
      </w:r>
      <w:r>
        <w:t xml:space="preserve"> </w:t>
      </w:r>
      <w:r w:rsidR="009B7136">
        <w:t>ist</w:t>
      </w:r>
      <w:r>
        <w:t xml:space="preserve"> die Standardfunktion in R zum Einlesen von </w:t>
      </w:r>
      <w:r w:rsidR="009B7136">
        <w:t xml:space="preserve">Tabellendaten. </w:t>
      </w:r>
      <w:r w:rsidR="004A58B6">
        <w:t>Abgesehen von bereits für CSV-Dateien</w:t>
      </w:r>
      <w:r w:rsidR="004A58B6">
        <w:rPr>
          <w:rStyle w:val="Funotenzeichen"/>
        </w:rPr>
        <w:footnoteReference w:id="12"/>
      </w:r>
      <w:r w:rsidR="004A58B6">
        <w:t xml:space="preserve"> geeignet gesetzten Defaultwerten, sind die beiden Varianten </w:t>
      </w:r>
      <w:r w:rsidR="004A58B6" w:rsidRPr="009B7136">
        <w:rPr>
          <w:rStyle w:val="QWordZchn"/>
        </w:rPr>
        <w:t>read.csv()</w:t>
      </w:r>
      <w:r w:rsidR="004A58B6">
        <w:t xml:space="preserve"> und </w:t>
      </w:r>
      <w:r w:rsidR="004A58B6" w:rsidRPr="009B7136">
        <w:rPr>
          <w:rStyle w:val="QWordZchn"/>
        </w:rPr>
        <w:t>read.csv2()</w:t>
      </w:r>
      <w:r w:rsidR="004A58B6">
        <w:t xml:space="preserve"> identisch zu </w:t>
      </w:r>
      <w:r w:rsidR="004A58B6" w:rsidRPr="009B7136">
        <w:rPr>
          <w:rStyle w:val="QWordZchn"/>
        </w:rPr>
        <w:t>read.table()</w:t>
      </w:r>
      <w:r w:rsidR="004A58B6" w:rsidRPr="004A58B6">
        <w:t>.</w:t>
      </w:r>
      <w:r w:rsidR="004A58B6">
        <w:t xml:space="preserve"> Die Funktion </w:t>
      </w:r>
      <w:r w:rsidR="009B7136" w:rsidRPr="009B7136">
        <w:rPr>
          <w:rStyle w:val="QWordZchn"/>
        </w:rPr>
        <w:t>read.csv2()</w:t>
      </w:r>
      <w:r w:rsidR="009B7136">
        <w:t xml:space="preserve"> eignet sich besonders für Dateien, in denen das Komma </w:t>
      </w:r>
      <w:r w:rsidR="00955A6E">
        <w:t>als</w:t>
      </w:r>
      <w:r w:rsidR="009B7136">
        <w:t xml:space="preserve"> Dezimaltrennzeichen </w:t>
      </w:r>
      <w:r w:rsidR="0032468F">
        <w:t>und</w:t>
      </w:r>
      <w:r w:rsidR="009B7136">
        <w:t xml:space="preserve"> das Semikolon </w:t>
      </w:r>
      <w:r w:rsidR="00955A6E">
        <w:t>als</w:t>
      </w:r>
      <w:r w:rsidR="009B7136">
        <w:t xml:space="preserve"> </w:t>
      </w:r>
      <w:r w:rsidR="00955A6E">
        <w:t>Daten</w:t>
      </w:r>
      <w:r w:rsidR="0032468F">
        <w:t>trennzeichen benutzt wird; genau dies ist bei unserer Datendatei „zeiten1.csv“ der Fall.</w:t>
      </w:r>
    </w:p>
    <w:p w14:paraId="38CCDC81" w14:textId="61649D27" w:rsidR="006848C4" w:rsidRDefault="0044162C" w:rsidP="00C61E48">
      <w:r>
        <w:rPr>
          <w:rStyle w:val="QWordZchn"/>
        </w:rPr>
        <w:t>df1</w:t>
      </w:r>
      <w:r w:rsidR="00C102EF">
        <w:t xml:space="preserve"> ist nun ein Data Frame bestehend aus 5 Variablen (der Anzahl „n“ plus vier Mes</w:t>
      </w:r>
      <w:r w:rsidR="006848C4">
        <w:t>svariablen) und 6 Observationen:</w:t>
      </w:r>
      <w:r w:rsidR="00C102EF">
        <w:t xml:space="preserve"> </w:t>
      </w:r>
    </w:p>
    <w:p w14:paraId="49D6F2E8" w14:textId="2E70F051" w:rsidR="006848C4" w:rsidRPr="006848C4" w:rsidRDefault="006848C4" w:rsidP="006848C4">
      <w:pPr>
        <w:pStyle w:val="QT3klein"/>
      </w:pPr>
      <w:r w:rsidRPr="006848C4">
        <w:t>&gt; str(</w:t>
      </w:r>
      <w:r w:rsidR="0044162C">
        <w:t>df1</w:t>
      </w:r>
      <w:r w:rsidRPr="006848C4">
        <w:t>)</w:t>
      </w:r>
    </w:p>
    <w:p w14:paraId="5631795C" w14:textId="47AA946C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'data.frame': </w:t>
      </w:r>
      <w:r w:rsidRPr="006848C4">
        <w:rPr>
          <w:color w:val="000000"/>
          <w:bdr w:val="none" w:sz="0" w:space="0" w:color="auto" w:frame="1"/>
        </w:rPr>
        <w:t>6 obs. of  5 variables:</w:t>
      </w:r>
    </w:p>
    <w:p w14:paraId="43099869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$ n        : int  40000000 50000000 60000000 70000000 80000000 90000000</w:t>
      </w:r>
    </w:p>
    <w:p w14:paraId="6228D3C0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$ Messung.1: num  3.66 4.67 5.72 6.72 7.64 ...</w:t>
      </w:r>
    </w:p>
    <w:p w14:paraId="53506443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$ Messung.2: num  3.78 4.74 5.67 6.78 7.67 ...</w:t>
      </w:r>
    </w:p>
    <w:p w14:paraId="4E232D50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$ Messung.3: num  3.72 4.72 5.67 6.69 7.7 ...</w:t>
      </w:r>
    </w:p>
    <w:p w14:paraId="368E4123" w14:textId="77777777" w:rsidR="006848C4" w:rsidRPr="006848C4" w:rsidRDefault="006848C4" w:rsidP="006848C4">
      <w:pPr>
        <w:pStyle w:val="QT3klein"/>
        <w:rPr>
          <w:color w:val="000000"/>
        </w:rPr>
      </w:pPr>
      <w:r w:rsidRPr="006848C4">
        <w:rPr>
          <w:color w:val="000000"/>
          <w:bdr w:val="none" w:sz="0" w:space="0" w:color="auto" w:frame="1"/>
        </w:rPr>
        <w:t xml:space="preserve"> $ Messung.4: num  3.77 4.69 5.62 6.61 7.75 ...</w:t>
      </w:r>
    </w:p>
    <w:p w14:paraId="6EAF0F20" w14:textId="464BE289" w:rsidR="006848C4" w:rsidRDefault="006848C4" w:rsidP="00C61E48"/>
    <w:p w14:paraId="69D124B3" w14:textId="2583C013" w:rsidR="006848C4" w:rsidRDefault="000F5778" w:rsidP="00C61E48">
      <w:r>
        <w:t>Die Namen der Spaltenv</w:t>
      </w:r>
      <w:r w:rsidR="00481845">
        <w:t>ariablen sind mit leichter Veränderung aus den D</w:t>
      </w:r>
      <w:r w:rsidR="007A1180">
        <w:t>a</w:t>
      </w:r>
      <w:r w:rsidR="00481845">
        <w:t>ten der Datei übernommen worden:</w:t>
      </w:r>
    </w:p>
    <w:p w14:paraId="764795F5" w14:textId="133AECC4" w:rsidR="00481845" w:rsidRPr="00481845" w:rsidRDefault="00481845" w:rsidP="00481845">
      <w:pPr>
        <w:pStyle w:val="QT3"/>
      </w:pPr>
      <w:r w:rsidRPr="00481845">
        <w:t>&gt; names(</w:t>
      </w:r>
      <w:r w:rsidR="0044162C">
        <w:t>df1</w:t>
      </w:r>
      <w:r w:rsidRPr="00481845">
        <w:t>)</w:t>
      </w:r>
    </w:p>
    <w:p w14:paraId="3350D5CF" w14:textId="77777777" w:rsidR="00481845" w:rsidRPr="00481845" w:rsidRDefault="00481845" w:rsidP="00481845">
      <w:pPr>
        <w:pStyle w:val="QT3"/>
        <w:rPr>
          <w:color w:val="000000"/>
        </w:rPr>
      </w:pPr>
      <w:r w:rsidRPr="00481845">
        <w:rPr>
          <w:color w:val="000000"/>
          <w:bdr w:val="none" w:sz="0" w:space="0" w:color="auto" w:frame="1"/>
        </w:rPr>
        <w:t>[1] "n"         "Messung.1" "Messung.2" "Messung.3" "Messung.4"</w:t>
      </w:r>
    </w:p>
    <w:p w14:paraId="2D18622F" w14:textId="77777777" w:rsidR="00481845" w:rsidRDefault="00481845">
      <w:pPr>
        <w:spacing w:after="0"/>
      </w:pPr>
      <w:r>
        <w:br w:type="page"/>
      </w:r>
    </w:p>
    <w:p w14:paraId="0F3BC061" w14:textId="54E45269" w:rsidR="007A1180" w:rsidRDefault="007A1180" w:rsidP="00C61E48">
      <w:r>
        <w:lastRenderedPageBreak/>
        <w:t xml:space="preserve">Ein Data Frame kann natürlich auch explizit erzeugt werden. Hierzu </w:t>
      </w:r>
      <w:r w:rsidR="00104EA2">
        <w:t xml:space="preserve">benutzen wir die Funktion </w:t>
      </w:r>
      <w:r w:rsidR="00104EA2" w:rsidRPr="00104EA2">
        <w:rPr>
          <w:rStyle w:val="QWordZchn"/>
        </w:rPr>
        <w:t>data.frames(</w:t>
      </w:r>
      <w:r w:rsidR="00104EA2">
        <w:t>)</w:t>
      </w:r>
      <w:r>
        <w:t>:</w:t>
      </w:r>
    </w:p>
    <w:p w14:paraId="679D08A7" w14:textId="77777777" w:rsidR="007A1180" w:rsidRPr="007A1180" w:rsidRDefault="007A1180" w:rsidP="007A1180">
      <w:pPr>
        <w:pStyle w:val="QT3klein"/>
      </w:pPr>
      <w:r w:rsidRPr="007A1180">
        <w:t>&gt; n &lt;- (4:9)*1e7L</w:t>
      </w:r>
    </w:p>
    <w:p w14:paraId="0E61EFD9" w14:textId="77777777" w:rsidR="007A1180" w:rsidRPr="007A1180" w:rsidRDefault="007A1180" w:rsidP="007A1180">
      <w:pPr>
        <w:pStyle w:val="QT3klein"/>
      </w:pPr>
      <w:r w:rsidRPr="007A1180">
        <w:t>&gt; mess1 &lt;- c(3.656, 4.672, 5.719, 6.720, 7.641, 8.750)</w:t>
      </w:r>
    </w:p>
    <w:p w14:paraId="5E3B1100" w14:textId="77777777" w:rsidR="007A1180" w:rsidRPr="007A1180" w:rsidRDefault="007A1180" w:rsidP="007A1180">
      <w:pPr>
        <w:pStyle w:val="QT3klein"/>
      </w:pPr>
      <w:r w:rsidRPr="007A1180">
        <w:t>&gt; mess2 &lt;- c(3.781, 4.735, 5.672, 6.782, 7.673, 8.798)</w:t>
      </w:r>
    </w:p>
    <w:p w14:paraId="1B081D8B" w14:textId="77777777" w:rsidR="007A1180" w:rsidRPr="007A1180" w:rsidRDefault="007A1180" w:rsidP="007A1180">
      <w:pPr>
        <w:pStyle w:val="QT3klein"/>
      </w:pPr>
      <w:r w:rsidRPr="007A1180">
        <w:t>&gt; mess3 &lt;- c(3.719, 4.719, 5.672, 6.688, 7.704, 9.048)</w:t>
      </w:r>
    </w:p>
    <w:p w14:paraId="21623098" w14:textId="77777777" w:rsidR="007A1180" w:rsidRPr="007A1180" w:rsidRDefault="007A1180" w:rsidP="007A1180">
      <w:pPr>
        <w:pStyle w:val="QT3klein"/>
      </w:pPr>
      <w:r w:rsidRPr="007A1180">
        <w:t>&gt; mess4 &lt;- c(3.766, 4.688, 5.625, 6.610, 7.750, 8.735)</w:t>
      </w:r>
    </w:p>
    <w:p w14:paraId="4EEEFB8E" w14:textId="576E3D03" w:rsidR="007A1180" w:rsidRPr="007A1180" w:rsidRDefault="007A1180" w:rsidP="007A1180">
      <w:pPr>
        <w:pStyle w:val="QT3klein"/>
        <w:rPr>
          <w:color w:val="000000"/>
        </w:rPr>
      </w:pPr>
      <w:r w:rsidRPr="007A1180">
        <w:t xml:space="preserve">&gt; </w:t>
      </w:r>
      <w:r w:rsidR="0044162C">
        <w:t>df2</w:t>
      </w:r>
      <w:r w:rsidRPr="007A1180">
        <w:t xml:space="preserve"> &lt;- data.frame(n, mess1, mess2, mess3, mess4)</w:t>
      </w:r>
    </w:p>
    <w:p w14:paraId="76E7C193" w14:textId="4F539D55" w:rsidR="007A1180" w:rsidRDefault="007A1180" w:rsidP="00C61E48"/>
    <w:p w14:paraId="75905944" w14:textId="0CAD4070" w:rsidR="001F140B" w:rsidRDefault="001F140B" w:rsidP="00C61E48">
      <w:r>
        <w:t xml:space="preserve">Interessant ist, dass die Namen der Argumente aus dem Funktionsaufruf </w:t>
      </w:r>
      <w:r>
        <w:br/>
      </w:r>
      <w:r w:rsidRPr="001F140B">
        <w:rPr>
          <w:rStyle w:val="QWordZchn"/>
        </w:rPr>
        <w:t>data.frame(n, mess1, mess2, mess3, mess4)</w:t>
      </w:r>
      <w:r w:rsidR="00B3351B">
        <w:t xml:space="preserve"> direkt übernommen </w:t>
      </w:r>
      <w:r w:rsidR="00E30210">
        <w:t xml:space="preserve">werden, </w:t>
      </w:r>
      <w:r w:rsidR="00B3351B">
        <w:t>wenn kei</w:t>
      </w:r>
      <w:r w:rsidR="00374D08">
        <w:t>n Name</w:t>
      </w:r>
      <w:r w:rsidR="00E30210">
        <w:t xml:space="preserve"> explizit angegeben wird</w:t>
      </w:r>
      <w:r w:rsidR="00B3351B">
        <w:t>.</w:t>
      </w:r>
    </w:p>
    <w:p w14:paraId="3C02C5FC" w14:textId="02D73F6B" w:rsidR="007A1180" w:rsidRDefault="007A1180" w:rsidP="00C61E48">
      <w:r>
        <w:t xml:space="preserve">Wie wir sehen, sind die beiden Data Frames </w:t>
      </w:r>
      <w:r w:rsidR="0044162C">
        <w:rPr>
          <w:rStyle w:val="QWordZchn"/>
        </w:rPr>
        <w:t>df1</w:t>
      </w:r>
      <w:r w:rsidR="00104EA2">
        <w:t xml:space="preserve"> und </w:t>
      </w:r>
      <w:r w:rsidR="0044162C">
        <w:rPr>
          <w:rStyle w:val="QWordZchn"/>
        </w:rPr>
        <w:t>df2</w:t>
      </w:r>
      <w:r w:rsidR="00104EA2">
        <w:t xml:space="preserve"> </w:t>
      </w:r>
      <w:r>
        <w:t>nahezu identisch:</w:t>
      </w:r>
    </w:p>
    <w:p w14:paraId="41036174" w14:textId="7DDD4F9F" w:rsidR="007A1180" w:rsidRPr="007A1180" w:rsidRDefault="007A1180" w:rsidP="007A1180">
      <w:pPr>
        <w:pStyle w:val="QT3klein"/>
      </w:pPr>
      <w:r w:rsidRPr="007A1180">
        <w:t>&gt; str(</w:t>
      </w:r>
      <w:r w:rsidR="0044162C">
        <w:t>df2</w:t>
      </w:r>
      <w:r w:rsidRPr="007A1180">
        <w:t>)</w:t>
      </w:r>
    </w:p>
    <w:p w14:paraId="39BE8798" w14:textId="77777777" w:rsidR="007A1180" w:rsidRPr="007A1180" w:rsidRDefault="007A1180" w:rsidP="007A1180">
      <w:pPr>
        <w:pStyle w:val="QT3klein"/>
        <w:rPr>
          <w:color w:val="000000"/>
          <w:bdr w:val="none" w:sz="0" w:space="0" w:color="auto" w:frame="1"/>
        </w:rPr>
      </w:pPr>
      <w:r w:rsidRPr="007A1180">
        <w:rPr>
          <w:color w:val="000000"/>
          <w:bdr w:val="none" w:sz="0" w:space="0" w:color="auto" w:frame="1"/>
        </w:rPr>
        <w:t>'data.frame':</w:t>
      </w:r>
      <w:r w:rsidRPr="007A1180">
        <w:rPr>
          <w:color w:val="000000"/>
          <w:bdr w:val="none" w:sz="0" w:space="0" w:color="auto" w:frame="1"/>
        </w:rPr>
        <w:tab/>
        <w:t>6 obs. of  5 variables:</w:t>
      </w:r>
    </w:p>
    <w:p w14:paraId="5D64A4A3" w14:textId="77777777" w:rsidR="007A1180" w:rsidRPr="007A1180" w:rsidRDefault="007A1180" w:rsidP="007A1180">
      <w:pPr>
        <w:pStyle w:val="QT3klein"/>
        <w:rPr>
          <w:color w:val="000000"/>
          <w:bdr w:val="none" w:sz="0" w:space="0" w:color="auto" w:frame="1"/>
        </w:rPr>
      </w:pPr>
      <w:r w:rsidRPr="007A1180">
        <w:rPr>
          <w:color w:val="000000"/>
          <w:bdr w:val="none" w:sz="0" w:space="0" w:color="auto" w:frame="1"/>
        </w:rPr>
        <w:t xml:space="preserve"> $ n    : int  40000000 50000000 60000000 70000000 80000000 90000000</w:t>
      </w:r>
    </w:p>
    <w:p w14:paraId="790CF9EC" w14:textId="77777777" w:rsidR="007A1180" w:rsidRPr="007A1180" w:rsidRDefault="007A1180" w:rsidP="007A1180">
      <w:pPr>
        <w:pStyle w:val="QT3klein"/>
        <w:rPr>
          <w:color w:val="000000"/>
          <w:bdr w:val="none" w:sz="0" w:space="0" w:color="auto" w:frame="1"/>
        </w:rPr>
      </w:pPr>
      <w:r w:rsidRPr="007A1180">
        <w:rPr>
          <w:color w:val="000000"/>
          <w:bdr w:val="none" w:sz="0" w:space="0" w:color="auto" w:frame="1"/>
        </w:rPr>
        <w:t xml:space="preserve"> $ mess1: num  3.66 4.67 5.72 6.72 7.64 ...</w:t>
      </w:r>
    </w:p>
    <w:p w14:paraId="01DCC47B" w14:textId="77777777" w:rsidR="007A1180" w:rsidRPr="007A1180" w:rsidRDefault="007A1180" w:rsidP="007A1180">
      <w:pPr>
        <w:pStyle w:val="QT3klein"/>
        <w:rPr>
          <w:color w:val="000000"/>
          <w:bdr w:val="none" w:sz="0" w:space="0" w:color="auto" w:frame="1"/>
        </w:rPr>
      </w:pPr>
      <w:r w:rsidRPr="007A1180">
        <w:rPr>
          <w:color w:val="000000"/>
          <w:bdr w:val="none" w:sz="0" w:space="0" w:color="auto" w:frame="1"/>
        </w:rPr>
        <w:t xml:space="preserve"> $ mess2: num  3.78 4.74 5.67 6.78 7.67 ...</w:t>
      </w:r>
    </w:p>
    <w:p w14:paraId="0D6A4BF9" w14:textId="77777777" w:rsidR="007A1180" w:rsidRPr="007A1180" w:rsidRDefault="007A1180" w:rsidP="007A1180">
      <w:pPr>
        <w:pStyle w:val="QT3klein"/>
        <w:rPr>
          <w:color w:val="000000"/>
          <w:bdr w:val="none" w:sz="0" w:space="0" w:color="auto" w:frame="1"/>
        </w:rPr>
      </w:pPr>
      <w:r w:rsidRPr="007A1180">
        <w:rPr>
          <w:color w:val="000000"/>
          <w:bdr w:val="none" w:sz="0" w:space="0" w:color="auto" w:frame="1"/>
        </w:rPr>
        <w:t xml:space="preserve"> $ mess3: num  3.72 4.72 5.67 6.69 7.7 ...</w:t>
      </w:r>
    </w:p>
    <w:p w14:paraId="41F14628" w14:textId="77777777" w:rsidR="007A1180" w:rsidRPr="007A1180" w:rsidRDefault="007A1180" w:rsidP="007A1180">
      <w:pPr>
        <w:pStyle w:val="QT3klein"/>
        <w:rPr>
          <w:color w:val="000000"/>
        </w:rPr>
      </w:pPr>
      <w:r w:rsidRPr="007A1180">
        <w:rPr>
          <w:color w:val="000000"/>
          <w:bdr w:val="none" w:sz="0" w:space="0" w:color="auto" w:frame="1"/>
        </w:rPr>
        <w:t xml:space="preserve"> $ mess4: num  3.77 4.69 5.62 6.61 7.75 ...</w:t>
      </w:r>
    </w:p>
    <w:p w14:paraId="1F69ECA4" w14:textId="7BC8E44C" w:rsidR="007A1180" w:rsidRDefault="007A1180" w:rsidP="00C61E48"/>
    <w:p w14:paraId="5A0B791A" w14:textId="75183220" w:rsidR="007A1180" w:rsidRDefault="007A1180" w:rsidP="007A1180">
      <w:r>
        <w:t xml:space="preserve">Sie unterscheiden sich lediglich in den Namen: </w:t>
      </w:r>
    </w:p>
    <w:p w14:paraId="576BBDBC" w14:textId="195DC491" w:rsidR="007A1180" w:rsidRPr="007A1180" w:rsidRDefault="007A1180" w:rsidP="007A1180">
      <w:pPr>
        <w:pStyle w:val="QT3"/>
      </w:pPr>
      <w:r w:rsidRPr="007A1180">
        <w:t>&gt; names(</w:t>
      </w:r>
      <w:r w:rsidR="0044162C">
        <w:t>df2</w:t>
      </w:r>
      <w:r w:rsidRPr="007A1180">
        <w:t>)</w:t>
      </w:r>
    </w:p>
    <w:p w14:paraId="5B5AAE9C" w14:textId="77777777" w:rsidR="007A1180" w:rsidRPr="007A1180" w:rsidRDefault="007A1180" w:rsidP="007A1180">
      <w:pPr>
        <w:pStyle w:val="QT3"/>
        <w:rPr>
          <w:color w:val="000000"/>
        </w:rPr>
      </w:pPr>
      <w:r w:rsidRPr="007A1180">
        <w:rPr>
          <w:color w:val="000000"/>
          <w:bdr w:val="none" w:sz="0" w:space="0" w:color="auto" w:frame="1"/>
        </w:rPr>
        <w:t>[1] "n"     "mess1" "mess2" "mess3" "mess4"</w:t>
      </w:r>
    </w:p>
    <w:p w14:paraId="706BC1C5" w14:textId="42A92645" w:rsidR="00FB0C26" w:rsidRDefault="00FB0C26" w:rsidP="00C61E48"/>
    <w:p w14:paraId="48400DC6" w14:textId="34736324" w:rsidR="00FB0C26" w:rsidRDefault="00FB0C26" w:rsidP="00FB0C26">
      <w:r>
        <w:t xml:space="preserve">Allerdings muss bei der Funktion </w:t>
      </w:r>
      <w:r w:rsidRPr="00104EA2">
        <w:rPr>
          <w:rStyle w:val="QWordZchn"/>
        </w:rPr>
        <w:t>data.frames(</w:t>
      </w:r>
      <w:r>
        <w:t xml:space="preserve">) eine Besonderheit beachtet werden: in der Standardeinstellung werden </w:t>
      </w:r>
      <w:r w:rsidRPr="00E30210">
        <w:rPr>
          <w:rStyle w:val="QWordZchn"/>
        </w:rPr>
        <w:t>char</w:t>
      </w:r>
      <w:r w:rsidR="00E30210">
        <w:rPr>
          <w:rStyle w:val="QWordZchn"/>
        </w:rPr>
        <w:t>ac</w:t>
      </w:r>
      <w:r w:rsidRPr="00E30210">
        <w:rPr>
          <w:rStyle w:val="QWordZchn"/>
        </w:rPr>
        <w:t>ter</w:t>
      </w:r>
      <w:r>
        <w:t>-Vektore</w:t>
      </w:r>
      <w:r w:rsidR="00E30210">
        <w:t>n stets in Faktoren umgewandelt!</w:t>
      </w:r>
      <w:r>
        <w:t xml:space="preserve"> Wir wollen hierzu folgendes Beispiel betrachten:</w:t>
      </w:r>
    </w:p>
    <w:p w14:paraId="43411D21" w14:textId="77777777" w:rsidR="00FB0C26" w:rsidRPr="00FB0C26" w:rsidRDefault="00FB0C26" w:rsidP="00FB0C26">
      <w:pPr>
        <w:pStyle w:val="QT3klein"/>
      </w:pPr>
      <w:r w:rsidRPr="00FB0C26">
        <w:t>&gt; bezeichnung &lt;- paste("M", 1:6, sep="")</w:t>
      </w:r>
    </w:p>
    <w:p w14:paraId="340758E0" w14:textId="77777777" w:rsidR="00FB0C26" w:rsidRPr="00FB0C26" w:rsidRDefault="00FB0C26" w:rsidP="00FB0C26">
      <w:pPr>
        <w:pStyle w:val="QT3klein"/>
      </w:pPr>
      <w:r w:rsidRPr="00FB0C26">
        <w:t>&gt; str(bezeichnung)</w:t>
      </w:r>
    </w:p>
    <w:p w14:paraId="18E953B5" w14:textId="77777777" w:rsidR="00FB0C26" w:rsidRPr="00FB0C26" w:rsidRDefault="00FB0C26" w:rsidP="00FB0C26">
      <w:pPr>
        <w:pStyle w:val="QT3klein"/>
        <w:rPr>
          <w:color w:val="000000"/>
          <w:bdr w:val="none" w:sz="0" w:space="0" w:color="auto" w:frame="1"/>
        </w:rPr>
      </w:pPr>
      <w:r w:rsidRPr="00FB0C26">
        <w:rPr>
          <w:color w:val="000000"/>
          <w:bdr w:val="none" w:sz="0" w:space="0" w:color="auto" w:frame="1"/>
        </w:rPr>
        <w:t xml:space="preserve"> chr [1:6] "M1" "M2" "M3" "M4" "M5" "M6"</w:t>
      </w:r>
    </w:p>
    <w:p w14:paraId="4A3D016C" w14:textId="77777777" w:rsidR="00FB0C26" w:rsidRPr="00FB0C26" w:rsidRDefault="00FB0C26" w:rsidP="00FB0C26">
      <w:pPr>
        <w:pStyle w:val="QT3klein"/>
      </w:pPr>
      <w:r w:rsidRPr="00FB0C26">
        <w:t>&gt; df_a &lt;- data.frame(n, bezeichnung, mess1)</w:t>
      </w:r>
    </w:p>
    <w:p w14:paraId="216C6EB1" w14:textId="77777777" w:rsidR="00FB0C26" w:rsidRPr="00FB0C26" w:rsidRDefault="00FB0C26" w:rsidP="00FB0C26">
      <w:pPr>
        <w:pStyle w:val="QT3klein"/>
      </w:pPr>
      <w:r w:rsidRPr="00FB0C26">
        <w:t>&gt; str(df_a)</w:t>
      </w:r>
    </w:p>
    <w:p w14:paraId="57DF49B3" w14:textId="77777777" w:rsidR="00FB0C26" w:rsidRPr="00FB0C26" w:rsidRDefault="00FB0C26" w:rsidP="00FB0C26">
      <w:pPr>
        <w:pStyle w:val="QT3klein"/>
        <w:rPr>
          <w:color w:val="000000"/>
          <w:bdr w:val="none" w:sz="0" w:space="0" w:color="auto" w:frame="1"/>
        </w:rPr>
      </w:pPr>
      <w:r w:rsidRPr="00FB0C26">
        <w:rPr>
          <w:color w:val="000000"/>
          <w:bdr w:val="none" w:sz="0" w:space="0" w:color="auto" w:frame="1"/>
        </w:rPr>
        <w:t>'data.frame':</w:t>
      </w:r>
      <w:r w:rsidRPr="00FB0C26">
        <w:rPr>
          <w:color w:val="000000"/>
          <w:bdr w:val="none" w:sz="0" w:space="0" w:color="auto" w:frame="1"/>
        </w:rPr>
        <w:tab/>
        <w:t>6 obs. of  3 variables:</w:t>
      </w:r>
    </w:p>
    <w:p w14:paraId="2C1B4A38" w14:textId="77777777" w:rsidR="00FB0C26" w:rsidRPr="00FB0C26" w:rsidRDefault="00FB0C26" w:rsidP="00FB0C26">
      <w:pPr>
        <w:pStyle w:val="QT3klein"/>
        <w:rPr>
          <w:color w:val="000000"/>
          <w:bdr w:val="none" w:sz="0" w:space="0" w:color="auto" w:frame="1"/>
        </w:rPr>
      </w:pPr>
      <w:r w:rsidRPr="00FB0C26">
        <w:rPr>
          <w:color w:val="000000"/>
          <w:bdr w:val="none" w:sz="0" w:space="0" w:color="auto" w:frame="1"/>
        </w:rPr>
        <w:t xml:space="preserve"> $ n          : int  40000000 50000000 60000000 70000000 80000000 90000000</w:t>
      </w:r>
    </w:p>
    <w:p w14:paraId="2DFB194A" w14:textId="77777777" w:rsidR="00FB0C26" w:rsidRPr="00FB0C26" w:rsidRDefault="00FB0C26" w:rsidP="00FB0C26">
      <w:pPr>
        <w:pStyle w:val="QT3klein"/>
        <w:rPr>
          <w:color w:val="000000"/>
          <w:bdr w:val="none" w:sz="0" w:space="0" w:color="auto" w:frame="1"/>
        </w:rPr>
      </w:pPr>
      <w:r w:rsidRPr="00FB0C26">
        <w:rPr>
          <w:color w:val="000000"/>
          <w:bdr w:val="none" w:sz="0" w:space="0" w:color="auto" w:frame="1"/>
        </w:rPr>
        <w:t xml:space="preserve"> $ bezeichnung: Factor w/ 6 levels "M1","M2","M3",..: 1 2 3 4 5 6</w:t>
      </w:r>
    </w:p>
    <w:p w14:paraId="0FECCCF4" w14:textId="75B3C10C" w:rsidR="00FB0C26" w:rsidRPr="00294BB4" w:rsidRDefault="00FB0C26" w:rsidP="00294BB4">
      <w:pPr>
        <w:pStyle w:val="QT3klein"/>
        <w:rPr>
          <w:color w:val="000000"/>
        </w:rPr>
      </w:pPr>
      <w:r w:rsidRPr="00FB0C26">
        <w:rPr>
          <w:color w:val="000000"/>
          <w:bdr w:val="none" w:sz="0" w:space="0" w:color="auto" w:frame="1"/>
        </w:rPr>
        <w:t xml:space="preserve"> $ mess1      : num  3.66 4.67 5.72 6.72 7.64 ...</w:t>
      </w:r>
    </w:p>
    <w:p w14:paraId="676CB322" w14:textId="36A0E16C" w:rsidR="00FB0C26" w:rsidRDefault="00FB0C26" w:rsidP="00C61E48"/>
    <w:p w14:paraId="54F4B464" w14:textId="4D7A31F5" w:rsidR="00294BB4" w:rsidRDefault="00294BB4" w:rsidP="00C61E48">
      <w:r>
        <w:t xml:space="preserve">In diesem Beispiel wird ein Data Frame erzeugt, bestehend aus den Variablen </w:t>
      </w:r>
      <w:r w:rsidRPr="00294BB4">
        <w:rPr>
          <w:rStyle w:val="QWordZchn"/>
        </w:rPr>
        <w:t>n</w:t>
      </w:r>
      <w:r>
        <w:t xml:space="preserve">, </w:t>
      </w:r>
      <w:r w:rsidRPr="00294BB4">
        <w:rPr>
          <w:rStyle w:val="QWordZchn"/>
        </w:rPr>
        <w:t>bezeichnung</w:t>
      </w:r>
      <w:r>
        <w:t xml:space="preserve"> und </w:t>
      </w:r>
      <w:r w:rsidRPr="00294BB4">
        <w:rPr>
          <w:rStyle w:val="QWordZchn"/>
        </w:rPr>
        <w:t>mess1</w:t>
      </w:r>
      <w:r w:rsidR="00E30210">
        <w:t xml:space="preserve">. Allerdings wurde der </w:t>
      </w:r>
      <w:r w:rsidR="00E30210" w:rsidRPr="00E30210">
        <w:rPr>
          <w:rStyle w:val="QWordZchn"/>
        </w:rPr>
        <w:t>charac</w:t>
      </w:r>
      <w:r w:rsidRPr="00E30210">
        <w:rPr>
          <w:rStyle w:val="QWordZchn"/>
        </w:rPr>
        <w:t>ter</w:t>
      </w:r>
      <w:r>
        <w:t xml:space="preserve">-Vektor </w:t>
      </w:r>
      <w:r w:rsidRPr="00294BB4">
        <w:rPr>
          <w:rStyle w:val="QWordZchn"/>
        </w:rPr>
        <w:t>bezeichnung</w:t>
      </w:r>
      <w:r w:rsidR="00374D08">
        <w:t xml:space="preserve"> in einen</w:t>
      </w:r>
      <w:r>
        <w:t xml:space="preserve"> Faktor umgewandelt! Dies kann durch das benannte Argument </w:t>
      </w:r>
      <w:r w:rsidRPr="00294BB4">
        <w:rPr>
          <w:rStyle w:val="QWordZchn"/>
        </w:rPr>
        <w:t>stringsAsFactors</w:t>
      </w:r>
      <w:r>
        <w:t xml:space="preserve"> verhindert werden:</w:t>
      </w:r>
    </w:p>
    <w:p w14:paraId="4943702D" w14:textId="77777777" w:rsidR="00294BB4" w:rsidRPr="00294BB4" w:rsidRDefault="00294BB4" w:rsidP="00294BB4">
      <w:pPr>
        <w:pStyle w:val="QT3klein"/>
      </w:pPr>
      <w:r w:rsidRPr="00294BB4">
        <w:t>&gt; df_b &lt;- data.frame(n, bezeichnung, mess1, stringsAsFactors = FALSE)</w:t>
      </w:r>
    </w:p>
    <w:p w14:paraId="3B33450A" w14:textId="77777777" w:rsidR="00294BB4" w:rsidRPr="00294BB4" w:rsidRDefault="00294BB4" w:rsidP="00294BB4">
      <w:pPr>
        <w:pStyle w:val="QT3klein"/>
      </w:pPr>
      <w:r w:rsidRPr="00294BB4">
        <w:t>&gt; str(df_b)</w:t>
      </w:r>
    </w:p>
    <w:p w14:paraId="38EC708B" w14:textId="77777777" w:rsidR="00294BB4" w:rsidRPr="00294BB4" w:rsidRDefault="00294BB4" w:rsidP="00294BB4">
      <w:pPr>
        <w:pStyle w:val="QT3klein"/>
        <w:rPr>
          <w:color w:val="000000"/>
          <w:bdr w:val="none" w:sz="0" w:space="0" w:color="auto" w:frame="1"/>
        </w:rPr>
      </w:pPr>
      <w:r w:rsidRPr="00294BB4">
        <w:rPr>
          <w:color w:val="000000"/>
          <w:bdr w:val="none" w:sz="0" w:space="0" w:color="auto" w:frame="1"/>
        </w:rPr>
        <w:t>'data.frame':</w:t>
      </w:r>
      <w:r w:rsidRPr="00294BB4">
        <w:rPr>
          <w:color w:val="000000"/>
          <w:bdr w:val="none" w:sz="0" w:space="0" w:color="auto" w:frame="1"/>
        </w:rPr>
        <w:tab/>
        <w:t>6 obs. of  3 variables:</w:t>
      </w:r>
    </w:p>
    <w:p w14:paraId="61A64B27" w14:textId="77777777" w:rsidR="00294BB4" w:rsidRPr="00294BB4" w:rsidRDefault="00294BB4" w:rsidP="00294BB4">
      <w:pPr>
        <w:pStyle w:val="QT3klein"/>
        <w:rPr>
          <w:color w:val="000000"/>
          <w:bdr w:val="none" w:sz="0" w:space="0" w:color="auto" w:frame="1"/>
        </w:rPr>
      </w:pPr>
      <w:r w:rsidRPr="00294BB4">
        <w:rPr>
          <w:color w:val="000000"/>
          <w:bdr w:val="none" w:sz="0" w:space="0" w:color="auto" w:frame="1"/>
        </w:rPr>
        <w:t xml:space="preserve"> $ n          : int  40000000 50000000 60000000 70000000 80000000 90000000</w:t>
      </w:r>
    </w:p>
    <w:p w14:paraId="439DFC06" w14:textId="77777777" w:rsidR="00294BB4" w:rsidRPr="00294BB4" w:rsidRDefault="00294BB4" w:rsidP="00294BB4">
      <w:pPr>
        <w:pStyle w:val="QT3klein"/>
        <w:rPr>
          <w:color w:val="000000"/>
          <w:bdr w:val="none" w:sz="0" w:space="0" w:color="auto" w:frame="1"/>
        </w:rPr>
      </w:pPr>
      <w:r w:rsidRPr="00294BB4">
        <w:rPr>
          <w:color w:val="000000"/>
          <w:bdr w:val="none" w:sz="0" w:space="0" w:color="auto" w:frame="1"/>
        </w:rPr>
        <w:t xml:space="preserve"> $ bezeichnung: chr  "M1" "M2" "M3" "M4" ...</w:t>
      </w:r>
    </w:p>
    <w:p w14:paraId="1EDA3864" w14:textId="77777777" w:rsidR="00294BB4" w:rsidRPr="00294BB4" w:rsidRDefault="00294BB4" w:rsidP="00294BB4">
      <w:pPr>
        <w:pStyle w:val="QT3klein"/>
        <w:rPr>
          <w:color w:val="000000"/>
        </w:rPr>
      </w:pPr>
      <w:r w:rsidRPr="00294BB4">
        <w:rPr>
          <w:color w:val="000000"/>
          <w:bdr w:val="none" w:sz="0" w:space="0" w:color="auto" w:frame="1"/>
        </w:rPr>
        <w:t xml:space="preserve"> $ mess1      : num  3.66 4.67 5.72 6.72 7.64 ...</w:t>
      </w:r>
    </w:p>
    <w:p w14:paraId="419BD03F" w14:textId="5704C559" w:rsidR="00294BB4" w:rsidRDefault="00294BB4" w:rsidP="00C61E48"/>
    <w:p w14:paraId="6D13D639" w14:textId="77777777" w:rsidR="00294BB4" w:rsidRDefault="00294BB4" w:rsidP="00C61E48"/>
    <w:p w14:paraId="6A81629D" w14:textId="72150C36" w:rsidR="00FB0C26" w:rsidRDefault="00FB0C26" w:rsidP="00C61E48"/>
    <w:p w14:paraId="66F4E84F" w14:textId="0A83680C" w:rsidR="00FB0C26" w:rsidRDefault="00FB0C26" w:rsidP="00C61E48"/>
    <w:p w14:paraId="6C6AF7F5" w14:textId="7113ED4A" w:rsidR="00FB0C26" w:rsidRDefault="00FB0C26" w:rsidP="00FB0C26">
      <w:pPr>
        <w:pStyle w:val="berschrift3"/>
      </w:pPr>
      <w:bookmarkStart w:id="13" w:name="_Toc23437779"/>
      <w:r>
        <w:lastRenderedPageBreak/>
        <w:t>Der Indexoperator</w:t>
      </w:r>
      <w:bookmarkEnd w:id="13"/>
    </w:p>
    <w:p w14:paraId="2D9FF79A" w14:textId="2CEB7E9A" w:rsidR="00481845" w:rsidRDefault="000F5778" w:rsidP="00C61E48">
      <w:r>
        <w:t>Da ein Data Frame eine Liste der Spaltenvariablen ist, können d</w:t>
      </w:r>
      <w:r w:rsidR="00481845">
        <w:t>ie einzelnen Daten</w:t>
      </w:r>
      <w:r w:rsidR="007A1180">
        <w:t xml:space="preserve"> </w:t>
      </w:r>
      <w:r w:rsidR="00481845">
        <w:t>wie bei einer Liste angesprochen werden. Am übersichtlichsten kann über die Namen zugegriffen werden:</w:t>
      </w:r>
    </w:p>
    <w:p w14:paraId="0E77F988" w14:textId="510AAE13" w:rsidR="00481845" w:rsidRPr="00481845" w:rsidRDefault="00481845" w:rsidP="000F5778">
      <w:pPr>
        <w:pStyle w:val="QT3klein"/>
      </w:pPr>
      <w:r w:rsidRPr="00481845">
        <w:t>&gt; str(</w:t>
      </w:r>
      <w:r w:rsidR="0044162C">
        <w:t>df1</w:t>
      </w:r>
      <w:r w:rsidRPr="00481845">
        <w:t>$n)</w:t>
      </w:r>
    </w:p>
    <w:p w14:paraId="2BAC8E61" w14:textId="77777777" w:rsidR="00481845" w:rsidRPr="00481845" w:rsidRDefault="00481845" w:rsidP="000F5778">
      <w:pPr>
        <w:pStyle w:val="QT3klein"/>
        <w:rPr>
          <w:color w:val="000000"/>
          <w:bdr w:val="none" w:sz="0" w:space="0" w:color="auto" w:frame="1"/>
        </w:rPr>
      </w:pPr>
      <w:r w:rsidRPr="00481845">
        <w:rPr>
          <w:color w:val="000000"/>
          <w:bdr w:val="none" w:sz="0" w:space="0" w:color="auto" w:frame="1"/>
        </w:rPr>
        <w:t xml:space="preserve"> int [1:6] 40000000 50000000 60000000 70000000 80000000 90000000</w:t>
      </w:r>
    </w:p>
    <w:p w14:paraId="15DEED04" w14:textId="3772F31D" w:rsidR="00481845" w:rsidRPr="00481845" w:rsidRDefault="00481845" w:rsidP="000F5778">
      <w:pPr>
        <w:pStyle w:val="QT3klein"/>
      </w:pPr>
      <w:r w:rsidRPr="00481845">
        <w:t>&gt; str(</w:t>
      </w:r>
      <w:r w:rsidR="0044162C">
        <w:t>df1</w:t>
      </w:r>
      <w:r w:rsidRPr="00481845">
        <w:t>$Messung.1)</w:t>
      </w:r>
    </w:p>
    <w:p w14:paraId="24377AC3" w14:textId="77777777" w:rsidR="00481845" w:rsidRPr="00481845" w:rsidRDefault="00481845" w:rsidP="000F5778">
      <w:pPr>
        <w:pStyle w:val="QT3klein"/>
        <w:rPr>
          <w:color w:val="000000"/>
          <w:bdr w:val="none" w:sz="0" w:space="0" w:color="auto" w:frame="1"/>
        </w:rPr>
      </w:pPr>
      <w:r w:rsidRPr="00481845">
        <w:rPr>
          <w:color w:val="000000"/>
          <w:bdr w:val="none" w:sz="0" w:space="0" w:color="auto" w:frame="1"/>
        </w:rPr>
        <w:t xml:space="preserve"> num [1:6] 3.66 4.67 5.72 6.72 7.64 ...</w:t>
      </w:r>
    </w:p>
    <w:p w14:paraId="7F6D492D" w14:textId="753BB12B" w:rsidR="00481845" w:rsidRPr="00481845" w:rsidRDefault="00481845" w:rsidP="000F5778">
      <w:pPr>
        <w:pStyle w:val="QT3klein"/>
      </w:pPr>
      <w:r w:rsidRPr="00481845">
        <w:t xml:space="preserve">&gt; </w:t>
      </w:r>
      <w:r w:rsidR="0044162C">
        <w:t>df1</w:t>
      </w:r>
      <w:r w:rsidRPr="00481845">
        <w:t>$n[2]</w:t>
      </w:r>
    </w:p>
    <w:p w14:paraId="1E9D4859" w14:textId="77777777" w:rsidR="00481845" w:rsidRPr="00481845" w:rsidRDefault="00481845" w:rsidP="000F5778">
      <w:pPr>
        <w:pStyle w:val="QT3klein"/>
        <w:rPr>
          <w:color w:val="000000"/>
        </w:rPr>
      </w:pPr>
      <w:r w:rsidRPr="00481845">
        <w:rPr>
          <w:color w:val="000000"/>
          <w:bdr w:val="none" w:sz="0" w:space="0" w:color="auto" w:frame="1"/>
        </w:rPr>
        <w:t>[1] 50000000</w:t>
      </w:r>
    </w:p>
    <w:p w14:paraId="593B1AE8" w14:textId="7EC31AE0" w:rsidR="00407922" w:rsidRPr="00390352" w:rsidRDefault="00481845" w:rsidP="00C61E48">
      <w:pPr>
        <w:rPr>
          <w:color w:val="000000"/>
        </w:rPr>
      </w:pPr>
      <w:r>
        <w:t xml:space="preserve">Möglich ist es aber auch, den Indexoperator zu benutzen. </w:t>
      </w:r>
      <w:r w:rsidR="00C102EF">
        <w:t>Wie bei Listen gibt es auch hier einen gravierenden Unterschied zwischen</w:t>
      </w:r>
      <w:r w:rsidR="006848C4">
        <w:t xml:space="preserve"> dem</w:t>
      </w:r>
      <w:r w:rsidR="00C102EF">
        <w:t xml:space="preserve"> </w:t>
      </w:r>
      <w:r w:rsidR="006848C4">
        <w:t>einfachen und dem doppelten Indexoperator</w:t>
      </w:r>
      <w:r w:rsidR="00407922">
        <w:t>.</w:t>
      </w:r>
      <w:r w:rsidR="006848C4">
        <w:t xml:space="preserve"> </w:t>
      </w:r>
      <w:r>
        <w:t>D</w:t>
      </w:r>
      <w:r w:rsidR="006848C4">
        <w:t xml:space="preserve">er einfache Indexoperator </w:t>
      </w:r>
      <w:r w:rsidR="00407922">
        <w:t xml:space="preserve">angewandt auf ein Data Frame </w:t>
      </w:r>
      <w:r>
        <w:t xml:space="preserve">gibt </w:t>
      </w:r>
      <w:r w:rsidR="006848C4">
        <w:t>ein D</w:t>
      </w:r>
      <w:r w:rsidR="00407922">
        <w:t>ata Frame zurück!</w:t>
      </w:r>
      <w:r w:rsidR="00A15105">
        <w:t xml:space="preserve"> Will man einzelne</w:t>
      </w:r>
      <w:r w:rsidR="006848C4">
        <w:t xml:space="preserve"> Elemente als Vektor erhalten, so muss </w:t>
      </w:r>
      <w:r w:rsidR="00A15105">
        <w:t>ähnlich wie bei Listen</w:t>
      </w:r>
      <w:r w:rsidR="006848C4">
        <w:t xml:space="preserve"> der doppelte Indexoperator benutzt werden:</w:t>
      </w:r>
    </w:p>
    <w:p w14:paraId="3A6CCCD4" w14:textId="25CA1886" w:rsidR="006848C4" w:rsidRPr="006848C4" w:rsidRDefault="006848C4" w:rsidP="006848C4">
      <w:pPr>
        <w:pStyle w:val="QT3klein"/>
      </w:pPr>
      <w:r w:rsidRPr="006848C4">
        <w:t>str(</w:t>
      </w:r>
      <w:r w:rsidR="0044162C">
        <w:t>df1</w:t>
      </w:r>
      <w:r w:rsidRPr="006848C4">
        <w:t>[1])</w:t>
      </w:r>
    </w:p>
    <w:p w14:paraId="7AFAAD24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>'data.frame':</w:t>
      </w:r>
      <w:r w:rsidRPr="006848C4">
        <w:rPr>
          <w:color w:val="000000"/>
          <w:bdr w:val="none" w:sz="0" w:space="0" w:color="auto" w:frame="1"/>
        </w:rPr>
        <w:tab/>
        <w:t>6 obs. of  1 variable:</w:t>
      </w:r>
    </w:p>
    <w:p w14:paraId="7DD12CE5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$ n: int  40000000 50000000 60000000 70000000 80000000 90000000</w:t>
      </w:r>
    </w:p>
    <w:p w14:paraId="5CB43FE8" w14:textId="196309EF" w:rsidR="006848C4" w:rsidRPr="006848C4" w:rsidRDefault="006848C4" w:rsidP="006848C4">
      <w:pPr>
        <w:pStyle w:val="QT3klein"/>
      </w:pPr>
      <w:r w:rsidRPr="006848C4">
        <w:t>&gt; str(</w:t>
      </w:r>
      <w:r w:rsidR="0044162C">
        <w:t>df1</w:t>
      </w:r>
      <w:r w:rsidRPr="006848C4">
        <w:t>[[1]])</w:t>
      </w:r>
    </w:p>
    <w:p w14:paraId="0A0484B8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int [1:6] 40000000 50000000 60000000 70000000 80000000 90000000</w:t>
      </w:r>
    </w:p>
    <w:p w14:paraId="6A644DB9" w14:textId="4AF5B7E4" w:rsidR="006848C4" w:rsidRPr="006848C4" w:rsidRDefault="006848C4" w:rsidP="006848C4">
      <w:pPr>
        <w:pStyle w:val="QT3klein"/>
      </w:pPr>
      <w:r w:rsidRPr="006848C4">
        <w:t>&gt; str(</w:t>
      </w:r>
      <w:r w:rsidR="0044162C">
        <w:t>df1</w:t>
      </w:r>
      <w:r w:rsidRPr="006848C4">
        <w:t>["n"])</w:t>
      </w:r>
    </w:p>
    <w:p w14:paraId="2506ABF8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>'data.frame':</w:t>
      </w:r>
      <w:r w:rsidRPr="006848C4">
        <w:rPr>
          <w:color w:val="000000"/>
          <w:bdr w:val="none" w:sz="0" w:space="0" w:color="auto" w:frame="1"/>
        </w:rPr>
        <w:tab/>
        <w:t>6 obs. of  1 variable:</w:t>
      </w:r>
    </w:p>
    <w:p w14:paraId="0C0002F1" w14:textId="77777777" w:rsidR="006848C4" w:rsidRPr="006848C4" w:rsidRDefault="006848C4" w:rsidP="006848C4">
      <w:pPr>
        <w:pStyle w:val="QT3klein"/>
        <w:rPr>
          <w:color w:val="000000"/>
          <w:bdr w:val="none" w:sz="0" w:space="0" w:color="auto" w:frame="1"/>
        </w:rPr>
      </w:pPr>
      <w:r w:rsidRPr="006848C4">
        <w:rPr>
          <w:color w:val="000000"/>
          <w:bdr w:val="none" w:sz="0" w:space="0" w:color="auto" w:frame="1"/>
        </w:rPr>
        <w:t xml:space="preserve"> $ n: int  40000000 50000000 60000000 70000000 80000000 90000000</w:t>
      </w:r>
    </w:p>
    <w:p w14:paraId="777D93B7" w14:textId="7B86A55C" w:rsidR="006848C4" w:rsidRPr="006848C4" w:rsidRDefault="006848C4" w:rsidP="006848C4">
      <w:pPr>
        <w:pStyle w:val="QT3klein"/>
      </w:pPr>
      <w:r w:rsidRPr="006848C4">
        <w:t>&gt; str(</w:t>
      </w:r>
      <w:r w:rsidR="0044162C">
        <w:t>df1</w:t>
      </w:r>
      <w:r w:rsidRPr="006848C4">
        <w:t>[["n"]])</w:t>
      </w:r>
    </w:p>
    <w:p w14:paraId="2798CE37" w14:textId="77777777" w:rsidR="006848C4" w:rsidRPr="006848C4" w:rsidRDefault="006848C4" w:rsidP="006848C4">
      <w:pPr>
        <w:pStyle w:val="QT3klein"/>
        <w:rPr>
          <w:color w:val="000000"/>
        </w:rPr>
      </w:pPr>
      <w:r w:rsidRPr="006848C4">
        <w:rPr>
          <w:color w:val="000000"/>
          <w:bdr w:val="none" w:sz="0" w:space="0" w:color="auto" w:frame="1"/>
        </w:rPr>
        <w:t xml:space="preserve"> int [1:6] 40000000 50000000 60000000 70000000 80000000 90000000</w:t>
      </w:r>
    </w:p>
    <w:p w14:paraId="15C4F389" w14:textId="49FD70B1" w:rsidR="006848C4" w:rsidRDefault="006848C4" w:rsidP="00C61E48"/>
    <w:p w14:paraId="1AD90BF2" w14:textId="722179E3" w:rsidR="006848C4" w:rsidRDefault="00390352" w:rsidP="00151D94">
      <w:pPr>
        <w:spacing w:after="0"/>
      </w:pPr>
      <w:r>
        <w:t>Auf einzelne Tabellenwerte kann wie gewohnt zugegriffen werden:</w:t>
      </w:r>
    </w:p>
    <w:p w14:paraId="425D1F77" w14:textId="503022B6" w:rsidR="00390352" w:rsidRPr="00390352" w:rsidRDefault="00390352" w:rsidP="00390352">
      <w:pPr>
        <w:pStyle w:val="QT3"/>
      </w:pPr>
      <w:r w:rsidRPr="00390352">
        <w:t>&gt; str(</w:t>
      </w:r>
      <w:r w:rsidR="0044162C">
        <w:t>df1</w:t>
      </w:r>
      <w:r w:rsidRPr="00390352">
        <w:t>[2,1])</w:t>
      </w:r>
    </w:p>
    <w:p w14:paraId="098D01F5" w14:textId="77777777" w:rsidR="00390352" w:rsidRPr="00390352" w:rsidRDefault="00390352" w:rsidP="00390352">
      <w:pPr>
        <w:pStyle w:val="QT3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 xml:space="preserve"> int 50000000</w:t>
      </w:r>
    </w:p>
    <w:p w14:paraId="0190D2CC" w14:textId="6668803E" w:rsidR="00390352" w:rsidRPr="00390352" w:rsidRDefault="00390352" w:rsidP="00390352">
      <w:pPr>
        <w:pStyle w:val="QT3"/>
      </w:pPr>
      <w:r w:rsidRPr="00390352">
        <w:t>&gt; str(</w:t>
      </w:r>
      <w:r w:rsidR="0044162C">
        <w:t>df1</w:t>
      </w:r>
      <w:r w:rsidRPr="00390352">
        <w:t>[1,2])</w:t>
      </w:r>
    </w:p>
    <w:p w14:paraId="2BF397D4" w14:textId="77777777" w:rsidR="00390352" w:rsidRPr="00390352" w:rsidRDefault="00390352" w:rsidP="00390352">
      <w:pPr>
        <w:pStyle w:val="QT3"/>
        <w:rPr>
          <w:color w:val="000000"/>
        </w:rPr>
      </w:pPr>
      <w:r w:rsidRPr="00390352">
        <w:rPr>
          <w:color w:val="000000"/>
          <w:bdr w:val="none" w:sz="0" w:space="0" w:color="auto" w:frame="1"/>
        </w:rPr>
        <w:t xml:space="preserve"> num 3.66</w:t>
      </w:r>
    </w:p>
    <w:p w14:paraId="31B654DA" w14:textId="493DF10E" w:rsidR="00390352" w:rsidRDefault="00390352" w:rsidP="00C61E48">
      <w:r>
        <w:t>Auf den ersten Blick überraschend ist, dass Zugriffe auf Zeilen und Spalten unterschiedliche</w:t>
      </w:r>
      <w:r w:rsidR="006754F5">
        <w:t xml:space="preserve"> Datentypen zurückgeben. Zeilen werden als einzelne Observationen aufgefasst, während Spalten sich auf den Datenvektor einer Variablen beziehen:</w:t>
      </w:r>
    </w:p>
    <w:p w14:paraId="3E0E6775" w14:textId="76FA0894" w:rsidR="00390352" w:rsidRPr="00390352" w:rsidRDefault="00390352" w:rsidP="00390352">
      <w:pPr>
        <w:pStyle w:val="QT3klein"/>
      </w:pPr>
      <w:r w:rsidRPr="00390352">
        <w:t>&gt; str(</w:t>
      </w:r>
      <w:r w:rsidR="0044162C">
        <w:t>df1</w:t>
      </w:r>
      <w:r w:rsidRPr="00390352">
        <w:t>[1,])</w:t>
      </w:r>
      <w:r w:rsidR="006754F5">
        <w:t xml:space="preserve">  // 1. Zeile</w:t>
      </w:r>
    </w:p>
    <w:p w14:paraId="49A3D6EF" w14:textId="77777777" w:rsidR="00390352" w:rsidRPr="00390352" w:rsidRDefault="00390352" w:rsidP="00390352">
      <w:pPr>
        <w:pStyle w:val="QT3klein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>'data.frame':</w:t>
      </w:r>
      <w:r w:rsidRPr="00390352">
        <w:rPr>
          <w:color w:val="000000"/>
          <w:bdr w:val="none" w:sz="0" w:space="0" w:color="auto" w:frame="1"/>
        </w:rPr>
        <w:tab/>
        <w:t>1 obs. of  5 variables:</w:t>
      </w:r>
    </w:p>
    <w:p w14:paraId="2D796A17" w14:textId="77777777" w:rsidR="00390352" w:rsidRPr="00390352" w:rsidRDefault="00390352" w:rsidP="00390352">
      <w:pPr>
        <w:pStyle w:val="QT3klein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 xml:space="preserve"> $ n        : int 40000000</w:t>
      </w:r>
    </w:p>
    <w:p w14:paraId="25E7B0F9" w14:textId="77777777" w:rsidR="00390352" w:rsidRPr="00390352" w:rsidRDefault="00390352" w:rsidP="00390352">
      <w:pPr>
        <w:pStyle w:val="QT3klein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 xml:space="preserve"> $ Messung.1: num 3.66</w:t>
      </w:r>
    </w:p>
    <w:p w14:paraId="447D1846" w14:textId="77777777" w:rsidR="00390352" w:rsidRPr="00390352" w:rsidRDefault="00390352" w:rsidP="00390352">
      <w:pPr>
        <w:pStyle w:val="QT3klein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 xml:space="preserve"> $ Messung.2: num 3.78</w:t>
      </w:r>
    </w:p>
    <w:p w14:paraId="0E190AC7" w14:textId="77777777" w:rsidR="00390352" w:rsidRPr="00390352" w:rsidRDefault="00390352" w:rsidP="00390352">
      <w:pPr>
        <w:pStyle w:val="QT3klein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 xml:space="preserve"> $ Messung.3: num 3.72</w:t>
      </w:r>
    </w:p>
    <w:p w14:paraId="71BF237F" w14:textId="77777777" w:rsidR="00390352" w:rsidRPr="00390352" w:rsidRDefault="00390352" w:rsidP="00390352">
      <w:pPr>
        <w:pStyle w:val="QT3klein"/>
        <w:rPr>
          <w:color w:val="000000"/>
          <w:bdr w:val="none" w:sz="0" w:space="0" w:color="auto" w:frame="1"/>
        </w:rPr>
      </w:pPr>
      <w:r w:rsidRPr="00390352">
        <w:rPr>
          <w:color w:val="000000"/>
          <w:bdr w:val="none" w:sz="0" w:space="0" w:color="auto" w:frame="1"/>
        </w:rPr>
        <w:t xml:space="preserve"> $ Messung.4: num 3.77</w:t>
      </w:r>
    </w:p>
    <w:p w14:paraId="4CC1A99C" w14:textId="2213877B" w:rsidR="00390352" w:rsidRPr="00390352" w:rsidRDefault="00390352" w:rsidP="006754F5">
      <w:pPr>
        <w:pStyle w:val="QT3klein"/>
      </w:pPr>
      <w:r w:rsidRPr="00390352">
        <w:t>&gt; str(</w:t>
      </w:r>
      <w:r w:rsidR="0044162C">
        <w:t>df1</w:t>
      </w:r>
      <w:r w:rsidRPr="00390352">
        <w:t>[,1])</w:t>
      </w:r>
      <w:r w:rsidR="006754F5">
        <w:t xml:space="preserve">  // 1. Spalte</w:t>
      </w:r>
    </w:p>
    <w:p w14:paraId="3C94A3DB" w14:textId="77777777" w:rsidR="00390352" w:rsidRPr="00390352" w:rsidRDefault="00390352" w:rsidP="00390352">
      <w:pPr>
        <w:pStyle w:val="QT3klein"/>
        <w:rPr>
          <w:color w:val="000000"/>
        </w:rPr>
      </w:pPr>
      <w:r w:rsidRPr="00390352">
        <w:rPr>
          <w:color w:val="000000"/>
          <w:bdr w:val="none" w:sz="0" w:space="0" w:color="auto" w:frame="1"/>
        </w:rPr>
        <w:t xml:space="preserve"> int [1:6] 40000000 50000000 60000000 70000000 80000000 90000000</w:t>
      </w:r>
    </w:p>
    <w:p w14:paraId="0F25A962" w14:textId="77777777" w:rsidR="00C61DD0" w:rsidRDefault="00C61DD0" w:rsidP="00C61E48"/>
    <w:p w14:paraId="03761999" w14:textId="243DFF74" w:rsidR="0032468F" w:rsidRDefault="00A15105" w:rsidP="00C61E48">
      <w:r w:rsidRPr="00A15105">
        <w:t xml:space="preserve">In unserem Beispiel ist </w:t>
      </w:r>
      <w:r w:rsidR="0044162C">
        <w:rPr>
          <w:rStyle w:val="QWordZchn"/>
        </w:rPr>
        <w:t>df1</w:t>
      </w:r>
      <w:r w:rsidR="00C61DD0" w:rsidRPr="007A1180">
        <w:rPr>
          <w:rStyle w:val="QWordZchn"/>
        </w:rPr>
        <w:t>[-1]</w:t>
      </w:r>
      <w:r>
        <w:t xml:space="preserve"> </w:t>
      </w:r>
      <w:r w:rsidR="00C61DD0">
        <w:t>der Teil des Data Frames, der die Messwer</w:t>
      </w:r>
      <w:r w:rsidR="007A1180">
        <w:t>t</w:t>
      </w:r>
      <w:r w:rsidR="00C61DD0">
        <w:t>e erhält:</w:t>
      </w:r>
    </w:p>
    <w:p w14:paraId="50B8BFB2" w14:textId="54318FE7" w:rsidR="00C61DD0" w:rsidRPr="00C61DD0" w:rsidRDefault="00C61DD0" w:rsidP="00C61DD0">
      <w:pPr>
        <w:pStyle w:val="QT3klein"/>
      </w:pPr>
      <w:r w:rsidRPr="00C61DD0">
        <w:t>&gt; str(</w:t>
      </w:r>
      <w:r w:rsidR="0044162C">
        <w:t>df1</w:t>
      </w:r>
      <w:r w:rsidRPr="00C61DD0">
        <w:t>[-1])</w:t>
      </w:r>
    </w:p>
    <w:p w14:paraId="5A9EFA5C" w14:textId="77777777" w:rsidR="00C61DD0" w:rsidRPr="00C61DD0" w:rsidRDefault="00C61DD0" w:rsidP="00C61DD0">
      <w:pPr>
        <w:pStyle w:val="QT3klein"/>
        <w:rPr>
          <w:color w:val="000000"/>
          <w:bdr w:val="none" w:sz="0" w:space="0" w:color="auto" w:frame="1"/>
        </w:rPr>
      </w:pPr>
      <w:r w:rsidRPr="00C61DD0">
        <w:rPr>
          <w:color w:val="000000"/>
          <w:bdr w:val="none" w:sz="0" w:space="0" w:color="auto" w:frame="1"/>
        </w:rPr>
        <w:t>'data.frame':</w:t>
      </w:r>
      <w:r w:rsidRPr="00C61DD0">
        <w:rPr>
          <w:color w:val="000000"/>
          <w:bdr w:val="none" w:sz="0" w:space="0" w:color="auto" w:frame="1"/>
        </w:rPr>
        <w:tab/>
        <w:t>6 obs. of  4 variables:</w:t>
      </w:r>
    </w:p>
    <w:p w14:paraId="1FF78E70" w14:textId="77777777" w:rsidR="00C61DD0" w:rsidRPr="00C61DD0" w:rsidRDefault="00C61DD0" w:rsidP="00C61DD0">
      <w:pPr>
        <w:pStyle w:val="QT3klein"/>
        <w:rPr>
          <w:color w:val="000000"/>
          <w:bdr w:val="none" w:sz="0" w:space="0" w:color="auto" w:frame="1"/>
        </w:rPr>
      </w:pPr>
      <w:r w:rsidRPr="00C61DD0">
        <w:rPr>
          <w:color w:val="000000"/>
          <w:bdr w:val="none" w:sz="0" w:space="0" w:color="auto" w:frame="1"/>
        </w:rPr>
        <w:t xml:space="preserve"> $ Messung.1: num  3.66 4.67 5.72 6.72 7.64 ...</w:t>
      </w:r>
    </w:p>
    <w:p w14:paraId="7720318E" w14:textId="77777777" w:rsidR="00C61DD0" w:rsidRPr="00C61DD0" w:rsidRDefault="00C61DD0" w:rsidP="00C61DD0">
      <w:pPr>
        <w:pStyle w:val="QT3klein"/>
        <w:rPr>
          <w:color w:val="000000"/>
          <w:bdr w:val="none" w:sz="0" w:space="0" w:color="auto" w:frame="1"/>
        </w:rPr>
      </w:pPr>
      <w:r w:rsidRPr="00C61DD0">
        <w:rPr>
          <w:color w:val="000000"/>
          <w:bdr w:val="none" w:sz="0" w:space="0" w:color="auto" w:frame="1"/>
        </w:rPr>
        <w:t xml:space="preserve"> $ Messung.2: num  3.78 4.74 5.67 6.78 7.67 ...</w:t>
      </w:r>
    </w:p>
    <w:p w14:paraId="291A10BE" w14:textId="77777777" w:rsidR="00C61DD0" w:rsidRPr="00C61DD0" w:rsidRDefault="00C61DD0" w:rsidP="00C61DD0">
      <w:pPr>
        <w:pStyle w:val="QT3klein"/>
        <w:rPr>
          <w:color w:val="000000"/>
          <w:bdr w:val="none" w:sz="0" w:space="0" w:color="auto" w:frame="1"/>
        </w:rPr>
      </w:pPr>
      <w:r w:rsidRPr="00C61DD0">
        <w:rPr>
          <w:color w:val="000000"/>
          <w:bdr w:val="none" w:sz="0" w:space="0" w:color="auto" w:frame="1"/>
        </w:rPr>
        <w:t xml:space="preserve"> $ Messung.3: num  3.72 4.72 5.67 6.69 7.7 ...</w:t>
      </w:r>
    </w:p>
    <w:p w14:paraId="6801221C" w14:textId="77777777" w:rsidR="00C61DD0" w:rsidRPr="00C61DD0" w:rsidRDefault="00C61DD0" w:rsidP="00C61DD0">
      <w:pPr>
        <w:pStyle w:val="QT3klein"/>
        <w:rPr>
          <w:color w:val="000000"/>
        </w:rPr>
      </w:pPr>
      <w:r w:rsidRPr="00C61DD0">
        <w:rPr>
          <w:color w:val="000000"/>
          <w:bdr w:val="none" w:sz="0" w:space="0" w:color="auto" w:frame="1"/>
        </w:rPr>
        <w:t xml:space="preserve"> $ Messung.4: num  3.77 4.69 5.62 6.61 7.75 ...</w:t>
      </w:r>
    </w:p>
    <w:p w14:paraId="302672F9" w14:textId="77777777" w:rsidR="00361D2D" w:rsidRDefault="00361D2D" w:rsidP="00C61E48"/>
    <w:p w14:paraId="6A225F2E" w14:textId="77777777" w:rsidR="001F140B" w:rsidRDefault="001F140B">
      <w:pPr>
        <w:spacing w:after="0"/>
      </w:pPr>
      <w:r>
        <w:br w:type="page"/>
      </w:r>
    </w:p>
    <w:p w14:paraId="5E8FACBD" w14:textId="3BE20D3B" w:rsidR="00361D2D" w:rsidRDefault="00361D2D" w:rsidP="00C61E48">
      <w:r>
        <w:lastRenderedPageBreak/>
        <w:t xml:space="preserve">In unserem Fall hätten wir auch </w:t>
      </w:r>
      <w:r w:rsidR="0044162C">
        <w:rPr>
          <w:rStyle w:val="QWordZchn"/>
        </w:rPr>
        <w:t>df1</w:t>
      </w:r>
      <w:r w:rsidRPr="00361D2D">
        <w:rPr>
          <w:rStyle w:val="QWordZchn"/>
        </w:rPr>
        <w:t>[2:5]</w:t>
      </w:r>
      <w:r>
        <w:t xml:space="preserve"> statt </w:t>
      </w:r>
      <w:r w:rsidR="0044162C">
        <w:rPr>
          <w:rStyle w:val="QWordZchn"/>
        </w:rPr>
        <w:t>df1</w:t>
      </w:r>
      <w:r w:rsidRPr="00361D2D">
        <w:rPr>
          <w:rStyle w:val="QWordZchn"/>
        </w:rPr>
        <w:t>[-1]</w:t>
      </w:r>
      <w:r>
        <w:t xml:space="preserve"> schreiben können:</w:t>
      </w:r>
    </w:p>
    <w:p w14:paraId="5593ADE4" w14:textId="1236C9D1" w:rsidR="00361D2D" w:rsidRPr="00361D2D" w:rsidRDefault="00361D2D" w:rsidP="00361D2D">
      <w:pPr>
        <w:pStyle w:val="QT3"/>
      </w:pPr>
      <w:r w:rsidRPr="00361D2D">
        <w:t>&gt; identical(</w:t>
      </w:r>
      <w:r w:rsidR="0044162C">
        <w:t>df1</w:t>
      </w:r>
      <w:r w:rsidRPr="00361D2D">
        <w:t>[-1],</w:t>
      </w:r>
      <w:r>
        <w:t xml:space="preserve"> </w:t>
      </w:r>
      <w:r w:rsidR="0044162C">
        <w:t>df1</w:t>
      </w:r>
      <w:r w:rsidRPr="00361D2D">
        <w:t>[2:5])</w:t>
      </w:r>
    </w:p>
    <w:p w14:paraId="3DE70BE2" w14:textId="7ECD613D" w:rsidR="00151D94" w:rsidRPr="00151D94" w:rsidRDefault="00361D2D" w:rsidP="00151D94">
      <w:pPr>
        <w:pStyle w:val="QT3"/>
        <w:rPr>
          <w:color w:val="000000"/>
        </w:rPr>
      </w:pPr>
      <w:r w:rsidRPr="00361D2D">
        <w:rPr>
          <w:color w:val="000000"/>
          <w:bdr w:val="none" w:sz="0" w:space="0" w:color="auto" w:frame="1"/>
        </w:rPr>
        <w:t>[1] TRU</w:t>
      </w:r>
      <w:r w:rsidR="00151D94">
        <w:rPr>
          <w:color w:val="000000"/>
          <w:bdr w:val="none" w:sz="0" w:space="0" w:color="auto" w:frame="1"/>
        </w:rPr>
        <w:t>E</w:t>
      </w:r>
    </w:p>
    <w:p w14:paraId="253F72D9" w14:textId="12878CE5" w:rsidR="00151D94" w:rsidRDefault="00151D94" w:rsidP="00151D94">
      <w:pPr>
        <w:pStyle w:val="berschrift3"/>
      </w:pPr>
      <w:bookmarkStart w:id="14" w:name="_Toc23437780"/>
      <w:r>
        <w:t>apply()</w:t>
      </w:r>
      <w:bookmarkEnd w:id="14"/>
    </w:p>
    <w:p w14:paraId="16F5C4C1" w14:textId="7D3F80CA" w:rsidR="00C61DD0" w:rsidRDefault="007A1180" w:rsidP="00C61E48">
      <w:r>
        <w:t xml:space="preserve">Mithilfe von </w:t>
      </w:r>
      <w:r w:rsidRPr="007A1180">
        <w:rPr>
          <w:rStyle w:val="QWordZchn"/>
        </w:rPr>
        <w:t>apply()</w:t>
      </w:r>
      <w:r w:rsidR="00A15105" w:rsidRPr="00A15105">
        <w:t xml:space="preserve"> </w:t>
      </w:r>
      <w:r>
        <w:t xml:space="preserve">können wir die Mittelwerte der gemessenen Zeiten ermitteln. </w:t>
      </w:r>
      <w:r w:rsidR="007D1334">
        <w:t xml:space="preserve">Allgemein kann </w:t>
      </w:r>
      <w:r w:rsidR="007D1334" w:rsidRPr="007D1334">
        <w:rPr>
          <w:rStyle w:val="QWordZchn"/>
        </w:rPr>
        <w:t>apply()</w:t>
      </w:r>
      <w:r w:rsidR="007D1334">
        <w:t xml:space="preserve"> angewandt werden, w</w:t>
      </w:r>
      <w:r w:rsidR="00A15105">
        <w:t>enn die beteiligten Spalten den</w:t>
      </w:r>
      <w:r w:rsidR="007D1334">
        <w:t xml:space="preserve">selben Datentyp haben. </w:t>
      </w:r>
      <w:r w:rsidR="00C61DD0">
        <w:t xml:space="preserve">Die </w:t>
      </w:r>
      <w:r w:rsidR="00862826">
        <w:t>Mittelwerte</w:t>
      </w:r>
      <w:r w:rsidR="00C61DD0">
        <w:t xml:space="preserve"> </w:t>
      </w:r>
      <w:r w:rsidR="00862826">
        <w:t xml:space="preserve">für die 6 Observationen </w:t>
      </w:r>
      <w:r w:rsidR="00C61DD0">
        <w:t>erhalten wir durch</w:t>
      </w:r>
      <w:r w:rsidR="00C61DD0">
        <w:rPr>
          <w:rStyle w:val="Funotenzeichen"/>
        </w:rPr>
        <w:footnoteReference w:id="13"/>
      </w:r>
      <w:r w:rsidR="00C61DD0">
        <w:t>:</w:t>
      </w:r>
    </w:p>
    <w:p w14:paraId="4DFA3D30" w14:textId="648BD387" w:rsidR="00C61DD0" w:rsidRPr="00C61DD0" w:rsidRDefault="00C61DD0" w:rsidP="00C61DD0">
      <w:pPr>
        <w:pStyle w:val="QT3"/>
      </w:pPr>
      <w:r w:rsidRPr="00C61DD0">
        <w:t>&gt; apply(</w:t>
      </w:r>
      <w:r w:rsidR="0044162C">
        <w:t>df1</w:t>
      </w:r>
      <w:r w:rsidRPr="00C61DD0">
        <w:t>[-1],1, mean)</w:t>
      </w:r>
    </w:p>
    <w:p w14:paraId="140A419E" w14:textId="2852A11D" w:rsidR="00C61DD0" w:rsidRDefault="00C61DD0" w:rsidP="00C61DD0">
      <w:pPr>
        <w:pStyle w:val="QT3"/>
        <w:rPr>
          <w:color w:val="000000"/>
          <w:bdr w:val="none" w:sz="0" w:space="0" w:color="auto" w:frame="1"/>
        </w:rPr>
      </w:pPr>
      <w:r w:rsidRPr="00C61DD0">
        <w:rPr>
          <w:color w:val="000000"/>
          <w:bdr w:val="none" w:sz="0" w:space="0" w:color="auto" w:frame="1"/>
        </w:rPr>
        <w:t>[1] 3.73050 4.70350 5.67200 6.70000 7.69200 8.83275</w:t>
      </w:r>
    </w:p>
    <w:p w14:paraId="04FBA82F" w14:textId="73EB8D12" w:rsidR="00C61DD0" w:rsidRPr="00862826" w:rsidRDefault="00862826" w:rsidP="00862826">
      <w:r w:rsidRPr="00862826">
        <w:t xml:space="preserve">Für </w:t>
      </w:r>
      <w:r w:rsidRPr="000F5778">
        <w:rPr>
          <w:i/>
        </w:rPr>
        <w:t>n</w:t>
      </w:r>
      <w:r w:rsidR="000F5778">
        <w:rPr>
          <w:i/>
        </w:rPr>
        <w:t xml:space="preserve"> </w:t>
      </w:r>
      <w:r>
        <w:t>=</w:t>
      </w:r>
      <w:r w:rsidR="000F5778">
        <w:t xml:space="preserve"> </w:t>
      </w:r>
      <w:r>
        <w:t xml:space="preserve">40 000 000 ist also </w:t>
      </w:r>
      <w:r w:rsidR="000F5778">
        <w:t xml:space="preserve">3.73050 </w:t>
      </w:r>
      <w:r>
        <w:t>der Mittelwert der 4 Messwerte.</w:t>
      </w:r>
    </w:p>
    <w:p w14:paraId="0BB0548C" w14:textId="74C5DBD4" w:rsidR="00C61DD0" w:rsidRPr="00C61DD0" w:rsidRDefault="00862826" w:rsidP="00C61D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90" w:lineRule="atLeast"/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</w:pPr>
      <w:r>
        <w:t>Die Mittelwerte für jede der vier Messvariablen erhalten wir hingegen durch:</w:t>
      </w:r>
    </w:p>
    <w:p w14:paraId="68840271" w14:textId="6B2BC707" w:rsidR="00C61DD0" w:rsidRPr="00C61DD0" w:rsidRDefault="00C61DD0" w:rsidP="00C61DD0">
      <w:pPr>
        <w:pStyle w:val="QT3"/>
      </w:pPr>
      <w:r w:rsidRPr="00C61DD0">
        <w:t>&gt; apply(</w:t>
      </w:r>
      <w:r w:rsidR="0044162C">
        <w:t>df1</w:t>
      </w:r>
      <w:r w:rsidRPr="00C61DD0">
        <w:t>[-1],2, mean)</w:t>
      </w:r>
    </w:p>
    <w:p w14:paraId="2B5EA429" w14:textId="77777777" w:rsidR="00C61DD0" w:rsidRPr="00C61DD0" w:rsidRDefault="00C61DD0" w:rsidP="00C61DD0">
      <w:pPr>
        <w:pStyle w:val="QT3"/>
        <w:rPr>
          <w:color w:val="000000"/>
          <w:bdr w:val="none" w:sz="0" w:space="0" w:color="auto" w:frame="1"/>
        </w:rPr>
      </w:pPr>
      <w:r w:rsidRPr="00C61DD0">
        <w:rPr>
          <w:color w:val="000000"/>
          <w:bdr w:val="none" w:sz="0" w:space="0" w:color="auto" w:frame="1"/>
        </w:rPr>
        <w:t xml:space="preserve">Messung.1 Messung.2 Messung.3 Messung.4 </w:t>
      </w:r>
    </w:p>
    <w:p w14:paraId="68CC7D14" w14:textId="77777777" w:rsidR="00C61DD0" w:rsidRPr="00C61DD0" w:rsidRDefault="00C61DD0" w:rsidP="00C61DD0">
      <w:pPr>
        <w:pStyle w:val="QT3"/>
        <w:rPr>
          <w:color w:val="000000"/>
        </w:rPr>
      </w:pPr>
      <w:r w:rsidRPr="00C61DD0">
        <w:rPr>
          <w:color w:val="000000"/>
          <w:bdr w:val="none" w:sz="0" w:space="0" w:color="auto" w:frame="1"/>
        </w:rPr>
        <w:t xml:space="preserve"> 6.193000  6.240167  6.258333  6.195667 </w:t>
      </w:r>
    </w:p>
    <w:p w14:paraId="1EFD9A56" w14:textId="393F9829" w:rsidR="00C61DD0" w:rsidRDefault="000F5778" w:rsidP="00C61E48">
      <w:r>
        <w:t xml:space="preserve">Da ein Date Frame eine Liste der Spaltenvariablen ist, kann für die letzte Abfrage auch </w:t>
      </w:r>
      <w:r>
        <w:rPr>
          <w:rStyle w:val="QWordZchn"/>
        </w:rPr>
        <w:t>la</w:t>
      </w:r>
      <w:r w:rsidRPr="007D1334">
        <w:rPr>
          <w:rStyle w:val="QWordZchn"/>
        </w:rPr>
        <w:t>pply()</w:t>
      </w:r>
      <w:r>
        <w:t xml:space="preserve"> oder besser noch  </w:t>
      </w:r>
      <w:r>
        <w:rPr>
          <w:rStyle w:val="QWordZchn"/>
        </w:rPr>
        <w:t>sa</w:t>
      </w:r>
      <w:r w:rsidRPr="007D1334">
        <w:rPr>
          <w:rStyle w:val="QWordZchn"/>
        </w:rPr>
        <w:t>pply()</w:t>
      </w:r>
      <w:r w:rsidR="00374D08">
        <w:t xml:space="preserve"> benutzt</w:t>
      </w:r>
      <w:r w:rsidR="00151D94">
        <w:t xml:space="preserve"> werden</w:t>
      </w:r>
      <w:r>
        <w:t>:</w:t>
      </w:r>
    </w:p>
    <w:tbl>
      <w:tblPr>
        <w:tblW w:w="134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3430"/>
      </w:tblGrid>
      <w:tr w:rsidR="000F5778" w:rsidRPr="000F5778" w14:paraId="311F78C6" w14:textId="77777777" w:rsidTr="000F577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95E2C6" w14:textId="77777777" w:rsidR="000F5778" w:rsidRPr="000F5778" w:rsidRDefault="000F5778" w:rsidP="00A15105">
            <w:pPr>
              <w:pStyle w:val="QT3"/>
            </w:pPr>
            <w:r w:rsidRPr="000F5778">
              <w:t>&gt; sapply(df1[-1], mean)</w:t>
            </w:r>
          </w:p>
          <w:p w14:paraId="53297E93" w14:textId="77777777" w:rsidR="000F5778" w:rsidRPr="000F5778" w:rsidRDefault="000F5778" w:rsidP="00A15105">
            <w:pPr>
              <w:pStyle w:val="QT3"/>
              <w:rPr>
                <w:color w:val="000000"/>
                <w:bdr w:val="none" w:sz="0" w:space="0" w:color="auto" w:frame="1"/>
              </w:rPr>
            </w:pPr>
            <w:r w:rsidRPr="000F5778">
              <w:rPr>
                <w:color w:val="000000"/>
                <w:bdr w:val="none" w:sz="0" w:space="0" w:color="auto" w:frame="1"/>
              </w:rPr>
              <w:t xml:space="preserve">Messung.1 Messung.2 Messung.3 Messung.4 </w:t>
            </w:r>
          </w:p>
          <w:p w14:paraId="159931FD" w14:textId="2062B7E1" w:rsidR="000F5778" w:rsidRPr="00A15105" w:rsidRDefault="000F5778" w:rsidP="00A15105">
            <w:pPr>
              <w:pStyle w:val="QT3"/>
              <w:rPr>
                <w:color w:val="000000"/>
                <w:bdr w:val="none" w:sz="0" w:space="0" w:color="auto" w:frame="1"/>
              </w:rPr>
            </w:pPr>
            <w:r w:rsidRPr="000F5778">
              <w:rPr>
                <w:color w:val="000000"/>
                <w:bdr w:val="none" w:sz="0" w:space="0" w:color="auto" w:frame="1"/>
              </w:rPr>
              <w:t xml:space="preserve"> 6.193000  6.240167  6.258333  6.195667 </w:t>
            </w:r>
          </w:p>
        </w:tc>
      </w:tr>
    </w:tbl>
    <w:p w14:paraId="6CD55569" w14:textId="0AACB954" w:rsidR="008072D9" w:rsidRDefault="008072D9" w:rsidP="008072D9">
      <w:pPr>
        <w:pStyle w:val="berschrift3"/>
      </w:pPr>
      <w:bookmarkStart w:id="15" w:name="_Toc23437781"/>
      <w:r>
        <w:t>Filtern, Einfügen und Löschen</w:t>
      </w:r>
      <w:bookmarkEnd w:id="15"/>
    </w:p>
    <w:p w14:paraId="05FA1DC5" w14:textId="33B59AEE" w:rsidR="00DB2F62" w:rsidRDefault="00DB2F62" w:rsidP="00DB2F62">
      <w:r w:rsidRPr="00DB2F62">
        <w:t>Wie bei Matrizen und Listen kann</w:t>
      </w:r>
      <w:r>
        <w:t xml:space="preserve"> man </w:t>
      </w:r>
      <w:r w:rsidR="00A15105">
        <w:t>in Data Frames</w:t>
      </w:r>
      <w:r>
        <w:t xml:space="preserve"> filtern:</w:t>
      </w:r>
    </w:p>
    <w:p w14:paraId="3F51C329" w14:textId="77777777" w:rsidR="00DB2F62" w:rsidRPr="00DB2F62" w:rsidRDefault="00DB2F62" w:rsidP="00DB2F62">
      <w:pPr>
        <w:pStyle w:val="QT3klein"/>
      </w:pPr>
      <w:r w:rsidRPr="00DB2F62">
        <w:t>&gt; df2$mess1 &gt; 6</w:t>
      </w:r>
    </w:p>
    <w:p w14:paraId="3EB8CDF1" w14:textId="77777777" w:rsidR="00DB2F62" w:rsidRPr="00DB2F62" w:rsidRDefault="00DB2F62" w:rsidP="00DB2F62">
      <w:pPr>
        <w:pStyle w:val="QT3klein"/>
        <w:rPr>
          <w:color w:val="000000"/>
          <w:bdr w:val="none" w:sz="0" w:space="0" w:color="auto" w:frame="1"/>
        </w:rPr>
      </w:pPr>
      <w:r w:rsidRPr="00DB2F62">
        <w:rPr>
          <w:color w:val="000000"/>
          <w:bdr w:val="none" w:sz="0" w:space="0" w:color="auto" w:frame="1"/>
        </w:rPr>
        <w:t>[1] FALSE FALSE FALSE  TRUE  TRUE  TRUE</w:t>
      </w:r>
    </w:p>
    <w:p w14:paraId="52C16C6B" w14:textId="77777777" w:rsidR="00DB2F62" w:rsidRPr="00DB2F62" w:rsidRDefault="00DB2F62" w:rsidP="00DB2F62">
      <w:pPr>
        <w:pStyle w:val="QT3klein"/>
      </w:pPr>
      <w:r w:rsidRPr="00DB2F62">
        <w:t>&gt; df2$mess1 &gt; df2$mess3</w:t>
      </w:r>
    </w:p>
    <w:p w14:paraId="616924DA" w14:textId="77777777" w:rsidR="00DB2F62" w:rsidRPr="00DB2F62" w:rsidRDefault="00DB2F62" w:rsidP="00DB2F62">
      <w:pPr>
        <w:pStyle w:val="QT3klein"/>
        <w:rPr>
          <w:color w:val="000000"/>
          <w:bdr w:val="none" w:sz="0" w:space="0" w:color="auto" w:frame="1"/>
        </w:rPr>
      </w:pPr>
      <w:r w:rsidRPr="00DB2F62">
        <w:rPr>
          <w:color w:val="000000"/>
          <w:bdr w:val="none" w:sz="0" w:space="0" w:color="auto" w:frame="1"/>
        </w:rPr>
        <w:t>[1] FALSE FALSE  TRUE  TRUE FALSE FALSE</w:t>
      </w:r>
    </w:p>
    <w:p w14:paraId="65DE177A" w14:textId="77777777" w:rsidR="001F140B" w:rsidRDefault="001F140B" w:rsidP="00DB2F62">
      <w:pPr>
        <w:pStyle w:val="QT3klein"/>
      </w:pPr>
    </w:p>
    <w:p w14:paraId="19B7B330" w14:textId="49DAB1A6" w:rsidR="00DB2F62" w:rsidRPr="00DB2F62" w:rsidRDefault="00DB2F62" w:rsidP="00DB2F62">
      <w:pPr>
        <w:pStyle w:val="QT3klein"/>
      </w:pPr>
      <w:r w:rsidRPr="00DB2F62">
        <w:t>&gt; df2[df2$mess1 &gt; df2$mess3,]</w:t>
      </w:r>
    </w:p>
    <w:p w14:paraId="3761F2CF" w14:textId="77777777" w:rsidR="00DB2F62" w:rsidRPr="00DB2F62" w:rsidRDefault="00DB2F62" w:rsidP="00DB2F62">
      <w:pPr>
        <w:pStyle w:val="QT3klein"/>
        <w:rPr>
          <w:color w:val="000000"/>
          <w:bdr w:val="none" w:sz="0" w:space="0" w:color="auto" w:frame="1"/>
        </w:rPr>
      </w:pPr>
      <w:r w:rsidRPr="00DB2F62">
        <w:rPr>
          <w:color w:val="000000"/>
          <w:bdr w:val="none" w:sz="0" w:space="0" w:color="auto" w:frame="1"/>
        </w:rPr>
        <w:t xml:space="preserve">         n mess1 mess2 mess3 mess4</w:t>
      </w:r>
    </w:p>
    <w:p w14:paraId="43ACB5C8" w14:textId="77777777" w:rsidR="00DB2F62" w:rsidRPr="00DB2F62" w:rsidRDefault="00DB2F62" w:rsidP="00DB2F62">
      <w:pPr>
        <w:pStyle w:val="QT3klein"/>
        <w:rPr>
          <w:color w:val="000000"/>
          <w:bdr w:val="none" w:sz="0" w:space="0" w:color="auto" w:frame="1"/>
        </w:rPr>
      </w:pPr>
      <w:r w:rsidRPr="00DB2F62">
        <w:rPr>
          <w:color w:val="000000"/>
          <w:bdr w:val="none" w:sz="0" w:space="0" w:color="auto" w:frame="1"/>
        </w:rPr>
        <w:t>3 60000000 5.719 5.672 5.672 5.625</w:t>
      </w:r>
    </w:p>
    <w:p w14:paraId="0F8299E4" w14:textId="7F4038B7" w:rsidR="00DB2F62" w:rsidRPr="00DB2F62" w:rsidRDefault="00DB2F62" w:rsidP="00DB2F62">
      <w:pPr>
        <w:pStyle w:val="QT3klein"/>
        <w:rPr>
          <w:color w:val="000000"/>
        </w:rPr>
      </w:pPr>
      <w:r w:rsidRPr="00DB2F62">
        <w:rPr>
          <w:color w:val="000000"/>
          <w:bdr w:val="none" w:sz="0" w:space="0" w:color="auto" w:frame="1"/>
        </w:rPr>
        <w:t>4 70000000 6.720 6.782 6.688 6.610</w:t>
      </w:r>
    </w:p>
    <w:p w14:paraId="62A7BBF0" w14:textId="77777777" w:rsidR="00DB2F62" w:rsidRDefault="00DB2F62" w:rsidP="00DB2F62"/>
    <w:p w14:paraId="4A0E8774" w14:textId="437A9CF1" w:rsidR="00DB2F62" w:rsidRDefault="00DB2F62" w:rsidP="00DB2F62">
      <w:r>
        <w:t>Der letzte Funktionsaufruf kann sogar noch kürzer geschrieben werden:</w:t>
      </w:r>
    </w:p>
    <w:p w14:paraId="0942940E" w14:textId="77777777" w:rsidR="00DB2F62" w:rsidRPr="00DB2F62" w:rsidRDefault="00DB2F62" w:rsidP="00DB2F62">
      <w:pPr>
        <w:pStyle w:val="QT3klein"/>
        <w:rPr>
          <w:color w:val="000000"/>
        </w:rPr>
      </w:pPr>
      <w:r w:rsidRPr="00DB2F62">
        <w:t>&gt; df2[mess1 &gt; mess3,]</w:t>
      </w:r>
    </w:p>
    <w:p w14:paraId="1A250238" w14:textId="1FB7C8A2" w:rsidR="008072D9" w:rsidRDefault="00A15105" w:rsidP="00DB2F62">
      <w:r>
        <w:t>Ähnlich wie bei Matrizen hätte man a</w:t>
      </w:r>
      <w:r w:rsidR="00DB2F62">
        <w:t xml:space="preserve">lternativ auch die Funktion </w:t>
      </w:r>
      <w:r w:rsidR="00DB2F62" w:rsidRPr="00DB2F62">
        <w:rPr>
          <w:rStyle w:val="QWordZchn"/>
        </w:rPr>
        <w:t>subset()</w:t>
      </w:r>
      <w:r w:rsidR="00DB2F62">
        <w:t xml:space="preserve"> benutzen können.</w:t>
      </w:r>
    </w:p>
    <w:p w14:paraId="1C2F0207" w14:textId="77777777" w:rsidR="008072D9" w:rsidRDefault="008072D9" w:rsidP="00DB2F62"/>
    <w:p w14:paraId="380B5038" w14:textId="5A58B44B" w:rsidR="008072D9" w:rsidRDefault="008072D9" w:rsidP="00DB2F62">
      <w:r>
        <w:lastRenderedPageBreak/>
        <w:t xml:space="preserve">Als Nächstes wollen wir eine Kopie von </w:t>
      </w:r>
      <w:r w:rsidRPr="008072D9">
        <w:rPr>
          <w:rStyle w:val="QWordZchn"/>
        </w:rPr>
        <w:t>df2</w:t>
      </w:r>
      <w:r>
        <w:t xml:space="preserve"> erstellen und eine neu</w:t>
      </w:r>
      <w:r w:rsidR="0038224E">
        <w:t>e</w:t>
      </w:r>
      <w:r>
        <w:t xml:space="preserve"> Variable </w:t>
      </w:r>
      <w:r>
        <w:rPr>
          <w:rStyle w:val="QWordZchn"/>
        </w:rPr>
        <w:t>d</w:t>
      </w:r>
      <w:r w:rsidRPr="008072D9">
        <w:rPr>
          <w:rStyle w:val="QWordZchn"/>
        </w:rPr>
        <w:t>iff1</w:t>
      </w:r>
      <w:r>
        <w:t xml:space="preserve"> zum Data Frame hinzufügen. Die neue Spaltenvariable soll gleich der Differenz der ersten beiden Messwerte sein:</w:t>
      </w:r>
    </w:p>
    <w:p w14:paraId="0F84966B" w14:textId="77777777" w:rsidR="008072D9" w:rsidRPr="008072D9" w:rsidRDefault="008072D9" w:rsidP="008072D9">
      <w:pPr>
        <w:pStyle w:val="QT3klein"/>
      </w:pPr>
      <w:r w:rsidRPr="008072D9">
        <w:t>&gt; df3 &lt;- df2</w:t>
      </w:r>
    </w:p>
    <w:p w14:paraId="6C8B3493" w14:textId="77777777" w:rsidR="008072D9" w:rsidRPr="008072D9" w:rsidRDefault="008072D9" w:rsidP="008072D9">
      <w:pPr>
        <w:pStyle w:val="QT3klein"/>
      </w:pPr>
      <w:r w:rsidRPr="008072D9">
        <w:t>&gt; df3$diff1 &lt;- df2$mess2 -df2$mess1</w:t>
      </w:r>
    </w:p>
    <w:p w14:paraId="336CE3F7" w14:textId="77777777" w:rsidR="008072D9" w:rsidRPr="008072D9" w:rsidRDefault="008072D9" w:rsidP="008072D9">
      <w:pPr>
        <w:pStyle w:val="QT3klein"/>
      </w:pPr>
      <w:r w:rsidRPr="008072D9">
        <w:t>&gt; str(df3)</w:t>
      </w:r>
    </w:p>
    <w:p w14:paraId="7372383E" w14:textId="77777777" w:rsidR="008072D9" w:rsidRPr="008072D9" w:rsidRDefault="008072D9" w:rsidP="008072D9">
      <w:pPr>
        <w:pStyle w:val="QT3klein"/>
        <w:rPr>
          <w:color w:val="000000"/>
          <w:bdr w:val="none" w:sz="0" w:space="0" w:color="auto" w:frame="1"/>
        </w:rPr>
      </w:pPr>
      <w:r w:rsidRPr="008072D9">
        <w:rPr>
          <w:color w:val="000000"/>
          <w:bdr w:val="none" w:sz="0" w:space="0" w:color="auto" w:frame="1"/>
        </w:rPr>
        <w:t>'data.frame':</w:t>
      </w:r>
      <w:r w:rsidRPr="008072D9">
        <w:rPr>
          <w:color w:val="000000"/>
          <w:bdr w:val="none" w:sz="0" w:space="0" w:color="auto" w:frame="1"/>
        </w:rPr>
        <w:tab/>
        <w:t>6 obs. of  6 variables:</w:t>
      </w:r>
    </w:p>
    <w:p w14:paraId="7FE4A798" w14:textId="77777777" w:rsidR="008072D9" w:rsidRPr="008072D9" w:rsidRDefault="008072D9" w:rsidP="008072D9">
      <w:pPr>
        <w:pStyle w:val="QT3klein"/>
        <w:rPr>
          <w:color w:val="000000"/>
          <w:bdr w:val="none" w:sz="0" w:space="0" w:color="auto" w:frame="1"/>
        </w:rPr>
      </w:pPr>
      <w:r w:rsidRPr="008072D9">
        <w:rPr>
          <w:color w:val="000000"/>
          <w:bdr w:val="none" w:sz="0" w:space="0" w:color="auto" w:frame="1"/>
        </w:rPr>
        <w:t xml:space="preserve"> $ n    : int  40000000 50000000 60000000 70000000 80000000 90000000</w:t>
      </w:r>
    </w:p>
    <w:p w14:paraId="01FE62D7" w14:textId="77777777" w:rsidR="008072D9" w:rsidRPr="008072D9" w:rsidRDefault="008072D9" w:rsidP="008072D9">
      <w:pPr>
        <w:pStyle w:val="QT3klein"/>
        <w:rPr>
          <w:color w:val="000000"/>
          <w:bdr w:val="none" w:sz="0" w:space="0" w:color="auto" w:frame="1"/>
        </w:rPr>
      </w:pPr>
      <w:r w:rsidRPr="008072D9">
        <w:rPr>
          <w:color w:val="000000"/>
          <w:bdr w:val="none" w:sz="0" w:space="0" w:color="auto" w:frame="1"/>
        </w:rPr>
        <w:t xml:space="preserve"> $ mess1: num  3.66 4.67 5.72 6.72 7.64 ...</w:t>
      </w:r>
    </w:p>
    <w:p w14:paraId="172285E2" w14:textId="77777777" w:rsidR="008072D9" w:rsidRPr="008072D9" w:rsidRDefault="008072D9" w:rsidP="008072D9">
      <w:pPr>
        <w:pStyle w:val="QT3klein"/>
        <w:rPr>
          <w:color w:val="000000"/>
          <w:bdr w:val="none" w:sz="0" w:space="0" w:color="auto" w:frame="1"/>
        </w:rPr>
      </w:pPr>
      <w:r w:rsidRPr="008072D9">
        <w:rPr>
          <w:color w:val="000000"/>
          <w:bdr w:val="none" w:sz="0" w:space="0" w:color="auto" w:frame="1"/>
        </w:rPr>
        <w:t xml:space="preserve"> $ mess2: num  3.78 4.74 5.67 6.78 7.67 ...</w:t>
      </w:r>
    </w:p>
    <w:p w14:paraId="2276F64A" w14:textId="77777777" w:rsidR="008072D9" w:rsidRPr="008072D9" w:rsidRDefault="008072D9" w:rsidP="008072D9">
      <w:pPr>
        <w:pStyle w:val="QT3klein"/>
        <w:rPr>
          <w:color w:val="000000"/>
          <w:bdr w:val="none" w:sz="0" w:space="0" w:color="auto" w:frame="1"/>
        </w:rPr>
      </w:pPr>
      <w:r w:rsidRPr="008072D9">
        <w:rPr>
          <w:color w:val="000000"/>
          <w:bdr w:val="none" w:sz="0" w:space="0" w:color="auto" w:frame="1"/>
        </w:rPr>
        <w:t xml:space="preserve"> $ mess3: num  3.72 4.72 5.67 6.69 7.7 ...</w:t>
      </w:r>
    </w:p>
    <w:p w14:paraId="48D32E6D" w14:textId="77777777" w:rsidR="008072D9" w:rsidRPr="008072D9" w:rsidRDefault="008072D9" w:rsidP="008072D9">
      <w:pPr>
        <w:pStyle w:val="QT3klein"/>
        <w:rPr>
          <w:color w:val="000000"/>
          <w:bdr w:val="none" w:sz="0" w:space="0" w:color="auto" w:frame="1"/>
        </w:rPr>
      </w:pPr>
      <w:r w:rsidRPr="008072D9">
        <w:rPr>
          <w:color w:val="000000"/>
          <w:bdr w:val="none" w:sz="0" w:space="0" w:color="auto" w:frame="1"/>
        </w:rPr>
        <w:t xml:space="preserve"> $ mess4: num  3.77 4.69 5.62 6.61 7.75 ...</w:t>
      </w:r>
    </w:p>
    <w:p w14:paraId="68A8F89E" w14:textId="77777777" w:rsidR="008072D9" w:rsidRPr="008072D9" w:rsidRDefault="008072D9" w:rsidP="008072D9">
      <w:pPr>
        <w:pStyle w:val="QT3klein"/>
        <w:rPr>
          <w:color w:val="000000"/>
        </w:rPr>
      </w:pPr>
      <w:r w:rsidRPr="008072D9">
        <w:rPr>
          <w:color w:val="000000"/>
          <w:bdr w:val="none" w:sz="0" w:space="0" w:color="auto" w:frame="1"/>
        </w:rPr>
        <w:t xml:space="preserve"> $ diff1: num  0.125 0.063 -0.047 0.062 0.032 ...</w:t>
      </w:r>
    </w:p>
    <w:p w14:paraId="3736AE16" w14:textId="77777777" w:rsidR="008072D9" w:rsidRDefault="008072D9" w:rsidP="00DB2F62"/>
    <w:p w14:paraId="11CB7995" w14:textId="3D02B945" w:rsidR="0038224E" w:rsidRDefault="008072D9" w:rsidP="00DB2F62">
      <w:r>
        <w:t xml:space="preserve">Wie bei Matrizen können auch </w:t>
      </w:r>
      <w:r w:rsidRPr="0038224E">
        <w:rPr>
          <w:rStyle w:val="QWordZchn"/>
        </w:rPr>
        <w:t>cbind()</w:t>
      </w:r>
      <w:r>
        <w:t xml:space="preserve"> und </w:t>
      </w:r>
      <w:r w:rsidRPr="0038224E">
        <w:rPr>
          <w:rStyle w:val="QWordZchn"/>
        </w:rPr>
        <w:t>rbind()</w:t>
      </w:r>
      <w:r>
        <w:t xml:space="preserve"> benutz</w:t>
      </w:r>
      <w:r w:rsidR="0038224E">
        <w:t>t werden,</w:t>
      </w:r>
      <w:r>
        <w:t xml:space="preserve"> um neuen Daten </w:t>
      </w:r>
      <w:r w:rsidR="0038224E">
        <w:t xml:space="preserve">an jeder beliebigen Stelle </w:t>
      </w:r>
      <w:r>
        <w:t>einzufüg</w:t>
      </w:r>
      <w:r w:rsidR="0038224E">
        <w:t>en:</w:t>
      </w:r>
    </w:p>
    <w:p w14:paraId="5D4DC49C" w14:textId="77777777" w:rsidR="0038224E" w:rsidRPr="0038224E" w:rsidRDefault="0038224E" w:rsidP="0038224E">
      <w:pPr>
        <w:pStyle w:val="QT3klein"/>
      </w:pPr>
      <w:r w:rsidRPr="0038224E">
        <w:t>&gt; Nummer &lt;- 1:6</w:t>
      </w:r>
    </w:p>
    <w:p w14:paraId="0B7C7363" w14:textId="291A6EA4" w:rsidR="0038224E" w:rsidRPr="0038224E" w:rsidRDefault="0038224E" w:rsidP="0038224E">
      <w:pPr>
        <w:pStyle w:val="QT3klein"/>
      </w:pPr>
      <w:r w:rsidRPr="0038224E">
        <w:t>&gt; df3 &lt;- cbind(df3[1],</w:t>
      </w:r>
      <w:r>
        <w:t xml:space="preserve"> </w:t>
      </w:r>
      <w:r w:rsidRPr="0038224E">
        <w:t>Nummer,</w:t>
      </w:r>
      <w:r>
        <w:t xml:space="preserve"> </w:t>
      </w:r>
      <w:r w:rsidRPr="0038224E">
        <w:t>df3[-1])</w:t>
      </w:r>
    </w:p>
    <w:p w14:paraId="406340DB" w14:textId="77777777" w:rsidR="0038224E" w:rsidRPr="0038224E" w:rsidRDefault="0038224E" w:rsidP="0038224E">
      <w:pPr>
        <w:pStyle w:val="QT3klein"/>
      </w:pPr>
      <w:r w:rsidRPr="0038224E">
        <w:t>&gt; str(df3)</w:t>
      </w:r>
    </w:p>
    <w:p w14:paraId="3ABBEBA0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>'data.frame':</w:t>
      </w:r>
      <w:r w:rsidRPr="0038224E">
        <w:rPr>
          <w:color w:val="000000"/>
          <w:bdr w:val="none" w:sz="0" w:space="0" w:color="auto" w:frame="1"/>
        </w:rPr>
        <w:tab/>
        <w:t>6 obs. of  7 variables:</w:t>
      </w:r>
    </w:p>
    <w:p w14:paraId="564B1956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n     : int  40000000 50000000 60000000 70000000 80000000 90000000</w:t>
      </w:r>
    </w:p>
    <w:p w14:paraId="1A17EBA2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Nummer: int  1 2 3 4 5 6</w:t>
      </w:r>
    </w:p>
    <w:p w14:paraId="22B77534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mess1 : num  3.66 4.67 5.72 6.72 7.64 ...</w:t>
      </w:r>
    </w:p>
    <w:p w14:paraId="73180D13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mess2 : num  3.78 4.74 5.67 6.78 7.67 ...</w:t>
      </w:r>
    </w:p>
    <w:p w14:paraId="7CBA9326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mess3 : num  3.72 4.72 5.67 6.69 7.7 ...</w:t>
      </w:r>
    </w:p>
    <w:p w14:paraId="1CAC25BF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mess4 : num  3.77 4.69 5.62 6.61 7.75 ...</w:t>
      </w:r>
    </w:p>
    <w:p w14:paraId="1330DD7E" w14:textId="77777777" w:rsidR="0038224E" w:rsidRPr="0038224E" w:rsidRDefault="0038224E" w:rsidP="0038224E">
      <w:pPr>
        <w:pStyle w:val="QT3klein"/>
        <w:rPr>
          <w:color w:val="000000"/>
        </w:rPr>
      </w:pPr>
      <w:r w:rsidRPr="0038224E">
        <w:rPr>
          <w:color w:val="000000"/>
          <w:bdr w:val="none" w:sz="0" w:space="0" w:color="auto" w:frame="1"/>
        </w:rPr>
        <w:t xml:space="preserve"> $ diff1 : num  0.125 0.063 -0.047 0.062 0.032 ...</w:t>
      </w:r>
    </w:p>
    <w:p w14:paraId="7D2B98D6" w14:textId="3B437362" w:rsidR="0038224E" w:rsidRDefault="0038224E" w:rsidP="00DB2F62"/>
    <w:p w14:paraId="25AE53BD" w14:textId="18E58A89" w:rsidR="0038224E" w:rsidRDefault="0038224E" w:rsidP="00DB2F62">
      <w:r>
        <w:t xml:space="preserve">Auffällig ist, dass der Name „Nummer“ der hinzugefügten Spalte automatisch im Data Frame übernommen wird! Durch </w:t>
      </w:r>
      <w:r w:rsidRPr="0038224E">
        <w:rPr>
          <w:rFonts w:ascii="Consolas" w:hAnsi="Consolas"/>
        </w:rPr>
        <w:t>df3$diff1 &lt;-NULL</w:t>
      </w:r>
      <w:r>
        <w:t xml:space="preserve"> wird die Spaltenvariable </w:t>
      </w:r>
      <w:r>
        <w:rPr>
          <w:rStyle w:val="QWordZchn"/>
        </w:rPr>
        <w:t>d</w:t>
      </w:r>
      <w:r w:rsidRPr="008072D9">
        <w:rPr>
          <w:rStyle w:val="QWordZchn"/>
        </w:rPr>
        <w:t>iff1</w:t>
      </w:r>
      <w:r>
        <w:t xml:space="preserve"> wieder gelöscht:</w:t>
      </w:r>
    </w:p>
    <w:p w14:paraId="0A97DEE2" w14:textId="77777777" w:rsidR="0038224E" w:rsidRPr="0038224E" w:rsidRDefault="0038224E" w:rsidP="0038224E">
      <w:pPr>
        <w:pStyle w:val="QT3klein"/>
      </w:pPr>
      <w:r w:rsidRPr="0038224E">
        <w:t>&gt; df3$diff1 &lt;-NULL</w:t>
      </w:r>
    </w:p>
    <w:p w14:paraId="7F4E3AA5" w14:textId="77777777" w:rsidR="0038224E" w:rsidRPr="0038224E" w:rsidRDefault="0038224E" w:rsidP="0038224E">
      <w:pPr>
        <w:pStyle w:val="QT3klein"/>
      </w:pPr>
      <w:r w:rsidRPr="0038224E">
        <w:t>&gt; str(df3)</w:t>
      </w:r>
    </w:p>
    <w:p w14:paraId="772CD522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>'data.frame':</w:t>
      </w:r>
      <w:r w:rsidRPr="0038224E">
        <w:rPr>
          <w:color w:val="000000"/>
          <w:bdr w:val="none" w:sz="0" w:space="0" w:color="auto" w:frame="1"/>
        </w:rPr>
        <w:tab/>
        <w:t>6 obs. of  6 variables:</w:t>
      </w:r>
    </w:p>
    <w:p w14:paraId="0DF969AC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n     : int  40000000 50000000 60000000 70000000 80000000 90000000</w:t>
      </w:r>
    </w:p>
    <w:p w14:paraId="3457A9C0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Nummer: int  1 2 3 4 5 6</w:t>
      </w:r>
    </w:p>
    <w:p w14:paraId="2218026B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mess1 : num  3.66 4.67 5.72 6.72 7.64 ...</w:t>
      </w:r>
    </w:p>
    <w:p w14:paraId="0E218A48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mess2 : num  3.78 4.74 5.67 6.78 7.67 ...</w:t>
      </w:r>
    </w:p>
    <w:p w14:paraId="37C2A39B" w14:textId="77777777" w:rsidR="0038224E" w:rsidRPr="0038224E" w:rsidRDefault="0038224E" w:rsidP="0038224E">
      <w:pPr>
        <w:pStyle w:val="QT3klein"/>
        <w:rPr>
          <w:color w:val="000000"/>
          <w:bdr w:val="none" w:sz="0" w:space="0" w:color="auto" w:frame="1"/>
        </w:rPr>
      </w:pPr>
      <w:r w:rsidRPr="0038224E">
        <w:rPr>
          <w:color w:val="000000"/>
          <w:bdr w:val="none" w:sz="0" w:space="0" w:color="auto" w:frame="1"/>
        </w:rPr>
        <w:t xml:space="preserve"> $ mess3 : num  3.72 4.72 5.67 6.69 7.7 ...</w:t>
      </w:r>
    </w:p>
    <w:p w14:paraId="410B34AB" w14:textId="77777777" w:rsidR="0038224E" w:rsidRPr="0038224E" w:rsidRDefault="0038224E" w:rsidP="0038224E">
      <w:pPr>
        <w:pStyle w:val="QT3klein"/>
        <w:rPr>
          <w:color w:val="000000"/>
        </w:rPr>
      </w:pPr>
      <w:r w:rsidRPr="0038224E">
        <w:rPr>
          <w:color w:val="000000"/>
          <w:bdr w:val="none" w:sz="0" w:space="0" w:color="auto" w:frame="1"/>
        </w:rPr>
        <w:t xml:space="preserve"> $ mess4 : num  3.77 4.69 5.62 6.61 7.75 ...</w:t>
      </w:r>
    </w:p>
    <w:p w14:paraId="39005647" w14:textId="77777777" w:rsidR="0038224E" w:rsidRDefault="0038224E" w:rsidP="00DB2F62"/>
    <w:p w14:paraId="61EFAE2E" w14:textId="6DBCC97B" w:rsidR="0032468F" w:rsidRPr="00DA48B4" w:rsidRDefault="0032468F" w:rsidP="0032468F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7A2124AB" w14:textId="7EB5C84A" w:rsidR="00151D94" w:rsidRDefault="00151D94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data.frame()</w:t>
      </w:r>
    </w:p>
    <w:p w14:paraId="556471D4" w14:textId="44E0AB87" w:rsidR="0032468F" w:rsidRPr="0079565F" w:rsidRDefault="0032468F" w:rsidP="0032468F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79565F">
        <w:rPr>
          <w:rFonts w:ascii="Consolas" w:hAnsi="Consolas"/>
          <w:lang w:val="en-US"/>
        </w:rPr>
        <w:t>read.table()</w:t>
      </w:r>
      <w:r>
        <w:rPr>
          <w:rFonts w:ascii="Consolas" w:hAnsi="Consolas"/>
          <w:lang w:val="en-US"/>
        </w:rPr>
        <w:t xml:space="preserve">, </w:t>
      </w:r>
      <w:r w:rsidRPr="009B7136">
        <w:rPr>
          <w:rStyle w:val="QWordZchn"/>
        </w:rPr>
        <w:t>read.csv</w:t>
      </w:r>
      <w:r w:rsidRPr="0079565F">
        <w:rPr>
          <w:rFonts w:ascii="Consolas" w:hAnsi="Consolas"/>
          <w:lang w:val="en-US"/>
        </w:rPr>
        <w:t>()</w:t>
      </w:r>
      <w:r>
        <w:rPr>
          <w:rFonts w:ascii="Consolas" w:hAnsi="Consolas"/>
          <w:lang w:val="en-US"/>
        </w:rPr>
        <w:t xml:space="preserve">, </w:t>
      </w:r>
      <w:r w:rsidRPr="009B7136">
        <w:rPr>
          <w:rStyle w:val="QWordZchn"/>
        </w:rPr>
        <w:t>read.csv2</w:t>
      </w:r>
      <w:r w:rsidRPr="0079565F">
        <w:rPr>
          <w:rFonts w:ascii="Consolas" w:hAnsi="Consolas"/>
          <w:lang w:val="en-US"/>
        </w:rPr>
        <w:t>()</w:t>
      </w:r>
    </w:p>
    <w:p w14:paraId="6ABCF1A2" w14:textId="77777777" w:rsidR="0032468F" w:rsidRDefault="0032468F" w:rsidP="00C61E48"/>
    <w:p w14:paraId="655BC1D9" w14:textId="3F13B478" w:rsidR="00E23809" w:rsidRDefault="00E23809" w:rsidP="00151D94">
      <w:pPr>
        <w:pStyle w:val="berschrift2"/>
        <w:numPr>
          <w:ilvl w:val="0"/>
          <w:numId w:val="0"/>
        </w:numPr>
        <w:ind w:left="576" w:hanging="576"/>
      </w:pPr>
      <w:bookmarkStart w:id="16" w:name="_Toc23437782"/>
      <w:r>
        <w:t>Literaturverzeichnis</w:t>
      </w:r>
      <w:bookmarkEnd w:id="16"/>
    </w:p>
    <w:p w14:paraId="3D292C67" w14:textId="0E64763C" w:rsidR="00E23809" w:rsidRPr="00E23809" w:rsidRDefault="00E23809" w:rsidP="00E23809">
      <w:pPr>
        <w:rPr>
          <w:lang w:val="en-US"/>
        </w:rPr>
      </w:pPr>
      <w:r w:rsidRPr="00E23809">
        <w:rPr>
          <w:lang w:val="en-US"/>
        </w:rPr>
        <w:t>[Wickham_2019a]</w:t>
      </w:r>
      <w:r>
        <w:rPr>
          <w:lang w:val="en-US"/>
        </w:rPr>
        <w:t xml:space="preserve"> </w:t>
      </w:r>
      <w:hyperlink r:id="rId22" w:history="1">
        <w:r w:rsidRPr="00E23809">
          <w:rPr>
            <w:rStyle w:val="Hyperlink"/>
          </w:rPr>
          <w:t>https://adv-r.hadley.nz/names-values.html</w:t>
        </w:r>
      </w:hyperlink>
      <w:r w:rsidRPr="00E23809">
        <w:t xml:space="preserve">, </w:t>
      </w:r>
      <w:r w:rsidRPr="00E23809">
        <w:rPr>
          <w:lang w:val="en-US"/>
        </w:rPr>
        <w:t xml:space="preserve">Hadley Wickham, </w:t>
      </w:r>
      <w:r w:rsidRPr="00E23809">
        <w:rPr>
          <w:i/>
          <w:lang w:val="en-US"/>
        </w:rPr>
        <w:t>Advanced R</w:t>
      </w:r>
      <w:r w:rsidRPr="00E23809">
        <w:rPr>
          <w:lang w:val="en-US"/>
        </w:rPr>
        <w:t>,</w:t>
      </w:r>
      <w:r w:rsidRPr="00E23809">
        <w:t xml:space="preserve">  (Zugriff 24.10.2019)</w:t>
      </w:r>
      <w:r>
        <w:t xml:space="preserve"> </w:t>
      </w:r>
      <w:r w:rsidRPr="00E23809">
        <w:t>(elektronische Version von [Wickham 2019b])</w:t>
      </w:r>
    </w:p>
    <w:p w14:paraId="6F992DF4" w14:textId="77777777" w:rsidR="00E23809" w:rsidRPr="00E23809" w:rsidRDefault="00E23809" w:rsidP="00E23809">
      <w:pPr>
        <w:pStyle w:val="LEText"/>
      </w:pPr>
    </w:p>
    <w:p w14:paraId="1C0103C6" w14:textId="17EBD85A" w:rsidR="00E23809" w:rsidRDefault="00E23809" w:rsidP="00E23809">
      <w:pPr>
        <w:rPr>
          <w:lang w:val="en-US"/>
        </w:rPr>
      </w:pPr>
      <w:r w:rsidRPr="00E23809">
        <w:rPr>
          <w:lang w:val="en-US"/>
        </w:rPr>
        <w:t>[Wickham_2019b]</w:t>
      </w:r>
      <w:r>
        <w:rPr>
          <w:lang w:val="en-US"/>
        </w:rPr>
        <w:t xml:space="preserve"> </w:t>
      </w:r>
      <w:r w:rsidRPr="00E23809">
        <w:rPr>
          <w:lang w:val="en-US"/>
        </w:rPr>
        <w:t>Wickham, Hadley: Advanced R, Second Edition. 2. Aufl.. Boca Raton, Fla: CRC Press, 2019.</w:t>
      </w:r>
    </w:p>
    <w:p w14:paraId="131A8632" w14:textId="77777777" w:rsidR="00E23809" w:rsidRPr="00C273A1" w:rsidRDefault="00E23809" w:rsidP="0038130D"/>
    <w:sectPr w:rsidR="00E23809" w:rsidRPr="00C273A1" w:rsidSect="006E7849">
      <w:headerReference w:type="default" r:id="rId23"/>
      <w:pgSz w:w="11907" w:h="16840" w:code="9"/>
      <w:pgMar w:top="1418" w:right="1417" w:bottom="1134" w:left="1701" w:header="567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ADC02" w14:textId="77777777" w:rsidR="00DE458E" w:rsidRDefault="00DE458E" w:rsidP="00B22FB3"/>
    <w:p w14:paraId="4F0736AE" w14:textId="77777777" w:rsidR="00DE458E" w:rsidRDefault="00DE458E" w:rsidP="00B22FB3"/>
    <w:p w14:paraId="62C99816" w14:textId="77777777" w:rsidR="00DE458E" w:rsidRDefault="00DE458E" w:rsidP="00B22FB3"/>
    <w:p w14:paraId="6ADC6CE4" w14:textId="77777777" w:rsidR="00DE458E" w:rsidRDefault="00DE458E"/>
  </w:endnote>
  <w:endnote w:type="continuationSeparator" w:id="0">
    <w:p w14:paraId="2E549E36" w14:textId="77777777" w:rsidR="00DE458E" w:rsidRDefault="00DE458E" w:rsidP="00B22FB3"/>
    <w:p w14:paraId="7F465162" w14:textId="77777777" w:rsidR="00DE458E" w:rsidRDefault="00DE458E" w:rsidP="00B22FB3"/>
    <w:p w14:paraId="47AD1FA7" w14:textId="77777777" w:rsidR="00DE458E" w:rsidRDefault="00DE458E" w:rsidP="00B22FB3"/>
    <w:p w14:paraId="57A417AB" w14:textId="77777777" w:rsidR="00DE458E" w:rsidRDefault="00DE458E"/>
  </w:endnote>
  <w:endnote w:type="continuationNotice" w:id="1">
    <w:p w14:paraId="4C740D38" w14:textId="77777777" w:rsidR="00DE458E" w:rsidRDefault="00DE458E" w:rsidP="00B22FB3"/>
    <w:p w14:paraId="1B2BFD1B" w14:textId="77777777" w:rsidR="00DE458E" w:rsidRDefault="00DE458E" w:rsidP="00B22FB3"/>
    <w:p w14:paraId="0199AD89" w14:textId="77777777" w:rsidR="00DE458E" w:rsidRDefault="00DE458E" w:rsidP="00B22FB3"/>
    <w:p w14:paraId="7FA30123" w14:textId="77777777" w:rsidR="00DE458E" w:rsidRDefault="00DE45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MR10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1EFB1" w14:textId="77777777" w:rsidR="000B7778" w:rsidRPr="008B111D" w:rsidRDefault="000B7778" w:rsidP="008B111D">
    <w:r w:rsidRPr="00156FF0">
      <w:fldChar w:fldCharType="begin"/>
    </w:r>
    <w:r w:rsidRPr="00156FF0">
      <w:instrText xml:space="preserve"> PAGE  \* MERGEFORMAT </w:instrText>
    </w:r>
    <w:r w:rsidRPr="00156FF0">
      <w:fldChar w:fldCharType="separate"/>
    </w:r>
    <w:r>
      <w:rPr>
        <w:noProof/>
      </w:rPr>
      <w:t>18</w:t>
    </w:r>
    <w:r w:rsidRPr="00156FF0">
      <w:fldChar w:fldCharType="end"/>
    </w:r>
    <w:r>
      <w:t xml:space="preserve">                       </w:t>
    </w:r>
    <w:r w:rsidRPr="00FE0E85">
      <w:rPr>
        <w:rFonts w:ascii="Arial" w:hAnsi="Arial" w:cs="Arial"/>
        <w:sz w:val="18"/>
        <w:szCs w:val="18"/>
      </w:rPr>
      <w:t>J. Willms, FH-SWF</w:t>
    </w:r>
    <w:r>
      <w:rPr>
        <w:rFonts w:ascii="Arial" w:hAnsi="Arial" w:cs="Arial"/>
        <w:sz w:val="18"/>
        <w:szCs w:val="18"/>
      </w:rPr>
      <w:t xml:space="preserve">    Vorversion                         </w:t>
    </w:r>
    <w:r>
      <w:rPr>
        <w:rFonts w:ascii="Arial" w:hAnsi="Arial" w:cs="Arial"/>
        <w:sz w:val="18"/>
        <w:szCs w:val="18"/>
      </w:rPr>
      <w:tab/>
      <w:t xml:space="preserve">                    29.07.2019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7D28E" w14:textId="3FA44FCD" w:rsidR="000B7778" w:rsidRPr="008B111D" w:rsidRDefault="000B7778" w:rsidP="00321ACF">
    <w:pPr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334EF8">
      <w:rPr>
        <w:rFonts w:asciiTheme="minorHAnsi" w:hAnsiTheme="minorHAnsi" w:cstheme="minorHAnsi"/>
        <w:sz w:val="24"/>
        <w:szCs w:val="24"/>
      </w:rPr>
      <w:t xml:space="preserve">Seite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DC67A2">
      <w:rPr>
        <w:rFonts w:asciiTheme="minorHAnsi" w:hAnsiTheme="minorHAnsi" w:cstheme="minorHAnsi"/>
        <w:bCs/>
        <w:noProof/>
        <w:sz w:val="24"/>
        <w:szCs w:val="24"/>
      </w:rPr>
      <w:t>2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 xml:space="preserve"> von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DC67A2">
      <w:rPr>
        <w:rFonts w:asciiTheme="minorHAnsi" w:hAnsiTheme="minorHAnsi" w:cstheme="minorHAnsi"/>
        <w:bCs/>
        <w:noProof/>
        <w:sz w:val="24"/>
        <w:szCs w:val="24"/>
      </w:rPr>
      <w:t>21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ab/>
    </w:r>
    <w:r w:rsidRPr="00334EF8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jwRscript2_c1_teil1.docx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4.10.2019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9C76E6" w14:textId="0B2A672C" w:rsidR="000B7778" w:rsidRDefault="000B7778" w:rsidP="005832DD">
    <w:pPr>
      <w:jc w:val="center"/>
    </w:pPr>
    <w:r w:rsidRPr="005852F6">
      <w:rPr>
        <w:rFonts w:ascii="Arial" w:hAnsi="Arial" w:cs="Arial"/>
        <w:sz w:val="18"/>
        <w:szCs w:val="18"/>
      </w:rPr>
      <w:t xml:space="preserve"> </w:t>
    </w: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334EF8">
      <w:rPr>
        <w:rFonts w:asciiTheme="minorHAnsi" w:hAnsiTheme="minorHAnsi" w:cstheme="minorHAnsi"/>
        <w:sz w:val="24"/>
        <w:szCs w:val="24"/>
      </w:rPr>
      <w:t xml:space="preserve">Seite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DC67A2">
      <w:rPr>
        <w:rFonts w:asciiTheme="minorHAnsi" w:hAnsiTheme="minorHAnsi" w:cstheme="minorHAnsi"/>
        <w:bCs/>
        <w:noProof/>
        <w:sz w:val="24"/>
        <w:szCs w:val="24"/>
      </w:rPr>
      <w:t>1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 xml:space="preserve"> von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DC67A2">
      <w:rPr>
        <w:rFonts w:asciiTheme="minorHAnsi" w:hAnsiTheme="minorHAnsi" w:cstheme="minorHAnsi"/>
        <w:bCs/>
        <w:noProof/>
        <w:sz w:val="24"/>
        <w:szCs w:val="24"/>
      </w:rPr>
      <w:t>21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ab/>
    </w:r>
    <w:r w:rsidRPr="00334EF8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 xml:space="preserve">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jwRscript2_c1_teil1.docx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4.10.2019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ACBD3" w14:textId="77777777" w:rsidR="00DE458E" w:rsidRDefault="00DE458E" w:rsidP="00B27513">
      <w:pPr>
        <w:pStyle w:val="stdText"/>
      </w:pPr>
      <w:r>
        <w:continuationSeparator/>
      </w:r>
    </w:p>
    <w:p w14:paraId="462A2595" w14:textId="77777777" w:rsidR="00DE458E" w:rsidRDefault="00DE458E"/>
  </w:footnote>
  <w:footnote w:type="continuationSeparator" w:id="0">
    <w:p w14:paraId="013748F0" w14:textId="77777777" w:rsidR="00DE458E" w:rsidRDefault="00DE458E" w:rsidP="00B27513">
      <w:pPr>
        <w:pStyle w:val="stdText"/>
      </w:pPr>
      <w:r>
        <w:continuationSeparator/>
      </w:r>
    </w:p>
    <w:p w14:paraId="40F5E09A" w14:textId="77777777" w:rsidR="00DE458E" w:rsidRDefault="00DE458E"/>
  </w:footnote>
  <w:footnote w:type="continuationNotice" w:id="1">
    <w:p w14:paraId="715D717A" w14:textId="77777777" w:rsidR="00DE458E" w:rsidRDefault="00DE458E" w:rsidP="00B22FB3"/>
    <w:p w14:paraId="28D73ADA" w14:textId="77777777" w:rsidR="00DE458E" w:rsidRDefault="00DE458E" w:rsidP="00B22FB3"/>
    <w:p w14:paraId="63F97577" w14:textId="77777777" w:rsidR="00DE458E" w:rsidRDefault="00DE458E" w:rsidP="00B22FB3"/>
    <w:p w14:paraId="741C3FE0" w14:textId="77777777" w:rsidR="00DE458E" w:rsidRDefault="00DE458E"/>
  </w:footnote>
  <w:footnote w:id="2">
    <w:p w14:paraId="216E0E7A" w14:textId="53A666D3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daher oft auch </w:t>
      </w:r>
      <w:r w:rsidRPr="00E44491">
        <w:rPr>
          <w:i/>
        </w:rPr>
        <w:t xml:space="preserve">named </w:t>
      </w:r>
      <w:r w:rsidRPr="00E44491">
        <w:t xml:space="preserve">list </w:t>
      </w:r>
      <w:r>
        <w:t xml:space="preserve">(oder </w:t>
      </w:r>
      <w:r w:rsidRPr="00E44491">
        <w:rPr>
          <w:i/>
        </w:rPr>
        <w:t>benannte</w:t>
      </w:r>
      <w:r>
        <w:t xml:space="preserve"> Liste) genannt. Die Namen werden auch als „Tags“ bezeichnet.</w:t>
      </w:r>
    </w:p>
  </w:footnote>
  <w:footnote w:id="3">
    <w:p w14:paraId="35BF6894" w14:textId="076C566B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Unbedingt empfehlenswert, wenn man R genauer verstehen möchte. </w:t>
      </w:r>
      <w:r w:rsidRPr="009570AD">
        <w:t>[Wickham 2019</w:t>
      </w:r>
      <w:r>
        <w:t>a</w:t>
      </w:r>
      <w:r w:rsidRPr="009570AD">
        <w:t>]</w:t>
      </w:r>
      <w:r>
        <w:t xml:space="preserve"> ist die elektronische Version von </w:t>
      </w:r>
      <w:r w:rsidRPr="009570AD">
        <w:t>[Wickham 2019</w:t>
      </w:r>
      <w:r>
        <w:t>b</w:t>
      </w:r>
      <w:r w:rsidRPr="009570AD">
        <w:t>]</w:t>
      </w:r>
    </w:p>
  </w:footnote>
  <w:footnote w:id="4">
    <w:p w14:paraId="746D0A19" w14:textId="5785A7BA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BE0B7D">
        <w:t>Oft wird in diesem Zusammenhang</w:t>
      </w:r>
      <w:r>
        <w:t xml:space="preserve"> auch von </w:t>
      </w:r>
      <w:r w:rsidRPr="00F82804">
        <w:t>kategoriale</w:t>
      </w:r>
      <w:r>
        <w:t>n</w:t>
      </w:r>
      <w:r w:rsidRPr="00F82804">
        <w:t xml:space="preserve"> Variablen</w:t>
      </w:r>
      <w:r>
        <w:t xml:space="preserve"> gesprochen</w:t>
      </w:r>
    </w:p>
  </w:footnote>
  <w:footnote w:id="5">
    <w:p w14:paraId="283A38B9" w14:textId="583295A7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Siehe Übungen zu Kapitel 4</w:t>
      </w:r>
    </w:p>
  </w:footnote>
  <w:footnote w:id="6">
    <w:p w14:paraId="4D70D4C4" w14:textId="173D40FF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Die erzeugten Ausgaben sind fast identisch, aber die Rückgabewerte sind unterschiedlich: Während </w:t>
      </w:r>
      <w:r w:rsidRPr="00F35563">
        <w:rPr>
          <w:rFonts w:ascii="Consolas" w:hAnsi="Consolas"/>
        </w:rPr>
        <w:t>table()</w:t>
      </w:r>
      <w:r>
        <w:t xml:space="preserve"> ein Objekt der Klasse </w:t>
      </w:r>
      <w:r w:rsidRPr="00F35563">
        <w:rPr>
          <w:rFonts w:ascii="Consolas" w:hAnsi="Consolas"/>
        </w:rPr>
        <w:t>table</w:t>
      </w:r>
      <w:r>
        <w:t xml:space="preserve"> zurückgibt, gibt in diesem Fall s</w:t>
      </w:r>
      <w:r w:rsidRPr="00F35563">
        <w:rPr>
          <w:rFonts w:ascii="Consolas" w:hAnsi="Consolas"/>
        </w:rPr>
        <w:t>ummary()</w:t>
      </w:r>
      <w:r w:rsidRPr="00F35563">
        <w:t xml:space="preserve"> </w:t>
      </w:r>
      <w:r>
        <w:t>einen benannten Vektor zurück</w:t>
      </w:r>
    </w:p>
  </w:footnote>
  <w:footnote w:id="7">
    <w:p w14:paraId="133C0175" w14:textId="529A0F35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entspricht hier einer alphabetischen Sortierung</w:t>
      </w:r>
    </w:p>
  </w:footnote>
  <w:footnote w:id="8">
    <w:p w14:paraId="5D2441E2" w14:textId="77CB9294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streng genommen eigentlich aus Relationen</w:t>
      </w:r>
    </w:p>
  </w:footnote>
  <w:footnote w:id="9">
    <w:p w14:paraId="6978A71D" w14:textId="1990488A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F3218F">
        <w:t xml:space="preserve">wie üblich </w:t>
      </w:r>
      <w:r>
        <w:t xml:space="preserve">meinen wir </w:t>
      </w:r>
      <w:r w:rsidR="00F3218F">
        <w:t xml:space="preserve">dabei </w:t>
      </w:r>
      <w:r>
        <w:t>einen atomaren Vektor</w:t>
      </w:r>
    </w:p>
  </w:footnote>
  <w:footnote w:id="10">
    <w:p w14:paraId="1B3BA6BB" w14:textId="67DB5636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Wie bereits am Ende von Kapitel 4 erläutert, wird statt Dimension manchmal auch der Begriff „Anzahl der Achsen“ verw</w:t>
      </w:r>
      <w:r w:rsidR="00F3218F">
        <w:t>endet</w:t>
      </w:r>
    </w:p>
  </w:footnote>
  <w:footnote w:id="11">
    <w:p w14:paraId="3B4F57B4" w14:textId="46234C90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mithilfe eines Pseudo-Zufallsgenerators</w:t>
      </w:r>
    </w:p>
  </w:footnote>
  <w:footnote w:id="12">
    <w:p w14:paraId="3DE4E230" w14:textId="77777777" w:rsidR="004A58B6" w:rsidRDefault="004A58B6" w:rsidP="004A58B6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9B7136">
        <w:t>comma separated value</w:t>
      </w:r>
      <w:r>
        <w:t xml:space="preserve">s </w:t>
      </w:r>
    </w:p>
  </w:footnote>
  <w:footnote w:id="13">
    <w:p w14:paraId="633124ED" w14:textId="218F6D1C" w:rsidR="000B7778" w:rsidRDefault="000B7778">
      <w:pPr>
        <w:pStyle w:val="Funotentext"/>
      </w:pPr>
      <w:r>
        <w:rPr>
          <w:rStyle w:val="Funotenzeichen"/>
        </w:rPr>
        <w:footnoteRef/>
      </w:r>
      <w:r>
        <w:t xml:space="preserve"> Zur Erinnerung: bei </w:t>
      </w:r>
      <w:r w:rsidRPr="00C61DD0">
        <w:rPr>
          <w:rFonts w:ascii="Consolas" w:hAnsi="Consolas"/>
        </w:rPr>
        <w:t>apply()</w:t>
      </w:r>
      <w:r>
        <w:t xml:space="preserve"> steht 1 für </w:t>
      </w:r>
      <w:r w:rsidRPr="00C61DD0">
        <w:t>Zeilen</w:t>
      </w:r>
      <w:r>
        <w:t xml:space="preserve"> und</w:t>
      </w:r>
      <w:r w:rsidRPr="00C61DD0">
        <w:t xml:space="preserve"> 2</w:t>
      </w:r>
      <w:r>
        <w:t xml:space="preserve"> für</w:t>
      </w:r>
      <w:r w:rsidRPr="00C61DD0">
        <w:t xml:space="preserve"> Spalten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117DB" w14:textId="474B39C9" w:rsidR="000B7778" w:rsidRDefault="000B7778" w:rsidP="007F74E4">
    <w:pPr>
      <w:pStyle w:val="Kopfzeile"/>
      <w:tabs>
        <w:tab w:val="clear" w:pos="4536"/>
        <w:tab w:val="clear" w:pos="9072"/>
        <w:tab w:val="left" w:pos="8128"/>
      </w:tabs>
    </w:pPr>
    <w:r w:rsidRPr="00FD3291">
      <w:rPr>
        <w:color w:val="7F7F7F"/>
        <w:spacing w:val="10"/>
      </w:rPr>
      <w:fldChar w:fldCharType="begin"/>
    </w:r>
    <w:r w:rsidRPr="00FD3291">
      <w:rPr>
        <w:color w:val="7F7F7F"/>
        <w:spacing w:val="10"/>
      </w:rPr>
      <w:instrText xml:space="preserve"> STYLEREF "Überschrift 1" </w:instrText>
    </w:r>
    <w:r w:rsidRPr="00FD3291">
      <w:rPr>
        <w:color w:val="7F7F7F"/>
        <w:spacing w:val="10"/>
      </w:rPr>
      <w:fldChar w:fldCharType="separate"/>
    </w:r>
    <w:r>
      <w:rPr>
        <w:noProof/>
        <w:color w:val="7F7F7F"/>
        <w:spacing w:val="10"/>
      </w:rPr>
      <w:t>Datenstrukturen</w:t>
    </w:r>
    <w:r w:rsidRPr="00FD3291">
      <w:rPr>
        <w:color w:val="7F7F7F"/>
        <w:spacing w:val="10"/>
      </w:rPr>
      <w:fldChar w:fldCharType="end"/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1" locked="1" layoutInCell="1" allowOverlap="1" wp14:anchorId="2182F9DB" wp14:editId="62A06F7D">
              <wp:simplePos x="0" y="0"/>
              <wp:positionH relativeFrom="page">
                <wp:posOffset>6924675</wp:posOffset>
              </wp:positionH>
              <wp:positionV relativeFrom="page">
                <wp:posOffset>998220</wp:posOffset>
              </wp:positionV>
              <wp:extent cx="0" cy="9072245"/>
              <wp:effectExtent l="9525" t="7620" r="9525" b="6985"/>
              <wp:wrapNone/>
              <wp:docPr id="3" name="Line 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0722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B275D" id="Line 657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.25pt,78.6pt" to="545.25pt,7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BE00F" w14:textId="62DB92E4" w:rsidR="000B7778" w:rsidRPr="00A27CCC" w:rsidRDefault="000B7778" w:rsidP="00A27CCC">
    <w:pPr>
      <w:pStyle w:val="Kopfzeile"/>
      <w:tabs>
        <w:tab w:val="left" w:pos="8128"/>
      </w:tabs>
      <w:rPr>
        <w:color w:val="7F7F7F"/>
        <w:spacing w:val="10"/>
      </w:rPr>
    </w:pPr>
    <w:r w:rsidRPr="00A27CCC">
      <w:rPr>
        <w:color w:val="7F7F7F"/>
        <w:spacing w:val="10"/>
      </w:rPr>
      <w:t>P</w:t>
    </w:r>
    <w:r>
      <w:rPr>
        <w:color w:val="7F7F7F"/>
        <w:spacing w:val="10"/>
      </w:rPr>
      <w:t xml:space="preserve">rogrammierung für </w:t>
    </w:r>
    <w:r w:rsidRPr="00A27CCC">
      <w:rPr>
        <w:color w:val="7F7F7F"/>
        <w:spacing w:val="10"/>
      </w:rPr>
      <w:t>statistische Datenanalyse</w:t>
    </w:r>
  </w:p>
  <w:p w14:paraId="513F97A2" w14:textId="77777777" w:rsidR="000B7778" w:rsidRDefault="000B7778" w:rsidP="002D34F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2BF76" w14:textId="376CA64F" w:rsidR="000B7778" w:rsidRPr="00D47F29" w:rsidRDefault="000B7778" w:rsidP="00321ACF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62848" behindDoc="1" locked="0" layoutInCell="1" allowOverlap="1" wp14:anchorId="2AA80FAC" wp14:editId="0AA7BE28">
          <wp:simplePos x="0" y="0"/>
          <wp:positionH relativeFrom="column">
            <wp:posOffset>4485958</wp:posOffset>
          </wp:positionH>
          <wp:positionV relativeFrom="paragraph">
            <wp:posOffset>-66357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</w:p>
  <w:p w14:paraId="26F29A2D" w14:textId="77777777" w:rsidR="000B7778" w:rsidRDefault="000B7778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3C7D3" w14:textId="7FDE0023" w:rsidR="000B7778" w:rsidRPr="008801B6" w:rsidRDefault="000B7778" w:rsidP="008801B6">
    <w:pPr>
      <w:pStyle w:val="Kopfzeile"/>
      <w:shd w:val="solid" w:color="FFFFFF" w:fill="auto"/>
      <w:tabs>
        <w:tab w:val="clear" w:pos="4536"/>
        <w:tab w:val="clear" w:pos="9072"/>
      </w:tabs>
      <w:spacing w:line="360" w:lineRule="exact"/>
      <w:rPr>
        <w:color w:val="7F7F7F"/>
        <w:spacing w:val="10"/>
      </w:rPr>
    </w:pPr>
    <w:r>
      <w:rPr>
        <w:noProof/>
        <w:color w:val="7F7F7F"/>
        <w:spacing w:val="1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E3FA81F" wp14:editId="0206ECCC">
              <wp:simplePos x="0" y="0"/>
              <wp:positionH relativeFrom="column">
                <wp:posOffset>-839</wp:posOffset>
              </wp:positionH>
              <wp:positionV relativeFrom="paragraph">
                <wp:posOffset>261895</wp:posOffset>
              </wp:positionV>
              <wp:extent cx="5747393" cy="37020"/>
              <wp:effectExtent l="0" t="0" r="24765" b="20320"/>
              <wp:wrapNone/>
              <wp:docPr id="15" name="Gerader Verbinde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7393" cy="370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FB8245" id="Gerader Verbinder 1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20.6pt" to="452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" strokecolor="black [3213]" strokeweight=".5pt">
              <v:stroke joinstyle="miter"/>
            </v:line>
          </w:pict>
        </mc:Fallback>
      </mc:AlternateContent>
    </w:r>
    <w:r w:rsidRPr="007F74E4">
      <w:rPr>
        <w:color w:val="7F7F7F"/>
        <w:spacing w:val="10"/>
      </w:rPr>
      <w:fldChar w:fldCharType="begin"/>
    </w:r>
    <w:r w:rsidRPr="007F74E4">
      <w:rPr>
        <w:color w:val="7F7F7F"/>
        <w:spacing w:val="10"/>
      </w:rPr>
      <w:instrText xml:space="preserve"> STYLEREF "Überschrift 2" </w:instrText>
    </w:r>
    <w:r w:rsidRPr="007F74E4">
      <w:rPr>
        <w:color w:val="7F7F7F"/>
        <w:spacing w:val="10"/>
      </w:rPr>
      <w:fldChar w:fldCharType="separate"/>
    </w:r>
    <w:r w:rsidR="00DC67A2">
      <w:rPr>
        <w:noProof/>
        <w:color w:val="7F7F7F"/>
        <w:spacing w:val="10"/>
      </w:rPr>
      <w:t>Data Frame</w:t>
    </w:r>
    <w:r w:rsidRPr="007F74E4">
      <w:rPr>
        <w:color w:val="7F7F7F"/>
        <w:spacing w:val="10"/>
      </w:rPr>
      <w:fldChar w:fldCharType="end"/>
    </w:r>
  </w:p>
  <w:p w14:paraId="306FAC72" w14:textId="0B810ABC" w:rsidR="000B7778" w:rsidRDefault="000B77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4850B21A"/>
    <w:lvl w:ilvl="0">
      <w:start w:val="5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2147089"/>
    <w:multiLevelType w:val="multilevel"/>
    <w:tmpl w:val="17E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905C3"/>
    <w:multiLevelType w:val="hybridMultilevel"/>
    <w:tmpl w:val="5390157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317C4"/>
    <w:multiLevelType w:val="hybridMultilevel"/>
    <w:tmpl w:val="E1CCCE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E017B"/>
    <w:multiLevelType w:val="hybridMultilevel"/>
    <w:tmpl w:val="03E84652"/>
    <w:lvl w:ilvl="0" w:tplc="408823E6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65446F3"/>
    <w:multiLevelType w:val="hybridMultilevel"/>
    <w:tmpl w:val="12103F1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C791551"/>
    <w:multiLevelType w:val="hybridMultilevel"/>
    <w:tmpl w:val="181AFB3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255C0"/>
    <w:multiLevelType w:val="hybridMultilevel"/>
    <w:tmpl w:val="EE500BF6"/>
    <w:lvl w:ilvl="0" w:tplc="408823E6">
      <w:start w:val="1"/>
      <w:numFmt w:val="bullet"/>
      <w:lvlText w:val="-"/>
      <w:lvlJc w:val="left"/>
      <w:pPr>
        <w:ind w:left="1074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1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A2067"/>
    <w:multiLevelType w:val="hybridMultilevel"/>
    <w:tmpl w:val="6DD883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A1487"/>
    <w:multiLevelType w:val="multilevel"/>
    <w:tmpl w:val="780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A5F94"/>
    <w:multiLevelType w:val="hybridMultilevel"/>
    <w:tmpl w:val="A792293A"/>
    <w:lvl w:ilvl="0" w:tplc="F8104328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549F"/>
    <w:multiLevelType w:val="hybridMultilevel"/>
    <w:tmpl w:val="0EE4BC82"/>
    <w:lvl w:ilvl="0" w:tplc="A20C26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46DAE6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b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A2F54"/>
    <w:multiLevelType w:val="multilevel"/>
    <w:tmpl w:val="E6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1466B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7D03630"/>
    <w:multiLevelType w:val="hybridMultilevel"/>
    <w:tmpl w:val="1ABC1B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A32ED"/>
    <w:multiLevelType w:val="hybridMultilevel"/>
    <w:tmpl w:val="BB16ED46"/>
    <w:lvl w:ilvl="0" w:tplc="04070017">
      <w:start w:val="1"/>
      <w:numFmt w:val="lowerLetter"/>
      <w:lvlText w:val="%1)"/>
      <w:lvlJc w:val="left"/>
      <w:pPr>
        <w:ind w:left="1800" w:hanging="360"/>
      </w:pPr>
    </w:lvl>
    <w:lvl w:ilvl="1" w:tplc="04070019">
      <w:start w:val="1"/>
      <w:numFmt w:val="lowerLetter"/>
      <w:lvlText w:val="%2."/>
      <w:lvlJc w:val="left"/>
      <w:pPr>
        <w:ind w:left="2520" w:hanging="360"/>
      </w:pPr>
    </w:lvl>
    <w:lvl w:ilvl="2" w:tplc="0407001B" w:tentative="1">
      <w:start w:val="1"/>
      <w:numFmt w:val="lowerRoman"/>
      <w:lvlText w:val="%3."/>
      <w:lvlJc w:val="right"/>
      <w:pPr>
        <w:ind w:left="3240" w:hanging="180"/>
      </w:pPr>
    </w:lvl>
    <w:lvl w:ilvl="3" w:tplc="0407000F" w:tentative="1">
      <w:start w:val="1"/>
      <w:numFmt w:val="decimal"/>
      <w:lvlText w:val="%4."/>
      <w:lvlJc w:val="left"/>
      <w:pPr>
        <w:ind w:left="3960" w:hanging="360"/>
      </w:pPr>
    </w:lvl>
    <w:lvl w:ilvl="4" w:tplc="04070019" w:tentative="1">
      <w:start w:val="1"/>
      <w:numFmt w:val="lowerLetter"/>
      <w:lvlText w:val="%5."/>
      <w:lvlJc w:val="left"/>
      <w:pPr>
        <w:ind w:left="4680" w:hanging="360"/>
      </w:pPr>
    </w:lvl>
    <w:lvl w:ilvl="5" w:tplc="0407001B" w:tentative="1">
      <w:start w:val="1"/>
      <w:numFmt w:val="lowerRoman"/>
      <w:lvlText w:val="%6."/>
      <w:lvlJc w:val="right"/>
      <w:pPr>
        <w:ind w:left="5400" w:hanging="180"/>
      </w:pPr>
    </w:lvl>
    <w:lvl w:ilvl="6" w:tplc="0407000F" w:tentative="1">
      <w:start w:val="1"/>
      <w:numFmt w:val="decimal"/>
      <w:lvlText w:val="%7."/>
      <w:lvlJc w:val="left"/>
      <w:pPr>
        <w:ind w:left="6120" w:hanging="360"/>
      </w:pPr>
    </w:lvl>
    <w:lvl w:ilvl="7" w:tplc="04070019" w:tentative="1">
      <w:start w:val="1"/>
      <w:numFmt w:val="lowerLetter"/>
      <w:lvlText w:val="%8."/>
      <w:lvlJc w:val="left"/>
      <w:pPr>
        <w:ind w:left="6840" w:hanging="360"/>
      </w:pPr>
    </w:lvl>
    <w:lvl w:ilvl="8" w:tplc="04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BBD528D"/>
    <w:multiLevelType w:val="hybridMultilevel"/>
    <w:tmpl w:val="548AB0D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14212"/>
    <w:multiLevelType w:val="hybridMultilevel"/>
    <w:tmpl w:val="FF6A44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08EA"/>
    <w:multiLevelType w:val="hybridMultilevel"/>
    <w:tmpl w:val="3154C5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60155"/>
    <w:multiLevelType w:val="hybridMultilevel"/>
    <w:tmpl w:val="7C16EC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B97BDE"/>
    <w:multiLevelType w:val="hybridMultilevel"/>
    <w:tmpl w:val="A4444A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133B9"/>
    <w:multiLevelType w:val="hybridMultilevel"/>
    <w:tmpl w:val="F418F5D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970B6"/>
    <w:multiLevelType w:val="hybridMultilevel"/>
    <w:tmpl w:val="8D521C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61343"/>
    <w:multiLevelType w:val="hybridMultilevel"/>
    <w:tmpl w:val="6E2027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A7053"/>
    <w:multiLevelType w:val="hybridMultilevel"/>
    <w:tmpl w:val="EF0C63C8"/>
    <w:lvl w:ilvl="0" w:tplc="5BAC5D9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79FE582A"/>
    <w:multiLevelType w:val="hybridMultilevel"/>
    <w:tmpl w:val="FD646C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66E16"/>
    <w:multiLevelType w:val="hybridMultilevel"/>
    <w:tmpl w:val="1DA22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F5D56DE"/>
    <w:multiLevelType w:val="multilevel"/>
    <w:tmpl w:val="97B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34"/>
  </w:num>
  <w:num w:numId="5">
    <w:abstractNumId w:val="2"/>
  </w:num>
  <w:num w:numId="6">
    <w:abstractNumId w:val="16"/>
  </w:num>
  <w:num w:numId="7">
    <w:abstractNumId w:val="26"/>
  </w:num>
  <w:num w:numId="8">
    <w:abstractNumId w:val="20"/>
  </w:num>
  <w:num w:numId="9">
    <w:abstractNumId w:val="14"/>
  </w:num>
  <w:num w:numId="10">
    <w:abstractNumId w:val="28"/>
  </w:num>
  <w:num w:numId="11">
    <w:abstractNumId w:val="4"/>
  </w:num>
  <w:num w:numId="12">
    <w:abstractNumId w:val="32"/>
  </w:num>
  <w:num w:numId="13">
    <w:abstractNumId w:val="0"/>
  </w:num>
  <w:num w:numId="14">
    <w:abstractNumId w:val="33"/>
  </w:num>
  <w:num w:numId="15">
    <w:abstractNumId w:val="12"/>
  </w:num>
  <w:num w:numId="16">
    <w:abstractNumId w:val="23"/>
  </w:num>
  <w:num w:numId="17">
    <w:abstractNumId w:val="15"/>
  </w:num>
  <w:num w:numId="18">
    <w:abstractNumId w:val="29"/>
  </w:num>
  <w:num w:numId="19">
    <w:abstractNumId w:val="27"/>
  </w:num>
  <w:num w:numId="20">
    <w:abstractNumId w:val="0"/>
  </w:num>
  <w:num w:numId="21">
    <w:abstractNumId w:val="19"/>
  </w:num>
  <w:num w:numId="22">
    <w:abstractNumId w:val="31"/>
  </w:num>
  <w:num w:numId="23">
    <w:abstractNumId w:val="25"/>
  </w:num>
  <w:num w:numId="24">
    <w:abstractNumId w:val="22"/>
  </w:num>
  <w:num w:numId="25">
    <w:abstractNumId w:val="10"/>
  </w:num>
  <w:num w:numId="26">
    <w:abstractNumId w:val="6"/>
  </w:num>
  <w:num w:numId="27">
    <w:abstractNumId w:val="18"/>
  </w:num>
  <w:num w:numId="28">
    <w:abstractNumId w:val="9"/>
  </w:num>
  <w:num w:numId="29">
    <w:abstractNumId w:val="24"/>
  </w:num>
  <w:num w:numId="30">
    <w:abstractNumId w:val="17"/>
  </w:num>
  <w:num w:numId="31">
    <w:abstractNumId w:val="21"/>
  </w:num>
  <w:num w:numId="32">
    <w:abstractNumId w:val="35"/>
  </w:num>
  <w:num w:numId="33">
    <w:abstractNumId w:val="1"/>
  </w:num>
  <w:num w:numId="34">
    <w:abstractNumId w:val="13"/>
  </w:num>
  <w:num w:numId="35">
    <w:abstractNumId w:val="0"/>
  </w:num>
  <w:num w:numId="36">
    <w:abstractNumId w:val="31"/>
  </w:num>
  <w:num w:numId="37">
    <w:abstractNumId w:val="3"/>
  </w:num>
  <w:num w:numId="38">
    <w:abstractNumId w:val="30"/>
  </w:num>
  <w:num w:numId="39">
    <w:abstractNumId w:val="0"/>
  </w:num>
  <w:num w:numId="40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7ED"/>
    <w:rsid w:val="00004A91"/>
    <w:rsid w:val="00005E31"/>
    <w:rsid w:val="00007294"/>
    <w:rsid w:val="00007348"/>
    <w:rsid w:val="0000763D"/>
    <w:rsid w:val="00013372"/>
    <w:rsid w:val="0001337A"/>
    <w:rsid w:val="00014C1C"/>
    <w:rsid w:val="00014D23"/>
    <w:rsid w:val="00014D66"/>
    <w:rsid w:val="00015986"/>
    <w:rsid w:val="000161A6"/>
    <w:rsid w:val="0002250E"/>
    <w:rsid w:val="00022B68"/>
    <w:rsid w:val="00023F76"/>
    <w:rsid w:val="000242B2"/>
    <w:rsid w:val="000242CF"/>
    <w:rsid w:val="000243B5"/>
    <w:rsid w:val="00024B95"/>
    <w:rsid w:val="00024DC1"/>
    <w:rsid w:val="00024F3A"/>
    <w:rsid w:val="000263D5"/>
    <w:rsid w:val="00026E28"/>
    <w:rsid w:val="00026FD3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4304"/>
    <w:rsid w:val="00044C47"/>
    <w:rsid w:val="000473F9"/>
    <w:rsid w:val="00047594"/>
    <w:rsid w:val="0005160D"/>
    <w:rsid w:val="00052A31"/>
    <w:rsid w:val="00052E27"/>
    <w:rsid w:val="000546A3"/>
    <w:rsid w:val="000549C4"/>
    <w:rsid w:val="000549F1"/>
    <w:rsid w:val="00054CB2"/>
    <w:rsid w:val="00055A42"/>
    <w:rsid w:val="00056356"/>
    <w:rsid w:val="0005794F"/>
    <w:rsid w:val="00060169"/>
    <w:rsid w:val="000603D1"/>
    <w:rsid w:val="000609FC"/>
    <w:rsid w:val="00060A24"/>
    <w:rsid w:val="00060A4F"/>
    <w:rsid w:val="00063572"/>
    <w:rsid w:val="00065039"/>
    <w:rsid w:val="00066457"/>
    <w:rsid w:val="00066D05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2542"/>
    <w:rsid w:val="00074E36"/>
    <w:rsid w:val="00075381"/>
    <w:rsid w:val="000758B9"/>
    <w:rsid w:val="00075DCC"/>
    <w:rsid w:val="00075E32"/>
    <w:rsid w:val="00077B6A"/>
    <w:rsid w:val="00077BE2"/>
    <w:rsid w:val="000805E1"/>
    <w:rsid w:val="00081302"/>
    <w:rsid w:val="0008172C"/>
    <w:rsid w:val="00081C7E"/>
    <w:rsid w:val="00082C3F"/>
    <w:rsid w:val="00084448"/>
    <w:rsid w:val="000846E0"/>
    <w:rsid w:val="00086296"/>
    <w:rsid w:val="00086E2A"/>
    <w:rsid w:val="00090F1B"/>
    <w:rsid w:val="000911F2"/>
    <w:rsid w:val="00092557"/>
    <w:rsid w:val="000930ED"/>
    <w:rsid w:val="00093F50"/>
    <w:rsid w:val="000942A9"/>
    <w:rsid w:val="000947B5"/>
    <w:rsid w:val="00096CF6"/>
    <w:rsid w:val="000A168E"/>
    <w:rsid w:val="000A4D04"/>
    <w:rsid w:val="000A4FFD"/>
    <w:rsid w:val="000A7765"/>
    <w:rsid w:val="000B0D9A"/>
    <w:rsid w:val="000B2DD8"/>
    <w:rsid w:val="000B4CFD"/>
    <w:rsid w:val="000B4DCF"/>
    <w:rsid w:val="000B4E46"/>
    <w:rsid w:val="000B5C72"/>
    <w:rsid w:val="000B6AD3"/>
    <w:rsid w:val="000B70AB"/>
    <w:rsid w:val="000B7778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4F16"/>
    <w:rsid w:val="000C532D"/>
    <w:rsid w:val="000C5518"/>
    <w:rsid w:val="000C6415"/>
    <w:rsid w:val="000C67D9"/>
    <w:rsid w:val="000C768C"/>
    <w:rsid w:val="000D00B4"/>
    <w:rsid w:val="000D0136"/>
    <w:rsid w:val="000D0844"/>
    <w:rsid w:val="000D0F46"/>
    <w:rsid w:val="000D1F27"/>
    <w:rsid w:val="000D3398"/>
    <w:rsid w:val="000D4B25"/>
    <w:rsid w:val="000D4D46"/>
    <w:rsid w:val="000D551A"/>
    <w:rsid w:val="000D7091"/>
    <w:rsid w:val="000D7466"/>
    <w:rsid w:val="000E30EC"/>
    <w:rsid w:val="000E4D8F"/>
    <w:rsid w:val="000E4EDF"/>
    <w:rsid w:val="000E55B1"/>
    <w:rsid w:val="000E707F"/>
    <w:rsid w:val="000F14AA"/>
    <w:rsid w:val="000F1E8E"/>
    <w:rsid w:val="000F5109"/>
    <w:rsid w:val="000F5778"/>
    <w:rsid w:val="000F79D0"/>
    <w:rsid w:val="000F7C85"/>
    <w:rsid w:val="0010064D"/>
    <w:rsid w:val="00102403"/>
    <w:rsid w:val="00103869"/>
    <w:rsid w:val="00103D3F"/>
    <w:rsid w:val="00104EA2"/>
    <w:rsid w:val="001055FB"/>
    <w:rsid w:val="00105F95"/>
    <w:rsid w:val="00106A3E"/>
    <w:rsid w:val="00106F78"/>
    <w:rsid w:val="001070A6"/>
    <w:rsid w:val="0010732A"/>
    <w:rsid w:val="001076D8"/>
    <w:rsid w:val="001078CC"/>
    <w:rsid w:val="0011083C"/>
    <w:rsid w:val="00110FCF"/>
    <w:rsid w:val="00111C10"/>
    <w:rsid w:val="0011213A"/>
    <w:rsid w:val="00112486"/>
    <w:rsid w:val="00114B56"/>
    <w:rsid w:val="00115117"/>
    <w:rsid w:val="00115367"/>
    <w:rsid w:val="00115783"/>
    <w:rsid w:val="00115F8D"/>
    <w:rsid w:val="001161A4"/>
    <w:rsid w:val="00116671"/>
    <w:rsid w:val="00116F35"/>
    <w:rsid w:val="001233E0"/>
    <w:rsid w:val="00125930"/>
    <w:rsid w:val="00130968"/>
    <w:rsid w:val="00132861"/>
    <w:rsid w:val="00133377"/>
    <w:rsid w:val="00133C8E"/>
    <w:rsid w:val="00133CE1"/>
    <w:rsid w:val="00134420"/>
    <w:rsid w:val="001350EC"/>
    <w:rsid w:val="001418DC"/>
    <w:rsid w:val="00142C9E"/>
    <w:rsid w:val="00143434"/>
    <w:rsid w:val="00145169"/>
    <w:rsid w:val="0014516A"/>
    <w:rsid w:val="0014664C"/>
    <w:rsid w:val="00146915"/>
    <w:rsid w:val="00146E1D"/>
    <w:rsid w:val="001471E6"/>
    <w:rsid w:val="001504B5"/>
    <w:rsid w:val="00151083"/>
    <w:rsid w:val="00151965"/>
    <w:rsid w:val="00151D94"/>
    <w:rsid w:val="001526D7"/>
    <w:rsid w:val="001532C2"/>
    <w:rsid w:val="00153ECD"/>
    <w:rsid w:val="00153F6D"/>
    <w:rsid w:val="00154FC2"/>
    <w:rsid w:val="00155887"/>
    <w:rsid w:val="00155E12"/>
    <w:rsid w:val="00156C78"/>
    <w:rsid w:val="00156FF0"/>
    <w:rsid w:val="0016006E"/>
    <w:rsid w:val="00160463"/>
    <w:rsid w:val="0016128D"/>
    <w:rsid w:val="0016139C"/>
    <w:rsid w:val="00161FCC"/>
    <w:rsid w:val="0016558E"/>
    <w:rsid w:val="0016645A"/>
    <w:rsid w:val="001670B5"/>
    <w:rsid w:val="00167F90"/>
    <w:rsid w:val="0017192A"/>
    <w:rsid w:val="00172D3B"/>
    <w:rsid w:val="0017307F"/>
    <w:rsid w:val="00173A84"/>
    <w:rsid w:val="00174391"/>
    <w:rsid w:val="001747D1"/>
    <w:rsid w:val="001760CE"/>
    <w:rsid w:val="00176C42"/>
    <w:rsid w:val="00177E59"/>
    <w:rsid w:val="001802BE"/>
    <w:rsid w:val="00182545"/>
    <w:rsid w:val="00182DA6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32F"/>
    <w:rsid w:val="001B6488"/>
    <w:rsid w:val="001B66C5"/>
    <w:rsid w:val="001C005E"/>
    <w:rsid w:val="001C1307"/>
    <w:rsid w:val="001C1331"/>
    <w:rsid w:val="001C1523"/>
    <w:rsid w:val="001C1BAA"/>
    <w:rsid w:val="001C2BC6"/>
    <w:rsid w:val="001C3344"/>
    <w:rsid w:val="001C4F2F"/>
    <w:rsid w:val="001C5C0E"/>
    <w:rsid w:val="001C6012"/>
    <w:rsid w:val="001C6934"/>
    <w:rsid w:val="001C698A"/>
    <w:rsid w:val="001C69C7"/>
    <w:rsid w:val="001C7499"/>
    <w:rsid w:val="001C7917"/>
    <w:rsid w:val="001D06CD"/>
    <w:rsid w:val="001D0CD3"/>
    <w:rsid w:val="001D2E3B"/>
    <w:rsid w:val="001D371D"/>
    <w:rsid w:val="001D473B"/>
    <w:rsid w:val="001D4C78"/>
    <w:rsid w:val="001D5D0F"/>
    <w:rsid w:val="001D6418"/>
    <w:rsid w:val="001D735B"/>
    <w:rsid w:val="001E0BD5"/>
    <w:rsid w:val="001E1011"/>
    <w:rsid w:val="001E28B4"/>
    <w:rsid w:val="001E2921"/>
    <w:rsid w:val="001E39DA"/>
    <w:rsid w:val="001E47E1"/>
    <w:rsid w:val="001E5EB6"/>
    <w:rsid w:val="001E62C7"/>
    <w:rsid w:val="001E71FE"/>
    <w:rsid w:val="001F140B"/>
    <w:rsid w:val="001F1470"/>
    <w:rsid w:val="001F14F7"/>
    <w:rsid w:val="001F15F8"/>
    <w:rsid w:val="001F1D82"/>
    <w:rsid w:val="001F1D89"/>
    <w:rsid w:val="001F24A6"/>
    <w:rsid w:val="001F25C2"/>
    <w:rsid w:val="001F409D"/>
    <w:rsid w:val="001F4F31"/>
    <w:rsid w:val="001F51EE"/>
    <w:rsid w:val="001F5312"/>
    <w:rsid w:val="001F6E61"/>
    <w:rsid w:val="001F74B4"/>
    <w:rsid w:val="0020006D"/>
    <w:rsid w:val="00200266"/>
    <w:rsid w:val="00200F67"/>
    <w:rsid w:val="00201100"/>
    <w:rsid w:val="0020131B"/>
    <w:rsid w:val="0020189E"/>
    <w:rsid w:val="00201A92"/>
    <w:rsid w:val="00202E05"/>
    <w:rsid w:val="0020372D"/>
    <w:rsid w:val="0020454C"/>
    <w:rsid w:val="00205358"/>
    <w:rsid w:val="00205678"/>
    <w:rsid w:val="00206893"/>
    <w:rsid w:val="0021078C"/>
    <w:rsid w:val="0021095E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493A"/>
    <w:rsid w:val="00226315"/>
    <w:rsid w:val="002302E5"/>
    <w:rsid w:val="002313FB"/>
    <w:rsid w:val="0023170D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C4C"/>
    <w:rsid w:val="00240BEF"/>
    <w:rsid w:val="00244CB6"/>
    <w:rsid w:val="0024515F"/>
    <w:rsid w:val="00245506"/>
    <w:rsid w:val="002461CC"/>
    <w:rsid w:val="0024713E"/>
    <w:rsid w:val="00247408"/>
    <w:rsid w:val="002474BD"/>
    <w:rsid w:val="00250F61"/>
    <w:rsid w:val="00251561"/>
    <w:rsid w:val="00251D76"/>
    <w:rsid w:val="00252D78"/>
    <w:rsid w:val="00253519"/>
    <w:rsid w:val="0025369A"/>
    <w:rsid w:val="002538D5"/>
    <w:rsid w:val="00254130"/>
    <w:rsid w:val="00254239"/>
    <w:rsid w:val="002556C0"/>
    <w:rsid w:val="0025680D"/>
    <w:rsid w:val="0025731B"/>
    <w:rsid w:val="00260947"/>
    <w:rsid w:val="0026171F"/>
    <w:rsid w:val="00261775"/>
    <w:rsid w:val="00262416"/>
    <w:rsid w:val="00262A7E"/>
    <w:rsid w:val="00263739"/>
    <w:rsid w:val="00264086"/>
    <w:rsid w:val="00265386"/>
    <w:rsid w:val="002664CD"/>
    <w:rsid w:val="00267335"/>
    <w:rsid w:val="00267419"/>
    <w:rsid w:val="00270155"/>
    <w:rsid w:val="00271148"/>
    <w:rsid w:val="0027351E"/>
    <w:rsid w:val="00273723"/>
    <w:rsid w:val="00273E27"/>
    <w:rsid w:val="00274ED4"/>
    <w:rsid w:val="002756F1"/>
    <w:rsid w:val="00276DBE"/>
    <w:rsid w:val="00277ACA"/>
    <w:rsid w:val="00280473"/>
    <w:rsid w:val="00281CAE"/>
    <w:rsid w:val="0028207A"/>
    <w:rsid w:val="002824A9"/>
    <w:rsid w:val="002830EF"/>
    <w:rsid w:val="00284974"/>
    <w:rsid w:val="00284E67"/>
    <w:rsid w:val="00286494"/>
    <w:rsid w:val="00286E80"/>
    <w:rsid w:val="00290FB4"/>
    <w:rsid w:val="00294B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6E49"/>
    <w:rsid w:val="002A7222"/>
    <w:rsid w:val="002A7BAA"/>
    <w:rsid w:val="002B0944"/>
    <w:rsid w:val="002B1D75"/>
    <w:rsid w:val="002B2CBB"/>
    <w:rsid w:val="002B2DEC"/>
    <w:rsid w:val="002B3035"/>
    <w:rsid w:val="002B478F"/>
    <w:rsid w:val="002B4B70"/>
    <w:rsid w:val="002B6E6F"/>
    <w:rsid w:val="002C0B9B"/>
    <w:rsid w:val="002C1AC9"/>
    <w:rsid w:val="002C2AF2"/>
    <w:rsid w:val="002C3753"/>
    <w:rsid w:val="002C5BFB"/>
    <w:rsid w:val="002C7725"/>
    <w:rsid w:val="002D031F"/>
    <w:rsid w:val="002D0480"/>
    <w:rsid w:val="002D063A"/>
    <w:rsid w:val="002D0B42"/>
    <w:rsid w:val="002D161F"/>
    <w:rsid w:val="002D2223"/>
    <w:rsid w:val="002D2B9D"/>
    <w:rsid w:val="002D34FD"/>
    <w:rsid w:val="002D5817"/>
    <w:rsid w:val="002D69D4"/>
    <w:rsid w:val="002E0DDB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3B73"/>
    <w:rsid w:val="002F530B"/>
    <w:rsid w:val="002F56B6"/>
    <w:rsid w:val="002F624B"/>
    <w:rsid w:val="002F7109"/>
    <w:rsid w:val="002F76D4"/>
    <w:rsid w:val="0030288C"/>
    <w:rsid w:val="00302967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2DBA"/>
    <w:rsid w:val="00313FCC"/>
    <w:rsid w:val="00314827"/>
    <w:rsid w:val="00315344"/>
    <w:rsid w:val="00315776"/>
    <w:rsid w:val="00316060"/>
    <w:rsid w:val="003174E9"/>
    <w:rsid w:val="00317EC3"/>
    <w:rsid w:val="00321ACF"/>
    <w:rsid w:val="003234D6"/>
    <w:rsid w:val="0032468F"/>
    <w:rsid w:val="00324B14"/>
    <w:rsid w:val="00325506"/>
    <w:rsid w:val="0033056A"/>
    <w:rsid w:val="00330F7B"/>
    <w:rsid w:val="00331489"/>
    <w:rsid w:val="0033385F"/>
    <w:rsid w:val="00333C7E"/>
    <w:rsid w:val="00333FDE"/>
    <w:rsid w:val="00334EF8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4ED4"/>
    <w:rsid w:val="00354F88"/>
    <w:rsid w:val="00355EC9"/>
    <w:rsid w:val="00360296"/>
    <w:rsid w:val="00361943"/>
    <w:rsid w:val="00361D2D"/>
    <w:rsid w:val="00362223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4D08"/>
    <w:rsid w:val="00375950"/>
    <w:rsid w:val="00375CB8"/>
    <w:rsid w:val="00376E3F"/>
    <w:rsid w:val="00376FD6"/>
    <w:rsid w:val="003812C0"/>
    <w:rsid w:val="0038130D"/>
    <w:rsid w:val="00382039"/>
    <w:rsid w:val="0038224E"/>
    <w:rsid w:val="00382921"/>
    <w:rsid w:val="00384904"/>
    <w:rsid w:val="0038795F"/>
    <w:rsid w:val="00387E73"/>
    <w:rsid w:val="00387FC9"/>
    <w:rsid w:val="00390014"/>
    <w:rsid w:val="00390352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1D37"/>
    <w:rsid w:val="003A3084"/>
    <w:rsid w:val="003A35F2"/>
    <w:rsid w:val="003A53FE"/>
    <w:rsid w:val="003A6466"/>
    <w:rsid w:val="003A7FC1"/>
    <w:rsid w:val="003B0204"/>
    <w:rsid w:val="003B065A"/>
    <w:rsid w:val="003B0F42"/>
    <w:rsid w:val="003B1611"/>
    <w:rsid w:val="003B1D48"/>
    <w:rsid w:val="003B26AA"/>
    <w:rsid w:val="003B41E4"/>
    <w:rsid w:val="003B4EAC"/>
    <w:rsid w:val="003B5A66"/>
    <w:rsid w:val="003B6EE1"/>
    <w:rsid w:val="003C1C10"/>
    <w:rsid w:val="003C3812"/>
    <w:rsid w:val="003C3998"/>
    <w:rsid w:val="003C3AE1"/>
    <w:rsid w:val="003C45F6"/>
    <w:rsid w:val="003C50D0"/>
    <w:rsid w:val="003C5A6A"/>
    <w:rsid w:val="003C6C7D"/>
    <w:rsid w:val="003C7615"/>
    <w:rsid w:val="003D1D88"/>
    <w:rsid w:val="003D31CE"/>
    <w:rsid w:val="003D366F"/>
    <w:rsid w:val="003D3BE6"/>
    <w:rsid w:val="003D4133"/>
    <w:rsid w:val="003D4D55"/>
    <w:rsid w:val="003D4F02"/>
    <w:rsid w:val="003D547E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7922"/>
    <w:rsid w:val="004110C7"/>
    <w:rsid w:val="0041262D"/>
    <w:rsid w:val="00412E52"/>
    <w:rsid w:val="00412EE7"/>
    <w:rsid w:val="004146E0"/>
    <w:rsid w:val="00414F98"/>
    <w:rsid w:val="00415697"/>
    <w:rsid w:val="00415CFD"/>
    <w:rsid w:val="00415FFC"/>
    <w:rsid w:val="004162A7"/>
    <w:rsid w:val="00416AB8"/>
    <w:rsid w:val="00416BFC"/>
    <w:rsid w:val="0042074F"/>
    <w:rsid w:val="0042183F"/>
    <w:rsid w:val="00422516"/>
    <w:rsid w:val="00422796"/>
    <w:rsid w:val="004232A9"/>
    <w:rsid w:val="00423F8C"/>
    <w:rsid w:val="004242F8"/>
    <w:rsid w:val="00424497"/>
    <w:rsid w:val="00425B01"/>
    <w:rsid w:val="0042735A"/>
    <w:rsid w:val="00427D30"/>
    <w:rsid w:val="00427F5A"/>
    <w:rsid w:val="004302A1"/>
    <w:rsid w:val="00430B3E"/>
    <w:rsid w:val="004341F4"/>
    <w:rsid w:val="00434B5E"/>
    <w:rsid w:val="00435A4E"/>
    <w:rsid w:val="00435AC0"/>
    <w:rsid w:val="00436D15"/>
    <w:rsid w:val="004414B5"/>
    <w:rsid w:val="0044162C"/>
    <w:rsid w:val="00441ACA"/>
    <w:rsid w:val="004421AC"/>
    <w:rsid w:val="004423E2"/>
    <w:rsid w:val="004444A2"/>
    <w:rsid w:val="00444BE4"/>
    <w:rsid w:val="00445151"/>
    <w:rsid w:val="00446432"/>
    <w:rsid w:val="00450AE3"/>
    <w:rsid w:val="004515AD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7F49"/>
    <w:rsid w:val="00481845"/>
    <w:rsid w:val="004840FE"/>
    <w:rsid w:val="00484F00"/>
    <w:rsid w:val="0048536F"/>
    <w:rsid w:val="00485767"/>
    <w:rsid w:val="0048666D"/>
    <w:rsid w:val="00486AE8"/>
    <w:rsid w:val="004916E4"/>
    <w:rsid w:val="0049304F"/>
    <w:rsid w:val="00493466"/>
    <w:rsid w:val="004940A3"/>
    <w:rsid w:val="004946B6"/>
    <w:rsid w:val="004946E2"/>
    <w:rsid w:val="00495D73"/>
    <w:rsid w:val="0049639F"/>
    <w:rsid w:val="0049740D"/>
    <w:rsid w:val="004A01B4"/>
    <w:rsid w:val="004A01DF"/>
    <w:rsid w:val="004A08C0"/>
    <w:rsid w:val="004A0A33"/>
    <w:rsid w:val="004A1531"/>
    <w:rsid w:val="004A1B23"/>
    <w:rsid w:val="004A2823"/>
    <w:rsid w:val="004A2A6B"/>
    <w:rsid w:val="004A2B61"/>
    <w:rsid w:val="004A30CA"/>
    <w:rsid w:val="004A3548"/>
    <w:rsid w:val="004A58B6"/>
    <w:rsid w:val="004A5A94"/>
    <w:rsid w:val="004A61A2"/>
    <w:rsid w:val="004A6570"/>
    <w:rsid w:val="004A6F57"/>
    <w:rsid w:val="004B10FB"/>
    <w:rsid w:val="004B189A"/>
    <w:rsid w:val="004B1C3B"/>
    <w:rsid w:val="004B2489"/>
    <w:rsid w:val="004B2E70"/>
    <w:rsid w:val="004B546B"/>
    <w:rsid w:val="004B562C"/>
    <w:rsid w:val="004B5933"/>
    <w:rsid w:val="004B7AF1"/>
    <w:rsid w:val="004C0A5B"/>
    <w:rsid w:val="004C1D71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60E"/>
    <w:rsid w:val="004D4740"/>
    <w:rsid w:val="004D4824"/>
    <w:rsid w:val="004D4CB5"/>
    <w:rsid w:val="004D52D4"/>
    <w:rsid w:val="004D58E0"/>
    <w:rsid w:val="004D66F2"/>
    <w:rsid w:val="004E3685"/>
    <w:rsid w:val="004E4344"/>
    <w:rsid w:val="004E46B3"/>
    <w:rsid w:val="004E5F38"/>
    <w:rsid w:val="004E638F"/>
    <w:rsid w:val="004E7E91"/>
    <w:rsid w:val="004F0F71"/>
    <w:rsid w:val="004F2595"/>
    <w:rsid w:val="004F2A06"/>
    <w:rsid w:val="004F4266"/>
    <w:rsid w:val="004F6692"/>
    <w:rsid w:val="0050051F"/>
    <w:rsid w:val="00500703"/>
    <w:rsid w:val="00500AC2"/>
    <w:rsid w:val="005022A6"/>
    <w:rsid w:val="00502BC9"/>
    <w:rsid w:val="00502C90"/>
    <w:rsid w:val="00503394"/>
    <w:rsid w:val="005035F3"/>
    <w:rsid w:val="00505135"/>
    <w:rsid w:val="00505908"/>
    <w:rsid w:val="005074FB"/>
    <w:rsid w:val="00507E57"/>
    <w:rsid w:val="005101B2"/>
    <w:rsid w:val="005105E1"/>
    <w:rsid w:val="00511CAF"/>
    <w:rsid w:val="005134CC"/>
    <w:rsid w:val="00513ABB"/>
    <w:rsid w:val="00513F4C"/>
    <w:rsid w:val="005143A3"/>
    <w:rsid w:val="00516ADA"/>
    <w:rsid w:val="0051788F"/>
    <w:rsid w:val="00517D0D"/>
    <w:rsid w:val="0052028D"/>
    <w:rsid w:val="00522617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2C84"/>
    <w:rsid w:val="005332BD"/>
    <w:rsid w:val="005332D9"/>
    <w:rsid w:val="00533C33"/>
    <w:rsid w:val="00533C5F"/>
    <w:rsid w:val="00534D38"/>
    <w:rsid w:val="00534EDD"/>
    <w:rsid w:val="00535887"/>
    <w:rsid w:val="00536EB2"/>
    <w:rsid w:val="00537714"/>
    <w:rsid w:val="005404F3"/>
    <w:rsid w:val="0054069F"/>
    <w:rsid w:val="00541A41"/>
    <w:rsid w:val="00541BD9"/>
    <w:rsid w:val="005425EE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57BEB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88"/>
    <w:rsid w:val="00566FFD"/>
    <w:rsid w:val="005670BF"/>
    <w:rsid w:val="00570B51"/>
    <w:rsid w:val="00571BE3"/>
    <w:rsid w:val="00571D5C"/>
    <w:rsid w:val="00571E1B"/>
    <w:rsid w:val="00572754"/>
    <w:rsid w:val="005731F6"/>
    <w:rsid w:val="005750C2"/>
    <w:rsid w:val="00575111"/>
    <w:rsid w:val="0057520A"/>
    <w:rsid w:val="005752D4"/>
    <w:rsid w:val="005759B9"/>
    <w:rsid w:val="00575DB4"/>
    <w:rsid w:val="005760A4"/>
    <w:rsid w:val="0058055B"/>
    <w:rsid w:val="005821D3"/>
    <w:rsid w:val="005827C9"/>
    <w:rsid w:val="005832DD"/>
    <w:rsid w:val="005844BB"/>
    <w:rsid w:val="00584969"/>
    <w:rsid w:val="005852F6"/>
    <w:rsid w:val="005869D7"/>
    <w:rsid w:val="0058761E"/>
    <w:rsid w:val="00590BF3"/>
    <w:rsid w:val="005916C0"/>
    <w:rsid w:val="0059195A"/>
    <w:rsid w:val="00594426"/>
    <w:rsid w:val="005957E4"/>
    <w:rsid w:val="00595814"/>
    <w:rsid w:val="00596F82"/>
    <w:rsid w:val="005A08E3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4BE"/>
    <w:rsid w:val="005A793A"/>
    <w:rsid w:val="005B0BD3"/>
    <w:rsid w:val="005B191C"/>
    <w:rsid w:val="005B1E5F"/>
    <w:rsid w:val="005B2532"/>
    <w:rsid w:val="005B549D"/>
    <w:rsid w:val="005B5837"/>
    <w:rsid w:val="005B65BC"/>
    <w:rsid w:val="005B790C"/>
    <w:rsid w:val="005C1DEC"/>
    <w:rsid w:val="005C2046"/>
    <w:rsid w:val="005C5AD8"/>
    <w:rsid w:val="005D0F64"/>
    <w:rsid w:val="005D2A68"/>
    <w:rsid w:val="005D319C"/>
    <w:rsid w:val="005D39F7"/>
    <w:rsid w:val="005D3EF4"/>
    <w:rsid w:val="005D44E8"/>
    <w:rsid w:val="005D4E8F"/>
    <w:rsid w:val="005D5408"/>
    <w:rsid w:val="005D5A89"/>
    <w:rsid w:val="005D7C25"/>
    <w:rsid w:val="005E00E9"/>
    <w:rsid w:val="005E01B2"/>
    <w:rsid w:val="005E0E41"/>
    <w:rsid w:val="005E1398"/>
    <w:rsid w:val="005E1F90"/>
    <w:rsid w:val="005E236C"/>
    <w:rsid w:val="005E32C2"/>
    <w:rsid w:val="005E428C"/>
    <w:rsid w:val="005E4C90"/>
    <w:rsid w:val="005E4D48"/>
    <w:rsid w:val="005E64FC"/>
    <w:rsid w:val="005E6D22"/>
    <w:rsid w:val="005E7E0E"/>
    <w:rsid w:val="005F0949"/>
    <w:rsid w:val="005F28C8"/>
    <w:rsid w:val="005F2A27"/>
    <w:rsid w:val="005F2EF1"/>
    <w:rsid w:val="005F3DED"/>
    <w:rsid w:val="005F542C"/>
    <w:rsid w:val="005F79CB"/>
    <w:rsid w:val="00600648"/>
    <w:rsid w:val="00601552"/>
    <w:rsid w:val="00602785"/>
    <w:rsid w:val="00602948"/>
    <w:rsid w:val="00602DE2"/>
    <w:rsid w:val="00603E3A"/>
    <w:rsid w:val="006044B2"/>
    <w:rsid w:val="00606B02"/>
    <w:rsid w:val="0060787C"/>
    <w:rsid w:val="00607B4E"/>
    <w:rsid w:val="00611540"/>
    <w:rsid w:val="006121AC"/>
    <w:rsid w:val="00612315"/>
    <w:rsid w:val="006132BE"/>
    <w:rsid w:val="0061357B"/>
    <w:rsid w:val="00613E46"/>
    <w:rsid w:val="0061430F"/>
    <w:rsid w:val="00617237"/>
    <w:rsid w:val="006173A1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BC1"/>
    <w:rsid w:val="00634E05"/>
    <w:rsid w:val="006365E1"/>
    <w:rsid w:val="006367AE"/>
    <w:rsid w:val="00636F9B"/>
    <w:rsid w:val="0063758A"/>
    <w:rsid w:val="00637CA4"/>
    <w:rsid w:val="00637CD0"/>
    <w:rsid w:val="00637F28"/>
    <w:rsid w:val="00640056"/>
    <w:rsid w:val="006406FD"/>
    <w:rsid w:val="00640852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3DD3"/>
    <w:rsid w:val="00654AB5"/>
    <w:rsid w:val="006561C2"/>
    <w:rsid w:val="006605E8"/>
    <w:rsid w:val="00660B77"/>
    <w:rsid w:val="00661D42"/>
    <w:rsid w:val="00662063"/>
    <w:rsid w:val="00662C34"/>
    <w:rsid w:val="00663020"/>
    <w:rsid w:val="0066405F"/>
    <w:rsid w:val="006656BA"/>
    <w:rsid w:val="00667A07"/>
    <w:rsid w:val="0067060D"/>
    <w:rsid w:val="006717BD"/>
    <w:rsid w:val="00674982"/>
    <w:rsid w:val="00674DBF"/>
    <w:rsid w:val="006750BF"/>
    <w:rsid w:val="00675432"/>
    <w:rsid w:val="006754C9"/>
    <w:rsid w:val="006754F5"/>
    <w:rsid w:val="00675CD8"/>
    <w:rsid w:val="006772CB"/>
    <w:rsid w:val="006813FD"/>
    <w:rsid w:val="00682005"/>
    <w:rsid w:val="00682159"/>
    <w:rsid w:val="006828FA"/>
    <w:rsid w:val="00683E79"/>
    <w:rsid w:val="006848C4"/>
    <w:rsid w:val="00684D4C"/>
    <w:rsid w:val="006868AA"/>
    <w:rsid w:val="00686ECC"/>
    <w:rsid w:val="006873B8"/>
    <w:rsid w:val="006875F1"/>
    <w:rsid w:val="006903A1"/>
    <w:rsid w:val="006904E1"/>
    <w:rsid w:val="00690A65"/>
    <w:rsid w:val="0069652F"/>
    <w:rsid w:val="00697060"/>
    <w:rsid w:val="006A043E"/>
    <w:rsid w:val="006A0922"/>
    <w:rsid w:val="006A2216"/>
    <w:rsid w:val="006A26A8"/>
    <w:rsid w:val="006A3B39"/>
    <w:rsid w:val="006B0FA2"/>
    <w:rsid w:val="006B251D"/>
    <w:rsid w:val="006B3890"/>
    <w:rsid w:val="006B399E"/>
    <w:rsid w:val="006B44C3"/>
    <w:rsid w:val="006B5504"/>
    <w:rsid w:val="006B5D5E"/>
    <w:rsid w:val="006B6167"/>
    <w:rsid w:val="006B6B16"/>
    <w:rsid w:val="006B6D24"/>
    <w:rsid w:val="006B7523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4262"/>
    <w:rsid w:val="006C51C3"/>
    <w:rsid w:val="006C7C41"/>
    <w:rsid w:val="006C7D90"/>
    <w:rsid w:val="006D105C"/>
    <w:rsid w:val="006D13C8"/>
    <w:rsid w:val="006D160F"/>
    <w:rsid w:val="006D231B"/>
    <w:rsid w:val="006D4256"/>
    <w:rsid w:val="006D493D"/>
    <w:rsid w:val="006D6048"/>
    <w:rsid w:val="006E13C5"/>
    <w:rsid w:val="006E3DA3"/>
    <w:rsid w:val="006E4417"/>
    <w:rsid w:val="006E494B"/>
    <w:rsid w:val="006E4C63"/>
    <w:rsid w:val="006E4E4C"/>
    <w:rsid w:val="006E7849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68CD"/>
    <w:rsid w:val="006F712F"/>
    <w:rsid w:val="006F7A74"/>
    <w:rsid w:val="00700461"/>
    <w:rsid w:val="00701AA1"/>
    <w:rsid w:val="00701D75"/>
    <w:rsid w:val="007023CC"/>
    <w:rsid w:val="007025DF"/>
    <w:rsid w:val="00704AA8"/>
    <w:rsid w:val="00705205"/>
    <w:rsid w:val="00705B0D"/>
    <w:rsid w:val="00705C0B"/>
    <w:rsid w:val="00705F27"/>
    <w:rsid w:val="00706B27"/>
    <w:rsid w:val="00711E40"/>
    <w:rsid w:val="00711FB7"/>
    <w:rsid w:val="007124EB"/>
    <w:rsid w:val="00712FE7"/>
    <w:rsid w:val="007147B3"/>
    <w:rsid w:val="00714B71"/>
    <w:rsid w:val="007152A9"/>
    <w:rsid w:val="00715492"/>
    <w:rsid w:val="007171EA"/>
    <w:rsid w:val="00721350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0A6"/>
    <w:rsid w:val="0074060D"/>
    <w:rsid w:val="00740D8B"/>
    <w:rsid w:val="00741A67"/>
    <w:rsid w:val="007420EE"/>
    <w:rsid w:val="0074233F"/>
    <w:rsid w:val="00742533"/>
    <w:rsid w:val="007436E4"/>
    <w:rsid w:val="00744C75"/>
    <w:rsid w:val="00746861"/>
    <w:rsid w:val="00746B51"/>
    <w:rsid w:val="0074719B"/>
    <w:rsid w:val="007500F9"/>
    <w:rsid w:val="0075315B"/>
    <w:rsid w:val="0075356F"/>
    <w:rsid w:val="00754644"/>
    <w:rsid w:val="007554B5"/>
    <w:rsid w:val="007601F6"/>
    <w:rsid w:val="00761408"/>
    <w:rsid w:val="0076178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1AF5"/>
    <w:rsid w:val="0077226C"/>
    <w:rsid w:val="007723F8"/>
    <w:rsid w:val="007770CC"/>
    <w:rsid w:val="00777A2E"/>
    <w:rsid w:val="00777E95"/>
    <w:rsid w:val="00780985"/>
    <w:rsid w:val="00780B9B"/>
    <w:rsid w:val="00780E5D"/>
    <w:rsid w:val="0078122A"/>
    <w:rsid w:val="00782925"/>
    <w:rsid w:val="00783EC4"/>
    <w:rsid w:val="007840D2"/>
    <w:rsid w:val="00784584"/>
    <w:rsid w:val="007853E2"/>
    <w:rsid w:val="007900F9"/>
    <w:rsid w:val="00792ACD"/>
    <w:rsid w:val="007953AC"/>
    <w:rsid w:val="007955CC"/>
    <w:rsid w:val="00795C6A"/>
    <w:rsid w:val="007965D2"/>
    <w:rsid w:val="0079685F"/>
    <w:rsid w:val="00796F65"/>
    <w:rsid w:val="00797D05"/>
    <w:rsid w:val="007A0227"/>
    <w:rsid w:val="007A03A5"/>
    <w:rsid w:val="007A1180"/>
    <w:rsid w:val="007A33FD"/>
    <w:rsid w:val="007A3BE2"/>
    <w:rsid w:val="007A3D46"/>
    <w:rsid w:val="007A4D5F"/>
    <w:rsid w:val="007A4FA0"/>
    <w:rsid w:val="007A53C7"/>
    <w:rsid w:val="007A552B"/>
    <w:rsid w:val="007A55D7"/>
    <w:rsid w:val="007A5B0F"/>
    <w:rsid w:val="007A668A"/>
    <w:rsid w:val="007A6A06"/>
    <w:rsid w:val="007B1F8A"/>
    <w:rsid w:val="007B4300"/>
    <w:rsid w:val="007B497D"/>
    <w:rsid w:val="007B4B2D"/>
    <w:rsid w:val="007B5EBD"/>
    <w:rsid w:val="007C10DA"/>
    <w:rsid w:val="007C1A35"/>
    <w:rsid w:val="007C1DBF"/>
    <w:rsid w:val="007C27A9"/>
    <w:rsid w:val="007C31A0"/>
    <w:rsid w:val="007C3F0B"/>
    <w:rsid w:val="007C3FBF"/>
    <w:rsid w:val="007C41A1"/>
    <w:rsid w:val="007C5E03"/>
    <w:rsid w:val="007C617B"/>
    <w:rsid w:val="007D0934"/>
    <w:rsid w:val="007D13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D7F76"/>
    <w:rsid w:val="007E30FA"/>
    <w:rsid w:val="007E4569"/>
    <w:rsid w:val="007E4E5E"/>
    <w:rsid w:val="007E6317"/>
    <w:rsid w:val="007E6E7F"/>
    <w:rsid w:val="007F0F95"/>
    <w:rsid w:val="007F150C"/>
    <w:rsid w:val="007F2CA0"/>
    <w:rsid w:val="007F3AE2"/>
    <w:rsid w:val="007F4476"/>
    <w:rsid w:val="007F5423"/>
    <w:rsid w:val="007F5697"/>
    <w:rsid w:val="007F5CED"/>
    <w:rsid w:val="007F617F"/>
    <w:rsid w:val="007F6CBF"/>
    <w:rsid w:val="007F727E"/>
    <w:rsid w:val="007F74E4"/>
    <w:rsid w:val="00801690"/>
    <w:rsid w:val="00801A78"/>
    <w:rsid w:val="00803114"/>
    <w:rsid w:val="0080396D"/>
    <w:rsid w:val="00803F0F"/>
    <w:rsid w:val="00803FD5"/>
    <w:rsid w:val="0080444C"/>
    <w:rsid w:val="00804A12"/>
    <w:rsid w:val="00805066"/>
    <w:rsid w:val="00805351"/>
    <w:rsid w:val="008072D9"/>
    <w:rsid w:val="00811F7C"/>
    <w:rsid w:val="00812186"/>
    <w:rsid w:val="00812F66"/>
    <w:rsid w:val="00813943"/>
    <w:rsid w:val="00813A57"/>
    <w:rsid w:val="008159F6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5343"/>
    <w:rsid w:val="0084559C"/>
    <w:rsid w:val="00845692"/>
    <w:rsid w:val="00845903"/>
    <w:rsid w:val="008459C0"/>
    <w:rsid w:val="00845F81"/>
    <w:rsid w:val="00846746"/>
    <w:rsid w:val="00846960"/>
    <w:rsid w:val="008475CF"/>
    <w:rsid w:val="00847A8A"/>
    <w:rsid w:val="008513C1"/>
    <w:rsid w:val="00851682"/>
    <w:rsid w:val="00851CFA"/>
    <w:rsid w:val="00852AF6"/>
    <w:rsid w:val="00854B6D"/>
    <w:rsid w:val="00856077"/>
    <w:rsid w:val="0086016A"/>
    <w:rsid w:val="008602DA"/>
    <w:rsid w:val="00861168"/>
    <w:rsid w:val="008611E2"/>
    <w:rsid w:val="00861861"/>
    <w:rsid w:val="00861862"/>
    <w:rsid w:val="00861FCC"/>
    <w:rsid w:val="008625BE"/>
    <w:rsid w:val="00862826"/>
    <w:rsid w:val="008641E8"/>
    <w:rsid w:val="00864637"/>
    <w:rsid w:val="0086683C"/>
    <w:rsid w:val="00867B5A"/>
    <w:rsid w:val="00871538"/>
    <w:rsid w:val="008718B8"/>
    <w:rsid w:val="00873C0B"/>
    <w:rsid w:val="00874273"/>
    <w:rsid w:val="00875EB5"/>
    <w:rsid w:val="0087622F"/>
    <w:rsid w:val="0087648B"/>
    <w:rsid w:val="008774B1"/>
    <w:rsid w:val="008801B6"/>
    <w:rsid w:val="00880538"/>
    <w:rsid w:val="0088198D"/>
    <w:rsid w:val="00883C1C"/>
    <w:rsid w:val="0088417D"/>
    <w:rsid w:val="008841A9"/>
    <w:rsid w:val="00885126"/>
    <w:rsid w:val="008867FA"/>
    <w:rsid w:val="00886B74"/>
    <w:rsid w:val="008879B5"/>
    <w:rsid w:val="008910EC"/>
    <w:rsid w:val="00892DDF"/>
    <w:rsid w:val="0089446E"/>
    <w:rsid w:val="00894A49"/>
    <w:rsid w:val="008959D7"/>
    <w:rsid w:val="00896FD1"/>
    <w:rsid w:val="008A007C"/>
    <w:rsid w:val="008A00C7"/>
    <w:rsid w:val="008A0833"/>
    <w:rsid w:val="008A0E0E"/>
    <w:rsid w:val="008A1D55"/>
    <w:rsid w:val="008A2C8A"/>
    <w:rsid w:val="008A3150"/>
    <w:rsid w:val="008A3BEB"/>
    <w:rsid w:val="008A52CD"/>
    <w:rsid w:val="008A5585"/>
    <w:rsid w:val="008A5A7F"/>
    <w:rsid w:val="008A5C5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5AA"/>
    <w:rsid w:val="008B6E8A"/>
    <w:rsid w:val="008B7E9C"/>
    <w:rsid w:val="008C1BF1"/>
    <w:rsid w:val="008C3693"/>
    <w:rsid w:val="008C525F"/>
    <w:rsid w:val="008C67A7"/>
    <w:rsid w:val="008C78B3"/>
    <w:rsid w:val="008D0008"/>
    <w:rsid w:val="008D0738"/>
    <w:rsid w:val="008D12F5"/>
    <w:rsid w:val="008D1A53"/>
    <w:rsid w:val="008D54B5"/>
    <w:rsid w:val="008D7AE0"/>
    <w:rsid w:val="008E04FB"/>
    <w:rsid w:val="008E0A7C"/>
    <w:rsid w:val="008E0DBC"/>
    <w:rsid w:val="008E1267"/>
    <w:rsid w:val="008E323F"/>
    <w:rsid w:val="008E3294"/>
    <w:rsid w:val="008E4866"/>
    <w:rsid w:val="008E54CF"/>
    <w:rsid w:val="008E5E86"/>
    <w:rsid w:val="008E6103"/>
    <w:rsid w:val="008F1001"/>
    <w:rsid w:val="008F425A"/>
    <w:rsid w:val="008F4295"/>
    <w:rsid w:val="008F6038"/>
    <w:rsid w:val="00901020"/>
    <w:rsid w:val="00901962"/>
    <w:rsid w:val="009020A8"/>
    <w:rsid w:val="009020E1"/>
    <w:rsid w:val="009031A2"/>
    <w:rsid w:val="009032C3"/>
    <w:rsid w:val="00903EB4"/>
    <w:rsid w:val="00904347"/>
    <w:rsid w:val="00904BC0"/>
    <w:rsid w:val="00904F3D"/>
    <w:rsid w:val="00910419"/>
    <w:rsid w:val="0091078B"/>
    <w:rsid w:val="00911990"/>
    <w:rsid w:val="00912039"/>
    <w:rsid w:val="0091263F"/>
    <w:rsid w:val="00912925"/>
    <w:rsid w:val="0091307D"/>
    <w:rsid w:val="00913376"/>
    <w:rsid w:val="00913525"/>
    <w:rsid w:val="009138F1"/>
    <w:rsid w:val="009143E5"/>
    <w:rsid w:val="009171F5"/>
    <w:rsid w:val="009173CF"/>
    <w:rsid w:val="00917626"/>
    <w:rsid w:val="00917D65"/>
    <w:rsid w:val="0092197D"/>
    <w:rsid w:val="00921EA5"/>
    <w:rsid w:val="00922380"/>
    <w:rsid w:val="00922FE6"/>
    <w:rsid w:val="00923131"/>
    <w:rsid w:val="00924FE4"/>
    <w:rsid w:val="00925201"/>
    <w:rsid w:val="0092627A"/>
    <w:rsid w:val="00926658"/>
    <w:rsid w:val="009269BF"/>
    <w:rsid w:val="00926C3F"/>
    <w:rsid w:val="00926EC3"/>
    <w:rsid w:val="00931B6A"/>
    <w:rsid w:val="00931D9B"/>
    <w:rsid w:val="009326C7"/>
    <w:rsid w:val="00933002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05A"/>
    <w:rsid w:val="00942C3C"/>
    <w:rsid w:val="0094395E"/>
    <w:rsid w:val="00943E3A"/>
    <w:rsid w:val="00944068"/>
    <w:rsid w:val="009447F2"/>
    <w:rsid w:val="00944CA9"/>
    <w:rsid w:val="00945BD3"/>
    <w:rsid w:val="00945E05"/>
    <w:rsid w:val="009460FD"/>
    <w:rsid w:val="00951BF2"/>
    <w:rsid w:val="00953AEF"/>
    <w:rsid w:val="00953D5E"/>
    <w:rsid w:val="00953FFD"/>
    <w:rsid w:val="009557BE"/>
    <w:rsid w:val="00955A6E"/>
    <w:rsid w:val="0095625D"/>
    <w:rsid w:val="009570AD"/>
    <w:rsid w:val="00960E9D"/>
    <w:rsid w:val="00961805"/>
    <w:rsid w:val="00964B3A"/>
    <w:rsid w:val="00964BC8"/>
    <w:rsid w:val="00965AF9"/>
    <w:rsid w:val="00967272"/>
    <w:rsid w:val="00967DB1"/>
    <w:rsid w:val="00970481"/>
    <w:rsid w:val="00973E06"/>
    <w:rsid w:val="00975078"/>
    <w:rsid w:val="00975718"/>
    <w:rsid w:val="00975C70"/>
    <w:rsid w:val="00975C75"/>
    <w:rsid w:val="00977542"/>
    <w:rsid w:val="00977F07"/>
    <w:rsid w:val="009800D8"/>
    <w:rsid w:val="0098025F"/>
    <w:rsid w:val="00983355"/>
    <w:rsid w:val="00983474"/>
    <w:rsid w:val="00984AFB"/>
    <w:rsid w:val="009854D0"/>
    <w:rsid w:val="00985503"/>
    <w:rsid w:val="00985B20"/>
    <w:rsid w:val="009867F0"/>
    <w:rsid w:val="00987220"/>
    <w:rsid w:val="0098740A"/>
    <w:rsid w:val="00987D7A"/>
    <w:rsid w:val="00992E34"/>
    <w:rsid w:val="00995373"/>
    <w:rsid w:val="00997293"/>
    <w:rsid w:val="009A1F07"/>
    <w:rsid w:val="009A2FA6"/>
    <w:rsid w:val="009A44E3"/>
    <w:rsid w:val="009A4DCA"/>
    <w:rsid w:val="009A503E"/>
    <w:rsid w:val="009A5103"/>
    <w:rsid w:val="009A5456"/>
    <w:rsid w:val="009A682D"/>
    <w:rsid w:val="009A753C"/>
    <w:rsid w:val="009B000C"/>
    <w:rsid w:val="009B03A7"/>
    <w:rsid w:val="009B0780"/>
    <w:rsid w:val="009B2DD1"/>
    <w:rsid w:val="009B42DD"/>
    <w:rsid w:val="009B5603"/>
    <w:rsid w:val="009B7113"/>
    <w:rsid w:val="009B7136"/>
    <w:rsid w:val="009C1454"/>
    <w:rsid w:val="009C5EAA"/>
    <w:rsid w:val="009C7674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6277"/>
    <w:rsid w:val="009F0635"/>
    <w:rsid w:val="009F3EB7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55DA"/>
    <w:rsid w:val="00A06176"/>
    <w:rsid w:val="00A0630D"/>
    <w:rsid w:val="00A06AEA"/>
    <w:rsid w:val="00A10435"/>
    <w:rsid w:val="00A10C83"/>
    <w:rsid w:val="00A111C3"/>
    <w:rsid w:val="00A11895"/>
    <w:rsid w:val="00A140A0"/>
    <w:rsid w:val="00A14FDA"/>
    <w:rsid w:val="00A15105"/>
    <w:rsid w:val="00A16693"/>
    <w:rsid w:val="00A20B9C"/>
    <w:rsid w:val="00A20C33"/>
    <w:rsid w:val="00A228FC"/>
    <w:rsid w:val="00A243BC"/>
    <w:rsid w:val="00A246C5"/>
    <w:rsid w:val="00A25699"/>
    <w:rsid w:val="00A271E6"/>
    <w:rsid w:val="00A27906"/>
    <w:rsid w:val="00A27CCC"/>
    <w:rsid w:val="00A300A0"/>
    <w:rsid w:val="00A30F80"/>
    <w:rsid w:val="00A3106B"/>
    <w:rsid w:val="00A32103"/>
    <w:rsid w:val="00A344D4"/>
    <w:rsid w:val="00A344DC"/>
    <w:rsid w:val="00A362AD"/>
    <w:rsid w:val="00A37DE6"/>
    <w:rsid w:val="00A4026C"/>
    <w:rsid w:val="00A404E4"/>
    <w:rsid w:val="00A41D5D"/>
    <w:rsid w:val="00A42CB9"/>
    <w:rsid w:val="00A437DD"/>
    <w:rsid w:val="00A43AB8"/>
    <w:rsid w:val="00A44CFC"/>
    <w:rsid w:val="00A462C9"/>
    <w:rsid w:val="00A469B8"/>
    <w:rsid w:val="00A47883"/>
    <w:rsid w:val="00A50158"/>
    <w:rsid w:val="00A5040F"/>
    <w:rsid w:val="00A52A2C"/>
    <w:rsid w:val="00A5343A"/>
    <w:rsid w:val="00A544AD"/>
    <w:rsid w:val="00A55421"/>
    <w:rsid w:val="00A604E0"/>
    <w:rsid w:val="00A6051B"/>
    <w:rsid w:val="00A6112D"/>
    <w:rsid w:val="00A61635"/>
    <w:rsid w:val="00A63E21"/>
    <w:rsid w:val="00A6458F"/>
    <w:rsid w:val="00A65675"/>
    <w:rsid w:val="00A65921"/>
    <w:rsid w:val="00A65F88"/>
    <w:rsid w:val="00A67941"/>
    <w:rsid w:val="00A67AC1"/>
    <w:rsid w:val="00A71366"/>
    <w:rsid w:val="00A7248D"/>
    <w:rsid w:val="00A735E8"/>
    <w:rsid w:val="00A743D0"/>
    <w:rsid w:val="00A747D7"/>
    <w:rsid w:val="00A75EFF"/>
    <w:rsid w:val="00A76905"/>
    <w:rsid w:val="00A77F52"/>
    <w:rsid w:val="00A810B7"/>
    <w:rsid w:val="00A821B5"/>
    <w:rsid w:val="00A83F89"/>
    <w:rsid w:val="00A84CCF"/>
    <w:rsid w:val="00A85102"/>
    <w:rsid w:val="00A851D0"/>
    <w:rsid w:val="00A85750"/>
    <w:rsid w:val="00A85787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59E6"/>
    <w:rsid w:val="00AB695D"/>
    <w:rsid w:val="00AB7FD8"/>
    <w:rsid w:val="00AC076F"/>
    <w:rsid w:val="00AC0BFC"/>
    <w:rsid w:val="00AC0CA9"/>
    <w:rsid w:val="00AC0CAB"/>
    <w:rsid w:val="00AC1814"/>
    <w:rsid w:val="00AC1845"/>
    <w:rsid w:val="00AC1A14"/>
    <w:rsid w:val="00AC2813"/>
    <w:rsid w:val="00AC2DE5"/>
    <w:rsid w:val="00AC37EA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3323"/>
    <w:rsid w:val="00AD36CA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E41B3"/>
    <w:rsid w:val="00AF0832"/>
    <w:rsid w:val="00AF0AEB"/>
    <w:rsid w:val="00AF3C91"/>
    <w:rsid w:val="00AF4D47"/>
    <w:rsid w:val="00AF6A3F"/>
    <w:rsid w:val="00AF6CC5"/>
    <w:rsid w:val="00AF7273"/>
    <w:rsid w:val="00AF7A91"/>
    <w:rsid w:val="00B00C6F"/>
    <w:rsid w:val="00B01F2F"/>
    <w:rsid w:val="00B03FD7"/>
    <w:rsid w:val="00B056EE"/>
    <w:rsid w:val="00B05722"/>
    <w:rsid w:val="00B05C0B"/>
    <w:rsid w:val="00B05C4C"/>
    <w:rsid w:val="00B06E56"/>
    <w:rsid w:val="00B1130A"/>
    <w:rsid w:val="00B123CA"/>
    <w:rsid w:val="00B12FA0"/>
    <w:rsid w:val="00B13FC9"/>
    <w:rsid w:val="00B1434F"/>
    <w:rsid w:val="00B1442D"/>
    <w:rsid w:val="00B14811"/>
    <w:rsid w:val="00B14A84"/>
    <w:rsid w:val="00B15B48"/>
    <w:rsid w:val="00B16062"/>
    <w:rsid w:val="00B16743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1698"/>
    <w:rsid w:val="00B324F9"/>
    <w:rsid w:val="00B32738"/>
    <w:rsid w:val="00B32B80"/>
    <w:rsid w:val="00B32DDC"/>
    <w:rsid w:val="00B3351B"/>
    <w:rsid w:val="00B3467F"/>
    <w:rsid w:val="00B35143"/>
    <w:rsid w:val="00B35ED0"/>
    <w:rsid w:val="00B36109"/>
    <w:rsid w:val="00B361A6"/>
    <w:rsid w:val="00B36738"/>
    <w:rsid w:val="00B367CC"/>
    <w:rsid w:val="00B40D42"/>
    <w:rsid w:val="00B41005"/>
    <w:rsid w:val="00B41A24"/>
    <w:rsid w:val="00B41D78"/>
    <w:rsid w:val="00B44445"/>
    <w:rsid w:val="00B4516D"/>
    <w:rsid w:val="00B45680"/>
    <w:rsid w:val="00B460D4"/>
    <w:rsid w:val="00B46F96"/>
    <w:rsid w:val="00B50808"/>
    <w:rsid w:val="00B508CD"/>
    <w:rsid w:val="00B5187C"/>
    <w:rsid w:val="00B51E65"/>
    <w:rsid w:val="00B526B4"/>
    <w:rsid w:val="00B52B79"/>
    <w:rsid w:val="00B53237"/>
    <w:rsid w:val="00B54E80"/>
    <w:rsid w:val="00B5583F"/>
    <w:rsid w:val="00B602DE"/>
    <w:rsid w:val="00B607A1"/>
    <w:rsid w:val="00B60A90"/>
    <w:rsid w:val="00B61373"/>
    <w:rsid w:val="00B61491"/>
    <w:rsid w:val="00B6166B"/>
    <w:rsid w:val="00B622E5"/>
    <w:rsid w:val="00B629B2"/>
    <w:rsid w:val="00B65688"/>
    <w:rsid w:val="00B67323"/>
    <w:rsid w:val="00B67C24"/>
    <w:rsid w:val="00B707B9"/>
    <w:rsid w:val="00B71E31"/>
    <w:rsid w:val="00B7346E"/>
    <w:rsid w:val="00B7483C"/>
    <w:rsid w:val="00B74DA9"/>
    <w:rsid w:val="00B77788"/>
    <w:rsid w:val="00B80020"/>
    <w:rsid w:val="00B82E32"/>
    <w:rsid w:val="00B833B0"/>
    <w:rsid w:val="00B85B88"/>
    <w:rsid w:val="00B9055C"/>
    <w:rsid w:val="00B9060B"/>
    <w:rsid w:val="00B90E0B"/>
    <w:rsid w:val="00B91191"/>
    <w:rsid w:val="00B91638"/>
    <w:rsid w:val="00B916B7"/>
    <w:rsid w:val="00B91D13"/>
    <w:rsid w:val="00B92FFE"/>
    <w:rsid w:val="00B934F2"/>
    <w:rsid w:val="00B94CBE"/>
    <w:rsid w:val="00B96947"/>
    <w:rsid w:val="00B96A35"/>
    <w:rsid w:val="00B970E4"/>
    <w:rsid w:val="00BA1E0A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8EA"/>
    <w:rsid w:val="00BB59F6"/>
    <w:rsid w:val="00BB5BAA"/>
    <w:rsid w:val="00BB650D"/>
    <w:rsid w:val="00BB79A5"/>
    <w:rsid w:val="00BC0151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0886"/>
    <w:rsid w:val="00BE0B7D"/>
    <w:rsid w:val="00BE15DE"/>
    <w:rsid w:val="00BE1A6A"/>
    <w:rsid w:val="00BE2DCF"/>
    <w:rsid w:val="00BE32D8"/>
    <w:rsid w:val="00BE34A0"/>
    <w:rsid w:val="00BE3D20"/>
    <w:rsid w:val="00BE587E"/>
    <w:rsid w:val="00BE68E1"/>
    <w:rsid w:val="00BE6CDD"/>
    <w:rsid w:val="00BE70CB"/>
    <w:rsid w:val="00BF0627"/>
    <w:rsid w:val="00BF1F56"/>
    <w:rsid w:val="00BF23DA"/>
    <w:rsid w:val="00BF3149"/>
    <w:rsid w:val="00BF4F4D"/>
    <w:rsid w:val="00BF695D"/>
    <w:rsid w:val="00BF6FA8"/>
    <w:rsid w:val="00BF70E0"/>
    <w:rsid w:val="00C01682"/>
    <w:rsid w:val="00C0219F"/>
    <w:rsid w:val="00C026A9"/>
    <w:rsid w:val="00C026CA"/>
    <w:rsid w:val="00C03140"/>
    <w:rsid w:val="00C03F15"/>
    <w:rsid w:val="00C0451C"/>
    <w:rsid w:val="00C05729"/>
    <w:rsid w:val="00C068E4"/>
    <w:rsid w:val="00C101B5"/>
    <w:rsid w:val="00C102EF"/>
    <w:rsid w:val="00C11ACC"/>
    <w:rsid w:val="00C11B3C"/>
    <w:rsid w:val="00C12BEE"/>
    <w:rsid w:val="00C1393D"/>
    <w:rsid w:val="00C15928"/>
    <w:rsid w:val="00C16350"/>
    <w:rsid w:val="00C16BAE"/>
    <w:rsid w:val="00C17A70"/>
    <w:rsid w:val="00C2220D"/>
    <w:rsid w:val="00C222EA"/>
    <w:rsid w:val="00C22B34"/>
    <w:rsid w:val="00C23379"/>
    <w:rsid w:val="00C234D9"/>
    <w:rsid w:val="00C235F0"/>
    <w:rsid w:val="00C23E3C"/>
    <w:rsid w:val="00C2408E"/>
    <w:rsid w:val="00C24496"/>
    <w:rsid w:val="00C245E8"/>
    <w:rsid w:val="00C24D0D"/>
    <w:rsid w:val="00C24F7B"/>
    <w:rsid w:val="00C252EE"/>
    <w:rsid w:val="00C25B31"/>
    <w:rsid w:val="00C262C4"/>
    <w:rsid w:val="00C274DD"/>
    <w:rsid w:val="00C276B2"/>
    <w:rsid w:val="00C30160"/>
    <w:rsid w:val="00C30758"/>
    <w:rsid w:val="00C30EF6"/>
    <w:rsid w:val="00C31C73"/>
    <w:rsid w:val="00C32453"/>
    <w:rsid w:val="00C32878"/>
    <w:rsid w:val="00C3388E"/>
    <w:rsid w:val="00C343F2"/>
    <w:rsid w:val="00C3498F"/>
    <w:rsid w:val="00C3504C"/>
    <w:rsid w:val="00C35643"/>
    <w:rsid w:val="00C36EA8"/>
    <w:rsid w:val="00C40900"/>
    <w:rsid w:val="00C40F8A"/>
    <w:rsid w:val="00C4442C"/>
    <w:rsid w:val="00C4597C"/>
    <w:rsid w:val="00C462EB"/>
    <w:rsid w:val="00C4671E"/>
    <w:rsid w:val="00C469FC"/>
    <w:rsid w:val="00C47843"/>
    <w:rsid w:val="00C47BDA"/>
    <w:rsid w:val="00C50602"/>
    <w:rsid w:val="00C525C8"/>
    <w:rsid w:val="00C52779"/>
    <w:rsid w:val="00C53ABA"/>
    <w:rsid w:val="00C54D58"/>
    <w:rsid w:val="00C54D8B"/>
    <w:rsid w:val="00C54F1F"/>
    <w:rsid w:val="00C6111B"/>
    <w:rsid w:val="00C61DD0"/>
    <w:rsid w:val="00C61E48"/>
    <w:rsid w:val="00C645A9"/>
    <w:rsid w:val="00C64B46"/>
    <w:rsid w:val="00C6590A"/>
    <w:rsid w:val="00C65F86"/>
    <w:rsid w:val="00C66D1C"/>
    <w:rsid w:val="00C67202"/>
    <w:rsid w:val="00C6771C"/>
    <w:rsid w:val="00C67B7D"/>
    <w:rsid w:val="00C70D5D"/>
    <w:rsid w:val="00C71075"/>
    <w:rsid w:val="00C71E17"/>
    <w:rsid w:val="00C742C0"/>
    <w:rsid w:val="00C7439F"/>
    <w:rsid w:val="00C7567C"/>
    <w:rsid w:val="00C756C3"/>
    <w:rsid w:val="00C76861"/>
    <w:rsid w:val="00C76A14"/>
    <w:rsid w:val="00C7738A"/>
    <w:rsid w:val="00C80CAD"/>
    <w:rsid w:val="00C815C1"/>
    <w:rsid w:val="00C82A1A"/>
    <w:rsid w:val="00C83026"/>
    <w:rsid w:val="00C83CDA"/>
    <w:rsid w:val="00C8537A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0CD0"/>
    <w:rsid w:val="00CA239C"/>
    <w:rsid w:val="00CA2CF5"/>
    <w:rsid w:val="00CA341B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440"/>
    <w:rsid w:val="00CB2B41"/>
    <w:rsid w:val="00CB3461"/>
    <w:rsid w:val="00CB39BE"/>
    <w:rsid w:val="00CB3C77"/>
    <w:rsid w:val="00CB3F58"/>
    <w:rsid w:val="00CB4836"/>
    <w:rsid w:val="00CB4BD5"/>
    <w:rsid w:val="00CB563D"/>
    <w:rsid w:val="00CB691F"/>
    <w:rsid w:val="00CB6BED"/>
    <w:rsid w:val="00CB6E10"/>
    <w:rsid w:val="00CB734D"/>
    <w:rsid w:val="00CC02F3"/>
    <w:rsid w:val="00CC144B"/>
    <w:rsid w:val="00CC1F31"/>
    <w:rsid w:val="00CC20B5"/>
    <w:rsid w:val="00CC28E9"/>
    <w:rsid w:val="00CC2FB4"/>
    <w:rsid w:val="00CC4959"/>
    <w:rsid w:val="00CC4B27"/>
    <w:rsid w:val="00CC6686"/>
    <w:rsid w:val="00CC6972"/>
    <w:rsid w:val="00CC71C0"/>
    <w:rsid w:val="00CC73DF"/>
    <w:rsid w:val="00CC7C88"/>
    <w:rsid w:val="00CD0197"/>
    <w:rsid w:val="00CD06DC"/>
    <w:rsid w:val="00CD101E"/>
    <w:rsid w:val="00CD1C20"/>
    <w:rsid w:val="00CD24FB"/>
    <w:rsid w:val="00CD2BDD"/>
    <w:rsid w:val="00CD3073"/>
    <w:rsid w:val="00CD30CB"/>
    <w:rsid w:val="00CD5A14"/>
    <w:rsid w:val="00CD72F9"/>
    <w:rsid w:val="00CD788A"/>
    <w:rsid w:val="00CD7EAD"/>
    <w:rsid w:val="00CE0856"/>
    <w:rsid w:val="00CE1A23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6784"/>
    <w:rsid w:val="00CF721E"/>
    <w:rsid w:val="00CF78C4"/>
    <w:rsid w:val="00D024E3"/>
    <w:rsid w:val="00D02784"/>
    <w:rsid w:val="00D02DDC"/>
    <w:rsid w:val="00D04B1A"/>
    <w:rsid w:val="00D06434"/>
    <w:rsid w:val="00D075AD"/>
    <w:rsid w:val="00D10281"/>
    <w:rsid w:val="00D11873"/>
    <w:rsid w:val="00D12215"/>
    <w:rsid w:val="00D13607"/>
    <w:rsid w:val="00D13787"/>
    <w:rsid w:val="00D14626"/>
    <w:rsid w:val="00D152A5"/>
    <w:rsid w:val="00D17E49"/>
    <w:rsid w:val="00D21220"/>
    <w:rsid w:val="00D21AA1"/>
    <w:rsid w:val="00D21B1F"/>
    <w:rsid w:val="00D22194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A49"/>
    <w:rsid w:val="00D363EA"/>
    <w:rsid w:val="00D3652C"/>
    <w:rsid w:val="00D367EB"/>
    <w:rsid w:val="00D36AC6"/>
    <w:rsid w:val="00D36FC0"/>
    <w:rsid w:val="00D411A2"/>
    <w:rsid w:val="00D41437"/>
    <w:rsid w:val="00D414E1"/>
    <w:rsid w:val="00D41ED5"/>
    <w:rsid w:val="00D423FD"/>
    <w:rsid w:val="00D42702"/>
    <w:rsid w:val="00D42B6D"/>
    <w:rsid w:val="00D47E92"/>
    <w:rsid w:val="00D50B4F"/>
    <w:rsid w:val="00D51A6E"/>
    <w:rsid w:val="00D51DE6"/>
    <w:rsid w:val="00D52A38"/>
    <w:rsid w:val="00D52F54"/>
    <w:rsid w:val="00D538AB"/>
    <w:rsid w:val="00D53AEE"/>
    <w:rsid w:val="00D53CE1"/>
    <w:rsid w:val="00D55063"/>
    <w:rsid w:val="00D552AA"/>
    <w:rsid w:val="00D55704"/>
    <w:rsid w:val="00D572B6"/>
    <w:rsid w:val="00D5782A"/>
    <w:rsid w:val="00D60068"/>
    <w:rsid w:val="00D61152"/>
    <w:rsid w:val="00D61451"/>
    <w:rsid w:val="00D63D1A"/>
    <w:rsid w:val="00D649C8"/>
    <w:rsid w:val="00D6546F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772C9"/>
    <w:rsid w:val="00D809C5"/>
    <w:rsid w:val="00D80A38"/>
    <w:rsid w:val="00D80CAF"/>
    <w:rsid w:val="00D824DC"/>
    <w:rsid w:val="00D8387C"/>
    <w:rsid w:val="00D83E5E"/>
    <w:rsid w:val="00D851AE"/>
    <w:rsid w:val="00D86299"/>
    <w:rsid w:val="00D932D8"/>
    <w:rsid w:val="00D9379E"/>
    <w:rsid w:val="00D955A7"/>
    <w:rsid w:val="00D96F0B"/>
    <w:rsid w:val="00D97015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1D4"/>
    <w:rsid w:val="00DA6B0B"/>
    <w:rsid w:val="00DA6BB2"/>
    <w:rsid w:val="00DA74B3"/>
    <w:rsid w:val="00DB2F62"/>
    <w:rsid w:val="00DB4914"/>
    <w:rsid w:val="00DB5401"/>
    <w:rsid w:val="00DB5E17"/>
    <w:rsid w:val="00DB626B"/>
    <w:rsid w:val="00DB6EC6"/>
    <w:rsid w:val="00DB78C5"/>
    <w:rsid w:val="00DC05A0"/>
    <w:rsid w:val="00DC1AC1"/>
    <w:rsid w:val="00DC1D37"/>
    <w:rsid w:val="00DC389F"/>
    <w:rsid w:val="00DC3CF7"/>
    <w:rsid w:val="00DC629B"/>
    <w:rsid w:val="00DC67A2"/>
    <w:rsid w:val="00DC70EC"/>
    <w:rsid w:val="00DC72C8"/>
    <w:rsid w:val="00DC7BC1"/>
    <w:rsid w:val="00DC7DAD"/>
    <w:rsid w:val="00DD162C"/>
    <w:rsid w:val="00DD2A0E"/>
    <w:rsid w:val="00DD5876"/>
    <w:rsid w:val="00DD6515"/>
    <w:rsid w:val="00DD661F"/>
    <w:rsid w:val="00DD6B0D"/>
    <w:rsid w:val="00DD71A5"/>
    <w:rsid w:val="00DD779D"/>
    <w:rsid w:val="00DE034F"/>
    <w:rsid w:val="00DE04A0"/>
    <w:rsid w:val="00DE0893"/>
    <w:rsid w:val="00DE0A68"/>
    <w:rsid w:val="00DE0A98"/>
    <w:rsid w:val="00DE15C5"/>
    <w:rsid w:val="00DE458E"/>
    <w:rsid w:val="00DE516B"/>
    <w:rsid w:val="00DE6EA1"/>
    <w:rsid w:val="00DE7061"/>
    <w:rsid w:val="00DF0E0A"/>
    <w:rsid w:val="00DF2377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1F61"/>
    <w:rsid w:val="00E02260"/>
    <w:rsid w:val="00E04900"/>
    <w:rsid w:val="00E04F87"/>
    <w:rsid w:val="00E059CF"/>
    <w:rsid w:val="00E06478"/>
    <w:rsid w:val="00E071E4"/>
    <w:rsid w:val="00E07B57"/>
    <w:rsid w:val="00E117A2"/>
    <w:rsid w:val="00E12014"/>
    <w:rsid w:val="00E1358F"/>
    <w:rsid w:val="00E144E6"/>
    <w:rsid w:val="00E15E13"/>
    <w:rsid w:val="00E1694D"/>
    <w:rsid w:val="00E20174"/>
    <w:rsid w:val="00E207F3"/>
    <w:rsid w:val="00E20B0C"/>
    <w:rsid w:val="00E20CBB"/>
    <w:rsid w:val="00E21D59"/>
    <w:rsid w:val="00E22655"/>
    <w:rsid w:val="00E226FA"/>
    <w:rsid w:val="00E2287F"/>
    <w:rsid w:val="00E23453"/>
    <w:rsid w:val="00E23809"/>
    <w:rsid w:val="00E23B29"/>
    <w:rsid w:val="00E24349"/>
    <w:rsid w:val="00E25CC8"/>
    <w:rsid w:val="00E27053"/>
    <w:rsid w:val="00E30210"/>
    <w:rsid w:val="00E3073E"/>
    <w:rsid w:val="00E31CD6"/>
    <w:rsid w:val="00E3393B"/>
    <w:rsid w:val="00E33B7E"/>
    <w:rsid w:val="00E35282"/>
    <w:rsid w:val="00E36747"/>
    <w:rsid w:val="00E369CC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2E99"/>
    <w:rsid w:val="00E43BF5"/>
    <w:rsid w:val="00E44491"/>
    <w:rsid w:val="00E44D54"/>
    <w:rsid w:val="00E455F0"/>
    <w:rsid w:val="00E45889"/>
    <w:rsid w:val="00E52A45"/>
    <w:rsid w:val="00E54637"/>
    <w:rsid w:val="00E54648"/>
    <w:rsid w:val="00E556E8"/>
    <w:rsid w:val="00E5611F"/>
    <w:rsid w:val="00E564B8"/>
    <w:rsid w:val="00E565F5"/>
    <w:rsid w:val="00E56652"/>
    <w:rsid w:val="00E56744"/>
    <w:rsid w:val="00E568EE"/>
    <w:rsid w:val="00E57F39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3E33"/>
    <w:rsid w:val="00E74A32"/>
    <w:rsid w:val="00E7550F"/>
    <w:rsid w:val="00E76A0D"/>
    <w:rsid w:val="00E76B14"/>
    <w:rsid w:val="00E770C1"/>
    <w:rsid w:val="00E821DE"/>
    <w:rsid w:val="00E8259B"/>
    <w:rsid w:val="00E825CD"/>
    <w:rsid w:val="00E82C8D"/>
    <w:rsid w:val="00E83067"/>
    <w:rsid w:val="00E835BC"/>
    <w:rsid w:val="00E864E9"/>
    <w:rsid w:val="00E86675"/>
    <w:rsid w:val="00E87374"/>
    <w:rsid w:val="00E879CC"/>
    <w:rsid w:val="00E903F9"/>
    <w:rsid w:val="00E91563"/>
    <w:rsid w:val="00E91DAE"/>
    <w:rsid w:val="00E93691"/>
    <w:rsid w:val="00E944A0"/>
    <w:rsid w:val="00E94BAD"/>
    <w:rsid w:val="00E9550A"/>
    <w:rsid w:val="00E957C1"/>
    <w:rsid w:val="00E96A52"/>
    <w:rsid w:val="00E96ABC"/>
    <w:rsid w:val="00E97A38"/>
    <w:rsid w:val="00EA225B"/>
    <w:rsid w:val="00EA3750"/>
    <w:rsid w:val="00EA4871"/>
    <w:rsid w:val="00EA4ED3"/>
    <w:rsid w:val="00EA5241"/>
    <w:rsid w:val="00EA5AC9"/>
    <w:rsid w:val="00EA5E82"/>
    <w:rsid w:val="00EA687C"/>
    <w:rsid w:val="00EA76F6"/>
    <w:rsid w:val="00EB0CEC"/>
    <w:rsid w:val="00EB1303"/>
    <w:rsid w:val="00EB1A4B"/>
    <w:rsid w:val="00EB1A83"/>
    <w:rsid w:val="00EB1AEE"/>
    <w:rsid w:val="00EB1B43"/>
    <w:rsid w:val="00EB1D21"/>
    <w:rsid w:val="00EB2093"/>
    <w:rsid w:val="00EB2EF0"/>
    <w:rsid w:val="00EB4FA4"/>
    <w:rsid w:val="00EB6596"/>
    <w:rsid w:val="00EB6BA9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5B2D"/>
    <w:rsid w:val="00EC69B3"/>
    <w:rsid w:val="00EC72B4"/>
    <w:rsid w:val="00EC72F4"/>
    <w:rsid w:val="00ED0185"/>
    <w:rsid w:val="00ED04CF"/>
    <w:rsid w:val="00ED04E8"/>
    <w:rsid w:val="00ED073F"/>
    <w:rsid w:val="00ED1269"/>
    <w:rsid w:val="00ED16AC"/>
    <w:rsid w:val="00ED22B6"/>
    <w:rsid w:val="00ED2FDD"/>
    <w:rsid w:val="00ED32D3"/>
    <w:rsid w:val="00ED4324"/>
    <w:rsid w:val="00ED4AB1"/>
    <w:rsid w:val="00ED5932"/>
    <w:rsid w:val="00ED6C18"/>
    <w:rsid w:val="00ED782B"/>
    <w:rsid w:val="00ED7FC4"/>
    <w:rsid w:val="00EE5809"/>
    <w:rsid w:val="00EE604D"/>
    <w:rsid w:val="00EE6440"/>
    <w:rsid w:val="00EE6890"/>
    <w:rsid w:val="00EE73FB"/>
    <w:rsid w:val="00EE77A1"/>
    <w:rsid w:val="00EF247E"/>
    <w:rsid w:val="00EF24A8"/>
    <w:rsid w:val="00EF2C5A"/>
    <w:rsid w:val="00EF2F01"/>
    <w:rsid w:val="00EF3AA4"/>
    <w:rsid w:val="00EF52CC"/>
    <w:rsid w:val="00EF7ABD"/>
    <w:rsid w:val="00F00566"/>
    <w:rsid w:val="00F00A64"/>
    <w:rsid w:val="00F030DB"/>
    <w:rsid w:val="00F03367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232B"/>
    <w:rsid w:val="00F2419E"/>
    <w:rsid w:val="00F25538"/>
    <w:rsid w:val="00F26F35"/>
    <w:rsid w:val="00F30031"/>
    <w:rsid w:val="00F304C7"/>
    <w:rsid w:val="00F30D36"/>
    <w:rsid w:val="00F3218F"/>
    <w:rsid w:val="00F32846"/>
    <w:rsid w:val="00F337BA"/>
    <w:rsid w:val="00F3386D"/>
    <w:rsid w:val="00F33C68"/>
    <w:rsid w:val="00F35563"/>
    <w:rsid w:val="00F35FAE"/>
    <w:rsid w:val="00F362F4"/>
    <w:rsid w:val="00F374FD"/>
    <w:rsid w:val="00F37A45"/>
    <w:rsid w:val="00F406A5"/>
    <w:rsid w:val="00F416D4"/>
    <w:rsid w:val="00F42E85"/>
    <w:rsid w:val="00F43407"/>
    <w:rsid w:val="00F446FE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0F2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2093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21A0"/>
    <w:rsid w:val="00F82804"/>
    <w:rsid w:val="00F84B02"/>
    <w:rsid w:val="00F84D30"/>
    <w:rsid w:val="00F85DF9"/>
    <w:rsid w:val="00F8721D"/>
    <w:rsid w:val="00F875F0"/>
    <w:rsid w:val="00F91B2E"/>
    <w:rsid w:val="00F92549"/>
    <w:rsid w:val="00F928B4"/>
    <w:rsid w:val="00F92C14"/>
    <w:rsid w:val="00F9358A"/>
    <w:rsid w:val="00F935B8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0C26"/>
    <w:rsid w:val="00FB48BF"/>
    <w:rsid w:val="00FB4F22"/>
    <w:rsid w:val="00FB529C"/>
    <w:rsid w:val="00FB5779"/>
    <w:rsid w:val="00FB58D7"/>
    <w:rsid w:val="00FB5E12"/>
    <w:rsid w:val="00FC1D5A"/>
    <w:rsid w:val="00FC2314"/>
    <w:rsid w:val="00FC30D4"/>
    <w:rsid w:val="00FC32D6"/>
    <w:rsid w:val="00FD1002"/>
    <w:rsid w:val="00FD1F03"/>
    <w:rsid w:val="00FD264F"/>
    <w:rsid w:val="00FD3291"/>
    <w:rsid w:val="00FD4397"/>
    <w:rsid w:val="00FD4819"/>
    <w:rsid w:val="00FD4CA0"/>
    <w:rsid w:val="00FD68A8"/>
    <w:rsid w:val="00FD6A58"/>
    <w:rsid w:val="00FD6C13"/>
    <w:rsid w:val="00FD7277"/>
    <w:rsid w:val="00FD7E95"/>
    <w:rsid w:val="00FE2A05"/>
    <w:rsid w:val="00FE33AC"/>
    <w:rsid w:val="00FE34AA"/>
    <w:rsid w:val="00FE3CBE"/>
    <w:rsid w:val="00FE4F35"/>
    <w:rsid w:val="00FE50E1"/>
    <w:rsid w:val="00FE5DC6"/>
    <w:rsid w:val="00FE6A95"/>
    <w:rsid w:val="00FE7377"/>
    <w:rsid w:val="00FE754A"/>
    <w:rsid w:val="00FE7E1B"/>
    <w:rsid w:val="00FF1074"/>
    <w:rsid w:val="00FF1A97"/>
    <w:rsid w:val="00FF1D58"/>
    <w:rsid w:val="00FF33F4"/>
    <w:rsid w:val="00FF4151"/>
    <w:rsid w:val="00FF4FD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footnote text" w:qFormat="1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33002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13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13"/>
      </w:numPr>
      <w:tabs>
        <w:tab w:val="left" w:pos="851"/>
      </w:tabs>
      <w:spacing w:before="360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13"/>
      </w:numPr>
      <w:tabs>
        <w:tab w:val="left" w:pos="1701"/>
      </w:tabs>
      <w:spacing w:before="240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13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13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13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13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13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13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7E6317"/>
    <w:rPr>
      <w:color w:val="000000"/>
    </w:rPr>
  </w:style>
  <w:style w:type="character" w:customStyle="1" w:styleId="stdTextZchn">
    <w:name w:val="stdText Zchn"/>
    <w:link w:val="stdText"/>
    <w:rsid w:val="007E6317"/>
    <w:rPr>
      <w:rFonts w:ascii="Times New Roman" w:hAnsi="Times New Roman"/>
      <w:color w:val="000000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qFormat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rsid w:val="007E6317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Cs w:val="21"/>
    </w:rPr>
  </w:style>
  <w:style w:type="character" w:customStyle="1" w:styleId="LEMarginalieZchn">
    <w:name w:val="LE Marginalie Zchn"/>
    <w:link w:val="LEMarginalie"/>
    <w:rsid w:val="007E6317"/>
    <w:rPr>
      <w:rFonts w:ascii="Arial" w:hAnsi="Arial"/>
      <w:color w:val="000000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 w:after="0"/>
      <w:ind w:right="0"/>
      <w:outlineLvl w:val="9"/>
    </w:pPr>
    <w:rPr>
      <w:rFonts w:asciiTheme="majorHAnsi" w:eastAsia="Times New Roman" w:hAnsiTheme="majorHAnsi" w:cstheme="majorHAnsi"/>
      <w:b/>
      <w:bCs/>
      <w:caps/>
      <w:color w:val="auto"/>
      <w:sz w:val="24"/>
      <w:szCs w:val="24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240" w:after="0"/>
      <w:outlineLvl w:val="9"/>
    </w:pPr>
    <w:rPr>
      <w:rFonts w:asciiTheme="minorHAnsi" w:eastAsia="Times New Roman" w:hAnsiTheme="minorHAnsi" w:cstheme="minorHAnsi"/>
      <w:b/>
      <w:bCs/>
      <w:color w:val="auto"/>
      <w:sz w:val="20"/>
      <w:szCs w:val="20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ind w:left="200"/>
      <w:outlineLvl w:val="9"/>
    </w:pPr>
    <w:rPr>
      <w:rFonts w:asciiTheme="minorHAnsi" w:eastAsia="Times New Roman" w:hAnsiTheme="minorHAnsi" w:cstheme="minorHAnsi"/>
      <w:color w:val="auto"/>
      <w:sz w:val="20"/>
      <w:szCs w:val="20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ind w:left="400"/>
      <w:outlineLvl w:val="9"/>
    </w:pPr>
    <w:rPr>
      <w:rFonts w:asciiTheme="minorHAnsi" w:eastAsia="Times New Roman" w:hAnsiTheme="minorHAnsi" w:cstheme="minorHAnsi"/>
      <w:sz w:val="20"/>
      <w:szCs w:val="20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ind w:left="600"/>
      <w:outlineLvl w:val="9"/>
    </w:pPr>
    <w:rPr>
      <w:rFonts w:asciiTheme="minorHAnsi" w:eastAsia="Times New Roman" w:hAnsiTheme="minorHAnsi" w:cstheme="minorHAnsi"/>
      <w:i w:val="0"/>
      <w:iCs w:val="0"/>
      <w:sz w:val="20"/>
      <w:szCs w:val="2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ind w:left="800"/>
      <w:outlineLvl w:val="9"/>
    </w:pPr>
    <w:rPr>
      <w:rFonts w:asciiTheme="minorHAnsi" w:eastAsia="Times New Roman" w:hAnsiTheme="minorHAnsi" w:cstheme="minorHAnsi"/>
      <w:color w:val="auto"/>
      <w:szCs w:val="20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ind w:left="1000"/>
      <w:outlineLvl w:val="9"/>
    </w:pPr>
    <w:rPr>
      <w:rFonts w:asciiTheme="minorHAnsi" w:eastAsia="Times New Roman" w:hAnsiTheme="minorHAnsi" w:cstheme="minorHAnsi"/>
      <w:i w:val="0"/>
      <w:iCs w:val="0"/>
      <w:color w:val="auto"/>
      <w:szCs w:val="20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ind w:left="1200"/>
      <w:outlineLvl w:val="9"/>
    </w:pPr>
    <w:rPr>
      <w:rFonts w:asciiTheme="minorHAnsi" w:eastAsia="Times New Roman" w:hAnsiTheme="minorHAnsi" w:cstheme="minorHAnsi"/>
      <w:smallCaps w:val="0"/>
      <w:color w:val="auto"/>
      <w:szCs w:val="20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ind w:left="1400"/>
      <w:outlineLvl w:val="9"/>
    </w:pPr>
    <w:rPr>
      <w:rFonts w:asciiTheme="minorHAnsi" w:eastAsia="Times New Roman" w:hAnsiTheme="minorHAnsi" w:cstheme="minorHAnsi"/>
      <w:i w:val="0"/>
      <w:iCs w:val="0"/>
      <w:smallCaps w:val="0"/>
      <w:color w:val="auto"/>
      <w:szCs w:val="20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7E6317"/>
    <w:rPr>
      <w:szCs w:val="21"/>
    </w:rPr>
  </w:style>
  <w:style w:type="paragraph" w:styleId="Listenabsatz">
    <w:name w:val="List Paragraph"/>
    <w:basedOn w:val="Standard"/>
    <w:uiPriority w:val="34"/>
    <w:qFormat/>
    <w:rsid w:val="001A0A52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1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1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1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1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1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24713E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933002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24713E"/>
    <w:rPr>
      <w:rFonts w:ascii="Times New Roman" w:eastAsia="MS Mincho" w:hAnsi="Times New Roman"/>
      <w:color w:val="000000"/>
      <w:sz w:val="22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933002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286E80"/>
    <w:pPr>
      <w:ind w:left="709"/>
    </w:pPr>
    <w:rPr>
      <w:rFonts w:ascii="Times New Roman" w:eastAsia="Calibri" w:hAnsi="Times New Roman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286E80"/>
    <w:rPr>
      <w:rFonts w:ascii="Times New Roman" w:eastAsia="Calibri" w:hAnsi="Times New Roman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10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634BC1"/>
    <w:pPr>
      <w:numPr>
        <w:numId w:val="16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634BC1"/>
    <w:rPr>
      <w:rFonts w:ascii="Times New Roman" w:hAnsi="Times New Roman"/>
      <w:color w:val="000000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634BC1"/>
    <w:pPr>
      <w:numPr>
        <w:numId w:val="22"/>
      </w:numPr>
      <w:shd w:val="clear" w:color="auto" w:fill="EDEDED"/>
      <w:spacing w:after="360" w:line="360" w:lineRule="auto"/>
      <w:contextualSpacing/>
    </w:pPr>
    <w:rPr>
      <w:color w:val="00000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634BC1"/>
    <w:rPr>
      <w:rFonts w:ascii="Times New Roman" w:hAnsi="Times New Roman"/>
      <w:color w:val="000000"/>
      <w:szCs w:val="21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93300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93300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302967"/>
    <w:rPr>
      <w:color w:val="808080"/>
    </w:rPr>
  </w:style>
  <w:style w:type="paragraph" w:customStyle="1" w:styleId="LitVerweis">
    <w:name w:val="Lit_Verweis"/>
    <w:basedOn w:val="Funotentext"/>
    <w:link w:val="LitVerweisZchn"/>
    <w:qFormat/>
    <w:rsid w:val="00933002"/>
    <w:rPr>
      <w:sz w:val="22"/>
    </w:rPr>
  </w:style>
  <w:style w:type="character" w:customStyle="1" w:styleId="LitVerweisZchn">
    <w:name w:val="Lit_Verweis Zchn"/>
    <w:basedOn w:val="FunotentextZchn"/>
    <w:link w:val="LitVerweis"/>
    <w:rsid w:val="00933002"/>
    <w:rPr>
      <w:rFonts w:ascii="Times New Roman" w:hAnsi="Times New Roman"/>
      <w:color w:val="000000"/>
      <w:sz w:val="22"/>
      <w:szCs w:val="21"/>
    </w:rPr>
  </w:style>
  <w:style w:type="table" w:styleId="Listentabelle1hell">
    <w:name w:val="List Table 1 Light"/>
    <w:basedOn w:val="NormaleTabelle"/>
    <w:uiPriority w:val="46"/>
    <w:rsid w:val="007A022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">
    <w:name w:val="List Table 2"/>
    <w:basedOn w:val="NormaleTabelle"/>
    <w:uiPriority w:val="47"/>
    <w:rsid w:val="007F3AE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QT3klein">
    <w:name w:val="QT3klein"/>
    <w:basedOn w:val="QT3"/>
    <w:link w:val="QT3kleinZchn"/>
    <w:qFormat/>
    <w:rsid w:val="00ED7FC4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ED7FC4"/>
    <w:rPr>
      <w:rFonts w:ascii="Lucida Console" w:hAnsi="Lucida Console"/>
      <w:color w:val="0000FF"/>
      <w:sz w:val="18"/>
      <w:szCs w:val="18"/>
      <w:shd w:val="clear" w:color="auto" w:fill="FFFFFF"/>
    </w:rPr>
  </w:style>
  <w:style w:type="table" w:styleId="Gitternetztabelle4Akzent5">
    <w:name w:val="Grid Table 4 Accent 5"/>
    <w:basedOn w:val="NormaleTabelle"/>
    <w:uiPriority w:val="49"/>
    <w:rsid w:val="00A6051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enraster">
    <w:name w:val="Table Grid"/>
    <w:basedOn w:val="NormaleTabelle"/>
    <w:rsid w:val="00A60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1">
    <w:name w:val="Grid Table 2 Accent 1"/>
    <w:basedOn w:val="NormaleTabelle"/>
    <w:uiPriority w:val="47"/>
    <w:rsid w:val="00A6051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Color">
    <w:name w:val="TabColor"/>
    <w:basedOn w:val="Standard"/>
    <w:link w:val="TabColorZchn"/>
    <w:qFormat/>
    <w:rsid w:val="00A6051B"/>
    <w:pPr>
      <w:jc w:val="center"/>
    </w:pPr>
    <w:rPr>
      <w:rFonts w:ascii="Arial" w:hAnsi="Arial" w:cs="Arial"/>
      <w:b/>
      <w:color w:val="800000"/>
      <w:sz w:val="20"/>
    </w:rPr>
  </w:style>
  <w:style w:type="character" w:customStyle="1" w:styleId="TabColorZchn">
    <w:name w:val="TabColor Zchn"/>
    <w:basedOn w:val="Absatz-Standardschriftart"/>
    <w:link w:val="TabColor"/>
    <w:rsid w:val="00A6051B"/>
    <w:rPr>
      <w:rFonts w:ascii="Arial" w:hAnsi="Arial" w:cs="Arial"/>
      <w:b/>
      <w:color w:val="800000"/>
      <w:szCs w:val="21"/>
    </w:rPr>
  </w:style>
  <w:style w:type="table" w:styleId="EinfacheTabelle1">
    <w:name w:val="Plain Table 1"/>
    <w:basedOn w:val="NormaleTabelle"/>
    <w:uiPriority w:val="41"/>
    <w:rsid w:val="00477F4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1">
    <w:name w:val="Grid Table 3 Accent 1"/>
    <w:basedOn w:val="NormaleTabelle"/>
    <w:uiPriority w:val="48"/>
    <w:rsid w:val="0087153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customStyle="1" w:styleId="LEText">
    <w:name w:val="LE Text"/>
    <w:link w:val="LETextZchn"/>
    <w:qFormat/>
    <w:rsid w:val="00E23809"/>
    <w:pPr>
      <w:tabs>
        <w:tab w:val="left" w:pos="397"/>
        <w:tab w:val="left" w:pos="794"/>
        <w:tab w:val="left" w:pos="1191"/>
      </w:tabs>
      <w:spacing w:line="320" w:lineRule="atLeast"/>
    </w:pPr>
    <w:rPr>
      <w:rFonts w:ascii="Times New Roman" w:eastAsia="MS Mincho" w:hAnsi="Times New Roman"/>
      <w:color w:val="000000"/>
      <w:sz w:val="22"/>
    </w:rPr>
  </w:style>
  <w:style w:type="character" w:customStyle="1" w:styleId="LETextZchn">
    <w:name w:val="LE Text Zchn"/>
    <w:link w:val="LEText"/>
    <w:rsid w:val="00E23809"/>
    <w:rPr>
      <w:rFonts w:ascii="Times New Roman" w:eastAsia="MS Mincho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010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32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31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adv-r.hadley.nz/names-values.html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7FB96-EB51-487F-94E8-3C81B7E0F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21</Pages>
  <Words>4017</Words>
  <Characters>25308</Characters>
  <Application>Microsoft Office Word</Application>
  <DocSecurity>0</DocSecurity>
  <Lines>210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Skript Programmieren in R</vt:lpstr>
    </vt:vector>
  </TitlesOfParts>
  <Company>FH Südwestfalen</Company>
  <LinksUpToDate>false</LinksUpToDate>
  <CharactersWithSpaces>29267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Skript Programmieren in R</dc:title>
  <dc:subject/>
  <dc:creator>willms</dc:creator>
  <cp:keywords/>
  <cp:lastModifiedBy>J Willms</cp:lastModifiedBy>
  <cp:revision>3</cp:revision>
  <cp:lastPrinted>2019-09-25T08:56:00Z</cp:lastPrinted>
  <dcterms:created xsi:type="dcterms:W3CDTF">2019-11-19T09:03:00Z</dcterms:created>
  <dcterms:modified xsi:type="dcterms:W3CDTF">2020-07-22T13:53:00Z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