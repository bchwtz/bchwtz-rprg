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2AD82F6A" w:rsidR="0017335C" w:rsidRDefault="0017335C" w:rsidP="00A64F90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 xml:space="preserve">Übungen zu Kapitel </w:t>
      </w:r>
      <w:r w:rsidR="00333E55">
        <w:rPr>
          <w:b/>
          <w:sz w:val="48"/>
          <w:szCs w:val="48"/>
        </w:rPr>
        <w:t>7</w:t>
      </w:r>
    </w:p>
    <w:p w14:paraId="04987273" w14:textId="5082BDD7" w:rsidR="006129AD" w:rsidRDefault="006129AD" w:rsidP="00230CEE">
      <w:bookmarkStart w:id="1" w:name="jwTitle"/>
      <w:bookmarkEnd w:id="1"/>
    </w:p>
    <w:p w14:paraId="42B9C0CB" w14:textId="57867D60" w:rsidR="001E374D" w:rsidRDefault="001E374D" w:rsidP="00363F8E">
      <w:pPr>
        <w:pStyle w:val="QT3"/>
      </w:pPr>
      <w:proofErr w:type="spellStart"/>
      <w:r w:rsidRPr="001E374D">
        <w:t>require</w:t>
      </w:r>
      <w:proofErr w:type="spellEnd"/>
      <w:r w:rsidRPr="001E374D">
        <w:t>(</w:t>
      </w:r>
      <w:proofErr w:type="spellStart"/>
      <w:r w:rsidRPr="001E374D">
        <w:t>tidyverse</w:t>
      </w:r>
      <w:proofErr w:type="spellEnd"/>
      <w:r w:rsidRPr="001E374D">
        <w:t>)</w:t>
      </w:r>
    </w:p>
    <w:p w14:paraId="5D84B526" w14:textId="12E82F17" w:rsidR="00363F8E" w:rsidRPr="00363F8E" w:rsidRDefault="00363F8E" w:rsidP="00363F8E">
      <w:pPr>
        <w:pStyle w:val="QT3"/>
      </w:pPr>
      <w:proofErr w:type="spellStart"/>
      <w:r w:rsidRPr="001E374D">
        <w:t>require</w:t>
      </w:r>
      <w:proofErr w:type="spellEnd"/>
      <w:r w:rsidRPr="00363F8E">
        <w:t>(nycflights13)</w:t>
      </w:r>
    </w:p>
    <w:p w14:paraId="7F2146A2" w14:textId="09E0A5A8" w:rsidR="00363F8E" w:rsidRPr="00363F8E" w:rsidRDefault="00801C9C" w:rsidP="00363F8E">
      <w:pPr>
        <w:pStyle w:val="AText"/>
      </w:pPr>
      <w:r>
        <w:t xml:space="preserve">Die </w:t>
      </w:r>
      <w:r w:rsidRPr="00801C9C">
        <w:rPr>
          <w:rStyle w:val="QWordZchn"/>
        </w:rPr>
        <w:t>folgenden</w:t>
      </w:r>
      <w:r>
        <w:t xml:space="preserve"> Aufgaben beziehen sich auf den Datensatz </w:t>
      </w:r>
      <w:proofErr w:type="spellStart"/>
      <w:r w:rsidRPr="00801C9C">
        <w:rPr>
          <w:rStyle w:val="QWordZchn"/>
        </w:rPr>
        <w:t>flights</w:t>
      </w:r>
      <w:proofErr w:type="spellEnd"/>
      <w:r>
        <w:t xml:space="preserve"> aus dem Paket </w:t>
      </w:r>
      <w:r w:rsidRPr="00801C9C">
        <w:rPr>
          <w:rStyle w:val="QWordZchn"/>
        </w:rPr>
        <w:t>nycflights13</w:t>
      </w:r>
      <w:r>
        <w:rPr>
          <w:rStyle w:val="QWordZchn"/>
        </w:rPr>
        <w:t>.</w:t>
      </w:r>
    </w:p>
    <w:p w14:paraId="3AD25E2A" w14:textId="066B4A7B" w:rsidR="005A53A8" w:rsidRDefault="005A53A8" w:rsidP="005A53A8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B4D3C">
          <w:rPr>
            <w:noProof/>
          </w:rPr>
          <w:t>1</w:t>
        </w:r>
      </w:fldSimple>
    </w:p>
    <w:p w14:paraId="56A68A7E" w14:textId="3E86189E" w:rsidR="00363F8E" w:rsidRPr="00363F8E" w:rsidRDefault="00363F8E" w:rsidP="00363F8E">
      <w:pPr>
        <w:pStyle w:val="AufgabeH1"/>
        <w:rPr>
          <w:b w:val="0"/>
          <w:color w:val="auto"/>
          <w:sz w:val="22"/>
          <w:szCs w:val="21"/>
        </w:rPr>
      </w:pPr>
      <w:r w:rsidRPr="00363F8E">
        <w:rPr>
          <w:b w:val="0"/>
          <w:color w:val="auto"/>
          <w:sz w:val="22"/>
          <w:szCs w:val="21"/>
        </w:rPr>
        <w:t>Welche der drei Funktionsaufrufe sind identisch?</w:t>
      </w:r>
      <w:r>
        <w:rPr>
          <w:b w:val="0"/>
          <w:color w:val="auto"/>
          <w:sz w:val="22"/>
          <w:szCs w:val="21"/>
        </w:rPr>
        <w:t xml:space="preserve"> Was ist der Unterschied?</w:t>
      </w:r>
    </w:p>
    <w:p w14:paraId="4E1BE242" w14:textId="77777777" w:rsidR="00363F8E" w:rsidRPr="00363F8E" w:rsidRDefault="00363F8E" w:rsidP="00363F8E">
      <w:pPr>
        <w:pStyle w:val="QT3"/>
      </w:pPr>
      <w:proofErr w:type="spellStart"/>
      <w:proofErr w:type="gramStart"/>
      <w:r w:rsidRPr="00363F8E">
        <w:t>filter</w:t>
      </w:r>
      <w:proofErr w:type="spellEnd"/>
      <w:r w:rsidRPr="00363F8E">
        <w:t>(</w:t>
      </w:r>
      <w:proofErr w:type="spellStart"/>
      <w:proofErr w:type="gramEnd"/>
      <w:r w:rsidRPr="00363F8E">
        <w:t>flights</w:t>
      </w:r>
      <w:proofErr w:type="spellEnd"/>
      <w:r w:rsidRPr="00363F8E">
        <w:t xml:space="preserve">, </w:t>
      </w:r>
      <w:proofErr w:type="spellStart"/>
      <w:r w:rsidRPr="00363F8E">
        <w:t>month</w:t>
      </w:r>
      <w:proofErr w:type="spellEnd"/>
      <w:r w:rsidRPr="00363F8E">
        <w:t xml:space="preserve"> == 1, </w:t>
      </w:r>
      <w:proofErr w:type="spellStart"/>
      <w:r w:rsidRPr="00363F8E">
        <w:t>day</w:t>
      </w:r>
      <w:proofErr w:type="spellEnd"/>
      <w:r w:rsidRPr="00363F8E">
        <w:t xml:space="preserve"> == 1)</w:t>
      </w:r>
    </w:p>
    <w:p w14:paraId="1EC3D9B1" w14:textId="77777777" w:rsidR="00363F8E" w:rsidRPr="00363F8E" w:rsidRDefault="00363F8E" w:rsidP="00363F8E">
      <w:pPr>
        <w:pStyle w:val="QT3"/>
      </w:pPr>
      <w:proofErr w:type="spellStart"/>
      <w:proofErr w:type="gramStart"/>
      <w:r w:rsidRPr="00363F8E">
        <w:t>filter</w:t>
      </w:r>
      <w:proofErr w:type="spellEnd"/>
      <w:r w:rsidRPr="00363F8E">
        <w:t>(</w:t>
      </w:r>
      <w:proofErr w:type="spellStart"/>
      <w:proofErr w:type="gramEnd"/>
      <w:r w:rsidRPr="00363F8E">
        <w:t>flights</w:t>
      </w:r>
      <w:proofErr w:type="spellEnd"/>
      <w:r w:rsidRPr="00363F8E">
        <w:t xml:space="preserve">, </w:t>
      </w:r>
      <w:proofErr w:type="spellStart"/>
      <w:r w:rsidRPr="00363F8E">
        <w:t>month</w:t>
      </w:r>
      <w:proofErr w:type="spellEnd"/>
      <w:r w:rsidRPr="00363F8E">
        <w:t xml:space="preserve"> == 1 &amp; </w:t>
      </w:r>
      <w:proofErr w:type="spellStart"/>
      <w:r w:rsidRPr="00363F8E">
        <w:t>day</w:t>
      </w:r>
      <w:proofErr w:type="spellEnd"/>
      <w:r w:rsidRPr="00363F8E">
        <w:t xml:space="preserve"> == 1)</w:t>
      </w:r>
    </w:p>
    <w:p w14:paraId="2E969504" w14:textId="472B921C" w:rsidR="00363F8E" w:rsidRPr="00363F8E" w:rsidRDefault="00363F8E" w:rsidP="00363F8E">
      <w:pPr>
        <w:pStyle w:val="QT3"/>
        <w:rPr>
          <w:b/>
        </w:rPr>
      </w:pPr>
      <w:proofErr w:type="spellStart"/>
      <w:proofErr w:type="gramStart"/>
      <w:r w:rsidRPr="00363F8E">
        <w:t>filter</w:t>
      </w:r>
      <w:proofErr w:type="spellEnd"/>
      <w:r w:rsidRPr="00363F8E">
        <w:t>(</w:t>
      </w:r>
      <w:proofErr w:type="spellStart"/>
      <w:proofErr w:type="gramEnd"/>
      <w:r>
        <w:t>flights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 == 1 &amp;&amp; </w:t>
      </w:r>
      <w:proofErr w:type="spellStart"/>
      <w:r>
        <w:t>day</w:t>
      </w:r>
      <w:proofErr w:type="spellEnd"/>
      <w:r>
        <w:t xml:space="preserve"> == 1</w:t>
      </w:r>
    </w:p>
    <w:p w14:paraId="5F88DB2E" w14:textId="0C27B53B" w:rsidR="00333E55" w:rsidRDefault="009243A7" w:rsidP="00801C9C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B4D3C">
          <w:rPr>
            <w:noProof/>
          </w:rPr>
          <w:t>2</w:t>
        </w:r>
      </w:fldSimple>
    </w:p>
    <w:p w14:paraId="061FD855" w14:textId="3058E2BF" w:rsidR="00363F8E" w:rsidRDefault="00801C9C" w:rsidP="002C28C4">
      <w:pPr>
        <w:pStyle w:val="Listenabsatz"/>
        <w:numPr>
          <w:ilvl w:val="0"/>
          <w:numId w:val="11"/>
        </w:numPr>
      </w:pPr>
      <w:r>
        <w:t>Gesucht sind a</w:t>
      </w:r>
      <w:r w:rsidR="00363F8E">
        <w:t>lle Flüge, die mehr als 150 Minuten verspätet den Zielflughafen erreichten</w:t>
      </w:r>
      <w:r>
        <w:t>.</w:t>
      </w:r>
      <w:r>
        <w:br/>
      </w:r>
    </w:p>
    <w:p w14:paraId="44D344AE" w14:textId="33718C9B" w:rsidR="00363F8E" w:rsidRDefault="00801C9C" w:rsidP="002C28C4">
      <w:pPr>
        <w:pStyle w:val="Listenabsatz"/>
        <w:numPr>
          <w:ilvl w:val="0"/>
          <w:numId w:val="11"/>
        </w:numPr>
      </w:pPr>
      <w:r>
        <w:t xml:space="preserve">Gesucht sind alle Flüge, die mehr </w:t>
      </w:r>
      <w:r w:rsidR="00363F8E">
        <w:t>als 150 Minuten verspätet den Zielflughafen erreichten,</w:t>
      </w:r>
      <w:r>
        <w:t xml:space="preserve"> </w:t>
      </w:r>
      <w:r w:rsidR="00363F8E">
        <w:t xml:space="preserve">obwohl sie pünktlich </w:t>
      </w:r>
      <w:r w:rsidR="008B4D3C">
        <w:t>gestartet waren</w:t>
      </w:r>
      <w:r>
        <w:t>.</w:t>
      </w:r>
      <w:r>
        <w:br/>
      </w:r>
    </w:p>
    <w:p w14:paraId="2A8F37F0" w14:textId="190151E9" w:rsidR="00363F8E" w:rsidRDefault="00801C9C" w:rsidP="002C28C4">
      <w:pPr>
        <w:pStyle w:val="Listenabsatz"/>
        <w:numPr>
          <w:ilvl w:val="0"/>
          <w:numId w:val="11"/>
        </w:numPr>
      </w:pPr>
      <w:r>
        <w:t>Alle Flüge in den Monaten September, Oktober, November und Dezember, die mit mehr als 150 Minuten Verspätung den Zielflughafen erreichten.</w:t>
      </w:r>
    </w:p>
    <w:p w14:paraId="2304C736" w14:textId="2FA99DA4" w:rsidR="00363F8E" w:rsidRDefault="00363F8E" w:rsidP="00F07E42"/>
    <w:p w14:paraId="36495894" w14:textId="0CD109DC" w:rsidR="00333E55" w:rsidRDefault="00333E55" w:rsidP="00333E55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B4D3C">
          <w:rPr>
            <w:noProof/>
          </w:rPr>
          <w:t>3</w:t>
        </w:r>
      </w:fldSimple>
    </w:p>
    <w:p w14:paraId="25EF6476" w14:textId="41ED28A0" w:rsidR="00801C9C" w:rsidRDefault="00801C9C" w:rsidP="00801C9C">
      <w:r>
        <w:t>Sind Verspätungen von mehr als 150 Minuten in den Monaten April bis September deutlich seltener als in den restliche</w:t>
      </w:r>
      <w:r w:rsidR="00423053">
        <w:t>n</w:t>
      </w:r>
      <w:r>
        <w:t xml:space="preserve"> sechs Monaten des Jahres? Was sind die genauen Prozentzahlen?</w:t>
      </w:r>
    </w:p>
    <w:p w14:paraId="16DFC883" w14:textId="77777777" w:rsidR="00333E55" w:rsidRDefault="00333E55" w:rsidP="00333E55"/>
    <w:p w14:paraId="36A09EA3" w14:textId="5FA60A86" w:rsidR="00333E55" w:rsidRDefault="00333E55" w:rsidP="00333E55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B4D3C">
          <w:rPr>
            <w:noProof/>
          </w:rPr>
          <w:t>4</w:t>
        </w:r>
      </w:fldSimple>
    </w:p>
    <w:p w14:paraId="5ACA74F3" w14:textId="122D5558" w:rsidR="00333E55" w:rsidRDefault="002F064D" w:rsidP="002C28C4">
      <w:pPr>
        <w:pStyle w:val="Listenabsatz"/>
        <w:numPr>
          <w:ilvl w:val="0"/>
          <w:numId w:val="12"/>
        </w:numPr>
      </w:pPr>
      <w:r>
        <w:t>Gesucht sind alle Flüge, die mit mehr als 60 Minuten Verspätung gestartet sind, aber mehr als 60 Minuten im Flug aufgeholt haben.</w:t>
      </w:r>
    </w:p>
    <w:p w14:paraId="23F564F9" w14:textId="5D6CB74F" w:rsidR="00333E55" w:rsidRDefault="00333E55" w:rsidP="00333E55"/>
    <w:p w14:paraId="561F8E0E" w14:textId="30F93A88" w:rsidR="002F064D" w:rsidRDefault="002F064D" w:rsidP="002C28C4">
      <w:pPr>
        <w:pStyle w:val="Listenabsatz"/>
        <w:numPr>
          <w:ilvl w:val="0"/>
          <w:numId w:val="12"/>
        </w:numPr>
      </w:pPr>
      <w:r>
        <w:t>Gesucht sind alle Flüge, die mit mehr als 60 Minuten Verspätung gestartet sind, aber mehr als 60 Minuten im Flug aufgeholt haben und nicht verspätet gelandet sind.</w:t>
      </w:r>
    </w:p>
    <w:p w14:paraId="1C3F1DD6" w14:textId="74B1E1C8" w:rsidR="002F064D" w:rsidRDefault="002F064D" w:rsidP="002F064D"/>
    <w:p w14:paraId="6E416B81" w14:textId="07F3A160" w:rsidR="002F064D" w:rsidRDefault="002F064D" w:rsidP="002F064D">
      <w:r>
        <w:t xml:space="preserve"> </w:t>
      </w:r>
    </w:p>
    <w:p w14:paraId="2882A602" w14:textId="0A6C5F7B" w:rsidR="0096164C" w:rsidRDefault="0096164C" w:rsidP="002F064D"/>
    <w:p w14:paraId="7A97A24F" w14:textId="0E3A456B" w:rsidR="0096164C" w:rsidRDefault="0096164C" w:rsidP="002F064D"/>
    <w:p w14:paraId="6C85D776" w14:textId="77777777" w:rsidR="0096164C" w:rsidRDefault="0096164C" w:rsidP="002F064D"/>
    <w:p w14:paraId="6CB6D646" w14:textId="7F8CA014" w:rsidR="00333E55" w:rsidRDefault="00333E55" w:rsidP="00333E55">
      <w:pPr>
        <w:pStyle w:val="AufgabeH1"/>
        <w:rPr>
          <w:noProof/>
        </w:rPr>
      </w:pPr>
      <w:r>
        <w:lastRenderedPageBreak/>
        <w:t xml:space="preserve">Aufgabe </w:t>
      </w:r>
      <w:fldSimple w:instr=" SEQ  Aufagbe \* MERGEFORMAT ">
        <w:r w:rsidR="008B4D3C">
          <w:rPr>
            <w:noProof/>
          </w:rPr>
          <w:t>5</w:t>
        </w:r>
      </w:fldSimple>
    </w:p>
    <w:p w14:paraId="736D2465" w14:textId="51C2CEC2" w:rsidR="0096164C" w:rsidRDefault="0096164C" w:rsidP="002C28C4">
      <w:pPr>
        <w:pStyle w:val="Listenabsatz"/>
        <w:numPr>
          <w:ilvl w:val="0"/>
          <w:numId w:val="13"/>
        </w:numPr>
      </w:pPr>
      <w:r>
        <w:t>Bei wie vielen Flügen ist die Abflugzeit nicht aufgelistet?</w:t>
      </w:r>
      <w:r w:rsidR="008B4D3C">
        <w:br/>
      </w:r>
    </w:p>
    <w:p w14:paraId="593A673A" w14:textId="11450F11" w:rsidR="0096164C" w:rsidRDefault="0096164C" w:rsidP="002C28C4">
      <w:pPr>
        <w:pStyle w:val="Listenabsatz"/>
        <w:numPr>
          <w:ilvl w:val="0"/>
          <w:numId w:val="13"/>
        </w:numPr>
      </w:pPr>
      <w:r>
        <w:t>Bei wie vielen Flügen ist die Verspätung der Abflugzeit nicht aufgelistet?</w:t>
      </w:r>
      <w:r w:rsidR="008B4D3C">
        <w:br/>
      </w:r>
    </w:p>
    <w:p w14:paraId="6FB67F59" w14:textId="210A9E79" w:rsidR="00333E55" w:rsidRDefault="0096164C" w:rsidP="002C28C4">
      <w:pPr>
        <w:pStyle w:val="Listenabsatz"/>
        <w:numPr>
          <w:ilvl w:val="0"/>
          <w:numId w:val="13"/>
        </w:numPr>
      </w:pPr>
      <w:r>
        <w:t>Bei wie vielen Flügen ist die Verspätung der Abflugzeit aufgelistet, aber nicht die Abflugzeit?</w:t>
      </w:r>
    </w:p>
    <w:p w14:paraId="4740598A" w14:textId="77777777" w:rsidR="00333E55" w:rsidRDefault="00333E55" w:rsidP="00333E55"/>
    <w:p w14:paraId="474C0C75" w14:textId="260A5F16" w:rsidR="00333E55" w:rsidRDefault="00333E55" w:rsidP="00333E55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B4D3C">
          <w:rPr>
            <w:noProof/>
          </w:rPr>
          <w:t>6</w:t>
        </w:r>
      </w:fldSimple>
    </w:p>
    <w:p w14:paraId="19972EF7" w14:textId="71E3A263" w:rsidR="0096164C" w:rsidRDefault="0096164C" w:rsidP="0096164C">
      <w:r>
        <w:t>Was ist der Unterschied zwischen:</w:t>
      </w:r>
    </w:p>
    <w:p w14:paraId="57F17D8A" w14:textId="77777777" w:rsidR="0096164C" w:rsidRDefault="0096164C" w:rsidP="0096164C">
      <w:pPr>
        <w:pStyle w:val="QT3"/>
      </w:pPr>
      <w:proofErr w:type="spellStart"/>
      <w:proofErr w:type="gramStart"/>
      <w:r>
        <w:t>arrange</w:t>
      </w:r>
      <w:proofErr w:type="spellEnd"/>
      <w:r>
        <w:t>(</w:t>
      </w:r>
      <w:proofErr w:type="spellStart"/>
      <w:proofErr w:type="gramEnd"/>
      <w:r>
        <w:t>flights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>)</w:t>
      </w:r>
    </w:p>
    <w:p w14:paraId="0E3DA53E" w14:textId="6669FFBB" w:rsidR="00333E55" w:rsidRDefault="0096164C" w:rsidP="0096164C">
      <w:pPr>
        <w:pStyle w:val="QT3"/>
      </w:pPr>
      <w:proofErr w:type="spellStart"/>
      <w:proofErr w:type="gramStart"/>
      <w:r>
        <w:t>arrange</w:t>
      </w:r>
      <w:proofErr w:type="spellEnd"/>
      <w:r>
        <w:t>(</w:t>
      </w:r>
      <w:proofErr w:type="spellStart"/>
      <w:proofErr w:type="gramEnd"/>
      <w:r>
        <w:t>flights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year</w:t>
      </w:r>
      <w:proofErr w:type="spellEnd"/>
      <w:r>
        <w:t>)</w:t>
      </w:r>
    </w:p>
    <w:p w14:paraId="5EFC0848" w14:textId="39744BB8" w:rsidR="00333E55" w:rsidRDefault="00333E55" w:rsidP="00333E55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B4D3C">
          <w:rPr>
            <w:noProof/>
          </w:rPr>
          <w:t>7</w:t>
        </w:r>
      </w:fldSimple>
    </w:p>
    <w:p w14:paraId="534B1C58" w14:textId="00F81885" w:rsidR="0096164C" w:rsidRDefault="008B4D3C" w:rsidP="002C28C4">
      <w:pPr>
        <w:pStyle w:val="Listenabsatz"/>
        <w:numPr>
          <w:ilvl w:val="0"/>
          <w:numId w:val="14"/>
        </w:numPr>
      </w:pPr>
      <w:r>
        <w:t>Wie lang ist die</w:t>
      </w:r>
      <w:r w:rsidR="0096164C" w:rsidRPr="0096164C">
        <w:t xml:space="preserve"> längste Flug</w:t>
      </w:r>
      <w:r w:rsidR="0096164C">
        <w:t>route</w:t>
      </w:r>
      <w:r w:rsidR="0096164C" w:rsidRPr="0096164C">
        <w:t xml:space="preserve">? </w:t>
      </w:r>
      <w:r w:rsidR="00EC290F">
        <w:t>Von wo nach wo</w:t>
      </w:r>
      <w:r w:rsidR="0096164C" w:rsidRPr="0096164C">
        <w:t>?</w:t>
      </w:r>
    </w:p>
    <w:p w14:paraId="1F6FA1FC" w14:textId="77777777" w:rsidR="00214994" w:rsidRDefault="00214994" w:rsidP="00214994">
      <w:pPr>
        <w:pStyle w:val="Listenabsatz"/>
      </w:pPr>
    </w:p>
    <w:p w14:paraId="194C7098" w14:textId="27A05B73" w:rsidR="00333E55" w:rsidRDefault="00F25905" w:rsidP="002C28C4">
      <w:pPr>
        <w:pStyle w:val="Listenabsatz"/>
        <w:numPr>
          <w:ilvl w:val="0"/>
          <w:numId w:val="14"/>
        </w:numPr>
      </w:pPr>
      <w:r>
        <w:t xml:space="preserve">Listen Sie </w:t>
      </w:r>
      <w:r w:rsidR="00846789">
        <w:t>sortiert nach Länge alle</w:t>
      </w:r>
      <w:r>
        <w:t xml:space="preserve"> </w:t>
      </w:r>
      <w:r w:rsidR="0096164C" w:rsidRPr="0096164C">
        <w:t>Flug</w:t>
      </w:r>
      <w:r w:rsidR="0096164C">
        <w:t>route</w:t>
      </w:r>
      <w:r>
        <w:t>n auf</w:t>
      </w:r>
      <w:r w:rsidR="00846789">
        <w:t>, die länger als 4000 km sind</w:t>
      </w:r>
      <w:r w:rsidR="00423053">
        <w:t>.</w:t>
      </w:r>
      <w:r>
        <w:t xml:space="preserve"> Ausgegeben werden sollen</w:t>
      </w:r>
      <w:r w:rsidR="00846789">
        <w:t xml:space="preserve"> pro Zeile: Start- und Zielflughafen und die Länge in Meilen und km (Umrechnung: 1</w:t>
      </w:r>
      <w:r w:rsidR="00846789" w:rsidRPr="008543C4">
        <w:t>.</w:t>
      </w:r>
      <w:r w:rsidR="00846789">
        <w:t xml:space="preserve">000 Meilen entsprechen </w:t>
      </w:r>
      <w:r w:rsidR="00846789" w:rsidRPr="008543C4">
        <w:t>1.609,344</w:t>
      </w:r>
      <w:r w:rsidR="00846789">
        <w:t xml:space="preserve"> km).</w:t>
      </w:r>
      <w:r w:rsidR="00082430">
        <w:t xml:space="preserve"> Benutzen Sie den Pipe-Operator.</w:t>
      </w:r>
    </w:p>
    <w:p w14:paraId="310B3092" w14:textId="662D2300" w:rsidR="00333E55" w:rsidRDefault="00333E55" w:rsidP="00333E55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B4D3C">
          <w:rPr>
            <w:noProof/>
          </w:rPr>
          <w:t>8</w:t>
        </w:r>
      </w:fldSimple>
    </w:p>
    <w:p w14:paraId="155312E7" w14:textId="0E66D0D8" w:rsidR="00333E55" w:rsidRDefault="00214994" w:rsidP="00333E55">
      <w:r w:rsidRPr="00214994">
        <w:t>Was wird</w:t>
      </w:r>
      <w:r>
        <w:t xml:space="preserve"> jeweils</w:t>
      </w:r>
      <w:r w:rsidRPr="00214994">
        <w:t xml:space="preserve"> ausgegeben?</w:t>
      </w:r>
    </w:p>
    <w:p w14:paraId="76794B7D" w14:textId="5BAEFF0C" w:rsidR="00214994" w:rsidRDefault="00214994" w:rsidP="002C28C4">
      <w:pPr>
        <w:pStyle w:val="Listenabsatz"/>
        <w:numPr>
          <w:ilvl w:val="0"/>
          <w:numId w:val="15"/>
        </w:numPr>
      </w:pPr>
    </w:p>
    <w:p w14:paraId="2651F046" w14:textId="77777777" w:rsidR="00214994" w:rsidRDefault="00214994" w:rsidP="00E67250">
      <w:pPr>
        <w:pStyle w:val="QT3klein"/>
        <w:ind w:left="851"/>
      </w:pPr>
      <w:proofErr w:type="spellStart"/>
      <w:proofErr w:type="gramStart"/>
      <w:r>
        <w:t>select</w:t>
      </w:r>
      <w:proofErr w:type="spellEnd"/>
      <w:r>
        <w:t>(</w:t>
      </w:r>
      <w:proofErr w:type="spellStart"/>
      <w:proofErr w:type="gramEnd"/>
      <w:r>
        <w:t>flights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year</w:t>
      </w:r>
      <w:proofErr w:type="spellEnd"/>
      <w:r>
        <w:t>)</w:t>
      </w:r>
    </w:p>
    <w:p w14:paraId="0C69061B" w14:textId="14DE90A9" w:rsidR="00214994" w:rsidRDefault="00214994" w:rsidP="002C28C4">
      <w:pPr>
        <w:pStyle w:val="Listenabsatz"/>
        <w:numPr>
          <w:ilvl w:val="0"/>
          <w:numId w:val="15"/>
        </w:numPr>
      </w:pPr>
    </w:p>
    <w:p w14:paraId="341BF694" w14:textId="77777777" w:rsidR="00214994" w:rsidRDefault="00214994" w:rsidP="00E67250">
      <w:pPr>
        <w:pStyle w:val="QT3klein"/>
        <w:ind w:left="851"/>
      </w:pPr>
      <w:r>
        <w:t xml:space="preserve">spalten &lt;- </w:t>
      </w:r>
      <w:proofErr w:type="gramStart"/>
      <w:r>
        <w:t>c(</w:t>
      </w:r>
      <w:proofErr w:type="gramEnd"/>
      <w:r>
        <w:t>"</w:t>
      </w:r>
      <w:proofErr w:type="spellStart"/>
      <w:r>
        <w:t>year</w:t>
      </w:r>
      <w:proofErr w:type="spellEnd"/>
      <w:r>
        <w:t>", "</w:t>
      </w:r>
      <w:proofErr w:type="spellStart"/>
      <w:r>
        <w:t>month</w:t>
      </w:r>
      <w:proofErr w:type="spellEnd"/>
      <w:r>
        <w:t>", "</w:t>
      </w:r>
      <w:proofErr w:type="spellStart"/>
      <w:r>
        <w:t>day</w:t>
      </w:r>
      <w:proofErr w:type="spellEnd"/>
      <w:r>
        <w:t>", "</w:t>
      </w:r>
      <w:proofErr w:type="spellStart"/>
      <w:r>
        <w:t>dep_delay</w:t>
      </w:r>
      <w:proofErr w:type="spellEnd"/>
      <w:r>
        <w:t>", "</w:t>
      </w:r>
      <w:proofErr w:type="spellStart"/>
      <w:r>
        <w:t>arr_delay</w:t>
      </w:r>
      <w:proofErr w:type="spellEnd"/>
      <w:r>
        <w:t>")</w:t>
      </w:r>
    </w:p>
    <w:p w14:paraId="443BBF2B" w14:textId="1EB2DAF3" w:rsidR="00214994" w:rsidRDefault="00214994" w:rsidP="002C28C4">
      <w:pPr>
        <w:pStyle w:val="Listenabsatz"/>
        <w:numPr>
          <w:ilvl w:val="0"/>
          <w:numId w:val="15"/>
        </w:numPr>
      </w:pPr>
    </w:p>
    <w:p w14:paraId="4321B80D" w14:textId="77777777" w:rsidR="00214994" w:rsidRDefault="00214994" w:rsidP="00E67250">
      <w:pPr>
        <w:pStyle w:val="QT3klein"/>
        <w:ind w:left="851"/>
      </w:pPr>
      <w:proofErr w:type="spellStart"/>
      <w:proofErr w:type="gramStart"/>
      <w:r>
        <w:t>select</w:t>
      </w:r>
      <w:proofErr w:type="spellEnd"/>
      <w:r>
        <w:t>(</w:t>
      </w:r>
      <w:proofErr w:type="spellStart"/>
      <w:proofErr w:type="gramEnd"/>
      <w:r>
        <w:t>flights</w:t>
      </w:r>
      <w:proofErr w:type="spellEnd"/>
      <w:r>
        <w:t xml:space="preserve">, </w:t>
      </w:r>
      <w:proofErr w:type="spellStart"/>
      <w:r>
        <w:t>contains</w:t>
      </w:r>
      <w:proofErr w:type="spellEnd"/>
      <w:r>
        <w:t>("DEP"))</w:t>
      </w:r>
    </w:p>
    <w:p w14:paraId="04529788" w14:textId="070C85F2" w:rsidR="00214994" w:rsidRDefault="00214994" w:rsidP="002C28C4">
      <w:pPr>
        <w:pStyle w:val="Listenabsatz"/>
        <w:numPr>
          <w:ilvl w:val="0"/>
          <w:numId w:val="15"/>
        </w:numPr>
      </w:pPr>
    </w:p>
    <w:p w14:paraId="6F8BEDEE" w14:textId="77777777" w:rsidR="00214994" w:rsidRDefault="00214994" w:rsidP="00E67250">
      <w:pPr>
        <w:pStyle w:val="QT3klein"/>
        <w:ind w:left="851"/>
      </w:pPr>
      <w:proofErr w:type="spellStart"/>
      <w:r>
        <w:t>flights</w:t>
      </w:r>
      <w:proofErr w:type="spellEnd"/>
      <w:r>
        <w:t xml:space="preserve"> %&gt;% </w:t>
      </w:r>
    </w:p>
    <w:p w14:paraId="6633C622" w14:textId="77777777" w:rsidR="00214994" w:rsidRDefault="00214994" w:rsidP="00E67250">
      <w:pPr>
        <w:pStyle w:val="QT3klein"/>
        <w:ind w:left="851"/>
      </w:pPr>
      <w:r>
        <w:t xml:space="preserve">  </w:t>
      </w:r>
      <w:proofErr w:type="spellStart"/>
      <w:proofErr w:type="gramStart"/>
      <w:r>
        <w:t>select</w:t>
      </w:r>
      <w:proofErr w:type="spellEnd"/>
      <w:r>
        <w:t>(</w:t>
      </w:r>
      <w:proofErr w:type="spellStart"/>
      <w:proofErr w:type="gramEnd"/>
      <w:r>
        <w:t>flight</w:t>
      </w:r>
      <w:proofErr w:type="spellEnd"/>
      <w:r>
        <w:t xml:space="preserve">, </w:t>
      </w:r>
      <w:proofErr w:type="spellStart"/>
      <w:r>
        <w:t>contains</w:t>
      </w:r>
      <w:proofErr w:type="spellEnd"/>
      <w:r>
        <w:t xml:space="preserve">("DEP")) %&gt;% </w:t>
      </w:r>
    </w:p>
    <w:p w14:paraId="05A3F787" w14:textId="1EE80C64" w:rsidR="00333E55" w:rsidRDefault="00214994" w:rsidP="00E67250">
      <w:pPr>
        <w:pStyle w:val="QT3klein"/>
        <w:ind w:left="851"/>
      </w:pPr>
      <w:r>
        <w:t xml:space="preserve">  </w:t>
      </w:r>
      <w:proofErr w:type="spellStart"/>
      <w:proofErr w:type="gramStart"/>
      <w:r>
        <w:t>head</w:t>
      </w:r>
      <w:proofErr w:type="spellEnd"/>
      <w:r>
        <w:t>(</w:t>
      </w:r>
      <w:proofErr w:type="gramEnd"/>
      <w:r>
        <w:t>4)</w:t>
      </w:r>
    </w:p>
    <w:p w14:paraId="77D3723C" w14:textId="05ECD960" w:rsidR="00333E55" w:rsidRDefault="00333E55" w:rsidP="00333E55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B4D3C">
          <w:rPr>
            <w:noProof/>
          </w:rPr>
          <w:t>9</w:t>
        </w:r>
      </w:fldSimple>
    </w:p>
    <w:p w14:paraId="1B83F307" w14:textId="60DAAC52" w:rsidR="00955F52" w:rsidRPr="00955F52" w:rsidRDefault="00955F52" w:rsidP="00955F52">
      <w:r w:rsidRPr="00955F52">
        <w:t xml:space="preserve">Die Zeitformate </w:t>
      </w:r>
      <w:proofErr w:type="spellStart"/>
      <w:r w:rsidRPr="00955F52">
        <w:rPr>
          <w:rStyle w:val="QWordZchn"/>
        </w:rPr>
        <w:t>dep_time</w:t>
      </w:r>
      <w:proofErr w:type="spellEnd"/>
      <w:r w:rsidRPr="00955F52">
        <w:t xml:space="preserve"> und </w:t>
      </w:r>
      <w:proofErr w:type="spellStart"/>
      <w:r w:rsidRPr="00955F52">
        <w:rPr>
          <w:rStyle w:val="QWordZchn"/>
        </w:rPr>
        <w:t>sched_dep_time</w:t>
      </w:r>
      <w:proofErr w:type="spellEnd"/>
      <w:r w:rsidRPr="00955F52">
        <w:t xml:space="preserve"> in </w:t>
      </w:r>
      <w:proofErr w:type="spellStart"/>
      <w:r w:rsidRPr="00955F52">
        <w:rPr>
          <w:rStyle w:val="QWordZchn"/>
        </w:rPr>
        <w:t>flights</w:t>
      </w:r>
      <w:proofErr w:type="spellEnd"/>
      <w:r w:rsidRPr="00955F52">
        <w:t xml:space="preserve"> benutzen das Format HHMM oder HMM; 1607 entspricht also 16:07 Uhr. Erstellen Sie eine Tabelle mit allen Flüge mit den Spalten</w:t>
      </w:r>
      <w:r>
        <w:br/>
        <w:t xml:space="preserve"> </w:t>
      </w:r>
      <w:r>
        <w:tab/>
      </w:r>
      <w:r w:rsidR="006E10EB">
        <w:rPr>
          <w:rStyle w:val="QWordZchn"/>
        </w:rPr>
        <w:t xml:space="preserve">    </w:t>
      </w:r>
      <w:proofErr w:type="spellStart"/>
      <w:r w:rsidRPr="00955F52">
        <w:rPr>
          <w:rStyle w:val="QWordZchn"/>
        </w:rPr>
        <w:t>year</w:t>
      </w:r>
      <w:proofErr w:type="spellEnd"/>
      <w:r w:rsidRPr="00955F52">
        <w:t>,</w:t>
      </w:r>
      <w:r w:rsidRPr="00955F52">
        <w:rPr>
          <w:rStyle w:val="QWordZchn"/>
        </w:rPr>
        <w:t xml:space="preserve"> </w:t>
      </w:r>
      <w:proofErr w:type="spellStart"/>
      <w:r w:rsidRPr="00955F52">
        <w:rPr>
          <w:rStyle w:val="QWordZchn"/>
        </w:rPr>
        <w:t>month</w:t>
      </w:r>
      <w:proofErr w:type="spellEnd"/>
      <w:r w:rsidRPr="00955F52">
        <w:t>,</w:t>
      </w:r>
      <w:r w:rsidRPr="00955F52">
        <w:rPr>
          <w:rStyle w:val="QWordZchn"/>
        </w:rPr>
        <w:t xml:space="preserve"> </w:t>
      </w:r>
      <w:proofErr w:type="spellStart"/>
      <w:r w:rsidRPr="00955F52">
        <w:rPr>
          <w:rStyle w:val="QWordZchn"/>
        </w:rPr>
        <w:t>day</w:t>
      </w:r>
      <w:proofErr w:type="spellEnd"/>
      <w:r w:rsidRPr="00955F52">
        <w:t>,</w:t>
      </w:r>
      <w:r w:rsidRPr="00955F52">
        <w:rPr>
          <w:rStyle w:val="QWordZchn"/>
        </w:rPr>
        <w:t xml:space="preserve"> </w:t>
      </w:r>
      <w:proofErr w:type="spellStart"/>
      <w:r w:rsidRPr="00955F52">
        <w:rPr>
          <w:rStyle w:val="QWordZchn"/>
        </w:rPr>
        <w:t>flight</w:t>
      </w:r>
      <w:proofErr w:type="spellEnd"/>
      <w:r w:rsidRPr="00955F52">
        <w:t>,</w:t>
      </w:r>
      <w:r w:rsidRPr="00955F52">
        <w:rPr>
          <w:rStyle w:val="QWordZchn"/>
        </w:rPr>
        <w:t xml:space="preserve"> </w:t>
      </w:r>
      <w:proofErr w:type="spellStart"/>
      <w:r w:rsidRPr="00955F52">
        <w:rPr>
          <w:rStyle w:val="QWordZchn"/>
        </w:rPr>
        <w:t>dep_time</w:t>
      </w:r>
      <w:proofErr w:type="spellEnd"/>
      <w:r w:rsidRPr="00955F52">
        <w:t>,</w:t>
      </w:r>
      <w:r w:rsidRPr="00955F52">
        <w:rPr>
          <w:rStyle w:val="QWordZchn"/>
        </w:rPr>
        <w:t xml:space="preserve"> </w:t>
      </w:r>
      <w:proofErr w:type="spellStart"/>
      <w:r w:rsidRPr="00955F52">
        <w:rPr>
          <w:rStyle w:val="QWordZchn"/>
        </w:rPr>
        <w:t>sched_dep_time</w:t>
      </w:r>
      <w:proofErr w:type="spellEnd"/>
      <w:r w:rsidRPr="00955F52">
        <w:rPr>
          <w:rStyle w:val="QWordZchn"/>
        </w:rPr>
        <w:t xml:space="preserve"> </w:t>
      </w:r>
    </w:p>
    <w:p w14:paraId="71B6534C" w14:textId="493DE7F3" w:rsidR="00333E55" w:rsidRDefault="00955F52" w:rsidP="00955F52">
      <w:r w:rsidRPr="00955F52">
        <w:t xml:space="preserve">Dabei sollen </w:t>
      </w:r>
      <w:proofErr w:type="spellStart"/>
      <w:r w:rsidRPr="00955F52">
        <w:rPr>
          <w:rStyle w:val="QWordZchn"/>
        </w:rPr>
        <w:t>dep_time</w:t>
      </w:r>
      <w:proofErr w:type="spellEnd"/>
      <w:r w:rsidRPr="00955F52">
        <w:t xml:space="preserve"> und </w:t>
      </w:r>
      <w:proofErr w:type="spellStart"/>
      <w:r w:rsidRPr="00955F52">
        <w:rPr>
          <w:rStyle w:val="QWordZchn"/>
        </w:rPr>
        <w:t>sched_dep_time</w:t>
      </w:r>
      <w:proofErr w:type="spellEnd"/>
      <w:r w:rsidRPr="00955F52">
        <w:t xml:space="preserve"> eine Darstellung haben, die der Anzahl der Minuten nach Mitternacht entspricht</w:t>
      </w:r>
      <w:r>
        <w:t xml:space="preserve">. </w:t>
      </w:r>
      <w:r w:rsidRPr="00955F52">
        <w:t xml:space="preserve">Schreiben Sie hierfür eine Funktion </w:t>
      </w:r>
      <w:proofErr w:type="spellStart"/>
      <w:proofErr w:type="gramStart"/>
      <w:r w:rsidRPr="00955F52">
        <w:rPr>
          <w:rStyle w:val="QWordZchn"/>
        </w:rPr>
        <w:t>zeitInMinuten</w:t>
      </w:r>
      <w:proofErr w:type="spellEnd"/>
      <w:r w:rsidRPr="00955F52">
        <w:rPr>
          <w:rStyle w:val="QWordZchn"/>
        </w:rPr>
        <w:t>(</w:t>
      </w:r>
      <w:proofErr w:type="gramEnd"/>
      <w:r w:rsidRPr="00955F52">
        <w:rPr>
          <w:rStyle w:val="QWordZchn"/>
        </w:rPr>
        <w:t>)</w:t>
      </w:r>
      <w:r w:rsidRPr="004678F7">
        <w:t>.</w:t>
      </w:r>
      <w:r w:rsidR="004678F7" w:rsidRPr="004678F7">
        <w:t xml:space="preserve"> Die </w:t>
      </w:r>
      <w:r w:rsidR="004678F7">
        <w:t>mögliche Zeitangabe 2400 für Mitternacht soll dabei auf 0 Minuten abgebildet werden (</w:t>
      </w:r>
      <w:r w:rsidR="008B4D3C">
        <w:t>d.h.</w:t>
      </w:r>
      <w:r w:rsidR="004678F7">
        <w:t xml:space="preserve"> </w:t>
      </w:r>
      <w:proofErr w:type="spellStart"/>
      <w:proofErr w:type="gramStart"/>
      <w:r w:rsidR="004678F7" w:rsidRPr="00955F52">
        <w:rPr>
          <w:rStyle w:val="QWordZchn"/>
        </w:rPr>
        <w:t>zeitInMinuten</w:t>
      </w:r>
      <w:proofErr w:type="spellEnd"/>
      <w:r w:rsidR="004678F7" w:rsidRPr="00955F52">
        <w:rPr>
          <w:rStyle w:val="QWordZchn"/>
        </w:rPr>
        <w:t>(</w:t>
      </w:r>
      <w:proofErr w:type="gramEnd"/>
      <w:r w:rsidR="004678F7">
        <w:t>2400</w:t>
      </w:r>
      <w:r w:rsidR="004678F7" w:rsidRPr="00955F52">
        <w:rPr>
          <w:rStyle w:val="QWordZchn"/>
        </w:rPr>
        <w:t>)</w:t>
      </w:r>
      <w:r w:rsidR="004678F7" w:rsidRPr="004678F7">
        <w:t xml:space="preserve"> </w:t>
      </w:r>
      <w:r w:rsidR="008B4D3C">
        <w:t xml:space="preserve">soll </w:t>
      </w:r>
      <w:r w:rsidR="004678F7" w:rsidRPr="004678F7">
        <w:t>den Wert 0 zurückgeben</w:t>
      </w:r>
      <w:r w:rsidR="004678F7">
        <w:t>)</w:t>
      </w:r>
      <w:r w:rsidR="004678F7" w:rsidRPr="004678F7">
        <w:t>.</w:t>
      </w:r>
    </w:p>
    <w:p w14:paraId="1BED454A" w14:textId="3A915547" w:rsidR="008B4D3C" w:rsidRDefault="008B4D3C" w:rsidP="00955F52"/>
    <w:p w14:paraId="748157E3" w14:textId="77777777" w:rsidR="008B4D3C" w:rsidRPr="004678F7" w:rsidRDefault="008B4D3C" w:rsidP="00955F52"/>
    <w:p w14:paraId="6FBB0B61" w14:textId="66350CC6" w:rsidR="00955F52" w:rsidRDefault="00955F52" w:rsidP="00955F52">
      <w:pPr>
        <w:pStyle w:val="AufgabeH1"/>
        <w:rPr>
          <w:noProof/>
        </w:rPr>
      </w:pPr>
      <w:r>
        <w:lastRenderedPageBreak/>
        <w:t xml:space="preserve">Aufgabe </w:t>
      </w:r>
      <w:fldSimple w:instr=" SEQ  Aufagbe \* MERGEFORMAT ">
        <w:r w:rsidR="008B4D3C">
          <w:rPr>
            <w:noProof/>
          </w:rPr>
          <w:t>10</w:t>
        </w:r>
      </w:fldSimple>
    </w:p>
    <w:p w14:paraId="4C7A03CE" w14:textId="0079EED1" w:rsidR="008B4D3C" w:rsidRDefault="008B4D3C" w:rsidP="00333E55">
      <w:r w:rsidRPr="008B4D3C">
        <w:t>Erklären Sie folgende Ausgabe:</w:t>
      </w:r>
    </w:p>
    <w:p w14:paraId="637D254C" w14:textId="77777777" w:rsidR="008B4D3C" w:rsidRDefault="008B4D3C" w:rsidP="008B4D3C">
      <w:pPr>
        <w:pStyle w:val="QT3"/>
      </w:pPr>
      <w:proofErr w:type="spellStart"/>
      <w:r>
        <w:t>flights</w:t>
      </w:r>
      <w:proofErr w:type="spellEnd"/>
      <w:r>
        <w:t xml:space="preserve"> %&gt;% </w:t>
      </w:r>
    </w:p>
    <w:p w14:paraId="530CB80A" w14:textId="77777777" w:rsidR="008B4D3C" w:rsidRDefault="008B4D3C" w:rsidP="008B4D3C">
      <w:pPr>
        <w:pStyle w:val="QT3"/>
      </w:pPr>
      <w:r>
        <w:t xml:space="preserve">  </w:t>
      </w:r>
      <w:proofErr w:type="spellStart"/>
      <w:proofErr w:type="gramStart"/>
      <w:r>
        <w:t>select</w:t>
      </w:r>
      <w:proofErr w:type="spellEnd"/>
      <w:r>
        <w:t>(</w:t>
      </w:r>
      <w:proofErr w:type="spellStart"/>
      <w:proofErr w:type="gramEnd"/>
      <w:r>
        <w:t>flight</w:t>
      </w:r>
      <w:proofErr w:type="spellEnd"/>
      <w:r>
        <w:t xml:space="preserve">, </w:t>
      </w:r>
      <w:proofErr w:type="spellStart"/>
      <w:r>
        <w:t>distance</w:t>
      </w:r>
      <w:proofErr w:type="spellEnd"/>
      <w:r>
        <w:t xml:space="preserve">) %&gt;%  </w:t>
      </w:r>
    </w:p>
    <w:p w14:paraId="29FD32E6" w14:textId="77777777" w:rsidR="008B4D3C" w:rsidRDefault="008B4D3C" w:rsidP="008B4D3C">
      <w:pPr>
        <w:pStyle w:val="QT3"/>
      </w:pPr>
      <w:r>
        <w:t xml:space="preserve">  </w:t>
      </w:r>
      <w:proofErr w:type="spellStart"/>
      <w:proofErr w:type="gramStart"/>
      <w:r>
        <w:t>unique</w:t>
      </w:r>
      <w:proofErr w:type="spellEnd"/>
      <w:r>
        <w:t>(</w:t>
      </w:r>
      <w:proofErr w:type="gramEnd"/>
      <w:r>
        <w:t>) %&gt;%</w:t>
      </w:r>
    </w:p>
    <w:p w14:paraId="71965E2B" w14:textId="77777777" w:rsidR="008B4D3C" w:rsidRDefault="008B4D3C" w:rsidP="008B4D3C">
      <w:pPr>
        <w:pStyle w:val="QT3"/>
      </w:pPr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proofErr w:type="gramStart"/>
      <w:r>
        <w:t>flight</w:t>
      </w:r>
      <w:proofErr w:type="spellEnd"/>
      <w:r>
        <w:t>)  %&gt;</w:t>
      </w:r>
      <w:proofErr w:type="gramEnd"/>
      <w:r>
        <w:t xml:space="preserve">% </w:t>
      </w:r>
    </w:p>
    <w:p w14:paraId="30A795CD" w14:textId="77777777" w:rsidR="008B4D3C" w:rsidRDefault="008B4D3C" w:rsidP="008B4D3C">
      <w:pPr>
        <w:pStyle w:val="QT3"/>
      </w:pPr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spellStart"/>
      <w:proofErr w:type="gramEnd"/>
      <w:r>
        <w:t>dMin</w:t>
      </w:r>
      <w:proofErr w:type="spellEnd"/>
      <w:r>
        <w:t xml:space="preserve"> = min(</w:t>
      </w:r>
      <w:proofErr w:type="spellStart"/>
      <w:r>
        <w:t>distance</w:t>
      </w:r>
      <w:proofErr w:type="spellEnd"/>
      <w:r>
        <w:t xml:space="preserve">), </w:t>
      </w:r>
      <w:proofErr w:type="spellStart"/>
      <w:r>
        <w:t>dMax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distance</w:t>
      </w:r>
      <w:proofErr w:type="spellEnd"/>
      <w:r>
        <w:t>)) %&gt;%</w:t>
      </w:r>
    </w:p>
    <w:p w14:paraId="282AAED1" w14:textId="77777777" w:rsidR="008B4D3C" w:rsidRDefault="008B4D3C" w:rsidP="008B4D3C">
      <w:pPr>
        <w:pStyle w:val="QT3"/>
      </w:pPr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r = </w:t>
      </w:r>
      <w:proofErr w:type="spellStart"/>
      <w:r>
        <w:t>min_rank</w:t>
      </w:r>
      <w:proofErr w:type="spellEnd"/>
      <w:r>
        <w:t>(</w:t>
      </w:r>
      <w:proofErr w:type="spellStart"/>
      <w:r>
        <w:t>distance</w:t>
      </w:r>
      <w:proofErr w:type="spellEnd"/>
      <w:r>
        <w:t xml:space="preserve">)) %&gt;% </w:t>
      </w:r>
    </w:p>
    <w:p w14:paraId="08815D7F" w14:textId="77777777" w:rsidR="008B4D3C" w:rsidRDefault="008B4D3C" w:rsidP="008B4D3C">
      <w:pPr>
        <w:pStyle w:val="QT3"/>
      </w:pPr>
      <w:r>
        <w:t xml:space="preserve">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dMax</w:t>
      </w:r>
      <w:proofErr w:type="spellEnd"/>
      <w:r>
        <w:t xml:space="preserve"> - </w:t>
      </w:r>
      <w:proofErr w:type="spellStart"/>
      <w:r>
        <w:t>dMin</w:t>
      </w:r>
      <w:proofErr w:type="spellEnd"/>
      <w:r>
        <w:t xml:space="preserve"> &gt; 2500) %&gt;% </w:t>
      </w:r>
    </w:p>
    <w:p w14:paraId="65EC953F" w14:textId="77777777" w:rsidR="008B4D3C" w:rsidRDefault="008B4D3C" w:rsidP="008B4D3C">
      <w:pPr>
        <w:pStyle w:val="QT3"/>
      </w:pPr>
      <w:r>
        <w:t xml:space="preserve">  </w:t>
      </w:r>
      <w:proofErr w:type="spellStart"/>
      <w:proofErr w:type="gramStart"/>
      <w:r>
        <w:t>arrange</w:t>
      </w:r>
      <w:proofErr w:type="spellEnd"/>
      <w:r>
        <w:t>(</w:t>
      </w:r>
      <w:proofErr w:type="spellStart"/>
      <w:proofErr w:type="gramEnd"/>
      <w:r>
        <w:t>dMax</w:t>
      </w:r>
      <w:proofErr w:type="spellEnd"/>
      <w:r>
        <w:t xml:space="preserve"> - </w:t>
      </w:r>
      <w:proofErr w:type="spellStart"/>
      <w:r>
        <w:t>dMin</w:t>
      </w:r>
      <w:proofErr w:type="spellEnd"/>
      <w:r>
        <w:t xml:space="preserve">, </w:t>
      </w:r>
      <w:proofErr w:type="spellStart"/>
      <w:r>
        <w:t>distance</w:t>
      </w:r>
      <w:proofErr w:type="spellEnd"/>
      <w:r>
        <w:t xml:space="preserve">) %&gt;% </w:t>
      </w:r>
    </w:p>
    <w:p w14:paraId="6DE9915E" w14:textId="40266FFF" w:rsidR="008B4D3C" w:rsidRDefault="008B4D3C" w:rsidP="008B4D3C">
      <w:pPr>
        <w:pStyle w:val="QT3"/>
      </w:pPr>
      <w:r>
        <w:t xml:space="preserve">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n = </w:t>
      </w:r>
      <w:proofErr w:type="spellStart"/>
      <w:r>
        <w:t>Inf</w:t>
      </w:r>
      <w:proofErr w:type="spellEnd"/>
      <w:r>
        <w:t>)</w:t>
      </w:r>
    </w:p>
    <w:sectPr w:rsidR="008B4D3C" w:rsidSect="00AA008C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7C94CA" w14:textId="77777777" w:rsidR="007E71E2" w:rsidRDefault="007E71E2" w:rsidP="00B22FB3"/>
    <w:p w14:paraId="4F64DE33" w14:textId="77777777" w:rsidR="007E71E2" w:rsidRDefault="007E71E2" w:rsidP="00B22FB3"/>
    <w:p w14:paraId="6BAD3C0B" w14:textId="77777777" w:rsidR="007E71E2" w:rsidRDefault="007E71E2" w:rsidP="00B22FB3"/>
    <w:p w14:paraId="6FE552F3" w14:textId="77777777" w:rsidR="007E71E2" w:rsidRDefault="007E71E2"/>
  </w:endnote>
  <w:endnote w:type="continuationSeparator" w:id="0">
    <w:p w14:paraId="28AB2154" w14:textId="77777777" w:rsidR="007E71E2" w:rsidRDefault="007E71E2" w:rsidP="00B22FB3"/>
    <w:p w14:paraId="482A5DB2" w14:textId="77777777" w:rsidR="007E71E2" w:rsidRDefault="007E71E2" w:rsidP="00B22FB3"/>
    <w:p w14:paraId="1C5948C3" w14:textId="77777777" w:rsidR="007E71E2" w:rsidRDefault="007E71E2" w:rsidP="00B22FB3"/>
    <w:p w14:paraId="2849252D" w14:textId="77777777" w:rsidR="007E71E2" w:rsidRDefault="007E71E2"/>
  </w:endnote>
  <w:endnote w:type="continuationNotice" w:id="1">
    <w:p w14:paraId="14875EE0" w14:textId="77777777" w:rsidR="007E71E2" w:rsidRDefault="007E71E2" w:rsidP="00B22FB3"/>
    <w:p w14:paraId="284F66CE" w14:textId="77777777" w:rsidR="007E71E2" w:rsidRDefault="007E71E2" w:rsidP="00B22FB3"/>
    <w:p w14:paraId="0927C5DB" w14:textId="77777777" w:rsidR="007E71E2" w:rsidRDefault="007E71E2" w:rsidP="00B22FB3"/>
    <w:p w14:paraId="55DE0DF1" w14:textId="77777777" w:rsidR="007E71E2" w:rsidRDefault="007E71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682E668F" w:rsidR="00460E7D" w:rsidRPr="00D3643B" w:rsidRDefault="00460E7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12FDB">
      <w:rPr>
        <w:rFonts w:asciiTheme="minorHAnsi" w:hAnsiTheme="minorHAnsi" w:cstheme="minorHAnsi"/>
        <w:bCs/>
        <w:noProof/>
        <w:sz w:val="24"/>
        <w:szCs w:val="24"/>
      </w:rPr>
      <w:t>3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12FDB">
      <w:rPr>
        <w:rFonts w:asciiTheme="minorHAnsi" w:hAnsiTheme="minorHAnsi" w:cstheme="minorHAnsi"/>
        <w:bCs/>
        <w:noProof/>
        <w:sz w:val="24"/>
        <w:szCs w:val="24"/>
      </w:rPr>
      <w:t>3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3A75D5DC" w:rsidR="00460E7D" w:rsidRDefault="00460E7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12FDB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012FDB">
      <w:rPr>
        <w:rFonts w:asciiTheme="minorHAnsi" w:hAnsiTheme="minorHAnsi" w:cstheme="minorHAnsi"/>
        <w:bCs/>
        <w:noProof/>
        <w:sz w:val="24"/>
        <w:szCs w:val="24"/>
      </w:rPr>
      <w:t>3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47717E" w14:textId="77777777" w:rsidR="007E71E2" w:rsidRDefault="007E71E2" w:rsidP="00B27513">
      <w:pPr>
        <w:pStyle w:val="stdText"/>
      </w:pPr>
      <w:r>
        <w:continuationSeparator/>
      </w:r>
    </w:p>
    <w:p w14:paraId="61D9CAB5" w14:textId="77777777" w:rsidR="007E71E2" w:rsidRDefault="007E71E2"/>
  </w:footnote>
  <w:footnote w:type="continuationSeparator" w:id="0">
    <w:p w14:paraId="40C58E15" w14:textId="77777777" w:rsidR="007E71E2" w:rsidRDefault="007E71E2" w:rsidP="00B27513">
      <w:pPr>
        <w:pStyle w:val="stdText"/>
      </w:pPr>
      <w:r>
        <w:continuationSeparator/>
      </w:r>
    </w:p>
    <w:p w14:paraId="75E8946A" w14:textId="77777777" w:rsidR="007E71E2" w:rsidRDefault="007E71E2"/>
  </w:footnote>
  <w:footnote w:type="continuationNotice" w:id="1">
    <w:p w14:paraId="7479B59F" w14:textId="77777777" w:rsidR="007E71E2" w:rsidRDefault="007E71E2" w:rsidP="00B22FB3"/>
    <w:p w14:paraId="7C39842D" w14:textId="77777777" w:rsidR="007E71E2" w:rsidRDefault="007E71E2" w:rsidP="00B22FB3"/>
    <w:p w14:paraId="4590B672" w14:textId="77777777" w:rsidR="007E71E2" w:rsidRDefault="007E71E2" w:rsidP="00B22FB3"/>
    <w:p w14:paraId="5BB4163E" w14:textId="77777777" w:rsidR="007E71E2" w:rsidRDefault="007E71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54A70AD2" w:rsidR="00460E7D" w:rsidRDefault="00460E7D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Übungen zu Kapitel </w:t>
        </w:r>
        <w:r w:rsidR="00333E55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7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460E7D" w:rsidRPr="00D47F29" w:rsidRDefault="00460E7D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D07846B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F398F"/>
    <w:multiLevelType w:val="hybridMultilevel"/>
    <w:tmpl w:val="E1DEB68C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54F82"/>
    <w:multiLevelType w:val="hybridMultilevel"/>
    <w:tmpl w:val="F3688B2E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43B8B"/>
    <w:multiLevelType w:val="hybridMultilevel"/>
    <w:tmpl w:val="AD1466A0"/>
    <w:lvl w:ilvl="0" w:tplc="05F87F28">
      <w:start w:val="1"/>
      <w:numFmt w:val="lowerLetter"/>
      <w:lvlText w:val="%1)"/>
      <w:lvlJc w:val="left"/>
      <w:pPr>
        <w:ind w:left="777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97" w:hanging="360"/>
      </w:pPr>
    </w:lvl>
    <w:lvl w:ilvl="2" w:tplc="0407001B" w:tentative="1">
      <w:start w:val="1"/>
      <w:numFmt w:val="lowerRoman"/>
      <w:lvlText w:val="%3."/>
      <w:lvlJc w:val="right"/>
      <w:pPr>
        <w:ind w:left="2217" w:hanging="180"/>
      </w:pPr>
    </w:lvl>
    <w:lvl w:ilvl="3" w:tplc="0407000F" w:tentative="1">
      <w:start w:val="1"/>
      <w:numFmt w:val="decimal"/>
      <w:lvlText w:val="%4."/>
      <w:lvlJc w:val="left"/>
      <w:pPr>
        <w:ind w:left="2937" w:hanging="360"/>
      </w:pPr>
    </w:lvl>
    <w:lvl w:ilvl="4" w:tplc="04070019" w:tentative="1">
      <w:start w:val="1"/>
      <w:numFmt w:val="lowerLetter"/>
      <w:lvlText w:val="%5."/>
      <w:lvlJc w:val="left"/>
      <w:pPr>
        <w:ind w:left="3657" w:hanging="360"/>
      </w:pPr>
    </w:lvl>
    <w:lvl w:ilvl="5" w:tplc="0407001B" w:tentative="1">
      <w:start w:val="1"/>
      <w:numFmt w:val="lowerRoman"/>
      <w:lvlText w:val="%6."/>
      <w:lvlJc w:val="right"/>
      <w:pPr>
        <w:ind w:left="4377" w:hanging="180"/>
      </w:pPr>
    </w:lvl>
    <w:lvl w:ilvl="6" w:tplc="0407000F" w:tentative="1">
      <w:start w:val="1"/>
      <w:numFmt w:val="decimal"/>
      <w:lvlText w:val="%7."/>
      <w:lvlJc w:val="left"/>
      <w:pPr>
        <w:ind w:left="5097" w:hanging="360"/>
      </w:pPr>
    </w:lvl>
    <w:lvl w:ilvl="7" w:tplc="04070019" w:tentative="1">
      <w:start w:val="1"/>
      <w:numFmt w:val="lowerLetter"/>
      <w:lvlText w:val="%8."/>
      <w:lvlJc w:val="left"/>
      <w:pPr>
        <w:ind w:left="5817" w:hanging="360"/>
      </w:pPr>
    </w:lvl>
    <w:lvl w:ilvl="8" w:tplc="0407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9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E8620F7"/>
    <w:multiLevelType w:val="hybridMultilevel"/>
    <w:tmpl w:val="C83EA89E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4352E"/>
    <w:multiLevelType w:val="hybridMultilevel"/>
    <w:tmpl w:val="CBB6BFF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4"/>
  </w:num>
  <w:num w:numId="5">
    <w:abstractNumId w:val="1"/>
  </w:num>
  <w:num w:numId="6">
    <w:abstractNumId w:val="12"/>
  </w:num>
  <w:num w:numId="7">
    <w:abstractNumId w:val="0"/>
  </w:num>
  <w:num w:numId="8">
    <w:abstractNumId w:val="9"/>
  </w:num>
  <w:num w:numId="9">
    <w:abstractNumId w:val="13"/>
  </w:num>
  <w:num w:numId="10">
    <w:abstractNumId w:val="2"/>
  </w:num>
  <w:num w:numId="11">
    <w:abstractNumId w:val="7"/>
  </w:num>
  <w:num w:numId="12">
    <w:abstractNumId w:val="10"/>
  </w:num>
  <w:num w:numId="13">
    <w:abstractNumId w:val="11"/>
  </w:num>
  <w:num w:numId="14">
    <w:abstractNumId w:val="6"/>
  </w:num>
  <w:num w:numId="15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2401"/>
    <w:rsid w:val="00012FDB"/>
    <w:rsid w:val="00013372"/>
    <w:rsid w:val="00014C1C"/>
    <w:rsid w:val="00014D23"/>
    <w:rsid w:val="00014D66"/>
    <w:rsid w:val="00015986"/>
    <w:rsid w:val="000161A6"/>
    <w:rsid w:val="0002250E"/>
    <w:rsid w:val="00022B68"/>
    <w:rsid w:val="00023D91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166"/>
    <w:rsid w:val="00042273"/>
    <w:rsid w:val="00042BC3"/>
    <w:rsid w:val="00042CE1"/>
    <w:rsid w:val="00043231"/>
    <w:rsid w:val="00043C18"/>
    <w:rsid w:val="00044304"/>
    <w:rsid w:val="000445C8"/>
    <w:rsid w:val="00044C47"/>
    <w:rsid w:val="000473F9"/>
    <w:rsid w:val="00052A31"/>
    <w:rsid w:val="00053DB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3572"/>
    <w:rsid w:val="000639CE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430"/>
    <w:rsid w:val="00082C3F"/>
    <w:rsid w:val="00084448"/>
    <w:rsid w:val="000846E0"/>
    <w:rsid w:val="00086296"/>
    <w:rsid w:val="00086E2A"/>
    <w:rsid w:val="00090F1B"/>
    <w:rsid w:val="00091ADB"/>
    <w:rsid w:val="00092557"/>
    <w:rsid w:val="000930ED"/>
    <w:rsid w:val="00093F50"/>
    <w:rsid w:val="000942A9"/>
    <w:rsid w:val="000947B5"/>
    <w:rsid w:val="00096CF6"/>
    <w:rsid w:val="000A049F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30EC"/>
    <w:rsid w:val="000E4D8F"/>
    <w:rsid w:val="000E4EDF"/>
    <w:rsid w:val="000E55B1"/>
    <w:rsid w:val="000E56ED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3A86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3D7C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0313"/>
    <w:rsid w:val="001C1331"/>
    <w:rsid w:val="001C1523"/>
    <w:rsid w:val="001C1BAA"/>
    <w:rsid w:val="001C2BC6"/>
    <w:rsid w:val="001C3344"/>
    <w:rsid w:val="001C49FD"/>
    <w:rsid w:val="001C4F2F"/>
    <w:rsid w:val="001C5C0E"/>
    <w:rsid w:val="001C6012"/>
    <w:rsid w:val="001C6321"/>
    <w:rsid w:val="001C6934"/>
    <w:rsid w:val="001C698A"/>
    <w:rsid w:val="001C7917"/>
    <w:rsid w:val="001D06CD"/>
    <w:rsid w:val="001D1065"/>
    <w:rsid w:val="001D2825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74D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4994"/>
    <w:rsid w:val="00215071"/>
    <w:rsid w:val="0021678F"/>
    <w:rsid w:val="00216D1F"/>
    <w:rsid w:val="00216E38"/>
    <w:rsid w:val="00217043"/>
    <w:rsid w:val="002175F7"/>
    <w:rsid w:val="0022418A"/>
    <w:rsid w:val="002247D9"/>
    <w:rsid w:val="0022635A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8CC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62B9"/>
    <w:rsid w:val="002465AC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64CD"/>
    <w:rsid w:val="00267335"/>
    <w:rsid w:val="00267419"/>
    <w:rsid w:val="00270155"/>
    <w:rsid w:val="00271148"/>
    <w:rsid w:val="0027351E"/>
    <w:rsid w:val="00273723"/>
    <w:rsid w:val="00274ED4"/>
    <w:rsid w:val="00280473"/>
    <w:rsid w:val="00281CAE"/>
    <w:rsid w:val="0028207A"/>
    <w:rsid w:val="002824A9"/>
    <w:rsid w:val="002826E4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31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8C4"/>
    <w:rsid w:val="002C2AF2"/>
    <w:rsid w:val="002C3753"/>
    <w:rsid w:val="002C5BFB"/>
    <w:rsid w:val="002C7725"/>
    <w:rsid w:val="002C78F6"/>
    <w:rsid w:val="002D031F"/>
    <w:rsid w:val="002D0480"/>
    <w:rsid w:val="002D063A"/>
    <w:rsid w:val="002D0B42"/>
    <w:rsid w:val="002D161F"/>
    <w:rsid w:val="002D2223"/>
    <w:rsid w:val="002D2342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64D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E55"/>
    <w:rsid w:val="00333FDE"/>
    <w:rsid w:val="00335CC0"/>
    <w:rsid w:val="00335D90"/>
    <w:rsid w:val="003366F8"/>
    <w:rsid w:val="00336CDC"/>
    <w:rsid w:val="003371F7"/>
    <w:rsid w:val="0034084B"/>
    <w:rsid w:val="00343CE2"/>
    <w:rsid w:val="00343E51"/>
    <w:rsid w:val="00344D3A"/>
    <w:rsid w:val="003465B9"/>
    <w:rsid w:val="00346B26"/>
    <w:rsid w:val="00350616"/>
    <w:rsid w:val="003510A2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3F8E"/>
    <w:rsid w:val="00366142"/>
    <w:rsid w:val="003663DA"/>
    <w:rsid w:val="00366B4A"/>
    <w:rsid w:val="00370145"/>
    <w:rsid w:val="003705B7"/>
    <w:rsid w:val="00370CAD"/>
    <w:rsid w:val="00372538"/>
    <w:rsid w:val="00372867"/>
    <w:rsid w:val="00373D01"/>
    <w:rsid w:val="00374ABD"/>
    <w:rsid w:val="00374D7C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1582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1872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053"/>
    <w:rsid w:val="004232A9"/>
    <w:rsid w:val="00423F8C"/>
    <w:rsid w:val="00423FBA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4CCF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0E7D"/>
    <w:rsid w:val="0046216F"/>
    <w:rsid w:val="00462F1B"/>
    <w:rsid w:val="004642F1"/>
    <w:rsid w:val="00465732"/>
    <w:rsid w:val="0046622A"/>
    <w:rsid w:val="0046744A"/>
    <w:rsid w:val="004678F7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4510"/>
    <w:rsid w:val="004A5A94"/>
    <w:rsid w:val="004A6570"/>
    <w:rsid w:val="004B10FB"/>
    <w:rsid w:val="004B189A"/>
    <w:rsid w:val="004B2489"/>
    <w:rsid w:val="004B2E70"/>
    <w:rsid w:val="004B310D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50051F"/>
    <w:rsid w:val="00500703"/>
    <w:rsid w:val="00500AC2"/>
    <w:rsid w:val="00501F04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50C2"/>
    <w:rsid w:val="00575111"/>
    <w:rsid w:val="005752D4"/>
    <w:rsid w:val="00575DB4"/>
    <w:rsid w:val="005760A4"/>
    <w:rsid w:val="00577438"/>
    <w:rsid w:val="0058055B"/>
    <w:rsid w:val="005827C9"/>
    <w:rsid w:val="005844BB"/>
    <w:rsid w:val="00584B4E"/>
    <w:rsid w:val="00586605"/>
    <w:rsid w:val="005869D7"/>
    <w:rsid w:val="0058761E"/>
    <w:rsid w:val="00590BF3"/>
    <w:rsid w:val="005916C0"/>
    <w:rsid w:val="0059195A"/>
    <w:rsid w:val="00594426"/>
    <w:rsid w:val="00594EAD"/>
    <w:rsid w:val="005957E4"/>
    <w:rsid w:val="00595814"/>
    <w:rsid w:val="005A0C7F"/>
    <w:rsid w:val="005A198A"/>
    <w:rsid w:val="005A4461"/>
    <w:rsid w:val="005A49FC"/>
    <w:rsid w:val="005A4D83"/>
    <w:rsid w:val="005A53A8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C4820"/>
    <w:rsid w:val="005D0F64"/>
    <w:rsid w:val="005D1C2A"/>
    <w:rsid w:val="005D23EC"/>
    <w:rsid w:val="005D2417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089C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4682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3D96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3DD3"/>
    <w:rsid w:val="00654AB5"/>
    <w:rsid w:val="006561C2"/>
    <w:rsid w:val="00660B77"/>
    <w:rsid w:val="00662063"/>
    <w:rsid w:val="00662C34"/>
    <w:rsid w:val="0066405F"/>
    <w:rsid w:val="006656BA"/>
    <w:rsid w:val="006673E0"/>
    <w:rsid w:val="00667A07"/>
    <w:rsid w:val="0067060D"/>
    <w:rsid w:val="00670E10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87D39"/>
    <w:rsid w:val="006903A1"/>
    <w:rsid w:val="006904E1"/>
    <w:rsid w:val="0069652F"/>
    <w:rsid w:val="00697060"/>
    <w:rsid w:val="006A043E"/>
    <w:rsid w:val="006A0922"/>
    <w:rsid w:val="006A219A"/>
    <w:rsid w:val="006A2216"/>
    <w:rsid w:val="006A26A8"/>
    <w:rsid w:val="006A3B39"/>
    <w:rsid w:val="006A5587"/>
    <w:rsid w:val="006B0FA2"/>
    <w:rsid w:val="006B2424"/>
    <w:rsid w:val="006B251D"/>
    <w:rsid w:val="006B285A"/>
    <w:rsid w:val="006B2DEC"/>
    <w:rsid w:val="006B3555"/>
    <w:rsid w:val="006B3890"/>
    <w:rsid w:val="006B399E"/>
    <w:rsid w:val="006B3FB2"/>
    <w:rsid w:val="006B44C3"/>
    <w:rsid w:val="006B5039"/>
    <w:rsid w:val="006B5504"/>
    <w:rsid w:val="006B5D5E"/>
    <w:rsid w:val="006B6167"/>
    <w:rsid w:val="006B6B16"/>
    <w:rsid w:val="006B6D24"/>
    <w:rsid w:val="006B7523"/>
    <w:rsid w:val="006B7AEC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033"/>
    <w:rsid w:val="006D231B"/>
    <w:rsid w:val="006D493D"/>
    <w:rsid w:val="006E10EB"/>
    <w:rsid w:val="006E13C5"/>
    <w:rsid w:val="006E2889"/>
    <w:rsid w:val="006E3DA3"/>
    <w:rsid w:val="006E3FC6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3D56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013D"/>
    <w:rsid w:val="00711E40"/>
    <w:rsid w:val="00712FE7"/>
    <w:rsid w:val="007147B3"/>
    <w:rsid w:val="007148D2"/>
    <w:rsid w:val="00714B71"/>
    <w:rsid w:val="007152A9"/>
    <w:rsid w:val="007171EA"/>
    <w:rsid w:val="00721350"/>
    <w:rsid w:val="00722823"/>
    <w:rsid w:val="0072293F"/>
    <w:rsid w:val="00722D0D"/>
    <w:rsid w:val="00722D38"/>
    <w:rsid w:val="00724866"/>
    <w:rsid w:val="00725B6B"/>
    <w:rsid w:val="0072666E"/>
    <w:rsid w:val="007266E2"/>
    <w:rsid w:val="0073045F"/>
    <w:rsid w:val="00730B3A"/>
    <w:rsid w:val="00733A7D"/>
    <w:rsid w:val="00733D9D"/>
    <w:rsid w:val="00734358"/>
    <w:rsid w:val="0073457B"/>
    <w:rsid w:val="00735D3F"/>
    <w:rsid w:val="00735D7E"/>
    <w:rsid w:val="0074046A"/>
    <w:rsid w:val="0074060D"/>
    <w:rsid w:val="00740D8B"/>
    <w:rsid w:val="00741A67"/>
    <w:rsid w:val="0074233F"/>
    <w:rsid w:val="007436E4"/>
    <w:rsid w:val="0074602C"/>
    <w:rsid w:val="00746861"/>
    <w:rsid w:val="00746B51"/>
    <w:rsid w:val="0074719B"/>
    <w:rsid w:val="00747D8E"/>
    <w:rsid w:val="007500F9"/>
    <w:rsid w:val="0075315B"/>
    <w:rsid w:val="0075356F"/>
    <w:rsid w:val="00753EC9"/>
    <w:rsid w:val="007554B5"/>
    <w:rsid w:val="007601F6"/>
    <w:rsid w:val="00760F75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0B24"/>
    <w:rsid w:val="00771AF5"/>
    <w:rsid w:val="0077226C"/>
    <w:rsid w:val="007723F8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B7574"/>
    <w:rsid w:val="007C01E8"/>
    <w:rsid w:val="007C10DA"/>
    <w:rsid w:val="007C14A7"/>
    <w:rsid w:val="007C1A35"/>
    <w:rsid w:val="007C27A9"/>
    <w:rsid w:val="007C31A0"/>
    <w:rsid w:val="007C3F0B"/>
    <w:rsid w:val="007C3FBF"/>
    <w:rsid w:val="007C41A1"/>
    <w:rsid w:val="007C5E03"/>
    <w:rsid w:val="007C617B"/>
    <w:rsid w:val="007C6DE3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E71E2"/>
    <w:rsid w:val="007F0F95"/>
    <w:rsid w:val="007F150C"/>
    <w:rsid w:val="007F2CA0"/>
    <w:rsid w:val="007F4476"/>
    <w:rsid w:val="007F5423"/>
    <w:rsid w:val="007F5697"/>
    <w:rsid w:val="007F617F"/>
    <w:rsid w:val="007F74E4"/>
    <w:rsid w:val="008013FD"/>
    <w:rsid w:val="00801690"/>
    <w:rsid w:val="00801A78"/>
    <w:rsid w:val="00801C9C"/>
    <w:rsid w:val="008027A0"/>
    <w:rsid w:val="00803114"/>
    <w:rsid w:val="0080396D"/>
    <w:rsid w:val="00803F0F"/>
    <w:rsid w:val="00803FD5"/>
    <w:rsid w:val="00804A12"/>
    <w:rsid w:val="00811F7C"/>
    <w:rsid w:val="00812186"/>
    <w:rsid w:val="00812F66"/>
    <w:rsid w:val="0081317D"/>
    <w:rsid w:val="00813943"/>
    <w:rsid w:val="00813A57"/>
    <w:rsid w:val="00815D22"/>
    <w:rsid w:val="00816908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789"/>
    <w:rsid w:val="00846960"/>
    <w:rsid w:val="008475CF"/>
    <w:rsid w:val="00847A8A"/>
    <w:rsid w:val="008513C1"/>
    <w:rsid w:val="00851CFA"/>
    <w:rsid w:val="00852AF6"/>
    <w:rsid w:val="008543C4"/>
    <w:rsid w:val="00854B6D"/>
    <w:rsid w:val="0086016A"/>
    <w:rsid w:val="008602DA"/>
    <w:rsid w:val="00860EAA"/>
    <w:rsid w:val="00861168"/>
    <w:rsid w:val="008611E2"/>
    <w:rsid w:val="00861861"/>
    <w:rsid w:val="00861862"/>
    <w:rsid w:val="00861FCC"/>
    <w:rsid w:val="008625BE"/>
    <w:rsid w:val="00865A38"/>
    <w:rsid w:val="0086683C"/>
    <w:rsid w:val="00867B5A"/>
    <w:rsid w:val="00870140"/>
    <w:rsid w:val="008718B8"/>
    <w:rsid w:val="00875B9E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508"/>
    <w:rsid w:val="008B46E8"/>
    <w:rsid w:val="008B4D3C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D7F92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158E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29D6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084"/>
    <w:rsid w:val="009243A7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4CE"/>
    <w:rsid w:val="00945E05"/>
    <w:rsid w:val="00951BF2"/>
    <w:rsid w:val="00953AEF"/>
    <w:rsid w:val="00953D5E"/>
    <w:rsid w:val="00953FFD"/>
    <w:rsid w:val="009557BE"/>
    <w:rsid w:val="00955F52"/>
    <w:rsid w:val="0095625D"/>
    <w:rsid w:val="00960E9D"/>
    <w:rsid w:val="0096164C"/>
    <w:rsid w:val="00961805"/>
    <w:rsid w:val="00964B3A"/>
    <w:rsid w:val="00964BC8"/>
    <w:rsid w:val="00965AF9"/>
    <w:rsid w:val="0096796F"/>
    <w:rsid w:val="00967DB1"/>
    <w:rsid w:val="00970481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5A59"/>
    <w:rsid w:val="00997293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5670"/>
    <w:rsid w:val="009B6986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45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20B9C"/>
    <w:rsid w:val="00A20C33"/>
    <w:rsid w:val="00A228FC"/>
    <w:rsid w:val="00A246C5"/>
    <w:rsid w:val="00A25699"/>
    <w:rsid w:val="00A271E6"/>
    <w:rsid w:val="00A27906"/>
    <w:rsid w:val="00A27CCC"/>
    <w:rsid w:val="00A30F80"/>
    <w:rsid w:val="00A3106B"/>
    <w:rsid w:val="00A32103"/>
    <w:rsid w:val="00A32E10"/>
    <w:rsid w:val="00A344D4"/>
    <w:rsid w:val="00A344DC"/>
    <w:rsid w:val="00A37633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46A86"/>
    <w:rsid w:val="00A50158"/>
    <w:rsid w:val="00A5040F"/>
    <w:rsid w:val="00A52A2C"/>
    <w:rsid w:val="00A5343A"/>
    <w:rsid w:val="00A534F9"/>
    <w:rsid w:val="00A55421"/>
    <w:rsid w:val="00A55FA2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73C"/>
    <w:rsid w:val="00A76905"/>
    <w:rsid w:val="00A7705C"/>
    <w:rsid w:val="00A77511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621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0B8"/>
    <w:rsid w:val="00AD5546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78D"/>
    <w:rsid w:val="00AF4D47"/>
    <w:rsid w:val="00AF54C8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73E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B82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373"/>
    <w:rsid w:val="00B55FE6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1371"/>
    <w:rsid w:val="00B82E32"/>
    <w:rsid w:val="00B85B88"/>
    <w:rsid w:val="00B86FE0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6974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37A27"/>
    <w:rsid w:val="00C40900"/>
    <w:rsid w:val="00C40F8A"/>
    <w:rsid w:val="00C42129"/>
    <w:rsid w:val="00C4442C"/>
    <w:rsid w:val="00C45122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569B3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1689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091F"/>
    <w:rsid w:val="00CC144B"/>
    <w:rsid w:val="00CC20B5"/>
    <w:rsid w:val="00CC2FB4"/>
    <w:rsid w:val="00CC4959"/>
    <w:rsid w:val="00CC4B27"/>
    <w:rsid w:val="00CC6686"/>
    <w:rsid w:val="00CC714E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941"/>
    <w:rsid w:val="00CF0CAD"/>
    <w:rsid w:val="00CF13B3"/>
    <w:rsid w:val="00CF1F04"/>
    <w:rsid w:val="00CF2185"/>
    <w:rsid w:val="00CF2CFF"/>
    <w:rsid w:val="00CF38AC"/>
    <w:rsid w:val="00CF3F86"/>
    <w:rsid w:val="00CF4BB2"/>
    <w:rsid w:val="00CF721E"/>
    <w:rsid w:val="00CF754F"/>
    <w:rsid w:val="00CF78C4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4C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4454"/>
    <w:rsid w:val="00D75191"/>
    <w:rsid w:val="00D75B9E"/>
    <w:rsid w:val="00D76C7A"/>
    <w:rsid w:val="00D76EA4"/>
    <w:rsid w:val="00D7714D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365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2D20"/>
    <w:rsid w:val="00DE39AD"/>
    <w:rsid w:val="00DE6EA1"/>
    <w:rsid w:val="00DF0E0A"/>
    <w:rsid w:val="00DF2377"/>
    <w:rsid w:val="00DF3BD3"/>
    <w:rsid w:val="00DF4163"/>
    <w:rsid w:val="00DF46B5"/>
    <w:rsid w:val="00DF577A"/>
    <w:rsid w:val="00DF5C4D"/>
    <w:rsid w:val="00DF625E"/>
    <w:rsid w:val="00DF635B"/>
    <w:rsid w:val="00DF72AC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064"/>
    <w:rsid w:val="00E122D3"/>
    <w:rsid w:val="00E1358F"/>
    <w:rsid w:val="00E144E6"/>
    <w:rsid w:val="00E145C5"/>
    <w:rsid w:val="00E15E13"/>
    <w:rsid w:val="00E1694D"/>
    <w:rsid w:val="00E20174"/>
    <w:rsid w:val="00E207F3"/>
    <w:rsid w:val="00E20B0C"/>
    <w:rsid w:val="00E20D9E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4032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3C04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24CA"/>
    <w:rsid w:val="00E630DE"/>
    <w:rsid w:val="00E647D7"/>
    <w:rsid w:val="00E64ABB"/>
    <w:rsid w:val="00E67250"/>
    <w:rsid w:val="00E67A65"/>
    <w:rsid w:val="00E70AC3"/>
    <w:rsid w:val="00E70C32"/>
    <w:rsid w:val="00E71C91"/>
    <w:rsid w:val="00E71D05"/>
    <w:rsid w:val="00E72794"/>
    <w:rsid w:val="00E73902"/>
    <w:rsid w:val="00E73E33"/>
    <w:rsid w:val="00E74A32"/>
    <w:rsid w:val="00E7550F"/>
    <w:rsid w:val="00E76A0D"/>
    <w:rsid w:val="00E76B14"/>
    <w:rsid w:val="00E770C1"/>
    <w:rsid w:val="00E80F00"/>
    <w:rsid w:val="00E8259B"/>
    <w:rsid w:val="00E825CD"/>
    <w:rsid w:val="00E82C8D"/>
    <w:rsid w:val="00E83067"/>
    <w:rsid w:val="00E864E9"/>
    <w:rsid w:val="00E86675"/>
    <w:rsid w:val="00E8725C"/>
    <w:rsid w:val="00E87374"/>
    <w:rsid w:val="00E879CC"/>
    <w:rsid w:val="00E903F9"/>
    <w:rsid w:val="00E91563"/>
    <w:rsid w:val="00E91DAE"/>
    <w:rsid w:val="00E9301A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90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491"/>
    <w:rsid w:val="00ED2FDD"/>
    <w:rsid w:val="00ED32D3"/>
    <w:rsid w:val="00ED4324"/>
    <w:rsid w:val="00ED4AB1"/>
    <w:rsid w:val="00ED4AE4"/>
    <w:rsid w:val="00ED5932"/>
    <w:rsid w:val="00ED6C18"/>
    <w:rsid w:val="00ED782B"/>
    <w:rsid w:val="00EE0950"/>
    <w:rsid w:val="00EE3363"/>
    <w:rsid w:val="00EE5809"/>
    <w:rsid w:val="00EE604D"/>
    <w:rsid w:val="00EE6440"/>
    <w:rsid w:val="00EE6890"/>
    <w:rsid w:val="00EE73FB"/>
    <w:rsid w:val="00EE77A1"/>
    <w:rsid w:val="00EF247E"/>
    <w:rsid w:val="00EF24A8"/>
    <w:rsid w:val="00EF2996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07E42"/>
    <w:rsid w:val="00F10186"/>
    <w:rsid w:val="00F1077C"/>
    <w:rsid w:val="00F11A7E"/>
    <w:rsid w:val="00F12F2B"/>
    <w:rsid w:val="00F14012"/>
    <w:rsid w:val="00F149CA"/>
    <w:rsid w:val="00F20887"/>
    <w:rsid w:val="00F20B80"/>
    <w:rsid w:val="00F21DED"/>
    <w:rsid w:val="00F222F9"/>
    <w:rsid w:val="00F2419E"/>
    <w:rsid w:val="00F25905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7F9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16CF"/>
    <w:rsid w:val="00FD3291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AufgabeH1">
    <w:name w:val="Aufgabe_H1"/>
    <w:basedOn w:val="Standard"/>
    <w:link w:val="AufgabeH1Zchn"/>
    <w:qFormat/>
    <w:rsid w:val="00770B24"/>
    <w:pPr>
      <w:spacing w:before="36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AufgabeH1Zchn">
    <w:name w:val="Aufgabe_H1 Zchn"/>
    <w:link w:val="AufgabeH1"/>
    <w:rsid w:val="00770B24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AufgNr">
    <w:name w:val="AufgNr"/>
    <w:basedOn w:val="Listenabsatz"/>
    <w:link w:val="AufgNrZchn"/>
    <w:qFormat/>
    <w:rsid w:val="00770B24"/>
    <w:pPr>
      <w:numPr>
        <w:numId w:val="10"/>
      </w:numPr>
      <w:spacing w:before="240"/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1013D"/>
    <w:rPr>
      <w:rFonts w:ascii="Times New Roman" w:hAnsi="Times New Roman"/>
      <w:sz w:val="22"/>
      <w:szCs w:val="21"/>
    </w:rPr>
  </w:style>
  <w:style w:type="character" w:customStyle="1" w:styleId="AufgNrZchn">
    <w:name w:val="AufgNr Zchn"/>
    <w:basedOn w:val="ListenabsatzZchn"/>
    <w:link w:val="AufgNr"/>
    <w:rsid w:val="00770B24"/>
    <w:rPr>
      <w:rFonts w:ascii="Times New Roman" w:hAnsi="Times New Roman"/>
      <w:sz w:val="22"/>
      <w:szCs w:val="21"/>
    </w:rPr>
  </w:style>
  <w:style w:type="paragraph" w:customStyle="1" w:styleId="QT3klein">
    <w:name w:val="QT3klein"/>
    <w:basedOn w:val="QT3"/>
    <w:link w:val="QT3kleinZchn"/>
    <w:qFormat/>
    <w:rsid w:val="00123A86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123A86"/>
    <w:rPr>
      <w:rFonts w:ascii="Lucida Console" w:hAnsi="Lucida Console"/>
      <w:color w:val="0000FF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34DBD"/>
    <w:rsid w:val="0022264E"/>
    <w:rsid w:val="00227F75"/>
    <w:rsid w:val="002376EC"/>
    <w:rsid w:val="0028714E"/>
    <w:rsid w:val="002F49C9"/>
    <w:rsid w:val="00300572"/>
    <w:rsid w:val="003503F7"/>
    <w:rsid w:val="00391249"/>
    <w:rsid w:val="003D4DDF"/>
    <w:rsid w:val="003E54F1"/>
    <w:rsid w:val="005C68F0"/>
    <w:rsid w:val="00734020"/>
    <w:rsid w:val="0076464B"/>
    <w:rsid w:val="009206F6"/>
    <w:rsid w:val="009227C6"/>
    <w:rsid w:val="00961DBF"/>
    <w:rsid w:val="00971E4E"/>
    <w:rsid w:val="00A471ED"/>
    <w:rsid w:val="00A81104"/>
    <w:rsid w:val="00AD2B01"/>
    <w:rsid w:val="00B5103A"/>
    <w:rsid w:val="00C33D3F"/>
    <w:rsid w:val="00C94F7A"/>
    <w:rsid w:val="00CB754F"/>
    <w:rsid w:val="00E6360B"/>
    <w:rsid w:val="00F047C1"/>
    <w:rsid w:val="00F04A44"/>
    <w:rsid w:val="00F360D5"/>
    <w:rsid w:val="00FB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A128A-9D5E-4D79-BDE0-23A97E1B0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3</Pages>
  <Words>465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7</vt:lpstr>
    </vt:vector>
  </TitlesOfParts>
  <Company>FH Südwestfalen</Company>
  <LinksUpToDate>false</LinksUpToDate>
  <CharactersWithSpaces>3392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7</dc:title>
  <dc:subject/>
  <dc:creator>willms</dc:creator>
  <cp:keywords/>
  <cp:lastModifiedBy>J Willms</cp:lastModifiedBy>
  <cp:revision>4</cp:revision>
  <cp:lastPrinted>2019-10-04T11:13:00Z</cp:lastPrinted>
  <dcterms:created xsi:type="dcterms:W3CDTF">2019-12-04T11:21:00Z</dcterms:created>
  <dcterms:modified xsi:type="dcterms:W3CDTF">2020-07-22T14:01:00Z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