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0DA6F078" w:rsidR="0017335C" w:rsidRPr="00B71FD6" w:rsidRDefault="0017335C" w:rsidP="00A64F90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 xml:space="preserve">Übungen zu Kapitel </w:t>
      </w:r>
      <w:r w:rsidR="00BC0695">
        <w:rPr>
          <w:b/>
          <w:sz w:val="48"/>
          <w:szCs w:val="48"/>
        </w:rPr>
        <w:t>3</w:t>
      </w:r>
    </w:p>
    <w:p w14:paraId="04987273" w14:textId="33293B95" w:rsidR="006129AD" w:rsidRDefault="00BC0695" w:rsidP="00230CEE">
      <w:bookmarkStart w:id="1" w:name="jwTitle"/>
      <w:bookmarkEnd w:id="1"/>
      <w:r>
        <w:t xml:space="preserve"> </w:t>
      </w:r>
    </w:p>
    <w:p w14:paraId="39B87CA3" w14:textId="0389D80F" w:rsidR="00124295" w:rsidRDefault="000D3558" w:rsidP="009E6B22">
      <w:pPr>
        <w:pStyle w:val="FragenText"/>
      </w:pPr>
      <w:r>
        <w:t>Aufgabe</w:t>
      </w:r>
      <w:r w:rsidR="008D1FC7">
        <w:t xml:space="preserve"> </w:t>
      </w:r>
      <w:r w:rsidR="00DC0E15">
        <w:fldChar w:fldCharType="begin"/>
      </w:r>
      <w:r w:rsidR="00DC0E15">
        <w:instrText xml:space="preserve"> SEQ  Aufagbe \* MERGEFORMAT </w:instrText>
      </w:r>
      <w:r w:rsidR="00DC0E15">
        <w:fldChar w:fldCharType="separate"/>
      </w:r>
      <w:r w:rsidR="004F7AE4">
        <w:rPr>
          <w:noProof/>
        </w:rPr>
        <w:t>1</w:t>
      </w:r>
      <w:r w:rsidR="00DC0E15">
        <w:rPr>
          <w:noProof/>
        </w:rPr>
        <w:fldChar w:fldCharType="end"/>
      </w:r>
    </w:p>
    <w:p w14:paraId="2BF8F95A" w14:textId="77777777" w:rsidR="00E57F20" w:rsidRDefault="008D1FC7" w:rsidP="008D1FC7">
      <w:pPr>
        <w:pStyle w:val="Text"/>
        <w:rPr>
          <w:rStyle w:val="QWordZchn"/>
        </w:rPr>
      </w:pPr>
      <w:r>
        <w:t xml:space="preserve">Was </w:t>
      </w:r>
      <w:r w:rsidR="00E57F20">
        <w:t>sind die</w:t>
      </w:r>
      <w:r>
        <w:t xml:space="preserve"> Wert</w:t>
      </w:r>
      <w:r w:rsidR="00E57F20">
        <w:t>e der folgenden Ausdrücke</w:t>
      </w:r>
      <w:r>
        <w:t xml:space="preserve">:    </w:t>
      </w:r>
      <w:r w:rsidRPr="008D1FC7">
        <w:rPr>
          <w:rStyle w:val="QWordZchn"/>
        </w:rPr>
        <w:t xml:space="preserve"> </w:t>
      </w:r>
    </w:p>
    <w:p w14:paraId="27963EFE" w14:textId="39A9CC87" w:rsidR="00124295" w:rsidRDefault="008D1FC7" w:rsidP="00741AD8">
      <w:pPr>
        <w:pStyle w:val="Text"/>
        <w:numPr>
          <w:ilvl w:val="0"/>
          <w:numId w:val="12"/>
        </w:numPr>
        <w:rPr>
          <w:rStyle w:val="QWordZchn"/>
        </w:rPr>
      </w:pPr>
      <w:r w:rsidRPr="008D1FC7">
        <w:rPr>
          <w:rStyle w:val="QWordZchn"/>
        </w:rPr>
        <w:t>'+' (7,'*' (2, 4))</w:t>
      </w:r>
      <w:r w:rsidR="00F833D9">
        <w:rPr>
          <w:rStyle w:val="QWordZchn"/>
        </w:rPr>
        <w:t xml:space="preserve"> </w:t>
      </w:r>
    </w:p>
    <w:p w14:paraId="421825F1" w14:textId="5DDED3FF" w:rsidR="00E57F20" w:rsidRDefault="00E57F20" w:rsidP="00741AD8">
      <w:pPr>
        <w:pStyle w:val="Text"/>
        <w:numPr>
          <w:ilvl w:val="0"/>
          <w:numId w:val="12"/>
        </w:numPr>
        <w:rPr>
          <w:rStyle w:val="QWordZchn"/>
        </w:rPr>
      </w:pPr>
      <w:r>
        <w:rPr>
          <w:rStyle w:val="QWordZchn"/>
        </w:rPr>
        <w:t>1e3</w:t>
      </w:r>
    </w:p>
    <w:p w14:paraId="4F19C79F" w14:textId="29A95D1A" w:rsidR="00E57F20" w:rsidRDefault="00E57F20" w:rsidP="00741AD8">
      <w:pPr>
        <w:pStyle w:val="Text"/>
        <w:numPr>
          <w:ilvl w:val="0"/>
          <w:numId w:val="12"/>
        </w:numPr>
        <w:rPr>
          <w:rStyle w:val="QWordZchn"/>
        </w:rPr>
      </w:pPr>
      <w:r>
        <w:rPr>
          <w:rStyle w:val="QWordZchn"/>
        </w:rPr>
        <w:t>10e3</w:t>
      </w:r>
    </w:p>
    <w:p w14:paraId="01DF9A2A" w14:textId="0FDBCD57" w:rsidR="00B14E4C" w:rsidRDefault="00B14E4C" w:rsidP="00741AD8">
      <w:pPr>
        <w:pStyle w:val="Text"/>
        <w:numPr>
          <w:ilvl w:val="0"/>
          <w:numId w:val="12"/>
        </w:numPr>
        <w:rPr>
          <w:rStyle w:val="QWordZchn"/>
        </w:rPr>
      </w:pPr>
      <w:proofErr w:type="gramStart"/>
      <w:r>
        <w:rPr>
          <w:rStyle w:val="QWordZchn"/>
        </w:rPr>
        <w:t>log(</w:t>
      </w:r>
      <w:proofErr w:type="gramEnd"/>
      <w:r>
        <w:rPr>
          <w:rStyle w:val="QWordZchn"/>
        </w:rPr>
        <w:t>0)</w:t>
      </w:r>
    </w:p>
    <w:p w14:paraId="61657D91" w14:textId="449E2433" w:rsidR="00B14E4C" w:rsidRPr="008D1FC7" w:rsidRDefault="00B14E4C" w:rsidP="00741AD8">
      <w:pPr>
        <w:pStyle w:val="Text"/>
        <w:numPr>
          <w:ilvl w:val="0"/>
          <w:numId w:val="12"/>
        </w:numPr>
        <w:rPr>
          <w:rStyle w:val="QWordZchn"/>
        </w:rPr>
      </w:pPr>
      <w:r>
        <w:rPr>
          <w:rStyle w:val="QWordZchn"/>
        </w:rPr>
        <w:t xml:space="preserve">0 * </w:t>
      </w:r>
      <w:proofErr w:type="gramStart"/>
      <w:r>
        <w:rPr>
          <w:rStyle w:val="QWordZchn"/>
        </w:rPr>
        <w:t>log(</w:t>
      </w:r>
      <w:proofErr w:type="gramEnd"/>
      <w:r>
        <w:rPr>
          <w:rStyle w:val="QWordZchn"/>
        </w:rPr>
        <w:t>0)</w:t>
      </w:r>
    </w:p>
    <w:p w14:paraId="4AB783D2" w14:textId="7AFB4D8A" w:rsidR="008D1FC7" w:rsidRDefault="008D1FC7" w:rsidP="008D1FC7">
      <w:pPr>
        <w:pStyle w:val="QWord"/>
      </w:pPr>
    </w:p>
    <w:p w14:paraId="23A70FD4" w14:textId="385319DE" w:rsidR="008D1FC7" w:rsidRDefault="000D3558" w:rsidP="008D1FC7">
      <w:pPr>
        <w:pStyle w:val="FragenText"/>
      </w:pPr>
      <w:r>
        <w:t>Aufgabe</w:t>
      </w:r>
      <w:r w:rsidR="008D1FC7">
        <w:t xml:space="preserve"> </w:t>
      </w:r>
      <w:r w:rsidR="00DC0E15">
        <w:fldChar w:fldCharType="begin"/>
      </w:r>
      <w:r w:rsidR="00DC0E15">
        <w:instrText xml:space="preserve"> SEQ  Aufagbe \* MERGEFORMAT </w:instrText>
      </w:r>
      <w:r w:rsidR="00DC0E15">
        <w:fldChar w:fldCharType="separate"/>
      </w:r>
      <w:r w:rsidR="004F7AE4">
        <w:rPr>
          <w:noProof/>
        </w:rPr>
        <w:t>2</w:t>
      </w:r>
      <w:r w:rsidR="00DC0E15">
        <w:rPr>
          <w:noProof/>
        </w:rPr>
        <w:fldChar w:fldCharType="end"/>
      </w:r>
    </w:p>
    <w:p w14:paraId="275910D1" w14:textId="2BE0E77B" w:rsidR="008D1FC7" w:rsidRDefault="008D1FC7" w:rsidP="00EA07BC">
      <w:pPr>
        <w:pStyle w:val="Text"/>
      </w:pPr>
      <w:r>
        <w:t xml:space="preserve">Welchen Wert haben </w:t>
      </w:r>
      <w:r w:rsidR="00F95ED4">
        <w:t xml:space="preserve">die </w:t>
      </w:r>
      <w:r>
        <w:t>folgenden Vektoren und was ist ihr Typ?</w:t>
      </w:r>
    </w:p>
    <w:p w14:paraId="1EE6DA33" w14:textId="77777777" w:rsidR="008D1FC7" w:rsidRPr="005742DE" w:rsidRDefault="008D1FC7" w:rsidP="008D1FC7">
      <w:pPr>
        <w:pStyle w:val="QWords"/>
        <w:rPr>
          <w:lang w:val="en-US"/>
        </w:rPr>
      </w:pPr>
      <w:proofErr w:type="spellStart"/>
      <w:r w:rsidRPr="005742DE">
        <w:rPr>
          <w:lang w:val="en-US"/>
        </w:rPr>
        <w:t>i</w:t>
      </w:r>
      <w:proofErr w:type="spellEnd"/>
      <w:r w:rsidRPr="005742DE">
        <w:rPr>
          <w:lang w:val="en-US"/>
        </w:rPr>
        <w:t xml:space="preserve"> &lt;- 1:10</w:t>
      </w:r>
    </w:p>
    <w:p w14:paraId="194D99D1" w14:textId="77777777" w:rsidR="008D1FC7" w:rsidRPr="005742DE" w:rsidRDefault="008D1FC7" w:rsidP="008D1FC7">
      <w:pPr>
        <w:pStyle w:val="QWords"/>
        <w:rPr>
          <w:lang w:val="en-US"/>
        </w:rPr>
      </w:pPr>
      <w:proofErr w:type="spellStart"/>
      <w:proofErr w:type="gramStart"/>
      <w:r w:rsidRPr="005742DE">
        <w:rPr>
          <w:lang w:val="en-US"/>
        </w:rPr>
        <w:t>gerade</w:t>
      </w:r>
      <w:proofErr w:type="spellEnd"/>
      <w:proofErr w:type="gramEnd"/>
      <w:r w:rsidRPr="005742DE">
        <w:rPr>
          <w:lang w:val="en-US"/>
        </w:rPr>
        <w:t xml:space="preserve"> &lt;-  function(x){</w:t>
      </w:r>
    </w:p>
    <w:p w14:paraId="51129EBF" w14:textId="77777777" w:rsidR="008D1FC7" w:rsidRPr="005742DE" w:rsidRDefault="008D1FC7" w:rsidP="008D1FC7">
      <w:pPr>
        <w:pStyle w:val="QWords"/>
        <w:rPr>
          <w:lang w:val="en-US"/>
        </w:rPr>
      </w:pPr>
      <w:r w:rsidRPr="005742DE">
        <w:rPr>
          <w:lang w:val="en-US"/>
        </w:rPr>
        <w:t xml:space="preserve">  </w:t>
      </w:r>
      <w:proofErr w:type="gramStart"/>
      <w:r w:rsidRPr="005742DE">
        <w:rPr>
          <w:lang w:val="en-US"/>
        </w:rPr>
        <w:t>x</w:t>
      </w:r>
      <w:proofErr w:type="gramEnd"/>
      <w:r w:rsidRPr="005742DE">
        <w:rPr>
          <w:lang w:val="en-US"/>
        </w:rPr>
        <w:t xml:space="preserve"> %% 2 == 0</w:t>
      </w:r>
    </w:p>
    <w:p w14:paraId="5260EB97" w14:textId="77777777" w:rsidR="008D1FC7" w:rsidRPr="005742DE" w:rsidRDefault="008D1FC7" w:rsidP="008D1FC7">
      <w:pPr>
        <w:pStyle w:val="QWords"/>
        <w:rPr>
          <w:lang w:val="en-US"/>
        </w:rPr>
      </w:pPr>
      <w:r w:rsidRPr="005742DE">
        <w:rPr>
          <w:lang w:val="en-US"/>
        </w:rPr>
        <w:t>}</w:t>
      </w:r>
    </w:p>
    <w:p w14:paraId="6B3AD067" w14:textId="77777777" w:rsidR="008D1FC7" w:rsidRPr="005742DE" w:rsidRDefault="008D1FC7" w:rsidP="008D1FC7">
      <w:pPr>
        <w:pStyle w:val="QWords"/>
        <w:rPr>
          <w:lang w:val="en-US"/>
        </w:rPr>
      </w:pPr>
    </w:p>
    <w:p w14:paraId="4A59E35F" w14:textId="77777777" w:rsidR="008D1FC7" w:rsidRPr="005742DE" w:rsidRDefault="008D1FC7" w:rsidP="008D1FC7">
      <w:pPr>
        <w:pStyle w:val="QWords"/>
        <w:rPr>
          <w:lang w:val="en-US"/>
        </w:rPr>
      </w:pPr>
      <w:r w:rsidRPr="005742DE">
        <w:rPr>
          <w:lang w:val="en-US"/>
        </w:rPr>
        <w:t xml:space="preserve">g &lt;- </w:t>
      </w:r>
      <w:proofErr w:type="spellStart"/>
      <w:proofErr w:type="gramStart"/>
      <w:r w:rsidRPr="005742DE">
        <w:rPr>
          <w:lang w:val="en-US"/>
        </w:rPr>
        <w:t>gerade</w:t>
      </w:r>
      <w:proofErr w:type="spellEnd"/>
      <w:r w:rsidRPr="005742DE">
        <w:rPr>
          <w:lang w:val="en-US"/>
        </w:rPr>
        <w:t>(</w:t>
      </w:r>
      <w:proofErr w:type="spellStart"/>
      <w:proofErr w:type="gramEnd"/>
      <w:r w:rsidRPr="005742DE">
        <w:rPr>
          <w:lang w:val="en-US"/>
        </w:rPr>
        <w:t>i</w:t>
      </w:r>
      <w:proofErr w:type="spellEnd"/>
      <w:r w:rsidRPr="005742DE">
        <w:rPr>
          <w:lang w:val="en-US"/>
        </w:rPr>
        <w:t>)</w:t>
      </w:r>
    </w:p>
    <w:p w14:paraId="75749956" w14:textId="77777777" w:rsidR="008D1FC7" w:rsidRPr="005742DE" w:rsidRDefault="008D1FC7" w:rsidP="008D1FC7">
      <w:pPr>
        <w:pStyle w:val="QWords"/>
        <w:rPr>
          <w:lang w:val="en-US"/>
        </w:rPr>
      </w:pPr>
      <w:r w:rsidRPr="005742DE">
        <w:rPr>
          <w:lang w:val="en-US"/>
        </w:rPr>
        <w:t>x &lt;- 2.1*</w:t>
      </w:r>
      <w:proofErr w:type="spellStart"/>
      <w:r w:rsidRPr="005742DE">
        <w:rPr>
          <w:lang w:val="en-US"/>
        </w:rPr>
        <w:t>i</w:t>
      </w:r>
      <w:proofErr w:type="spellEnd"/>
    </w:p>
    <w:p w14:paraId="152B72AE" w14:textId="77777777" w:rsidR="008D1FC7" w:rsidRPr="005742DE" w:rsidRDefault="008D1FC7" w:rsidP="008D1FC7">
      <w:pPr>
        <w:pStyle w:val="QWords"/>
        <w:rPr>
          <w:lang w:val="en-US"/>
        </w:rPr>
      </w:pPr>
      <w:r w:rsidRPr="005742DE">
        <w:rPr>
          <w:lang w:val="en-US"/>
        </w:rPr>
        <w:t>c &lt;- 4*x +1i*x</w:t>
      </w:r>
    </w:p>
    <w:p w14:paraId="15DAB3D0" w14:textId="3EDB2932" w:rsidR="008D1FC7" w:rsidRDefault="008D1FC7" w:rsidP="008D1FC7">
      <w:pPr>
        <w:pStyle w:val="QWords"/>
      </w:pPr>
      <w:r>
        <w:t xml:space="preserve">z &lt;- </w:t>
      </w:r>
      <w:proofErr w:type="spellStart"/>
      <w:proofErr w:type="gramStart"/>
      <w:r>
        <w:t>as.character</w:t>
      </w:r>
      <w:proofErr w:type="spellEnd"/>
      <w:proofErr w:type="gramEnd"/>
      <w:r>
        <w:t>(i)     # Nicht im Skript</w:t>
      </w:r>
    </w:p>
    <w:tbl>
      <w:tblPr>
        <w:tblStyle w:val="Tabellenraster"/>
        <w:tblW w:w="0" w:type="auto"/>
        <w:tblInd w:w="562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830"/>
        <w:gridCol w:w="5549"/>
        <w:gridCol w:w="2263"/>
      </w:tblGrid>
      <w:tr w:rsidR="008D1FC7" w:rsidRPr="006B285A" w14:paraId="6C74D291" w14:textId="77777777" w:rsidTr="008D1FC7">
        <w:tc>
          <w:tcPr>
            <w:tcW w:w="830" w:type="dxa"/>
          </w:tcPr>
          <w:p w14:paraId="73D83B04" w14:textId="77777777" w:rsidR="008D1FC7" w:rsidRDefault="008D1FC7" w:rsidP="00DB6BE0">
            <w:pPr>
              <w:pStyle w:val="QWord"/>
            </w:pPr>
          </w:p>
        </w:tc>
        <w:tc>
          <w:tcPr>
            <w:tcW w:w="5549" w:type="dxa"/>
          </w:tcPr>
          <w:p w14:paraId="495D05E2" w14:textId="1649AC2E" w:rsidR="008D1FC7" w:rsidRPr="008D1FC7" w:rsidRDefault="008D1FC7" w:rsidP="00DB6BE0">
            <w:pPr>
              <w:pStyle w:val="QWords"/>
              <w:ind w:left="0"/>
              <w:rPr>
                <w:rFonts w:ascii="Arial" w:hAnsi="Arial" w:cs="Arial"/>
              </w:rPr>
            </w:pPr>
            <w:r w:rsidRPr="008D1FC7">
              <w:rPr>
                <w:rFonts w:ascii="Arial" w:hAnsi="Arial" w:cs="Arial"/>
              </w:rPr>
              <w:t xml:space="preserve">Wert </w:t>
            </w:r>
          </w:p>
        </w:tc>
        <w:tc>
          <w:tcPr>
            <w:tcW w:w="2263" w:type="dxa"/>
          </w:tcPr>
          <w:p w14:paraId="10B78BA4" w14:textId="0FE48149" w:rsidR="008D1FC7" w:rsidRPr="008D1FC7" w:rsidRDefault="008D1FC7" w:rsidP="00DB6BE0">
            <w:pPr>
              <w:pStyle w:val="QWords"/>
              <w:ind w:left="0"/>
              <w:rPr>
                <w:rFonts w:ascii="Arial" w:hAnsi="Arial" w:cs="Arial"/>
              </w:rPr>
            </w:pPr>
            <w:r w:rsidRPr="008D1FC7">
              <w:rPr>
                <w:rFonts w:ascii="Arial" w:hAnsi="Arial" w:cs="Arial"/>
              </w:rPr>
              <w:t>Type</w:t>
            </w:r>
          </w:p>
        </w:tc>
      </w:tr>
      <w:tr w:rsidR="008D1FC7" w:rsidRPr="006B285A" w14:paraId="20526D3F" w14:textId="77777777" w:rsidTr="008D1FC7">
        <w:tc>
          <w:tcPr>
            <w:tcW w:w="830" w:type="dxa"/>
          </w:tcPr>
          <w:p w14:paraId="4535418C" w14:textId="2E0A52F3" w:rsidR="008D1FC7" w:rsidRPr="00F46AAD" w:rsidRDefault="008D1FC7" w:rsidP="00DB6BE0">
            <w:pPr>
              <w:pStyle w:val="QWord"/>
            </w:pPr>
            <w:r>
              <w:t>g</w:t>
            </w:r>
          </w:p>
        </w:tc>
        <w:tc>
          <w:tcPr>
            <w:tcW w:w="5549" w:type="dxa"/>
          </w:tcPr>
          <w:p w14:paraId="1653B720" w14:textId="77777777" w:rsidR="008D1FC7" w:rsidRPr="006B285A" w:rsidRDefault="008D1FC7" w:rsidP="00DB6BE0">
            <w:pPr>
              <w:pStyle w:val="QWords"/>
              <w:ind w:left="0"/>
            </w:pPr>
          </w:p>
        </w:tc>
        <w:tc>
          <w:tcPr>
            <w:tcW w:w="2263" w:type="dxa"/>
          </w:tcPr>
          <w:p w14:paraId="272061BE" w14:textId="518C8193" w:rsidR="008D1FC7" w:rsidRPr="006B285A" w:rsidRDefault="008D1FC7" w:rsidP="00DB6BE0">
            <w:pPr>
              <w:pStyle w:val="QWords"/>
              <w:ind w:left="0"/>
            </w:pPr>
          </w:p>
        </w:tc>
      </w:tr>
      <w:tr w:rsidR="008D1FC7" w:rsidRPr="006B285A" w14:paraId="739CF53C" w14:textId="77777777" w:rsidTr="008D1FC7">
        <w:tc>
          <w:tcPr>
            <w:tcW w:w="830" w:type="dxa"/>
          </w:tcPr>
          <w:p w14:paraId="1535DEB5" w14:textId="6981D421" w:rsidR="008D1FC7" w:rsidRPr="00F46AAD" w:rsidRDefault="008D1FC7" w:rsidP="00DB6BE0">
            <w:pPr>
              <w:pStyle w:val="QWord"/>
            </w:pPr>
            <w:r>
              <w:t>x</w:t>
            </w:r>
          </w:p>
        </w:tc>
        <w:tc>
          <w:tcPr>
            <w:tcW w:w="5549" w:type="dxa"/>
          </w:tcPr>
          <w:p w14:paraId="6B2965F0" w14:textId="77777777" w:rsidR="008D1FC7" w:rsidRPr="006B285A" w:rsidRDefault="008D1FC7" w:rsidP="00DB6BE0">
            <w:pPr>
              <w:pStyle w:val="QWords"/>
              <w:ind w:left="0"/>
            </w:pPr>
          </w:p>
        </w:tc>
        <w:tc>
          <w:tcPr>
            <w:tcW w:w="2263" w:type="dxa"/>
          </w:tcPr>
          <w:p w14:paraId="4EAD90E8" w14:textId="24A50E7C" w:rsidR="008D1FC7" w:rsidRPr="006B285A" w:rsidRDefault="008D1FC7" w:rsidP="00DB6BE0">
            <w:pPr>
              <w:pStyle w:val="QWords"/>
              <w:ind w:left="0"/>
            </w:pPr>
          </w:p>
        </w:tc>
      </w:tr>
      <w:tr w:rsidR="008D1FC7" w:rsidRPr="006B285A" w14:paraId="2327BD57" w14:textId="77777777" w:rsidTr="008D1FC7">
        <w:tc>
          <w:tcPr>
            <w:tcW w:w="830" w:type="dxa"/>
          </w:tcPr>
          <w:p w14:paraId="677900A5" w14:textId="05059EA7" w:rsidR="008D1FC7" w:rsidRPr="00F46AAD" w:rsidRDefault="008D1FC7" w:rsidP="00DB6BE0">
            <w:pPr>
              <w:pStyle w:val="QWord"/>
            </w:pPr>
            <w:r>
              <w:t>c</w:t>
            </w:r>
          </w:p>
        </w:tc>
        <w:tc>
          <w:tcPr>
            <w:tcW w:w="5549" w:type="dxa"/>
          </w:tcPr>
          <w:p w14:paraId="4D4DA556" w14:textId="77777777" w:rsidR="008D1FC7" w:rsidRPr="006B285A" w:rsidRDefault="008D1FC7" w:rsidP="00DB6BE0">
            <w:pPr>
              <w:pStyle w:val="QWords"/>
              <w:ind w:left="0"/>
            </w:pPr>
          </w:p>
        </w:tc>
        <w:tc>
          <w:tcPr>
            <w:tcW w:w="2263" w:type="dxa"/>
          </w:tcPr>
          <w:p w14:paraId="281AB1E7" w14:textId="2E389F8D" w:rsidR="008D1FC7" w:rsidRPr="006B285A" w:rsidRDefault="008D1FC7" w:rsidP="00DB6BE0">
            <w:pPr>
              <w:pStyle w:val="QWords"/>
              <w:ind w:left="0"/>
            </w:pPr>
          </w:p>
        </w:tc>
      </w:tr>
      <w:tr w:rsidR="008D1FC7" w:rsidRPr="006B285A" w14:paraId="150E9F51" w14:textId="77777777" w:rsidTr="008D1FC7">
        <w:tc>
          <w:tcPr>
            <w:tcW w:w="830" w:type="dxa"/>
          </w:tcPr>
          <w:p w14:paraId="469784F4" w14:textId="6AF0E064" w:rsidR="008D1FC7" w:rsidRPr="00F46AAD" w:rsidRDefault="008D1FC7" w:rsidP="00DB6BE0">
            <w:pPr>
              <w:pStyle w:val="QWord"/>
            </w:pPr>
            <w:r>
              <w:t>z</w:t>
            </w:r>
          </w:p>
        </w:tc>
        <w:tc>
          <w:tcPr>
            <w:tcW w:w="5549" w:type="dxa"/>
          </w:tcPr>
          <w:p w14:paraId="645C1784" w14:textId="77777777" w:rsidR="008D1FC7" w:rsidRPr="006B285A" w:rsidRDefault="008D1FC7" w:rsidP="00DB6BE0">
            <w:pPr>
              <w:pStyle w:val="QWords"/>
              <w:ind w:left="0"/>
            </w:pPr>
          </w:p>
        </w:tc>
        <w:tc>
          <w:tcPr>
            <w:tcW w:w="2263" w:type="dxa"/>
          </w:tcPr>
          <w:p w14:paraId="3DD45005" w14:textId="36CCA82A" w:rsidR="008D1FC7" w:rsidRPr="006B285A" w:rsidRDefault="008D1FC7" w:rsidP="00DB6BE0">
            <w:pPr>
              <w:pStyle w:val="QWords"/>
              <w:ind w:left="0"/>
            </w:pPr>
          </w:p>
        </w:tc>
      </w:tr>
    </w:tbl>
    <w:p w14:paraId="1FEE4871" w14:textId="22A27DA1" w:rsidR="008D1FC7" w:rsidRDefault="008D1FC7" w:rsidP="008D1FC7">
      <w:pPr>
        <w:pStyle w:val="QWord"/>
      </w:pPr>
    </w:p>
    <w:p w14:paraId="0C42E0E9" w14:textId="59B209B3" w:rsidR="008D1FC7" w:rsidRPr="008D1FC7" w:rsidRDefault="008D1FC7" w:rsidP="008D1FC7">
      <w:pPr>
        <w:rPr>
          <w:color w:val="000000"/>
        </w:rPr>
      </w:pPr>
      <w:r>
        <w:t xml:space="preserve">Was bewirkt die Funktion </w:t>
      </w:r>
      <w:proofErr w:type="spellStart"/>
      <w:proofErr w:type="gramStart"/>
      <w:r w:rsidRPr="00EA07BC">
        <w:rPr>
          <w:rStyle w:val="QWordZchn"/>
        </w:rPr>
        <w:t>as.character</w:t>
      </w:r>
      <w:proofErr w:type="spellEnd"/>
      <w:proofErr w:type="gramEnd"/>
      <w:r w:rsidRPr="00EA07BC">
        <w:rPr>
          <w:rStyle w:val="QWordZchn"/>
        </w:rPr>
        <w:t>()</w:t>
      </w:r>
      <w:r>
        <w:t xml:space="preserve">? Gibt es auch </w:t>
      </w:r>
      <w:proofErr w:type="spellStart"/>
      <w:proofErr w:type="gramStart"/>
      <w:r w:rsidRPr="00EA07BC">
        <w:rPr>
          <w:rStyle w:val="QWordZchn"/>
        </w:rPr>
        <w:t>as.double</w:t>
      </w:r>
      <w:proofErr w:type="spellEnd"/>
      <w:proofErr w:type="gramEnd"/>
      <w:r w:rsidRPr="00EA07BC">
        <w:rPr>
          <w:rStyle w:val="QWordZchn"/>
        </w:rPr>
        <w:t>()</w:t>
      </w:r>
      <w:r>
        <w:t xml:space="preserve"> und  </w:t>
      </w:r>
      <w:proofErr w:type="spellStart"/>
      <w:r w:rsidRPr="00EA07BC">
        <w:rPr>
          <w:rStyle w:val="QWordZchn"/>
        </w:rPr>
        <w:t>as.integer</w:t>
      </w:r>
      <w:proofErr w:type="spellEnd"/>
      <w:r w:rsidRPr="00EA07BC">
        <w:rPr>
          <w:rStyle w:val="QWordZchn"/>
        </w:rPr>
        <w:t>()</w:t>
      </w:r>
      <w:r w:rsidR="00EA07BC" w:rsidRPr="00EA07BC">
        <w:t xml:space="preserve"> ?</w:t>
      </w:r>
    </w:p>
    <w:p w14:paraId="24AE1BCE" w14:textId="502625B4" w:rsidR="008D1FC7" w:rsidRPr="008D1FC7" w:rsidRDefault="008D1FC7" w:rsidP="008D1FC7">
      <w:pPr>
        <w:rPr>
          <w:color w:val="000000"/>
        </w:rPr>
      </w:pPr>
      <w:r>
        <w:rPr>
          <w:color w:val="000000"/>
        </w:rPr>
        <w:t xml:space="preserve"> </w:t>
      </w:r>
    </w:p>
    <w:p w14:paraId="26A036B2" w14:textId="5FFCCB9C" w:rsidR="00EA07BC" w:rsidRDefault="000D3558" w:rsidP="00EA07BC">
      <w:pPr>
        <w:pStyle w:val="FragenText"/>
      </w:pPr>
      <w:r>
        <w:t xml:space="preserve">Aufgabe </w:t>
      </w:r>
      <w:r w:rsidR="00DC0E15">
        <w:fldChar w:fldCharType="begin"/>
      </w:r>
      <w:r w:rsidR="00DC0E15">
        <w:instrText xml:space="preserve"> SEQ  Aufagbe \* MERGEFORMAT </w:instrText>
      </w:r>
      <w:r w:rsidR="00DC0E15">
        <w:fldChar w:fldCharType="separate"/>
      </w:r>
      <w:r w:rsidR="004F7AE4">
        <w:rPr>
          <w:noProof/>
        </w:rPr>
        <w:t>3</w:t>
      </w:r>
      <w:r w:rsidR="00DC0E15">
        <w:rPr>
          <w:noProof/>
        </w:rPr>
        <w:fldChar w:fldCharType="end"/>
      </w:r>
    </w:p>
    <w:p w14:paraId="3FE640F6" w14:textId="315CECB7" w:rsidR="00EA07BC" w:rsidRPr="00EA07BC" w:rsidRDefault="00EA07BC" w:rsidP="00EA07BC">
      <w:r w:rsidRPr="00EA07BC">
        <w:t xml:space="preserve">Gegeben ist: </w:t>
      </w:r>
      <w:r w:rsidRPr="00EA07BC">
        <w:rPr>
          <w:rStyle w:val="QWordZchn"/>
        </w:rPr>
        <w:t xml:space="preserve">x &lt;- 1; </w:t>
      </w:r>
      <w:proofErr w:type="spellStart"/>
      <w:proofErr w:type="gramStart"/>
      <w:r w:rsidRPr="00EA07BC">
        <w:rPr>
          <w:rStyle w:val="QWordZchn"/>
        </w:rPr>
        <w:t>for</w:t>
      </w:r>
      <w:proofErr w:type="spellEnd"/>
      <w:r w:rsidRPr="00EA07BC">
        <w:rPr>
          <w:rStyle w:val="QWordZchn"/>
        </w:rPr>
        <w:t>(</w:t>
      </w:r>
      <w:proofErr w:type="gramEnd"/>
      <w:r w:rsidRPr="00EA07BC">
        <w:rPr>
          <w:rStyle w:val="QWordZchn"/>
        </w:rPr>
        <w:t>i in 1:20) x &lt;- c(</w:t>
      </w:r>
      <w:proofErr w:type="spellStart"/>
      <w:r w:rsidRPr="00EA07BC">
        <w:rPr>
          <w:rStyle w:val="QWordZchn"/>
        </w:rPr>
        <w:t>x,x</w:t>
      </w:r>
      <w:proofErr w:type="spellEnd"/>
      <w:r w:rsidRPr="00EA07BC">
        <w:rPr>
          <w:rStyle w:val="QWordZchn"/>
        </w:rPr>
        <w:t>)</w:t>
      </w:r>
      <w:r w:rsidRPr="00EA07BC">
        <w:t xml:space="preserve">    </w:t>
      </w:r>
    </w:p>
    <w:p w14:paraId="6B5F0209" w14:textId="0F410AB2" w:rsidR="00EA07BC" w:rsidRDefault="00EA07BC" w:rsidP="00741AD8">
      <w:pPr>
        <w:pStyle w:val="Listenabsatz"/>
        <w:numPr>
          <w:ilvl w:val="0"/>
          <w:numId w:val="10"/>
        </w:numPr>
      </w:pPr>
      <w:r>
        <w:t>Welche</w:t>
      </w:r>
      <w:r w:rsidR="004E4D2F">
        <w:t>n</w:t>
      </w:r>
      <w:r>
        <w:t xml:space="preserve"> Wert hat </w:t>
      </w:r>
      <w:r w:rsidR="005E2C2C" w:rsidRPr="005E2C2C">
        <w:rPr>
          <w:rStyle w:val="QWordZchn"/>
        </w:rPr>
        <w:t>x</w:t>
      </w:r>
      <w:r w:rsidR="005E2C2C">
        <w:t>?</w:t>
      </w:r>
    </w:p>
    <w:p w14:paraId="19B36F6C" w14:textId="0D061CA0" w:rsidR="00EC5A0E" w:rsidRDefault="00EC5A0E" w:rsidP="00741AD8">
      <w:pPr>
        <w:pStyle w:val="Listenabsatz"/>
        <w:numPr>
          <w:ilvl w:val="0"/>
          <w:numId w:val="10"/>
        </w:numPr>
      </w:pPr>
      <w:r>
        <w:t xml:space="preserve">Welchen Datentyp hat </w:t>
      </w:r>
      <w:r w:rsidRPr="005E2C2C">
        <w:rPr>
          <w:rStyle w:val="QWordZchn"/>
        </w:rPr>
        <w:t>x</w:t>
      </w:r>
      <w:r>
        <w:t>?</w:t>
      </w:r>
    </w:p>
    <w:p w14:paraId="440B0575" w14:textId="1DFE04A6" w:rsidR="005E2C2C" w:rsidRDefault="005E2C2C" w:rsidP="00741AD8">
      <w:pPr>
        <w:pStyle w:val="Listenabsatz"/>
        <w:numPr>
          <w:ilvl w:val="0"/>
          <w:numId w:val="10"/>
        </w:numPr>
      </w:pPr>
      <w:r>
        <w:t xml:space="preserve">Schätzen Sie die Größe von </w:t>
      </w:r>
      <w:r w:rsidRPr="005E2C2C">
        <w:rPr>
          <w:rStyle w:val="QWordZchn"/>
        </w:rPr>
        <w:t>x</w:t>
      </w:r>
      <w:r w:rsidR="004F4810">
        <w:t xml:space="preserve">: </w:t>
      </w:r>
      <w:r>
        <w:t>zuerst recht grob im Kopf und danach genauer</w:t>
      </w:r>
    </w:p>
    <w:p w14:paraId="38E1393A" w14:textId="77FB2850" w:rsidR="005E2C2C" w:rsidRDefault="005E2C2C" w:rsidP="00741AD8">
      <w:pPr>
        <w:pStyle w:val="Listenabsatz"/>
        <w:numPr>
          <w:ilvl w:val="0"/>
          <w:numId w:val="10"/>
        </w:numPr>
      </w:pPr>
      <w:r>
        <w:t xml:space="preserve">Wie hätte man </w:t>
      </w:r>
      <w:r w:rsidRPr="005E2C2C">
        <w:rPr>
          <w:rStyle w:val="QWordZchn"/>
        </w:rPr>
        <w:t>x</w:t>
      </w:r>
      <w:r>
        <w:t xml:space="preserve"> viel einfacher und schneller erzeugen können?</w:t>
      </w:r>
    </w:p>
    <w:p w14:paraId="6187252A" w14:textId="499DF75F" w:rsidR="008D1FC7" w:rsidRDefault="005E2C2C" w:rsidP="00741AD8">
      <w:pPr>
        <w:pStyle w:val="Listenabsatz"/>
        <w:numPr>
          <w:ilvl w:val="0"/>
          <w:numId w:val="10"/>
        </w:numPr>
      </w:pPr>
      <w:r>
        <w:t xml:space="preserve">Wie kann </w:t>
      </w:r>
      <w:r w:rsidRPr="005E2C2C">
        <w:rPr>
          <w:rStyle w:val="QWordZchn"/>
        </w:rPr>
        <w:t>x</w:t>
      </w:r>
      <w:r>
        <w:t xml:space="preserve"> wieder gelöscht werden?</w:t>
      </w:r>
    </w:p>
    <w:p w14:paraId="4C27C98F" w14:textId="1E831B11" w:rsidR="0011410D" w:rsidRDefault="0011410D" w:rsidP="00741AD8">
      <w:pPr>
        <w:pStyle w:val="Listenabsatz"/>
        <w:numPr>
          <w:ilvl w:val="0"/>
          <w:numId w:val="10"/>
        </w:numPr>
      </w:pPr>
      <w:r>
        <w:t xml:space="preserve">Was ändert sich, wenn statt </w:t>
      </w:r>
      <w:r w:rsidRPr="00EA07BC">
        <w:rPr>
          <w:rStyle w:val="QWordZchn"/>
        </w:rPr>
        <w:t>x &lt;- 1</w:t>
      </w:r>
      <w:r>
        <w:rPr>
          <w:rStyle w:val="QWordZchn"/>
        </w:rPr>
        <w:t xml:space="preserve"> </w:t>
      </w:r>
      <w:r>
        <w:t xml:space="preserve">nun </w:t>
      </w:r>
      <w:r w:rsidRPr="00EA07BC">
        <w:rPr>
          <w:rStyle w:val="QWordZchn"/>
        </w:rPr>
        <w:t>x &lt;- 1</w:t>
      </w:r>
      <w:r>
        <w:rPr>
          <w:rStyle w:val="QWordZchn"/>
        </w:rPr>
        <w:t xml:space="preserve">L </w:t>
      </w:r>
      <w:r>
        <w:t>geschrieben wird?</w:t>
      </w:r>
    </w:p>
    <w:p w14:paraId="2E8A4970" w14:textId="77777777" w:rsidR="003231BE" w:rsidRDefault="003231BE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4304ABEC" w14:textId="58547E81" w:rsidR="005E2C2C" w:rsidRDefault="000D3558" w:rsidP="005E2C2C">
      <w:pPr>
        <w:pStyle w:val="FragenText"/>
        <w:rPr>
          <w:noProof/>
        </w:rPr>
      </w:pPr>
      <w:r>
        <w:lastRenderedPageBreak/>
        <w:t xml:space="preserve">Aufgabe </w:t>
      </w:r>
      <w:r w:rsidR="00DC0E15">
        <w:fldChar w:fldCharType="begin"/>
      </w:r>
      <w:r w:rsidR="00DC0E15">
        <w:instrText xml:space="preserve"> SEQ  Aufagbe \* MERGEFORMAT </w:instrText>
      </w:r>
      <w:r w:rsidR="00DC0E15">
        <w:fldChar w:fldCharType="separate"/>
      </w:r>
      <w:r w:rsidR="004F7AE4">
        <w:rPr>
          <w:noProof/>
        </w:rPr>
        <w:t>4</w:t>
      </w:r>
      <w:r w:rsidR="00DC0E15">
        <w:rPr>
          <w:noProof/>
        </w:rPr>
        <w:fldChar w:fldCharType="end"/>
      </w:r>
    </w:p>
    <w:p w14:paraId="468D1E92" w14:textId="41620636" w:rsidR="005E2C2C" w:rsidRDefault="005E2C2C" w:rsidP="00741AD8">
      <w:pPr>
        <w:pStyle w:val="Listenabsatz"/>
        <w:numPr>
          <w:ilvl w:val="0"/>
          <w:numId w:val="11"/>
        </w:numPr>
      </w:pPr>
      <w:r w:rsidRPr="005E2C2C">
        <w:t xml:space="preserve">Erzeugen Sie </w:t>
      </w:r>
      <w:r w:rsidR="00BE6BFF" w:rsidRPr="005E2C2C">
        <w:t>1000 (pseudo-</w:t>
      </w:r>
      <w:r w:rsidR="00BE6BFF">
        <w:t xml:space="preserve">)zufällige Werte </w:t>
      </w:r>
      <w:r>
        <w:t>gemäß der Normalverteilung mit Erwartungs</w:t>
      </w:r>
      <w:r w:rsidR="00BE6BFF">
        <w:t>wert 3 und Varianz 4.</w:t>
      </w:r>
    </w:p>
    <w:p w14:paraId="64B5E96A" w14:textId="74B10E42" w:rsidR="005E2C2C" w:rsidRDefault="005E2C2C" w:rsidP="00741AD8">
      <w:pPr>
        <w:pStyle w:val="Listenabsatz"/>
        <w:numPr>
          <w:ilvl w:val="0"/>
          <w:numId w:val="11"/>
        </w:numPr>
      </w:pPr>
      <w:r>
        <w:t>Testen Sie die</w:t>
      </w:r>
      <w:r w:rsidR="00F833D9">
        <w:t xml:space="preserve"> erzeugten</w:t>
      </w:r>
      <w:r>
        <w:t xml:space="preserve"> Daten</w:t>
      </w:r>
      <w:r w:rsidR="00F833D9">
        <w:t>.</w:t>
      </w:r>
    </w:p>
    <w:p w14:paraId="477CDD1B" w14:textId="77777777" w:rsidR="003231BE" w:rsidRPr="003231BE" w:rsidRDefault="003231BE" w:rsidP="003231BE"/>
    <w:p w14:paraId="0133F22E" w14:textId="0562E1A4" w:rsidR="00F833D9" w:rsidRDefault="000D3558" w:rsidP="00F833D9">
      <w:pPr>
        <w:pStyle w:val="FragenText"/>
        <w:rPr>
          <w:noProof/>
        </w:rPr>
      </w:pPr>
      <w:r>
        <w:t xml:space="preserve">Aufgabe </w:t>
      </w:r>
      <w:r w:rsidR="00DC0E15">
        <w:fldChar w:fldCharType="begin"/>
      </w:r>
      <w:r w:rsidR="00DC0E15">
        <w:instrText xml:space="preserve"> SEQ  Aufagbe \* MERGEFORMAT </w:instrText>
      </w:r>
      <w:r w:rsidR="00DC0E15">
        <w:fldChar w:fldCharType="separate"/>
      </w:r>
      <w:r w:rsidR="004F7AE4">
        <w:rPr>
          <w:noProof/>
        </w:rPr>
        <w:t>5</w:t>
      </w:r>
      <w:r w:rsidR="00DC0E15">
        <w:rPr>
          <w:noProof/>
        </w:rPr>
        <w:fldChar w:fldCharType="end"/>
      </w:r>
    </w:p>
    <w:p w14:paraId="16E726D9" w14:textId="3ABA5891" w:rsidR="008D1FC7" w:rsidRPr="00F833D9" w:rsidRDefault="00F833D9" w:rsidP="00F833D9">
      <w:r w:rsidRPr="00F833D9">
        <w:t>Vereinfachen Sie folgende Schleife:</w:t>
      </w:r>
    </w:p>
    <w:p w14:paraId="541F2389" w14:textId="77777777" w:rsidR="00F833D9" w:rsidRPr="005742DE" w:rsidRDefault="00F833D9" w:rsidP="00F833D9">
      <w:pPr>
        <w:pStyle w:val="QWords"/>
        <w:rPr>
          <w:lang w:val="en-US"/>
        </w:rPr>
      </w:pPr>
      <w:proofErr w:type="gramStart"/>
      <w:r w:rsidRPr="005742DE">
        <w:rPr>
          <w:lang w:val="en-US"/>
        </w:rPr>
        <w:t>repeat</w:t>
      </w:r>
      <w:proofErr w:type="gramEnd"/>
      <w:r w:rsidRPr="005742DE">
        <w:rPr>
          <w:lang w:val="en-US"/>
        </w:rPr>
        <w:t xml:space="preserve"> {</w:t>
      </w:r>
    </w:p>
    <w:p w14:paraId="49A33262" w14:textId="4FB3D88B" w:rsidR="00F833D9" w:rsidRPr="005742DE" w:rsidRDefault="00F833D9" w:rsidP="00F833D9">
      <w:pPr>
        <w:pStyle w:val="QWords"/>
        <w:rPr>
          <w:lang w:val="en-US"/>
        </w:rPr>
      </w:pPr>
      <w:r w:rsidRPr="005742DE">
        <w:rPr>
          <w:lang w:val="en-US"/>
        </w:rPr>
        <w:t xml:space="preserve">  </w:t>
      </w:r>
      <w:proofErr w:type="gramStart"/>
      <w:r w:rsidRPr="005742DE">
        <w:rPr>
          <w:lang w:val="en-US"/>
        </w:rPr>
        <w:t>if(</w:t>
      </w:r>
      <w:proofErr w:type="gramEnd"/>
      <w:r w:rsidRPr="005742DE">
        <w:rPr>
          <w:lang w:val="en-US"/>
        </w:rPr>
        <w:t>n &gt;= 10</w:t>
      </w:r>
      <w:r w:rsidR="001C6321" w:rsidRPr="005742DE">
        <w:rPr>
          <w:lang w:val="en-US"/>
        </w:rPr>
        <w:t xml:space="preserve"> &amp;</w:t>
      </w:r>
      <w:r w:rsidR="00606182" w:rsidRPr="005742DE">
        <w:rPr>
          <w:lang w:val="en-US"/>
        </w:rPr>
        <w:t xml:space="preserve">&amp; count </w:t>
      </w:r>
      <w:r w:rsidR="00C40DDD">
        <w:rPr>
          <w:lang w:val="en-US"/>
        </w:rPr>
        <w:t>&gt;=</w:t>
      </w:r>
      <w:r w:rsidR="00606182" w:rsidRPr="005742DE">
        <w:rPr>
          <w:lang w:val="en-US"/>
        </w:rPr>
        <w:t xml:space="preserve"> 6</w:t>
      </w:r>
      <w:r w:rsidR="001C6321" w:rsidRPr="005742DE">
        <w:rPr>
          <w:lang w:val="en-US"/>
        </w:rPr>
        <w:t xml:space="preserve"> </w:t>
      </w:r>
      <w:r w:rsidRPr="005742DE">
        <w:rPr>
          <w:lang w:val="en-US"/>
        </w:rPr>
        <w:t>) break</w:t>
      </w:r>
    </w:p>
    <w:p w14:paraId="14D0BDDC" w14:textId="012B7E04" w:rsidR="00F833D9" w:rsidRPr="005742DE" w:rsidRDefault="00F833D9" w:rsidP="00F833D9">
      <w:pPr>
        <w:pStyle w:val="QWords"/>
        <w:rPr>
          <w:lang w:val="en-US"/>
        </w:rPr>
      </w:pPr>
      <w:r w:rsidRPr="005742DE">
        <w:rPr>
          <w:lang w:val="en-US"/>
        </w:rPr>
        <w:t xml:space="preserve">  </w:t>
      </w:r>
      <w:proofErr w:type="gramStart"/>
      <w:r w:rsidRPr="005742DE">
        <w:rPr>
          <w:lang w:val="en-US"/>
        </w:rPr>
        <w:t>print(</w:t>
      </w:r>
      <w:proofErr w:type="gramEnd"/>
      <w:r w:rsidRPr="005742DE">
        <w:rPr>
          <w:lang w:val="en-US"/>
        </w:rPr>
        <w:t>n^2)</w:t>
      </w:r>
    </w:p>
    <w:p w14:paraId="05E05E3C" w14:textId="4AC55118" w:rsidR="001C6321" w:rsidRPr="001C6321" w:rsidRDefault="00F833D9" w:rsidP="001C6321">
      <w:pPr>
        <w:pStyle w:val="QWords"/>
      </w:pPr>
      <w:r w:rsidRPr="005742DE">
        <w:rPr>
          <w:lang w:val="en-US"/>
        </w:rPr>
        <w:t xml:space="preserve">  </w:t>
      </w:r>
      <w:r>
        <w:t>n &lt;- n+2</w:t>
      </w:r>
    </w:p>
    <w:p w14:paraId="59AE6B8B" w14:textId="6831714E" w:rsidR="008D1FC7" w:rsidRDefault="00F833D9" w:rsidP="00F833D9">
      <w:pPr>
        <w:pStyle w:val="QWords"/>
      </w:pPr>
      <w:r>
        <w:t>}</w:t>
      </w:r>
    </w:p>
    <w:p w14:paraId="5712F612" w14:textId="7731A4DA" w:rsidR="00F833D9" w:rsidRPr="00606182" w:rsidRDefault="00606182" w:rsidP="00606182">
      <w:r w:rsidRPr="00606182">
        <w:rPr>
          <w:b/>
        </w:rPr>
        <w:t>Hinweis</w:t>
      </w:r>
      <w:r w:rsidRPr="00606182">
        <w:t xml:space="preserve">: </w:t>
      </w:r>
      <w:r>
        <w:t xml:space="preserve">Der Operator </w:t>
      </w:r>
      <w:r w:rsidRPr="00606182">
        <w:rPr>
          <w:rStyle w:val="QWordZchn"/>
        </w:rPr>
        <w:t>&amp;&amp;</w:t>
      </w:r>
      <w:r w:rsidRPr="00606182">
        <w:t xml:space="preserve"> bezieht sich bei Vektoren nur auf das erste Element</w:t>
      </w:r>
      <w:r>
        <w:t xml:space="preserve">; bei Vektoren sollte man statt </w:t>
      </w:r>
      <w:r w:rsidRPr="00606182">
        <w:rPr>
          <w:rStyle w:val="QWordZchn"/>
        </w:rPr>
        <w:t>&amp;&amp;</w:t>
      </w:r>
      <w:r>
        <w:t xml:space="preserve"> den Operator </w:t>
      </w:r>
      <w:r w:rsidRPr="00606182">
        <w:rPr>
          <w:rStyle w:val="QWordZchn"/>
        </w:rPr>
        <w:t>&amp;</w:t>
      </w:r>
      <w:r>
        <w:t xml:space="preserve"> benutzen! Ähnliches gilt für die Operatoren </w:t>
      </w:r>
      <w:r w:rsidRPr="00606182">
        <w:rPr>
          <w:rStyle w:val="QWordZchn"/>
        </w:rPr>
        <w:t xml:space="preserve">|| </w:t>
      </w:r>
      <w:r>
        <w:t>und</w:t>
      </w:r>
      <w:r w:rsidRPr="00606182">
        <w:rPr>
          <w:rStyle w:val="QWordZchn"/>
        </w:rPr>
        <w:t xml:space="preserve"> |</w:t>
      </w:r>
      <w:r>
        <w:t xml:space="preserve"> (siehe z. </w:t>
      </w:r>
      <w:proofErr w:type="gramStart"/>
      <w:r>
        <w:t xml:space="preserve">B. </w:t>
      </w:r>
      <w:r w:rsidRPr="00606182">
        <w:rPr>
          <w:rStyle w:val="QWordZchn"/>
        </w:rPr>
        <w:t>?</w:t>
      </w:r>
      <w:proofErr w:type="gramEnd"/>
      <w:r w:rsidRPr="00606182">
        <w:rPr>
          <w:rStyle w:val="QWordZchn"/>
        </w:rPr>
        <w:t>‘&amp;‘</w:t>
      </w:r>
      <w:r w:rsidRPr="00606182">
        <w:t xml:space="preserve"> ). </w:t>
      </w:r>
    </w:p>
    <w:p w14:paraId="284D70B3" w14:textId="4982E500" w:rsidR="0016442E" w:rsidRDefault="0016442E" w:rsidP="00F833D9"/>
    <w:p w14:paraId="02A43119" w14:textId="1A8E8481" w:rsidR="00617C8D" w:rsidRDefault="000D3558" w:rsidP="00617C8D">
      <w:pPr>
        <w:pStyle w:val="FragenText"/>
        <w:rPr>
          <w:noProof/>
        </w:rPr>
      </w:pPr>
      <w:r>
        <w:t xml:space="preserve">Aufgabe </w:t>
      </w:r>
      <w:r w:rsidR="00DC0E15">
        <w:fldChar w:fldCharType="begin"/>
      </w:r>
      <w:r w:rsidR="00DC0E15">
        <w:instrText xml:space="preserve"> SEQ  Aufagbe \* MERGEFORMAT </w:instrText>
      </w:r>
      <w:r w:rsidR="00DC0E15">
        <w:fldChar w:fldCharType="separate"/>
      </w:r>
      <w:r w:rsidR="004F7AE4">
        <w:rPr>
          <w:noProof/>
        </w:rPr>
        <w:t>6</w:t>
      </w:r>
      <w:r w:rsidR="00DC0E15">
        <w:rPr>
          <w:noProof/>
        </w:rPr>
        <w:fldChar w:fldCharType="end"/>
      </w:r>
    </w:p>
    <w:p w14:paraId="6EBE03C2" w14:textId="4340466B" w:rsidR="001C6321" w:rsidRPr="00EE4D88" w:rsidRDefault="001C6321" w:rsidP="00741AD8">
      <w:pPr>
        <w:pStyle w:val="Listenabsatz"/>
        <w:numPr>
          <w:ilvl w:val="0"/>
          <w:numId w:val="14"/>
        </w:numPr>
        <w:ind w:left="284" w:hanging="284"/>
        <w:rPr>
          <w:rFonts w:eastAsia="Calibri"/>
        </w:rPr>
      </w:pPr>
      <w:r w:rsidRPr="00EE4D88">
        <w:rPr>
          <w:rFonts w:eastAsia="Calibri"/>
        </w:rPr>
        <w:t xml:space="preserve">Implementieren Sie eine Funktion </w:t>
      </w:r>
      <w:proofErr w:type="spellStart"/>
      <w:proofErr w:type="gramStart"/>
      <w:r w:rsidRPr="00EE4D88">
        <w:rPr>
          <w:rStyle w:val="QWordZchn"/>
          <w:rFonts w:eastAsia="Calibri"/>
        </w:rPr>
        <w:t>skalierenW</w:t>
      </w:r>
      <w:proofErr w:type="spellEnd"/>
      <w:r w:rsidRPr="00EE4D88">
        <w:rPr>
          <w:rStyle w:val="QWordZchn"/>
          <w:rFonts w:eastAsia="Calibri"/>
        </w:rPr>
        <w:t>(</w:t>
      </w:r>
      <w:proofErr w:type="gramEnd"/>
      <w:r w:rsidRPr="00EE4D88">
        <w:rPr>
          <w:rStyle w:val="QWordZchn"/>
          <w:rFonts w:eastAsia="Calibri"/>
        </w:rPr>
        <w:t>)</w:t>
      </w:r>
      <w:r w:rsidRPr="00EE4D88">
        <w:rPr>
          <w:rFonts w:eastAsia="Calibri"/>
        </w:rPr>
        <w:t xml:space="preserve">, die einen nichtnegativen numerischen Vektor </w:t>
      </w:r>
      <w:r w:rsidRPr="00EE4D88">
        <w:rPr>
          <w:rStyle w:val="QWordZchn"/>
          <w:rFonts w:eastAsia="Calibri"/>
        </w:rPr>
        <w:t>x</w:t>
      </w:r>
      <w:r w:rsidRPr="00EE4D88">
        <w:rPr>
          <w:rFonts w:eastAsia="Calibri"/>
        </w:rPr>
        <w:t xml:space="preserve"> als Häufigkeiten interpretiert und den entsprechenden Wahrscheinlichkeitsvektor </w:t>
      </w:r>
      <w:r w:rsidRPr="00EE4D88">
        <w:rPr>
          <w:rStyle w:val="QWordZchn"/>
          <w:rFonts w:eastAsia="Calibri"/>
        </w:rPr>
        <w:t>p</w:t>
      </w:r>
      <w:r w:rsidR="00F95ED4" w:rsidRPr="00EE4D88">
        <w:rPr>
          <w:rFonts w:eastAsia="Calibri"/>
        </w:rPr>
        <w:t xml:space="preserve"> zurückgibt, d. h. folgende</w:t>
      </w:r>
      <w:r w:rsidRPr="00EE4D88">
        <w:rPr>
          <w:rFonts w:eastAsia="Calibri"/>
        </w:rPr>
        <w:t xml:space="preserve"> Aussagen sind dann wahr: </w:t>
      </w:r>
    </w:p>
    <w:p w14:paraId="0AA31082" w14:textId="77777777" w:rsidR="001C6321" w:rsidRPr="005742DE" w:rsidRDefault="001C6321" w:rsidP="001C6321">
      <w:pPr>
        <w:pStyle w:val="QWord"/>
        <w:ind w:left="852"/>
        <w:rPr>
          <w:rFonts w:eastAsia="Calibri"/>
          <w:lang w:val="en-US"/>
        </w:rPr>
      </w:pPr>
      <w:proofErr w:type="gramStart"/>
      <w:r w:rsidRPr="005742DE">
        <w:rPr>
          <w:rFonts w:eastAsia="Calibri"/>
          <w:lang w:val="en-US"/>
        </w:rPr>
        <w:t>all(</w:t>
      </w:r>
      <w:proofErr w:type="gramEnd"/>
      <w:r w:rsidRPr="005742DE">
        <w:rPr>
          <w:rFonts w:eastAsia="Calibri"/>
          <w:lang w:val="en-US"/>
        </w:rPr>
        <w:t>p &gt;= 0)</w:t>
      </w:r>
    </w:p>
    <w:p w14:paraId="2CBCF56A" w14:textId="77777777" w:rsidR="001C6321" w:rsidRPr="005742DE" w:rsidRDefault="001C6321" w:rsidP="001C6321">
      <w:pPr>
        <w:pStyle w:val="QWord"/>
        <w:ind w:left="852"/>
        <w:rPr>
          <w:rFonts w:eastAsia="Calibri"/>
          <w:lang w:val="en-US"/>
        </w:rPr>
      </w:pPr>
      <w:proofErr w:type="gramStart"/>
      <w:r w:rsidRPr="005742DE">
        <w:rPr>
          <w:rFonts w:eastAsia="Calibri"/>
          <w:lang w:val="en-US"/>
        </w:rPr>
        <w:t>sum(</w:t>
      </w:r>
      <w:proofErr w:type="gramEnd"/>
      <w:r w:rsidRPr="005742DE">
        <w:rPr>
          <w:rFonts w:eastAsia="Calibri"/>
          <w:lang w:val="en-US"/>
        </w:rPr>
        <w:t>p) == 1</w:t>
      </w:r>
    </w:p>
    <w:p w14:paraId="7DD2335D" w14:textId="4C61048C" w:rsidR="0016442E" w:rsidRPr="00EE4D88" w:rsidRDefault="001C6321" w:rsidP="00EE4D88">
      <w:pPr>
        <w:pStyle w:val="QWord"/>
        <w:ind w:left="852"/>
        <w:rPr>
          <w:rFonts w:eastAsia="Calibri"/>
          <w:lang w:val="en-US"/>
        </w:rPr>
      </w:pPr>
      <w:proofErr w:type="gramStart"/>
      <w:r w:rsidRPr="005742DE">
        <w:rPr>
          <w:rFonts w:eastAsia="Calibri"/>
          <w:lang w:val="en-US"/>
        </w:rPr>
        <w:t>all(</w:t>
      </w:r>
      <w:proofErr w:type="gramEnd"/>
      <w:r w:rsidRPr="005742DE">
        <w:rPr>
          <w:rFonts w:eastAsia="Calibri"/>
          <w:lang w:val="en-US"/>
        </w:rPr>
        <w:t>x/sum(x) == p)</w:t>
      </w:r>
    </w:p>
    <w:p w14:paraId="15F2AB9B" w14:textId="42CCEBF9" w:rsidR="0016442E" w:rsidRDefault="0016442E" w:rsidP="00741AD8">
      <w:pPr>
        <w:pStyle w:val="Listenabsatz"/>
        <w:numPr>
          <w:ilvl w:val="0"/>
          <w:numId w:val="15"/>
        </w:numPr>
        <w:ind w:left="284" w:hanging="284"/>
        <w:rPr>
          <w:rFonts w:eastAsia="Calibri"/>
        </w:rPr>
      </w:pPr>
      <w:r w:rsidRPr="009E3EF5">
        <w:rPr>
          <w:rFonts w:eastAsia="Calibri"/>
        </w:rPr>
        <w:t>Implementieren Sie eine Funktion</w:t>
      </w:r>
      <w:r>
        <w:rPr>
          <w:rFonts w:eastAsia="Calibri"/>
        </w:rPr>
        <w:t xml:space="preserve"> </w:t>
      </w:r>
      <w:proofErr w:type="spellStart"/>
      <w:proofErr w:type="gramStart"/>
      <w:r w:rsidRPr="00B64A18">
        <w:rPr>
          <w:rStyle w:val="QWordsZchn"/>
          <w:rFonts w:eastAsia="Calibri"/>
        </w:rPr>
        <w:t>skalieren</w:t>
      </w:r>
      <w:r w:rsidR="00B14E4C" w:rsidRPr="00B64A18">
        <w:rPr>
          <w:rStyle w:val="QWordsZchn"/>
          <w:rFonts w:eastAsia="Calibri"/>
        </w:rPr>
        <w:t>Affin</w:t>
      </w:r>
      <w:proofErr w:type="spellEnd"/>
      <w:r w:rsidRPr="00B64A18">
        <w:rPr>
          <w:rStyle w:val="QWordsZchn"/>
          <w:rFonts w:eastAsia="Calibri"/>
        </w:rPr>
        <w:t>(</w:t>
      </w:r>
      <w:proofErr w:type="gramEnd"/>
      <w:r w:rsidRPr="00B64A18">
        <w:rPr>
          <w:rStyle w:val="QWordsZchn"/>
          <w:rFonts w:eastAsia="Calibri"/>
        </w:rPr>
        <w:t>)</w:t>
      </w:r>
      <w:r w:rsidRPr="009E3EF5">
        <w:rPr>
          <w:rFonts w:eastAsia="Calibri"/>
        </w:rPr>
        <w:t xml:space="preserve">, </w:t>
      </w:r>
      <w:r>
        <w:rPr>
          <w:rFonts w:eastAsia="Calibri"/>
        </w:rPr>
        <w:t xml:space="preserve">die einen numerischen Vektor </w:t>
      </w:r>
      <w:r w:rsidRPr="00B64A18">
        <w:rPr>
          <w:rStyle w:val="QWordZchn"/>
          <w:rFonts w:eastAsia="Calibri"/>
        </w:rPr>
        <w:t>x</w:t>
      </w:r>
      <w:r>
        <w:rPr>
          <w:rFonts w:eastAsia="Calibri"/>
        </w:rPr>
        <w:t xml:space="preserve"> folgendermaßen linear skaliert</w:t>
      </w:r>
      <w:r w:rsidR="00760F75">
        <w:rPr>
          <w:rFonts w:eastAsia="Calibri"/>
        </w:rPr>
        <w:t xml:space="preserve"> (d.h. mithilfe einer affinen Abbildung)</w:t>
      </w:r>
      <w:r>
        <w:rPr>
          <w:rFonts w:eastAsia="Calibri"/>
        </w:rPr>
        <w:t>:</w:t>
      </w:r>
    </w:p>
    <w:p w14:paraId="007BF525" w14:textId="5BCB4EBD" w:rsidR="0016442E" w:rsidRPr="0016442E" w:rsidRDefault="0016442E" w:rsidP="00DE39AD">
      <w:pPr>
        <w:pStyle w:val="AufzhlKompakt"/>
      </w:pPr>
      <w:r>
        <w:t xml:space="preserve">Bezeichne mit </w:t>
      </w:r>
      <w:proofErr w:type="spellStart"/>
      <w:r>
        <w:t>x</w:t>
      </w:r>
      <w:r>
        <w:rPr>
          <w:vertAlign w:val="subscript"/>
        </w:rPr>
        <w:t>min</w:t>
      </w:r>
      <w:proofErr w:type="spellEnd"/>
      <w:r>
        <w:t xml:space="preserve"> und </w:t>
      </w:r>
      <w:proofErr w:type="spellStart"/>
      <w:r>
        <w:t>x</w:t>
      </w:r>
      <w:r>
        <w:rPr>
          <w:vertAlign w:val="subscript"/>
        </w:rPr>
        <w:t>max</w:t>
      </w:r>
      <w:proofErr w:type="spellEnd"/>
      <w:r>
        <w:t xml:space="preserve"> den kleinsten bzw. größten Wert von </w:t>
      </w:r>
      <w:r w:rsidRPr="00DE39AD">
        <w:rPr>
          <w:rStyle w:val="QWordZchn"/>
        </w:rPr>
        <w:t>x</w:t>
      </w:r>
    </w:p>
    <w:p w14:paraId="6FE21E57" w14:textId="1C41DBFA" w:rsidR="0016442E" w:rsidRDefault="0016442E" w:rsidP="00DE39AD">
      <w:pPr>
        <w:pStyle w:val="AufzhlKompakt"/>
      </w:pPr>
      <w:proofErr w:type="spellStart"/>
      <w:r>
        <w:t>x</w:t>
      </w:r>
      <w:r>
        <w:rPr>
          <w:vertAlign w:val="subscript"/>
        </w:rPr>
        <w:t>min</w:t>
      </w:r>
      <w:proofErr w:type="spellEnd"/>
      <w:r>
        <w:t xml:space="preserve"> soll auf 0 und </w:t>
      </w:r>
      <w:proofErr w:type="spellStart"/>
      <w:proofErr w:type="gramStart"/>
      <w:r>
        <w:t>x</w:t>
      </w:r>
      <w:r>
        <w:rPr>
          <w:vertAlign w:val="subscript"/>
        </w:rPr>
        <w:t>max</w:t>
      </w:r>
      <w:proofErr w:type="spellEnd"/>
      <w:r>
        <w:t xml:space="preserve">  auf</w:t>
      </w:r>
      <w:proofErr w:type="gramEnd"/>
      <w:r>
        <w:t xml:space="preserve"> 1 abgebildet werden </w:t>
      </w:r>
    </w:p>
    <w:p w14:paraId="17DEC98E" w14:textId="7CA2E642" w:rsidR="0016442E" w:rsidRPr="00DE39AD" w:rsidRDefault="0016442E" w:rsidP="00F833D9">
      <w:pPr>
        <w:pStyle w:val="AufzhlKompakt"/>
      </w:pPr>
      <w:r>
        <w:t xml:space="preserve">Da </w:t>
      </w:r>
      <w:r w:rsidR="00DE39AD">
        <w:t xml:space="preserve">abgesehen von einer Verschiebung </w:t>
      </w:r>
      <w:r w:rsidR="004E4D2F">
        <w:t>die Skalierung</w:t>
      </w:r>
      <w:r w:rsidR="00DE39AD">
        <w:t xml:space="preserve"> </w:t>
      </w:r>
      <w:r>
        <w:t>linear ist</w:t>
      </w:r>
      <w:r w:rsidR="00DE39AD">
        <w:t>, wird also</w:t>
      </w:r>
      <w:r w:rsidR="00760F75">
        <w:t xml:space="preserve"> </w:t>
      </w:r>
      <w:r w:rsidR="00DE39AD">
        <w:br/>
      </w:r>
      <w:r w:rsidR="00760F75">
        <w:t>ein Element x</w:t>
      </w:r>
      <w:r w:rsidR="00760F75">
        <w:rPr>
          <w:vertAlign w:val="subscript"/>
        </w:rPr>
        <w:t>i</w:t>
      </w:r>
      <w:r w:rsidR="00760F75">
        <w:t xml:space="preserve"> von </w:t>
      </w:r>
      <w:r w:rsidR="00760F75" w:rsidRPr="00DE39AD">
        <w:rPr>
          <w:rStyle w:val="QWordZchn"/>
        </w:rPr>
        <w:t>x</w:t>
      </w:r>
      <w:r w:rsidR="00760F75">
        <w:t xml:space="preserve"> auf  (x</w:t>
      </w:r>
      <w:r w:rsidR="00760F75">
        <w:rPr>
          <w:vertAlign w:val="subscript"/>
        </w:rPr>
        <w:t>i</w:t>
      </w:r>
      <w:r w:rsidR="00760F75">
        <w:t xml:space="preserve"> - </w:t>
      </w:r>
      <w:proofErr w:type="spellStart"/>
      <w:r w:rsidR="00760F75">
        <w:t>x</w:t>
      </w:r>
      <w:r w:rsidR="00760F75">
        <w:rPr>
          <w:vertAlign w:val="subscript"/>
        </w:rPr>
        <w:t>min</w:t>
      </w:r>
      <w:proofErr w:type="spellEnd"/>
      <w:r w:rsidR="00760F75">
        <w:t>) / (</w:t>
      </w:r>
      <w:proofErr w:type="spellStart"/>
      <w:r w:rsidR="00760F75">
        <w:t>x</w:t>
      </w:r>
      <w:r w:rsidR="00760F75">
        <w:rPr>
          <w:vertAlign w:val="subscript"/>
        </w:rPr>
        <w:t>max</w:t>
      </w:r>
      <w:proofErr w:type="spellEnd"/>
      <w:r w:rsidR="00760F75">
        <w:t xml:space="preserve"> - </w:t>
      </w:r>
      <w:proofErr w:type="spellStart"/>
      <w:r w:rsidR="00760F75">
        <w:t>x</w:t>
      </w:r>
      <w:r w:rsidR="00760F75">
        <w:rPr>
          <w:vertAlign w:val="subscript"/>
        </w:rPr>
        <w:t>min</w:t>
      </w:r>
      <w:proofErr w:type="spellEnd"/>
      <w:r w:rsidR="00760F75">
        <w:t>) abgebildet.</w:t>
      </w:r>
    </w:p>
    <w:p w14:paraId="3A0ACDEE" w14:textId="7BD444A5" w:rsidR="0016442E" w:rsidRDefault="00DE39AD" w:rsidP="00EE4D88">
      <w:pPr>
        <w:pStyle w:val="emphH1"/>
        <w:ind w:left="357"/>
      </w:pPr>
      <w:r>
        <w:t>Beispiele</w:t>
      </w:r>
    </w:p>
    <w:p w14:paraId="707B2344" w14:textId="77777777" w:rsidR="006368B2" w:rsidRPr="006368B2" w:rsidRDefault="006368B2" w:rsidP="00EE4D88">
      <w:pPr>
        <w:pStyle w:val="QT3"/>
        <w:ind w:left="499"/>
      </w:pPr>
      <w:r w:rsidRPr="006368B2">
        <w:t xml:space="preserve">&gt; </w:t>
      </w:r>
      <w:proofErr w:type="spellStart"/>
      <w:proofErr w:type="gramStart"/>
      <w:r w:rsidRPr="006368B2">
        <w:t>skalierenAffin</w:t>
      </w:r>
      <w:proofErr w:type="spellEnd"/>
      <w:r w:rsidRPr="006368B2">
        <w:t>(</w:t>
      </w:r>
      <w:proofErr w:type="gramEnd"/>
      <w:r w:rsidRPr="006368B2">
        <w:t>1:5)</w:t>
      </w:r>
    </w:p>
    <w:p w14:paraId="3F04DBD8" w14:textId="77777777" w:rsidR="006368B2" w:rsidRPr="006368B2" w:rsidRDefault="006368B2" w:rsidP="00EE4D88">
      <w:pPr>
        <w:pStyle w:val="QT3"/>
        <w:ind w:left="499"/>
        <w:rPr>
          <w:color w:val="000000"/>
          <w:bdr w:val="none" w:sz="0" w:space="0" w:color="auto" w:frame="1"/>
        </w:rPr>
      </w:pPr>
      <w:r w:rsidRPr="006368B2">
        <w:rPr>
          <w:color w:val="000000"/>
          <w:bdr w:val="none" w:sz="0" w:space="0" w:color="auto" w:frame="1"/>
        </w:rPr>
        <w:t>[1] 0.00 0.25 0.50 0.75 1.00</w:t>
      </w:r>
    </w:p>
    <w:p w14:paraId="3872B5ED" w14:textId="77777777" w:rsidR="006368B2" w:rsidRPr="006368B2" w:rsidRDefault="006368B2" w:rsidP="00EE4D88">
      <w:pPr>
        <w:pStyle w:val="QT3"/>
        <w:ind w:left="499"/>
      </w:pPr>
      <w:r w:rsidRPr="006368B2">
        <w:t xml:space="preserve">&gt; </w:t>
      </w:r>
      <w:proofErr w:type="spellStart"/>
      <w:proofErr w:type="gramStart"/>
      <w:r w:rsidRPr="006368B2">
        <w:t>skalierenAffin</w:t>
      </w:r>
      <w:proofErr w:type="spellEnd"/>
      <w:r w:rsidRPr="006368B2">
        <w:t>(</w:t>
      </w:r>
      <w:proofErr w:type="gramEnd"/>
      <w:r w:rsidRPr="006368B2">
        <w:t>6:10)</w:t>
      </w:r>
    </w:p>
    <w:p w14:paraId="23BA1160" w14:textId="77777777" w:rsidR="006368B2" w:rsidRPr="006368B2" w:rsidRDefault="006368B2" w:rsidP="00EE4D88">
      <w:pPr>
        <w:pStyle w:val="QT3"/>
        <w:ind w:left="499"/>
        <w:rPr>
          <w:color w:val="000000"/>
          <w:bdr w:val="none" w:sz="0" w:space="0" w:color="auto" w:frame="1"/>
        </w:rPr>
      </w:pPr>
      <w:r w:rsidRPr="006368B2">
        <w:rPr>
          <w:color w:val="000000"/>
          <w:bdr w:val="none" w:sz="0" w:space="0" w:color="auto" w:frame="1"/>
        </w:rPr>
        <w:t>[1] 0.00 0.25 0.50 0.75 1.00</w:t>
      </w:r>
    </w:p>
    <w:p w14:paraId="34396645" w14:textId="77777777" w:rsidR="006368B2" w:rsidRPr="006368B2" w:rsidRDefault="006368B2" w:rsidP="00EE4D88">
      <w:pPr>
        <w:pStyle w:val="QT3"/>
        <w:ind w:left="499"/>
      </w:pPr>
      <w:r w:rsidRPr="006368B2">
        <w:t xml:space="preserve">&gt; </w:t>
      </w:r>
      <w:proofErr w:type="spellStart"/>
      <w:r w:rsidRPr="006368B2">
        <w:t>skalierenAffin</w:t>
      </w:r>
      <w:proofErr w:type="spellEnd"/>
      <w:r w:rsidRPr="006368B2">
        <w:t>(</w:t>
      </w:r>
      <w:proofErr w:type="gramStart"/>
      <w:r w:rsidRPr="006368B2">
        <w:t>c(</w:t>
      </w:r>
      <w:proofErr w:type="gramEnd"/>
      <w:r w:rsidRPr="006368B2">
        <w:t>0,1,20))</w:t>
      </w:r>
    </w:p>
    <w:p w14:paraId="1915291B" w14:textId="77777777" w:rsidR="006368B2" w:rsidRPr="006368B2" w:rsidRDefault="006368B2" w:rsidP="00EE4D88">
      <w:pPr>
        <w:pStyle w:val="QT3"/>
        <w:ind w:left="499"/>
        <w:rPr>
          <w:color w:val="000000"/>
          <w:bdr w:val="none" w:sz="0" w:space="0" w:color="auto" w:frame="1"/>
        </w:rPr>
      </w:pPr>
      <w:r w:rsidRPr="006368B2">
        <w:rPr>
          <w:color w:val="000000"/>
          <w:bdr w:val="none" w:sz="0" w:space="0" w:color="auto" w:frame="1"/>
        </w:rPr>
        <w:t>[1] 0.00 0.05 1.00</w:t>
      </w:r>
    </w:p>
    <w:p w14:paraId="5BD6A196" w14:textId="77777777" w:rsidR="006368B2" w:rsidRPr="006368B2" w:rsidRDefault="006368B2" w:rsidP="00EE4D88">
      <w:pPr>
        <w:pStyle w:val="QT3"/>
        <w:ind w:left="499"/>
      </w:pPr>
      <w:r w:rsidRPr="006368B2">
        <w:t xml:space="preserve">&gt; </w:t>
      </w:r>
      <w:proofErr w:type="spellStart"/>
      <w:r w:rsidRPr="006368B2">
        <w:t>skalierenAffin</w:t>
      </w:r>
      <w:proofErr w:type="spellEnd"/>
      <w:r w:rsidRPr="006368B2">
        <w:t>(</w:t>
      </w:r>
      <w:proofErr w:type="gramStart"/>
      <w:r w:rsidRPr="006368B2">
        <w:t>c(</w:t>
      </w:r>
      <w:proofErr w:type="gramEnd"/>
      <w:r w:rsidRPr="006368B2">
        <w:t>0,1,20)+10)</w:t>
      </w:r>
    </w:p>
    <w:p w14:paraId="5401DAD9" w14:textId="77777777" w:rsidR="006368B2" w:rsidRPr="006368B2" w:rsidRDefault="006368B2" w:rsidP="00EE4D88">
      <w:pPr>
        <w:pStyle w:val="QT3"/>
        <w:ind w:left="499"/>
        <w:rPr>
          <w:color w:val="000000"/>
          <w:bdr w:val="none" w:sz="0" w:space="0" w:color="auto" w:frame="1"/>
        </w:rPr>
      </w:pPr>
      <w:r w:rsidRPr="006368B2">
        <w:rPr>
          <w:color w:val="000000"/>
          <w:bdr w:val="none" w:sz="0" w:space="0" w:color="auto" w:frame="1"/>
        </w:rPr>
        <w:t>[1] 0.00 0.05 1.00</w:t>
      </w:r>
    </w:p>
    <w:p w14:paraId="66358B20" w14:textId="77777777" w:rsidR="006368B2" w:rsidRPr="006368B2" w:rsidRDefault="006368B2" w:rsidP="00EE4D88">
      <w:pPr>
        <w:pStyle w:val="QT3"/>
        <w:ind w:left="499"/>
      </w:pPr>
      <w:r w:rsidRPr="006368B2">
        <w:t xml:space="preserve">&gt; </w:t>
      </w:r>
      <w:proofErr w:type="spellStart"/>
      <w:proofErr w:type="gramStart"/>
      <w:r w:rsidRPr="006368B2">
        <w:t>skalierenAffin</w:t>
      </w:r>
      <w:proofErr w:type="spellEnd"/>
      <w:r w:rsidRPr="006368B2">
        <w:t>(</w:t>
      </w:r>
      <w:proofErr w:type="gramEnd"/>
      <w:r w:rsidRPr="006368B2">
        <w:t>c(-0.5, -1, 1, 0.5))</w:t>
      </w:r>
    </w:p>
    <w:p w14:paraId="2F2731BA" w14:textId="47C3122E" w:rsidR="006368B2" w:rsidRDefault="006368B2" w:rsidP="00EE4D88">
      <w:pPr>
        <w:pStyle w:val="QT3"/>
        <w:ind w:left="499"/>
        <w:rPr>
          <w:color w:val="000000"/>
          <w:bdr w:val="none" w:sz="0" w:space="0" w:color="auto" w:frame="1"/>
        </w:rPr>
      </w:pPr>
      <w:r w:rsidRPr="006368B2">
        <w:rPr>
          <w:color w:val="000000"/>
          <w:bdr w:val="none" w:sz="0" w:space="0" w:color="auto" w:frame="1"/>
        </w:rPr>
        <w:t>[1] 0.25 0.00 1.00 0.75</w:t>
      </w:r>
    </w:p>
    <w:p w14:paraId="5DEEA16F" w14:textId="77777777" w:rsidR="00741AD8" w:rsidRDefault="00741AD8">
      <w:pPr>
        <w:spacing w:after="0"/>
        <w:rPr>
          <w:rStyle w:val="EingercktZchn"/>
        </w:rPr>
      </w:pPr>
      <w:r>
        <w:rPr>
          <w:rStyle w:val="EingercktZchn"/>
        </w:rPr>
        <w:br w:type="page"/>
      </w:r>
    </w:p>
    <w:p w14:paraId="0DAB8404" w14:textId="6A30670F" w:rsidR="006368B2" w:rsidRPr="00DE39AD" w:rsidRDefault="00DE39AD" w:rsidP="00741AD8">
      <w:pPr>
        <w:ind w:left="284"/>
      </w:pPr>
      <w:r w:rsidRPr="00EE4D88">
        <w:rPr>
          <w:rStyle w:val="EingercktZchn"/>
        </w:rPr>
        <w:lastRenderedPageBreak/>
        <w:t>Testen Sie Ihre Lösung auch mit folgenden problematischen Eingabewerten. Wie sieht Ihre Lösung a</w:t>
      </w:r>
      <w:r>
        <w:t>us?</w:t>
      </w:r>
    </w:p>
    <w:p w14:paraId="07F43FF5" w14:textId="77777777" w:rsidR="006368B2" w:rsidRPr="006368B2" w:rsidRDefault="006368B2" w:rsidP="00EE4D88">
      <w:pPr>
        <w:pStyle w:val="QT3"/>
        <w:ind w:left="568"/>
      </w:pPr>
      <w:r w:rsidRPr="006368B2">
        <w:t xml:space="preserve">&gt; </w:t>
      </w:r>
      <w:proofErr w:type="spellStart"/>
      <w:r w:rsidRPr="006368B2">
        <w:t>skalierenAffin</w:t>
      </w:r>
      <w:proofErr w:type="spellEnd"/>
      <w:r w:rsidRPr="006368B2">
        <w:t>(</w:t>
      </w:r>
      <w:proofErr w:type="gramStart"/>
      <w:r w:rsidRPr="006368B2">
        <w:t>c(</w:t>
      </w:r>
      <w:proofErr w:type="gramEnd"/>
      <w:r w:rsidRPr="006368B2">
        <w:t>(1:5), NA))</w:t>
      </w:r>
    </w:p>
    <w:p w14:paraId="40465DD0" w14:textId="77777777" w:rsidR="006368B2" w:rsidRPr="006368B2" w:rsidRDefault="006368B2" w:rsidP="00EE4D88">
      <w:pPr>
        <w:pStyle w:val="QT3"/>
        <w:ind w:left="568"/>
        <w:rPr>
          <w:color w:val="000000"/>
          <w:bdr w:val="none" w:sz="0" w:space="0" w:color="auto" w:frame="1"/>
        </w:rPr>
      </w:pPr>
      <w:r w:rsidRPr="006368B2">
        <w:rPr>
          <w:color w:val="000000"/>
          <w:bdr w:val="none" w:sz="0" w:space="0" w:color="auto" w:frame="1"/>
        </w:rPr>
        <w:t>[1] 0.00 0.25 0.50 0.75 1.00   NA</w:t>
      </w:r>
    </w:p>
    <w:p w14:paraId="6689DD29" w14:textId="77777777" w:rsidR="006368B2" w:rsidRPr="006368B2" w:rsidRDefault="006368B2" w:rsidP="00EE4D88">
      <w:pPr>
        <w:pStyle w:val="QT3"/>
        <w:ind w:left="568"/>
      </w:pPr>
      <w:r w:rsidRPr="006368B2">
        <w:t xml:space="preserve">&gt; </w:t>
      </w:r>
      <w:proofErr w:type="spellStart"/>
      <w:proofErr w:type="gramStart"/>
      <w:r w:rsidRPr="006368B2">
        <w:t>skalierenAffin</w:t>
      </w:r>
      <w:proofErr w:type="spellEnd"/>
      <w:r w:rsidRPr="006368B2">
        <w:t>(</w:t>
      </w:r>
      <w:proofErr w:type="gramEnd"/>
      <w:r w:rsidRPr="006368B2">
        <w:t>1/(-2:2))</w:t>
      </w:r>
    </w:p>
    <w:p w14:paraId="51F65D9D" w14:textId="77777777" w:rsidR="006368B2" w:rsidRPr="006368B2" w:rsidRDefault="006368B2" w:rsidP="00EE4D88">
      <w:pPr>
        <w:pStyle w:val="QT3"/>
        <w:ind w:left="568"/>
        <w:rPr>
          <w:color w:val="000000"/>
        </w:rPr>
      </w:pPr>
      <w:r w:rsidRPr="006368B2">
        <w:rPr>
          <w:color w:val="000000"/>
          <w:bdr w:val="none" w:sz="0" w:space="0" w:color="auto" w:frame="1"/>
        </w:rPr>
        <w:t>[1] 0.25 0.</w:t>
      </w:r>
      <w:proofErr w:type="gramStart"/>
      <w:r w:rsidRPr="006368B2">
        <w:rPr>
          <w:color w:val="000000"/>
          <w:bdr w:val="none" w:sz="0" w:space="0" w:color="auto" w:frame="1"/>
        </w:rPr>
        <w:t xml:space="preserve">00  </w:t>
      </w:r>
      <w:proofErr w:type="spellStart"/>
      <w:r w:rsidRPr="006368B2">
        <w:rPr>
          <w:color w:val="000000"/>
          <w:bdr w:val="none" w:sz="0" w:space="0" w:color="auto" w:frame="1"/>
        </w:rPr>
        <w:t>Inf</w:t>
      </w:r>
      <w:proofErr w:type="spellEnd"/>
      <w:proofErr w:type="gramEnd"/>
      <w:r w:rsidRPr="006368B2">
        <w:rPr>
          <w:color w:val="000000"/>
          <w:bdr w:val="none" w:sz="0" w:space="0" w:color="auto" w:frame="1"/>
        </w:rPr>
        <w:t xml:space="preserve"> 1.00 0.75</w:t>
      </w:r>
    </w:p>
    <w:p w14:paraId="50EADC9D" w14:textId="2C5EFDC7" w:rsidR="006368B2" w:rsidRDefault="006368B2" w:rsidP="00F833D9"/>
    <w:p w14:paraId="10586041" w14:textId="101F5BFC" w:rsidR="00476D58" w:rsidRDefault="000D3558" w:rsidP="00476D58">
      <w:pPr>
        <w:pStyle w:val="FragenText"/>
        <w:rPr>
          <w:noProof/>
        </w:rPr>
      </w:pPr>
      <w:r>
        <w:t xml:space="preserve">Aufgabe </w:t>
      </w:r>
      <w:r w:rsidR="00DC0E15">
        <w:fldChar w:fldCharType="begin"/>
      </w:r>
      <w:r w:rsidR="00DC0E15">
        <w:instrText xml:space="preserve"> SEQ  Aufagbe \* MERGEFORMAT </w:instrText>
      </w:r>
      <w:r w:rsidR="00DC0E15">
        <w:fldChar w:fldCharType="separate"/>
      </w:r>
      <w:r w:rsidR="004F7AE4">
        <w:rPr>
          <w:noProof/>
        </w:rPr>
        <w:t>7</w:t>
      </w:r>
      <w:r w:rsidR="00DC0E15">
        <w:rPr>
          <w:noProof/>
        </w:rPr>
        <w:fldChar w:fldCharType="end"/>
      </w:r>
    </w:p>
    <w:p w14:paraId="29715D14" w14:textId="6BA7E155" w:rsidR="00476D58" w:rsidRDefault="00476D58" w:rsidP="00476D58">
      <w:pPr>
        <w:rPr>
          <w:noProof/>
        </w:rPr>
      </w:pPr>
      <w:r>
        <w:rPr>
          <w:noProof/>
        </w:rPr>
        <w:t xml:space="preserve">Ein Sensor einer Maschine, der auf einer geradlinigen Leiste angebracht ist, fährt nacheinander unterschiedliche Punkte </w:t>
      </w:r>
      <w:r>
        <w:rPr>
          <w:i/>
          <w:noProof/>
        </w:rPr>
        <w:t>P</w:t>
      </w:r>
      <w:r>
        <w:rPr>
          <w:noProof/>
          <w:vertAlign w:val="subscript"/>
        </w:rPr>
        <w:t>1</w:t>
      </w:r>
      <w:r>
        <w:rPr>
          <w:noProof/>
        </w:rPr>
        <w:t xml:space="preserve">, </w:t>
      </w:r>
      <w:r>
        <w:rPr>
          <w:i/>
          <w:noProof/>
        </w:rPr>
        <w:t>P</w:t>
      </w:r>
      <w:r>
        <w:rPr>
          <w:noProof/>
          <w:vertAlign w:val="subscript"/>
        </w:rPr>
        <w:t>2</w:t>
      </w:r>
      <w:r>
        <w:rPr>
          <w:noProof/>
        </w:rPr>
        <w:t>,</w:t>
      </w:r>
      <w:r w:rsidRPr="006C0DEA">
        <w:rPr>
          <w:noProof/>
        </w:rPr>
        <w:t xml:space="preserve"> </w:t>
      </w:r>
      <w:r>
        <w:rPr>
          <w:noProof/>
        </w:rPr>
        <w:t xml:space="preserve">…, </w:t>
      </w:r>
      <w:r>
        <w:rPr>
          <w:i/>
          <w:noProof/>
        </w:rPr>
        <w:t>P</w:t>
      </w:r>
      <w:r>
        <w:rPr>
          <w:noProof/>
          <w:vertAlign w:val="subscript"/>
        </w:rPr>
        <w:t>n</w:t>
      </w:r>
      <w:r>
        <w:rPr>
          <w:noProof/>
        </w:rPr>
        <w:t xml:space="preserve"> ab. Die eindimensionalen Koordinaten </w:t>
      </w:r>
      <w:r w:rsidRPr="006C0DEA">
        <w:rPr>
          <w:i/>
          <w:noProof/>
        </w:rPr>
        <w:t>x</w:t>
      </w:r>
      <w:r>
        <w:rPr>
          <w:noProof/>
          <w:vertAlign w:val="subscript"/>
        </w:rPr>
        <w:t>1</w:t>
      </w:r>
      <w:r>
        <w:rPr>
          <w:noProof/>
        </w:rPr>
        <w:t xml:space="preserve">, </w:t>
      </w:r>
      <w:r w:rsidRPr="006C0DEA">
        <w:rPr>
          <w:i/>
          <w:noProof/>
        </w:rPr>
        <w:t>x</w:t>
      </w:r>
      <w:r>
        <w:rPr>
          <w:noProof/>
          <w:vertAlign w:val="subscript"/>
        </w:rPr>
        <w:t>2</w:t>
      </w:r>
      <w:r>
        <w:rPr>
          <w:noProof/>
        </w:rPr>
        <w:t xml:space="preserve">, …, </w:t>
      </w:r>
      <w:r w:rsidRPr="006C0DEA">
        <w:rPr>
          <w:i/>
          <w:noProof/>
        </w:rPr>
        <w:t>x</w:t>
      </w:r>
      <w:r>
        <w:rPr>
          <w:noProof/>
          <w:vertAlign w:val="subscript"/>
        </w:rPr>
        <w:t>n</w:t>
      </w:r>
      <w:r>
        <w:rPr>
          <w:noProof/>
        </w:rPr>
        <w:t xml:space="preserve"> der </w:t>
      </w:r>
      <w:r w:rsidRPr="002B18D4">
        <w:rPr>
          <w:i/>
          <w:noProof/>
        </w:rPr>
        <w:t>n</w:t>
      </w:r>
      <w:r>
        <w:rPr>
          <w:noProof/>
        </w:rPr>
        <w:t xml:space="preserve"> Punkte sind dabei gleichförmig im Intervall [0,1] und unabhängig verteilt. Wie groß ist der durchschnittliche Weg (in Abhängigkeit von </w:t>
      </w:r>
      <w:r w:rsidRPr="00D56E1B">
        <w:rPr>
          <w:i/>
          <w:noProof/>
        </w:rPr>
        <w:t>n</w:t>
      </w:r>
      <w:r w:rsidR="00060E48" w:rsidRPr="00060E48">
        <w:t>?</w:t>
      </w:r>
      <w:r>
        <w:rPr>
          <w:noProof/>
        </w:rPr>
        <w:t>), die der Sensor zurücklegt?</w:t>
      </w:r>
    </w:p>
    <w:p w14:paraId="67D66170" w14:textId="3925E476" w:rsidR="00476D58" w:rsidRDefault="00476D58" w:rsidP="00476D58">
      <w:pPr>
        <w:rPr>
          <w:noProof/>
        </w:rPr>
      </w:pPr>
      <w:r>
        <w:rPr>
          <w:noProof/>
        </w:rPr>
        <w:t>Die Lösung kann relativ leicht analytisch berechnet werden. Sie sollen jedoch die Lösun</w:t>
      </w:r>
      <w:r w:rsidR="004E4D2F">
        <w:rPr>
          <w:noProof/>
        </w:rPr>
        <w:t>g nicht analyt</w:t>
      </w:r>
      <w:r>
        <w:rPr>
          <w:noProof/>
        </w:rPr>
        <w:t>i</w:t>
      </w:r>
      <w:r w:rsidR="004E4D2F">
        <w:rPr>
          <w:noProof/>
        </w:rPr>
        <w:t>s</w:t>
      </w:r>
      <w:r>
        <w:rPr>
          <w:noProof/>
        </w:rPr>
        <w:t>ch bestimmen, sondern</w:t>
      </w:r>
      <w:r w:rsidR="00060E48">
        <w:rPr>
          <w:noProof/>
        </w:rPr>
        <w:t xml:space="preserve"> </w:t>
      </w:r>
      <w:r>
        <w:rPr>
          <w:noProof/>
        </w:rPr>
        <w:t xml:space="preserve">dies für unterschiedliche </w:t>
      </w:r>
      <w:r w:rsidRPr="00D56E1B">
        <w:rPr>
          <w:i/>
          <w:noProof/>
        </w:rPr>
        <w:t>n</w:t>
      </w:r>
      <w:r>
        <w:rPr>
          <w:noProof/>
        </w:rPr>
        <w:t xml:space="preserve"> -Werte in R simulieren, die Ergebnisse visualisieren und aufgrund der ermittelten Daten eine Vermutung aufstellen. </w:t>
      </w:r>
      <w:r w:rsidR="00060E48">
        <w:rPr>
          <w:noProof/>
        </w:rPr>
        <w:t>Implement</w:t>
      </w:r>
      <w:r w:rsidR="0039318A">
        <w:rPr>
          <w:noProof/>
        </w:rPr>
        <w:t>ieren Sie hierfür eine Funktion</w:t>
      </w:r>
      <w:r w:rsidR="00060E48" w:rsidRPr="00060E48">
        <w:t xml:space="preserve"> </w:t>
      </w:r>
      <w:proofErr w:type="spellStart"/>
      <w:proofErr w:type="gramStart"/>
      <w:r w:rsidR="00060E48" w:rsidRPr="00060E48">
        <w:rPr>
          <w:rStyle w:val="QWordZchn"/>
        </w:rPr>
        <w:t>rstrecken</w:t>
      </w:r>
      <w:proofErr w:type="spellEnd"/>
      <w:r w:rsidR="00060E48" w:rsidRPr="00060E48">
        <w:rPr>
          <w:rStyle w:val="QWordZchn"/>
        </w:rPr>
        <w:t>(</w:t>
      </w:r>
      <w:proofErr w:type="gramEnd"/>
      <w:r w:rsidR="00060E48" w:rsidRPr="00060E48">
        <w:rPr>
          <w:rStyle w:val="QWordZchn"/>
        </w:rPr>
        <w:t xml:space="preserve">n, min = 0, </w:t>
      </w:r>
      <w:proofErr w:type="spellStart"/>
      <w:r w:rsidR="00060E48" w:rsidRPr="00060E48">
        <w:rPr>
          <w:rStyle w:val="QWordZchn"/>
        </w:rPr>
        <w:t>max</w:t>
      </w:r>
      <w:proofErr w:type="spellEnd"/>
      <w:r w:rsidR="00060E48" w:rsidRPr="00060E48">
        <w:rPr>
          <w:rStyle w:val="QWordZchn"/>
        </w:rPr>
        <w:t xml:space="preserve"> = 1)</w:t>
      </w:r>
      <w:r w:rsidR="00060E48">
        <w:rPr>
          <w:noProof/>
        </w:rPr>
        <w:t xml:space="preserve">, die ähnlich wie </w:t>
      </w:r>
      <w:proofErr w:type="spellStart"/>
      <w:r w:rsidR="00060E48" w:rsidRPr="00060E48">
        <w:rPr>
          <w:rStyle w:val="QWordZchn"/>
        </w:rPr>
        <w:t>runif</w:t>
      </w:r>
      <w:proofErr w:type="spellEnd"/>
      <w:r w:rsidR="00060E48" w:rsidRPr="00060E48">
        <w:rPr>
          <w:rStyle w:val="QWordZchn"/>
        </w:rPr>
        <w:t>()</w:t>
      </w:r>
      <w:r w:rsidR="00060E48">
        <w:rPr>
          <w:noProof/>
        </w:rPr>
        <w:t xml:space="preserve"> oder </w:t>
      </w:r>
      <w:proofErr w:type="spellStart"/>
      <w:r w:rsidR="00060E48" w:rsidRPr="00060E48">
        <w:rPr>
          <w:rStyle w:val="QWordZchn"/>
        </w:rPr>
        <w:t>rnorm</w:t>
      </w:r>
      <w:proofErr w:type="spellEnd"/>
      <w:r w:rsidR="00060E48" w:rsidRPr="00060E48">
        <w:rPr>
          <w:rStyle w:val="QWordZchn"/>
        </w:rPr>
        <w:t>()</w:t>
      </w:r>
      <w:r w:rsidR="00060E48">
        <w:rPr>
          <w:noProof/>
        </w:rPr>
        <w:t xml:space="preserve"> „zufällige“</w:t>
      </w:r>
      <w:r w:rsidR="0025080D">
        <w:rPr>
          <w:noProof/>
        </w:rPr>
        <w:t xml:space="preserve"> Werte zurückgibt und die (im Gegensatz zu </w:t>
      </w:r>
      <w:proofErr w:type="spellStart"/>
      <w:r w:rsidR="0025080D" w:rsidRPr="00060E48">
        <w:rPr>
          <w:rStyle w:val="QWordZchn"/>
        </w:rPr>
        <w:t>runif</w:t>
      </w:r>
      <w:proofErr w:type="spellEnd"/>
      <w:r w:rsidR="0025080D" w:rsidRPr="00060E48">
        <w:rPr>
          <w:rStyle w:val="QWordZchn"/>
        </w:rPr>
        <w:t>()</w:t>
      </w:r>
      <w:r w:rsidR="0025080D">
        <w:rPr>
          <w:noProof/>
        </w:rPr>
        <w:t xml:space="preserve"> oder </w:t>
      </w:r>
      <w:proofErr w:type="spellStart"/>
      <w:r w:rsidR="0025080D" w:rsidRPr="00060E48">
        <w:rPr>
          <w:rStyle w:val="QWordZchn"/>
        </w:rPr>
        <w:t>rnorm</w:t>
      </w:r>
      <w:proofErr w:type="spellEnd"/>
      <w:r w:rsidR="0025080D" w:rsidRPr="00060E48">
        <w:rPr>
          <w:rStyle w:val="QWordZchn"/>
        </w:rPr>
        <w:t>()</w:t>
      </w:r>
      <w:r w:rsidR="0025080D">
        <w:rPr>
          <w:noProof/>
        </w:rPr>
        <w:t xml:space="preserve"> ) </w:t>
      </w:r>
      <w:r w:rsidR="00060E48">
        <w:rPr>
          <w:noProof/>
        </w:rPr>
        <w:t>als zurückgelegte Strecken des Sensor</w:t>
      </w:r>
      <w:r w:rsidR="004E4D2F">
        <w:rPr>
          <w:noProof/>
        </w:rPr>
        <w:t>s</w:t>
      </w:r>
      <w:r w:rsidR="00060E48">
        <w:rPr>
          <w:noProof/>
        </w:rPr>
        <w:t xml:space="preserve"> interpretiert werden können.</w:t>
      </w:r>
    </w:p>
    <w:p w14:paraId="15B51FF4" w14:textId="1EC6A2F5" w:rsidR="00060E48" w:rsidRDefault="008F0A7A" w:rsidP="00060E4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AF9A3AE" wp14:editId="640AF69E">
            <wp:simplePos x="0" y="0"/>
            <wp:positionH relativeFrom="column">
              <wp:posOffset>3917</wp:posOffset>
            </wp:positionH>
            <wp:positionV relativeFrom="paragraph">
              <wp:posOffset>2575</wp:posOffset>
            </wp:positionV>
            <wp:extent cx="2361600" cy="2012400"/>
            <wp:effectExtent l="0" t="0" r="635" b="6985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b2_plot_durchschnit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201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80D">
        <w:rPr>
          <w:noProof/>
        </w:rPr>
        <w:t>Eine</w:t>
      </w:r>
      <w:r w:rsidR="00060E48">
        <w:rPr>
          <w:noProof/>
        </w:rPr>
        <w:t xml:space="preserve"> Visualisierung könnte wie folgt aussehen: </w:t>
      </w:r>
    </w:p>
    <w:p w14:paraId="039C6E15" w14:textId="6B428650" w:rsidR="00060E48" w:rsidRDefault="00060E48" w:rsidP="00476D58">
      <w:r>
        <w:rPr>
          <w:noProof/>
        </w:rPr>
        <w:drawing>
          <wp:anchor distT="0" distB="0" distL="114300" distR="114300" simplePos="0" relativeHeight="251661312" behindDoc="1" locked="0" layoutInCell="1" allowOverlap="1" wp14:anchorId="0917889F" wp14:editId="120B8DFD">
            <wp:simplePos x="0" y="0"/>
            <wp:positionH relativeFrom="column">
              <wp:posOffset>2704985</wp:posOffset>
            </wp:positionH>
            <wp:positionV relativeFrom="paragraph">
              <wp:posOffset>79468</wp:posOffset>
            </wp:positionV>
            <wp:extent cx="1620000" cy="1382400"/>
            <wp:effectExtent l="0" t="0" r="0" b="8255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eb2_hist_durchnit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38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E4CE9" w14:textId="42E45DCC" w:rsidR="00060E48" w:rsidRDefault="00060E48" w:rsidP="00476D58"/>
    <w:p w14:paraId="101700F6" w14:textId="3F7745E3" w:rsidR="00060E48" w:rsidRDefault="00060E48" w:rsidP="00476D58"/>
    <w:p w14:paraId="03DFADC5" w14:textId="19817B34" w:rsidR="00060E48" w:rsidRDefault="00060E48" w:rsidP="00476D58"/>
    <w:p w14:paraId="08E35596" w14:textId="7E6E4E8D" w:rsidR="00060E48" w:rsidRDefault="00060E48" w:rsidP="00476D58"/>
    <w:p w14:paraId="18546AB0" w14:textId="1B443C57" w:rsidR="00060E48" w:rsidRDefault="00060E48" w:rsidP="00476D58"/>
    <w:p w14:paraId="0ADF27F6" w14:textId="0F907BAF" w:rsidR="00060E48" w:rsidRDefault="00060E48" w:rsidP="00476D58"/>
    <w:p w14:paraId="2664E992" w14:textId="4D376BEE" w:rsidR="00476D58" w:rsidRDefault="00476D58" w:rsidP="00476D58"/>
    <w:p w14:paraId="6DE9F05D" w14:textId="65BA191D" w:rsidR="009E6B22" w:rsidRDefault="000D3558" w:rsidP="009E6B22">
      <w:pPr>
        <w:pStyle w:val="FragenText"/>
        <w:rPr>
          <w:noProof/>
        </w:rPr>
      </w:pPr>
      <w:r>
        <w:t xml:space="preserve">Aufgabe </w:t>
      </w:r>
      <w:r w:rsidR="00DC0E15">
        <w:fldChar w:fldCharType="begin"/>
      </w:r>
      <w:r w:rsidR="00DC0E15">
        <w:instrText xml:space="preserve"> SEQ  Aufagbe \* MERGEFORMAT </w:instrText>
      </w:r>
      <w:r w:rsidR="00DC0E15">
        <w:fldChar w:fldCharType="separate"/>
      </w:r>
      <w:r w:rsidR="004F7AE4">
        <w:rPr>
          <w:noProof/>
        </w:rPr>
        <w:t>8</w:t>
      </w:r>
      <w:r w:rsidR="00DC0E15">
        <w:rPr>
          <w:noProof/>
        </w:rPr>
        <w:fldChar w:fldCharType="end"/>
      </w:r>
    </w:p>
    <w:p w14:paraId="42B70FBA" w14:textId="55A0AF88" w:rsidR="009E6B22" w:rsidRPr="009E3EF5" w:rsidRDefault="009E6B22" w:rsidP="00741AD8">
      <w:pPr>
        <w:pStyle w:val="Listenabsatz"/>
        <w:numPr>
          <w:ilvl w:val="0"/>
          <w:numId w:val="13"/>
        </w:numPr>
        <w:rPr>
          <w:rFonts w:eastAsia="Calibri"/>
        </w:rPr>
      </w:pPr>
      <w:r w:rsidRPr="009E3EF5">
        <w:rPr>
          <w:rFonts w:eastAsia="Calibri"/>
        </w:rPr>
        <w:t xml:space="preserve">Implementieren Sie eine Funktion </w:t>
      </w:r>
      <w:r w:rsidRPr="00C80615">
        <w:rPr>
          <w:rStyle w:val="QWordZchn"/>
          <w:rFonts w:eastAsia="Calibri"/>
        </w:rPr>
        <w:t>llaenge</w:t>
      </w:r>
      <w:r>
        <w:rPr>
          <w:rStyle w:val="QWordZchn"/>
          <w:rFonts w:eastAsia="Calibri"/>
        </w:rPr>
        <w:t>1</w:t>
      </w:r>
      <w:r w:rsidRPr="009E3EF5">
        <w:rPr>
          <w:rStyle w:val="QWordZchn"/>
          <w:rFonts w:eastAsia="Calibri"/>
        </w:rPr>
        <w:t>()</w:t>
      </w:r>
      <w:r w:rsidRPr="009E3EF5">
        <w:rPr>
          <w:rFonts w:eastAsia="Calibri"/>
        </w:rPr>
        <w:t xml:space="preserve">, die die </w:t>
      </w:r>
      <w:r w:rsidRPr="00AA008C">
        <w:rPr>
          <w:rStyle w:val="emph1Zchn"/>
        </w:rPr>
        <w:t>Lauflängen-Codierung</w:t>
      </w:r>
      <w:r w:rsidRPr="009E3EF5">
        <w:rPr>
          <w:rFonts w:eastAsia="Calibri"/>
        </w:rPr>
        <w:t xml:space="preserve"> einer binären Folge (bestehend aus Nullen und Einsen) zurückgibt. </w:t>
      </w:r>
      <w:r>
        <w:rPr>
          <w:rFonts w:eastAsia="Calibri"/>
        </w:rPr>
        <w:t>In der folgenden Tabelle sehen Sie einige Beispiele:</w:t>
      </w:r>
    </w:p>
    <w:tbl>
      <w:tblPr>
        <w:tblStyle w:val="Tabellenraster"/>
        <w:tblW w:w="0" w:type="auto"/>
        <w:jc w:val="center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3999"/>
        <w:gridCol w:w="1560"/>
        <w:gridCol w:w="1559"/>
      </w:tblGrid>
      <w:tr w:rsidR="009E6B22" w:rsidRPr="008D1FC7" w14:paraId="64164895" w14:textId="77777777" w:rsidTr="00DB6BE0">
        <w:trPr>
          <w:jc w:val="center"/>
        </w:trPr>
        <w:tc>
          <w:tcPr>
            <w:tcW w:w="2966" w:type="dxa"/>
            <w:shd w:val="clear" w:color="auto" w:fill="D0CECE" w:themeFill="background2" w:themeFillShade="E6"/>
          </w:tcPr>
          <w:p w14:paraId="03E33ACD" w14:textId="77777777" w:rsidR="009E6B22" w:rsidRPr="009E3EF5" w:rsidRDefault="009E6B22" w:rsidP="009E6B22">
            <w:pPr>
              <w:pStyle w:val="QWord"/>
              <w:jc w:val="center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x</w:t>
            </w:r>
          </w:p>
        </w:tc>
        <w:tc>
          <w:tcPr>
            <w:tcW w:w="1560" w:type="dxa"/>
            <w:shd w:val="clear" w:color="auto" w:fill="D0CECE" w:themeFill="background2" w:themeFillShade="E6"/>
          </w:tcPr>
          <w:p w14:paraId="3F5370FC" w14:textId="5FF9081D" w:rsidR="009E6B22" w:rsidRPr="009E3EF5" w:rsidRDefault="009E6B22" w:rsidP="009E6B22">
            <w:pPr>
              <w:pStyle w:val="QWords"/>
              <w:ind w:left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Style w:val="QWordZchn"/>
                <w:rFonts w:eastAsia="Calibri"/>
                <w:sz w:val="16"/>
                <w:szCs w:val="16"/>
              </w:rPr>
              <w:t>l</w:t>
            </w:r>
            <w:r w:rsidRPr="009E3EF5">
              <w:rPr>
                <w:rStyle w:val="QWordZchn"/>
                <w:rFonts w:eastAsia="Calibri"/>
                <w:sz w:val="16"/>
                <w:szCs w:val="16"/>
              </w:rPr>
              <w:t>l</w:t>
            </w:r>
            <w:r>
              <w:rPr>
                <w:rStyle w:val="QWordZchn"/>
                <w:rFonts w:eastAsia="Calibri"/>
                <w:sz w:val="16"/>
                <w:szCs w:val="16"/>
              </w:rPr>
              <w:t>aenge1</w:t>
            </w:r>
            <w:r w:rsidRPr="009E3EF5">
              <w:rPr>
                <w:rStyle w:val="QWordZchn"/>
                <w:rFonts w:eastAsia="Calibri"/>
                <w:sz w:val="16"/>
                <w:szCs w:val="16"/>
              </w:rPr>
              <w:t>(x)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7F225B52" w14:textId="3A95A16B" w:rsidR="009E6B22" w:rsidRPr="009E3EF5" w:rsidRDefault="009E6B22" w:rsidP="009E6B22">
            <w:pPr>
              <w:pStyle w:val="QWords"/>
              <w:ind w:left="0"/>
              <w:jc w:val="center"/>
              <w:rPr>
                <w:rStyle w:val="QWordZchn"/>
                <w:rFonts w:eastAsia="Calibri"/>
                <w:sz w:val="16"/>
                <w:szCs w:val="16"/>
              </w:rPr>
            </w:pPr>
            <w:proofErr w:type="spellStart"/>
            <w:r>
              <w:rPr>
                <w:rStyle w:val="QWordZchn"/>
                <w:rFonts w:eastAsia="Calibri"/>
                <w:sz w:val="16"/>
                <w:szCs w:val="16"/>
              </w:rPr>
              <w:t>l</w:t>
            </w:r>
            <w:r w:rsidRPr="009E3EF5">
              <w:rPr>
                <w:rStyle w:val="QWordZchn"/>
                <w:rFonts w:eastAsia="Calibri"/>
                <w:sz w:val="16"/>
                <w:szCs w:val="16"/>
              </w:rPr>
              <w:t>l</w:t>
            </w:r>
            <w:r>
              <w:rPr>
                <w:rStyle w:val="QWordZchn"/>
                <w:rFonts w:eastAsia="Calibri"/>
                <w:sz w:val="16"/>
                <w:szCs w:val="16"/>
              </w:rPr>
              <w:t>aenge</w:t>
            </w:r>
            <w:proofErr w:type="spellEnd"/>
            <w:r w:rsidRPr="009E3EF5">
              <w:rPr>
                <w:rStyle w:val="QWordZchn"/>
                <w:rFonts w:eastAsia="Calibri"/>
                <w:sz w:val="16"/>
                <w:szCs w:val="16"/>
              </w:rPr>
              <w:t>(x)</w:t>
            </w:r>
          </w:p>
        </w:tc>
      </w:tr>
      <w:tr w:rsidR="009E6B22" w:rsidRPr="006B285A" w14:paraId="1788EA55" w14:textId="77777777" w:rsidTr="00DB6BE0">
        <w:trPr>
          <w:jc w:val="center"/>
        </w:trPr>
        <w:tc>
          <w:tcPr>
            <w:tcW w:w="2966" w:type="dxa"/>
          </w:tcPr>
          <w:p w14:paraId="45EB5645" w14:textId="77777777" w:rsidR="009E6B22" w:rsidRPr="009E3EF5" w:rsidRDefault="009E6B22" w:rsidP="00DB6BE0">
            <w:pPr>
              <w:pStyle w:val="QWord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0,0,0,1,1,0,0,0,0,1,0,1,1</w:t>
            </w:r>
          </w:p>
        </w:tc>
        <w:tc>
          <w:tcPr>
            <w:tcW w:w="1560" w:type="dxa"/>
          </w:tcPr>
          <w:p w14:paraId="70595C3F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3,2,4,1,1,2</w:t>
            </w:r>
          </w:p>
        </w:tc>
        <w:tc>
          <w:tcPr>
            <w:tcW w:w="1559" w:type="dxa"/>
          </w:tcPr>
          <w:p w14:paraId="2F34CC28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3,2,4,1,1,2</w:t>
            </w:r>
          </w:p>
        </w:tc>
      </w:tr>
      <w:tr w:rsidR="009E6B22" w:rsidRPr="006B285A" w14:paraId="1CA82DAF" w14:textId="77777777" w:rsidTr="00DB6BE0">
        <w:trPr>
          <w:jc w:val="center"/>
        </w:trPr>
        <w:tc>
          <w:tcPr>
            <w:tcW w:w="2966" w:type="dxa"/>
          </w:tcPr>
          <w:p w14:paraId="7A928383" w14:textId="77777777" w:rsidR="009E6B22" w:rsidRPr="009E3EF5" w:rsidRDefault="009E6B22" w:rsidP="00DB6BE0">
            <w:pPr>
              <w:pStyle w:val="QWord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1,1,1,1,0,0</w:t>
            </w:r>
          </w:p>
        </w:tc>
        <w:tc>
          <w:tcPr>
            <w:tcW w:w="1560" w:type="dxa"/>
          </w:tcPr>
          <w:p w14:paraId="61CC211D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4,2</w:t>
            </w:r>
          </w:p>
        </w:tc>
        <w:tc>
          <w:tcPr>
            <w:tcW w:w="1559" w:type="dxa"/>
          </w:tcPr>
          <w:p w14:paraId="6F1F3E5B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4,2</w:t>
            </w:r>
          </w:p>
        </w:tc>
      </w:tr>
      <w:tr w:rsidR="009E6B22" w:rsidRPr="006B285A" w14:paraId="4DC7F664" w14:textId="77777777" w:rsidTr="00DB6BE0">
        <w:trPr>
          <w:jc w:val="center"/>
        </w:trPr>
        <w:tc>
          <w:tcPr>
            <w:tcW w:w="2966" w:type="dxa"/>
          </w:tcPr>
          <w:p w14:paraId="7AED5987" w14:textId="77777777" w:rsidR="009E6B22" w:rsidRPr="009E3EF5" w:rsidRDefault="009E6B22" w:rsidP="00DB6BE0">
            <w:pPr>
              <w:pStyle w:val="QWord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0,0,0,0,1,1</w:t>
            </w:r>
          </w:p>
        </w:tc>
        <w:tc>
          <w:tcPr>
            <w:tcW w:w="1560" w:type="dxa"/>
          </w:tcPr>
          <w:p w14:paraId="7E9090C4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4,2</w:t>
            </w:r>
          </w:p>
        </w:tc>
        <w:tc>
          <w:tcPr>
            <w:tcW w:w="1559" w:type="dxa"/>
          </w:tcPr>
          <w:p w14:paraId="0B0EB1CF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4,2</w:t>
            </w:r>
          </w:p>
        </w:tc>
      </w:tr>
      <w:tr w:rsidR="009E6B22" w:rsidRPr="006B285A" w14:paraId="16DDECAA" w14:textId="77777777" w:rsidTr="00DB6BE0">
        <w:trPr>
          <w:jc w:val="center"/>
        </w:trPr>
        <w:tc>
          <w:tcPr>
            <w:tcW w:w="2966" w:type="dxa"/>
          </w:tcPr>
          <w:p w14:paraId="0B4429E8" w14:textId="5AF5ED07" w:rsidR="00EC5A0E" w:rsidRPr="00EC5A0E" w:rsidRDefault="00EC5A0E" w:rsidP="00EC5A0E">
            <w:pPr>
              <w:pStyle w:val="QWord"/>
              <w:rPr>
                <w:sz w:val="16"/>
                <w:szCs w:val="16"/>
              </w:rPr>
            </w:pPr>
            <w:r w:rsidRPr="00EC5A0E">
              <w:rPr>
                <w:sz w:val="16"/>
                <w:szCs w:val="16"/>
              </w:rPr>
              <w:t>"</w:t>
            </w:r>
            <w:proofErr w:type="spellStart"/>
            <w:r w:rsidRPr="00EC5A0E">
              <w:rPr>
                <w:sz w:val="16"/>
                <w:szCs w:val="16"/>
              </w:rPr>
              <w:t>a","a","a","a","a","a","b","b","b","</w:t>
            </w:r>
            <w:r>
              <w:rPr>
                <w:sz w:val="16"/>
                <w:szCs w:val="16"/>
              </w:rPr>
              <w:t>b</w:t>
            </w:r>
            <w:r w:rsidRPr="00EC5A0E">
              <w:rPr>
                <w:sz w:val="16"/>
                <w:szCs w:val="16"/>
              </w:rPr>
              <w:t>","a</w:t>
            </w:r>
            <w:proofErr w:type="spellEnd"/>
            <w:r w:rsidRPr="00EC5A0E">
              <w:rPr>
                <w:sz w:val="16"/>
                <w:szCs w:val="16"/>
              </w:rPr>
              <w:t>"</w:t>
            </w:r>
          </w:p>
        </w:tc>
        <w:tc>
          <w:tcPr>
            <w:tcW w:w="1560" w:type="dxa"/>
          </w:tcPr>
          <w:p w14:paraId="51085903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5742DE">
              <w:rPr>
                <w:sz w:val="16"/>
                <w:szCs w:val="16"/>
                <w:lang w:val="en-US"/>
              </w:rPr>
              <w:t xml:space="preserve"> </w:t>
            </w:r>
            <w:r w:rsidRPr="009E3EF5">
              <w:rPr>
                <w:sz w:val="16"/>
                <w:szCs w:val="16"/>
              </w:rPr>
              <w:t>FEHLER</w:t>
            </w:r>
          </w:p>
        </w:tc>
        <w:tc>
          <w:tcPr>
            <w:tcW w:w="1559" w:type="dxa"/>
          </w:tcPr>
          <w:p w14:paraId="484B969D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6,4,1</w:t>
            </w:r>
          </w:p>
        </w:tc>
      </w:tr>
      <w:tr w:rsidR="009E6B22" w:rsidRPr="006B285A" w14:paraId="1FBE2F79" w14:textId="77777777" w:rsidTr="00DB6BE0">
        <w:trPr>
          <w:jc w:val="center"/>
        </w:trPr>
        <w:tc>
          <w:tcPr>
            <w:tcW w:w="2966" w:type="dxa"/>
          </w:tcPr>
          <w:p w14:paraId="5ACCF140" w14:textId="77777777" w:rsidR="009E6B22" w:rsidRPr="009E3EF5" w:rsidRDefault="009E6B22" w:rsidP="00DB6BE0">
            <w:pPr>
              <w:pStyle w:val="QWord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"rot", "rot", "blau"</w:t>
            </w:r>
          </w:p>
        </w:tc>
        <w:tc>
          <w:tcPr>
            <w:tcW w:w="1560" w:type="dxa"/>
          </w:tcPr>
          <w:p w14:paraId="035006A3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 xml:space="preserve"> FEHLER</w:t>
            </w:r>
          </w:p>
        </w:tc>
        <w:tc>
          <w:tcPr>
            <w:tcW w:w="1559" w:type="dxa"/>
          </w:tcPr>
          <w:p w14:paraId="301B3B49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 w:rsidRPr="009E3EF5">
              <w:rPr>
                <w:sz w:val="16"/>
                <w:szCs w:val="16"/>
              </w:rPr>
              <w:t>2,1</w:t>
            </w:r>
          </w:p>
        </w:tc>
      </w:tr>
    </w:tbl>
    <w:p w14:paraId="5E2FF82B" w14:textId="77777777" w:rsidR="009E6B22" w:rsidRDefault="009E6B22" w:rsidP="009E6B22"/>
    <w:p w14:paraId="68163CD8" w14:textId="77777777" w:rsidR="000D3558" w:rsidRDefault="000D3558">
      <w:pPr>
        <w:spacing w:after="0"/>
        <w:rPr>
          <w:rFonts w:eastAsia="Calibri"/>
        </w:rPr>
      </w:pPr>
      <w:r>
        <w:rPr>
          <w:rFonts w:eastAsia="Calibri"/>
        </w:rPr>
        <w:br w:type="page"/>
      </w:r>
    </w:p>
    <w:p w14:paraId="715060D6" w14:textId="7B3CD722" w:rsidR="009E6B22" w:rsidRDefault="009E6B22" w:rsidP="00741AD8">
      <w:pPr>
        <w:pStyle w:val="Listenabsatz"/>
        <w:numPr>
          <w:ilvl w:val="0"/>
          <w:numId w:val="13"/>
        </w:numPr>
        <w:rPr>
          <w:rFonts w:eastAsia="Calibri"/>
        </w:rPr>
      </w:pPr>
      <w:r w:rsidRPr="009E3EF5">
        <w:rPr>
          <w:rFonts w:eastAsia="Calibri"/>
        </w:rPr>
        <w:lastRenderedPageBreak/>
        <w:t xml:space="preserve">Implementieren Sie eine Funktion </w:t>
      </w:r>
      <w:proofErr w:type="spellStart"/>
      <w:proofErr w:type="gramStart"/>
      <w:r w:rsidRPr="00C80615">
        <w:rPr>
          <w:rStyle w:val="QWordZchn"/>
          <w:rFonts w:eastAsia="Calibri"/>
        </w:rPr>
        <w:t>llaenge</w:t>
      </w:r>
      <w:proofErr w:type="spellEnd"/>
      <w:r w:rsidRPr="009E3EF5">
        <w:rPr>
          <w:rStyle w:val="QWordZchn"/>
          <w:rFonts w:eastAsia="Calibri"/>
        </w:rPr>
        <w:t>(</w:t>
      </w:r>
      <w:proofErr w:type="gramEnd"/>
      <w:r w:rsidRPr="009E3EF5">
        <w:rPr>
          <w:rStyle w:val="QWordZchn"/>
          <w:rFonts w:eastAsia="Calibri"/>
        </w:rPr>
        <w:t>)</w:t>
      </w:r>
      <w:r w:rsidRPr="009E3EF5">
        <w:rPr>
          <w:rFonts w:eastAsia="Calibri"/>
        </w:rPr>
        <w:t xml:space="preserve">, die die </w:t>
      </w:r>
      <w:r w:rsidRPr="00AA008C">
        <w:rPr>
          <w:rStyle w:val="emph1Zchn"/>
        </w:rPr>
        <w:t>Lauflängen-Codierung</w:t>
      </w:r>
      <w:r w:rsidR="00F95ED4">
        <w:rPr>
          <w:rFonts w:eastAsia="Calibri"/>
        </w:rPr>
        <w:t xml:space="preserve"> </w:t>
      </w:r>
      <w:r w:rsidRPr="009E3EF5">
        <w:rPr>
          <w:rFonts w:eastAsia="Calibri"/>
        </w:rPr>
        <w:t xml:space="preserve">einer binären Folge </w:t>
      </w:r>
      <w:r>
        <w:rPr>
          <w:rFonts w:eastAsia="Calibri"/>
        </w:rPr>
        <w:t>(</w:t>
      </w:r>
      <w:r w:rsidRPr="009E3EF5">
        <w:rPr>
          <w:rFonts w:eastAsia="Calibri"/>
        </w:rPr>
        <w:t>bestehend aus beliebigen zwei Symbole</w:t>
      </w:r>
      <w:r>
        <w:rPr>
          <w:rFonts w:eastAsia="Calibri"/>
        </w:rPr>
        <w:t>n)</w:t>
      </w:r>
      <w:r w:rsidRPr="009E3EF5">
        <w:rPr>
          <w:rFonts w:eastAsia="Calibri"/>
        </w:rPr>
        <w:t xml:space="preserve"> zurückgibt. </w:t>
      </w:r>
      <w:r>
        <w:rPr>
          <w:rFonts w:eastAsia="Calibri"/>
        </w:rPr>
        <w:br/>
      </w:r>
    </w:p>
    <w:p w14:paraId="339FDC11" w14:textId="77777777" w:rsidR="009E6B22" w:rsidRPr="009E3EF5" w:rsidRDefault="009E6B22" w:rsidP="00741AD8">
      <w:pPr>
        <w:pStyle w:val="Listenabsatz"/>
        <w:numPr>
          <w:ilvl w:val="0"/>
          <w:numId w:val="13"/>
        </w:numPr>
        <w:rPr>
          <w:rFonts w:eastAsia="Calibri"/>
        </w:rPr>
      </w:pPr>
      <w:r>
        <w:rPr>
          <w:rFonts w:eastAsia="Calibri"/>
        </w:rPr>
        <w:t xml:space="preserve">Implementieren Sie eine Funktion </w:t>
      </w:r>
      <w:proofErr w:type="spellStart"/>
      <w:proofErr w:type="gramStart"/>
      <w:r w:rsidRPr="00507BB2">
        <w:rPr>
          <w:rStyle w:val="QWordZchn"/>
          <w:rFonts w:eastAsia="Calibri"/>
        </w:rPr>
        <w:t>llaengeInverse</w:t>
      </w:r>
      <w:proofErr w:type="spellEnd"/>
      <w:r>
        <w:rPr>
          <w:rStyle w:val="QWordZchn"/>
          <w:rFonts w:eastAsia="Calibri"/>
        </w:rPr>
        <w:t>(</w:t>
      </w:r>
      <w:proofErr w:type="gramEnd"/>
      <w:r>
        <w:rPr>
          <w:rStyle w:val="QWordZchn"/>
          <w:rFonts w:eastAsia="Calibri"/>
        </w:rPr>
        <w:t xml:space="preserve">y, </w:t>
      </w:r>
      <w:proofErr w:type="spellStart"/>
      <w:r>
        <w:rPr>
          <w:rStyle w:val="QWordZchn"/>
          <w:rFonts w:eastAsia="Calibri"/>
        </w:rPr>
        <w:t>first</w:t>
      </w:r>
      <w:proofErr w:type="spellEnd"/>
      <w:r>
        <w:rPr>
          <w:rStyle w:val="QWordZchn"/>
          <w:rFonts w:eastAsia="Calibri"/>
        </w:rPr>
        <w:t xml:space="preserve">=0L, </w:t>
      </w:r>
      <w:proofErr w:type="spellStart"/>
      <w:r>
        <w:rPr>
          <w:rStyle w:val="QWordZchn"/>
          <w:rFonts w:eastAsia="Calibri"/>
        </w:rPr>
        <w:t>second</w:t>
      </w:r>
      <w:proofErr w:type="spellEnd"/>
      <w:r>
        <w:rPr>
          <w:rStyle w:val="QWordZchn"/>
          <w:rFonts w:eastAsia="Calibri"/>
        </w:rPr>
        <w:t>=1L)</w:t>
      </w:r>
      <w:r>
        <w:rPr>
          <w:rFonts w:eastAsia="Calibri"/>
        </w:rPr>
        <w:t xml:space="preserve">, </w:t>
      </w:r>
      <w:r w:rsidRPr="00D37D7B">
        <w:rPr>
          <w:rFonts w:eastAsia="Calibri"/>
        </w:rPr>
        <w:t xml:space="preserve">die aus einer </w:t>
      </w:r>
      <w:r w:rsidRPr="00D37D7B">
        <w:rPr>
          <w:rFonts w:eastAsia="MS Mincho"/>
        </w:rPr>
        <w:t xml:space="preserve">Lauflängen-Codierung eine binäre Folge erzeugt, die aus den durch </w:t>
      </w:r>
      <w:proofErr w:type="spellStart"/>
      <w:r w:rsidRPr="00D37D7B">
        <w:rPr>
          <w:rStyle w:val="QWordZchn"/>
          <w:rFonts w:eastAsia="Calibri"/>
        </w:rPr>
        <w:t>first</w:t>
      </w:r>
      <w:proofErr w:type="spellEnd"/>
      <w:r w:rsidRPr="00D37D7B">
        <w:rPr>
          <w:rFonts w:eastAsia="Calibri"/>
        </w:rPr>
        <w:t xml:space="preserve"> und </w:t>
      </w:r>
      <w:proofErr w:type="spellStart"/>
      <w:r w:rsidRPr="00D37D7B">
        <w:rPr>
          <w:rStyle w:val="QWordZchn"/>
          <w:rFonts w:eastAsia="Calibri"/>
        </w:rPr>
        <w:t>second</w:t>
      </w:r>
      <w:proofErr w:type="spellEnd"/>
      <w:r w:rsidRPr="00D37D7B">
        <w:rPr>
          <w:rFonts w:eastAsia="Calibri"/>
        </w:rPr>
        <w:t xml:space="preserve"> spezifizierten Symbolen besteht.</w:t>
      </w:r>
      <w:r>
        <w:rPr>
          <w:rFonts w:eastAsia="Calibri"/>
        </w:rPr>
        <w:t xml:space="preserve"> In der folgenden Tabelle sehen Sie einige Beispiele:</w:t>
      </w:r>
    </w:p>
    <w:tbl>
      <w:tblPr>
        <w:tblStyle w:val="Tabellenraster"/>
        <w:tblW w:w="9351" w:type="dxa"/>
        <w:jc w:val="center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988"/>
        <w:gridCol w:w="1842"/>
        <w:gridCol w:w="2694"/>
        <w:gridCol w:w="3827"/>
      </w:tblGrid>
      <w:tr w:rsidR="009E6B22" w:rsidRPr="008D1FC7" w14:paraId="749530BB" w14:textId="77777777" w:rsidTr="009E6B22">
        <w:trPr>
          <w:jc w:val="center"/>
        </w:trPr>
        <w:tc>
          <w:tcPr>
            <w:tcW w:w="988" w:type="dxa"/>
            <w:shd w:val="clear" w:color="auto" w:fill="D0CECE" w:themeFill="background2" w:themeFillShade="E6"/>
          </w:tcPr>
          <w:p w14:paraId="16CA486D" w14:textId="16D80129" w:rsidR="009E6B22" w:rsidRPr="00D37D7B" w:rsidRDefault="009E6B22" w:rsidP="009E6B22">
            <w:pPr>
              <w:pStyle w:val="QWord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1842" w:type="dxa"/>
            <w:shd w:val="clear" w:color="auto" w:fill="D0CECE" w:themeFill="background2" w:themeFillShade="E6"/>
          </w:tcPr>
          <w:p w14:paraId="694945AD" w14:textId="4E001C5D" w:rsidR="009E6B22" w:rsidRPr="00D37D7B" w:rsidRDefault="009E6B22" w:rsidP="009E6B22">
            <w:pPr>
              <w:pStyle w:val="QWords"/>
              <w:ind w:left="0"/>
              <w:jc w:val="center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Style w:val="QWordZchn"/>
                <w:rFonts w:eastAsia="Calibri"/>
                <w:sz w:val="16"/>
                <w:szCs w:val="16"/>
              </w:rPr>
              <w:t>llaenge</w:t>
            </w:r>
            <w:r w:rsidRPr="00D37D7B">
              <w:rPr>
                <w:rStyle w:val="QWordZchn"/>
                <w:rFonts w:eastAsia="Calibri"/>
                <w:sz w:val="16"/>
                <w:szCs w:val="16"/>
              </w:rPr>
              <w:t>Inverse</w:t>
            </w:r>
            <w:proofErr w:type="spellEnd"/>
            <w:r w:rsidRPr="00D37D7B">
              <w:rPr>
                <w:rStyle w:val="QWordZchn"/>
                <w:rFonts w:eastAsia="Calibri"/>
                <w:sz w:val="16"/>
                <w:szCs w:val="16"/>
              </w:rPr>
              <w:t>(</w:t>
            </w:r>
            <w:r>
              <w:rPr>
                <w:rStyle w:val="QWordZchn"/>
                <w:rFonts w:eastAsia="Calibri"/>
                <w:sz w:val="16"/>
                <w:szCs w:val="16"/>
              </w:rPr>
              <w:t>r)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B02F403" w14:textId="479A782A" w:rsidR="009E6B22" w:rsidRPr="00D37D7B" w:rsidRDefault="009E6B22" w:rsidP="009E6B22">
            <w:pPr>
              <w:pStyle w:val="QWords"/>
              <w:ind w:left="0"/>
              <w:jc w:val="center"/>
              <w:rPr>
                <w:rStyle w:val="QWordZchn"/>
                <w:rFonts w:eastAsia="Calibri"/>
                <w:sz w:val="16"/>
                <w:szCs w:val="16"/>
              </w:rPr>
            </w:pPr>
            <w:proofErr w:type="spellStart"/>
            <w:r>
              <w:rPr>
                <w:rStyle w:val="QWordZchn"/>
                <w:rFonts w:eastAsia="Calibri"/>
                <w:sz w:val="16"/>
                <w:szCs w:val="16"/>
              </w:rPr>
              <w:t>llaenge</w:t>
            </w:r>
            <w:r w:rsidRPr="00D37D7B">
              <w:rPr>
                <w:rStyle w:val="QWordZchn"/>
                <w:rFonts w:eastAsia="Calibri"/>
                <w:sz w:val="16"/>
                <w:szCs w:val="16"/>
              </w:rPr>
              <w:t>Inverse</w:t>
            </w:r>
            <w:proofErr w:type="spellEnd"/>
            <w:r w:rsidRPr="00D37D7B">
              <w:rPr>
                <w:rStyle w:val="QWordZchn"/>
                <w:rFonts w:eastAsia="Calibri"/>
                <w:sz w:val="16"/>
                <w:szCs w:val="16"/>
              </w:rPr>
              <w:t>(</w:t>
            </w:r>
            <w:r>
              <w:rPr>
                <w:rStyle w:val="QWordZchn"/>
                <w:rFonts w:eastAsia="Calibri"/>
                <w:sz w:val="16"/>
                <w:szCs w:val="16"/>
              </w:rPr>
              <w:t>r</w:t>
            </w:r>
            <w:r w:rsidRPr="00D37D7B">
              <w:rPr>
                <w:rStyle w:val="QWordZchn"/>
                <w:rFonts w:eastAsia="Calibri"/>
                <w:sz w:val="16"/>
                <w:szCs w:val="16"/>
              </w:rPr>
              <w:t xml:space="preserve">, </w:t>
            </w:r>
            <w:proofErr w:type="spellStart"/>
            <w:r w:rsidRPr="00D37D7B">
              <w:rPr>
                <w:rStyle w:val="QWordZchn"/>
                <w:rFonts w:eastAsia="Calibri"/>
                <w:sz w:val="16"/>
                <w:szCs w:val="16"/>
              </w:rPr>
              <w:t>first</w:t>
            </w:r>
            <w:proofErr w:type="spellEnd"/>
            <w:r w:rsidRPr="00D37D7B">
              <w:rPr>
                <w:rStyle w:val="QWordZchn"/>
                <w:rFonts w:eastAsia="Calibri"/>
                <w:sz w:val="16"/>
                <w:szCs w:val="16"/>
              </w:rPr>
              <w:t>=</w:t>
            </w:r>
            <w:r>
              <w:rPr>
                <w:rStyle w:val="QWordZchn"/>
                <w:rFonts w:eastAsia="Calibri"/>
                <w:sz w:val="16"/>
                <w:szCs w:val="16"/>
              </w:rPr>
              <w:t>-1L</w:t>
            </w:r>
            <w:r w:rsidRPr="00D37D7B">
              <w:rPr>
                <w:rStyle w:val="QWordZchn"/>
                <w:rFonts w:eastAsia="Calibri"/>
                <w:sz w:val="16"/>
                <w:szCs w:val="16"/>
              </w:rPr>
              <w:t>)</w:t>
            </w:r>
          </w:p>
        </w:tc>
        <w:tc>
          <w:tcPr>
            <w:tcW w:w="3827" w:type="dxa"/>
            <w:shd w:val="clear" w:color="auto" w:fill="D0CECE" w:themeFill="background2" w:themeFillShade="E6"/>
          </w:tcPr>
          <w:p w14:paraId="7B57DBB9" w14:textId="28CE6D70" w:rsidR="009E6B22" w:rsidRPr="00D37D7B" w:rsidRDefault="009E6B22" w:rsidP="009E6B22">
            <w:pPr>
              <w:pStyle w:val="QWords"/>
              <w:ind w:left="0"/>
              <w:jc w:val="center"/>
              <w:rPr>
                <w:rStyle w:val="QWordZchn"/>
                <w:rFonts w:eastAsia="Calibri"/>
                <w:sz w:val="16"/>
                <w:szCs w:val="16"/>
              </w:rPr>
            </w:pPr>
            <w:proofErr w:type="spellStart"/>
            <w:r>
              <w:rPr>
                <w:rStyle w:val="QWordZchn"/>
                <w:rFonts w:eastAsia="Calibri"/>
                <w:sz w:val="16"/>
                <w:szCs w:val="16"/>
              </w:rPr>
              <w:t>llaenge</w:t>
            </w:r>
            <w:r w:rsidRPr="00D37D7B">
              <w:rPr>
                <w:rStyle w:val="QWordZchn"/>
                <w:rFonts w:eastAsia="Calibri"/>
                <w:sz w:val="16"/>
                <w:szCs w:val="16"/>
              </w:rPr>
              <w:t>Inverse</w:t>
            </w:r>
            <w:proofErr w:type="spellEnd"/>
            <w:r w:rsidRPr="00D37D7B">
              <w:rPr>
                <w:rStyle w:val="QWordZchn"/>
                <w:rFonts w:eastAsia="Calibri"/>
                <w:sz w:val="16"/>
                <w:szCs w:val="16"/>
              </w:rPr>
              <w:t>(</w:t>
            </w:r>
            <w:r>
              <w:rPr>
                <w:rStyle w:val="QWordZchn"/>
                <w:rFonts w:eastAsia="Calibri"/>
                <w:sz w:val="16"/>
                <w:szCs w:val="16"/>
              </w:rPr>
              <w:t>r</w:t>
            </w:r>
            <w:r w:rsidRPr="00D37D7B">
              <w:rPr>
                <w:rStyle w:val="QWordZchn"/>
                <w:rFonts w:eastAsia="Calibri"/>
                <w:sz w:val="16"/>
                <w:szCs w:val="16"/>
              </w:rPr>
              <w:t xml:space="preserve">, </w:t>
            </w:r>
            <w:proofErr w:type="spellStart"/>
            <w:r w:rsidRPr="00D37D7B">
              <w:rPr>
                <w:rStyle w:val="QWordZchn"/>
                <w:rFonts w:eastAsia="Calibri"/>
                <w:sz w:val="16"/>
                <w:szCs w:val="16"/>
              </w:rPr>
              <w:t>first</w:t>
            </w:r>
            <w:proofErr w:type="spellEnd"/>
            <w:r w:rsidRPr="00D37D7B">
              <w:rPr>
                <w:rStyle w:val="QWordZchn"/>
                <w:rFonts w:eastAsia="Calibri"/>
                <w:sz w:val="16"/>
                <w:szCs w:val="16"/>
              </w:rPr>
              <w:t>=</w:t>
            </w:r>
            <w:r>
              <w:rPr>
                <w:rStyle w:val="QWordZchn"/>
                <w:rFonts w:eastAsia="Calibri"/>
                <w:sz w:val="16"/>
                <w:szCs w:val="16"/>
              </w:rPr>
              <w:t xml:space="preserve">"+", </w:t>
            </w:r>
            <w:proofErr w:type="spellStart"/>
            <w:r>
              <w:rPr>
                <w:rStyle w:val="QWordZchn"/>
                <w:rFonts w:eastAsia="Calibri"/>
                <w:sz w:val="16"/>
                <w:szCs w:val="16"/>
              </w:rPr>
              <w:t>second</w:t>
            </w:r>
            <w:proofErr w:type="spellEnd"/>
            <w:r>
              <w:rPr>
                <w:rStyle w:val="QWordZchn"/>
                <w:rFonts w:eastAsia="Calibri"/>
                <w:sz w:val="16"/>
                <w:szCs w:val="16"/>
              </w:rPr>
              <w:t>="-"</w:t>
            </w:r>
            <w:r w:rsidRPr="00D37D7B">
              <w:rPr>
                <w:rStyle w:val="QWordZchn"/>
                <w:rFonts w:eastAsia="Calibri"/>
                <w:sz w:val="16"/>
                <w:szCs w:val="16"/>
              </w:rPr>
              <w:t>)</w:t>
            </w:r>
          </w:p>
        </w:tc>
      </w:tr>
      <w:tr w:rsidR="009E6B22" w:rsidRPr="006B285A" w14:paraId="78CDAB58" w14:textId="77777777" w:rsidTr="009E6B22">
        <w:trPr>
          <w:jc w:val="center"/>
        </w:trPr>
        <w:tc>
          <w:tcPr>
            <w:tcW w:w="988" w:type="dxa"/>
          </w:tcPr>
          <w:p w14:paraId="1A7B5EC3" w14:textId="77777777" w:rsidR="009E6B22" w:rsidRPr="009E3EF5" w:rsidRDefault="009E6B22" w:rsidP="00DB6BE0">
            <w:pPr>
              <w:pStyle w:val="QWor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3,2,1</w:t>
            </w:r>
          </w:p>
        </w:tc>
        <w:tc>
          <w:tcPr>
            <w:tcW w:w="1842" w:type="dxa"/>
          </w:tcPr>
          <w:p w14:paraId="09EF16D1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0,0,0,1,1,0</w:t>
            </w:r>
          </w:p>
        </w:tc>
        <w:tc>
          <w:tcPr>
            <w:tcW w:w="2694" w:type="dxa"/>
          </w:tcPr>
          <w:p w14:paraId="344AF757" w14:textId="44BDF8E4" w:rsidR="009E6B22" w:rsidRPr="009E3EF5" w:rsidRDefault="009E6B22" w:rsidP="004F7AE4">
            <w:pPr>
              <w:pStyle w:val="QWords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-1,-1,-1,</w:t>
            </w:r>
            <w:r w:rsidR="004F7AE4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,</w:t>
            </w:r>
            <w:r w:rsidR="004F7AE4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,-1</w:t>
            </w:r>
          </w:p>
        </w:tc>
        <w:tc>
          <w:tcPr>
            <w:tcW w:w="3827" w:type="dxa"/>
          </w:tcPr>
          <w:p w14:paraId="3AFF8CE9" w14:textId="77777777" w:rsidR="009E6B22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+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+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+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-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-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+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</w:p>
        </w:tc>
      </w:tr>
      <w:tr w:rsidR="009E6B22" w:rsidRPr="006B285A" w14:paraId="4B14CD70" w14:textId="77777777" w:rsidTr="009E6B22">
        <w:trPr>
          <w:jc w:val="center"/>
        </w:trPr>
        <w:tc>
          <w:tcPr>
            <w:tcW w:w="988" w:type="dxa"/>
          </w:tcPr>
          <w:p w14:paraId="053353F8" w14:textId="77777777" w:rsidR="009E6B22" w:rsidRPr="009E3EF5" w:rsidRDefault="009E6B22" w:rsidP="00DB6BE0">
            <w:pPr>
              <w:pStyle w:val="QWor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1,4</w:t>
            </w:r>
          </w:p>
        </w:tc>
        <w:tc>
          <w:tcPr>
            <w:tcW w:w="1842" w:type="dxa"/>
          </w:tcPr>
          <w:p w14:paraId="1D291475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0,1,1,1,1</w:t>
            </w:r>
          </w:p>
        </w:tc>
        <w:tc>
          <w:tcPr>
            <w:tcW w:w="2694" w:type="dxa"/>
          </w:tcPr>
          <w:p w14:paraId="4C028B4B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-1,1,1,1,1</w:t>
            </w:r>
          </w:p>
        </w:tc>
        <w:tc>
          <w:tcPr>
            <w:tcW w:w="3827" w:type="dxa"/>
          </w:tcPr>
          <w:p w14:paraId="18A69E54" w14:textId="77777777" w:rsidR="009E6B22" w:rsidRPr="009E3EF5" w:rsidRDefault="009E6B22" w:rsidP="00DB6BE0">
            <w:pPr>
              <w:pStyle w:val="QWords"/>
              <w:ind w:left="0"/>
              <w:rPr>
                <w:sz w:val="16"/>
                <w:szCs w:val="16"/>
              </w:rPr>
            </w:pP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+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-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-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-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,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-</w:t>
            </w:r>
            <w:r>
              <w:rPr>
                <w:rStyle w:val="QWordZchn"/>
                <w:rFonts w:eastAsia="Calibri"/>
                <w:sz w:val="16"/>
                <w:szCs w:val="16"/>
              </w:rPr>
              <w:t>"</w:t>
            </w:r>
          </w:p>
        </w:tc>
      </w:tr>
    </w:tbl>
    <w:p w14:paraId="781A221E" w14:textId="77777777" w:rsidR="009E6B22" w:rsidRDefault="009E6B22" w:rsidP="009E6B22"/>
    <w:p w14:paraId="1D9BD056" w14:textId="0295F593" w:rsidR="009E6B22" w:rsidRDefault="009E6B22" w:rsidP="00741AD8">
      <w:pPr>
        <w:pStyle w:val="Listenabsatz"/>
        <w:numPr>
          <w:ilvl w:val="0"/>
          <w:numId w:val="13"/>
        </w:numPr>
      </w:pPr>
      <w:r>
        <w:t xml:space="preserve">Testen Sie Ihre implementierten Funktionen mithilfe </w:t>
      </w:r>
      <w:r w:rsidR="008C4F8E">
        <w:t>der folgenden</w:t>
      </w:r>
      <w:r>
        <w:t xml:space="preserve"> Funktion:</w:t>
      </w:r>
    </w:p>
    <w:p w14:paraId="7D943B65" w14:textId="77777777" w:rsidR="009E6B22" w:rsidRPr="00507BB2" w:rsidRDefault="009E6B22" w:rsidP="004F7AE4">
      <w:pPr>
        <w:pStyle w:val="QT3"/>
        <w:ind w:left="720"/>
      </w:pPr>
      <w:proofErr w:type="spellStart"/>
      <w:r w:rsidRPr="00507BB2">
        <w:t>testLaufLaenge</w:t>
      </w:r>
      <w:proofErr w:type="spellEnd"/>
      <w:r w:rsidRPr="00507BB2">
        <w:t xml:space="preserve"> &lt;- </w:t>
      </w:r>
      <w:proofErr w:type="spellStart"/>
      <w:proofErr w:type="gramStart"/>
      <w:r w:rsidRPr="00507BB2">
        <w:t>function</w:t>
      </w:r>
      <w:proofErr w:type="spellEnd"/>
      <w:r w:rsidRPr="00507BB2">
        <w:t>(</w:t>
      </w:r>
      <w:proofErr w:type="spellStart"/>
      <w:proofErr w:type="gramEnd"/>
      <w:r w:rsidRPr="00507BB2">
        <w:t>anzahl</w:t>
      </w:r>
      <w:proofErr w:type="spellEnd"/>
      <w:r w:rsidRPr="00507BB2">
        <w:t xml:space="preserve"> = 16L, </w:t>
      </w:r>
      <w:proofErr w:type="spellStart"/>
      <w:r w:rsidRPr="00507BB2">
        <w:t>maxLaenge</w:t>
      </w:r>
      <w:proofErr w:type="spellEnd"/>
      <w:r w:rsidRPr="00507BB2">
        <w:t xml:space="preserve"> = 12) {</w:t>
      </w:r>
    </w:p>
    <w:p w14:paraId="3AB78ED3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07BB2">
        <w:t xml:space="preserve">  </w:t>
      </w:r>
      <w:proofErr w:type="gramStart"/>
      <w:r w:rsidRPr="005742DE">
        <w:rPr>
          <w:lang w:val="en-US"/>
        </w:rPr>
        <w:t>for(</w:t>
      </w:r>
      <w:proofErr w:type="spellStart"/>
      <w:proofErr w:type="gramEnd"/>
      <w:r w:rsidRPr="005742DE">
        <w:rPr>
          <w:lang w:val="en-US"/>
        </w:rPr>
        <w:t>i</w:t>
      </w:r>
      <w:proofErr w:type="spellEnd"/>
      <w:r w:rsidRPr="005742DE">
        <w:rPr>
          <w:lang w:val="en-US"/>
        </w:rPr>
        <w:t xml:space="preserve"> in 1:anzahl){ </w:t>
      </w:r>
    </w:p>
    <w:p w14:paraId="2EEEF551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n &lt;- </w:t>
      </w:r>
      <w:proofErr w:type="gramStart"/>
      <w:r w:rsidRPr="005742DE">
        <w:rPr>
          <w:lang w:val="en-US"/>
        </w:rPr>
        <w:t>sample(</w:t>
      </w:r>
      <w:proofErr w:type="gramEnd"/>
      <w:r w:rsidRPr="005742DE">
        <w:rPr>
          <w:lang w:val="en-US"/>
        </w:rPr>
        <w:t>1:maxLaenge,1)</w:t>
      </w:r>
    </w:p>
    <w:p w14:paraId="2045F4E7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x &lt;- sample(</w:t>
      </w:r>
      <w:proofErr w:type="gramStart"/>
      <w:r w:rsidRPr="005742DE">
        <w:rPr>
          <w:lang w:val="en-US"/>
        </w:rPr>
        <w:t>c(</w:t>
      </w:r>
      <w:proofErr w:type="gramEnd"/>
      <w:r w:rsidRPr="005742DE">
        <w:rPr>
          <w:lang w:val="en-US"/>
        </w:rPr>
        <w:t>0L,1L),</w:t>
      </w:r>
      <w:proofErr w:type="spellStart"/>
      <w:r w:rsidRPr="005742DE">
        <w:rPr>
          <w:lang w:val="en-US"/>
        </w:rPr>
        <w:t>n,TRUE</w:t>
      </w:r>
      <w:proofErr w:type="spellEnd"/>
      <w:r w:rsidRPr="005742DE">
        <w:rPr>
          <w:lang w:val="en-US"/>
        </w:rPr>
        <w:t>)</w:t>
      </w:r>
    </w:p>
    <w:p w14:paraId="36D0F88B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r &lt;- </w:t>
      </w:r>
      <w:proofErr w:type="spellStart"/>
      <w:r w:rsidRPr="005742DE">
        <w:rPr>
          <w:lang w:val="en-US"/>
        </w:rPr>
        <w:t>llaenge</w:t>
      </w:r>
      <w:proofErr w:type="spellEnd"/>
      <w:r w:rsidRPr="005742DE">
        <w:rPr>
          <w:lang w:val="en-US"/>
        </w:rPr>
        <w:t>(x)</w:t>
      </w:r>
    </w:p>
    <w:p w14:paraId="09DBAFEF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</w:t>
      </w:r>
      <w:proofErr w:type="gramStart"/>
      <w:r w:rsidRPr="005742DE">
        <w:rPr>
          <w:lang w:val="en-US"/>
        </w:rPr>
        <w:t>print(</w:t>
      </w:r>
      <w:proofErr w:type="gramEnd"/>
      <w:r w:rsidRPr="005742DE">
        <w:rPr>
          <w:lang w:val="en-US"/>
        </w:rPr>
        <w:t>r)</w:t>
      </w:r>
    </w:p>
    <w:p w14:paraId="4BF92995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y &lt;- </w:t>
      </w:r>
      <w:proofErr w:type="spellStart"/>
      <w:r w:rsidRPr="005742DE">
        <w:rPr>
          <w:lang w:val="en-US"/>
        </w:rPr>
        <w:t>llaengeInverse</w:t>
      </w:r>
      <w:proofErr w:type="spellEnd"/>
      <w:r w:rsidRPr="005742DE">
        <w:rPr>
          <w:lang w:val="en-US"/>
        </w:rPr>
        <w:t>(r, 1L, 0L)</w:t>
      </w:r>
    </w:p>
    <w:p w14:paraId="30BD1717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</w:t>
      </w:r>
      <w:proofErr w:type="gramStart"/>
      <w:r w:rsidRPr="005742DE">
        <w:rPr>
          <w:lang w:val="en-US"/>
        </w:rPr>
        <w:t>if(</w:t>
      </w:r>
      <w:proofErr w:type="gramEnd"/>
      <w:r w:rsidRPr="005742DE">
        <w:rPr>
          <w:lang w:val="en-US"/>
        </w:rPr>
        <w:t>y[1] != x[1])</w:t>
      </w:r>
    </w:p>
    <w:p w14:paraId="612B9EA7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  y &lt;- 1-y</w:t>
      </w:r>
    </w:p>
    <w:p w14:paraId="61724994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</w:t>
      </w:r>
      <w:proofErr w:type="gramStart"/>
      <w:r w:rsidRPr="005742DE">
        <w:rPr>
          <w:lang w:val="en-US"/>
        </w:rPr>
        <w:t>if(</w:t>
      </w:r>
      <w:proofErr w:type="gramEnd"/>
      <w:r w:rsidRPr="005742DE">
        <w:rPr>
          <w:lang w:val="en-US"/>
        </w:rPr>
        <w:t xml:space="preserve">any(x != y))  </w:t>
      </w:r>
    </w:p>
    <w:p w14:paraId="787D9598" w14:textId="77777777" w:rsidR="009E6B22" w:rsidRPr="005742DE" w:rsidRDefault="009E6B22" w:rsidP="004F7AE4">
      <w:pPr>
        <w:pStyle w:val="QT3"/>
        <w:ind w:left="720"/>
        <w:rPr>
          <w:lang w:val="en-US"/>
        </w:rPr>
      </w:pPr>
      <w:r w:rsidRPr="005742DE">
        <w:rPr>
          <w:lang w:val="en-US"/>
        </w:rPr>
        <w:t xml:space="preserve">      </w:t>
      </w:r>
      <w:proofErr w:type="gramStart"/>
      <w:r w:rsidRPr="005742DE">
        <w:rPr>
          <w:lang w:val="en-US"/>
        </w:rPr>
        <w:t>stop(</w:t>
      </w:r>
      <w:proofErr w:type="gramEnd"/>
      <w:r w:rsidRPr="005742DE">
        <w:rPr>
          <w:lang w:val="en-US"/>
        </w:rPr>
        <w:t xml:space="preserve">"Test </w:t>
      </w:r>
      <w:proofErr w:type="spellStart"/>
      <w:r w:rsidRPr="005742DE">
        <w:rPr>
          <w:lang w:val="en-US"/>
        </w:rPr>
        <w:t>nicht</w:t>
      </w:r>
      <w:proofErr w:type="spellEnd"/>
      <w:r w:rsidRPr="005742DE">
        <w:rPr>
          <w:lang w:val="en-US"/>
        </w:rPr>
        <w:t xml:space="preserve"> </w:t>
      </w:r>
      <w:proofErr w:type="spellStart"/>
      <w:r w:rsidRPr="005742DE">
        <w:rPr>
          <w:lang w:val="en-US"/>
        </w:rPr>
        <w:t>bestanden</w:t>
      </w:r>
      <w:proofErr w:type="spellEnd"/>
      <w:r w:rsidRPr="005742DE">
        <w:rPr>
          <w:lang w:val="en-US"/>
        </w:rPr>
        <w:t>: ", x)</w:t>
      </w:r>
    </w:p>
    <w:p w14:paraId="04E0D877" w14:textId="77777777" w:rsidR="009E6B22" w:rsidRPr="00507BB2" w:rsidRDefault="009E6B22" w:rsidP="004F7AE4">
      <w:pPr>
        <w:pStyle w:val="QT3"/>
        <w:ind w:left="720"/>
      </w:pPr>
      <w:r w:rsidRPr="005742DE">
        <w:rPr>
          <w:lang w:val="en-US"/>
        </w:rPr>
        <w:t xml:space="preserve">  </w:t>
      </w:r>
      <w:r w:rsidRPr="00507BB2">
        <w:t xml:space="preserve">}  </w:t>
      </w:r>
    </w:p>
    <w:p w14:paraId="7A066AB3" w14:textId="25167D40" w:rsidR="009E6B22" w:rsidRDefault="009E6B22" w:rsidP="004F7AE4">
      <w:pPr>
        <w:pStyle w:val="QT3"/>
        <w:ind w:left="720"/>
      </w:pPr>
      <w:r w:rsidRPr="00507BB2">
        <w:t>}</w:t>
      </w:r>
    </w:p>
    <w:p w14:paraId="26A201E2" w14:textId="704428B6" w:rsidR="009E6B22" w:rsidRPr="002F1C3E" w:rsidRDefault="00070CFF" w:rsidP="00070CFF">
      <w:pPr>
        <w:ind w:firstLine="284"/>
        <w:rPr>
          <w:b/>
        </w:rPr>
      </w:pPr>
      <w:r w:rsidRPr="002F1C3E">
        <w:rPr>
          <w:b/>
        </w:rPr>
        <w:t>Hinweis</w:t>
      </w:r>
      <w:r w:rsidR="009E6B22" w:rsidRPr="002F1C3E">
        <w:rPr>
          <w:b/>
        </w:rPr>
        <w:t>:</w:t>
      </w:r>
    </w:p>
    <w:tbl>
      <w:tblPr>
        <w:tblStyle w:val="Tabellenraster"/>
        <w:tblW w:w="0" w:type="auto"/>
        <w:tblInd w:w="562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560"/>
        <w:gridCol w:w="5955"/>
      </w:tblGrid>
      <w:tr w:rsidR="009E6B22" w:rsidRPr="0072104E" w14:paraId="2F878228" w14:textId="77777777" w:rsidTr="00DB6BE0">
        <w:tc>
          <w:tcPr>
            <w:tcW w:w="1560" w:type="dxa"/>
          </w:tcPr>
          <w:p w14:paraId="41D95487" w14:textId="77777777" w:rsidR="009E6B22" w:rsidRPr="0072104E" w:rsidRDefault="009E6B22" w:rsidP="004F7AE4">
            <w:pPr>
              <w:pStyle w:val="QWord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5955" w:type="dxa"/>
          </w:tcPr>
          <w:p w14:paraId="498C8999" w14:textId="46C77FDE" w:rsidR="009E6B22" w:rsidRPr="0072104E" w:rsidRDefault="00070CFF" w:rsidP="004F7AE4">
            <w:pPr>
              <w:pStyle w:val="KeinLeerraum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Stoppt die Ausführung der aktuellen Anweisung und gibt eine </w:t>
            </w:r>
            <w:r w:rsidR="002F1C3E">
              <w:rPr>
                <w:sz w:val="18"/>
                <w:szCs w:val="18"/>
              </w:rPr>
              <w:t xml:space="preserve">entsprechende </w:t>
            </w:r>
            <w:r>
              <w:rPr>
                <w:sz w:val="18"/>
                <w:szCs w:val="18"/>
              </w:rPr>
              <w:t>Fehlermeldung aus</w:t>
            </w:r>
          </w:p>
        </w:tc>
      </w:tr>
    </w:tbl>
    <w:p w14:paraId="034A2121" w14:textId="6ACD2967" w:rsidR="00476D58" w:rsidRDefault="00476D58" w:rsidP="00476D58"/>
    <w:p w14:paraId="4DE5B02D" w14:textId="77777777" w:rsidR="00476D58" w:rsidRDefault="00476D58" w:rsidP="00476D58"/>
    <w:p w14:paraId="7745229F" w14:textId="331020A0" w:rsidR="00E145C5" w:rsidRPr="00E145C5" w:rsidRDefault="00E145C5" w:rsidP="00E145C5">
      <w:pPr>
        <w:pStyle w:val="Markiert1"/>
        <w:spacing w:before="240"/>
        <w:rPr>
          <w:b/>
          <w:bCs/>
        </w:rPr>
      </w:pPr>
      <w:r w:rsidRPr="00B35ED0">
        <w:rPr>
          <w:rStyle w:val="Fett"/>
        </w:rPr>
        <w:t>Wichtig</w:t>
      </w:r>
    </w:p>
    <w:p w14:paraId="324FD3BD" w14:textId="2F12975A" w:rsidR="00522712" w:rsidRPr="00E145C5" w:rsidRDefault="00522712" w:rsidP="00E145C5">
      <w:pPr>
        <w:pStyle w:val="AufzhlMarkiert"/>
        <w:rPr>
          <w:rFonts w:ascii="Consolas" w:hAnsi="Consolas"/>
          <w:color w:val="000000" w:themeColor="text1"/>
        </w:rPr>
      </w:pPr>
      <w:proofErr w:type="spellStart"/>
      <w:proofErr w:type="gramStart"/>
      <w:r w:rsidRPr="00E145C5">
        <w:rPr>
          <w:rFonts w:ascii="Consolas" w:hAnsi="Consolas"/>
          <w:color w:val="000000" w:themeColor="text1"/>
        </w:rPr>
        <w:t>as.character</w:t>
      </w:r>
      <w:proofErr w:type="spellEnd"/>
      <w:proofErr w:type="gramEnd"/>
      <w:r w:rsidRPr="00E145C5">
        <w:rPr>
          <w:rFonts w:ascii="Consolas" w:hAnsi="Consolas"/>
          <w:color w:val="000000" w:themeColor="text1"/>
        </w:rPr>
        <w:t>()</w:t>
      </w:r>
    </w:p>
    <w:p w14:paraId="3B7AB634" w14:textId="77777777" w:rsidR="00522712" w:rsidRPr="00E145C5" w:rsidRDefault="00522712" w:rsidP="00E145C5">
      <w:pPr>
        <w:pStyle w:val="AufzhlMarkiert"/>
        <w:rPr>
          <w:rFonts w:ascii="Consolas" w:hAnsi="Consolas"/>
          <w:color w:val="000000" w:themeColor="text1"/>
        </w:rPr>
      </w:pPr>
      <w:proofErr w:type="spellStart"/>
      <w:proofErr w:type="gramStart"/>
      <w:r w:rsidRPr="00E145C5">
        <w:rPr>
          <w:rFonts w:ascii="Consolas" w:hAnsi="Consolas"/>
          <w:color w:val="000000" w:themeColor="text1"/>
        </w:rPr>
        <w:t>as.double</w:t>
      </w:r>
      <w:proofErr w:type="spellEnd"/>
      <w:proofErr w:type="gramEnd"/>
      <w:r w:rsidRPr="00E145C5">
        <w:rPr>
          <w:rFonts w:ascii="Consolas" w:hAnsi="Consolas"/>
          <w:color w:val="000000" w:themeColor="text1"/>
        </w:rPr>
        <w:t>()</w:t>
      </w:r>
    </w:p>
    <w:p w14:paraId="2B1048AA" w14:textId="119A08AE" w:rsidR="00522712" w:rsidRDefault="00522712" w:rsidP="00617C8D">
      <w:pPr>
        <w:pStyle w:val="AufzhlMarkiert"/>
        <w:rPr>
          <w:rFonts w:ascii="Consolas" w:hAnsi="Consolas"/>
          <w:color w:val="000000" w:themeColor="text1"/>
        </w:rPr>
      </w:pPr>
      <w:proofErr w:type="spellStart"/>
      <w:proofErr w:type="gramStart"/>
      <w:r w:rsidRPr="00E145C5">
        <w:rPr>
          <w:rFonts w:ascii="Consolas" w:hAnsi="Consolas"/>
          <w:color w:val="000000" w:themeColor="text1"/>
        </w:rPr>
        <w:t>as.integer</w:t>
      </w:r>
      <w:proofErr w:type="spellEnd"/>
      <w:proofErr w:type="gramEnd"/>
      <w:r w:rsidRPr="00E145C5">
        <w:rPr>
          <w:rFonts w:ascii="Consolas" w:hAnsi="Consolas"/>
          <w:color w:val="000000" w:themeColor="text1"/>
        </w:rPr>
        <w:t>()</w:t>
      </w:r>
    </w:p>
    <w:p w14:paraId="0DA1272D" w14:textId="5E6BFEA7" w:rsidR="00BC0695" w:rsidRDefault="00E145C5" w:rsidP="00BE6BFF">
      <w:pPr>
        <w:pStyle w:val="AufzhlMarkiert"/>
        <w:rPr>
          <w:rFonts w:ascii="Consolas" w:hAnsi="Consolas"/>
          <w:color w:val="000000" w:themeColor="text1"/>
        </w:rPr>
      </w:pPr>
      <w:proofErr w:type="spellStart"/>
      <w:proofErr w:type="gramStart"/>
      <w:r>
        <w:rPr>
          <w:rFonts w:ascii="Consolas" w:hAnsi="Consolas"/>
          <w:color w:val="000000" w:themeColor="text1"/>
        </w:rPr>
        <w:t>var</w:t>
      </w:r>
      <w:proofErr w:type="spellEnd"/>
      <w:r>
        <w:rPr>
          <w:rFonts w:ascii="Consolas" w:hAnsi="Consolas"/>
          <w:color w:val="000000" w:themeColor="text1"/>
        </w:rPr>
        <w:t>(</w:t>
      </w:r>
      <w:proofErr w:type="gramEnd"/>
      <w:r>
        <w:rPr>
          <w:rFonts w:ascii="Consolas" w:hAnsi="Consolas"/>
          <w:color w:val="000000" w:themeColor="text1"/>
        </w:rPr>
        <w:t>)</w:t>
      </w:r>
    </w:p>
    <w:p w14:paraId="627D3D30" w14:textId="298835A4" w:rsidR="00617C8D" w:rsidRPr="00C041ED" w:rsidRDefault="00A7705C" w:rsidP="002F1C3E">
      <w:pPr>
        <w:pStyle w:val="AufzhlMarkiert"/>
        <w:rPr>
          <w:szCs w:val="22"/>
        </w:rPr>
      </w:pPr>
      <w:proofErr w:type="spellStart"/>
      <w:proofErr w:type="gramStart"/>
      <w:r w:rsidRPr="00C041ED">
        <w:rPr>
          <w:rFonts w:ascii="Consolas" w:hAnsi="Consolas"/>
          <w:szCs w:val="22"/>
        </w:rPr>
        <w:t>stop</w:t>
      </w:r>
      <w:proofErr w:type="spellEnd"/>
      <w:r w:rsidRPr="00C041ED">
        <w:rPr>
          <w:rFonts w:ascii="Consolas" w:hAnsi="Consolas"/>
          <w:szCs w:val="22"/>
        </w:rPr>
        <w:t>(</w:t>
      </w:r>
      <w:proofErr w:type="gramEnd"/>
      <w:r w:rsidRPr="00C041ED">
        <w:rPr>
          <w:rFonts w:ascii="Consolas" w:hAnsi="Consolas"/>
          <w:szCs w:val="22"/>
        </w:rPr>
        <w:t>)</w:t>
      </w:r>
    </w:p>
    <w:p w14:paraId="686EE4E0" w14:textId="77777777" w:rsidR="00617C8D" w:rsidRPr="00617C8D" w:rsidRDefault="00617C8D" w:rsidP="00617C8D"/>
    <w:sectPr w:rsidR="00617C8D" w:rsidRPr="00617C8D" w:rsidSect="00AA008C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9E402" w14:textId="77777777" w:rsidR="00DC0E15" w:rsidRDefault="00DC0E15" w:rsidP="00B22FB3"/>
    <w:p w14:paraId="6BED274C" w14:textId="77777777" w:rsidR="00DC0E15" w:rsidRDefault="00DC0E15" w:rsidP="00B22FB3"/>
    <w:p w14:paraId="04097125" w14:textId="77777777" w:rsidR="00DC0E15" w:rsidRDefault="00DC0E15" w:rsidP="00B22FB3"/>
    <w:p w14:paraId="79464685" w14:textId="77777777" w:rsidR="00DC0E15" w:rsidRDefault="00DC0E15"/>
  </w:endnote>
  <w:endnote w:type="continuationSeparator" w:id="0">
    <w:p w14:paraId="2B99DF69" w14:textId="77777777" w:rsidR="00DC0E15" w:rsidRDefault="00DC0E15" w:rsidP="00B22FB3"/>
    <w:p w14:paraId="491C8055" w14:textId="77777777" w:rsidR="00DC0E15" w:rsidRDefault="00DC0E15" w:rsidP="00B22FB3"/>
    <w:p w14:paraId="657417C4" w14:textId="77777777" w:rsidR="00DC0E15" w:rsidRDefault="00DC0E15" w:rsidP="00B22FB3"/>
    <w:p w14:paraId="31C0A0B5" w14:textId="77777777" w:rsidR="00DC0E15" w:rsidRDefault="00DC0E15"/>
  </w:endnote>
  <w:endnote w:type="continuationNotice" w:id="1">
    <w:p w14:paraId="0B05D009" w14:textId="77777777" w:rsidR="00DC0E15" w:rsidRDefault="00DC0E15" w:rsidP="00B22FB3"/>
    <w:p w14:paraId="790AAA14" w14:textId="77777777" w:rsidR="00DC0E15" w:rsidRDefault="00DC0E15" w:rsidP="00B22FB3"/>
    <w:p w14:paraId="292BC60A" w14:textId="77777777" w:rsidR="00DC0E15" w:rsidRDefault="00DC0E15" w:rsidP="00B22FB3"/>
    <w:p w14:paraId="0F594261" w14:textId="77777777" w:rsidR="00DC0E15" w:rsidRDefault="00DC0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66C6528A" w:rsidR="00BC0695" w:rsidRPr="00D3643B" w:rsidRDefault="00BC0695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="009E6B22" w:rsidRPr="004F7AE4">
      <w:rPr>
        <w:rFonts w:asciiTheme="minorHAnsi" w:hAnsiTheme="minorHAnsi" w:cstheme="minorHAnsi"/>
        <w:sz w:val="24"/>
        <w:szCs w:val="24"/>
      </w:rPr>
      <w:t xml:space="preserve">Seite </w: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="009E6B22"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6147D">
      <w:rPr>
        <w:rFonts w:asciiTheme="minorHAnsi" w:hAnsiTheme="minorHAnsi" w:cstheme="minorHAnsi"/>
        <w:bCs/>
        <w:noProof/>
        <w:sz w:val="24"/>
        <w:szCs w:val="24"/>
      </w:rPr>
      <w:t>4</w: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="009E6B22" w:rsidRPr="004F7AE4">
      <w:rPr>
        <w:rFonts w:asciiTheme="minorHAnsi" w:hAnsiTheme="minorHAnsi" w:cstheme="minorHAnsi"/>
        <w:sz w:val="24"/>
        <w:szCs w:val="24"/>
      </w:rPr>
      <w:t xml:space="preserve"> von </w: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="009E6B22"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6147D">
      <w:rPr>
        <w:rFonts w:asciiTheme="minorHAnsi" w:hAnsiTheme="minorHAnsi" w:cstheme="minorHAnsi"/>
        <w:bCs/>
        <w:noProof/>
        <w:sz w:val="24"/>
        <w:szCs w:val="24"/>
      </w:rPr>
      <w:t>4</w:t>
    </w:r>
    <w:r w:rsidR="009E6B22"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jwRScript_ueb_Kapitel2_a1.docx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6511274C" w:rsidR="00BC0695" w:rsidRDefault="00BC0695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="00E0668D" w:rsidRPr="004F7AE4">
      <w:rPr>
        <w:rFonts w:asciiTheme="minorHAnsi" w:hAnsiTheme="minorHAnsi" w:cstheme="minorHAnsi"/>
        <w:sz w:val="24"/>
        <w:szCs w:val="24"/>
      </w:rPr>
      <w:t xml:space="preserve">Seite </w: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="00E0668D"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6147D">
      <w:rPr>
        <w:rFonts w:asciiTheme="minorHAnsi" w:hAnsiTheme="minorHAnsi" w:cstheme="minorHAnsi"/>
        <w:bCs/>
        <w:noProof/>
        <w:sz w:val="24"/>
        <w:szCs w:val="24"/>
      </w:rPr>
      <w:t>1</w: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="00E0668D" w:rsidRPr="004F7AE4">
      <w:rPr>
        <w:rFonts w:asciiTheme="minorHAnsi" w:hAnsiTheme="minorHAnsi" w:cstheme="minorHAnsi"/>
        <w:sz w:val="24"/>
        <w:szCs w:val="24"/>
      </w:rPr>
      <w:t xml:space="preserve"> von </w: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="00E0668D"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6147D">
      <w:rPr>
        <w:rFonts w:asciiTheme="minorHAnsi" w:hAnsiTheme="minorHAnsi" w:cstheme="minorHAnsi"/>
        <w:bCs/>
        <w:noProof/>
        <w:sz w:val="24"/>
        <w:szCs w:val="24"/>
      </w:rPr>
      <w:t>4</w:t>
    </w:r>
    <w:r w:rsidR="00E0668D"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jwRScript_ueb_Kapitel2_a1.docx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7A1491" w14:textId="77777777" w:rsidR="00DC0E15" w:rsidRDefault="00DC0E15" w:rsidP="00B27513">
      <w:pPr>
        <w:pStyle w:val="stdText"/>
      </w:pPr>
      <w:r>
        <w:continuationSeparator/>
      </w:r>
    </w:p>
    <w:p w14:paraId="4573DD76" w14:textId="77777777" w:rsidR="00DC0E15" w:rsidRDefault="00DC0E15"/>
  </w:footnote>
  <w:footnote w:type="continuationSeparator" w:id="0">
    <w:p w14:paraId="71492D2B" w14:textId="77777777" w:rsidR="00DC0E15" w:rsidRDefault="00DC0E15" w:rsidP="00B27513">
      <w:pPr>
        <w:pStyle w:val="stdText"/>
      </w:pPr>
      <w:r>
        <w:continuationSeparator/>
      </w:r>
    </w:p>
    <w:p w14:paraId="1F56AD74" w14:textId="77777777" w:rsidR="00DC0E15" w:rsidRDefault="00DC0E15"/>
  </w:footnote>
  <w:footnote w:type="continuationNotice" w:id="1">
    <w:p w14:paraId="1B554E46" w14:textId="77777777" w:rsidR="00DC0E15" w:rsidRDefault="00DC0E15" w:rsidP="00B22FB3"/>
    <w:p w14:paraId="32A8A421" w14:textId="77777777" w:rsidR="00DC0E15" w:rsidRDefault="00DC0E15" w:rsidP="00B22FB3"/>
    <w:p w14:paraId="0AAD5185" w14:textId="77777777" w:rsidR="00DC0E15" w:rsidRDefault="00DC0E15" w:rsidP="00B22FB3"/>
    <w:p w14:paraId="361D1264" w14:textId="77777777" w:rsidR="00DC0E15" w:rsidRDefault="00DC0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5260C649" w:rsidR="00BC0695" w:rsidRDefault="00BC0695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Übungen zu Kapitel </w:t>
        </w:r>
        <w:r w:rsidR="000D3558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3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BC0695" w:rsidRPr="00D47F29" w:rsidRDefault="00BC0695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0C3A42"/>
    <w:multiLevelType w:val="multilevel"/>
    <w:tmpl w:val="802E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B0F31CC"/>
    <w:multiLevelType w:val="hybridMultilevel"/>
    <w:tmpl w:val="25381E88"/>
    <w:lvl w:ilvl="0" w:tplc="D0E2F818">
      <w:start w:val="2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61738"/>
    <w:multiLevelType w:val="hybridMultilevel"/>
    <w:tmpl w:val="0E2602FA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C5591"/>
    <w:multiLevelType w:val="hybridMultilevel"/>
    <w:tmpl w:val="E45AE9AA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3276A"/>
    <w:multiLevelType w:val="hybridMultilevel"/>
    <w:tmpl w:val="838ABB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84F5A"/>
    <w:multiLevelType w:val="hybridMultilevel"/>
    <w:tmpl w:val="D460121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20076"/>
    <w:multiLevelType w:val="hybridMultilevel"/>
    <w:tmpl w:val="A670959E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5"/>
  </w:num>
  <w:num w:numId="5">
    <w:abstractNumId w:val="2"/>
  </w:num>
  <w:num w:numId="6">
    <w:abstractNumId w:val="13"/>
  </w:num>
  <w:num w:numId="7">
    <w:abstractNumId w:val="0"/>
  </w:num>
  <w:num w:numId="8">
    <w:abstractNumId w:val="10"/>
  </w:num>
  <w:num w:numId="9">
    <w:abstractNumId w:val="14"/>
  </w:num>
  <w:num w:numId="10">
    <w:abstractNumId w:val="11"/>
  </w:num>
  <w:num w:numId="11">
    <w:abstractNumId w:val="6"/>
  </w:num>
  <w:num w:numId="12">
    <w:abstractNumId w:val="7"/>
  </w:num>
  <w:num w:numId="13">
    <w:abstractNumId w:val="12"/>
  </w:num>
  <w:num w:numId="14">
    <w:abstractNumId w:val="9"/>
  </w:num>
  <w:num w:numId="15">
    <w:abstractNumId w:val="5"/>
  </w:num>
  <w:num w:numId="16">
    <w:abstractNumId w:val="1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986"/>
    <w:rsid w:val="000161A6"/>
    <w:rsid w:val="0002250E"/>
    <w:rsid w:val="00022B68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4304"/>
    <w:rsid w:val="00044C47"/>
    <w:rsid w:val="000473F9"/>
    <w:rsid w:val="00052A3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147D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CFF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2557"/>
    <w:rsid w:val="000930ED"/>
    <w:rsid w:val="00093F50"/>
    <w:rsid w:val="000942A9"/>
    <w:rsid w:val="000947B5"/>
    <w:rsid w:val="00096CF6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3558"/>
    <w:rsid w:val="000D4B25"/>
    <w:rsid w:val="000D4D46"/>
    <w:rsid w:val="000D551A"/>
    <w:rsid w:val="000D7091"/>
    <w:rsid w:val="000D7466"/>
    <w:rsid w:val="000E30EC"/>
    <w:rsid w:val="000E4D8F"/>
    <w:rsid w:val="000E4EDF"/>
    <w:rsid w:val="000E55B1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10D"/>
    <w:rsid w:val="00114B56"/>
    <w:rsid w:val="00115117"/>
    <w:rsid w:val="00115367"/>
    <w:rsid w:val="00115F8D"/>
    <w:rsid w:val="001161A4"/>
    <w:rsid w:val="00116671"/>
    <w:rsid w:val="00116F35"/>
    <w:rsid w:val="001233E0"/>
    <w:rsid w:val="00124295"/>
    <w:rsid w:val="00124321"/>
    <w:rsid w:val="00125930"/>
    <w:rsid w:val="00130968"/>
    <w:rsid w:val="00132861"/>
    <w:rsid w:val="00133377"/>
    <w:rsid w:val="00133C8E"/>
    <w:rsid w:val="00133CE1"/>
    <w:rsid w:val="00134420"/>
    <w:rsid w:val="001350EC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60CE"/>
    <w:rsid w:val="00176C42"/>
    <w:rsid w:val="00177E59"/>
    <w:rsid w:val="001802BE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F2F"/>
    <w:rsid w:val="001C5C0E"/>
    <w:rsid w:val="001C6012"/>
    <w:rsid w:val="001C6321"/>
    <w:rsid w:val="001C6934"/>
    <w:rsid w:val="001C698A"/>
    <w:rsid w:val="001C7917"/>
    <w:rsid w:val="001D06CD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713E"/>
    <w:rsid w:val="00247408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64CD"/>
    <w:rsid w:val="00267335"/>
    <w:rsid w:val="00267419"/>
    <w:rsid w:val="00270155"/>
    <w:rsid w:val="00271148"/>
    <w:rsid w:val="0027351E"/>
    <w:rsid w:val="00273723"/>
    <w:rsid w:val="00274ED4"/>
    <w:rsid w:val="00280473"/>
    <w:rsid w:val="00281CAE"/>
    <w:rsid w:val="0028207A"/>
    <w:rsid w:val="002824A9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D031F"/>
    <w:rsid w:val="002D0480"/>
    <w:rsid w:val="002D063A"/>
    <w:rsid w:val="002D0B42"/>
    <w:rsid w:val="002D161F"/>
    <w:rsid w:val="002D2223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1C3E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FDE"/>
    <w:rsid w:val="00335CC0"/>
    <w:rsid w:val="00335D90"/>
    <w:rsid w:val="00336CDC"/>
    <w:rsid w:val="003371F7"/>
    <w:rsid w:val="0034084B"/>
    <w:rsid w:val="00343E51"/>
    <w:rsid w:val="00344D3A"/>
    <w:rsid w:val="003465B9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283A"/>
    <w:rsid w:val="003929C6"/>
    <w:rsid w:val="0039318A"/>
    <w:rsid w:val="00393E3B"/>
    <w:rsid w:val="00393E82"/>
    <w:rsid w:val="00394009"/>
    <w:rsid w:val="00394AAF"/>
    <w:rsid w:val="003957B9"/>
    <w:rsid w:val="00395D4D"/>
    <w:rsid w:val="00396E5F"/>
    <w:rsid w:val="003974E2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974F0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3C1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4810"/>
    <w:rsid w:val="004F6692"/>
    <w:rsid w:val="004F7AE4"/>
    <w:rsid w:val="0050051F"/>
    <w:rsid w:val="00500703"/>
    <w:rsid w:val="00500AC2"/>
    <w:rsid w:val="005022A6"/>
    <w:rsid w:val="00502C90"/>
    <w:rsid w:val="00502F75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42DE"/>
    <w:rsid w:val="005750C2"/>
    <w:rsid w:val="00575111"/>
    <w:rsid w:val="005752D4"/>
    <w:rsid w:val="00575DB4"/>
    <w:rsid w:val="005760A4"/>
    <w:rsid w:val="0058055B"/>
    <w:rsid w:val="005827C9"/>
    <w:rsid w:val="005844BB"/>
    <w:rsid w:val="00586605"/>
    <w:rsid w:val="005869D7"/>
    <w:rsid w:val="0058761E"/>
    <w:rsid w:val="00590BF3"/>
    <w:rsid w:val="005916C0"/>
    <w:rsid w:val="0059195A"/>
    <w:rsid w:val="00594426"/>
    <w:rsid w:val="005957E4"/>
    <w:rsid w:val="00595814"/>
    <w:rsid w:val="005A0C7F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D0F64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3DD3"/>
    <w:rsid w:val="00654AB5"/>
    <w:rsid w:val="006561C2"/>
    <w:rsid w:val="00660B77"/>
    <w:rsid w:val="00662063"/>
    <w:rsid w:val="00662C34"/>
    <w:rsid w:val="0066405F"/>
    <w:rsid w:val="006656BA"/>
    <w:rsid w:val="00667A07"/>
    <w:rsid w:val="0067060D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2216"/>
    <w:rsid w:val="006A26A8"/>
    <w:rsid w:val="006A3B39"/>
    <w:rsid w:val="006B0FA2"/>
    <w:rsid w:val="006B251D"/>
    <w:rsid w:val="006B285A"/>
    <w:rsid w:val="006B3890"/>
    <w:rsid w:val="006B399E"/>
    <w:rsid w:val="006B44C3"/>
    <w:rsid w:val="006B5504"/>
    <w:rsid w:val="006B5D5E"/>
    <w:rsid w:val="006B6167"/>
    <w:rsid w:val="006B6B16"/>
    <w:rsid w:val="006B6D24"/>
    <w:rsid w:val="006B7523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E13C5"/>
    <w:rsid w:val="006E3DA3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4AA8"/>
    <w:rsid w:val="00705205"/>
    <w:rsid w:val="00705B0D"/>
    <w:rsid w:val="00705C0B"/>
    <w:rsid w:val="00705F27"/>
    <w:rsid w:val="00706B27"/>
    <w:rsid w:val="00711E40"/>
    <w:rsid w:val="00712FE7"/>
    <w:rsid w:val="007147B3"/>
    <w:rsid w:val="00714B71"/>
    <w:rsid w:val="007152A9"/>
    <w:rsid w:val="007171EA"/>
    <w:rsid w:val="00721350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1AD8"/>
    <w:rsid w:val="0074233F"/>
    <w:rsid w:val="007436E4"/>
    <w:rsid w:val="00746861"/>
    <w:rsid w:val="00746B51"/>
    <w:rsid w:val="0074719B"/>
    <w:rsid w:val="007500F9"/>
    <w:rsid w:val="0075315B"/>
    <w:rsid w:val="0075356F"/>
    <w:rsid w:val="007554B5"/>
    <w:rsid w:val="007601F6"/>
    <w:rsid w:val="00760F75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1AF5"/>
    <w:rsid w:val="0077226C"/>
    <w:rsid w:val="007723F8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1690"/>
    <w:rsid w:val="00801A78"/>
    <w:rsid w:val="00803114"/>
    <w:rsid w:val="0080396D"/>
    <w:rsid w:val="00803F0F"/>
    <w:rsid w:val="00803FD5"/>
    <w:rsid w:val="00804A12"/>
    <w:rsid w:val="00811F7C"/>
    <w:rsid w:val="00812186"/>
    <w:rsid w:val="00812F66"/>
    <w:rsid w:val="00813943"/>
    <w:rsid w:val="00813A57"/>
    <w:rsid w:val="00815D22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683C"/>
    <w:rsid w:val="00867B5A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2AC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E05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DB1"/>
    <w:rsid w:val="00970481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2E34"/>
    <w:rsid w:val="00997293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E7BF0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20B9C"/>
    <w:rsid w:val="00A20C33"/>
    <w:rsid w:val="00A228FC"/>
    <w:rsid w:val="00A246C5"/>
    <w:rsid w:val="00A25699"/>
    <w:rsid w:val="00A271E6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2A2C"/>
    <w:rsid w:val="00A5343A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3FB9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602DE"/>
    <w:rsid w:val="00B60A90"/>
    <w:rsid w:val="00B61491"/>
    <w:rsid w:val="00B6166B"/>
    <w:rsid w:val="00B61CB5"/>
    <w:rsid w:val="00B622E5"/>
    <w:rsid w:val="00B629B2"/>
    <w:rsid w:val="00B64A18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F15"/>
    <w:rsid w:val="00C041ED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DDD"/>
    <w:rsid w:val="00C40F8A"/>
    <w:rsid w:val="00C4442C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4959"/>
    <w:rsid w:val="00CC4B27"/>
    <w:rsid w:val="00CC6686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721E"/>
    <w:rsid w:val="00CF78C4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0E15"/>
    <w:rsid w:val="00DC1AC1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39AD"/>
    <w:rsid w:val="00DE6EA1"/>
    <w:rsid w:val="00DF0E0A"/>
    <w:rsid w:val="00DF2377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349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3E33"/>
    <w:rsid w:val="00E74A32"/>
    <w:rsid w:val="00E74E4A"/>
    <w:rsid w:val="00E7550F"/>
    <w:rsid w:val="00E76A0D"/>
    <w:rsid w:val="00E76B14"/>
    <w:rsid w:val="00E770C1"/>
    <w:rsid w:val="00E8259B"/>
    <w:rsid w:val="00E825CD"/>
    <w:rsid w:val="00E82C8D"/>
    <w:rsid w:val="00E83067"/>
    <w:rsid w:val="00E864E9"/>
    <w:rsid w:val="00E86675"/>
    <w:rsid w:val="00E8737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5A0E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FDD"/>
    <w:rsid w:val="00ED32D3"/>
    <w:rsid w:val="00ED4324"/>
    <w:rsid w:val="00ED4AB1"/>
    <w:rsid w:val="00ED5932"/>
    <w:rsid w:val="00ED6C18"/>
    <w:rsid w:val="00ED782B"/>
    <w:rsid w:val="00EE4D88"/>
    <w:rsid w:val="00EE5809"/>
    <w:rsid w:val="00EE604D"/>
    <w:rsid w:val="00EE6440"/>
    <w:rsid w:val="00EE6890"/>
    <w:rsid w:val="00EE73FB"/>
    <w:rsid w:val="00EE77A1"/>
    <w:rsid w:val="00EF247E"/>
    <w:rsid w:val="00EF24A8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10186"/>
    <w:rsid w:val="00F1077C"/>
    <w:rsid w:val="00F11A7E"/>
    <w:rsid w:val="00F12F2B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3291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2376EC"/>
    <w:rsid w:val="002F49C9"/>
    <w:rsid w:val="003940BA"/>
    <w:rsid w:val="003D4DDF"/>
    <w:rsid w:val="00533244"/>
    <w:rsid w:val="005C68F0"/>
    <w:rsid w:val="00641F51"/>
    <w:rsid w:val="00734020"/>
    <w:rsid w:val="009206F6"/>
    <w:rsid w:val="00971E4E"/>
    <w:rsid w:val="00A81104"/>
    <w:rsid w:val="00B5103A"/>
    <w:rsid w:val="00B90CD4"/>
    <w:rsid w:val="00DB5178"/>
    <w:rsid w:val="00EC722E"/>
    <w:rsid w:val="00F047C1"/>
    <w:rsid w:val="00F3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E0762-98A3-47B8-839B-E8DDDEDD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4</Pages>
  <Words>726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3</vt:lpstr>
    </vt:vector>
  </TitlesOfParts>
  <Company>FH Südwestfalen</Company>
  <LinksUpToDate>false</LinksUpToDate>
  <CharactersWithSpaces>5290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3</dc:title>
  <dc:subject/>
  <dc:creator>willms</dc:creator>
  <cp:keywords/>
  <cp:lastModifiedBy>J Willms</cp:lastModifiedBy>
  <cp:revision>12</cp:revision>
  <cp:lastPrinted>2019-08-14T13:40:00Z</cp:lastPrinted>
  <dcterms:created xsi:type="dcterms:W3CDTF">2019-10-05T15:53:00Z</dcterms:created>
  <dcterms:modified xsi:type="dcterms:W3CDTF">2020-07-22T13:59:00Z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