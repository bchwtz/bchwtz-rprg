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E4713" w14:textId="7FD073CF" w:rsidR="0017335C" w:rsidRPr="00B71FD6" w:rsidRDefault="00445660" w:rsidP="00B71FD6">
      <w:pPr>
        <w:pStyle w:val="Titel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Programmierung für </w:t>
      </w:r>
      <w:r w:rsidR="0017335C" w:rsidRPr="00445660">
        <w:rPr>
          <w:sz w:val="44"/>
          <w:szCs w:val="44"/>
        </w:rPr>
        <w:t>statistische Datenanalyse</w:t>
      </w:r>
    </w:p>
    <w:p w14:paraId="5F1993D8" w14:textId="7E093631" w:rsidR="0017335C" w:rsidRDefault="0017335C" w:rsidP="00E50649">
      <w:pPr>
        <w:pStyle w:val="Titel"/>
        <w:rPr>
          <w:b/>
          <w:sz w:val="48"/>
          <w:szCs w:val="48"/>
        </w:rPr>
      </w:pPr>
      <w:r w:rsidRPr="00B71FD6">
        <w:rPr>
          <w:b/>
          <w:sz w:val="48"/>
          <w:szCs w:val="48"/>
        </w:rPr>
        <w:t xml:space="preserve">Übung </w:t>
      </w:r>
      <w:r w:rsidR="00912340">
        <w:rPr>
          <w:b/>
          <w:sz w:val="48"/>
          <w:szCs w:val="48"/>
        </w:rPr>
        <w:t>10</w:t>
      </w:r>
      <w:r w:rsidR="00E50649">
        <w:rPr>
          <w:b/>
          <w:sz w:val="48"/>
          <w:szCs w:val="48"/>
        </w:rPr>
        <w:br/>
      </w:r>
      <w:r w:rsidR="003A6895">
        <w:rPr>
          <w:b/>
          <w:sz w:val="28"/>
          <w:szCs w:val="28"/>
        </w:rPr>
        <w:t>Objektorientierte Progr</w:t>
      </w:r>
      <w:r w:rsidR="000D6F9B">
        <w:rPr>
          <w:b/>
          <w:sz w:val="28"/>
          <w:szCs w:val="28"/>
        </w:rPr>
        <w:t>amm</w:t>
      </w:r>
      <w:r w:rsidR="00E76EC2">
        <w:rPr>
          <w:b/>
          <w:sz w:val="28"/>
          <w:szCs w:val="28"/>
        </w:rPr>
        <w:t xml:space="preserve">ierung in R, Laufzeitverhalten, </w:t>
      </w:r>
      <w:proofErr w:type="spellStart"/>
      <w:r w:rsidR="00E76EC2" w:rsidRPr="00E76EC2">
        <w:rPr>
          <w:b/>
          <w:sz w:val="28"/>
          <w:szCs w:val="28"/>
        </w:rPr>
        <w:t>three</w:t>
      </w:r>
      <w:proofErr w:type="spellEnd"/>
      <w:r w:rsidR="00E76EC2" w:rsidRPr="00E76EC2">
        <w:rPr>
          <w:b/>
          <w:sz w:val="28"/>
          <w:szCs w:val="28"/>
        </w:rPr>
        <w:t xml:space="preserve"> </w:t>
      </w:r>
      <w:proofErr w:type="spellStart"/>
      <w:r w:rsidR="00E76EC2" w:rsidRPr="00E76EC2">
        <w:rPr>
          <w:b/>
          <w:sz w:val="28"/>
          <w:szCs w:val="28"/>
        </w:rPr>
        <w:t>dots</w:t>
      </w:r>
      <w:proofErr w:type="spellEnd"/>
      <w:r w:rsidR="00E76EC2" w:rsidRPr="00E76EC2">
        <w:rPr>
          <w:b/>
          <w:sz w:val="28"/>
          <w:szCs w:val="28"/>
        </w:rPr>
        <w:t xml:space="preserve"> </w:t>
      </w:r>
      <w:proofErr w:type="spellStart"/>
      <w:r w:rsidR="00E76EC2" w:rsidRPr="00E76EC2">
        <w:rPr>
          <w:b/>
          <w:sz w:val="28"/>
          <w:szCs w:val="28"/>
        </w:rPr>
        <w:t>ellipsis</w:t>
      </w:r>
      <w:proofErr w:type="spellEnd"/>
    </w:p>
    <w:p w14:paraId="04987273" w14:textId="5082BDD7" w:rsidR="006129AD" w:rsidRDefault="006129AD" w:rsidP="00230CEE">
      <w:bookmarkStart w:id="1" w:name="jwTitle"/>
      <w:bookmarkEnd w:id="1"/>
    </w:p>
    <w:p w14:paraId="1B242F94" w14:textId="74D188BB" w:rsidR="00FA473B" w:rsidRDefault="00FA473B" w:rsidP="00FA473B">
      <w:pPr>
        <w:pStyle w:val="AufgabeH1"/>
        <w:rPr>
          <w:noProof/>
        </w:rPr>
      </w:pPr>
      <w:r>
        <w:t xml:space="preserve">Aufgabe </w:t>
      </w:r>
      <w:r w:rsidR="00B5148A">
        <w:fldChar w:fldCharType="begin"/>
      </w:r>
      <w:r w:rsidR="00B5148A">
        <w:instrText xml:space="preserve"> SEQ  Aufagbe \* MERGEFORMAT </w:instrText>
      </w:r>
      <w:r w:rsidR="00B5148A">
        <w:fldChar w:fldCharType="separate"/>
      </w:r>
      <w:r w:rsidR="001B34B1">
        <w:rPr>
          <w:noProof/>
        </w:rPr>
        <w:t>1</w:t>
      </w:r>
      <w:r w:rsidR="00B5148A">
        <w:rPr>
          <w:noProof/>
        </w:rPr>
        <w:fldChar w:fldCharType="end"/>
      </w:r>
    </w:p>
    <w:p w14:paraId="35E28BBC" w14:textId="352C9F1B" w:rsidR="00FA473B" w:rsidRDefault="00FA473B" w:rsidP="00FA473B">
      <w:r>
        <w:t xml:space="preserve">Woran erkennt man, </w:t>
      </w:r>
      <w:r w:rsidR="00A23A96">
        <w:t>dass</w:t>
      </w:r>
      <w:r>
        <w:t xml:space="preserve"> ein R-Objekt </w:t>
      </w:r>
      <w:r w:rsidR="000D6F9B">
        <w:t>kein</w:t>
      </w:r>
      <w:r>
        <w:t xml:space="preserve"> Objekt einer S3 Klasse ist?</w:t>
      </w:r>
    </w:p>
    <w:p w14:paraId="3390584B" w14:textId="723081CE" w:rsidR="009243A7" w:rsidRDefault="009243A7" w:rsidP="009243A7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1B34B1">
          <w:rPr>
            <w:noProof/>
          </w:rPr>
          <w:t>2</w:t>
        </w:r>
      </w:fldSimple>
    </w:p>
    <w:p w14:paraId="4703762A" w14:textId="5EB307F3" w:rsidR="004C1987" w:rsidRDefault="00912340" w:rsidP="00912340">
      <w:r>
        <w:t xml:space="preserve">Implementieren Sie eine S3-Klasse </w:t>
      </w:r>
      <w:proofErr w:type="spellStart"/>
      <w:r w:rsidRPr="00710D5A">
        <w:rPr>
          <w:rStyle w:val="QWordZchn"/>
        </w:rPr>
        <w:t>binseq</w:t>
      </w:r>
      <w:proofErr w:type="spellEnd"/>
      <w:r>
        <w:t>, die binäre (nicht-leere) Folgen modelliert. Eine binäre Folge ist eine endliche Folge, die nur aus den Elementen -1 und +1 besteht.</w:t>
      </w:r>
      <w:r w:rsidR="004C1987">
        <w:t xml:space="preserve"> Die Klasse soll sich wie folgt verhalten:</w:t>
      </w:r>
    </w:p>
    <w:p w14:paraId="291F7988" w14:textId="77777777" w:rsidR="004C1987" w:rsidRPr="004C1987" w:rsidRDefault="004C1987" w:rsidP="004C1987">
      <w:pPr>
        <w:pStyle w:val="QT3klein"/>
      </w:pPr>
      <w:r w:rsidRPr="004C1987">
        <w:t xml:space="preserve">&gt; s &lt;- </w:t>
      </w:r>
      <w:proofErr w:type="spellStart"/>
      <w:r w:rsidRPr="004C1987">
        <w:t>binseq</w:t>
      </w:r>
      <w:proofErr w:type="spellEnd"/>
      <w:r w:rsidRPr="004C1987">
        <w:t>(</w:t>
      </w:r>
      <w:proofErr w:type="gramStart"/>
      <w:r w:rsidRPr="004C1987">
        <w:t>c(</w:t>
      </w:r>
      <w:proofErr w:type="gramEnd"/>
      <w:r w:rsidRPr="004C1987">
        <w:t>1,1,1,-1,1,-1,-1))</w:t>
      </w:r>
    </w:p>
    <w:p w14:paraId="37862AED" w14:textId="77777777" w:rsidR="004C1987" w:rsidRPr="004C1987" w:rsidRDefault="004C1987" w:rsidP="004C1987">
      <w:pPr>
        <w:pStyle w:val="QT3klein"/>
      </w:pPr>
      <w:r w:rsidRPr="004C1987">
        <w:t xml:space="preserve">&gt; </w:t>
      </w:r>
      <w:proofErr w:type="spellStart"/>
      <w:r w:rsidRPr="004C1987">
        <w:t>str</w:t>
      </w:r>
      <w:proofErr w:type="spellEnd"/>
      <w:r w:rsidRPr="004C1987">
        <w:t>(s)</w:t>
      </w:r>
    </w:p>
    <w:p w14:paraId="3129A73E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  <w:r w:rsidRPr="004C1987">
        <w:rPr>
          <w:color w:val="000000"/>
          <w:bdr w:val="none" w:sz="0" w:space="0" w:color="auto" w:frame="1"/>
        </w:rPr>
        <w:t xml:space="preserve"> '</w:t>
      </w:r>
      <w:proofErr w:type="spellStart"/>
      <w:r w:rsidRPr="004C1987">
        <w:rPr>
          <w:color w:val="000000"/>
          <w:bdr w:val="none" w:sz="0" w:space="0" w:color="auto" w:frame="1"/>
        </w:rPr>
        <w:t>binseq</w:t>
      </w:r>
      <w:proofErr w:type="spellEnd"/>
      <w:r w:rsidRPr="004C1987">
        <w:rPr>
          <w:color w:val="000000"/>
          <w:bdr w:val="none" w:sz="0" w:space="0" w:color="auto" w:frame="1"/>
        </w:rPr>
        <w:t xml:space="preserve">' </w:t>
      </w:r>
      <w:proofErr w:type="spellStart"/>
      <w:r w:rsidRPr="004C1987">
        <w:rPr>
          <w:color w:val="000000"/>
          <w:bdr w:val="none" w:sz="0" w:space="0" w:color="auto" w:frame="1"/>
        </w:rPr>
        <w:t>int</w:t>
      </w:r>
      <w:proofErr w:type="spellEnd"/>
      <w:r w:rsidRPr="004C1987">
        <w:rPr>
          <w:color w:val="000000"/>
          <w:bdr w:val="none" w:sz="0" w:space="0" w:color="auto" w:frame="1"/>
        </w:rPr>
        <w:t xml:space="preserve"> [1:7] 1 1 1 -1 1 -1 -1</w:t>
      </w:r>
    </w:p>
    <w:p w14:paraId="2601CF4A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  <w:r w:rsidRPr="004C1987">
        <w:rPr>
          <w:color w:val="000000"/>
          <w:bdr w:val="none" w:sz="0" w:space="0" w:color="auto" w:frame="1"/>
        </w:rPr>
        <w:t xml:space="preserve"> - </w:t>
      </w:r>
      <w:proofErr w:type="spellStart"/>
      <w:proofErr w:type="gramStart"/>
      <w:r w:rsidRPr="004C1987">
        <w:rPr>
          <w:color w:val="000000"/>
          <w:bdr w:val="none" w:sz="0" w:space="0" w:color="auto" w:frame="1"/>
        </w:rPr>
        <w:t>attr</w:t>
      </w:r>
      <w:proofErr w:type="spellEnd"/>
      <w:r w:rsidRPr="004C1987">
        <w:rPr>
          <w:color w:val="000000"/>
          <w:bdr w:val="none" w:sz="0" w:space="0" w:color="auto" w:frame="1"/>
        </w:rPr>
        <w:t>(</w:t>
      </w:r>
      <w:proofErr w:type="gramEnd"/>
      <w:r w:rsidRPr="004C1987">
        <w:rPr>
          <w:color w:val="000000"/>
          <w:bdr w:val="none" w:sz="0" w:space="0" w:color="auto" w:frame="1"/>
        </w:rPr>
        <w:t xml:space="preserve">*, "n")= </w:t>
      </w:r>
      <w:proofErr w:type="spellStart"/>
      <w:r w:rsidRPr="004C1987">
        <w:rPr>
          <w:color w:val="000000"/>
          <w:bdr w:val="none" w:sz="0" w:space="0" w:color="auto" w:frame="1"/>
        </w:rPr>
        <w:t>int</w:t>
      </w:r>
      <w:proofErr w:type="spellEnd"/>
      <w:r w:rsidRPr="004C1987">
        <w:rPr>
          <w:color w:val="000000"/>
          <w:bdr w:val="none" w:sz="0" w:space="0" w:color="auto" w:frame="1"/>
        </w:rPr>
        <w:t xml:space="preserve"> 7</w:t>
      </w:r>
    </w:p>
    <w:p w14:paraId="2E7A1496" w14:textId="77777777" w:rsidR="004C1987" w:rsidRPr="004C1987" w:rsidRDefault="004C1987" w:rsidP="004C1987">
      <w:pPr>
        <w:pStyle w:val="QT3klein"/>
      </w:pPr>
      <w:r w:rsidRPr="004C1987">
        <w:t xml:space="preserve">&gt; </w:t>
      </w:r>
      <w:proofErr w:type="spellStart"/>
      <w:r w:rsidRPr="004C1987">
        <w:t>print</w:t>
      </w:r>
      <w:proofErr w:type="spellEnd"/>
      <w:r w:rsidRPr="004C1987">
        <w:t>(s)</w:t>
      </w:r>
    </w:p>
    <w:p w14:paraId="1C749C01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  <w:r w:rsidRPr="004C1987">
        <w:rPr>
          <w:color w:val="000000"/>
          <w:bdr w:val="none" w:sz="0" w:space="0" w:color="auto" w:frame="1"/>
        </w:rPr>
        <w:t>[1] "Binäre Folge der Länge 7"</w:t>
      </w:r>
    </w:p>
    <w:p w14:paraId="4091A037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  <w:r w:rsidRPr="004C1987">
        <w:rPr>
          <w:color w:val="000000"/>
          <w:bdr w:val="none" w:sz="0" w:space="0" w:color="auto" w:frame="1"/>
        </w:rPr>
        <w:t>[1</w:t>
      </w:r>
      <w:proofErr w:type="gramStart"/>
      <w:r w:rsidRPr="004C1987">
        <w:rPr>
          <w:color w:val="000000"/>
          <w:bdr w:val="none" w:sz="0" w:space="0" w:color="auto" w:frame="1"/>
        </w:rPr>
        <w:t>]  1</w:t>
      </w:r>
      <w:proofErr w:type="gramEnd"/>
      <w:r w:rsidRPr="004C1987">
        <w:rPr>
          <w:color w:val="000000"/>
          <w:bdr w:val="none" w:sz="0" w:space="0" w:color="auto" w:frame="1"/>
        </w:rPr>
        <w:t xml:space="preserve">  1  1 -1  1 -1 -1</w:t>
      </w:r>
    </w:p>
    <w:p w14:paraId="2DBC2D42" w14:textId="77777777" w:rsidR="004C1987" w:rsidRPr="004C1987" w:rsidRDefault="004C1987" w:rsidP="004C1987">
      <w:pPr>
        <w:pStyle w:val="QT3klein"/>
      </w:pPr>
      <w:r w:rsidRPr="004C1987">
        <w:t xml:space="preserve">&gt; </w:t>
      </w:r>
      <w:proofErr w:type="spellStart"/>
      <w:r w:rsidRPr="004C1987">
        <w:t>attributes</w:t>
      </w:r>
      <w:proofErr w:type="spellEnd"/>
      <w:r w:rsidRPr="004C1987">
        <w:t>(s)</w:t>
      </w:r>
    </w:p>
    <w:p w14:paraId="2720F733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  <w:r w:rsidRPr="004C1987">
        <w:rPr>
          <w:color w:val="000000"/>
          <w:bdr w:val="none" w:sz="0" w:space="0" w:color="auto" w:frame="1"/>
        </w:rPr>
        <w:t>$n</w:t>
      </w:r>
    </w:p>
    <w:p w14:paraId="36B8182D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  <w:r w:rsidRPr="004C1987">
        <w:rPr>
          <w:color w:val="000000"/>
          <w:bdr w:val="none" w:sz="0" w:space="0" w:color="auto" w:frame="1"/>
        </w:rPr>
        <w:t>[1] 7</w:t>
      </w:r>
    </w:p>
    <w:p w14:paraId="4F84361C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</w:p>
    <w:p w14:paraId="1E1CC01E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  <w:r w:rsidRPr="004C1987">
        <w:rPr>
          <w:color w:val="000000"/>
          <w:bdr w:val="none" w:sz="0" w:space="0" w:color="auto" w:frame="1"/>
        </w:rPr>
        <w:t>$</w:t>
      </w:r>
      <w:proofErr w:type="spellStart"/>
      <w:r w:rsidRPr="004C1987">
        <w:rPr>
          <w:color w:val="000000"/>
          <w:bdr w:val="none" w:sz="0" w:space="0" w:color="auto" w:frame="1"/>
        </w:rPr>
        <w:t>class</w:t>
      </w:r>
      <w:proofErr w:type="spellEnd"/>
    </w:p>
    <w:p w14:paraId="5003009C" w14:textId="77777777" w:rsidR="004C1987" w:rsidRPr="004C1987" w:rsidRDefault="004C1987" w:rsidP="004C1987">
      <w:pPr>
        <w:pStyle w:val="QT3klein"/>
        <w:rPr>
          <w:color w:val="000000"/>
          <w:bdr w:val="none" w:sz="0" w:space="0" w:color="auto" w:frame="1"/>
        </w:rPr>
      </w:pPr>
      <w:r w:rsidRPr="004C1987">
        <w:rPr>
          <w:color w:val="000000"/>
          <w:bdr w:val="none" w:sz="0" w:space="0" w:color="auto" w:frame="1"/>
        </w:rPr>
        <w:t>[1] "</w:t>
      </w:r>
      <w:proofErr w:type="spellStart"/>
      <w:r w:rsidRPr="004C1987">
        <w:rPr>
          <w:color w:val="000000"/>
          <w:bdr w:val="none" w:sz="0" w:space="0" w:color="auto" w:frame="1"/>
        </w:rPr>
        <w:t>binseq</w:t>
      </w:r>
      <w:proofErr w:type="spellEnd"/>
      <w:r w:rsidRPr="004C1987">
        <w:rPr>
          <w:color w:val="000000"/>
          <w:bdr w:val="none" w:sz="0" w:space="0" w:color="auto" w:frame="1"/>
        </w:rPr>
        <w:t>"</w:t>
      </w:r>
    </w:p>
    <w:p w14:paraId="7824735E" w14:textId="5DC4C4DD" w:rsidR="00912340" w:rsidRDefault="00912340" w:rsidP="00912340"/>
    <w:p w14:paraId="698DCE14" w14:textId="77777777" w:rsidR="00457514" w:rsidRDefault="00457514" w:rsidP="003B54C0">
      <w:pPr>
        <w:pStyle w:val="QT3klein"/>
        <w:spacing w:line="220" w:lineRule="exact"/>
      </w:pPr>
      <w:r>
        <w:t xml:space="preserve">&gt; </w:t>
      </w:r>
      <w:proofErr w:type="spellStart"/>
      <w:r>
        <w:t>binseq</w:t>
      </w:r>
      <w:proofErr w:type="spellEnd"/>
      <w:r>
        <w:t>(</w:t>
      </w:r>
      <w:proofErr w:type="gramStart"/>
      <w:r>
        <w:t>c(</w:t>
      </w:r>
      <w:proofErr w:type="gramEnd"/>
      <w:r>
        <w:t>1,1,-1.0,1))</w:t>
      </w:r>
    </w:p>
    <w:p w14:paraId="0027B64D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[1] "Binäre Folge der Länge 4"</w:t>
      </w:r>
    </w:p>
    <w:p w14:paraId="0E896412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[1</w:t>
      </w:r>
      <w:proofErr w:type="gramStart"/>
      <w:r w:rsidRPr="00457514">
        <w:rPr>
          <w:color w:val="auto"/>
        </w:rPr>
        <w:t>]  1</w:t>
      </w:r>
      <w:proofErr w:type="gramEnd"/>
      <w:r w:rsidRPr="00457514">
        <w:rPr>
          <w:color w:val="auto"/>
        </w:rPr>
        <w:t xml:space="preserve">  1 -1  1</w:t>
      </w:r>
    </w:p>
    <w:p w14:paraId="47D0AD94" w14:textId="77777777" w:rsidR="00457514" w:rsidRDefault="00457514" w:rsidP="003B54C0">
      <w:pPr>
        <w:pStyle w:val="QT3klein"/>
        <w:spacing w:line="220" w:lineRule="exact"/>
      </w:pPr>
      <w:r>
        <w:t xml:space="preserve">&gt; </w:t>
      </w:r>
      <w:proofErr w:type="spellStart"/>
      <w:r>
        <w:t>binseq</w:t>
      </w:r>
      <w:proofErr w:type="spellEnd"/>
      <w:r>
        <w:t>(</w:t>
      </w:r>
      <w:proofErr w:type="gramStart"/>
      <w:r>
        <w:t>c(</w:t>
      </w:r>
      <w:proofErr w:type="gramEnd"/>
      <w:r>
        <w:t>1,3,-1.0,1))</w:t>
      </w:r>
    </w:p>
    <w:p w14:paraId="2B9FE0F6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>
        <w:t xml:space="preserve"> </w:t>
      </w:r>
      <w:r w:rsidRPr="00457514">
        <w:rPr>
          <w:color w:val="auto"/>
        </w:rPr>
        <w:t xml:space="preserve">Fehler: Alle Elemente dürfen nur den Wert 1 oder -1 haben </w:t>
      </w:r>
    </w:p>
    <w:p w14:paraId="2F861363" w14:textId="77777777" w:rsidR="00457514" w:rsidRDefault="00457514" w:rsidP="003B54C0">
      <w:pPr>
        <w:pStyle w:val="QT3klein"/>
        <w:spacing w:line="220" w:lineRule="exact"/>
      </w:pPr>
      <w:r>
        <w:t xml:space="preserve">&gt; </w:t>
      </w:r>
      <w:proofErr w:type="spellStart"/>
      <w:r>
        <w:t>binseq</w:t>
      </w:r>
      <w:proofErr w:type="spellEnd"/>
      <w:r>
        <w:t>(</w:t>
      </w:r>
      <w:proofErr w:type="gramStart"/>
      <w:r>
        <w:t>double(</w:t>
      </w:r>
      <w:proofErr w:type="gramEnd"/>
      <w:r>
        <w:t>))</w:t>
      </w:r>
    </w:p>
    <w:p w14:paraId="45A28485" w14:textId="63AF6C55" w:rsidR="00457514" w:rsidRDefault="00457514" w:rsidP="003B54C0">
      <w:pPr>
        <w:pStyle w:val="QT3klein"/>
        <w:spacing w:line="220" w:lineRule="exact"/>
      </w:pPr>
      <w:r>
        <w:t xml:space="preserve"> </w:t>
      </w:r>
      <w:r w:rsidR="0063262A" w:rsidRPr="00457514">
        <w:rPr>
          <w:color w:val="auto"/>
        </w:rPr>
        <w:t xml:space="preserve">Fehler: </w:t>
      </w:r>
      <w:r w:rsidRPr="00457514">
        <w:rPr>
          <w:color w:val="auto"/>
        </w:rPr>
        <w:t xml:space="preserve">n==0 </w:t>
      </w:r>
    </w:p>
    <w:p w14:paraId="06C2CE11" w14:textId="77777777" w:rsidR="00457514" w:rsidRDefault="00457514" w:rsidP="003B54C0">
      <w:pPr>
        <w:pStyle w:val="QT3klein"/>
        <w:spacing w:line="220" w:lineRule="exact"/>
      </w:pPr>
      <w:r>
        <w:t xml:space="preserve">&gt; </w:t>
      </w:r>
      <w:proofErr w:type="spellStart"/>
      <w:proofErr w:type="gramStart"/>
      <w:r>
        <w:t>binseq</w:t>
      </w:r>
      <w:proofErr w:type="spellEnd"/>
      <w:r>
        <w:t>(</w:t>
      </w:r>
      <w:proofErr w:type="gramEnd"/>
      <w:r>
        <w:t>c("a", "b"))</w:t>
      </w:r>
    </w:p>
    <w:p w14:paraId="7A681D4A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Fehler: Alle Elemente dürfen nur den Wert 1 oder -1 haben</w:t>
      </w:r>
    </w:p>
    <w:p w14:paraId="0738AC27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Zusätzlich: Warnmeldung:</w:t>
      </w:r>
    </w:p>
    <w:p w14:paraId="243108D8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 xml:space="preserve">In </w:t>
      </w:r>
      <w:proofErr w:type="spellStart"/>
      <w:proofErr w:type="gramStart"/>
      <w:r w:rsidRPr="00457514">
        <w:rPr>
          <w:color w:val="auto"/>
        </w:rPr>
        <w:t>binseq</w:t>
      </w:r>
      <w:proofErr w:type="spellEnd"/>
      <w:r w:rsidRPr="00457514">
        <w:rPr>
          <w:color w:val="auto"/>
        </w:rPr>
        <w:t>(</w:t>
      </w:r>
      <w:proofErr w:type="gramEnd"/>
      <w:r w:rsidRPr="00457514">
        <w:rPr>
          <w:color w:val="auto"/>
        </w:rPr>
        <w:t>c("a", "b")) :</w:t>
      </w:r>
    </w:p>
    <w:p w14:paraId="082D148C" w14:textId="77777777" w:rsidR="00457514" w:rsidRDefault="00457514" w:rsidP="003B54C0">
      <w:pPr>
        <w:pStyle w:val="QT3klein"/>
        <w:spacing w:line="220" w:lineRule="exact"/>
      </w:pPr>
      <w:r w:rsidRPr="00457514">
        <w:rPr>
          <w:color w:val="auto"/>
        </w:rPr>
        <w:t xml:space="preserve"> Fehler: Alle Elemente dürfen nur den Wert 1 oder -1 haben </w:t>
      </w:r>
    </w:p>
    <w:p w14:paraId="4479FCAD" w14:textId="77777777" w:rsidR="00457514" w:rsidRDefault="00457514" w:rsidP="003B54C0">
      <w:pPr>
        <w:pStyle w:val="QT3klein"/>
        <w:spacing w:line="220" w:lineRule="exact"/>
      </w:pPr>
      <w:r>
        <w:t xml:space="preserve">&gt; </w:t>
      </w:r>
      <w:proofErr w:type="spellStart"/>
      <w:proofErr w:type="gramStart"/>
      <w:r>
        <w:t>binseq</w:t>
      </w:r>
      <w:proofErr w:type="spellEnd"/>
      <w:r>
        <w:t>(</w:t>
      </w:r>
      <w:proofErr w:type="gramEnd"/>
      <w:r>
        <w:t>-1)</w:t>
      </w:r>
    </w:p>
    <w:p w14:paraId="16DF4D12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[1] "Binäre Folge der Länge 1"</w:t>
      </w:r>
    </w:p>
    <w:p w14:paraId="0F9C6550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[1] -1</w:t>
      </w:r>
    </w:p>
    <w:p w14:paraId="7DE76342" w14:textId="77777777" w:rsidR="00457514" w:rsidRDefault="00457514" w:rsidP="003B54C0">
      <w:pPr>
        <w:pStyle w:val="QT3klein"/>
        <w:spacing w:line="220" w:lineRule="exact"/>
      </w:pPr>
      <w:r>
        <w:t xml:space="preserve">&gt; </w:t>
      </w:r>
      <w:proofErr w:type="spellStart"/>
      <w:r>
        <w:t>binseq</w:t>
      </w:r>
      <w:proofErr w:type="spellEnd"/>
      <w:r>
        <w:t>(</w:t>
      </w:r>
      <w:proofErr w:type="gramStart"/>
      <w:r>
        <w:t>c(</w:t>
      </w:r>
      <w:proofErr w:type="gramEnd"/>
      <w:r>
        <w:t>1,1,1,0))</w:t>
      </w:r>
    </w:p>
    <w:p w14:paraId="30D7D9D5" w14:textId="77777777" w:rsidR="00457514" w:rsidRDefault="00457514" w:rsidP="003B54C0">
      <w:pPr>
        <w:pStyle w:val="QT3klein"/>
        <w:spacing w:line="220" w:lineRule="exact"/>
      </w:pPr>
      <w:r>
        <w:t xml:space="preserve"> </w:t>
      </w:r>
      <w:r w:rsidRPr="00457514">
        <w:rPr>
          <w:color w:val="auto"/>
        </w:rPr>
        <w:t>Fehler: Alle Elemente dürfen nur den Wert 1 oder -1 haben</w:t>
      </w:r>
      <w:r>
        <w:t xml:space="preserve"> </w:t>
      </w:r>
    </w:p>
    <w:p w14:paraId="63CC87C9" w14:textId="77777777" w:rsidR="00457514" w:rsidRDefault="00457514" w:rsidP="003B54C0">
      <w:pPr>
        <w:pStyle w:val="QT3klein"/>
        <w:spacing w:line="220" w:lineRule="exact"/>
      </w:pPr>
      <w:r>
        <w:t xml:space="preserve">&gt; </w:t>
      </w:r>
      <w:proofErr w:type="spellStart"/>
      <w:r>
        <w:t>binseq</w:t>
      </w:r>
      <w:proofErr w:type="spellEnd"/>
      <w:r>
        <w:t>(c(</w:t>
      </w:r>
      <w:proofErr w:type="gramStart"/>
      <w:r>
        <w:t>T,T</w:t>
      </w:r>
      <w:proofErr w:type="gramEnd"/>
      <w:r>
        <w:t>,T,F))</w:t>
      </w:r>
    </w:p>
    <w:p w14:paraId="388207D5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[1] "Binäre Folge der Länge 4"</w:t>
      </w:r>
    </w:p>
    <w:p w14:paraId="6F7339BD" w14:textId="77777777" w:rsidR="00457514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[1</w:t>
      </w:r>
      <w:proofErr w:type="gramStart"/>
      <w:r w:rsidRPr="00457514">
        <w:rPr>
          <w:color w:val="auto"/>
        </w:rPr>
        <w:t>]  1</w:t>
      </w:r>
      <w:proofErr w:type="gramEnd"/>
      <w:r w:rsidRPr="00457514">
        <w:rPr>
          <w:color w:val="auto"/>
        </w:rPr>
        <w:t xml:space="preserve">  1  1 -1</w:t>
      </w:r>
    </w:p>
    <w:p w14:paraId="327AECD1" w14:textId="77777777" w:rsidR="00457514" w:rsidRDefault="00457514" w:rsidP="003B54C0">
      <w:pPr>
        <w:pStyle w:val="QT3klein"/>
        <w:spacing w:line="220" w:lineRule="exact"/>
      </w:pPr>
      <w:r>
        <w:t xml:space="preserve">&gt; </w:t>
      </w:r>
      <w:proofErr w:type="spellStart"/>
      <w:r>
        <w:t>identical</w:t>
      </w:r>
      <w:proofErr w:type="spellEnd"/>
      <w:r>
        <w:t>(</w:t>
      </w:r>
      <w:proofErr w:type="spellStart"/>
      <w:r>
        <w:t>binseq</w:t>
      </w:r>
      <w:proofErr w:type="spellEnd"/>
      <w:r>
        <w:t>(c(</w:t>
      </w:r>
      <w:proofErr w:type="gramStart"/>
      <w:r>
        <w:t>T,T</w:t>
      </w:r>
      <w:proofErr w:type="gramEnd"/>
      <w:r>
        <w:t xml:space="preserve">,T,F)), </w:t>
      </w:r>
      <w:proofErr w:type="spellStart"/>
      <w:r>
        <w:t>binseq</w:t>
      </w:r>
      <w:proofErr w:type="spellEnd"/>
      <w:r>
        <w:t>(c(1,1,1,-1)))</w:t>
      </w:r>
    </w:p>
    <w:p w14:paraId="677139E7" w14:textId="30DBC9CB" w:rsidR="00912340" w:rsidRPr="00457514" w:rsidRDefault="00457514" w:rsidP="003B54C0">
      <w:pPr>
        <w:pStyle w:val="QT3klein"/>
        <w:spacing w:line="220" w:lineRule="exact"/>
        <w:rPr>
          <w:color w:val="auto"/>
        </w:rPr>
      </w:pPr>
      <w:r w:rsidRPr="00457514">
        <w:rPr>
          <w:color w:val="auto"/>
        </w:rPr>
        <w:t>[1] TRUE</w:t>
      </w:r>
    </w:p>
    <w:p w14:paraId="04B4C9AB" w14:textId="31CFAE27" w:rsidR="005A34EF" w:rsidRDefault="005A34EF" w:rsidP="001B1F82"/>
    <w:p w14:paraId="0758CFCF" w14:textId="0BF97FF8" w:rsidR="00710D5A" w:rsidRDefault="00710D5A" w:rsidP="001B1F82"/>
    <w:p w14:paraId="13BECDCC" w14:textId="34122DD1" w:rsidR="00710D5A" w:rsidRDefault="00710D5A" w:rsidP="00710D5A">
      <w:pPr>
        <w:rPr>
          <w:rFonts w:eastAsia="SimSun"/>
        </w:rPr>
      </w:pPr>
      <w:r>
        <w:rPr>
          <w:rFonts w:eastAsia="SimSun"/>
        </w:rPr>
        <w:lastRenderedPageBreak/>
        <w:t>Gehen Sie dabei genauso vor wie in Kapitel 13 in „</w:t>
      </w:r>
      <w:proofErr w:type="spellStart"/>
      <w:r w:rsidRPr="00710D5A">
        <w:rPr>
          <w:rFonts w:eastAsia="SimSun"/>
          <w:i/>
        </w:rPr>
        <w:t>Advanced</w:t>
      </w:r>
      <w:proofErr w:type="spellEnd"/>
      <w:r w:rsidRPr="00710D5A">
        <w:rPr>
          <w:rFonts w:eastAsia="SimSun"/>
          <w:i/>
        </w:rPr>
        <w:t xml:space="preserve"> R</w:t>
      </w:r>
      <w:r>
        <w:rPr>
          <w:rFonts w:eastAsia="SimSun"/>
        </w:rPr>
        <w:t xml:space="preserve">“ von </w:t>
      </w:r>
      <w:r w:rsidRPr="00652076">
        <w:rPr>
          <w:rFonts w:eastAsia="SimSun"/>
        </w:rPr>
        <w:t xml:space="preserve">Hadley </w:t>
      </w:r>
      <w:proofErr w:type="spellStart"/>
      <w:r w:rsidRPr="00652076">
        <w:rPr>
          <w:rFonts w:eastAsia="SimSun"/>
        </w:rPr>
        <w:t>Wickham</w:t>
      </w:r>
      <w:proofErr w:type="spellEnd"/>
      <w:r>
        <w:rPr>
          <w:rFonts w:eastAsia="SimSun"/>
        </w:rPr>
        <w:br/>
      </w:r>
      <w:hyperlink r:id="rId8" w:history="1">
        <w:r w:rsidR="002D216D" w:rsidRPr="00D7646B">
          <w:rPr>
            <w:rStyle w:val="Hyperlink"/>
            <w:rFonts w:eastAsia="SimSun"/>
          </w:rPr>
          <w:t>https://adv-r.hadley.nz/</w:t>
        </w:r>
      </w:hyperlink>
      <w:r w:rsidR="002D216D">
        <w:rPr>
          <w:rFonts w:eastAsia="SimSun"/>
        </w:rPr>
        <w:t xml:space="preserve"> </w:t>
      </w:r>
      <w:r>
        <w:rPr>
          <w:rStyle w:val="Funotenzeichen"/>
          <w:rFonts w:eastAsia="SimSun"/>
        </w:rPr>
        <w:footnoteReference w:id="2"/>
      </w:r>
      <w:r>
        <w:rPr>
          <w:rFonts w:eastAsia="SimSun"/>
        </w:rPr>
        <w:t xml:space="preserve"> beschrieben:</w:t>
      </w:r>
    </w:p>
    <w:p w14:paraId="45E2A890" w14:textId="407BD3D0" w:rsidR="00710D5A" w:rsidRPr="00710D5A" w:rsidRDefault="00710D5A" w:rsidP="00710D5A">
      <w:pPr>
        <w:pStyle w:val="Listenabsatz"/>
        <w:numPr>
          <w:ilvl w:val="0"/>
          <w:numId w:val="15"/>
        </w:numPr>
        <w:rPr>
          <w:rFonts w:eastAsia="SimSun"/>
        </w:rPr>
      </w:pPr>
      <w:r w:rsidRPr="00710D5A">
        <w:rPr>
          <w:rFonts w:eastAsia="SimSun"/>
        </w:rPr>
        <w:t xml:space="preserve">Implementieren Sie die Funktionen </w:t>
      </w:r>
      <w:proofErr w:type="spellStart"/>
      <w:r w:rsidRPr="00710D5A">
        <w:rPr>
          <w:rStyle w:val="QWordZchn"/>
          <w:rFonts w:eastAsia="SimSun"/>
        </w:rPr>
        <w:t>new_</w:t>
      </w:r>
      <w:proofErr w:type="gramStart"/>
      <w:r w:rsidRPr="00710D5A">
        <w:rPr>
          <w:rStyle w:val="QWordZchn"/>
          <w:rFonts w:eastAsia="SimSun"/>
        </w:rPr>
        <w:t>binseq</w:t>
      </w:r>
      <w:proofErr w:type="spellEnd"/>
      <w:r w:rsidRPr="00710D5A">
        <w:rPr>
          <w:rStyle w:val="QWordZchn"/>
          <w:rFonts w:eastAsia="SimSun"/>
        </w:rPr>
        <w:t>(</w:t>
      </w:r>
      <w:proofErr w:type="gramEnd"/>
      <w:r w:rsidRPr="00710D5A">
        <w:rPr>
          <w:rStyle w:val="QWordZchn"/>
          <w:rFonts w:eastAsia="SimSun"/>
        </w:rPr>
        <w:t>)</w:t>
      </w:r>
      <w:r w:rsidRPr="00710D5A">
        <w:rPr>
          <w:rFonts w:eastAsia="SimSun"/>
        </w:rPr>
        <w:t xml:space="preserve">, </w:t>
      </w:r>
      <w:proofErr w:type="spellStart"/>
      <w:r w:rsidRPr="00710D5A">
        <w:rPr>
          <w:rStyle w:val="QWordZchn"/>
          <w:rFonts w:eastAsia="SimSun"/>
        </w:rPr>
        <w:t>validate_binseq</w:t>
      </w:r>
      <w:proofErr w:type="spellEnd"/>
      <w:r w:rsidRPr="00710D5A">
        <w:rPr>
          <w:rStyle w:val="QWordZchn"/>
          <w:rFonts w:eastAsia="SimSun"/>
        </w:rPr>
        <w:t>()</w:t>
      </w:r>
      <w:r w:rsidRPr="00710D5A">
        <w:rPr>
          <w:rFonts w:eastAsia="SimSun"/>
        </w:rPr>
        <w:t xml:space="preserve"> und </w:t>
      </w:r>
      <w:proofErr w:type="spellStart"/>
      <w:r w:rsidRPr="00710D5A">
        <w:rPr>
          <w:rStyle w:val="QWordZchn"/>
          <w:rFonts w:eastAsia="SimSun"/>
        </w:rPr>
        <w:t>binseq</w:t>
      </w:r>
      <w:proofErr w:type="spellEnd"/>
      <w:r w:rsidRPr="00710D5A">
        <w:rPr>
          <w:rStyle w:val="QWordZchn"/>
          <w:rFonts w:eastAsia="SimSun"/>
        </w:rPr>
        <w:t>()</w:t>
      </w:r>
    </w:p>
    <w:p w14:paraId="61ABCA53" w14:textId="72CF441B" w:rsidR="0039433D" w:rsidRPr="00A23A96" w:rsidRDefault="00710D5A" w:rsidP="001B1F82">
      <w:pPr>
        <w:pStyle w:val="Listenabsatz"/>
        <w:numPr>
          <w:ilvl w:val="0"/>
          <w:numId w:val="15"/>
        </w:numPr>
        <w:rPr>
          <w:rFonts w:eastAsia="SimSun"/>
        </w:rPr>
      </w:pPr>
      <w:r w:rsidRPr="00710D5A">
        <w:rPr>
          <w:rFonts w:eastAsia="SimSun"/>
        </w:rPr>
        <w:t xml:space="preserve">Erzeugen Sie die Methode </w:t>
      </w:r>
      <w:proofErr w:type="spellStart"/>
      <w:proofErr w:type="gramStart"/>
      <w:r w:rsidRPr="00710D5A">
        <w:rPr>
          <w:rStyle w:val="QWordZchn"/>
          <w:rFonts w:eastAsia="SimSun"/>
        </w:rPr>
        <w:t>print.binseq</w:t>
      </w:r>
      <w:proofErr w:type="spellEnd"/>
      <w:proofErr w:type="gramEnd"/>
      <w:r w:rsidRPr="00710D5A">
        <w:rPr>
          <w:rStyle w:val="QWordZchn"/>
          <w:rFonts w:eastAsia="SimSun"/>
        </w:rPr>
        <w:t>()</w:t>
      </w:r>
      <w:r w:rsidRPr="00710D5A">
        <w:rPr>
          <w:rFonts w:eastAsia="SimSun"/>
        </w:rPr>
        <w:t xml:space="preserve"> für die generische Funktion </w:t>
      </w:r>
      <w:proofErr w:type="spellStart"/>
      <w:r w:rsidRPr="00710D5A">
        <w:rPr>
          <w:rStyle w:val="QWordZchn"/>
          <w:rFonts w:eastAsia="SimSun"/>
        </w:rPr>
        <w:t>print</w:t>
      </w:r>
      <w:proofErr w:type="spellEnd"/>
      <w:r w:rsidRPr="00710D5A">
        <w:rPr>
          <w:rStyle w:val="QWordZchn"/>
          <w:rFonts w:eastAsia="SimSun"/>
        </w:rPr>
        <w:t>()</w:t>
      </w:r>
    </w:p>
    <w:p w14:paraId="34233404" w14:textId="2F686BA0" w:rsidR="00927A2C" w:rsidRDefault="00927A2C" w:rsidP="00A23A96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1B34B1">
          <w:rPr>
            <w:noProof/>
          </w:rPr>
          <w:t>3</w:t>
        </w:r>
      </w:fldSimple>
    </w:p>
    <w:p w14:paraId="37CCE6E4" w14:textId="72E3B602" w:rsidR="000D6F9B" w:rsidRDefault="000D6F9B" w:rsidP="000D6F9B">
      <w:pPr>
        <w:pStyle w:val="Listenabsatz"/>
        <w:numPr>
          <w:ilvl w:val="0"/>
          <w:numId w:val="11"/>
        </w:numPr>
      </w:pPr>
      <w:r>
        <w:t>Was sind generische Funktionen?</w:t>
      </w:r>
    </w:p>
    <w:p w14:paraId="24CA63D0" w14:textId="421EDAF9" w:rsidR="001B34B1" w:rsidRDefault="001B34B1" w:rsidP="000D6F9B">
      <w:pPr>
        <w:pStyle w:val="Listenabsatz"/>
        <w:numPr>
          <w:ilvl w:val="0"/>
          <w:numId w:val="11"/>
        </w:numPr>
      </w:pPr>
      <w:r>
        <w:t>Was ist der Unterschied zwischen einer generischen Funktion und einer Methode?</w:t>
      </w:r>
    </w:p>
    <w:p w14:paraId="54032546" w14:textId="466D3FE3" w:rsidR="000D6F9B" w:rsidRDefault="000D6F9B" w:rsidP="000D6F9B">
      <w:pPr>
        <w:pStyle w:val="Listenabsatz"/>
        <w:numPr>
          <w:ilvl w:val="0"/>
          <w:numId w:val="11"/>
        </w:numPr>
      </w:pPr>
      <w:r>
        <w:t>Gibt es in Base-R mehr als 100 generische Funktionen?</w:t>
      </w:r>
    </w:p>
    <w:p w14:paraId="26769108" w14:textId="0D20C9B6" w:rsidR="00927A2C" w:rsidRDefault="000D6F9B" w:rsidP="00927A2C">
      <w:pPr>
        <w:pStyle w:val="Listenabsatz"/>
        <w:numPr>
          <w:ilvl w:val="0"/>
          <w:numId w:val="11"/>
        </w:numPr>
      </w:pPr>
      <w:r>
        <w:t xml:space="preserve">Was gibt die Funktion </w:t>
      </w:r>
      <w:proofErr w:type="spellStart"/>
      <w:proofErr w:type="gramStart"/>
      <w:r w:rsidRPr="00C319CE">
        <w:rPr>
          <w:rStyle w:val="QWordZchn"/>
        </w:rPr>
        <w:t>methods</w:t>
      </w:r>
      <w:proofErr w:type="spellEnd"/>
      <w:r w:rsidRPr="00C319CE">
        <w:rPr>
          <w:rStyle w:val="QWordZchn"/>
        </w:rPr>
        <w:t>(</w:t>
      </w:r>
      <w:proofErr w:type="gramEnd"/>
      <w:r w:rsidRPr="00C319CE">
        <w:rPr>
          <w:rStyle w:val="QWordZchn"/>
        </w:rPr>
        <w:t>)</w:t>
      </w:r>
      <w:r>
        <w:t xml:space="preserve"> zurück? (Zum Beispiel: </w:t>
      </w:r>
      <w:proofErr w:type="spellStart"/>
      <w:r w:rsidRPr="00C319CE">
        <w:rPr>
          <w:rStyle w:val="QWordZchn"/>
        </w:rPr>
        <w:t>methods</w:t>
      </w:r>
      <w:proofErr w:type="spellEnd"/>
      <w:r w:rsidRPr="00C319CE">
        <w:rPr>
          <w:rStyle w:val="QWordZchn"/>
        </w:rPr>
        <w:t>(</w:t>
      </w:r>
      <w:proofErr w:type="spellStart"/>
      <w:r w:rsidRPr="00C319CE">
        <w:rPr>
          <w:rStyle w:val="QWordZchn"/>
        </w:rPr>
        <w:t>mean</w:t>
      </w:r>
      <w:proofErr w:type="spellEnd"/>
      <w:r w:rsidRPr="00C319CE">
        <w:rPr>
          <w:rStyle w:val="QWordZchn"/>
        </w:rPr>
        <w:t>)</w:t>
      </w:r>
      <w:r>
        <w:t xml:space="preserve"> oder </w:t>
      </w:r>
      <w:r w:rsidR="00C319CE">
        <w:br/>
      </w:r>
      <w:proofErr w:type="spellStart"/>
      <w:r w:rsidRPr="00C319CE">
        <w:rPr>
          <w:rStyle w:val="QWordZchn"/>
        </w:rPr>
        <w:t>methods</w:t>
      </w:r>
      <w:proofErr w:type="spellEnd"/>
      <w:r w:rsidRPr="00C319CE">
        <w:rPr>
          <w:rStyle w:val="QWordZchn"/>
        </w:rPr>
        <w:t>(</w:t>
      </w:r>
      <w:proofErr w:type="spellStart"/>
      <w:r w:rsidRPr="00C319CE">
        <w:rPr>
          <w:rStyle w:val="QWordZchn"/>
        </w:rPr>
        <w:t>print</w:t>
      </w:r>
      <w:proofErr w:type="spellEnd"/>
      <w:r w:rsidRPr="00C319CE">
        <w:rPr>
          <w:rStyle w:val="QWordZchn"/>
        </w:rPr>
        <w:t>)</w:t>
      </w:r>
      <w:r>
        <w:t>)</w:t>
      </w:r>
    </w:p>
    <w:p w14:paraId="08087DA3" w14:textId="157AE453" w:rsidR="00927A2C" w:rsidRDefault="00C319CE" w:rsidP="001B1F82">
      <w:r>
        <w:t xml:space="preserve"> </w:t>
      </w:r>
    </w:p>
    <w:p w14:paraId="6FF7F789" w14:textId="1227B331" w:rsidR="00927A2C" w:rsidRDefault="00927A2C" w:rsidP="00927A2C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1B34B1">
          <w:rPr>
            <w:noProof/>
          </w:rPr>
          <w:t>4</w:t>
        </w:r>
      </w:fldSimple>
    </w:p>
    <w:p w14:paraId="3E68B07C" w14:textId="0F83E4AC" w:rsidR="00927A2C" w:rsidRPr="00927A2C" w:rsidRDefault="00927A2C" w:rsidP="004C5297">
      <w:pPr>
        <w:pStyle w:val="Aufgabe"/>
        <w:numPr>
          <w:ilvl w:val="0"/>
          <w:numId w:val="0"/>
        </w:numPr>
        <w:spacing w:before="120"/>
      </w:pPr>
      <w:r w:rsidRPr="008B1A44">
        <w:t xml:space="preserve">Eine </w:t>
      </w:r>
      <w:r w:rsidRPr="002C610B">
        <w:rPr>
          <w:b/>
          <w:i/>
        </w:rPr>
        <w:t>binäre Folge der Länge n</w:t>
      </w:r>
      <w:r w:rsidRPr="002C610B">
        <w:rPr>
          <w:b/>
        </w:rPr>
        <w:t xml:space="preserve"> </w:t>
      </w:r>
      <w:r w:rsidRPr="008B1A44">
        <w:t>ist eine endliche Folge</w:t>
      </w:r>
      <w:r w:rsidRPr="00B65214">
        <w:rPr>
          <w:position w:val="-14"/>
        </w:rPr>
        <w:object w:dxaOrig="1520" w:dyaOrig="360" w14:anchorId="7FD332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pt;height:18.1pt" o:ole="">
            <v:imagedata r:id="rId9" o:title=""/>
          </v:shape>
          <o:OLEObject Type="Embed" ProgID="Equation.DSMT4" ShapeID="_x0000_i1025" DrawAspect="Content" ObjectID="_1656938933" r:id="rId10"/>
        </w:object>
      </w:r>
      <w:r w:rsidRPr="008B1A44">
        <w:t xml:space="preserve"> mit </w:t>
      </w:r>
      <w:r w:rsidRPr="002C610B">
        <w:rPr>
          <w:position w:val="-18"/>
        </w:rPr>
        <w:object w:dxaOrig="1200" w:dyaOrig="400" w14:anchorId="645102AB">
          <v:shape id="_x0000_i1026" type="#_x0000_t75" style="width:60.45pt;height:20.4pt" o:ole="">
            <v:imagedata r:id="rId11" o:title=""/>
          </v:shape>
          <o:OLEObject Type="Embed" ProgID="Equation.DSMT4" ShapeID="_x0000_i1026" DrawAspect="Content" ObjectID="_1656938934" r:id="rId12"/>
        </w:object>
      </w:r>
      <w:r>
        <w:t xml:space="preserve"> für alle </w:t>
      </w:r>
      <w:r w:rsidRPr="002C610B">
        <w:rPr>
          <w:position w:val="-10"/>
        </w:rPr>
        <w:object w:dxaOrig="800" w:dyaOrig="300" w14:anchorId="12E04173">
          <v:shape id="_x0000_i1027" type="#_x0000_t75" style="width:40.05pt;height:15pt" o:ole="">
            <v:imagedata r:id="rId13" o:title=""/>
          </v:shape>
          <o:OLEObject Type="Embed" ProgID="Equation.DSMT4" ShapeID="_x0000_i1027" DrawAspect="Content" ObjectID="_1656938935" r:id="rId14"/>
        </w:object>
      </w:r>
      <w:r>
        <w:t xml:space="preserve">. </w:t>
      </w:r>
      <w:r w:rsidR="004C5297">
        <w:t>F</w:t>
      </w:r>
      <w:r w:rsidRPr="00927A2C">
        <w:t xml:space="preserve">ür </w:t>
      </w:r>
      <w:r w:rsidRPr="00927A2C">
        <w:rPr>
          <w:position w:val="-6"/>
          <w:sz w:val="24"/>
        </w:rPr>
        <w:object w:dxaOrig="840" w:dyaOrig="260" w14:anchorId="0A90D3E8">
          <v:shape id="_x0000_i1028" type="#_x0000_t75" style="width:42.75pt;height:13.1pt" o:ole="">
            <v:imagedata r:id="rId15" o:title=""/>
          </v:shape>
          <o:OLEObject Type="Embed" ProgID="Equation.DSMT4" ShapeID="_x0000_i1028" DrawAspect="Content" ObjectID="_1656938936" r:id="rId16"/>
        </w:object>
      </w:r>
      <w:r w:rsidR="004C5297">
        <w:rPr>
          <w:sz w:val="24"/>
        </w:rPr>
        <w:t xml:space="preserve">ist </w:t>
      </w:r>
      <w:r w:rsidRPr="00927A2C">
        <w:t>die</w:t>
      </w:r>
      <w:r w:rsidRPr="00927A2C">
        <w:rPr>
          <w:b/>
          <w:i/>
        </w:rPr>
        <w:t xml:space="preserve"> </w:t>
      </w:r>
      <w:r w:rsidR="004C5297">
        <w:rPr>
          <w:b/>
          <w:i/>
        </w:rPr>
        <w:t>a</w:t>
      </w:r>
      <w:r w:rsidRPr="00927A2C">
        <w:rPr>
          <w:b/>
          <w:i/>
        </w:rPr>
        <w:t xml:space="preserve">periodische Autokorrelation </w:t>
      </w:r>
      <w:r w:rsidRPr="00927A2C">
        <w:rPr>
          <w:i/>
        </w:rPr>
        <w:t>(der Ordnung k)</w:t>
      </w:r>
      <w:r w:rsidRPr="00927A2C">
        <w:t xml:space="preserve"> definiert durch:</w:t>
      </w:r>
    </w:p>
    <w:p w14:paraId="51476986" w14:textId="3DFE4FB9" w:rsidR="00927A2C" w:rsidRDefault="004C5297" w:rsidP="00927A2C">
      <w:pPr>
        <w:pStyle w:val="Eingerckt"/>
        <w:rPr>
          <w:sz w:val="24"/>
        </w:rPr>
      </w:pPr>
      <w:r w:rsidRPr="00B65214">
        <w:rPr>
          <w:position w:val="-32"/>
          <w:sz w:val="24"/>
        </w:rPr>
        <w:object w:dxaOrig="1780" w:dyaOrig="720" w14:anchorId="711E22F3">
          <v:shape id="_x0000_i1029" type="#_x0000_t75" style="width:88.55pt;height:36.6pt" o:ole="">
            <v:imagedata r:id="rId17" o:title=""/>
          </v:shape>
          <o:OLEObject Type="Embed" ProgID="Equation.DSMT4" ShapeID="_x0000_i1029" DrawAspect="Content" ObjectID="_1656938937" r:id="rId18"/>
        </w:object>
      </w:r>
    </w:p>
    <w:p w14:paraId="5F67AD66" w14:textId="62BDD3A5" w:rsidR="004C5297" w:rsidRDefault="0064049B" w:rsidP="004C5297">
      <w:r>
        <w:t xml:space="preserve">In R kann </w:t>
      </w:r>
      <w:r w:rsidRPr="003B54C0">
        <w:rPr>
          <w:i/>
        </w:rPr>
        <w:t>s</w:t>
      </w:r>
      <w:r>
        <w:t xml:space="preserve"> leicht durch einen Integer-Vektor dargestellt und die </w:t>
      </w:r>
      <w:r w:rsidR="004C5297">
        <w:t xml:space="preserve">aperiodische Autokorrelation </w:t>
      </w:r>
      <w:r w:rsidR="003B54C0">
        <w:t>beispielsweise</w:t>
      </w:r>
      <w:r w:rsidR="004C5297">
        <w:t xml:space="preserve"> </w:t>
      </w:r>
      <w:r>
        <w:t>wie folgt implementiert werden</w:t>
      </w:r>
      <w:r w:rsidR="004C5297">
        <w:t>:</w:t>
      </w:r>
    </w:p>
    <w:p w14:paraId="277415D2" w14:textId="004FB088" w:rsidR="004C5297" w:rsidRDefault="004C5297" w:rsidP="004C5297">
      <w:pPr>
        <w:pStyle w:val="QT3klein"/>
      </w:pPr>
      <w:r>
        <w:t xml:space="preserve">autokorrelation1 </w:t>
      </w:r>
      <w:r w:rsidR="00070289">
        <w:t>&lt;-</w:t>
      </w:r>
      <w:r>
        <w:t xml:space="preserve"> </w:t>
      </w:r>
      <w:proofErr w:type="spellStart"/>
      <w:r>
        <w:t>function</w:t>
      </w:r>
      <w:proofErr w:type="spellEnd"/>
      <w:r>
        <w:t>(s) {</w:t>
      </w:r>
    </w:p>
    <w:p w14:paraId="609CE906" w14:textId="77777777" w:rsidR="003B54C0" w:rsidRDefault="004C5297" w:rsidP="003B54C0">
      <w:pPr>
        <w:pStyle w:val="QT3klein"/>
      </w:pPr>
      <w:r>
        <w:t xml:space="preserve">  </w:t>
      </w:r>
      <w:r w:rsidR="003B54C0">
        <w:t xml:space="preserve">n &lt;- </w:t>
      </w:r>
      <w:proofErr w:type="spellStart"/>
      <w:r w:rsidR="003B54C0">
        <w:t>length</w:t>
      </w:r>
      <w:proofErr w:type="spellEnd"/>
      <w:r w:rsidR="003B54C0">
        <w:t>(s)</w:t>
      </w:r>
    </w:p>
    <w:p w14:paraId="7EA48622" w14:textId="77777777" w:rsidR="003B54C0" w:rsidRDefault="003B54C0" w:rsidP="003B54C0">
      <w:pPr>
        <w:pStyle w:val="QT3klein"/>
      </w:pPr>
      <w:r>
        <w:t xml:space="preserve">  </w:t>
      </w:r>
      <w:proofErr w:type="spellStart"/>
      <w:r>
        <w:t>res</w:t>
      </w:r>
      <w:proofErr w:type="spellEnd"/>
      <w:r>
        <w:t xml:space="preserve"> &lt;- </w:t>
      </w:r>
      <w:proofErr w:type="spellStart"/>
      <w:proofErr w:type="gramStart"/>
      <w:r>
        <w:t>vector</w:t>
      </w:r>
      <w:proofErr w:type="spellEnd"/>
      <w:r>
        <w:t>(</w:t>
      </w:r>
      <w:proofErr w:type="spellStart"/>
      <w:proofErr w:type="gramEnd"/>
      <w:r>
        <w:t>mode</w:t>
      </w:r>
      <w:proofErr w:type="spellEnd"/>
      <w:r>
        <w:t xml:space="preserve"> = "integer", </w:t>
      </w:r>
      <w:proofErr w:type="spellStart"/>
      <w:r>
        <w:t>length</w:t>
      </w:r>
      <w:proofErr w:type="spellEnd"/>
      <w:r>
        <w:t xml:space="preserve"> = n - 1)</w:t>
      </w:r>
    </w:p>
    <w:p w14:paraId="08BAC954" w14:textId="77777777" w:rsidR="003B54C0" w:rsidRDefault="003B54C0" w:rsidP="003B54C0">
      <w:pPr>
        <w:pStyle w:val="QT3klein"/>
      </w:pPr>
      <w:r>
        <w:t xml:space="preserve">  </w:t>
      </w:r>
      <w:proofErr w:type="spellStart"/>
      <w:r>
        <w:t>for</w:t>
      </w:r>
      <w:proofErr w:type="spellEnd"/>
      <w:r>
        <w:t xml:space="preserve"> (k in 1:(n-1)) {</w:t>
      </w:r>
    </w:p>
    <w:p w14:paraId="00CA627A" w14:textId="77777777" w:rsidR="003B54C0" w:rsidRDefault="003B54C0" w:rsidP="003B54C0">
      <w:pPr>
        <w:pStyle w:val="QT3klein"/>
      </w:pPr>
      <w:r>
        <w:t xml:space="preserve">    </w:t>
      </w:r>
      <w:proofErr w:type="spellStart"/>
      <w:r>
        <w:t>res</w:t>
      </w:r>
      <w:proofErr w:type="spellEnd"/>
      <w:r>
        <w:t xml:space="preserve">[k] &lt;- </w:t>
      </w:r>
      <w:proofErr w:type="spellStart"/>
      <w:proofErr w:type="gramStart"/>
      <w:r>
        <w:t>as.integer</w:t>
      </w:r>
      <w:proofErr w:type="spellEnd"/>
      <w:proofErr w:type="gramEnd"/>
      <w:r>
        <w:t>(t(s[1:(n - k)]) %*% s[(k + 1):n])</w:t>
      </w:r>
    </w:p>
    <w:p w14:paraId="6F309651" w14:textId="77777777" w:rsidR="003B54C0" w:rsidRDefault="003B54C0" w:rsidP="003B54C0">
      <w:pPr>
        <w:pStyle w:val="QT3klein"/>
      </w:pPr>
      <w:r>
        <w:t xml:space="preserve">  }</w:t>
      </w:r>
    </w:p>
    <w:p w14:paraId="079B55FD" w14:textId="77777777" w:rsidR="003B54C0" w:rsidRDefault="003B54C0" w:rsidP="003B54C0">
      <w:pPr>
        <w:pStyle w:val="QT3klein"/>
      </w:pPr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res</w:t>
      </w:r>
      <w:proofErr w:type="spellEnd"/>
      <w:r>
        <w:t>)</w:t>
      </w:r>
    </w:p>
    <w:p w14:paraId="73DF3995" w14:textId="0C2BCE70" w:rsidR="004C5297" w:rsidRDefault="004C5297" w:rsidP="003B54C0">
      <w:pPr>
        <w:pStyle w:val="QT3klein"/>
      </w:pPr>
      <w:r>
        <w:t>}</w:t>
      </w:r>
    </w:p>
    <w:p w14:paraId="230B95D8" w14:textId="019E61A5" w:rsidR="00927A2C" w:rsidRDefault="00927A2C" w:rsidP="001B1F82"/>
    <w:p w14:paraId="1034BB2C" w14:textId="1329B2BA" w:rsidR="004C5297" w:rsidRDefault="004C5297" w:rsidP="00A23A96">
      <w:pPr>
        <w:pStyle w:val="Listenabsatz"/>
        <w:numPr>
          <w:ilvl w:val="0"/>
          <w:numId w:val="17"/>
        </w:numPr>
      </w:pPr>
      <w:r>
        <w:t xml:space="preserve">Modifizieren Sie die Funktion </w:t>
      </w:r>
      <w:r w:rsidRPr="003B54C0">
        <w:rPr>
          <w:rStyle w:val="QWordZchn"/>
        </w:rPr>
        <w:t>autokorrelation1()</w:t>
      </w:r>
      <w:r>
        <w:t xml:space="preserve">, indem Sie die Schleife durch </w:t>
      </w:r>
      <w:proofErr w:type="spellStart"/>
      <w:r w:rsidRPr="001B34B1">
        <w:rPr>
          <w:rStyle w:val="QWordZchn"/>
        </w:rPr>
        <w:t>map_</w:t>
      </w:r>
      <w:proofErr w:type="gramStart"/>
      <w:r w:rsidRPr="001B34B1">
        <w:rPr>
          <w:rStyle w:val="QWordZchn"/>
        </w:rPr>
        <w:t>int</w:t>
      </w:r>
      <w:proofErr w:type="spellEnd"/>
      <w:r w:rsidRPr="001B34B1">
        <w:rPr>
          <w:rStyle w:val="QWordZchn"/>
        </w:rPr>
        <w:t>(</w:t>
      </w:r>
      <w:proofErr w:type="gramEnd"/>
      <w:r w:rsidRPr="001B34B1">
        <w:rPr>
          <w:rStyle w:val="QWordZchn"/>
        </w:rPr>
        <w:t>)</w:t>
      </w:r>
      <w:r>
        <w:t xml:space="preserve"> (aus </w:t>
      </w:r>
      <w:proofErr w:type="spellStart"/>
      <w:r w:rsidRPr="001B34B1">
        <w:rPr>
          <w:rStyle w:val="QWordZchn"/>
        </w:rPr>
        <w:t>purrr</w:t>
      </w:r>
      <w:proofErr w:type="spellEnd"/>
      <w:r>
        <w:t xml:space="preserve">) ersetzen. Nennen Sie die modifizierte Version </w:t>
      </w:r>
      <w:r w:rsidRPr="001B34B1">
        <w:rPr>
          <w:rStyle w:val="QWordZchn"/>
        </w:rPr>
        <w:t>autokorrelation2()</w:t>
      </w:r>
      <w:r>
        <w:t>.</w:t>
      </w:r>
      <w:r>
        <w:br/>
      </w:r>
    </w:p>
    <w:p w14:paraId="51FD4DDE" w14:textId="598DDE38" w:rsidR="004C5297" w:rsidRDefault="004C5297" w:rsidP="00A23A96">
      <w:pPr>
        <w:pStyle w:val="Listenabsatz"/>
        <w:numPr>
          <w:ilvl w:val="0"/>
          <w:numId w:val="17"/>
        </w:numPr>
      </w:pPr>
      <w:r>
        <w:t xml:space="preserve">Vergleichen Sie die Laufzeiten der beiden Funktionen </w:t>
      </w:r>
      <w:r w:rsidR="003B54C0">
        <w:t xml:space="preserve">für große </w:t>
      </w:r>
      <w:r w:rsidR="003B54C0" w:rsidRPr="003B54C0">
        <w:rPr>
          <w:rStyle w:val="QWordZchn"/>
        </w:rPr>
        <w:t>n</w:t>
      </w:r>
      <w:r w:rsidR="003B54C0">
        <w:t xml:space="preserve"> </w:t>
      </w:r>
      <w:r>
        <w:t xml:space="preserve">mithilfe von </w:t>
      </w:r>
      <w:proofErr w:type="spellStart"/>
      <w:proofErr w:type="gramStart"/>
      <w:r w:rsidRPr="001B34B1">
        <w:rPr>
          <w:rStyle w:val="QWordZchn"/>
        </w:rPr>
        <w:t>system.time</w:t>
      </w:r>
      <w:proofErr w:type="spellEnd"/>
      <w:proofErr w:type="gramEnd"/>
      <w:r w:rsidRPr="001B34B1">
        <w:rPr>
          <w:rStyle w:val="QWordZchn"/>
        </w:rPr>
        <w:t>()</w:t>
      </w:r>
      <w:r>
        <w:t>, beispielsweise durch:</w:t>
      </w:r>
    </w:p>
    <w:p w14:paraId="32F5467B" w14:textId="77777777" w:rsidR="004C5297" w:rsidRDefault="004C5297" w:rsidP="004C5297">
      <w:pPr>
        <w:pStyle w:val="QT3klein"/>
        <w:ind w:left="1418"/>
      </w:pPr>
      <w:proofErr w:type="spellStart"/>
      <w:r>
        <w:t>randBinSeq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(n) {</w:t>
      </w:r>
    </w:p>
    <w:p w14:paraId="069D9FE6" w14:textId="77777777" w:rsidR="004C5297" w:rsidRDefault="004C5297" w:rsidP="004C5297">
      <w:pPr>
        <w:pStyle w:val="QT3klein"/>
        <w:ind w:left="1418"/>
      </w:pPr>
      <w:r>
        <w:t xml:space="preserve">  </w:t>
      </w:r>
      <w:proofErr w:type="spellStart"/>
      <w:proofErr w:type="gramStart"/>
      <w:r>
        <w:t>return</w:t>
      </w:r>
      <w:proofErr w:type="spellEnd"/>
      <w:r>
        <w:t>(</w:t>
      </w:r>
      <w:proofErr w:type="gramEnd"/>
      <w:r>
        <w:t xml:space="preserve">sample(c(-1L, 1L), n, </w:t>
      </w:r>
      <w:proofErr w:type="spellStart"/>
      <w:r>
        <w:t>replace</w:t>
      </w:r>
      <w:proofErr w:type="spellEnd"/>
      <w:r>
        <w:t xml:space="preserve"> = TRUE))</w:t>
      </w:r>
    </w:p>
    <w:p w14:paraId="35AC478C" w14:textId="680BEB68" w:rsidR="004C5297" w:rsidRDefault="004C5297" w:rsidP="004C5297">
      <w:pPr>
        <w:pStyle w:val="QT3klein"/>
        <w:ind w:left="1418"/>
      </w:pPr>
      <w:r>
        <w:t>}</w:t>
      </w:r>
    </w:p>
    <w:p w14:paraId="7584876A" w14:textId="35044F31" w:rsidR="004C5297" w:rsidRDefault="004C5297" w:rsidP="004C5297">
      <w:pPr>
        <w:pStyle w:val="QT3klein"/>
        <w:ind w:left="1418"/>
      </w:pPr>
      <w:r>
        <w:t xml:space="preserve">s &lt;- </w:t>
      </w:r>
      <w:proofErr w:type="spellStart"/>
      <w:r>
        <w:t>randBinSeq</w:t>
      </w:r>
      <w:proofErr w:type="spellEnd"/>
      <w:r>
        <w:t xml:space="preserve">(2E4) </w:t>
      </w:r>
    </w:p>
    <w:p w14:paraId="784BF5B9" w14:textId="11CC00EC" w:rsidR="004C5297" w:rsidRDefault="004C5297" w:rsidP="004C5297">
      <w:pPr>
        <w:pStyle w:val="QT3klein"/>
        <w:ind w:left="1418"/>
      </w:pPr>
      <w:r>
        <w:t>autokorrelation1(s)</w:t>
      </w:r>
    </w:p>
    <w:p w14:paraId="47B0D702" w14:textId="64CADFE2" w:rsidR="0064049B" w:rsidRPr="0064049B" w:rsidRDefault="004C5297" w:rsidP="0046101A">
      <w:pPr>
        <w:pStyle w:val="QT3klein"/>
        <w:ind w:left="1418"/>
      </w:pPr>
      <w:r>
        <w:t>autokorrelation2(s)</w:t>
      </w:r>
    </w:p>
    <w:p w14:paraId="48C49FE1" w14:textId="1DEEEC6C" w:rsidR="0064049B" w:rsidRDefault="0064049B" w:rsidP="00A23A96">
      <w:pPr>
        <w:pStyle w:val="Listenabsatz"/>
        <w:numPr>
          <w:ilvl w:val="0"/>
          <w:numId w:val="17"/>
        </w:numPr>
      </w:pPr>
      <w:r>
        <w:t>Erstellen Sie einen weiteren Laufzeittest</w:t>
      </w:r>
      <w:r w:rsidR="001B34B1">
        <w:t>; erklären und</w:t>
      </w:r>
      <w:r>
        <w:t xml:space="preserve"> interpretieren Sie die Ergebnisse:</w:t>
      </w:r>
    </w:p>
    <w:p w14:paraId="22655721" w14:textId="77777777" w:rsidR="0064049B" w:rsidRDefault="0064049B" w:rsidP="0064049B">
      <w:pPr>
        <w:pStyle w:val="QT3klein"/>
        <w:ind w:left="1418"/>
      </w:pPr>
      <w:proofErr w:type="spellStart"/>
      <w:r>
        <w:t>require</w:t>
      </w:r>
      <w:proofErr w:type="spellEnd"/>
      <w:r>
        <w:t>(</w:t>
      </w:r>
      <w:proofErr w:type="spellStart"/>
      <w:r>
        <w:t>compiler</w:t>
      </w:r>
      <w:proofErr w:type="spellEnd"/>
      <w:r>
        <w:t>)</w:t>
      </w:r>
    </w:p>
    <w:p w14:paraId="24CC5E70" w14:textId="22EDEA7A" w:rsidR="0064049B" w:rsidRDefault="003B54C0" w:rsidP="0064049B">
      <w:pPr>
        <w:pStyle w:val="QT3klein"/>
        <w:ind w:left="1418"/>
      </w:pPr>
      <w:r>
        <w:t xml:space="preserve">f &lt;- </w:t>
      </w:r>
      <w:proofErr w:type="spellStart"/>
      <w:r>
        <w:t>cmpfun</w:t>
      </w:r>
      <w:proofErr w:type="spellEnd"/>
      <w:r w:rsidR="0064049B">
        <w:t>(</w:t>
      </w:r>
      <w:r w:rsidR="001B34B1">
        <w:t>auto</w:t>
      </w:r>
      <w:r w:rsidR="0064049B">
        <w:t>korrelation</w:t>
      </w:r>
      <w:r w:rsidR="001B34B1">
        <w:t>1</w:t>
      </w:r>
      <w:r w:rsidR="0064049B">
        <w:t>)</w:t>
      </w:r>
    </w:p>
    <w:p w14:paraId="70A23605" w14:textId="4F4FB32C" w:rsidR="0064049B" w:rsidRDefault="0064049B" w:rsidP="0064049B">
      <w:pPr>
        <w:pStyle w:val="QT3klein"/>
        <w:ind w:left="1418"/>
      </w:pPr>
      <w:proofErr w:type="spellStart"/>
      <w:proofErr w:type="gramStart"/>
      <w:r>
        <w:t>system.time</w:t>
      </w:r>
      <w:proofErr w:type="spellEnd"/>
      <w:proofErr w:type="gramEnd"/>
      <w:r>
        <w:t>(f(s))</w:t>
      </w:r>
    </w:p>
    <w:p w14:paraId="08B6BC34" w14:textId="1F053B09" w:rsidR="0064049B" w:rsidRDefault="0064049B" w:rsidP="0064049B">
      <w:r w:rsidRPr="0064049B">
        <w:rPr>
          <w:rStyle w:val="Markiert1Zchn"/>
        </w:rPr>
        <w:t>Hinweis:</w:t>
      </w:r>
      <w:r>
        <w:t xml:space="preserve"> Byte Code </w:t>
      </w:r>
      <w:proofErr w:type="spellStart"/>
      <w:r>
        <w:t>Compilation</w:t>
      </w:r>
      <w:proofErr w:type="spellEnd"/>
      <w:r>
        <w:t xml:space="preserve"> und JIT-Compiler</w:t>
      </w:r>
    </w:p>
    <w:p w14:paraId="7499E4AA" w14:textId="14AF620D" w:rsidR="0039433D" w:rsidRDefault="0039433D" w:rsidP="0039433D">
      <w:pPr>
        <w:pStyle w:val="AufgabeH1"/>
        <w:rPr>
          <w:noProof/>
        </w:rPr>
      </w:pPr>
      <w:r>
        <w:lastRenderedPageBreak/>
        <w:t xml:space="preserve">Aufgabe </w:t>
      </w:r>
      <w:r w:rsidR="00B5148A">
        <w:fldChar w:fldCharType="begin"/>
      </w:r>
      <w:r w:rsidR="00B5148A">
        <w:instrText xml:space="preserve"> SEQ  Aufagbe \* MERGEFORMAT </w:instrText>
      </w:r>
      <w:r w:rsidR="00B5148A">
        <w:fldChar w:fldCharType="separate"/>
      </w:r>
      <w:r w:rsidR="001B34B1">
        <w:rPr>
          <w:noProof/>
        </w:rPr>
        <w:t>5</w:t>
      </w:r>
      <w:r w:rsidR="00B5148A">
        <w:rPr>
          <w:noProof/>
        </w:rPr>
        <w:fldChar w:fldCharType="end"/>
      </w:r>
    </w:p>
    <w:p w14:paraId="0B3E6187" w14:textId="7C000AEF" w:rsidR="003B54C0" w:rsidRDefault="00A41CA4" w:rsidP="0039433D">
      <w:r>
        <w:t xml:space="preserve">Erzeugen Sie eine neue generische </w:t>
      </w:r>
      <w:r w:rsidR="00B64E5B">
        <w:t xml:space="preserve">Funktion </w:t>
      </w:r>
      <w:proofErr w:type="spellStart"/>
      <w:r w:rsidR="00B64E5B" w:rsidRPr="0088621E">
        <w:rPr>
          <w:rStyle w:val="QWordZchn"/>
        </w:rPr>
        <w:t>aut</w:t>
      </w:r>
      <w:r w:rsidR="000D6F9B">
        <w:rPr>
          <w:rStyle w:val="QWordZchn"/>
        </w:rPr>
        <w:t>ok</w:t>
      </w:r>
      <w:r w:rsidR="00B64E5B" w:rsidRPr="0088621E">
        <w:rPr>
          <w:rStyle w:val="QWordZchn"/>
        </w:rPr>
        <w:t>or</w:t>
      </w:r>
      <w:proofErr w:type="spellEnd"/>
      <w:r w:rsidR="00B64E5B" w:rsidRPr="0088621E">
        <w:rPr>
          <w:rStyle w:val="QWordZchn"/>
        </w:rPr>
        <w:t>()</w:t>
      </w:r>
      <w:r w:rsidR="00B64E5B" w:rsidRPr="00B64E5B">
        <w:t xml:space="preserve"> </w:t>
      </w:r>
      <w:r w:rsidR="00B64E5B">
        <w:t xml:space="preserve">und implementieren Sie für die Klasse </w:t>
      </w:r>
      <w:r w:rsidR="001B34B1">
        <w:br/>
      </w:r>
      <w:proofErr w:type="spellStart"/>
      <w:r w:rsidRPr="001B34B1">
        <w:rPr>
          <w:rStyle w:val="QWordZchn"/>
        </w:rPr>
        <w:t>binseq</w:t>
      </w:r>
      <w:proofErr w:type="spellEnd"/>
      <w:r>
        <w:t xml:space="preserve"> </w:t>
      </w:r>
      <w:r w:rsidR="00B64E5B">
        <w:t>(siehe oben) eine entsprechende Methode</w:t>
      </w:r>
      <w:r w:rsidR="0039433D">
        <w:t>, die die aperiodische Autokorrelation zurückgibt</w:t>
      </w:r>
      <w:r w:rsidR="00B64E5B">
        <w:t xml:space="preserve">. </w:t>
      </w:r>
      <w:r w:rsidR="000D6F9B">
        <w:t>Wann</w:t>
      </w:r>
      <w:r w:rsidR="00B64E5B">
        <w:t xml:space="preserve"> ist dieses Vorgehen sinnvoll?</w:t>
      </w:r>
    </w:p>
    <w:p w14:paraId="195E0067" w14:textId="1D040AFD" w:rsidR="0046101A" w:rsidRDefault="0046101A" w:rsidP="0046101A">
      <w:pPr>
        <w:pStyle w:val="AufgabeH1"/>
        <w:rPr>
          <w:noProof/>
        </w:rPr>
      </w:pPr>
      <w:r>
        <w:t xml:space="preserve">Aufgabe </w:t>
      </w:r>
      <w:fldSimple w:instr=" SEQ  Aufagbe \* MERGEFORMAT ">
        <w:r w:rsidR="001B34B1">
          <w:rPr>
            <w:noProof/>
          </w:rPr>
          <w:t>6</w:t>
        </w:r>
      </w:fldSimple>
    </w:p>
    <w:p w14:paraId="76D1038B" w14:textId="22A9B04B" w:rsidR="0046101A" w:rsidRDefault="0046101A" w:rsidP="0039433D">
      <w:r>
        <w:t>Erklären Sie den folgenden Quelltext:</w:t>
      </w:r>
    </w:p>
    <w:p w14:paraId="2C1CA3B8" w14:textId="77777777" w:rsidR="0046101A" w:rsidRDefault="0046101A" w:rsidP="0046101A">
      <w:pPr>
        <w:pStyle w:val="QT3klein"/>
      </w:pPr>
      <w:r>
        <w:t xml:space="preserve">foo1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x,...) {</w:t>
      </w:r>
    </w:p>
    <w:p w14:paraId="61C181F7" w14:textId="77777777" w:rsidR="0046101A" w:rsidRDefault="0046101A" w:rsidP="0046101A">
      <w:pPr>
        <w:pStyle w:val="QT3klein"/>
      </w:pPr>
      <w:r>
        <w:t xml:space="preserve">  </w:t>
      </w:r>
      <w:proofErr w:type="spellStart"/>
      <w:r>
        <w:t>print</w:t>
      </w:r>
      <w:proofErr w:type="spellEnd"/>
      <w:r>
        <w:t>(x)</w:t>
      </w:r>
    </w:p>
    <w:p w14:paraId="57A3CAD4" w14:textId="77777777" w:rsidR="0046101A" w:rsidRDefault="0046101A" w:rsidP="0046101A">
      <w:pPr>
        <w:pStyle w:val="QT3klein"/>
      </w:pPr>
      <w:r>
        <w:t xml:space="preserve">  </w:t>
      </w:r>
      <w:proofErr w:type="spellStart"/>
      <w:r>
        <w:t>args</w:t>
      </w:r>
      <w:proofErr w:type="spellEnd"/>
      <w:r>
        <w:t xml:space="preserve"> &lt;- </w:t>
      </w:r>
      <w:proofErr w:type="spellStart"/>
      <w:r>
        <w:t>list</w:t>
      </w:r>
      <w:proofErr w:type="spellEnd"/>
      <w:r>
        <w:t>(...)</w:t>
      </w:r>
    </w:p>
    <w:p w14:paraId="41A908A6" w14:textId="62596B80" w:rsidR="0046101A" w:rsidRDefault="003B54C0" w:rsidP="0046101A">
      <w:pPr>
        <w:pStyle w:val="QT3klein"/>
      </w:pPr>
      <w:r>
        <w:t xml:space="preserve">  </w:t>
      </w:r>
      <w:proofErr w:type="spellStart"/>
      <w:proofErr w:type="gramStart"/>
      <w:r>
        <w:t>for</w:t>
      </w:r>
      <w:proofErr w:type="spellEnd"/>
      <w:r>
        <w:t>(</w:t>
      </w:r>
      <w:proofErr w:type="gramEnd"/>
      <w:r w:rsidR="0046101A">
        <w:t xml:space="preserve">a in </w:t>
      </w:r>
      <w:proofErr w:type="spellStart"/>
      <w:r w:rsidR="0046101A">
        <w:t>args</w:t>
      </w:r>
      <w:proofErr w:type="spellEnd"/>
      <w:r w:rsidR="0046101A">
        <w:t>){</w:t>
      </w:r>
    </w:p>
    <w:p w14:paraId="0CBD95C9" w14:textId="77777777" w:rsidR="0046101A" w:rsidRDefault="0046101A" w:rsidP="0046101A">
      <w:pPr>
        <w:pStyle w:val="QT3klein"/>
      </w:pPr>
      <w:r>
        <w:t xml:space="preserve">    </w:t>
      </w:r>
      <w:proofErr w:type="spellStart"/>
      <w:r>
        <w:t>print</w:t>
      </w:r>
      <w:proofErr w:type="spellEnd"/>
      <w:r>
        <w:t>(a)</w:t>
      </w:r>
    </w:p>
    <w:p w14:paraId="6027EC73" w14:textId="77777777" w:rsidR="0046101A" w:rsidRDefault="0046101A" w:rsidP="0046101A">
      <w:pPr>
        <w:pStyle w:val="QT3klein"/>
      </w:pPr>
      <w:r>
        <w:t xml:space="preserve">  }</w:t>
      </w:r>
    </w:p>
    <w:p w14:paraId="76A6ECF6" w14:textId="77777777" w:rsidR="0046101A" w:rsidRDefault="0046101A" w:rsidP="0046101A">
      <w:pPr>
        <w:pStyle w:val="QT3klein"/>
      </w:pPr>
      <w:r>
        <w:t>}</w:t>
      </w:r>
    </w:p>
    <w:p w14:paraId="7CDD9CDD" w14:textId="77777777" w:rsidR="0046101A" w:rsidRDefault="0046101A" w:rsidP="0046101A">
      <w:pPr>
        <w:pStyle w:val="QT3klein"/>
      </w:pPr>
    </w:p>
    <w:p w14:paraId="5CD7C218" w14:textId="77777777" w:rsidR="0046101A" w:rsidRDefault="0046101A" w:rsidP="0046101A">
      <w:pPr>
        <w:pStyle w:val="QT3klein"/>
      </w:pPr>
      <w:r>
        <w:t>foo1(1)</w:t>
      </w:r>
    </w:p>
    <w:p w14:paraId="5C3DFDA4" w14:textId="77777777" w:rsidR="0046101A" w:rsidRDefault="0046101A" w:rsidP="0046101A">
      <w:pPr>
        <w:pStyle w:val="QT3klein"/>
      </w:pPr>
      <w:r>
        <w:t xml:space="preserve">foo1(1,2,3,4, </w:t>
      </w:r>
      <w:proofErr w:type="spellStart"/>
      <w:r>
        <w:t>mean</w:t>
      </w:r>
      <w:proofErr w:type="spellEnd"/>
      <w:r>
        <w:t>=6)</w:t>
      </w:r>
    </w:p>
    <w:p w14:paraId="51385E22" w14:textId="77777777" w:rsidR="0046101A" w:rsidRDefault="0046101A" w:rsidP="0046101A"/>
    <w:p w14:paraId="220700A0" w14:textId="77777777" w:rsidR="0046101A" w:rsidRDefault="0046101A" w:rsidP="0046101A">
      <w:pPr>
        <w:pStyle w:val="QT3klein"/>
      </w:pPr>
      <w:r>
        <w:t xml:space="preserve">foo2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n, ...) {</w:t>
      </w:r>
    </w:p>
    <w:p w14:paraId="01AFC894" w14:textId="77777777" w:rsidR="0046101A" w:rsidRDefault="0046101A" w:rsidP="0046101A">
      <w:pPr>
        <w:pStyle w:val="QT3klein"/>
      </w:pPr>
      <w:r>
        <w:t xml:space="preserve">  </w:t>
      </w:r>
      <w:proofErr w:type="spellStart"/>
      <w:proofErr w:type="gramStart"/>
      <w:r>
        <w:t>return</w:t>
      </w:r>
      <w:proofErr w:type="spellEnd"/>
      <w:r>
        <w:t>(</w:t>
      </w:r>
      <w:proofErr w:type="spellStart"/>
      <w:proofErr w:type="gramEnd"/>
      <w:r>
        <w:t>rnorm</w:t>
      </w:r>
      <w:proofErr w:type="spellEnd"/>
      <w:r>
        <w:t>(n, ...))</w:t>
      </w:r>
    </w:p>
    <w:p w14:paraId="4FAE900F" w14:textId="77777777" w:rsidR="0046101A" w:rsidRDefault="0046101A" w:rsidP="0046101A">
      <w:pPr>
        <w:pStyle w:val="QT3klein"/>
      </w:pPr>
      <w:r>
        <w:t>}</w:t>
      </w:r>
    </w:p>
    <w:p w14:paraId="76D9756D" w14:textId="77777777" w:rsidR="0046101A" w:rsidRDefault="0046101A" w:rsidP="0046101A">
      <w:pPr>
        <w:pStyle w:val="QT3klein"/>
      </w:pPr>
    </w:p>
    <w:p w14:paraId="0F7ACF9C" w14:textId="77777777" w:rsidR="0046101A" w:rsidRDefault="0046101A" w:rsidP="0046101A">
      <w:pPr>
        <w:pStyle w:val="QT3klein"/>
      </w:pPr>
      <w:r>
        <w:t>foo2(4)</w:t>
      </w:r>
    </w:p>
    <w:p w14:paraId="757B54A2" w14:textId="77777777" w:rsidR="0046101A" w:rsidRDefault="0046101A" w:rsidP="0046101A">
      <w:pPr>
        <w:pStyle w:val="QT3klein"/>
      </w:pPr>
      <w:r>
        <w:t>foo2(4,100)</w:t>
      </w:r>
    </w:p>
    <w:p w14:paraId="176AB733" w14:textId="16B0A553" w:rsidR="0046101A" w:rsidRDefault="0046101A" w:rsidP="0046101A">
      <w:pPr>
        <w:pStyle w:val="QT3klein"/>
      </w:pPr>
      <w:r>
        <w:t>foo2(4,</w:t>
      </w:r>
      <w:r w:rsidR="003B54C0">
        <w:t xml:space="preserve"> </w:t>
      </w:r>
      <w:proofErr w:type="spellStart"/>
      <w:r>
        <w:t>mean</w:t>
      </w:r>
      <w:proofErr w:type="spellEnd"/>
      <w:r>
        <w:t>=100)</w:t>
      </w:r>
    </w:p>
    <w:p w14:paraId="7402EC2D" w14:textId="7439480F" w:rsidR="0046101A" w:rsidRDefault="0046101A" w:rsidP="0046101A">
      <w:pPr>
        <w:pStyle w:val="QT3klein"/>
      </w:pPr>
      <w:r>
        <w:t>foo2(4,</w:t>
      </w:r>
      <w:r w:rsidR="003B54C0">
        <w:t xml:space="preserve"> </w:t>
      </w:r>
      <w:proofErr w:type="spellStart"/>
      <w:r>
        <w:t>mean</w:t>
      </w:r>
      <w:proofErr w:type="spellEnd"/>
      <w:r>
        <w:t xml:space="preserve">=100, </w:t>
      </w:r>
      <w:proofErr w:type="spellStart"/>
      <w:r>
        <w:t>sd</w:t>
      </w:r>
      <w:proofErr w:type="spellEnd"/>
      <w:r>
        <w:t>=500)</w:t>
      </w:r>
    </w:p>
    <w:p w14:paraId="2F2B7395" w14:textId="38141953" w:rsidR="0046101A" w:rsidRDefault="0046101A" w:rsidP="0046101A">
      <w:pPr>
        <w:pStyle w:val="QT3klein"/>
      </w:pPr>
      <w:r>
        <w:t>foo2(4,</w:t>
      </w:r>
      <w:r w:rsidR="003B54C0">
        <w:t xml:space="preserve"> </w:t>
      </w:r>
      <w:proofErr w:type="spellStart"/>
      <w:r>
        <w:t>meen</w:t>
      </w:r>
      <w:proofErr w:type="spellEnd"/>
      <w:r>
        <w:t xml:space="preserve">=100, </w:t>
      </w:r>
      <w:proofErr w:type="spellStart"/>
      <w:r>
        <w:t>sd</w:t>
      </w:r>
      <w:proofErr w:type="spellEnd"/>
      <w:r>
        <w:t>=500)</w:t>
      </w:r>
    </w:p>
    <w:p w14:paraId="30FDF113" w14:textId="77777777" w:rsidR="0046101A" w:rsidRDefault="0046101A" w:rsidP="0046101A"/>
    <w:p w14:paraId="01CF7948" w14:textId="77777777" w:rsidR="0046101A" w:rsidRDefault="0046101A" w:rsidP="0046101A">
      <w:pPr>
        <w:pStyle w:val="QT3klein"/>
      </w:pPr>
      <w:r>
        <w:t xml:space="preserve">foo3 &lt;-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x, ...) {</w:t>
      </w:r>
    </w:p>
    <w:p w14:paraId="0F6C79E7" w14:textId="77777777" w:rsidR="0046101A" w:rsidRDefault="0046101A" w:rsidP="0046101A">
      <w:pPr>
        <w:pStyle w:val="QT3klein"/>
      </w:pPr>
      <w:r>
        <w:t xml:space="preserve">  </w:t>
      </w:r>
      <w:proofErr w:type="spellStart"/>
      <w:r>
        <w:t>return</w:t>
      </w:r>
      <w:proofErr w:type="spellEnd"/>
      <w:r>
        <w:t>(c(</w:t>
      </w:r>
      <w:proofErr w:type="spellStart"/>
      <w:proofErr w:type="gramStart"/>
      <w:r>
        <w:t>mean</w:t>
      </w:r>
      <w:proofErr w:type="spellEnd"/>
      <w:r>
        <w:t>(</w:t>
      </w:r>
      <w:proofErr w:type="gramEnd"/>
      <w:r>
        <w:t>x,...), median(x,...)))</w:t>
      </w:r>
    </w:p>
    <w:p w14:paraId="4F8D55FB" w14:textId="77777777" w:rsidR="0046101A" w:rsidRDefault="0046101A" w:rsidP="0046101A">
      <w:pPr>
        <w:pStyle w:val="QT3klein"/>
      </w:pPr>
      <w:r>
        <w:t>}</w:t>
      </w:r>
    </w:p>
    <w:p w14:paraId="7C285E77" w14:textId="77777777" w:rsidR="0046101A" w:rsidRDefault="0046101A" w:rsidP="0046101A">
      <w:pPr>
        <w:pStyle w:val="QT3klein"/>
      </w:pPr>
    </w:p>
    <w:p w14:paraId="33BCE4BB" w14:textId="77777777" w:rsidR="0046101A" w:rsidRDefault="0046101A" w:rsidP="0046101A">
      <w:pPr>
        <w:pStyle w:val="QT3klein"/>
      </w:pPr>
      <w:r>
        <w:t xml:space="preserve">x &lt;- </w:t>
      </w:r>
      <w:proofErr w:type="gramStart"/>
      <w:r>
        <w:t>c(</w:t>
      </w:r>
      <w:proofErr w:type="gramEnd"/>
      <w:r>
        <w:t>1,2,100,4)</w:t>
      </w:r>
    </w:p>
    <w:p w14:paraId="709FAA2E" w14:textId="77777777" w:rsidR="0046101A" w:rsidRDefault="0046101A" w:rsidP="0046101A">
      <w:pPr>
        <w:pStyle w:val="QT3klein"/>
      </w:pPr>
      <w:r>
        <w:t>foo3(x)</w:t>
      </w:r>
    </w:p>
    <w:p w14:paraId="38509528" w14:textId="77777777" w:rsidR="0046101A" w:rsidRDefault="0046101A" w:rsidP="0046101A">
      <w:pPr>
        <w:pStyle w:val="QT3klein"/>
      </w:pPr>
      <w:r>
        <w:t xml:space="preserve">x &lt;- </w:t>
      </w:r>
      <w:proofErr w:type="gramStart"/>
      <w:r>
        <w:t>c(</w:t>
      </w:r>
      <w:proofErr w:type="gramEnd"/>
      <w:r>
        <w:t>1,2,NA, 100,4)</w:t>
      </w:r>
    </w:p>
    <w:p w14:paraId="0676EF7C" w14:textId="77777777" w:rsidR="0046101A" w:rsidRDefault="0046101A" w:rsidP="0046101A">
      <w:pPr>
        <w:pStyle w:val="QT3klein"/>
      </w:pPr>
      <w:r>
        <w:t>foo3(x)</w:t>
      </w:r>
    </w:p>
    <w:p w14:paraId="1BCE1442" w14:textId="77777777" w:rsidR="0046101A" w:rsidRDefault="0046101A" w:rsidP="0046101A">
      <w:pPr>
        <w:pStyle w:val="QT3klein"/>
      </w:pPr>
      <w:r>
        <w:t>foo3(x, na.rm=TRUE)</w:t>
      </w:r>
    </w:p>
    <w:p w14:paraId="2CB71142" w14:textId="40CC0617" w:rsidR="0046101A" w:rsidRDefault="003B54C0" w:rsidP="003B54C0">
      <w:pPr>
        <w:pStyle w:val="QT3klein"/>
      </w:pPr>
      <w:r>
        <w:t>foo3(x, rm.na</w:t>
      </w:r>
      <w:r w:rsidR="0046101A">
        <w:t>=TRUE)</w:t>
      </w:r>
    </w:p>
    <w:p w14:paraId="1313DD0B" w14:textId="4C04C359" w:rsidR="003B54C0" w:rsidRDefault="003B54C0" w:rsidP="00A23A96">
      <w:pPr>
        <w:pStyle w:val="AufgabeH1"/>
      </w:pPr>
    </w:p>
    <w:p w14:paraId="72217A80" w14:textId="35798C9B" w:rsidR="00A23A96" w:rsidRDefault="00A23A96" w:rsidP="00A23A96">
      <w:pPr>
        <w:pStyle w:val="AufgabeH1"/>
        <w:rPr>
          <w:noProof/>
        </w:rPr>
      </w:pPr>
      <w:r>
        <w:t>HINWEIS</w:t>
      </w:r>
      <w:r w:rsidRPr="00A23A96">
        <w:rPr>
          <w:b w:val="0"/>
          <w:noProof/>
        </w:rPr>
        <w:t xml:space="preserve"> (nicht</w:t>
      </w:r>
      <w:r w:rsidR="0046101A">
        <w:rPr>
          <w:b w:val="0"/>
          <w:noProof/>
        </w:rPr>
        <w:t xml:space="preserve"> direkt</w:t>
      </w:r>
      <w:r w:rsidRPr="00A23A96">
        <w:rPr>
          <w:b w:val="0"/>
          <w:noProof/>
        </w:rPr>
        <w:t xml:space="preserve"> klausurrelevant)</w:t>
      </w:r>
    </w:p>
    <w:p w14:paraId="09656582" w14:textId="7CB0345A" w:rsidR="00A23A96" w:rsidRDefault="00A23A96" w:rsidP="00A23A96">
      <w:r>
        <w:t>Das in R wichtig</w:t>
      </w:r>
      <w:r w:rsidR="002D216D">
        <w:t>e</w:t>
      </w:r>
      <w:r>
        <w:t xml:space="preserve"> Konzept </w:t>
      </w:r>
      <w:proofErr w:type="spellStart"/>
      <w:r w:rsidRPr="00A23A96">
        <w:rPr>
          <w:rStyle w:val="QWordZchn"/>
        </w:rPr>
        <w:t>environment</w:t>
      </w:r>
      <w:proofErr w:type="spellEnd"/>
      <w:r>
        <w:t xml:space="preserve"> haben wir bisher nur indirekt behandelt. Wer mehr wissen will, den verweise ich auf </w:t>
      </w:r>
      <w:r w:rsidRPr="00A23A96">
        <w:t>https://adv-r.hadley.nz/environments.html</w:t>
      </w:r>
      <w:r>
        <w:t>.</w:t>
      </w:r>
    </w:p>
    <w:p w14:paraId="275275B7" w14:textId="77777777" w:rsidR="00B64E5B" w:rsidRPr="003A6895" w:rsidRDefault="00B64E5B" w:rsidP="0039433D">
      <w:pPr>
        <w:rPr>
          <w:b/>
          <w:color w:val="660033"/>
          <w:szCs w:val="24"/>
        </w:rPr>
      </w:pPr>
    </w:p>
    <w:sectPr w:rsidR="00B64E5B" w:rsidRPr="003A6895" w:rsidSect="00AA008C">
      <w:headerReference w:type="default" r:id="rId19"/>
      <w:footerReference w:type="default" r:id="rId20"/>
      <w:headerReference w:type="first" r:id="rId21"/>
      <w:footerReference w:type="first" r:id="rId22"/>
      <w:pgSz w:w="11907" w:h="16840" w:code="9"/>
      <w:pgMar w:top="1418" w:right="992" w:bottom="1134" w:left="1701" w:header="567" w:footer="567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8488B" w14:textId="77777777" w:rsidR="00B5148A" w:rsidRDefault="00B5148A" w:rsidP="00B22FB3"/>
    <w:p w14:paraId="0D63CCE6" w14:textId="77777777" w:rsidR="00B5148A" w:rsidRDefault="00B5148A" w:rsidP="00B22FB3"/>
    <w:p w14:paraId="48B84335" w14:textId="77777777" w:rsidR="00B5148A" w:rsidRDefault="00B5148A" w:rsidP="00B22FB3"/>
    <w:p w14:paraId="5FF7362C" w14:textId="77777777" w:rsidR="00B5148A" w:rsidRDefault="00B5148A"/>
  </w:endnote>
  <w:endnote w:type="continuationSeparator" w:id="0">
    <w:p w14:paraId="7CA8E469" w14:textId="77777777" w:rsidR="00B5148A" w:rsidRDefault="00B5148A" w:rsidP="00B22FB3"/>
    <w:p w14:paraId="764F9C68" w14:textId="77777777" w:rsidR="00B5148A" w:rsidRDefault="00B5148A" w:rsidP="00B22FB3"/>
    <w:p w14:paraId="6730432E" w14:textId="77777777" w:rsidR="00B5148A" w:rsidRDefault="00B5148A" w:rsidP="00B22FB3"/>
    <w:p w14:paraId="418E303A" w14:textId="77777777" w:rsidR="00B5148A" w:rsidRDefault="00B5148A"/>
  </w:endnote>
  <w:endnote w:type="continuationNotice" w:id="1">
    <w:p w14:paraId="636AD2A8" w14:textId="77777777" w:rsidR="00B5148A" w:rsidRDefault="00B5148A" w:rsidP="00B22FB3"/>
    <w:p w14:paraId="1420578B" w14:textId="77777777" w:rsidR="00B5148A" w:rsidRDefault="00B5148A" w:rsidP="00B22FB3"/>
    <w:p w14:paraId="37CB212D" w14:textId="77777777" w:rsidR="00B5148A" w:rsidRDefault="00B5148A" w:rsidP="00B22FB3"/>
    <w:p w14:paraId="06C47F3D" w14:textId="77777777" w:rsidR="00B5148A" w:rsidRDefault="00B514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338B0" w14:textId="389B8D67" w:rsidR="00F84F6D" w:rsidRPr="00D3643B" w:rsidRDefault="00F84F6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5C704B">
      <w:rPr>
        <w:rFonts w:asciiTheme="minorHAnsi" w:hAnsiTheme="minorHAnsi" w:cstheme="minorHAnsi"/>
        <w:bCs/>
        <w:noProof/>
        <w:sz w:val="24"/>
        <w:szCs w:val="24"/>
      </w:rPr>
      <w:t>3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5C704B">
      <w:rPr>
        <w:rFonts w:asciiTheme="minorHAnsi" w:hAnsiTheme="minorHAnsi" w:cstheme="minorHAnsi"/>
        <w:bCs/>
        <w:noProof/>
        <w:sz w:val="24"/>
        <w:szCs w:val="24"/>
      </w:rPr>
      <w:t>3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>
      <w:rPr>
        <w:rFonts w:ascii="Arial" w:hAnsi="Arial" w:cs="Arial"/>
        <w:sz w:val="18"/>
        <w:szCs w:val="18"/>
      </w:rPr>
      <w:t xml:space="preserve">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DB5C4B" w14:textId="65959F14" w:rsidR="00F84F6D" w:rsidRDefault="00F84F6D" w:rsidP="00B71FD6">
    <w:pPr>
      <w:ind w:left="-567" w:right="-142"/>
      <w:jc w:val="center"/>
    </w:pPr>
    <w:r w:rsidRPr="00FE0E85">
      <w:rPr>
        <w:rFonts w:ascii="Arial" w:hAnsi="Arial" w:cs="Arial"/>
        <w:sz w:val="18"/>
        <w:szCs w:val="18"/>
      </w:rPr>
      <w:t>J. Willms, FH-SWF</w:t>
    </w:r>
    <w:r>
      <w:tab/>
    </w:r>
    <w: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4F7AE4">
      <w:rPr>
        <w:rFonts w:asciiTheme="minorHAnsi" w:hAnsiTheme="minorHAnsi" w:cstheme="minorHAnsi"/>
        <w:sz w:val="24"/>
        <w:szCs w:val="24"/>
      </w:rPr>
      <w:t xml:space="preserve">Seite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PAGE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5C704B">
      <w:rPr>
        <w:rFonts w:asciiTheme="minorHAnsi" w:hAnsiTheme="minorHAnsi" w:cstheme="minorHAnsi"/>
        <w:bCs/>
        <w:noProof/>
        <w:sz w:val="24"/>
        <w:szCs w:val="24"/>
      </w:rPr>
      <w:t>1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 xml:space="preserve"> von </w:t>
    </w:r>
    <w:r w:rsidRPr="004F7AE4">
      <w:rPr>
        <w:rFonts w:asciiTheme="minorHAnsi" w:hAnsiTheme="minorHAnsi" w:cstheme="minorHAnsi"/>
        <w:bCs/>
        <w:sz w:val="24"/>
        <w:szCs w:val="24"/>
      </w:rPr>
      <w:fldChar w:fldCharType="begin"/>
    </w:r>
    <w:r w:rsidRPr="004F7AE4">
      <w:rPr>
        <w:rFonts w:asciiTheme="minorHAnsi" w:hAnsiTheme="minorHAnsi" w:cstheme="minorHAnsi"/>
        <w:bCs/>
        <w:sz w:val="24"/>
        <w:szCs w:val="24"/>
      </w:rPr>
      <w:instrText>NUMPAGES  \* Arabic  \* MERGEFORMAT</w:instrText>
    </w:r>
    <w:r w:rsidRPr="004F7AE4">
      <w:rPr>
        <w:rFonts w:asciiTheme="minorHAnsi" w:hAnsiTheme="minorHAnsi" w:cstheme="minorHAnsi"/>
        <w:bCs/>
        <w:sz w:val="24"/>
        <w:szCs w:val="24"/>
      </w:rPr>
      <w:fldChar w:fldCharType="separate"/>
    </w:r>
    <w:r w:rsidR="005C704B">
      <w:rPr>
        <w:rFonts w:asciiTheme="minorHAnsi" w:hAnsiTheme="minorHAnsi" w:cstheme="minorHAnsi"/>
        <w:bCs/>
        <w:noProof/>
        <w:sz w:val="24"/>
        <w:szCs w:val="24"/>
      </w:rPr>
      <w:t>3</w:t>
    </w:r>
    <w:r w:rsidRPr="004F7AE4">
      <w:rPr>
        <w:rFonts w:asciiTheme="minorHAnsi" w:hAnsiTheme="minorHAnsi" w:cstheme="minorHAnsi"/>
        <w:bCs/>
        <w:sz w:val="24"/>
        <w:szCs w:val="24"/>
      </w:rPr>
      <w:fldChar w:fldCharType="end"/>
    </w:r>
    <w:r w:rsidRPr="004F7AE4">
      <w:rPr>
        <w:rFonts w:asciiTheme="minorHAnsi" w:hAnsiTheme="minorHAnsi" w:cstheme="minorHAnsi"/>
        <w:sz w:val="24"/>
        <w:szCs w:val="24"/>
      </w:rPr>
      <w:tab/>
    </w:r>
    <w:r w:rsidRPr="004F7AE4"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 xml:space="preserve">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FILENAME  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jwRSS19_ueb4_d.docx</w:t>
    </w:r>
    <w:r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30EC55" w14:textId="77777777" w:rsidR="00B5148A" w:rsidRDefault="00B5148A" w:rsidP="00B27513">
      <w:pPr>
        <w:pStyle w:val="stdText"/>
      </w:pPr>
      <w:r>
        <w:continuationSeparator/>
      </w:r>
    </w:p>
    <w:p w14:paraId="78E73DE2" w14:textId="77777777" w:rsidR="00B5148A" w:rsidRDefault="00B5148A"/>
  </w:footnote>
  <w:footnote w:type="continuationSeparator" w:id="0">
    <w:p w14:paraId="1A5759BE" w14:textId="77777777" w:rsidR="00B5148A" w:rsidRDefault="00B5148A" w:rsidP="00B27513">
      <w:pPr>
        <w:pStyle w:val="stdText"/>
      </w:pPr>
      <w:r>
        <w:continuationSeparator/>
      </w:r>
    </w:p>
    <w:p w14:paraId="241A80D4" w14:textId="77777777" w:rsidR="00B5148A" w:rsidRDefault="00B5148A"/>
  </w:footnote>
  <w:footnote w:type="continuationNotice" w:id="1">
    <w:p w14:paraId="7E46015B" w14:textId="77777777" w:rsidR="00B5148A" w:rsidRDefault="00B5148A" w:rsidP="00B22FB3"/>
    <w:p w14:paraId="5EAEF146" w14:textId="77777777" w:rsidR="00B5148A" w:rsidRDefault="00B5148A" w:rsidP="00B22FB3"/>
    <w:p w14:paraId="786AF5F3" w14:textId="77777777" w:rsidR="00B5148A" w:rsidRDefault="00B5148A" w:rsidP="00B22FB3"/>
    <w:p w14:paraId="3A6A5E38" w14:textId="77777777" w:rsidR="00B5148A" w:rsidRDefault="00B5148A"/>
  </w:footnote>
  <w:footnote w:id="2">
    <w:p w14:paraId="19E9BAB1" w14:textId="77777777" w:rsidR="00710D5A" w:rsidRPr="00652076" w:rsidRDefault="00710D5A" w:rsidP="00710D5A">
      <w:pPr>
        <w:pStyle w:val="Funotentext"/>
      </w:pPr>
      <w:r>
        <w:rPr>
          <w:rStyle w:val="Funotenzeichen"/>
        </w:rPr>
        <w:footnoteRef/>
      </w:r>
      <w:r>
        <w:t xml:space="preserve"> Dies ist die Web-Seite der zweiten Auflage des Buchs </w:t>
      </w:r>
      <w:proofErr w:type="spellStart"/>
      <w:r w:rsidRPr="00652076">
        <w:rPr>
          <w:i/>
        </w:rPr>
        <w:t>Advanced</w:t>
      </w:r>
      <w:proofErr w:type="spellEnd"/>
      <w:r w:rsidRPr="00652076">
        <w:rPr>
          <w:i/>
        </w:rPr>
        <w:t xml:space="preserve"> R (Chapman &amp; </w:t>
      </w:r>
      <w:proofErr w:type="spellStart"/>
      <w:r w:rsidRPr="00652076">
        <w:rPr>
          <w:i/>
        </w:rPr>
        <w:t>Hall’s</w:t>
      </w:r>
      <w:proofErr w:type="spellEnd"/>
      <w:r w:rsidRPr="00652076">
        <w:rPr>
          <w:i/>
        </w:rPr>
        <w:t xml:space="preserve"> R Series) </w:t>
      </w:r>
      <w:r w:rsidRPr="00652076">
        <w:t xml:space="preserve">von Hadley </w:t>
      </w:r>
      <w:proofErr w:type="spellStart"/>
      <w:r w:rsidRPr="00652076">
        <w:t>Wickham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 Light" w:eastAsia="SimSun" w:hAnsi="Calibri Light" w:cs="Calibri Light"/>
        <w:color w:val="002060"/>
        <w:spacing w:val="-7"/>
        <w:sz w:val="28"/>
        <w:szCs w:val="28"/>
      </w:rPr>
      <w:alias w:val="Titel"/>
      <w:tag w:val=""/>
      <w:id w:val="-1676337075"/>
      <w:placeholder>
        <w:docPart w:val="5A92EFEADDDA41E99D8A3DEA665D4E4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06FAC72" w14:textId="570D050A" w:rsidR="00F84F6D" w:rsidRDefault="00F84F6D">
        <w:r w:rsidRPr="00B71FD6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Programmierung für statistische Datenanalyse</w:t>
        </w:r>
        <w:r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>, Übung</w:t>
        </w:r>
        <w:r w:rsidR="00912340">
          <w:rPr>
            <w:rFonts w:ascii="Calibri Light" w:eastAsia="SimSun" w:hAnsi="Calibri Light" w:cs="Calibri Light"/>
            <w:color w:val="002060"/>
            <w:spacing w:val="-7"/>
            <w:sz w:val="28"/>
            <w:szCs w:val="28"/>
          </w:rPr>
          <w:t xml:space="preserve"> 10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219315" w14:textId="79D7DD17" w:rsidR="00F84F6D" w:rsidRPr="00D47F29" w:rsidRDefault="00F84F6D">
    <w:pPr>
      <w:pStyle w:val="Kopfzeile"/>
      <w:rPr>
        <w:rFonts w:ascii="Arial" w:hAnsi="Arial" w:cs="Arial"/>
        <w:color w:val="000000" w:themeColor="text1"/>
      </w:rPr>
    </w:pPr>
    <w:r w:rsidRPr="00D47F29">
      <w:rPr>
        <w:rFonts w:ascii="Arial" w:hAnsi="Arial" w:cs="Arial"/>
        <w:color w:val="000000" w:themeColor="text1"/>
      </w:rPr>
      <w:t xml:space="preserve">Jürgen Willms  </w:t>
    </w:r>
    <w:r w:rsidRPr="00D47F29">
      <w:rPr>
        <w:rFonts w:ascii="Arial" w:hAnsi="Arial" w:cs="Arial"/>
        <w:noProof/>
        <w:color w:val="000000" w:themeColor="text1"/>
        <w:sz w:val="16"/>
      </w:rPr>
      <w:t xml:space="preserve"> </w:t>
    </w:r>
    <w:r w:rsidRPr="00D47F29">
      <w:rPr>
        <w:rFonts w:ascii="Arial" w:hAnsi="Arial" w:cs="Arial"/>
        <w:noProof/>
        <w:color w:val="000000" w:themeColor="text1"/>
        <w:sz w:val="16"/>
      </w:rPr>
      <w:drawing>
        <wp:anchor distT="0" distB="0" distL="114300" distR="114300" simplePos="0" relativeHeight="251659264" behindDoc="1" locked="0" layoutInCell="1" allowOverlap="1" wp14:anchorId="4A6D405C" wp14:editId="4221D4A5">
          <wp:simplePos x="0" y="0"/>
          <wp:positionH relativeFrom="column">
            <wp:posOffset>4143375</wp:posOffset>
          </wp:positionH>
          <wp:positionV relativeFrom="paragraph">
            <wp:posOffset>-128270</wp:posOffset>
          </wp:positionV>
          <wp:extent cx="1648460" cy="511175"/>
          <wp:effectExtent l="0" t="0" r="8890" b="3175"/>
          <wp:wrapTight wrapText="bothSides">
            <wp:wrapPolygon edited="0">
              <wp:start x="17972" y="0"/>
              <wp:lineTo x="0" y="2415"/>
              <wp:lineTo x="0" y="8855"/>
              <wp:lineTo x="1747" y="12880"/>
              <wp:lineTo x="0" y="18514"/>
              <wp:lineTo x="0" y="20929"/>
              <wp:lineTo x="20219" y="20929"/>
              <wp:lineTo x="20219" y="12880"/>
              <wp:lineTo x="21467" y="8855"/>
              <wp:lineTo x="21467" y="4025"/>
              <wp:lineTo x="20219" y="0"/>
              <wp:lineTo x="17972" y="0"/>
            </wp:wrapPolygon>
          </wp:wrapTight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H-SWF_Logo-RGB~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511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BD1"/>
    <w:multiLevelType w:val="multilevel"/>
    <w:tmpl w:val="A1F0F976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573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35E530C"/>
    <w:multiLevelType w:val="hybridMultilevel"/>
    <w:tmpl w:val="FD9026C2"/>
    <w:lvl w:ilvl="0" w:tplc="33EE8306">
      <w:start w:val="1"/>
      <w:numFmt w:val="bullet"/>
      <w:pStyle w:val="AufzhlKompak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A33BD"/>
    <w:multiLevelType w:val="hybridMultilevel"/>
    <w:tmpl w:val="2EC820D8"/>
    <w:lvl w:ilvl="0" w:tplc="05F87F2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253AAB"/>
    <w:multiLevelType w:val="hybridMultilevel"/>
    <w:tmpl w:val="D07846BE"/>
    <w:lvl w:ilvl="0" w:tplc="16622538">
      <w:start w:val="1"/>
      <w:numFmt w:val="lowerLetter"/>
      <w:pStyle w:val="AufgNr"/>
      <w:lvlText w:val="%1)"/>
      <w:lvlJc w:val="left"/>
      <w:pPr>
        <w:ind w:left="928" w:hanging="360"/>
      </w:pPr>
      <w:rPr>
        <w:rFonts w:hint="default"/>
        <w:b/>
        <w:i w:val="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D1DB0"/>
    <w:multiLevelType w:val="hybridMultilevel"/>
    <w:tmpl w:val="2EC820D8"/>
    <w:lvl w:ilvl="0" w:tplc="05F87F2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B74690"/>
    <w:multiLevelType w:val="hybridMultilevel"/>
    <w:tmpl w:val="7570CAFE"/>
    <w:lvl w:ilvl="0" w:tplc="9DF2E696">
      <w:start w:val="1"/>
      <w:numFmt w:val="lowerLetter"/>
      <w:pStyle w:val="Teilaufgabe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742CA"/>
    <w:multiLevelType w:val="hybridMultilevel"/>
    <w:tmpl w:val="343AEE42"/>
    <w:lvl w:ilvl="0" w:tplc="133085A8">
      <w:start w:val="1"/>
      <w:numFmt w:val="lowerLetter"/>
      <w:pStyle w:val="LEAufzhlung"/>
      <w:lvlText w:val="%1)"/>
      <w:lvlJc w:val="left"/>
      <w:pPr>
        <w:ind w:left="1004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06573D8"/>
    <w:multiLevelType w:val="hybridMultilevel"/>
    <w:tmpl w:val="E2C2D458"/>
    <w:lvl w:ilvl="0" w:tplc="BC721AC6">
      <w:start w:val="1"/>
      <w:numFmt w:val="bullet"/>
      <w:pStyle w:val="LETextSpiegelstrich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B06CA"/>
    <w:multiLevelType w:val="hybridMultilevel"/>
    <w:tmpl w:val="2EC820D8"/>
    <w:lvl w:ilvl="0" w:tplc="05F87F2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4E05C3"/>
    <w:multiLevelType w:val="hybridMultilevel"/>
    <w:tmpl w:val="746A60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567D7"/>
    <w:multiLevelType w:val="hybridMultilevel"/>
    <w:tmpl w:val="BEEAC1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65A17"/>
    <w:multiLevelType w:val="hybridMultilevel"/>
    <w:tmpl w:val="4AC6F9C6"/>
    <w:lvl w:ilvl="0" w:tplc="D17ACA48">
      <w:start w:val="1"/>
      <w:numFmt w:val="bullet"/>
      <w:pStyle w:val="Aufzhl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525D7984"/>
    <w:multiLevelType w:val="hybridMultilevel"/>
    <w:tmpl w:val="F6CCA6F6"/>
    <w:lvl w:ilvl="0" w:tplc="9DC29318">
      <w:start w:val="1"/>
      <w:numFmt w:val="decimal"/>
      <w:pStyle w:val="Aufgabe"/>
      <w:lvlText w:val="%1."/>
      <w:lvlJc w:val="left"/>
      <w:pPr>
        <w:ind w:left="644" w:hanging="360"/>
      </w:pPr>
      <w:rPr>
        <w:rFonts w:ascii="Times New Roman" w:hAnsi="Times New Roman"/>
        <w:b/>
        <w:color w:val="auto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5B6CEC"/>
    <w:multiLevelType w:val="hybridMultilevel"/>
    <w:tmpl w:val="C3E01F82"/>
    <w:lvl w:ilvl="0" w:tplc="0E5081E8">
      <w:start w:val="1"/>
      <w:numFmt w:val="bullet"/>
      <w:pStyle w:val="AufzhlungTex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20C6A"/>
    <w:multiLevelType w:val="hybridMultilevel"/>
    <w:tmpl w:val="2EC820D8"/>
    <w:lvl w:ilvl="0" w:tplc="05F87F2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4FA7053"/>
    <w:multiLevelType w:val="hybridMultilevel"/>
    <w:tmpl w:val="E8F6AD46"/>
    <w:lvl w:ilvl="0" w:tplc="02B42776">
      <w:start w:val="1"/>
      <w:numFmt w:val="bullet"/>
      <w:pStyle w:val="AufzhlMarkier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7E8631FA"/>
    <w:multiLevelType w:val="hybridMultilevel"/>
    <w:tmpl w:val="EA3A6C64"/>
    <w:lvl w:ilvl="0" w:tplc="9D9CEB4A">
      <w:start w:val="1"/>
      <w:numFmt w:val="decimal"/>
      <w:pStyle w:val="LEbH"/>
      <w:lvlText w:val="Übungsaufgabe 1.%1"/>
      <w:lvlJc w:val="left"/>
      <w:pPr>
        <w:tabs>
          <w:tab w:val="num" w:pos="2160"/>
        </w:tabs>
        <w:ind w:left="36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6"/>
  </w:num>
  <w:num w:numId="5">
    <w:abstractNumId w:val="1"/>
  </w:num>
  <w:num w:numId="6">
    <w:abstractNumId w:val="13"/>
  </w:num>
  <w:num w:numId="7">
    <w:abstractNumId w:val="0"/>
  </w:num>
  <w:num w:numId="8">
    <w:abstractNumId w:val="11"/>
  </w:num>
  <w:num w:numId="9">
    <w:abstractNumId w:val="15"/>
  </w:num>
  <w:num w:numId="10">
    <w:abstractNumId w:val="3"/>
  </w:num>
  <w:num w:numId="11">
    <w:abstractNumId w:val="4"/>
  </w:num>
  <w:num w:numId="12">
    <w:abstractNumId w:val="8"/>
  </w:num>
  <w:num w:numId="13">
    <w:abstractNumId w:val="14"/>
  </w:num>
  <w:num w:numId="14">
    <w:abstractNumId w:val="10"/>
  </w:num>
  <w:num w:numId="15">
    <w:abstractNumId w:val="9"/>
  </w:num>
  <w:num w:numId="16">
    <w:abstractNumId w:val="12"/>
  </w:num>
  <w:num w:numId="17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it-IT" w:vendorID="64" w:dllVersion="131078" w:nlCheck="1" w:checkStyle="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9" w:dllVersion="512" w:checkStyle="1"/>
  <w:activeWritingStyle w:appName="MSWord" w:lang="it-IT" w:vendorID="3" w:dllVersion="517" w:checkStyle="1"/>
  <w:activeWritingStyle w:appName="MSWord" w:lang="de-DE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clickAndTypeStyle w:val="stdText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B2E"/>
    <w:rsid w:val="00002EE5"/>
    <w:rsid w:val="00002EF6"/>
    <w:rsid w:val="00003AD2"/>
    <w:rsid w:val="00003B38"/>
    <w:rsid w:val="0000406E"/>
    <w:rsid w:val="00004A91"/>
    <w:rsid w:val="00007294"/>
    <w:rsid w:val="00007348"/>
    <w:rsid w:val="0000763D"/>
    <w:rsid w:val="00012401"/>
    <w:rsid w:val="00013372"/>
    <w:rsid w:val="00014C1C"/>
    <w:rsid w:val="00014D23"/>
    <w:rsid w:val="00014D66"/>
    <w:rsid w:val="00015986"/>
    <w:rsid w:val="000161A6"/>
    <w:rsid w:val="0002250E"/>
    <w:rsid w:val="00022B68"/>
    <w:rsid w:val="00023D91"/>
    <w:rsid w:val="000242B2"/>
    <w:rsid w:val="000242CF"/>
    <w:rsid w:val="000243B5"/>
    <w:rsid w:val="00024B95"/>
    <w:rsid w:val="00024DC1"/>
    <w:rsid w:val="00024F3A"/>
    <w:rsid w:val="000263D5"/>
    <w:rsid w:val="00026E28"/>
    <w:rsid w:val="00027031"/>
    <w:rsid w:val="000270F6"/>
    <w:rsid w:val="00030B97"/>
    <w:rsid w:val="000355AB"/>
    <w:rsid w:val="00037400"/>
    <w:rsid w:val="0004012C"/>
    <w:rsid w:val="00040B36"/>
    <w:rsid w:val="00042166"/>
    <w:rsid w:val="00042273"/>
    <w:rsid w:val="00042BC3"/>
    <w:rsid w:val="00042CE1"/>
    <w:rsid w:val="00043231"/>
    <w:rsid w:val="00043C18"/>
    <w:rsid w:val="00044304"/>
    <w:rsid w:val="000445C8"/>
    <w:rsid w:val="00044C47"/>
    <w:rsid w:val="000473F9"/>
    <w:rsid w:val="00052A31"/>
    <w:rsid w:val="00053DB1"/>
    <w:rsid w:val="000546A3"/>
    <w:rsid w:val="000549C4"/>
    <w:rsid w:val="00055A42"/>
    <w:rsid w:val="00056356"/>
    <w:rsid w:val="00060169"/>
    <w:rsid w:val="000603D1"/>
    <w:rsid w:val="000609FC"/>
    <w:rsid w:val="00060A24"/>
    <w:rsid w:val="00060A4F"/>
    <w:rsid w:val="00060E48"/>
    <w:rsid w:val="00063572"/>
    <w:rsid w:val="000639CE"/>
    <w:rsid w:val="00065039"/>
    <w:rsid w:val="00066457"/>
    <w:rsid w:val="00066EF1"/>
    <w:rsid w:val="00067171"/>
    <w:rsid w:val="00067783"/>
    <w:rsid w:val="00067A64"/>
    <w:rsid w:val="00067F2A"/>
    <w:rsid w:val="00070289"/>
    <w:rsid w:val="00070B4E"/>
    <w:rsid w:val="00070ECE"/>
    <w:rsid w:val="00072244"/>
    <w:rsid w:val="000724DD"/>
    <w:rsid w:val="00074E36"/>
    <w:rsid w:val="00075381"/>
    <w:rsid w:val="00075E32"/>
    <w:rsid w:val="00077B6A"/>
    <w:rsid w:val="00077BE2"/>
    <w:rsid w:val="00081302"/>
    <w:rsid w:val="0008172C"/>
    <w:rsid w:val="00082C3F"/>
    <w:rsid w:val="00084448"/>
    <w:rsid w:val="000846E0"/>
    <w:rsid w:val="00086296"/>
    <w:rsid w:val="00086E2A"/>
    <w:rsid w:val="00090F1B"/>
    <w:rsid w:val="00091ADB"/>
    <w:rsid w:val="00092557"/>
    <w:rsid w:val="000930ED"/>
    <w:rsid w:val="00093F50"/>
    <w:rsid w:val="000942A9"/>
    <w:rsid w:val="000947B5"/>
    <w:rsid w:val="00096CF6"/>
    <w:rsid w:val="000A049F"/>
    <w:rsid w:val="000A4D04"/>
    <w:rsid w:val="000A4FFD"/>
    <w:rsid w:val="000A7765"/>
    <w:rsid w:val="000B0D9A"/>
    <w:rsid w:val="000B2DD8"/>
    <w:rsid w:val="000B4E46"/>
    <w:rsid w:val="000B5C72"/>
    <w:rsid w:val="000B648E"/>
    <w:rsid w:val="000B6AD3"/>
    <w:rsid w:val="000B70AB"/>
    <w:rsid w:val="000B79B0"/>
    <w:rsid w:val="000C03CC"/>
    <w:rsid w:val="000C0C00"/>
    <w:rsid w:val="000C1556"/>
    <w:rsid w:val="000C249B"/>
    <w:rsid w:val="000C32DD"/>
    <w:rsid w:val="000C41C4"/>
    <w:rsid w:val="000C4238"/>
    <w:rsid w:val="000C453C"/>
    <w:rsid w:val="000C4C91"/>
    <w:rsid w:val="000C4D90"/>
    <w:rsid w:val="000C4F13"/>
    <w:rsid w:val="000C532D"/>
    <w:rsid w:val="000C5518"/>
    <w:rsid w:val="000C6415"/>
    <w:rsid w:val="000C67D9"/>
    <w:rsid w:val="000D00B4"/>
    <w:rsid w:val="000D0136"/>
    <w:rsid w:val="000D0844"/>
    <w:rsid w:val="000D0F46"/>
    <w:rsid w:val="000D1F27"/>
    <w:rsid w:val="000D3398"/>
    <w:rsid w:val="000D4B25"/>
    <w:rsid w:val="000D4B83"/>
    <w:rsid w:val="000D4D46"/>
    <w:rsid w:val="000D551A"/>
    <w:rsid w:val="000D6F9B"/>
    <w:rsid w:val="000D7091"/>
    <w:rsid w:val="000D7466"/>
    <w:rsid w:val="000E30EC"/>
    <w:rsid w:val="000E4D8F"/>
    <w:rsid w:val="000E4EDF"/>
    <w:rsid w:val="000E55B1"/>
    <w:rsid w:val="000E56ED"/>
    <w:rsid w:val="000E707F"/>
    <w:rsid w:val="000F14AA"/>
    <w:rsid w:val="000F1E8E"/>
    <w:rsid w:val="000F4B43"/>
    <w:rsid w:val="000F5109"/>
    <w:rsid w:val="000F79D0"/>
    <w:rsid w:val="000F7C85"/>
    <w:rsid w:val="0010064D"/>
    <w:rsid w:val="00102403"/>
    <w:rsid w:val="00103869"/>
    <w:rsid w:val="00103D3F"/>
    <w:rsid w:val="001055FB"/>
    <w:rsid w:val="00105F4B"/>
    <w:rsid w:val="00105F95"/>
    <w:rsid w:val="00106A3E"/>
    <w:rsid w:val="0010732A"/>
    <w:rsid w:val="001076D8"/>
    <w:rsid w:val="001078CC"/>
    <w:rsid w:val="0011083C"/>
    <w:rsid w:val="00110FCF"/>
    <w:rsid w:val="00111C10"/>
    <w:rsid w:val="0011213A"/>
    <w:rsid w:val="00114B56"/>
    <w:rsid w:val="00115117"/>
    <w:rsid w:val="00115367"/>
    <w:rsid w:val="00115F8D"/>
    <w:rsid w:val="001161A4"/>
    <w:rsid w:val="00116671"/>
    <w:rsid w:val="00116F35"/>
    <w:rsid w:val="001211EC"/>
    <w:rsid w:val="001233E0"/>
    <w:rsid w:val="00123A86"/>
    <w:rsid w:val="00124295"/>
    <w:rsid w:val="00124321"/>
    <w:rsid w:val="00125930"/>
    <w:rsid w:val="00125A12"/>
    <w:rsid w:val="00130968"/>
    <w:rsid w:val="00132861"/>
    <w:rsid w:val="00133377"/>
    <w:rsid w:val="00133C8E"/>
    <w:rsid w:val="00133CE1"/>
    <w:rsid w:val="00134420"/>
    <w:rsid w:val="001350EC"/>
    <w:rsid w:val="00135974"/>
    <w:rsid w:val="001376B7"/>
    <w:rsid w:val="001418DC"/>
    <w:rsid w:val="00142C9E"/>
    <w:rsid w:val="00143434"/>
    <w:rsid w:val="00143D7C"/>
    <w:rsid w:val="00145169"/>
    <w:rsid w:val="00146E1D"/>
    <w:rsid w:val="001471E6"/>
    <w:rsid w:val="00151083"/>
    <w:rsid w:val="00151965"/>
    <w:rsid w:val="001526D7"/>
    <w:rsid w:val="001532C2"/>
    <w:rsid w:val="00153ECD"/>
    <w:rsid w:val="00153F6D"/>
    <w:rsid w:val="00154FC2"/>
    <w:rsid w:val="00155887"/>
    <w:rsid w:val="00155E12"/>
    <w:rsid w:val="00156FF0"/>
    <w:rsid w:val="0016006E"/>
    <w:rsid w:val="00160463"/>
    <w:rsid w:val="0016128D"/>
    <w:rsid w:val="0016139C"/>
    <w:rsid w:val="00161FCC"/>
    <w:rsid w:val="00163B3D"/>
    <w:rsid w:val="0016442E"/>
    <w:rsid w:val="0016558E"/>
    <w:rsid w:val="0016645A"/>
    <w:rsid w:val="001670B5"/>
    <w:rsid w:val="00167A64"/>
    <w:rsid w:val="00167F90"/>
    <w:rsid w:val="00172D3B"/>
    <w:rsid w:val="0017307F"/>
    <w:rsid w:val="0017335C"/>
    <w:rsid w:val="00173A84"/>
    <w:rsid w:val="00174391"/>
    <w:rsid w:val="001747D1"/>
    <w:rsid w:val="00175085"/>
    <w:rsid w:val="001760CE"/>
    <w:rsid w:val="00176C42"/>
    <w:rsid w:val="00177E59"/>
    <w:rsid w:val="001802BE"/>
    <w:rsid w:val="0018116F"/>
    <w:rsid w:val="00182DED"/>
    <w:rsid w:val="001852E1"/>
    <w:rsid w:val="00185AB0"/>
    <w:rsid w:val="00186490"/>
    <w:rsid w:val="00186FC1"/>
    <w:rsid w:val="00187233"/>
    <w:rsid w:val="001914DE"/>
    <w:rsid w:val="00191610"/>
    <w:rsid w:val="00192A18"/>
    <w:rsid w:val="00193284"/>
    <w:rsid w:val="00193D7D"/>
    <w:rsid w:val="0019545B"/>
    <w:rsid w:val="00195AE6"/>
    <w:rsid w:val="00197633"/>
    <w:rsid w:val="001A0A52"/>
    <w:rsid w:val="001A1B0A"/>
    <w:rsid w:val="001A27D8"/>
    <w:rsid w:val="001A3CB3"/>
    <w:rsid w:val="001A6498"/>
    <w:rsid w:val="001A6A3B"/>
    <w:rsid w:val="001A6C73"/>
    <w:rsid w:val="001B1BFF"/>
    <w:rsid w:val="001B1F82"/>
    <w:rsid w:val="001B33D0"/>
    <w:rsid w:val="001B34B1"/>
    <w:rsid w:val="001B39B7"/>
    <w:rsid w:val="001B416B"/>
    <w:rsid w:val="001B52A3"/>
    <w:rsid w:val="001B5550"/>
    <w:rsid w:val="001B5977"/>
    <w:rsid w:val="001B61A1"/>
    <w:rsid w:val="001B6488"/>
    <w:rsid w:val="001B66C5"/>
    <w:rsid w:val="001C005E"/>
    <w:rsid w:val="001C0313"/>
    <w:rsid w:val="001C1331"/>
    <w:rsid w:val="001C1523"/>
    <w:rsid w:val="001C1BAA"/>
    <w:rsid w:val="001C2BC6"/>
    <w:rsid w:val="001C3344"/>
    <w:rsid w:val="001C49FD"/>
    <w:rsid w:val="001C4F2F"/>
    <w:rsid w:val="001C5C0E"/>
    <w:rsid w:val="001C6012"/>
    <w:rsid w:val="001C6321"/>
    <w:rsid w:val="001C6934"/>
    <w:rsid w:val="001C698A"/>
    <w:rsid w:val="001C7917"/>
    <w:rsid w:val="001D06CD"/>
    <w:rsid w:val="001D1065"/>
    <w:rsid w:val="001D2825"/>
    <w:rsid w:val="001D2E3B"/>
    <w:rsid w:val="001D371D"/>
    <w:rsid w:val="001D473B"/>
    <w:rsid w:val="001D4C78"/>
    <w:rsid w:val="001D5D0F"/>
    <w:rsid w:val="001D6418"/>
    <w:rsid w:val="001D735B"/>
    <w:rsid w:val="001E0BD5"/>
    <w:rsid w:val="001E28B4"/>
    <w:rsid w:val="001E2921"/>
    <w:rsid w:val="001E374D"/>
    <w:rsid w:val="001E39DA"/>
    <w:rsid w:val="001E47E1"/>
    <w:rsid w:val="001E5EB6"/>
    <w:rsid w:val="001E62C7"/>
    <w:rsid w:val="001E71FE"/>
    <w:rsid w:val="001F14F7"/>
    <w:rsid w:val="001F1D82"/>
    <w:rsid w:val="001F1D89"/>
    <w:rsid w:val="001F25C2"/>
    <w:rsid w:val="001F409D"/>
    <w:rsid w:val="001F4D1B"/>
    <w:rsid w:val="001F4F31"/>
    <w:rsid w:val="001F5312"/>
    <w:rsid w:val="001F74B4"/>
    <w:rsid w:val="0020006D"/>
    <w:rsid w:val="00200266"/>
    <w:rsid w:val="00200F67"/>
    <w:rsid w:val="0020131B"/>
    <w:rsid w:val="0020189E"/>
    <w:rsid w:val="00201A92"/>
    <w:rsid w:val="00202E05"/>
    <w:rsid w:val="0020372D"/>
    <w:rsid w:val="0020454C"/>
    <w:rsid w:val="00205358"/>
    <w:rsid w:val="00206893"/>
    <w:rsid w:val="00207E60"/>
    <w:rsid w:val="0021078C"/>
    <w:rsid w:val="00211650"/>
    <w:rsid w:val="002116EE"/>
    <w:rsid w:val="00211F06"/>
    <w:rsid w:val="00213BF7"/>
    <w:rsid w:val="00215071"/>
    <w:rsid w:val="0021678F"/>
    <w:rsid w:val="00216D1F"/>
    <w:rsid w:val="00216E38"/>
    <w:rsid w:val="00217043"/>
    <w:rsid w:val="002175F7"/>
    <w:rsid w:val="0022418A"/>
    <w:rsid w:val="002247D9"/>
    <w:rsid w:val="0022635A"/>
    <w:rsid w:val="002302E5"/>
    <w:rsid w:val="00230917"/>
    <w:rsid w:val="00230CEE"/>
    <w:rsid w:val="002313FB"/>
    <w:rsid w:val="00233431"/>
    <w:rsid w:val="002334AA"/>
    <w:rsid w:val="00233762"/>
    <w:rsid w:val="0023412D"/>
    <w:rsid w:val="0023435D"/>
    <w:rsid w:val="0023455D"/>
    <w:rsid w:val="002348CC"/>
    <w:rsid w:val="00234A4A"/>
    <w:rsid w:val="00234DA5"/>
    <w:rsid w:val="002360F9"/>
    <w:rsid w:val="00236437"/>
    <w:rsid w:val="00236C4C"/>
    <w:rsid w:val="00240BEF"/>
    <w:rsid w:val="0024515F"/>
    <w:rsid w:val="00245506"/>
    <w:rsid w:val="002461CC"/>
    <w:rsid w:val="002462B9"/>
    <w:rsid w:val="002465AC"/>
    <w:rsid w:val="0024713E"/>
    <w:rsid w:val="00247408"/>
    <w:rsid w:val="002506C4"/>
    <w:rsid w:val="0025080D"/>
    <w:rsid w:val="00250F61"/>
    <w:rsid w:val="00251561"/>
    <w:rsid w:val="00251D76"/>
    <w:rsid w:val="00252D78"/>
    <w:rsid w:val="00253519"/>
    <w:rsid w:val="002538D5"/>
    <w:rsid w:val="00254130"/>
    <w:rsid w:val="00254239"/>
    <w:rsid w:val="002556C0"/>
    <w:rsid w:val="0025680D"/>
    <w:rsid w:val="00260947"/>
    <w:rsid w:val="0026171F"/>
    <w:rsid w:val="00261775"/>
    <w:rsid w:val="00262416"/>
    <w:rsid w:val="00262A7E"/>
    <w:rsid w:val="00263739"/>
    <w:rsid w:val="00264970"/>
    <w:rsid w:val="002664CD"/>
    <w:rsid w:val="00267335"/>
    <w:rsid w:val="00267419"/>
    <w:rsid w:val="00270155"/>
    <w:rsid w:val="00271148"/>
    <w:rsid w:val="0027351E"/>
    <w:rsid w:val="00273723"/>
    <w:rsid w:val="00274ED4"/>
    <w:rsid w:val="00280473"/>
    <w:rsid w:val="00281CAE"/>
    <w:rsid w:val="0028207A"/>
    <w:rsid w:val="002824A9"/>
    <w:rsid w:val="002826E4"/>
    <w:rsid w:val="002830EF"/>
    <w:rsid w:val="00284E67"/>
    <w:rsid w:val="00286494"/>
    <w:rsid w:val="00290FB4"/>
    <w:rsid w:val="00296061"/>
    <w:rsid w:val="00296849"/>
    <w:rsid w:val="00296F2C"/>
    <w:rsid w:val="00297010"/>
    <w:rsid w:val="002974DC"/>
    <w:rsid w:val="002975A5"/>
    <w:rsid w:val="00297F23"/>
    <w:rsid w:val="002A0705"/>
    <w:rsid w:val="002A2023"/>
    <w:rsid w:val="002A275D"/>
    <w:rsid w:val="002A28C9"/>
    <w:rsid w:val="002A3CB2"/>
    <w:rsid w:val="002A6306"/>
    <w:rsid w:val="002A7222"/>
    <w:rsid w:val="002A7B31"/>
    <w:rsid w:val="002A7BAA"/>
    <w:rsid w:val="002B18D4"/>
    <w:rsid w:val="002B1D75"/>
    <w:rsid w:val="002B2CBB"/>
    <w:rsid w:val="002B2DEC"/>
    <w:rsid w:val="002B3035"/>
    <w:rsid w:val="002B478F"/>
    <w:rsid w:val="002B4B70"/>
    <w:rsid w:val="002B6E6F"/>
    <w:rsid w:val="002C0B9B"/>
    <w:rsid w:val="002C166B"/>
    <w:rsid w:val="002C1AC9"/>
    <w:rsid w:val="002C2AF2"/>
    <w:rsid w:val="002C3753"/>
    <w:rsid w:val="002C5BFB"/>
    <w:rsid w:val="002C7725"/>
    <w:rsid w:val="002C78F6"/>
    <w:rsid w:val="002D031F"/>
    <w:rsid w:val="002D0480"/>
    <w:rsid w:val="002D063A"/>
    <w:rsid w:val="002D0B42"/>
    <w:rsid w:val="002D161F"/>
    <w:rsid w:val="002D216D"/>
    <w:rsid w:val="002D2223"/>
    <w:rsid w:val="002D2342"/>
    <w:rsid w:val="002D2B9D"/>
    <w:rsid w:val="002D2C79"/>
    <w:rsid w:val="002D2E1B"/>
    <w:rsid w:val="002D34FD"/>
    <w:rsid w:val="002D5817"/>
    <w:rsid w:val="002D69D4"/>
    <w:rsid w:val="002E2000"/>
    <w:rsid w:val="002E294A"/>
    <w:rsid w:val="002E2CD0"/>
    <w:rsid w:val="002E40C8"/>
    <w:rsid w:val="002E4149"/>
    <w:rsid w:val="002E42A2"/>
    <w:rsid w:val="002E494D"/>
    <w:rsid w:val="002E5A55"/>
    <w:rsid w:val="002E666E"/>
    <w:rsid w:val="002E69FD"/>
    <w:rsid w:val="002E6AA0"/>
    <w:rsid w:val="002E70D4"/>
    <w:rsid w:val="002E7D99"/>
    <w:rsid w:val="002F0762"/>
    <w:rsid w:val="002F07C3"/>
    <w:rsid w:val="002F1838"/>
    <w:rsid w:val="002F2F1A"/>
    <w:rsid w:val="002F2F79"/>
    <w:rsid w:val="002F2FE8"/>
    <w:rsid w:val="002F56B6"/>
    <w:rsid w:val="002F624B"/>
    <w:rsid w:val="002F7109"/>
    <w:rsid w:val="002F76D4"/>
    <w:rsid w:val="0030298D"/>
    <w:rsid w:val="00304F85"/>
    <w:rsid w:val="00305E0E"/>
    <w:rsid w:val="00306500"/>
    <w:rsid w:val="00306F73"/>
    <w:rsid w:val="0030718D"/>
    <w:rsid w:val="00307E8F"/>
    <w:rsid w:val="00307FDC"/>
    <w:rsid w:val="00310197"/>
    <w:rsid w:val="003104CD"/>
    <w:rsid w:val="00310EC7"/>
    <w:rsid w:val="00311493"/>
    <w:rsid w:val="003116A1"/>
    <w:rsid w:val="0031221D"/>
    <w:rsid w:val="00312255"/>
    <w:rsid w:val="00313FCC"/>
    <w:rsid w:val="00314827"/>
    <w:rsid w:val="00315344"/>
    <w:rsid w:val="00315776"/>
    <w:rsid w:val="00316060"/>
    <w:rsid w:val="003174E9"/>
    <w:rsid w:val="00317EC3"/>
    <w:rsid w:val="003231BE"/>
    <w:rsid w:val="003234D6"/>
    <w:rsid w:val="00325506"/>
    <w:rsid w:val="0033056A"/>
    <w:rsid w:val="00330F7B"/>
    <w:rsid w:val="0033385F"/>
    <w:rsid w:val="00333C7E"/>
    <w:rsid w:val="00333E55"/>
    <w:rsid w:val="00333FDE"/>
    <w:rsid w:val="00335CC0"/>
    <w:rsid w:val="00335D90"/>
    <w:rsid w:val="003366F8"/>
    <w:rsid w:val="00336CDC"/>
    <w:rsid w:val="003371F7"/>
    <w:rsid w:val="0034084B"/>
    <w:rsid w:val="00343CE2"/>
    <w:rsid w:val="00343E51"/>
    <w:rsid w:val="00344D3A"/>
    <w:rsid w:val="003465B9"/>
    <w:rsid w:val="00346B26"/>
    <w:rsid w:val="00350616"/>
    <w:rsid w:val="003510A2"/>
    <w:rsid w:val="0035118F"/>
    <w:rsid w:val="00351C7C"/>
    <w:rsid w:val="00352A4D"/>
    <w:rsid w:val="00353291"/>
    <w:rsid w:val="0035348E"/>
    <w:rsid w:val="00355EC9"/>
    <w:rsid w:val="00360296"/>
    <w:rsid w:val="00361943"/>
    <w:rsid w:val="00362223"/>
    <w:rsid w:val="0036253C"/>
    <w:rsid w:val="003627B0"/>
    <w:rsid w:val="00366142"/>
    <w:rsid w:val="00366B4A"/>
    <w:rsid w:val="00370145"/>
    <w:rsid w:val="003705B7"/>
    <w:rsid w:val="00370CAD"/>
    <w:rsid w:val="00372538"/>
    <w:rsid w:val="00372867"/>
    <w:rsid w:val="00373D01"/>
    <w:rsid w:val="00374ABD"/>
    <w:rsid w:val="00374D7C"/>
    <w:rsid w:val="00375950"/>
    <w:rsid w:val="00376E3F"/>
    <w:rsid w:val="00376FD6"/>
    <w:rsid w:val="003812C0"/>
    <w:rsid w:val="00382039"/>
    <w:rsid w:val="00382921"/>
    <w:rsid w:val="00383D48"/>
    <w:rsid w:val="00384904"/>
    <w:rsid w:val="0038795F"/>
    <w:rsid w:val="00387FC9"/>
    <w:rsid w:val="00390014"/>
    <w:rsid w:val="00391347"/>
    <w:rsid w:val="003914D6"/>
    <w:rsid w:val="00391582"/>
    <w:rsid w:val="0039283A"/>
    <w:rsid w:val="003929C6"/>
    <w:rsid w:val="00393E3B"/>
    <w:rsid w:val="00393E82"/>
    <w:rsid w:val="00394009"/>
    <w:rsid w:val="0039433D"/>
    <w:rsid w:val="00394AAF"/>
    <w:rsid w:val="003957B9"/>
    <w:rsid w:val="00395D4D"/>
    <w:rsid w:val="00396E5F"/>
    <w:rsid w:val="003974E2"/>
    <w:rsid w:val="003A1872"/>
    <w:rsid w:val="003A3084"/>
    <w:rsid w:val="003A35F2"/>
    <w:rsid w:val="003A53FE"/>
    <w:rsid w:val="003A6895"/>
    <w:rsid w:val="003A7FC1"/>
    <w:rsid w:val="003B0F42"/>
    <w:rsid w:val="003B1611"/>
    <w:rsid w:val="003B1D48"/>
    <w:rsid w:val="003B26AA"/>
    <w:rsid w:val="003B41E4"/>
    <w:rsid w:val="003B4EAC"/>
    <w:rsid w:val="003B54C0"/>
    <w:rsid w:val="003B5A66"/>
    <w:rsid w:val="003C1C10"/>
    <w:rsid w:val="003C3812"/>
    <w:rsid w:val="003C3998"/>
    <w:rsid w:val="003C3AE1"/>
    <w:rsid w:val="003C45F6"/>
    <w:rsid w:val="003C5A6A"/>
    <w:rsid w:val="003C6C7D"/>
    <w:rsid w:val="003D1D88"/>
    <w:rsid w:val="003D366F"/>
    <w:rsid w:val="003D3BE6"/>
    <w:rsid w:val="003D4133"/>
    <w:rsid w:val="003D4D55"/>
    <w:rsid w:val="003D4F02"/>
    <w:rsid w:val="003D5D25"/>
    <w:rsid w:val="003E00F3"/>
    <w:rsid w:val="003E0308"/>
    <w:rsid w:val="003E2DC3"/>
    <w:rsid w:val="003E3708"/>
    <w:rsid w:val="003E3B11"/>
    <w:rsid w:val="003E480A"/>
    <w:rsid w:val="003E6709"/>
    <w:rsid w:val="003E6A79"/>
    <w:rsid w:val="003E6C65"/>
    <w:rsid w:val="003E714E"/>
    <w:rsid w:val="003E7DCB"/>
    <w:rsid w:val="003F0744"/>
    <w:rsid w:val="003F1C7C"/>
    <w:rsid w:val="003F21E1"/>
    <w:rsid w:val="003F5038"/>
    <w:rsid w:val="003F58FF"/>
    <w:rsid w:val="003F5F06"/>
    <w:rsid w:val="003F6F36"/>
    <w:rsid w:val="004037CC"/>
    <w:rsid w:val="00403B04"/>
    <w:rsid w:val="00404808"/>
    <w:rsid w:val="0040498F"/>
    <w:rsid w:val="00404A82"/>
    <w:rsid w:val="00406065"/>
    <w:rsid w:val="0040660F"/>
    <w:rsid w:val="00406F5B"/>
    <w:rsid w:val="004110C7"/>
    <w:rsid w:val="0041262D"/>
    <w:rsid w:val="00412E52"/>
    <w:rsid w:val="00412EE7"/>
    <w:rsid w:val="004146E0"/>
    <w:rsid w:val="00415CFD"/>
    <w:rsid w:val="00415FFC"/>
    <w:rsid w:val="00416AB8"/>
    <w:rsid w:val="00416BFC"/>
    <w:rsid w:val="004201B9"/>
    <w:rsid w:val="0042074F"/>
    <w:rsid w:val="004232A9"/>
    <w:rsid w:val="00423F8C"/>
    <w:rsid w:val="00423FBA"/>
    <w:rsid w:val="004242F8"/>
    <w:rsid w:val="00424497"/>
    <w:rsid w:val="00425B01"/>
    <w:rsid w:val="0042735A"/>
    <w:rsid w:val="00427D30"/>
    <w:rsid w:val="004302A1"/>
    <w:rsid w:val="00430B3E"/>
    <w:rsid w:val="0043360F"/>
    <w:rsid w:val="004341F4"/>
    <w:rsid w:val="00434B5E"/>
    <w:rsid w:val="00434CCF"/>
    <w:rsid w:val="00435A4E"/>
    <w:rsid w:val="00435AC0"/>
    <w:rsid w:val="00436D15"/>
    <w:rsid w:val="00441ACA"/>
    <w:rsid w:val="004421AC"/>
    <w:rsid w:val="004432B0"/>
    <w:rsid w:val="00444076"/>
    <w:rsid w:val="004444A2"/>
    <w:rsid w:val="00444BE4"/>
    <w:rsid w:val="00445151"/>
    <w:rsid w:val="00445660"/>
    <w:rsid w:val="00446432"/>
    <w:rsid w:val="00450AE3"/>
    <w:rsid w:val="00451F61"/>
    <w:rsid w:val="0045240E"/>
    <w:rsid w:val="00455430"/>
    <w:rsid w:val="004558F3"/>
    <w:rsid w:val="0045596F"/>
    <w:rsid w:val="00456427"/>
    <w:rsid w:val="004573DA"/>
    <w:rsid w:val="00457514"/>
    <w:rsid w:val="004578E7"/>
    <w:rsid w:val="0046089D"/>
    <w:rsid w:val="00460BB5"/>
    <w:rsid w:val="00460E7D"/>
    <w:rsid w:val="0046101A"/>
    <w:rsid w:val="0046216F"/>
    <w:rsid w:val="00462F1B"/>
    <w:rsid w:val="004642F1"/>
    <w:rsid w:val="00465732"/>
    <w:rsid w:val="0046622A"/>
    <w:rsid w:val="0046744A"/>
    <w:rsid w:val="00470410"/>
    <w:rsid w:val="00471017"/>
    <w:rsid w:val="00473159"/>
    <w:rsid w:val="004734F8"/>
    <w:rsid w:val="00473A0D"/>
    <w:rsid w:val="00474436"/>
    <w:rsid w:val="00475953"/>
    <w:rsid w:val="00476A08"/>
    <w:rsid w:val="00476D58"/>
    <w:rsid w:val="00482D56"/>
    <w:rsid w:val="004840FE"/>
    <w:rsid w:val="00484F00"/>
    <w:rsid w:val="0048536F"/>
    <w:rsid w:val="00485767"/>
    <w:rsid w:val="00490F4F"/>
    <w:rsid w:val="004916E4"/>
    <w:rsid w:val="0049304F"/>
    <w:rsid w:val="00493466"/>
    <w:rsid w:val="004946B6"/>
    <w:rsid w:val="004946E2"/>
    <w:rsid w:val="00495D73"/>
    <w:rsid w:val="0049639F"/>
    <w:rsid w:val="0049740D"/>
    <w:rsid w:val="004A01B4"/>
    <w:rsid w:val="004A01DF"/>
    <w:rsid w:val="004A08C0"/>
    <w:rsid w:val="004A1531"/>
    <w:rsid w:val="004A2823"/>
    <w:rsid w:val="004A2A6B"/>
    <w:rsid w:val="004A2B61"/>
    <w:rsid w:val="004A30CA"/>
    <w:rsid w:val="004A3548"/>
    <w:rsid w:val="004A4510"/>
    <w:rsid w:val="004A5A94"/>
    <w:rsid w:val="004A6570"/>
    <w:rsid w:val="004B10FB"/>
    <w:rsid w:val="004B189A"/>
    <w:rsid w:val="004B2489"/>
    <w:rsid w:val="004B2E70"/>
    <w:rsid w:val="004B310D"/>
    <w:rsid w:val="004B546B"/>
    <w:rsid w:val="004B562C"/>
    <w:rsid w:val="004B5933"/>
    <w:rsid w:val="004B7AF1"/>
    <w:rsid w:val="004C0A5B"/>
    <w:rsid w:val="004C1987"/>
    <w:rsid w:val="004C266B"/>
    <w:rsid w:val="004C3EF8"/>
    <w:rsid w:val="004C4371"/>
    <w:rsid w:val="004C4DC5"/>
    <w:rsid w:val="004C5297"/>
    <w:rsid w:val="004C52AD"/>
    <w:rsid w:val="004D129F"/>
    <w:rsid w:val="004D1404"/>
    <w:rsid w:val="004D2FC5"/>
    <w:rsid w:val="004D401B"/>
    <w:rsid w:val="004D4740"/>
    <w:rsid w:val="004D4824"/>
    <w:rsid w:val="004D4CB5"/>
    <w:rsid w:val="004D52D4"/>
    <w:rsid w:val="004D66F2"/>
    <w:rsid w:val="004E3685"/>
    <w:rsid w:val="004E4344"/>
    <w:rsid w:val="004E46B3"/>
    <w:rsid w:val="004E4D2F"/>
    <w:rsid w:val="004E5F38"/>
    <w:rsid w:val="004E638F"/>
    <w:rsid w:val="004E7E91"/>
    <w:rsid w:val="004F0202"/>
    <w:rsid w:val="004F0F71"/>
    <w:rsid w:val="004F2595"/>
    <w:rsid w:val="004F2A06"/>
    <w:rsid w:val="004F3EDC"/>
    <w:rsid w:val="004F4266"/>
    <w:rsid w:val="004F6692"/>
    <w:rsid w:val="004F7AE4"/>
    <w:rsid w:val="0050051F"/>
    <w:rsid w:val="00500703"/>
    <w:rsid w:val="00500AC2"/>
    <w:rsid w:val="00501F04"/>
    <w:rsid w:val="005022A6"/>
    <w:rsid w:val="00502C90"/>
    <w:rsid w:val="00503394"/>
    <w:rsid w:val="005035F3"/>
    <w:rsid w:val="00505135"/>
    <w:rsid w:val="005058F3"/>
    <w:rsid w:val="00505908"/>
    <w:rsid w:val="00507BB2"/>
    <w:rsid w:val="005105E1"/>
    <w:rsid w:val="00511CAF"/>
    <w:rsid w:val="005134CC"/>
    <w:rsid w:val="00513ABB"/>
    <w:rsid w:val="00513F4C"/>
    <w:rsid w:val="005143A3"/>
    <w:rsid w:val="00516ADA"/>
    <w:rsid w:val="0051788F"/>
    <w:rsid w:val="0052028D"/>
    <w:rsid w:val="00522617"/>
    <w:rsid w:val="00522712"/>
    <w:rsid w:val="0052383B"/>
    <w:rsid w:val="0052475C"/>
    <w:rsid w:val="00524FAB"/>
    <w:rsid w:val="00525218"/>
    <w:rsid w:val="00526819"/>
    <w:rsid w:val="00526C1C"/>
    <w:rsid w:val="005270AF"/>
    <w:rsid w:val="00527464"/>
    <w:rsid w:val="005306CA"/>
    <w:rsid w:val="0053119C"/>
    <w:rsid w:val="00531E07"/>
    <w:rsid w:val="005332BD"/>
    <w:rsid w:val="005332D9"/>
    <w:rsid w:val="00533C33"/>
    <w:rsid w:val="00533C5F"/>
    <w:rsid w:val="00534D38"/>
    <w:rsid w:val="00534EDD"/>
    <w:rsid w:val="00535887"/>
    <w:rsid w:val="00536EB2"/>
    <w:rsid w:val="005404F3"/>
    <w:rsid w:val="0054069F"/>
    <w:rsid w:val="00541A41"/>
    <w:rsid w:val="00541BD9"/>
    <w:rsid w:val="005431B2"/>
    <w:rsid w:val="0054327D"/>
    <w:rsid w:val="00543880"/>
    <w:rsid w:val="005447D4"/>
    <w:rsid w:val="00547003"/>
    <w:rsid w:val="00547D58"/>
    <w:rsid w:val="00550727"/>
    <w:rsid w:val="00551422"/>
    <w:rsid w:val="00552DDA"/>
    <w:rsid w:val="00553BCB"/>
    <w:rsid w:val="005540EA"/>
    <w:rsid w:val="0055722F"/>
    <w:rsid w:val="00560CD6"/>
    <w:rsid w:val="0056165C"/>
    <w:rsid w:val="00561756"/>
    <w:rsid w:val="00561CDA"/>
    <w:rsid w:val="00562316"/>
    <w:rsid w:val="0056265A"/>
    <w:rsid w:val="00564500"/>
    <w:rsid w:val="00564A28"/>
    <w:rsid w:val="00565625"/>
    <w:rsid w:val="00566FFD"/>
    <w:rsid w:val="005670BF"/>
    <w:rsid w:val="00570B51"/>
    <w:rsid w:val="00571BE3"/>
    <w:rsid w:val="00571D5C"/>
    <w:rsid w:val="00571E1B"/>
    <w:rsid w:val="005731F6"/>
    <w:rsid w:val="005750C2"/>
    <w:rsid w:val="00575111"/>
    <w:rsid w:val="005752D4"/>
    <w:rsid w:val="00575DB4"/>
    <w:rsid w:val="005760A4"/>
    <w:rsid w:val="00577438"/>
    <w:rsid w:val="0058055B"/>
    <w:rsid w:val="005827C9"/>
    <w:rsid w:val="005844BB"/>
    <w:rsid w:val="00584B4E"/>
    <w:rsid w:val="00584DD9"/>
    <w:rsid w:val="00586605"/>
    <w:rsid w:val="005869D7"/>
    <w:rsid w:val="0058761E"/>
    <w:rsid w:val="00590BF3"/>
    <w:rsid w:val="005916C0"/>
    <w:rsid w:val="0059195A"/>
    <w:rsid w:val="00594426"/>
    <w:rsid w:val="00594EAD"/>
    <w:rsid w:val="005957E4"/>
    <w:rsid w:val="00595814"/>
    <w:rsid w:val="005A0C7F"/>
    <w:rsid w:val="005A198A"/>
    <w:rsid w:val="005A34EF"/>
    <w:rsid w:val="005A4461"/>
    <w:rsid w:val="005A49FC"/>
    <w:rsid w:val="005A4D83"/>
    <w:rsid w:val="005A53A8"/>
    <w:rsid w:val="005A5427"/>
    <w:rsid w:val="005A5525"/>
    <w:rsid w:val="005A57FC"/>
    <w:rsid w:val="005A6CD1"/>
    <w:rsid w:val="005A6E71"/>
    <w:rsid w:val="005A793A"/>
    <w:rsid w:val="005B0BD3"/>
    <w:rsid w:val="005B2532"/>
    <w:rsid w:val="005B549D"/>
    <w:rsid w:val="005B5837"/>
    <w:rsid w:val="005B65BC"/>
    <w:rsid w:val="005B685B"/>
    <w:rsid w:val="005B790C"/>
    <w:rsid w:val="005C1D62"/>
    <w:rsid w:val="005C1DEC"/>
    <w:rsid w:val="005C2046"/>
    <w:rsid w:val="005C4820"/>
    <w:rsid w:val="005C704B"/>
    <w:rsid w:val="005D0F64"/>
    <w:rsid w:val="005D1C2A"/>
    <w:rsid w:val="005D23EC"/>
    <w:rsid w:val="005D2417"/>
    <w:rsid w:val="005D319C"/>
    <w:rsid w:val="005D39F7"/>
    <w:rsid w:val="005D3EF4"/>
    <w:rsid w:val="005D4E5B"/>
    <w:rsid w:val="005D4E8F"/>
    <w:rsid w:val="005D5408"/>
    <w:rsid w:val="005D6EB5"/>
    <w:rsid w:val="005D7C25"/>
    <w:rsid w:val="005E00E9"/>
    <w:rsid w:val="005E01B2"/>
    <w:rsid w:val="005E0E41"/>
    <w:rsid w:val="005E1195"/>
    <w:rsid w:val="005E1398"/>
    <w:rsid w:val="005E1F90"/>
    <w:rsid w:val="005E2C2C"/>
    <w:rsid w:val="005E32C2"/>
    <w:rsid w:val="005E4C90"/>
    <w:rsid w:val="005E4D48"/>
    <w:rsid w:val="005E6D22"/>
    <w:rsid w:val="005E7E0E"/>
    <w:rsid w:val="005F28C8"/>
    <w:rsid w:val="005F2A27"/>
    <w:rsid w:val="005F2EF1"/>
    <w:rsid w:val="005F3DED"/>
    <w:rsid w:val="005F542C"/>
    <w:rsid w:val="005F79CB"/>
    <w:rsid w:val="00600648"/>
    <w:rsid w:val="0060089C"/>
    <w:rsid w:val="00601552"/>
    <w:rsid w:val="00602948"/>
    <w:rsid w:val="00602DE2"/>
    <w:rsid w:val="00603E3A"/>
    <w:rsid w:val="006044B2"/>
    <w:rsid w:val="00606182"/>
    <w:rsid w:val="0060787C"/>
    <w:rsid w:val="00607B4E"/>
    <w:rsid w:val="00611540"/>
    <w:rsid w:val="006121AC"/>
    <w:rsid w:val="00612315"/>
    <w:rsid w:val="006129AD"/>
    <w:rsid w:val="006132BE"/>
    <w:rsid w:val="00613E46"/>
    <w:rsid w:val="0061430F"/>
    <w:rsid w:val="00614682"/>
    <w:rsid w:val="00617237"/>
    <w:rsid w:val="006173A1"/>
    <w:rsid w:val="00617C8D"/>
    <w:rsid w:val="00617DB6"/>
    <w:rsid w:val="00620032"/>
    <w:rsid w:val="0062110C"/>
    <w:rsid w:val="00621A87"/>
    <w:rsid w:val="00621C40"/>
    <w:rsid w:val="00621C46"/>
    <w:rsid w:val="00624494"/>
    <w:rsid w:val="00624763"/>
    <w:rsid w:val="00626890"/>
    <w:rsid w:val="00627760"/>
    <w:rsid w:val="0063001A"/>
    <w:rsid w:val="006321E9"/>
    <w:rsid w:val="0063262A"/>
    <w:rsid w:val="00633ED1"/>
    <w:rsid w:val="00634E05"/>
    <w:rsid w:val="006365E1"/>
    <w:rsid w:val="006367AE"/>
    <w:rsid w:val="006368B2"/>
    <w:rsid w:val="00636F9B"/>
    <w:rsid w:val="00637CD0"/>
    <w:rsid w:val="00637F28"/>
    <w:rsid w:val="00640056"/>
    <w:rsid w:val="0064049B"/>
    <w:rsid w:val="006406FD"/>
    <w:rsid w:val="00640C5B"/>
    <w:rsid w:val="00641E9E"/>
    <w:rsid w:val="00643D96"/>
    <w:rsid w:val="00645126"/>
    <w:rsid w:val="00645559"/>
    <w:rsid w:val="00645805"/>
    <w:rsid w:val="0064642B"/>
    <w:rsid w:val="00647EA2"/>
    <w:rsid w:val="00647F98"/>
    <w:rsid w:val="00650BA5"/>
    <w:rsid w:val="0065137C"/>
    <w:rsid w:val="006516B0"/>
    <w:rsid w:val="00652322"/>
    <w:rsid w:val="00653DD3"/>
    <w:rsid w:val="00654AB5"/>
    <w:rsid w:val="006561C2"/>
    <w:rsid w:val="00660B77"/>
    <w:rsid w:val="00662063"/>
    <w:rsid w:val="00662C34"/>
    <w:rsid w:val="006637AE"/>
    <w:rsid w:val="0066405F"/>
    <w:rsid w:val="006656BA"/>
    <w:rsid w:val="006673E0"/>
    <w:rsid w:val="00667A07"/>
    <w:rsid w:val="0067060D"/>
    <w:rsid w:val="00670E10"/>
    <w:rsid w:val="006717BD"/>
    <w:rsid w:val="00674982"/>
    <w:rsid w:val="006750BF"/>
    <w:rsid w:val="006754C9"/>
    <w:rsid w:val="00675CD8"/>
    <w:rsid w:val="006772CB"/>
    <w:rsid w:val="00682005"/>
    <w:rsid w:val="00682159"/>
    <w:rsid w:val="006828FA"/>
    <w:rsid w:val="00683E79"/>
    <w:rsid w:val="006868AA"/>
    <w:rsid w:val="00686ECC"/>
    <w:rsid w:val="006873B8"/>
    <w:rsid w:val="006875F1"/>
    <w:rsid w:val="00687D39"/>
    <w:rsid w:val="006903A1"/>
    <w:rsid w:val="006904E1"/>
    <w:rsid w:val="0069652F"/>
    <w:rsid w:val="00697060"/>
    <w:rsid w:val="006A043E"/>
    <w:rsid w:val="006A0922"/>
    <w:rsid w:val="006A219A"/>
    <w:rsid w:val="006A2216"/>
    <w:rsid w:val="006A26A8"/>
    <w:rsid w:val="006A3B39"/>
    <w:rsid w:val="006A5587"/>
    <w:rsid w:val="006B0FA2"/>
    <w:rsid w:val="006B2424"/>
    <w:rsid w:val="006B251D"/>
    <w:rsid w:val="006B285A"/>
    <w:rsid w:val="006B2DEC"/>
    <w:rsid w:val="006B3555"/>
    <w:rsid w:val="006B3890"/>
    <w:rsid w:val="006B399E"/>
    <w:rsid w:val="006B3FB2"/>
    <w:rsid w:val="006B44C3"/>
    <w:rsid w:val="006B5039"/>
    <w:rsid w:val="006B5504"/>
    <w:rsid w:val="006B5D5E"/>
    <w:rsid w:val="006B6167"/>
    <w:rsid w:val="006B6B16"/>
    <w:rsid w:val="006B6D24"/>
    <w:rsid w:val="006B7523"/>
    <w:rsid w:val="006B7AEC"/>
    <w:rsid w:val="006C0DEA"/>
    <w:rsid w:val="006C13AD"/>
    <w:rsid w:val="006C149A"/>
    <w:rsid w:val="006C1BAD"/>
    <w:rsid w:val="006C1EC3"/>
    <w:rsid w:val="006C298D"/>
    <w:rsid w:val="006C2C40"/>
    <w:rsid w:val="006C38E9"/>
    <w:rsid w:val="006C3D39"/>
    <w:rsid w:val="006C3D7E"/>
    <w:rsid w:val="006C3E05"/>
    <w:rsid w:val="006C51C3"/>
    <w:rsid w:val="006C7C41"/>
    <w:rsid w:val="006C7D90"/>
    <w:rsid w:val="006D105C"/>
    <w:rsid w:val="006D13C8"/>
    <w:rsid w:val="006D160F"/>
    <w:rsid w:val="006D2033"/>
    <w:rsid w:val="006D231B"/>
    <w:rsid w:val="006D493D"/>
    <w:rsid w:val="006E13C5"/>
    <w:rsid w:val="006E2889"/>
    <w:rsid w:val="006E3DA3"/>
    <w:rsid w:val="006E3FC6"/>
    <w:rsid w:val="006E4417"/>
    <w:rsid w:val="006E494B"/>
    <w:rsid w:val="006E4C63"/>
    <w:rsid w:val="006E4E4C"/>
    <w:rsid w:val="006E796D"/>
    <w:rsid w:val="006E7FDA"/>
    <w:rsid w:val="006F00D7"/>
    <w:rsid w:val="006F053E"/>
    <w:rsid w:val="006F126C"/>
    <w:rsid w:val="006F3445"/>
    <w:rsid w:val="006F3D56"/>
    <w:rsid w:val="006F4784"/>
    <w:rsid w:val="006F48B7"/>
    <w:rsid w:val="006F4CDA"/>
    <w:rsid w:val="006F4ED0"/>
    <w:rsid w:val="006F7A74"/>
    <w:rsid w:val="00700461"/>
    <w:rsid w:val="00701AA1"/>
    <w:rsid w:val="00701D75"/>
    <w:rsid w:val="007032E8"/>
    <w:rsid w:val="00704AA8"/>
    <w:rsid w:val="00705205"/>
    <w:rsid w:val="00705B0D"/>
    <w:rsid w:val="00705C0B"/>
    <w:rsid w:val="00705F27"/>
    <w:rsid w:val="00706B27"/>
    <w:rsid w:val="0071013D"/>
    <w:rsid w:val="00710D5A"/>
    <w:rsid w:val="00711E40"/>
    <w:rsid w:val="00712FE7"/>
    <w:rsid w:val="007147B3"/>
    <w:rsid w:val="007148D2"/>
    <w:rsid w:val="00714B71"/>
    <w:rsid w:val="007152A9"/>
    <w:rsid w:val="007171EA"/>
    <w:rsid w:val="00721350"/>
    <w:rsid w:val="00722823"/>
    <w:rsid w:val="0072293F"/>
    <w:rsid w:val="00722D0D"/>
    <w:rsid w:val="00722D38"/>
    <w:rsid w:val="00724866"/>
    <w:rsid w:val="00725B6B"/>
    <w:rsid w:val="0072666E"/>
    <w:rsid w:val="007266E2"/>
    <w:rsid w:val="0073045F"/>
    <w:rsid w:val="00730B3A"/>
    <w:rsid w:val="00733A7D"/>
    <w:rsid w:val="00733D9D"/>
    <w:rsid w:val="00734358"/>
    <w:rsid w:val="0073457B"/>
    <w:rsid w:val="00735D3F"/>
    <w:rsid w:val="00735D7E"/>
    <w:rsid w:val="0074046A"/>
    <w:rsid w:val="0074060D"/>
    <w:rsid w:val="00740D8B"/>
    <w:rsid w:val="00741A67"/>
    <w:rsid w:val="0074233F"/>
    <w:rsid w:val="007436E4"/>
    <w:rsid w:val="00746861"/>
    <w:rsid w:val="00746B51"/>
    <w:rsid w:val="0074719B"/>
    <w:rsid w:val="00747D8E"/>
    <w:rsid w:val="007500F9"/>
    <w:rsid w:val="0075315B"/>
    <w:rsid w:val="0075356F"/>
    <w:rsid w:val="00753EC9"/>
    <w:rsid w:val="007554B5"/>
    <w:rsid w:val="007601F6"/>
    <w:rsid w:val="00760F75"/>
    <w:rsid w:val="00761299"/>
    <w:rsid w:val="00761408"/>
    <w:rsid w:val="007627F2"/>
    <w:rsid w:val="00763281"/>
    <w:rsid w:val="007635E4"/>
    <w:rsid w:val="00763A74"/>
    <w:rsid w:val="00763B9E"/>
    <w:rsid w:val="00763FD6"/>
    <w:rsid w:val="007641AD"/>
    <w:rsid w:val="00764B5C"/>
    <w:rsid w:val="00765046"/>
    <w:rsid w:val="007658D3"/>
    <w:rsid w:val="00770084"/>
    <w:rsid w:val="00770B24"/>
    <w:rsid w:val="00771AF5"/>
    <w:rsid w:val="0077226C"/>
    <w:rsid w:val="007723F8"/>
    <w:rsid w:val="0077322C"/>
    <w:rsid w:val="007770CC"/>
    <w:rsid w:val="00777A2E"/>
    <w:rsid w:val="00780985"/>
    <w:rsid w:val="00780E5D"/>
    <w:rsid w:val="0078122A"/>
    <w:rsid w:val="00782925"/>
    <w:rsid w:val="00783EC4"/>
    <w:rsid w:val="00784584"/>
    <w:rsid w:val="007853E2"/>
    <w:rsid w:val="00787ACB"/>
    <w:rsid w:val="007900F9"/>
    <w:rsid w:val="00792ACD"/>
    <w:rsid w:val="007953AC"/>
    <w:rsid w:val="007955CC"/>
    <w:rsid w:val="00795C6A"/>
    <w:rsid w:val="007965D2"/>
    <w:rsid w:val="0079685F"/>
    <w:rsid w:val="00796F65"/>
    <w:rsid w:val="00797A10"/>
    <w:rsid w:val="00797D05"/>
    <w:rsid w:val="007A03A5"/>
    <w:rsid w:val="007A33FD"/>
    <w:rsid w:val="007A4FA0"/>
    <w:rsid w:val="007A53C7"/>
    <w:rsid w:val="007A552B"/>
    <w:rsid w:val="007A55D7"/>
    <w:rsid w:val="007A668A"/>
    <w:rsid w:val="007A6A06"/>
    <w:rsid w:val="007B1F8A"/>
    <w:rsid w:val="007B4300"/>
    <w:rsid w:val="007B497D"/>
    <w:rsid w:val="007B4F31"/>
    <w:rsid w:val="007B5EBD"/>
    <w:rsid w:val="007B7574"/>
    <w:rsid w:val="007C01E8"/>
    <w:rsid w:val="007C10DA"/>
    <w:rsid w:val="007C14A7"/>
    <w:rsid w:val="007C1A35"/>
    <w:rsid w:val="007C27A9"/>
    <w:rsid w:val="007C31A0"/>
    <w:rsid w:val="007C3F0B"/>
    <w:rsid w:val="007C3FBF"/>
    <w:rsid w:val="007C41A1"/>
    <w:rsid w:val="007C47FC"/>
    <w:rsid w:val="007C5E03"/>
    <w:rsid w:val="007C617B"/>
    <w:rsid w:val="007C6DE3"/>
    <w:rsid w:val="007D0934"/>
    <w:rsid w:val="007D1894"/>
    <w:rsid w:val="007D1D5D"/>
    <w:rsid w:val="007D2350"/>
    <w:rsid w:val="007D2B2E"/>
    <w:rsid w:val="007D2CEC"/>
    <w:rsid w:val="007D2E48"/>
    <w:rsid w:val="007D38CB"/>
    <w:rsid w:val="007D4E40"/>
    <w:rsid w:val="007D54F4"/>
    <w:rsid w:val="007D62CE"/>
    <w:rsid w:val="007D7D33"/>
    <w:rsid w:val="007E30FA"/>
    <w:rsid w:val="007E4569"/>
    <w:rsid w:val="007E4E5E"/>
    <w:rsid w:val="007E6E7F"/>
    <w:rsid w:val="007F0F95"/>
    <w:rsid w:val="007F150C"/>
    <w:rsid w:val="007F2CA0"/>
    <w:rsid w:val="007F4476"/>
    <w:rsid w:val="007F5423"/>
    <w:rsid w:val="007F5697"/>
    <w:rsid w:val="007F617F"/>
    <w:rsid w:val="007F74E4"/>
    <w:rsid w:val="008013FD"/>
    <w:rsid w:val="00801690"/>
    <w:rsid w:val="00801A78"/>
    <w:rsid w:val="008027A0"/>
    <w:rsid w:val="00803114"/>
    <w:rsid w:val="0080396D"/>
    <w:rsid w:val="00803F0F"/>
    <w:rsid w:val="00803FD5"/>
    <w:rsid w:val="00804A12"/>
    <w:rsid w:val="00811F7C"/>
    <w:rsid w:val="00812186"/>
    <w:rsid w:val="00812F66"/>
    <w:rsid w:val="0081317D"/>
    <w:rsid w:val="00813943"/>
    <w:rsid w:val="00813A57"/>
    <w:rsid w:val="00815D22"/>
    <w:rsid w:val="00816908"/>
    <w:rsid w:val="008210E9"/>
    <w:rsid w:val="00821138"/>
    <w:rsid w:val="00821BA8"/>
    <w:rsid w:val="00822331"/>
    <w:rsid w:val="00824184"/>
    <w:rsid w:val="00824D20"/>
    <w:rsid w:val="008255B3"/>
    <w:rsid w:val="00826F43"/>
    <w:rsid w:val="0083137C"/>
    <w:rsid w:val="00832148"/>
    <w:rsid w:val="0083457A"/>
    <w:rsid w:val="00834879"/>
    <w:rsid w:val="00834D5A"/>
    <w:rsid w:val="00835344"/>
    <w:rsid w:val="008356E5"/>
    <w:rsid w:val="00836232"/>
    <w:rsid w:val="008365AB"/>
    <w:rsid w:val="00836667"/>
    <w:rsid w:val="00841FBF"/>
    <w:rsid w:val="0084254D"/>
    <w:rsid w:val="00842870"/>
    <w:rsid w:val="00842C3D"/>
    <w:rsid w:val="00842F45"/>
    <w:rsid w:val="008444B8"/>
    <w:rsid w:val="00844E9D"/>
    <w:rsid w:val="00845343"/>
    <w:rsid w:val="0084559C"/>
    <w:rsid w:val="00845903"/>
    <w:rsid w:val="008459C0"/>
    <w:rsid w:val="00845F81"/>
    <w:rsid w:val="00846746"/>
    <w:rsid w:val="00846960"/>
    <w:rsid w:val="008475CF"/>
    <w:rsid w:val="00847A8A"/>
    <w:rsid w:val="008513C1"/>
    <w:rsid w:val="00851CFA"/>
    <w:rsid w:val="00852AF6"/>
    <w:rsid w:val="00854B6D"/>
    <w:rsid w:val="0086016A"/>
    <w:rsid w:val="008602DA"/>
    <w:rsid w:val="00860EAA"/>
    <w:rsid w:val="00861168"/>
    <w:rsid w:val="008611E2"/>
    <w:rsid w:val="00861861"/>
    <w:rsid w:val="00861862"/>
    <w:rsid w:val="00861FCC"/>
    <w:rsid w:val="008625BE"/>
    <w:rsid w:val="00865A38"/>
    <w:rsid w:val="0086683C"/>
    <w:rsid w:val="00867B5A"/>
    <w:rsid w:val="00870140"/>
    <w:rsid w:val="0087034F"/>
    <w:rsid w:val="008718B8"/>
    <w:rsid w:val="00875EB5"/>
    <w:rsid w:val="0087622F"/>
    <w:rsid w:val="0087648B"/>
    <w:rsid w:val="008774B1"/>
    <w:rsid w:val="008801B6"/>
    <w:rsid w:val="00880538"/>
    <w:rsid w:val="00883C1C"/>
    <w:rsid w:val="0088417D"/>
    <w:rsid w:val="008841A9"/>
    <w:rsid w:val="0088621E"/>
    <w:rsid w:val="008867FA"/>
    <w:rsid w:val="00886B74"/>
    <w:rsid w:val="008910EC"/>
    <w:rsid w:val="00892DDF"/>
    <w:rsid w:val="0089446E"/>
    <w:rsid w:val="00894A49"/>
    <w:rsid w:val="008959D7"/>
    <w:rsid w:val="00896FD1"/>
    <w:rsid w:val="008A007C"/>
    <w:rsid w:val="008A00C7"/>
    <w:rsid w:val="008A0E0E"/>
    <w:rsid w:val="008A1D55"/>
    <w:rsid w:val="008A2C8A"/>
    <w:rsid w:val="008A3150"/>
    <w:rsid w:val="008A3BEB"/>
    <w:rsid w:val="008A5585"/>
    <w:rsid w:val="008A5A7F"/>
    <w:rsid w:val="008A5C54"/>
    <w:rsid w:val="008A63C4"/>
    <w:rsid w:val="008B049C"/>
    <w:rsid w:val="008B065D"/>
    <w:rsid w:val="008B111D"/>
    <w:rsid w:val="008B1DCD"/>
    <w:rsid w:val="008B292E"/>
    <w:rsid w:val="008B2A0B"/>
    <w:rsid w:val="008B3AFA"/>
    <w:rsid w:val="008B4169"/>
    <w:rsid w:val="008B4508"/>
    <w:rsid w:val="008B46E8"/>
    <w:rsid w:val="008B5361"/>
    <w:rsid w:val="008B59E6"/>
    <w:rsid w:val="008B5D13"/>
    <w:rsid w:val="008B6E8A"/>
    <w:rsid w:val="008B7E9C"/>
    <w:rsid w:val="008C1BF1"/>
    <w:rsid w:val="008C3693"/>
    <w:rsid w:val="008C4387"/>
    <w:rsid w:val="008C4F8E"/>
    <w:rsid w:val="008C67A7"/>
    <w:rsid w:val="008C78B3"/>
    <w:rsid w:val="008D0008"/>
    <w:rsid w:val="008D0738"/>
    <w:rsid w:val="008D12F5"/>
    <w:rsid w:val="008D1A53"/>
    <w:rsid w:val="008D1FC7"/>
    <w:rsid w:val="008D54B5"/>
    <w:rsid w:val="008D7AE0"/>
    <w:rsid w:val="008D7F92"/>
    <w:rsid w:val="008E04FB"/>
    <w:rsid w:val="008E0A7C"/>
    <w:rsid w:val="008E0DBC"/>
    <w:rsid w:val="008E323F"/>
    <w:rsid w:val="008E3294"/>
    <w:rsid w:val="008E4866"/>
    <w:rsid w:val="008E54CF"/>
    <w:rsid w:val="008E5E86"/>
    <w:rsid w:val="008E6103"/>
    <w:rsid w:val="008F0A7A"/>
    <w:rsid w:val="008F1001"/>
    <w:rsid w:val="008F158E"/>
    <w:rsid w:val="008F425A"/>
    <w:rsid w:val="008F4295"/>
    <w:rsid w:val="008F6038"/>
    <w:rsid w:val="00901020"/>
    <w:rsid w:val="009020A8"/>
    <w:rsid w:val="009020E1"/>
    <w:rsid w:val="0090234F"/>
    <w:rsid w:val="009032C3"/>
    <w:rsid w:val="00903EB4"/>
    <w:rsid w:val="00904347"/>
    <w:rsid w:val="00904BC0"/>
    <w:rsid w:val="00910419"/>
    <w:rsid w:val="0091078B"/>
    <w:rsid w:val="00911990"/>
    <w:rsid w:val="00912340"/>
    <w:rsid w:val="0091263F"/>
    <w:rsid w:val="009129D6"/>
    <w:rsid w:val="00913376"/>
    <w:rsid w:val="00913525"/>
    <w:rsid w:val="009138F1"/>
    <w:rsid w:val="009143E5"/>
    <w:rsid w:val="009171F5"/>
    <w:rsid w:val="009173CF"/>
    <w:rsid w:val="00917626"/>
    <w:rsid w:val="00917D65"/>
    <w:rsid w:val="00921EA5"/>
    <w:rsid w:val="00922FE6"/>
    <w:rsid w:val="00923131"/>
    <w:rsid w:val="00924084"/>
    <w:rsid w:val="009243A7"/>
    <w:rsid w:val="009244B7"/>
    <w:rsid w:val="00924FE4"/>
    <w:rsid w:val="00925201"/>
    <w:rsid w:val="00926658"/>
    <w:rsid w:val="009269BF"/>
    <w:rsid w:val="00926EC3"/>
    <w:rsid w:val="0092738A"/>
    <w:rsid w:val="00927A2C"/>
    <w:rsid w:val="00931B6A"/>
    <w:rsid w:val="00933A9C"/>
    <w:rsid w:val="00934103"/>
    <w:rsid w:val="009350FA"/>
    <w:rsid w:val="009359E6"/>
    <w:rsid w:val="00935B69"/>
    <w:rsid w:val="00936078"/>
    <w:rsid w:val="0093625A"/>
    <w:rsid w:val="009368BC"/>
    <w:rsid w:val="00937856"/>
    <w:rsid w:val="00940122"/>
    <w:rsid w:val="0094171A"/>
    <w:rsid w:val="00941D62"/>
    <w:rsid w:val="00942C3C"/>
    <w:rsid w:val="00943E3A"/>
    <w:rsid w:val="00944068"/>
    <w:rsid w:val="009447F2"/>
    <w:rsid w:val="00944CA9"/>
    <w:rsid w:val="009454CE"/>
    <w:rsid w:val="00945E05"/>
    <w:rsid w:val="00951BF2"/>
    <w:rsid w:val="0095314F"/>
    <w:rsid w:val="00953AEF"/>
    <w:rsid w:val="00953D5E"/>
    <w:rsid w:val="00953FFD"/>
    <w:rsid w:val="009557BE"/>
    <w:rsid w:val="0095625D"/>
    <w:rsid w:val="00960E9D"/>
    <w:rsid w:val="00961805"/>
    <w:rsid w:val="00964B3A"/>
    <w:rsid w:val="00964BC8"/>
    <w:rsid w:val="00965AF9"/>
    <w:rsid w:val="0096796F"/>
    <w:rsid w:val="00967DB1"/>
    <w:rsid w:val="00970481"/>
    <w:rsid w:val="009728AB"/>
    <w:rsid w:val="00973E06"/>
    <w:rsid w:val="00975078"/>
    <w:rsid w:val="00975249"/>
    <w:rsid w:val="00975C75"/>
    <w:rsid w:val="00977542"/>
    <w:rsid w:val="00977F07"/>
    <w:rsid w:val="009800D8"/>
    <w:rsid w:val="0098025F"/>
    <w:rsid w:val="00983355"/>
    <w:rsid w:val="00983474"/>
    <w:rsid w:val="00984AFB"/>
    <w:rsid w:val="00985503"/>
    <w:rsid w:val="009867F0"/>
    <w:rsid w:val="00987220"/>
    <w:rsid w:val="0098740A"/>
    <w:rsid w:val="00987D7A"/>
    <w:rsid w:val="00990371"/>
    <w:rsid w:val="00992E34"/>
    <w:rsid w:val="00995A59"/>
    <w:rsid w:val="00997293"/>
    <w:rsid w:val="00997C29"/>
    <w:rsid w:val="009A082A"/>
    <w:rsid w:val="009A1F07"/>
    <w:rsid w:val="009A2FA6"/>
    <w:rsid w:val="009A44E3"/>
    <w:rsid w:val="009A4DCA"/>
    <w:rsid w:val="009A503E"/>
    <w:rsid w:val="009A5103"/>
    <w:rsid w:val="009A682D"/>
    <w:rsid w:val="009A753C"/>
    <w:rsid w:val="009B000C"/>
    <w:rsid w:val="009B03A7"/>
    <w:rsid w:val="009B0780"/>
    <w:rsid w:val="009B42DD"/>
    <w:rsid w:val="009B5670"/>
    <w:rsid w:val="009B6986"/>
    <w:rsid w:val="009B7113"/>
    <w:rsid w:val="009C5EAA"/>
    <w:rsid w:val="009C7E89"/>
    <w:rsid w:val="009D0370"/>
    <w:rsid w:val="009D1352"/>
    <w:rsid w:val="009D1F49"/>
    <w:rsid w:val="009D214F"/>
    <w:rsid w:val="009D28E3"/>
    <w:rsid w:val="009D520D"/>
    <w:rsid w:val="009D5377"/>
    <w:rsid w:val="009D6101"/>
    <w:rsid w:val="009D6ACF"/>
    <w:rsid w:val="009D77E1"/>
    <w:rsid w:val="009D7DE8"/>
    <w:rsid w:val="009E0654"/>
    <w:rsid w:val="009E1402"/>
    <w:rsid w:val="009E1452"/>
    <w:rsid w:val="009E1A36"/>
    <w:rsid w:val="009E2F5B"/>
    <w:rsid w:val="009E2F78"/>
    <w:rsid w:val="009E370A"/>
    <w:rsid w:val="009E3A3E"/>
    <w:rsid w:val="009E3CF7"/>
    <w:rsid w:val="009E3EF5"/>
    <w:rsid w:val="009E6277"/>
    <w:rsid w:val="009E6B22"/>
    <w:rsid w:val="009F0635"/>
    <w:rsid w:val="009F452A"/>
    <w:rsid w:val="009F4C93"/>
    <w:rsid w:val="009F4FD4"/>
    <w:rsid w:val="009F678D"/>
    <w:rsid w:val="009F7AB3"/>
    <w:rsid w:val="00A01130"/>
    <w:rsid w:val="00A0270B"/>
    <w:rsid w:val="00A03B2E"/>
    <w:rsid w:val="00A0480C"/>
    <w:rsid w:val="00A0554B"/>
    <w:rsid w:val="00A06176"/>
    <w:rsid w:val="00A0630D"/>
    <w:rsid w:val="00A06AEA"/>
    <w:rsid w:val="00A10435"/>
    <w:rsid w:val="00A10C83"/>
    <w:rsid w:val="00A111C3"/>
    <w:rsid w:val="00A11895"/>
    <w:rsid w:val="00A140A0"/>
    <w:rsid w:val="00A142D4"/>
    <w:rsid w:val="00A16693"/>
    <w:rsid w:val="00A20B9C"/>
    <w:rsid w:val="00A20C33"/>
    <w:rsid w:val="00A228FC"/>
    <w:rsid w:val="00A23A96"/>
    <w:rsid w:val="00A246C5"/>
    <w:rsid w:val="00A25699"/>
    <w:rsid w:val="00A271E6"/>
    <w:rsid w:val="00A27906"/>
    <w:rsid w:val="00A27CCC"/>
    <w:rsid w:val="00A30F80"/>
    <w:rsid w:val="00A3106B"/>
    <w:rsid w:val="00A32103"/>
    <w:rsid w:val="00A32E10"/>
    <w:rsid w:val="00A344D4"/>
    <w:rsid w:val="00A344DC"/>
    <w:rsid w:val="00A37633"/>
    <w:rsid w:val="00A37DE6"/>
    <w:rsid w:val="00A4026C"/>
    <w:rsid w:val="00A404E4"/>
    <w:rsid w:val="00A41CA4"/>
    <w:rsid w:val="00A41D5D"/>
    <w:rsid w:val="00A41FC2"/>
    <w:rsid w:val="00A42CB9"/>
    <w:rsid w:val="00A437DD"/>
    <w:rsid w:val="00A43AB8"/>
    <w:rsid w:val="00A44CFC"/>
    <w:rsid w:val="00A462C9"/>
    <w:rsid w:val="00A469B8"/>
    <w:rsid w:val="00A46A86"/>
    <w:rsid w:val="00A50158"/>
    <w:rsid w:val="00A5040F"/>
    <w:rsid w:val="00A52A2C"/>
    <w:rsid w:val="00A5343A"/>
    <w:rsid w:val="00A534F9"/>
    <w:rsid w:val="00A55421"/>
    <w:rsid w:val="00A55FA2"/>
    <w:rsid w:val="00A604E0"/>
    <w:rsid w:val="00A6112D"/>
    <w:rsid w:val="00A61635"/>
    <w:rsid w:val="00A63E21"/>
    <w:rsid w:val="00A6458F"/>
    <w:rsid w:val="00A64F90"/>
    <w:rsid w:val="00A65F88"/>
    <w:rsid w:val="00A67AC1"/>
    <w:rsid w:val="00A71366"/>
    <w:rsid w:val="00A7248D"/>
    <w:rsid w:val="00A735E8"/>
    <w:rsid w:val="00A743D0"/>
    <w:rsid w:val="00A747D7"/>
    <w:rsid w:val="00A75EFF"/>
    <w:rsid w:val="00A7673C"/>
    <w:rsid w:val="00A76905"/>
    <w:rsid w:val="00A7705C"/>
    <w:rsid w:val="00A77511"/>
    <w:rsid w:val="00A77F52"/>
    <w:rsid w:val="00A810B7"/>
    <w:rsid w:val="00A821B5"/>
    <w:rsid w:val="00A83F89"/>
    <w:rsid w:val="00A85102"/>
    <w:rsid w:val="00A85750"/>
    <w:rsid w:val="00A85871"/>
    <w:rsid w:val="00A86060"/>
    <w:rsid w:val="00A863B1"/>
    <w:rsid w:val="00A8642E"/>
    <w:rsid w:val="00A903A2"/>
    <w:rsid w:val="00A915FF"/>
    <w:rsid w:val="00A942E8"/>
    <w:rsid w:val="00A950A8"/>
    <w:rsid w:val="00A952E9"/>
    <w:rsid w:val="00A95B34"/>
    <w:rsid w:val="00A97111"/>
    <w:rsid w:val="00AA008C"/>
    <w:rsid w:val="00AA08FE"/>
    <w:rsid w:val="00AA0D43"/>
    <w:rsid w:val="00AA401B"/>
    <w:rsid w:val="00AA45F8"/>
    <w:rsid w:val="00AA46D7"/>
    <w:rsid w:val="00AA57AB"/>
    <w:rsid w:val="00AB0AE7"/>
    <w:rsid w:val="00AB0B76"/>
    <w:rsid w:val="00AB1C81"/>
    <w:rsid w:val="00AB27AA"/>
    <w:rsid w:val="00AB2F7E"/>
    <w:rsid w:val="00AB59E6"/>
    <w:rsid w:val="00AB695D"/>
    <w:rsid w:val="00AB7FD8"/>
    <w:rsid w:val="00AC076F"/>
    <w:rsid w:val="00AC0BFC"/>
    <w:rsid w:val="00AC0CAB"/>
    <w:rsid w:val="00AC1814"/>
    <w:rsid w:val="00AC1845"/>
    <w:rsid w:val="00AC1A14"/>
    <w:rsid w:val="00AC2813"/>
    <w:rsid w:val="00AC2DE5"/>
    <w:rsid w:val="00AC41AD"/>
    <w:rsid w:val="00AC4BCE"/>
    <w:rsid w:val="00AC4D6F"/>
    <w:rsid w:val="00AC5318"/>
    <w:rsid w:val="00AC66D3"/>
    <w:rsid w:val="00AC6FDC"/>
    <w:rsid w:val="00AC7592"/>
    <w:rsid w:val="00AD0621"/>
    <w:rsid w:val="00AD0D2D"/>
    <w:rsid w:val="00AD28A2"/>
    <w:rsid w:val="00AD2E65"/>
    <w:rsid w:val="00AD3323"/>
    <w:rsid w:val="00AD3812"/>
    <w:rsid w:val="00AD3AFB"/>
    <w:rsid w:val="00AD3BDA"/>
    <w:rsid w:val="00AD48D6"/>
    <w:rsid w:val="00AD4E82"/>
    <w:rsid w:val="00AD5546"/>
    <w:rsid w:val="00AD59C4"/>
    <w:rsid w:val="00AD5D53"/>
    <w:rsid w:val="00AD5F3B"/>
    <w:rsid w:val="00AD6317"/>
    <w:rsid w:val="00AD7635"/>
    <w:rsid w:val="00AE03AC"/>
    <w:rsid w:val="00AE35DA"/>
    <w:rsid w:val="00AE3C2F"/>
    <w:rsid w:val="00AE41F6"/>
    <w:rsid w:val="00AF0832"/>
    <w:rsid w:val="00AF0AEB"/>
    <w:rsid w:val="00AF478D"/>
    <w:rsid w:val="00AF4D47"/>
    <w:rsid w:val="00AF54C8"/>
    <w:rsid w:val="00AF6844"/>
    <w:rsid w:val="00AF6A3F"/>
    <w:rsid w:val="00AF6CC5"/>
    <w:rsid w:val="00AF7A91"/>
    <w:rsid w:val="00B00C6F"/>
    <w:rsid w:val="00B03FD7"/>
    <w:rsid w:val="00B056EE"/>
    <w:rsid w:val="00B05722"/>
    <w:rsid w:val="00B05C0B"/>
    <w:rsid w:val="00B05C4C"/>
    <w:rsid w:val="00B06E56"/>
    <w:rsid w:val="00B1130A"/>
    <w:rsid w:val="00B1273E"/>
    <w:rsid w:val="00B12FA0"/>
    <w:rsid w:val="00B13FC9"/>
    <w:rsid w:val="00B1442D"/>
    <w:rsid w:val="00B14811"/>
    <w:rsid w:val="00B14A84"/>
    <w:rsid w:val="00B14E4C"/>
    <w:rsid w:val="00B15B48"/>
    <w:rsid w:val="00B16062"/>
    <w:rsid w:val="00B16B84"/>
    <w:rsid w:val="00B17078"/>
    <w:rsid w:val="00B203E8"/>
    <w:rsid w:val="00B2073C"/>
    <w:rsid w:val="00B22303"/>
    <w:rsid w:val="00B22D1F"/>
    <w:rsid w:val="00B22FB3"/>
    <w:rsid w:val="00B23B82"/>
    <w:rsid w:val="00B23D66"/>
    <w:rsid w:val="00B25443"/>
    <w:rsid w:val="00B254E9"/>
    <w:rsid w:val="00B25C26"/>
    <w:rsid w:val="00B26A86"/>
    <w:rsid w:val="00B26CEB"/>
    <w:rsid w:val="00B27513"/>
    <w:rsid w:val="00B324F9"/>
    <w:rsid w:val="00B32738"/>
    <w:rsid w:val="00B32B80"/>
    <w:rsid w:val="00B32DDC"/>
    <w:rsid w:val="00B3319C"/>
    <w:rsid w:val="00B35143"/>
    <w:rsid w:val="00B35ED0"/>
    <w:rsid w:val="00B36109"/>
    <w:rsid w:val="00B36738"/>
    <w:rsid w:val="00B41005"/>
    <w:rsid w:val="00B41A24"/>
    <w:rsid w:val="00B44445"/>
    <w:rsid w:val="00B4516D"/>
    <w:rsid w:val="00B45680"/>
    <w:rsid w:val="00B460D4"/>
    <w:rsid w:val="00B46F96"/>
    <w:rsid w:val="00B508CD"/>
    <w:rsid w:val="00B5148A"/>
    <w:rsid w:val="00B5187C"/>
    <w:rsid w:val="00B51E65"/>
    <w:rsid w:val="00B526B4"/>
    <w:rsid w:val="00B52B79"/>
    <w:rsid w:val="00B53237"/>
    <w:rsid w:val="00B54E80"/>
    <w:rsid w:val="00B55373"/>
    <w:rsid w:val="00B55FE6"/>
    <w:rsid w:val="00B602DE"/>
    <w:rsid w:val="00B60A90"/>
    <w:rsid w:val="00B61491"/>
    <w:rsid w:val="00B6166B"/>
    <w:rsid w:val="00B61CB5"/>
    <w:rsid w:val="00B622E5"/>
    <w:rsid w:val="00B629B2"/>
    <w:rsid w:val="00B64E5B"/>
    <w:rsid w:val="00B65688"/>
    <w:rsid w:val="00B67323"/>
    <w:rsid w:val="00B67C24"/>
    <w:rsid w:val="00B707B9"/>
    <w:rsid w:val="00B71E31"/>
    <w:rsid w:val="00B71FD6"/>
    <w:rsid w:val="00B7346E"/>
    <w:rsid w:val="00B7483C"/>
    <w:rsid w:val="00B74DA9"/>
    <w:rsid w:val="00B77788"/>
    <w:rsid w:val="00B80020"/>
    <w:rsid w:val="00B81371"/>
    <w:rsid w:val="00B82E32"/>
    <w:rsid w:val="00B85B88"/>
    <w:rsid w:val="00B86FE0"/>
    <w:rsid w:val="00B9055C"/>
    <w:rsid w:val="00B90E0B"/>
    <w:rsid w:val="00B91191"/>
    <w:rsid w:val="00B91638"/>
    <w:rsid w:val="00B916B7"/>
    <w:rsid w:val="00B91D13"/>
    <w:rsid w:val="00B92FFE"/>
    <w:rsid w:val="00B934F2"/>
    <w:rsid w:val="00B94CBE"/>
    <w:rsid w:val="00B96A35"/>
    <w:rsid w:val="00B970E4"/>
    <w:rsid w:val="00BA2AE3"/>
    <w:rsid w:val="00BA36BF"/>
    <w:rsid w:val="00BA3843"/>
    <w:rsid w:val="00BA3A38"/>
    <w:rsid w:val="00BA44A7"/>
    <w:rsid w:val="00BA570C"/>
    <w:rsid w:val="00BA6487"/>
    <w:rsid w:val="00BA702A"/>
    <w:rsid w:val="00BB03F6"/>
    <w:rsid w:val="00BB1F08"/>
    <w:rsid w:val="00BB4ABA"/>
    <w:rsid w:val="00BB59F6"/>
    <w:rsid w:val="00BB5BAA"/>
    <w:rsid w:val="00BB650D"/>
    <w:rsid w:val="00BB79A5"/>
    <w:rsid w:val="00BC0151"/>
    <w:rsid w:val="00BC0695"/>
    <w:rsid w:val="00BC0B1C"/>
    <w:rsid w:val="00BC2D79"/>
    <w:rsid w:val="00BC340E"/>
    <w:rsid w:val="00BC3ADD"/>
    <w:rsid w:val="00BC3C2A"/>
    <w:rsid w:val="00BC6187"/>
    <w:rsid w:val="00BC694F"/>
    <w:rsid w:val="00BC6974"/>
    <w:rsid w:val="00BC7F74"/>
    <w:rsid w:val="00BD179D"/>
    <w:rsid w:val="00BD2C35"/>
    <w:rsid w:val="00BD4219"/>
    <w:rsid w:val="00BD5A03"/>
    <w:rsid w:val="00BD67D6"/>
    <w:rsid w:val="00BD7247"/>
    <w:rsid w:val="00BE15DE"/>
    <w:rsid w:val="00BE2DCF"/>
    <w:rsid w:val="00BE34A0"/>
    <w:rsid w:val="00BE3D20"/>
    <w:rsid w:val="00BE587E"/>
    <w:rsid w:val="00BE68E1"/>
    <w:rsid w:val="00BE6BFF"/>
    <w:rsid w:val="00BE6CDD"/>
    <w:rsid w:val="00BE70CB"/>
    <w:rsid w:val="00BF04EB"/>
    <w:rsid w:val="00BF0627"/>
    <w:rsid w:val="00BF1F56"/>
    <w:rsid w:val="00BF23DA"/>
    <w:rsid w:val="00BF3149"/>
    <w:rsid w:val="00BF4F4D"/>
    <w:rsid w:val="00BF56FE"/>
    <w:rsid w:val="00BF695D"/>
    <w:rsid w:val="00BF70E0"/>
    <w:rsid w:val="00BF7D07"/>
    <w:rsid w:val="00C01682"/>
    <w:rsid w:val="00C0219F"/>
    <w:rsid w:val="00C026A9"/>
    <w:rsid w:val="00C026CA"/>
    <w:rsid w:val="00C03140"/>
    <w:rsid w:val="00C03D9F"/>
    <w:rsid w:val="00C03F15"/>
    <w:rsid w:val="00C0451C"/>
    <w:rsid w:val="00C05729"/>
    <w:rsid w:val="00C068E4"/>
    <w:rsid w:val="00C101B5"/>
    <w:rsid w:val="00C11ACC"/>
    <w:rsid w:val="00C11B3C"/>
    <w:rsid w:val="00C12BEE"/>
    <w:rsid w:val="00C1393D"/>
    <w:rsid w:val="00C14F2B"/>
    <w:rsid w:val="00C15928"/>
    <w:rsid w:val="00C16350"/>
    <w:rsid w:val="00C16BAE"/>
    <w:rsid w:val="00C17A70"/>
    <w:rsid w:val="00C2220D"/>
    <w:rsid w:val="00C222EA"/>
    <w:rsid w:val="00C22B34"/>
    <w:rsid w:val="00C234D9"/>
    <w:rsid w:val="00C23E3C"/>
    <w:rsid w:val="00C24496"/>
    <w:rsid w:val="00C245E8"/>
    <w:rsid w:val="00C24D0D"/>
    <w:rsid w:val="00C24F7B"/>
    <w:rsid w:val="00C252EE"/>
    <w:rsid w:val="00C262C4"/>
    <w:rsid w:val="00C274DD"/>
    <w:rsid w:val="00C276B2"/>
    <w:rsid w:val="00C30160"/>
    <w:rsid w:val="00C30758"/>
    <w:rsid w:val="00C30EF6"/>
    <w:rsid w:val="00C319CE"/>
    <w:rsid w:val="00C31C73"/>
    <w:rsid w:val="00C32453"/>
    <w:rsid w:val="00C3388E"/>
    <w:rsid w:val="00C343F2"/>
    <w:rsid w:val="00C3498F"/>
    <w:rsid w:val="00C3504C"/>
    <w:rsid w:val="00C35643"/>
    <w:rsid w:val="00C40900"/>
    <w:rsid w:val="00C40F8A"/>
    <w:rsid w:val="00C42129"/>
    <w:rsid w:val="00C4442C"/>
    <w:rsid w:val="00C45122"/>
    <w:rsid w:val="00C4597C"/>
    <w:rsid w:val="00C462EB"/>
    <w:rsid w:val="00C4671E"/>
    <w:rsid w:val="00C469FC"/>
    <w:rsid w:val="00C47843"/>
    <w:rsid w:val="00C525C8"/>
    <w:rsid w:val="00C52779"/>
    <w:rsid w:val="00C53ABA"/>
    <w:rsid w:val="00C54D58"/>
    <w:rsid w:val="00C54D8B"/>
    <w:rsid w:val="00C54F1F"/>
    <w:rsid w:val="00C569B3"/>
    <w:rsid w:val="00C6111B"/>
    <w:rsid w:val="00C645A9"/>
    <w:rsid w:val="00C64B46"/>
    <w:rsid w:val="00C65F86"/>
    <w:rsid w:val="00C6737B"/>
    <w:rsid w:val="00C6771C"/>
    <w:rsid w:val="00C67B7D"/>
    <w:rsid w:val="00C70D5D"/>
    <w:rsid w:val="00C71E17"/>
    <w:rsid w:val="00C7370B"/>
    <w:rsid w:val="00C742C0"/>
    <w:rsid w:val="00C7439F"/>
    <w:rsid w:val="00C756C3"/>
    <w:rsid w:val="00C76861"/>
    <w:rsid w:val="00C76A14"/>
    <w:rsid w:val="00C7738A"/>
    <w:rsid w:val="00C80615"/>
    <w:rsid w:val="00C80CDC"/>
    <w:rsid w:val="00C815C1"/>
    <w:rsid w:val="00C81689"/>
    <w:rsid w:val="00C82A1A"/>
    <w:rsid w:val="00C83026"/>
    <w:rsid w:val="00C83CDA"/>
    <w:rsid w:val="00C8537A"/>
    <w:rsid w:val="00C859A8"/>
    <w:rsid w:val="00C8613E"/>
    <w:rsid w:val="00C87AAE"/>
    <w:rsid w:val="00C87F72"/>
    <w:rsid w:val="00C9006E"/>
    <w:rsid w:val="00C93034"/>
    <w:rsid w:val="00C9378C"/>
    <w:rsid w:val="00C94A5E"/>
    <w:rsid w:val="00C951E7"/>
    <w:rsid w:val="00C95CB6"/>
    <w:rsid w:val="00C979F3"/>
    <w:rsid w:val="00C97C19"/>
    <w:rsid w:val="00C97CB7"/>
    <w:rsid w:val="00CA239C"/>
    <w:rsid w:val="00CA3F71"/>
    <w:rsid w:val="00CA40CC"/>
    <w:rsid w:val="00CA4587"/>
    <w:rsid w:val="00CA49B8"/>
    <w:rsid w:val="00CA5107"/>
    <w:rsid w:val="00CA6762"/>
    <w:rsid w:val="00CA6EFF"/>
    <w:rsid w:val="00CA738A"/>
    <w:rsid w:val="00CA7C60"/>
    <w:rsid w:val="00CB1097"/>
    <w:rsid w:val="00CB1291"/>
    <w:rsid w:val="00CB1440"/>
    <w:rsid w:val="00CB2B41"/>
    <w:rsid w:val="00CB39BE"/>
    <w:rsid w:val="00CB3F58"/>
    <w:rsid w:val="00CB4462"/>
    <w:rsid w:val="00CB4836"/>
    <w:rsid w:val="00CB563D"/>
    <w:rsid w:val="00CB691F"/>
    <w:rsid w:val="00CB6BED"/>
    <w:rsid w:val="00CB734D"/>
    <w:rsid w:val="00CC02F3"/>
    <w:rsid w:val="00CC091F"/>
    <w:rsid w:val="00CC144B"/>
    <w:rsid w:val="00CC20B5"/>
    <w:rsid w:val="00CC2FB4"/>
    <w:rsid w:val="00CC4959"/>
    <w:rsid w:val="00CC4B27"/>
    <w:rsid w:val="00CC6686"/>
    <w:rsid w:val="00CC714E"/>
    <w:rsid w:val="00CC71C0"/>
    <w:rsid w:val="00CC73DF"/>
    <w:rsid w:val="00CC7C88"/>
    <w:rsid w:val="00CD0197"/>
    <w:rsid w:val="00CD06DC"/>
    <w:rsid w:val="00CD101E"/>
    <w:rsid w:val="00CD24FB"/>
    <w:rsid w:val="00CD30CB"/>
    <w:rsid w:val="00CD5A14"/>
    <w:rsid w:val="00CD72F9"/>
    <w:rsid w:val="00CD788A"/>
    <w:rsid w:val="00CD7EAD"/>
    <w:rsid w:val="00CE0856"/>
    <w:rsid w:val="00CE2371"/>
    <w:rsid w:val="00CE2B70"/>
    <w:rsid w:val="00CE391A"/>
    <w:rsid w:val="00CE4DE4"/>
    <w:rsid w:val="00CE67F6"/>
    <w:rsid w:val="00CE68E4"/>
    <w:rsid w:val="00CF01A7"/>
    <w:rsid w:val="00CF0941"/>
    <w:rsid w:val="00CF0CAD"/>
    <w:rsid w:val="00CF13B3"/>
    <w:rsid w:val="00CF1F04"/>
    <w:rsid w:val="00CF2185"/>
    <w:rsid w:val="00CF2CFF"/>
    <w:rsid w:val="00CF38AC"/>
    <w:rsid w:val="00CF3F86"/>
    <w:rsid w:val="00CF4BB2"/>
    <w:rsid w:val="00CF721E"/>
    <w:rsid w:val="00CF754F"/>
    <w:rsid w:val="00CF78C4"/>
    <w:rsid w:val="00D01035"/>
    <w:rsid w:val="00D024E3"/>
    <w:rsid w:val="00D02784"/>
    <w:rsid w:val="00D02DDC"/>
    <w:rsid w:val="00D04B1A"/>
    <w:rsid w:val="00D075AD"/>
    <w:rsid w:val="00D10281"/>
    <w:rsid w:val="00D11873"/>
    <w:rsid w:val="00D13607"/>
    <w:rsid w:val="00D13787"/>
    <w:rsid w:val="00D14626"/>
    <w:rsid w:val="00D152A5"/>
    <w:rsid w:val="00D17E49"/>
    <w:rsid w:val="00D21220"/>
    <w:rsid w:val="00D21AA1"/>
    <w:rsid w:val="00D21B1F"/>
    <w:rsid w:val="00D2217C"/>
    <w:rsid w:val="00D22194"/>
    <w:rsid w:val="00D233EB"/>
    <w:rsid w:val="00D23BF0"/>
    <w:rsid w:val="00D259F2"/>
    <w:rsid w:val="00D25F69"/>
    <w:rsid w:val="00D2644D"/>
    <w:rsid w:val="00D2666C"/>
    <w:rsid w:val="00D30019"/>
    <w:rsid w:val="00D30AFD"/>
    <w:rsid w:val="00D31408"/>
    <w:rsid w:val="00D31610"/>
    <w:rsid w:val="00D32E9C"/>
    <w:rsid w:val="00D336BA"/>
    <w:rsid w:val="00D363EA"/>
    <w:rsid w:val="00D3643B"/>
    <w:rsid w:val="00D3652C"/>
    <w:rsid w:val="00D367EB"/>
    <w:rsid w:val="00D36FC0"/>
    <w:rsid w:val="00D37D7B"/>
    <w:rsid w:val="00D411A2"/>
    <w:rsid w:val="00D41437"/>
    <w:rsid w:val="00D414E1"/>
    <w:rsid w:val="00D41ED5"/>
    <w:rsid w:val="00D42702"/>
    <w:rsid w:val="00D42B4C"/>
    <w:rsid w:val="00D42B6D"/>
    <w:rsid w:val="00D47F29"/>
    <w:rsid w:val="00D50B4F"/>
    <w:rsid w:val="00D51A6E"/>
    <w:rsid w:val="00D51DE6"/>
    <w:rsid w:val="00D52A38"/>
    <w:rsid w:val="00D52F54"/>
    <w:rsid w:val="00D53CE1"/>
    <w:rsid w:val="00D55063"/>
    <w:rsid w:val="00D552AA"/>
    <w:rsid w:val="00D55704"/>
    <w:rsid w:val="00D56E1B"/>
    <w:rsid w:val="00D573FE"/>
    <w:rsid w:val="00D5782A"/>
    <w:rsid w:val="00D61451"/>
    <w:rsid w:val="00D63D1A"/>
    <w:rsid w:val="00D649C8"/>
    <w:rsid w:val="00D668B6"/>
    <w:rsid w:val="00D66DE2"/>
    <w:rsid w:val="00D67842"/>
    <w:rsid w:val="00D70B90"/>
    <w:rsid w:val="00D71EAB"/>
    <w:rsid w:val="00D7317C"/>
    <w:rsid w:val="00D73A5E"/>
    <w:rsid w:val="00D73AC7"/>
    <w:rsid w:val="00D74454"/>
    <w:rsid w:val="00D75191"/>
    <w:rsid w:val="00D75B9E"/>
    <w:rsid w:val="00D76C7A"/>
    <w:rsid w:val="00D76EA4"/>
    <w:rsid w:val="00D7714D"/>
    <w:rsid w:val="00D80A38"/>
    <w:rsid w:val="00D80CAF"/>
    <w:rsid w:val="00D824DC"/>
    <w:rsid w:val="00D8387C"/>
    <w:rsid w:val="00D83E5E"/>
    <w:rsid w:val="00D86299"/>
    <w:rsid w:val="00D932D8"/>
    <w:rsid w:val="00D955A7"/>
    <w:rsid w:val="00D96F0B"/>
    <w:rsid w:val="00D9758A"/>
    <w:rsid w:val="00D978F5"/>
    <w:rsid w:val="00D97BAE"/>
    <w:rsid w:val="00DA0293"/>
    <w:rsid w:val="00DA09E0"/>
    <w:rsid w:val="00DA1F45"/>
    <w:rsid w:val="00DA37C1"/>
    <w:rsid w:val="00DA419C"/>
    <w:rsid w:val="00DA41CA"/>
    <w:rsid w:val="00DA4232"/>
    <w:rsid w:val="00DA51FC"/>
    <w:rsid w:val="00DA5AC3"/>
    <w:rsid w:val="00DA6B0B"/>
    <w:rsid w:val="00DA6BB2"/>
    <w:rsid w:val="00DA74B3"/>
    <w:rsid w:val="00DB5401"/>
    <w:rsid w:val="00DB626B"/>
    <w:rsid w:val="00DB7325"/>
    <w:rsid w:val="00DC05A0"/>
    <w:rsid w:val="00DC1AC1"/>
    <w:rsid w:val="00DC2365"/>
    <w:rsid w:val="00DC389F"/>
    <w:rsid w:val="00DC629B"/>
    <w:rsid w:val="00DC72C8"/>
    <w:rsid w:val="00DC7BC1"/>
    <w:rsid w:val="00DC7DAD"/>
    <w:rsid w:val="00DD2A0E"/>
    <w:rsid w:val="00DD5876"/>
    <w:rsid w:val="00DD6515"/>
    <w:rsid w:val="00DD661F"/>
    <w:rsid w:val="00DD6B0D"/>
    <w:rsid w:val="00DD779D"/>
    <w:rsid w:val="00DE034F"/>
    <w:rsid w:val="00DE04A0"/>
    <w:rsid w:val="00DE0893"/>
    <w:rsid w:val="00DE0A98"/>
    <w:rsid w:val="00DE15C5"/>
    <w:rsid w:val="00DE2D20"/>
    <w:rsid w:val="00DE39AD"/>
    <w:rsid w:val="00DE6EA1"/>
    <w:rsid w:val="00DF0E0A"/>
    <w:rsid w:val="00DF2377"/>
    <w:rsid w:val="00DF3BD3"/>
    <w:rsid w:val="00DF4163"/>
    <w:rsid w:val="00DF46B5"/>
    <w:rsid w:val="00DF577A"/>
    <w:rsid w:val="00DF5C4D"/>
    <w:rsid w:val="00DF625E"/>
    <w:rsid w:val="00DF635B"/>
    <w:rsid w:val="00DF72AC"/>
    <w:rsid w:val="00DF79A4"/>
    <w:rsid w:val="00DF7AC7"/>
    <w:rsid w:val="00DF7E73"/>
    <w:rsid w:val="00E003E9"/>
    <w:rsid w:val="00E01F61"/>
    <w:rsid w:val="00E02260"/>
    <w:rsid w:val="00E04900"/>
    <w:rsid w:val="00E04F87"/>
    <w:rsid w:val="00E059CF"/>
    <w:rsid w:val="00E06478"/>
    <w:rsid w:val="00E0668D"/>
    <w:rsid w:val="00E071E4"/>
    <w:rsid w:val="00E117A2"/>
    <w:rsid w:val="00E12014"/>
    <w:rsid w:val="00E12064"/>
    <w:rsid w:val="00E122D3"/>
    <w:rsid w:val="00E1358F"/>
    <w:rsid w:val="00E144E6"/>
    <w:rsid w:val="00E145C5"/>
    <w:rsid w:val="00E15E13"/>
    <w:rsid w:val="00E1694D"/>
    <w:rsid w:val="00E20174"/>
    <w:rsid w:val="00E207F3"/>
    <w:rsid w:val="00E20B0C"/>
    <w:rsid w:val="00E20D9E"/>
    <w:rsid w:val="00E21D59"/>
    <w:rsid w:val="00E22655"/>
    <w:rsid w:val="00E226FA"/>
    <w:rsid w:val="00E2287F"/>
    <w:rsid w:val="00E23453"/>
    <w:rsid w:val="00E23B29"/>
    <w:rsid w:val="00E240F0"/>
    <w:rsid w:val="00E24349"/>
    <w:rsid w:val="00E25C2E"/>
    <w:rsid w:val="00E25CC8"/>
    <w:rsid w:val="00E3073E"/>
    <w:rsid w:val="00E31CD6"/>
    <w:rsid w:val="00E33B7E"/>
    <w:rsid w:val="00E34032"/>
    <w:rsid w:val="00E35282"/>
    <w:rsid w:val="00E36747"/>
    <w:rsid w:val="00E36A7E"/>
    <w:rsid w:val="00E36C99"/>
    <w:rsid w:val="00E36D58"/>
    <w:rsid w:val="00E372FD"/>
    <w:rsid w:val="00E374FC"/>
    <w:rsid w:val="00E40035"/>
    <w:rsid w:val="00E40A9E"/>
    <w:rsid w:val="00E40C9B"/>
    <w:rsid w:val="00E40FA3"/>
    <w:rsid w:val="00E4195D"/>
    <w:rsid w:val="00E41F3D"/>
    <w:rsid w:val="00E43BF5"/>
    <w:rsid w:val="00E43C04"/>
    <w:rsid w:val="00E44D54"/>
    <w:rsid w:val="00E50649"/>
    <w:rsid w:val="00E52A45"/>
    <w:rsid w:val="00E54436"/>
    <w:rsid w:val="00E54637"/>
    <w:rsid w:val="00E54648"/>
    <w:rsid w:val="00E556E8"/>
    <w:rsid w:val="00E5611F"/>
    <w:rsid w:val="00E564B8"/>
    <w:rsid w:val="00E56652"/>
    <w:rsid w:val="00E56744"/>
    <w:rsid w:val="00E568EE"/>
    <w:rsid w:val="00E57F20"/>
    <w:rsid w:val="00E6050E"/>
    <w:rsid w:val="00E60ADA"/>
    <w:rsid w:val="00E60C50"/>
    <w:rsid w:val="00E614FD"/>
    <w:rsid w:val="00E6248B"/>
    <w:rsid w:val="00E630DE"/>
    <w:rsid w:val="00E647D7"/>
    <w:rsid w:val="00E64ABB"/>
    <w:rsid w:val="00E67A65"/>
    <w:rsid w:val="00E70AC3"/>
    <w:rsid w:val="00E70C32"/>
    <w:rsid w:val="00E71C91"/>
    <w:rsid w:val="00E71D05"/>
    <w:rsid w:val="00E72794"/>
    <w:rsid w:val="00E73902"/>
    <w:rsid w:val="00E73E33"/>
    <w:rsid w:val="00E74A32"/>
    <w:rsid w:val="00E7550F"/>
    <w:rsid w:val="00E76A0D"/>
    <w:rsid w:val="00E76B14"/>
    <w:rsid w:val="00E76EC2"/>
    <w:rsid w:val="00E770C1"/>
    <w:rsid w:val="00E80F00"/>
    <w:rsid w:val="00E8259B"/>
    <w:rsid w:val="00E825CD"/>
    <w:rsid w:val="00E82C8D"/>
    <w:rsid w:val="00E83067"/>
    <w:rsid w:val="00E864E9"/>
    <w:rsid w:val="00E86675"/>
    <w:rsid w:val="00E8725C"/>
    <w:rsid w:val="00E87374"/>
    <w:rsid w:val="00E879CC"/>
    <w:rsid w:val="00E903F9"/>
    <w:rsid w:val="00E91563"/>
    <w:rsid w:val="00E91DAE"/>
    <w:rsid w:val="00E9301A"/>
    <w:rsid w:val="00E93691"/>
    <w:rsid w:val="00E94BAD"/>
    <w:rsid w:val="00E9550A"/>
    <w:rsid w:val="00E957C1"/>
    <w:rsid w:val="00E96A52"/>
    <w:rsid w:val="00E96ABC"/>
    <w:rsid w:val="00E97A38"/>
    <w:rsid w:val="00EA07BC"/>
    <w:rsid w:val="00EA225B"/>
    <w:rsid w:val="00EA3750"/>
    <w:rsid w:val="00EA4871"/>
    <w:rsid w:val="00EA4ED3"/>
    <w:rsid w:val="00EA5241"/>
    <w:rsid w:val="00EA5E82"/>
    <w:rsid w:val="00EA687C"/>
    <w:rsid w:val="00EA76F6"/>
    <w:rsid w:val="00EB0CEC"/>
    <w:rsid w:val="00EB1303"/>
    <w:rsid w:val="00EB1A4B"/>
    <w:rsid w:val="00EB1A83"/>
    <w:rsid w:val="00EB1AEE"/>
    <w:rsid w:val="00EB1D21"/>
    <w:rsid w:val="00EB2093"/>
    <w:rsid w:val="00EB4FA4"/>
    <w:rsid w:val="00EB6BA9"/>
    <w:rsid w:val="00EB723F"/>
    <w:rsid w:val="00EB73AD"/>
    <w:rsid w:val="00EC01B3"/>
    <w:rsid w:val="00EC13BC"/>
    <w:rsid w:val="00EC25D9"/>
    <w:rsid w:val="00EC25DF"/>
    <w:rsid w:val="00EC2D13"/>
    <w:rsid w:val="00EC2F3F"/>
    <w:rsid w:val="00EC3152"/>
    <w:rsid w:val="00EC3949"/>
    <w:rsid w:val="00EC3CE4"/>
    <w:rsid w:val="00EC4239"/>
    <w:rsid w:val="00EC4377"/>
    <w:rsid w:val="00EC5649"/>
    <w:rsid w:val="00EC69B3"/>
    <w:rsid w:val="00EC72B4"/>
    <w:rsid w:val="00EC72F4"/>
    <w:rsid w:val="00ED0185"/>
    <w:rsid w:val="00ED04CF"/>
    <w:rsid w:val="00ED04E8"/>
    <w:rsid w:val="00ED073F"/>
    <w:rsid w:val="00ED1269"/>
    <w:rsid w:val="00ED22B6"/>
    <w:rsid w:val="00ED2491"/>
    <w:rsid w:val="00ED2FDD"/>
    <w:rsid w:val="00ED32D3"/>
    <w:rsid w:val="00ED4324"/>
    <w:rsid w:val="00ED4AB1"/>
    <w:rsid w:val="00ED4AE4"/>
    <w:rsid w:val="00ED5932"/>
    <w:rsid w:val="00ED6C18"/>
    <w:rsid w:val="00ED782B"/>
    <w:rsid w:val="00EE0950"/>
    <w:rsid w:val="00EE3363"/>
    <w:rsid w:val="00EE5809"/>
    <w:rsid w:val="00EE604D"/>
    <w:rsid w:val="00EE6440"/>
    <w:rsid w:val="00EE6890"/>
    <w:rsid w:val="00EE73FB"/>
    <w:rsid w:val="00EE77A1"/>
    <w:rsid w:val="00EF247E"/>
    <w:rsid w:val="00EF24A8"/>
    <w:rsid w:val="00EF2996"/>
    <w:rsid w:val="00EF2F01"/>
    <w:rsid w:val="00EF3AA4"/>
    <w:rsid w:val="00EF7ABD"/>
    <w:rsid w:val="00F00566"/>
    <w:rsid w:val="00F00A64"/>
    <w:rsid w:val="00F030DB"/>
    <w:rsid w:val="00F03E88"/>
    <w:rsid w:val="00F048D6"/>
    <w:rsid w:val="00F064AE"/>
    <w:rsid w:val="00F06788"/>
    <w:rsid w:val="00F07E42"/>
    <w:rsid w:val="00F10186"/>
    <w:rsid w:val="00F1077C"/>
    <w:rsid w:val="00F11A7E"/>
    <w:rsid w:val="00F12F2B"/>
    <w:rsid w:val="00F14012"/>
    <w:rsid w:val="00F149CA"/>
    <w:rsid w:val="00F20887"/>
    <w:rsid w:val="00F20B80"/>
    <w:rsid w:val="00F21DED"/>
    <w:rsid w:val="00F222F9"/>
    <w:rsid w:val="00F2419E"/>
    <w:rsid w:val="00F30031"/>
    <w:rsid w:val="00F304C7"/>
    <w:rsid w:val="00F30D36"/>
    <w:rsid w:val="00F31306"/>
    <w:rsid w:val="00F32846"/>
    <w:rsid w:val="00F337BA"/>
    <w:rsid w:val="00F33C68"/>
    <w:rsid w:val="00F35FAE"/>
    <w:rsid w:val="00F362F4"/>
    <w:rsid w:val="00F374FD"/>
    <w:rsid w:val="00F37A45"/>
    <w:rsid w:val="00F416D4"/>
    <w:rsid w:val="00F42E85"/>
    <w:rsid w:val="00F43407"/>
    <w:rsid w:val="00F446FE"/>
    <w:rsid w:val="00F460C0"/>
    <w:rsid w:val="00F46AAD"/>
    <w:rsid w:val="00F46B92"/>
    <w:rsid w:val="00F46C78"/>
    <w:rsid w:val="00F50754"/>
    <w:rsid w:val="00F53172"/>
    <w:rsid w:val="00F54157"/>
    <w:rsid w:val="00F54D87"/>
    <w:rsid w:val="00F5541A"/>
    <w:rsid w:val="00F55656"/>
    <w:rsid w:val="00F56C5F"/>
    <w:rsid w:val="00F57CF8"/>
    <w:rsid w:val="00F60070"/>
    <w:rsid w:val="00F6095F"/>
    <w:rsid w:val="00F60CC7"/>
    <w:rsid w:val="00F6105B"/>
    <w:rsid w:val="00F610B6"/>
    <w:rsid w:val="00F62672"/>
    <w:rsid w:val="00F649FD"/>
    <w:rsid w:val="00F65251"/>
    <w:rsid w:val="00F66A62"/>
    <w:rsid w:val="00F66C0C"/>
    <w:rsid w:val="00F71CEC"/>
    <w:rsid w:val="00F73192"/>
    <w:rsid w:val="00F731CC"/>
    <w:rsid w:val="00F7468E"/>
    <w:rsid w:val="00F75AC8"/>
    <w:rsid w:val="00F767F9"/>
    <w:rsid w:val="00F76CED"/>
    <w:rsid w:val="00F77F9C"/>
    <w:rsid w:val="00F80498"/>
    <w:rsid w:val="00F806A9"/>
    <w:rsid w:val="00F808D8"/>
    <w:rsid w:val="00F8193D"/>
    <w:rsid w:val="00F81D5A"/>
    <w:rsid w:val="00F833D9"/>
    <w:rsid w:val="00F84B02"/>
    <w:rsid w:val="00F84D30"/>
    <w:rsid w:val="00F84F6D"/>
    <w:rsid w:val="00F85DF9"/>
    <w:rsid w:val="00F86FA3"/>
    <w:rsid w:val="00F8721D"/>
    <w:rsid w:val="00F875F0"/>
    <w:rsid w:val="00F91B2E"/>
    <w:rsid w:val="00F91FA4"/>
    <w:rsid w:val="00F92549"/>
    <w:rsid w:val="00F928B4"/>
    <w:rsid w:val="00F92C14"/>
    <w:rsid w:val="00F9358A"/>
    <w:rsid w:val="00F935B8"/>
    <w:rsid w:val="00F95ED4"/>
    <w:rsid w:val="00F966BC"/>
    <w:rsid w:val="00F97831"/>
    <w:rsid w:val="00FA1758"/>
    <w:rsid w:val="00FA3C65"/>
    <w:rsid w:val="00FA473B"/>
    <w:rsid w:val="00FA50B8"/>
    <w:rsid w:val="00FA6948"/>
    <w:rsid w:val="00FB0140"/>
    <w:rsid w:val="00FB08C5"/>
    <w:rsid w:val="00FB0A6B"/>
    <w:rsid w:val="00FB48BF"/>
    <w:rsid w:val="00FB4F22"/>
    <w:rsid w:val="00FB529C"/>
    <w:rsid w:val="00FB58D7"/>
    <w:rsid w:val="00FB5E12"/>
    <w:rsid w:val="00FC1D5A"/>
    <w:rsid w:val="00FC2314"/>
    <w:rsid w:val="00FC30D4"/>
    <w:rsid w:val="00FC32D6"/>
    <w:rsid w:val="00FD1002"/>
    <w:rsid w:val="00FD16CF"/>
    <w:rsid w:val="00FD3291"/>
    <w:rsid w:val="00FD385A"/>
    <w:rsid w:val="00FD4397"/>
    <w:rsid w:val="00FD4819"/>
    <w:rsid w:val="00FD4CA0"/>
    <w:rsid w:val="00FD68A8"/>
    <w:rsid w:val="00FD6A58"/>
    <w:rsid w:val="00FD7277"/>
    <w:rsid w:val="00FD7E95"/>
    <w:rsid w:val="00FE2A05"/>
    <w:rsid w:val="00FE33AC"/>
    <w:rsid w:val="00FE34AA"/>
    <w:rsid w:val="00FE3CBE"/>
    <w:rsid w:val="00FE4F35"/>
    <w:rsid w:val="00FE5DC6"/>
    <w:rsid w:val="00FE6A95"/>
    <w:rsid w:val="00FE7377"/>
    <w:rsid w:val="00FE7E1B"/>
    <w:rsid w:val="00FF1074"/>
    <w:rsid w:val="00FF1A97"/>
    <w:rsid w:val="00FF1D58"/>
    <w:rsid w:val="00FF33F4"/>
    <w:rsid w:val="00FF4151"/>
    <w:rsid w:val="00FF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867CBD"/>
  <w15:chartTrackingRefBased/>
  <w15:docId w15:val="{237B7642-B43E-4E8E-A64D-FF3250BA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uiPriority="11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ode" w:uiPriority="99"/>
    <w:lsdException w:name="HTML Keyboard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50649"/>
    <w:pPr>
      <w:spacing w:after="120"/>
    </w:pPr>
    <w:rPr>
      <w:rFonts w:ascii="Times New Roman" w:hAnsi="Times New Roman"/>
      <w:sz w:val="22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16671"/>
    <w:pPr>
      <w:keepNext/>
      <w:keepLines/>
      <w:numPr>
        <w:numId w:val="7"/>
      </w:numPr>
      <w:pBdr>
        <w:bottom w:val="single" w:sz="4" w:space="1" w:color="5B9BD5"/>
      </w:pBdr>
      <w:tabs>
        <w:tab w:val="left" w:pos="567"/>
      </w:tabs>
      <w:spacing w:before="120" w:after="360"/>
      <w:ind w:left="431" w:right="-567" w:hanging="431"/>
      <w:outlineLvl w:val="0"/>
    </w:pPr>
    <w:rPr>
      <w:rFonts w:ascii="Arial" w:eastAsia="SimSun" w:hAnsi="Arial" w:cs="Arial"/>
      <w:color w:val="002060"/>
      <w:sz w:val="36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242F8"/>
    <w:pPr>
      <w:keepNext/>
      <w:keepLines/>
      <w:numPr>
        <w:ilvl w:val="1"/>
        <w:numId w:val="7"/>
      </w:numPr>
      <w:tabs>
        <w:tab w:val="left" w:pos="851"/>
      </w:tabs>
      <w:spacing w:before="360"/>
      <w:ind w:left="578" w:hanging="578"/>
      <w:outlineLvl w:val="1"/>
    </w:pPr>
    <w:rPr>
      <w:rFonts w:ascii="Arial" w:eastAsia="SimSun" w:hAnsi="Arial" w:cs="Arial"/>
      <w:color w:val="002060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A5E82"/>
    <w:pPr>
      <w:keepNext/>
      <w:keepLines/>
      <w:numPr>
        <w:ilvl w:val="2"/>
        <w:numId w:val="7"/>
      </w:numPr>
      <w:tabs>
        <w:tab w:val="left" w:pos="1701"/>
      </w:tabs>
      <w:spacing w:before="240"/>
      <w:ind w:left="2552" w:hanging="2552"/>
      <w:outlineLvl w:val="2"/>
    </w:pPr>
    <w:rPr>
      <w:rFonts w:ascii="Arial" w:eastAsia="SimSun" w:hAnsi="Arial" w:cs="Arial"/>
      <w:color w:val="002060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22FB3"/>
    <w:pPr>
      <w:keepNext/>
      <w:keepLines/>
      <w:numPr>
        <w:ilvl w:val="3"/>
        <w:numId w:val="7"/>
      </w:numPr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22FB3"/>
    <w:pPr>
      <w:keepNext/>
      <w:keepLines/>
      <w:numPr>
        <w:ilvl w:val="4"/>
        <w:numId w:val="7"/>
      </w:numPr>
      <w:spacing w:before="80" w:after="0"/>
      <w:outlineLvl w:val="4"/>
    </w:pPr>
    <w:rPr>
      <w:rFonts w:ascii="Calibri Light" w:eastAsia="SimSun" w:hAnsi="Calibri Light"/>
      <w:i/>
      <w:iCs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22FB3"/>
    <w:pPr>
      <w:keepNext/>
      <w:keepLines/>
      <w:numPr>
        <w:ilvl w:val="5"/>
        <w:numId w:val="7"/>
      </w:numPr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22FB3"/>
    <w:pPr>
      <w:keepNext/>
      <w:keepLines/>
      <w:numPr>
        <w:ilvl w:val="6"/>
        <w:numId w:val="7"/>
      </w:numPr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B22FB3"/>
    <w:pPr>
      <w:keepNext/>
      <w:keepLines/>
      <w:numPr>
        <w:ilvl w:val="7"/>
        <w:numId w:val="7"/>
      </w:numPr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rsid w:val="00B22FB3"/>
    <w:pPr>
      <w:keepNext/>
      <w:keepLines/>
      <w:numPr>
        <w:ilvl w:val="8"/>
        <w:numId w:val="7"/>
      </w:numPr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tdText">
    <w:name w:val="stdText"/>
    <w:basedOn w:val="Standard"/>
    <w:link w:val="stdTextZchn"/>
    <w:qFormat/>
    <w:rsid w:val="00A27CCC"/>
    <w:rPr>
      <w:color w:val="000000"/>
    </w:rPr>
  </w:style>
  <w:style w:type="character" w:customStyle="1" w:styleId="stdTextZchn">
    <w:name w:val="stdText Zchn"/>
    <w:link w:val="stdText"/>
    <w:rsid w:val="00A27CCC"/>
    <w:rPr>
      <w:rFonts w:ascii="Times New Roman" w:hAnsi="Times New Roman"/>
      <w:color w:val="000000"/>
      <w:sz w:val="22"/>
      <w:szCs w:val="21"/>
    </w:rPr>
  </w:style>
  <w:style w:type="paragraph" w:styleId="Kopfzeile">
    <w:name w:val="header"/>
    <w:next w:val="stdText"/>
    <w:pPr>
      <w:tabs>
        <w:tab w:val="center" w:pos="4536"/>
        <w:tab w:val="right" w:pos="9072"/>
      </w:tabs>
      <w:spacing w:after="120" w:line="264" w:lineRule="auto"/>
    </w:pPr>
    <w:rPr>
      <w:rFonts w:ascii="Arial Black" w:hAnsi="Arial Black"/>
      <w:color w:val="FFFFFF"/>
      <w:sz w:val="22"/>
      <w:szCs w:val="21"/>
    </w:rPr>
  </w:style>
  <w:style w:type="paragraph" w:styleId="Fuzeile">
    <w:name w:val="footer"/>
    <w:pPr>
      <w:tabs>
        <w:tab w:val="center" w:pos="4536"/>
        <w:tab w:val="right" w:pos="9072"/>
      </w:tabs>
      <w:spacing w:after="120" w:line="360" w:lineRule="exact"/>
    </w:pPr>
    <w:rPr>
      <w:rFonts w:ascii="Arial Black" w:hAnsi="Arial Black"/>
      <w:color w:val="FFFFFF"/>
      <w:spacing w:val="10"/>
      <w:sz w:val="22"/>
      <w:szCs w:val="21"/>
    </w:rPr>
  </w:style>
  <w:style w:type="character" w:styleId="Seitenzahl">
    <w:name w:val="page number"/>
    <w:basedOn w:val="Absatz-Standardschriftart"/>
  </w:style>
  <w:style w:type="character" w:styleId="Zeilennummer">
    <w:name w:val="line number"/>
    <w:basedOn w:val="Absatz-Standardschriftart"/>
  </w:style>
  <w:style w:type="paragraph" w:styleId="Beschriftung">
    <w:name w:val="caption"/>
    <w:aliases w:val="Beschriftung_Abbildung"/>
    <w:basedOn w:val="Standard"/>
    <w:next w:val="Standard"/>
    <w:link w:val="BeschriftungZchn"/>
    <w:unhideWhenUsed/>
    <w:qFormat/>
    <w:rsid w:val="00CD0197"/>
    <w:rPr>
      <w:rFonts w:ascii="Calibri" w:hAnsi="Calibri" w:cs="Calibri"/>
      <w:bCs/>
      <w:color w:val="002060"/>
      <w:sz w:val="18"/>
      <w:szCs w:val="18"/>
    </w:rPr>
  </w:style>
  <w:style w:type="character" w:customStyle="1" w:styleId="BeschriftungZchn">
    <w:name w:val="Beschriftung Zchn"/>
    <w:aliases w:val="Beschriftung_Abbildung Zchn"/>
    <w:link w:val="Beschriftung"/>
    <w:rsid w:val="00CD0197"/>
    <w:rPr>
      <w:rFonts w:cs="Calibri"/>
      <w:bCs/>
      <w:color w:val="002060"/>
      <w:sz w:val="18"/>
      <w:szCs w:val="18"/>
    </w:rPr>
  </w:style>
  <w:style w:type="paragraph" w:styleId="Endnotentext">
    <w:name w:val="endnote text"/>
    <w:semiHidden/>
    <w:pPr>
      <w:keepLines/>
      <w:tabs>
        <w:tab w:val="left" w:pos="397"/>
      </w:tabs>
      <w:spacing w:before="60" w:after="120" w:line="240" w:lineRule="atLeast"/>
      <w:ind w:left="397" w:hanging="397"/>
    </w:pPr>
    <w:rPr>
      <w:color w:val="000000"/>
      <w:sz w:val="19"/>
      <w:szCs w:val="21"/>
    </w:rPr>
  </w:style>
  <w:style w:type="character" w:styleId="Endnotenzeichen">
    <w:name w:val="endnote reference"/>
    <w:semiHidden/>
    <w:rPr>
      <w:vertAlign w:val="superscript"/>
    </w:rPr>
  </w:style>
  <w:style w:type="paragraph" w:styleId="Funotentext">
    <w:name w:val="footnote text"/>
    <w:basedOn w:val="Anrede"/>
    <w:link w:val="FunotentextZchn"/>
    <w:rsid w:val="007C10DA"/>
    <w:pPr>
      <w:keepLines/>
      <w:tabs>
        <w:tab w:val="left" w:pos="397"/>
      </w:tabs>
      <w:spacing w:before="60"/>
      <w:ind w:left="397" w:hanging="397"/>
      <w:contextualSpacing/>
    </w:pPr>
    <w:rPr>
      <w:color w:val="000000"/>
      <w:sz w:val="18"/>
    </w:rPr>
  </w:style>
  <w:style w:type="character" w:styleId="Funotenzeichen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00"/>
      <w:u w:val="none"/>
    </w:rPr>
  </w:style>
  <w:style w:type="paragraph" w:styleId="Abbildungsverzeichnis">
    <w:name w:val="table of figures"/>
    <w:next w:val="stdText"/>
    <w:pPr>
      <w:keepLines/>
      <w:tabs>
        <w:tab w:val="left" w:pos="1361"/>
        <w:tab w:val="right" w:leader="dot" w:pos="6124"/>
      </w:tabs>
      <w:spacing w:after="120" w:line="280" w:lineRule="atLeast"/>
      <w:ind w:left="1361" w:right="794" w:hanging="1361"/>
    </w:pPr>
    <w:rPr>
      <w:color w:val="000000"/>
      <w:sz w:val="22"/>
      <w:szCs w:val="21"/>
    </w:rPr>
  </w:style>
  <w:style w:type="paragraph" w:customStyle="1" w:styleId="LEMarginalie">
    <w:name w:val="LE Marginalie"/>
    <w:next w:val="stdText"/>
    <w:link w:val="LEMarginalieZchn"/>
    <w:qFormat/>
    <w:rsid w:val="008E5E86"/>
    <w:pPr>
      <w:keepNext/>
      <w:keepLines/>
      <w:framePr w:w="2041" w:hSpace="284" w:wrap="notBeside" w:vAnchor="text" w:hAnchor="page" w:xAlign="outside" w:y="1"/>
      <w:shd w:val="clear" w:color="FFFFFF" w:fill="auto"/>
      <w:spacing w:after="120" w:line="280" w:lineRule="atLeast"/>
    </w:pPr>
    <w:rPr>
      <w:rFonts w:ascii="Arial" w:hAnsi="Arial"/>
      <w:color w:val="000000"/>
      <w:sz w:val="19"/>
      <w:szCs w:val="21"/>
    </w:rPr>
  </w:style>
  <w:style w:type="character" w:customStyle="1" w:styleId="LEMarginalieZchn">
    <w:name w:val="LE Marginalie Zchn"/>
    <w:link w:val="LEMarginalie"/>
    <w:rsid w:val="008E5E86"/>
    <w:rPr>
      <w:rFonts w:ascii="Arial" w:hAnsi="Arial"/>
      <w:color w:val="000000"/>
      <w:sz w:val="19"/>
      <w:shd w:val="clear" w:color="FFFFFF" w:fill="auto"/>
      <w:lang w:val="de-DE" w:eastAsia="de-DE" w:bidi="ar-SA"/>
    </w:rPr>
  </w:style>
  <w:style w:type="paragraph" w:customStyle="1" w:styleId="LETextDefinition">
    <w:name w:val="LE Text Definition"/>
    <w:next w:val="stdText"/>
    <w:link w:val="LETextDefinitionZchn"/>
    <w:pPr>
      <w:tabs>
        <w:tab w:val="left" w:pos="794"/>
        <w:tab w:val="left" w:pos="1191"/>
      </w:tabs>
      <w:spacing w:after="120" w:line="280" w:lineRule="atLeast"/>
      <w:ind w:left="397" w:right="794"/>
    </w:pPr>
    <w:rPr>
      <w:i/>
      <w:color w:val="000000"/>
      <w:sz w:val="22"/>
      <w:szCs w:val="21"/>
    </w:rPr>
  </w:style>
  <w:style w:type="character" w:customStyle="1" w:styleId="LETextDefinitionZchn">
    <w:name w:val="LE Text Definition Zchn"/>
    <w:link w:val="LETextDefinition"/>
    <w:rsid w:val="00CB3F58"/>
    <w:rPr>
      <w:i/>
      <w:color w:val="000000"/>
      <w:sz w:val="22"/>
      <w:lang w:val="de-DE" w:eastAsia="de-DE" w:bidi="ar-SA"/>
    </w:rPr>
  </w:style>
  <w:style w:type="paragraph" w:customStyle="1" w:styleId="LETexteingezogen">
    <w:name w:val="LE Text eingezogen"/>
    <w:next w:val="stdText"/>
    <w:pPr>
      <w:tabs>
        <w:tab w:val="left" w:pos="794"/>
        <w:tab w:val="left" w:pos="1191"/>
      </w:tabs>
      <w:spacing w:after="120" w:line="280" w:lineRule="atLeast"/>
      <w:ind w:left="397"/>
    </w:pPr>
    <w:rPr>
      <w:color w:val="000000"/>
      <w:sz w:val="22"/>
      <w:szCs w:val="21"/>
    </w:rPr>
  </w:style>
  <w:style w:type="paragraph" w:customStyle="1" w:styleId="LEZwischenberschrift">
    <w:name w:val="LE Zwischenüberschrift"/>
    <w:next w:val="stdText"/>
    <w:link w:val="LEZwischenberschriftZchn"/>
    <w:pPr>
      <w:keepLines/>
      <w:tabs>
        <w:tab w:val="left" w:pos="397"/>
        <w:tab w:val="left" w:pos="794"/>
      </w:tabs>
      <w:spacing w:after="120" w:line="280" w:lineRule="atLeast"/>
    </w:pPr>
    <w:rPr>
      <w:rFonts w:ascii="Arial" w:hAnsi="Arial"/>
      <w:b/>
      <w:color w:val="000000"/>
      <w:spacing w:val="2"/>
      <w:sz w:val="21"/>
      <w:szCs w:val="21"/>
    </w:rPr>
  </w:style>
  <w:style w:type="character" w:customStyle="1" w:styleId="LEZwischenberschriftZchn">
    <w:name w:val="LE Zwischenüberschrift Zchn"/>
    <w:link w:val="LEZwischenberschrift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customStyle="1" w:styleId="LETextLinienrahmen">
    <w:name w:val="LE Text Linienrahmen"/>
    <w:next w:val="stdText"/>
    <w:pPr>
      <w:keepLines/>
      <w:pBdr>
        <w:top w:val="single" w:sz="4" w:space="9" w:color="000000"/>
        <w:left w:val="single" w:sz="4" w:space="7" w:color="000000"/>
        <w:bottom w:val="single" w:sz="4" w:space="9" w:color="000000"/>
        <w:right w:val="single" w:sz="4" w:space="7" w:color="000000"/>
      </w:pBdr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color w:val="000000"/>
      <w:sz w:val="22"/>
      <w:szCs w:val="21"/>
    </w:rPr>
  </w:style>
  <w:style w:type="paragraph" w:customStyle="1" w:styleId="LETextnichtproportional">
    <w:name w:val="LE Text nichtproportional"/>
    <w:next w:val="stdText"/>
    <w:link w:val="LETextnichtproportionalZchn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character" w:customStyle="1" w:styleId="LETextnichtproportionalZchn">
    <w:name w:val="LE Text nichtproportional Zchn"/>
    <w:link w:val="LETextnichtproportional"/>
    <w:rsid w:val="00CB3F58"/>
    <w:rPr>
      <w:rFonts w:ascii="Courier New" w:hAnsi="Courier New" w:cs="Courier New"/>
      <w:color w:val="000000"/>
      <w:lang w:val="de-DE" w:eastAsia="de-DE" w:bidi="ar-SA"/>
    </w:rPr>
  </w:style>
  <w:style w:type="paragraph" w:customStyle="1" w:styleId="berschriftInhalt">
    <w:name w:val="Überschrift Inhalt"/>
    <w:basedOn w:val="berschrift1"/>
    <w:next w:val="stdText"/>
    <w:pPr>
      <w:numPr>
        <w:numId w:val="0"/>
      </w:numPr>
      <w:outlineLvl w:val="9"/>
    </w:pPr>
  </w:style>
  <w:style w:type="paragraph" w:styleId="Verzeichnis1">
    <w:name w:val="toc 1"/>
    <w:basedOn w:val="berschrift1"/>
    <w:next w:val="stdText"/>
    <w:uiPriority w:val="39"/>
    <w:pPr>
      <w:keepNext w:val="0"/>
      <w:keepLines w:val="0"/>
      <w:numPr>
        <w:numId w:val="0"/>
      </w:numPr>
      <w:pBdr>
        <w:bottom w:val="none" w:sz="0" w:space="0" w:color="auto"/>
      </w:pBdr>
      <w:tabs>
        <w:tab w:val="clear" w:pos="567"/>
      </w:tabs>
      <w:spacing w:before="360"/>
      <w:ind w:right="0"/>
      <w:outlineLvl w:val="9"/>
    </w:pPr>
    <w:rPr>
      <w:rFonts w:asciiTheme="minorHAnsi" w:eastAsia="Times New Roman" w:hAnsiTheme="minorHAnsi" w:cs="Times New Roman"/>
      <w:b/>
      <w:bCs/>
      <w:caps/>
      <w:color w:val="auto"/>
      <w:sz w:val="22"/>
      <w:szCs w:val="22"/>
      <w:u w:val="single"/>
    </w:rPr>
  </w:style>
  <w:style w:type="paragraph" w:styleId="Verzeichnis2">
    <w:name w:val="toc 2"/>
    <w:basedOn w:val="berschrift2"/>
    <w:next w:val="stdText"/>
    <w:uiPriority w:val="39"/>
    <w:pPr>
      <w:keepNext w:val="0"/>
      <w:keepLines w:val="0"/>
      <w:numPr>
        <w:ilvl w:val="0"/>
        <w:numId w:val="0"/>
      </w:numPr>
      <w:tabs>
        <w:tab w:val="clear" w:pos="851"/>
      </w:tabs>
      <w:spacing w:before="0" w:after="0"/>
      <w:outlineLvl w:val="9"/>
    </w:pPr>
    <w:rPr>
      <w:rFonts w:asciiTheme="minorHAnsi" w:eastAsia="Times New Roman" w:hAnsiTheme="minorHAnsi" w:cs="Times New Roman"/>
      <w:b/>
      <w:bCs/>
      <w:smallCaps/>
      <w:color w:val="auto"/>
      <w:sz w:val="22"/>
      <w:szCs w:val="22"/>
    </w:rPr>
  </w:style>
  <w:style w:type="paragraph" w:styleId="Verzeichnis3">
    <w:name w:val="toc 3"/>
    <w:basedOn w:val="berschrift3"/>
    <w:next w:val="stdText"/>
    <w:uiPriority w:val="39"/>
    <w:pPr>
      <w:keepNext w:val="0"/>
      <w:keepLines w:val="0"/>
      <w:numPr>
        <w:ilvl w:val="0"/>
        <w:numId w:val="0"/>
      </w:numPr>
      <w:tabs>
        <w:tab w:val="clear" w:pos="1701"/>
      </w:tabs>
      <w:spacing w:before="0" w:after="0"/>
      <w:outlineLvl w:val="9"/>
    </w:pPr>
    <w:rPr>
      <w:rFonts w:asciiTheme="minorHAnsi" w:eastAsia="Times New Roman" w:hAnsiTheme="minorHAnsi" w:cs="Times New Roman"/>
      <w:smallCaps/>
      <w:color w:val="auto"/>
      <w:sz w:val="22"/>
      <w:szCs w:val="22"/>
    </w:rPr>
  </w:style>
  <w:style w:type="paragraph" w:styleId="Verzeichnis4">
    <w:name w:val="toc 4"/>
    <w:basedOn w:val="berschrift4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z w:val="22"/>
      <w:szCs w:val="22"/>
    </w:rPr>
  </w:style>
  <w:style w:type="paragraph" w:styleId="Verzeichnis5">
    <w:name w:val="toc 5"/>
    <w:basedOn w:val="berschrift5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</w:rPr>
  </w:style>
  <w:style w:type="paragraph" w:styleId="Verzeichnis6">
    <w:name w:val="toc 6"/>
    <w:basedOn w:val="berschrift6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color w:val="auto"/>
      <w:szCs w:val="22"/>
    </w:rPr>
  </w:style>
  <w:style w:type="paragraph" w:styleId="Verzeichnis7">
    <w:name w:val="toc 7"/>
    <w:basedOn w:val="berschrift7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color w:val="auto"/>
      <w:szCs w:val="22"/>
    </w:rPr>
  </w:style>
  <w:style w:type="paragraph" w:styleId="Verzeichnis8">
    <w:name w:val="toc 8"/>
    <w:basedOn w:val="berschrift8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smallCaps w:val="0"/>
      <w:color w:val="auto"/>
      <w:szCs w:val="22"/>
    </w:rPr>
  </w:style>
  <w:style w:type="paragraph" w:styleId="Verzeichnis9">
    <w:name w:val="toc 9"/>
    <w:basedOn w:val="berschrift9"/>
    <w:next w:val="stdText"/>
    <w:pPr>
      <w:keepNext w:val="0"/>
      <w:keepLines w:val="0"/>
      <w:numPr>
        <w:ilvl w:val="0"/>
        <w:numId w:val="0"/>
      </w:numPr>
      <w:spacing w:before="0"/>
      <w:outlineLvl w:val="9"/>
    </w:pPr>
    <w:rPr>
      <w:rFonts w:asciiTheme="minorHAnsi" w:eastAsia="Times New Roman" w:hAnsiTheme="minorHAnsi"/>
      <w:i w:val="0"/>
      <w:iCs w:val="0"/>
      <w:smallCaps w:val="0"/>
      <w:color w:val="auto"/>
      <w:szCs w:val="22"/>
    </w:rPr>
  </w:style>
  <w:style w:type="character" w:customStyle="1" w:styleId="BesuchterHyperlink1">
    <w:name w:val="BesuchterHyperlink1"/>
    <w:rPr>
      <w:color w:val="000000"/>
      <w:u w:val="none"/>
    </w:rPr>
  </w:style>
  <w:style w:type="paragraph" w:styleId="Index1">
    <w:name w:val="index 1"/>
    <w:next w:val="stdText"/>
    <w:semiHidden/>
    <w:pPr>
      <w:keepLines/>
      <w:tabs>
        <w:tab w:val="right" w:pos="4451"/>
      </w:tabs>
      <w:spacing w:after="120" w:line="280" w:lineRule="atLeast"/>
      <w:ind w:left="397" w:right="397" w:hanging="397"/>
    </w:pPr>
    <w:rPr>
      <w:color w:val="000000"/>
      <w:sz w:val="21"/>
      <w:szCs w:val="21"/>
    </w:rPr>
  </w:style>
  <w:style w:type="paragraph" w:styleId="Index2">
    <w:name w:val="index 2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Texthngendgro">
    <w:name w:val="LE Text hängend groß"/>
    <w:next w:val="stdText"/>
    <w:link w:val="LETexthngendgroZchn"/>
    <w:pPr>
      <w:tabs>
        <w:tab w:val="left" w:pos="1588"/>
      </w:tabs>
      <w:spacing w:after="140" w:line="280" w:lineRule="atLeast"/>
      <w:ind w:left="1588" w:hanging="1588"/>
    </w:pPr>
    <w:rPr>
      <w:bCs/>
      <w:color w:val="000000"/>
      <w:sz w:val="22"/>
      <w:szCs w:val="21"/>
    </w:rPr>
  </w:style>
  <w:style w:type="paragraph" w:customStyle="1" w:styleId="LETextRasterflche">
    <w:name w:val="LE Text Rasterfläche"/>
    <w:next w:val="stdText"/>
    <w:link w:val="LETextRasterflcheZchn"/>
    <w:pPr>
      <w:keepLines/>
      <w:pBdr>
        <w:top w:val="single" w:sz="4" w:space="9" w:color="D9D9D9"/>
        <w:left w:val="single" w:sz="4" w:space="7" w:color="D9D9D9"/>
        <w:bottom w:val="single" w:sz="4" w:space="9" w:color="D9D9D9"/>
        <w:right w:val="single" w:sz="4" w:space="7" w:color="D9D9D9"/>
      </w:pBdr>
      <w:shd w:val="clear" w:color="auto" w:fill="D9D9D9"/>
      <w:tabs>
        <w:tab w:val="left" w:pos="397"/>
        <w:tab w:val="left" w:pos="794"/>
        <w:tab w:val="left" w:pos="1191"/>
      </w:tabs>
      <w:spacing w:before="280" w:after="280" w:line="280" w:lineRule="atLeast"/>
      <w:ind w:left="181" w:right="181"/>
    </w:pPr>
    <w:rPr>
      <w:rFonts w:eastAsia="MS Mincho"/>
      <w:color w:val="000000"/>
      <w:sz w:val="22"/>
      <w:szCs w:val="21"/>
    </w:rPr>
  </w:style>
  <w:style w:type="character" w:customStyle="1" w:styleId="LETextRasterflcheZchn">
    <w:name w:val="LE Text Rasterfläche Zchn"/>
    <w:link w:val="LETextRasterflche"/>
    <w:rsid w:val="00CB3F58"/>
    <w:rPr>
      <w:rFonts w:eastAsia="MS Mincho"/>
      <w:color w:val="000000"/>
      <w:sz w:val="22"/>
      <w:shd w:val="clear" w:color="auto" w:fill="D9D9D9"/>
      <w:lang w:val="de-DE" w:eastAsia="de-DE" w:bidi="ar-SA"/>
    </w:rPr>
  </w:style>
  <w:style w:type="paragraph" w:customStyle="1" w:styleId="LETexthngendklein">
    <w:name w:val="LE Text hängend klein"/>
    <w:next w:val="stdText"/>
    <w:link w:val="LETexthngendkleinZchn"/>
    <w:pPr>
      <w:spacing w:after="140" w:line="280" w:lineRule="atLeast"/>
      <w:ind w:left="397" w:hanging="397"/>
    </w:pPr>
    <w:rPr>
      <w:bCs/>
      <w:color w:val="000000"/>
      <w:sz w:val="22"/>
      <w:szCs w:val="21"/>
    </w:rPr>
  </w:style>
  <w:style w:type="paragraph" w:customStyle="1" w:styleId="LETextSpiegelstrich">
    <w:name w:val="LE Text Spiegelstrich"/>
    <w:next w:val="stdText"/>
    <w:link w:val="LETextSpiegelstrichZchn"/>
    <w:pPr>
      <w:numPr>
        <w:numId w:val="1"/>
      </w:numPr>
      <w:tabs>
        <w:tab w:val="left" w:pos="794"/>
        <w:tab w:val="left" w:pos="1191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">
    <w:name w:val="LE Text Tabelle"/>
    <w:link w:val="LETextTabelleZchn"/>
    <w:pPr>
      <w:keepNext/>
      <w:keepLines/>
      <w:spacing w:before="68" w:after="68" w:line="240" w:lineRule="atLeast"/>
      <w:ind w:left="68" w:right="68"/>
    </w:pPr>
    <w:rPr>
      <w:rFonts w:ascii="Arial" w:hAnsi="Arial"/>
      <w:color w:val="000000"/>
      <w:sz w:val="19"/>
      <w:szCs w:val="21"/>
    </w:rPr>
  </w:style>
  <w:style w:type="paragraph" w:customStyle="1" w:styleId="LEFormel">
    <w:name w:val="LE Formel"/>
    <w:next w:val="stdText"/>
    <w:pPr>
      <w:tabs>
        <w:tab w:val="left" w:pos="397"/>
        <w:tab w:val="left" w:pos="794"/>
        <w:tab w:val="center" w:pos="3062"/>
        <w:tab w:val="right" w:pos="6124"/>
      </w:tabs>
      <w:spacing w:after="120" w:line="280" w:lineRule="atLeast"/>
    </w:pPr>
    <w:rPr>
      <w:color w:val="000000"/>
      <w:sz w:val="22"/>
      <w:szCs w:val="21"/>
    </w:rPr>
  </w:style>
  <w:style w:type="paragraph" w:customStyle="1" w:styleId="LETextTabellenberschrift">
    <w:name w:val="LE Text Tabellenüberschrift"/>
    <w:next w:val="LETextTabelle"/>
    <w:pPr>
      <w:keepNext/>
      <w:keepLines/>
      <w:spacing w:before="280" w:after="140" w:line="280" w:lineRule="atLeast"/>
      <w:ind w:left="1191" w:hanging="1191"/>
    </w:pPr>
    <w:rPr>
      <w:rFonts w:ascii="Arial" w:hAnsi="Arial"/>
      <w:b/>
      <w:color w:val="000000"/>
      <w:spacing w:val="2"/>
      <w:sz w:val="19"/>
      <w:szCs w:val="21"/>
    </w:rPr>
  </w:style>
  <w:style w:type="paragraph" w:customStyle="1" w:styleId="berschriftVerzeichnisse">
    <w:name w:val="Überschrift Verzeichnisse"/>
    <w:basedOn w:val="berschrift2"/>
    <w:next w:val="stdText"/>
    <w:link w:val="berschriftVerzeichnisseZchn"/>
    <w:pPr>
      <w:pageBreakBefore/>
      <w:numPr>
        <w:ilvl w:val="0"/>
        <w:numId w:val="0"/>
      </w:numPr>
      <w:spacing w:before="0"/>
    </w:pPr>
  </w:style>
  <w:style w:type="character" w:customStyle="1" w:styleId="berschriftVerzeichnisseZchn">
    <w:name w:val="Überschrift Verzeichnisse Zchn"/>
    <w:link w:val="berschriftVerzeichnisse"/>
    <w:rsid w:val="00CB3F58"/>
    <w:rPr>
      <w:rFonts w:ascii="Arial" w:hAnsi="Arial"/>
      <w:b/>
      <w:color w:val="000000"/>
      <w:spacing w:val="2"/>
      <w:sz w:val="21"/>
      <w:lang w:val="de-DE" w:eastAsia="de-DE" w:bidi="ar-SA"/>
    </w:rPr>
  </w:style>
  <w:style w:type="paragraph" w:styleId="Index3">
    <w:name w:val="index 3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4">
    <w:name w:val="index 4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5">
    <w:name w:val="index 5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6">
    <w:name w:val="index 6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7">
    <w:name w:val="index 7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8">
    <w:name w:val="index 8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styleId="Index9">
    <w:name w:val="index 9"/>
    <w:next w:val="stdText"/>
    <w:semiHidden/>
    <w:pPr>
      <w:keepLines/>
      <w:tabs>
        <w:tab w:val="right" w:pos="4451"/>
      </w:tabs>
      <w:spacing w:after="120" w:line="280" w:lineRule="atLeast"/>
      <w:ind w:left="794" w:right="397" w:hanging="397"/>
    </w:pPr>
    <w:rPr>
      <w:color w:val="000000"/>
      <w:sz w:val="21"/>
      <w:szCs w:val="21"/>
    </w:rPr>
  </w:style>
  <w:style w:type="paragraph" w:customStyle="1" w:styleId="LEJWTextDBTabelle">
    <w:name w:val="LEJW Text DBTabelle"/>
    <w:rsid w:val="00CB3F58"/>
    <w:pPr>
      <w:keepNext/>
      <w:keepLines/>
      <w:spacing w:before="8" w:after="8" w:line="200" w:lineRule="atLeast"/>
    </w:pPr>
    <w:rPr>
      <w:rFonts w:ascii="Arial" w:hAnsi="Arial"/>
      <w:bCs/>
      <w:color w:val="000000"/>
      <w:sz w:val="18"/>
      <w:szCs w:val="21"/>
    </w:rPr>
  </w:style>
  <w:style w:type="paragraph" w:customStyle="1" w:styleId="LEJWbung">
    <w:name w:val="LEJW Übung"/>
    <w:basedOn w:val="LEZwischenberschrift"/>
    <w:next w:val="LETexteingezogen"/>
    <w:rsid w:val="00CB3F58"/>
    <w:pPr>
      <w:spacing w:before="120"/>
    </w:pPr>
  </w:style>
  <w:style w:type="character" w:styleId="Fett">
    <w:name w:val="Strong"/>
    <w:aliases w:val="Markiert 0"/>
    <w:qFormat/>
    <w:rsid w:val="00B35ED0"/>
    <w:rPr>
      <w:b/>
      <w:bCs/>
    </w:rPr>
  </w:style>
  <w:style w:type="character" w:styleId="Hervorhebung">
    <w:name w:val="Emphasis"/>
    <w:aliases w:val="A_Hervorhebung"/>
    <w:uiPriority w:val="20"/>
    <w:qFormat/>
    <w:rsid w:val="00130968"/>
    <w:rPr>
      <w:i/>
      <w:iCs/>
      <w:color w:val="385623"/>
    </w:rPr>
  </w:style>
  <w:style w:type="paragraph" w:styleId="Kommentartext">
    <w:name w:val="annotation text"/>
    <w:basedOn w:val="Standard"/>
    <w:semiHidden/>
    <w:rsid w:val="00CB3F58"/>
    <w:pPr>
      <w:widowControl w:val="0"/>
    </w:pPr>
    <w:rPr>
      <w:rFonts w:ascii="Arial" w:hAnsi="Arial"/>
      <w:szCs w:val="20"/>
    </w:rPr>
  </w:style>
  <w:style w:type="character" w:customStyle="1" w:styleId="grundtext">
    <w:name w:val="grundtext"/>
    <w:basedOn w:val="Absatz-Standardschriftart"/>
    <w:rsid w:val="00CB3F58"/>
  </w:style>
  <w:style w:type="paragraph" w:styleId="Textkrper">
    <w:name w:val="Body Text"/>
    <w:basedOn w:val="Standard"/>
    <w:rsid w:val="00CB3F58"/>
    <w:pPr>
      <w:autoSpaceDE w:val="0"/>
      <w:autoSpaceDN w:val="0"/>
      <w:adjustRightInd w:val="0"/>
    </w:pPr>
    <w:rPr>
      <w:rFonts w:ascii="Arial,Bold" w:hAnsi="Arial,Bold"/>
      <w:szCs w:val="22"/>
    </w:rPr>
  </w:style>
  <w:style w:type="paragraph" w:styleId="StandardWeb">
    <w:name w:val="Normal (Web)"/>
    <w:basedOn w:val="Standard"/>
    <w:uiPriority w:val="99"/>
    <w:rsid w:val="00CB3F58"/>
    <w:pPr>
      <w:spacing w:before="100" w:beforeAutospacing="1" w:after="100" w:afterAutospacing="1"/>
    </w:pPr>
    <w:rPr>
      <w:sz w:val="24"/>
    </w:rPr>
  </w:style>
  <w:style w:type="paragraph" w:customStyle="1" w:styleId="LEJWTextGrafik">
    <w:name w:val="LEJW  Text Grafik"/>
    <w:rsid w:val="00CB3F58"/>
    <w:pPr>
      <w:keepNext/>
      <w:keepLines/>
      <w:spacing w:before="40" w:after="120" w:line="264" w:lineRule="auto"/>
      <w:jc w:val="center"/>
    </w:pPr>
    <w:rPr>
      <w:rFonts w:ascii="Arial" w:hAnsi="Arial"/>
      <w:color w:val="000000"/>
      <w:sz w:val="18"/>
      <w:szCs w:val="21"/>
    </w:rPr>
  </w:style>
  <w:style w:type="paragraph" w:styleId="Textkrper2">
    <w:name w:val="Body Text 2"/>
    <w:basedOn w:val="Standard"/>
    <w:rsid w:val="00CB3F58"/>
    <w:pPr>
      <w:widowControl w:val="0"/>
    </w:pPr>
    <w:rPr>
      <w:rFonts w:ascii="Arial" w:hAnsi="Arial"/>
      <w:sz w:val="24"/>
      <w:szCs w:val="20"/>
    </w:rPr>
  </w:style>
  <w:style w:type="paragraph" w:customStyle="1" w:styleId="StandardMittel">
    <w:name w:val="StandardMittel"/>
    <w:basedOn w:val="Standard"/>
    <w:rsid w:val="00CB3F58"/>
    <w:pPr>
      <w:widowControl w:val="0"/>
      <w:ind w:left="1191" w:hanging="1191"/>
    </w:pPr>
    <w:rPr>
      <w:rFonts w:ascii="Arial" w:hAnsi="Arial"/>
      <w:sz w:val="24"/>
      <w:szCs w:val="20"/>
    </w:rPr>
  </w:style>
  <w:style w:type="paragraph" w:styleId="HTMLVorformatiert">
    <w:name w:val="HTML Preformatted"/>
    <w:basedOn w:val="Standard"/>
    <w:link w:val="HTMLVorformatiertZchn"/>
    <w:uiPriority w:val="99"/>
    <w:rsid w:val="00CB3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Cs w:val="20"/>
    </w:rPr>
  </w:style>
  <w:style w:type="character" w:styleId="HTMLSchreibmaschine">
    <w:name w:val="HTML Typewriter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zitat-ergebnis">
    <w:name w:val="zitat-ergebnis"/>
    <w:basedOn w:val="Absatz-Standardschriftart"/>
    <w:rsid w:val="00CB3F58"/>
  </w:style>
  <w:style w:type="character" w:customStyle="1" w:styleId="copy">
    <w:name w:val="copy"/>
    <w:basedOn w:val="Absatz-Standardschriftart"/>
    <w:rsid w:val="00CB3F58"/>
  </w:style>
  <w:style w:type="paragraph" w:customStyle="1" w:styleId="LEJWTextGrafik0">
    <w:name w:val="LEJW Text Grafik"/>
    <w:next w:val="LETextTabelle"/>
    <w:rsid w:val="00CB3F58"/>
    <w:pPr>
      <w:keepNext/>
      <w:keepLines/>
      <w:spacing w:after="120" w:line="280" w:lineRule="atLeast"/>
      <w:jc w:val="center"/>
    </w:pPr>
    <w:rPr>
      <w:rFonts w:ascii="Arial" w:hAnsi="Arial"/>
      <w:color w:val="000000"/>
      <w:sz w:val="19"/>
      <w:szCs w:val="21"/>
    </w:rPr>
  </w:style>
  <w:style w:type="character" w:customStyle="1" w:styleId="bodytext">
    <w:name w:val="bodytext"/>
    <w:basedOn w:val="Absatz-Standardschriftart"/>
    <w:rsid w:val="00CB3F58"/>
  </w:style>
  <w:style w:type="paragraph" w:customStyle="1" w:styleId="Bemerkung">
    <w:name w:val="Bemerkung"/>
    <w:basedOn w:val="Standard"/>
    <w:rsid w:val="00CB3F58"/>
    <w:pPr>
      <w:widowControl w:val="0"/>
      <w:ind w:left="720"/>
    </w:pPr>
    <w:rPr>
      <w:rFonts w:ascii="Arial" w:hAnsi="Arial"/>
      <w:sz w:val="24"/>
      <w:szCs w:val="20"/>
    </w:rPr>
  </w:style>
  <w:style w:type="paragraph" w:customStyle="1" w:styleId="StandardKlein11">
    <w:name w:val="StandardKlein11"/>
    <w:basedOn w:val="Standard"/>
    <w:rsid w:val="00CB3F58"/>
    <w:pPr>
      <w:widowControl w:val="0"/>
    </w:pPr>
    <w:rPr>
      <w:rFonts w:ascii="Arial" w:hAnsi="Arial"/>
      <w:sz w:val="28"/>
      <w:szCs w:val="20"/>
    </w:rPr>
  </w:style>
  <w:style w:type="paragraph" w:customStyle="1" w:styleId="liste">
    <w:name w:val="liste"/>
    <w:basedOn w:val="Standard"/>
    <w:rsid w:val="00CB3F58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liste31">
    <w:name w:val="liste31"/>
    <w:basedOn w:val="Standard"/>
    <w:rsid w:val="00CB3F58"/>
    <w:pPr>
      <w:widowControl w:val="0"/>
      <w:ind w:left="2835" w:hanging="2835"/>
    </w:pPr>
    <w:rPr>
      <w:rFonts w:ascii="Arial" w:hAnsi="Arial"/>
      <w:sz w:val="24"/>
      <w:szCs w:val="20"/>
    </w:rPr>
  </w:style>
  <w:style w:type="paragraph" w:customStyle="1" w:styleId="liste11">
    <w:name w:val="liste11"/>
    <w:basedOn w:val="liste"/>
    <w:rsid w:val="00CB3F58"/>
    <w:pPr>
      <w:ind w:left="2835" w:hanging="2268"/>
    </w:pPr>
    <w:rPr>
      <w:sz w:val="24"/>
    </w:rPr>
  </w:style>
  <w:style w:type="paragraph" w:customStyle="1" w:styleId="listeEngKlein2">
    <w:name w:val="listeEngKlein2"/>
    <w:basedOn w:val="liste"/>
    <w:autoRedefine/>
    <w:rsid w:val="00CB3F58"/>
    <w:pPr>
      <w:ind w:left="709" w:hanging="709"/>
    </w:pPr>
    <w:rPr>
      <w:sz w:val="24"/>
    </w:rPr>
  </w:style>
  <w:style w:type="paragraph" w:customStyle="1" w:styleId="StandardKlein">
    <w:name w:val="StandardKlein"/>
    <w:basedOn w:val="Standard"/>
    <w:autoRedefine/>
    <w:rsid w:val="00CB3F58"/>
    <w:pPr>
      <w:widowControl w:val="0"/>
      <w:jc w:val="center"/>
    </w:pPr>
    <w:rPr>
      <w:rFonts w:ascii="Arial" w:hAnsi="Arial"/>
      <w:sz w:val="24"/>
      <w:szCs w:val="20"/>
    </w:rPr>
  </w:style>
  <w:style w:type="paragraph" w:customStyle="1" w:styleId="Punkt2">
    <w:name w:val="Punkt2"/>
    <w:basedOn w:val="Standard"/>
    <w:next w:val="Standard"/>
    <w:rsid w:val="00CB3F58"/>
    <w:pPr>
      <w:widowControl w:val="0"/>
    </w:pPr>
    <w:rPr>
      <w:rFonts w:ascii="Arial" w:hAnsi="Arial"/>
      <w:b/>
      <w:sz w:val="28"/>
      <w:szCs w:val="20"/>
    </w:rPr>
  </w:style>
  <w:style w:type="character" w:styleId="HTMLCode">
    <w:name w:val="HTML Code"/>
    <w:uiPriority w:val="99"/>
    <w:rsid w:val="00CB3F58"/>
    <w:rPr>
      <w:rFonts w:ascii="Courier New" w:eastAsia="Courier New" w:hAnsi="Courier New" w:cs="Courier New"/>
      <w:sz w:val="20"/>
      <w:szCs w:val="20"/>
    </w:rPr>
  </w:style>
  <w:style w:type="character" w:customStyle="1" w:styleId="urlexpansion">
    <w:name w:val="urlexpansion"/>
    <w:basedOn w:val="Absatz-Standardschriftart"/>
    <w:rsid w:val="00CB3F58"/>
  </w:style>
  <w:style w:type="paragraph" w:styleId="Standardeinzug">
    <w:name w:val="Normal Indent"/>
    <w:basedOn w:val="Standard"/>
    <w:rsid w:val="00CB3F58"/>
    <w:pPr>
      <w:widowControl w:val="0"/>
      <w:ind w:left="708"/>
    </w:pPr>
    <w:rPr>
      <w:rFonts w:ascii="Arial" w:hAnsi="Arial"/>
      <w:sz w:val="28"/>
      <w:szCs w:val="20"/>
    </w:rPr>
  </w:style>
  <w:style w:type="paragraph" w:customStyle="1" w:styleId="LEJWTEXTSpiegelstrich">
    <w:name w:val="LEJW TEXT Spiegelstrich"/>
    <w:basedOn w:val="LETextSpiegelstrich"/>
    <w:rsid w:val="00CB3F58"/>
    <w:pPr>
      <w:tabs>
        <w:tab w:val="num" w:pos="1191"/>
        <w:tab w:val="left" w:pos="1588"/>
        <w:tab w:val="left" w:pos="1985"/>
      </w:tabs>
      <w:ind w:left="1089" w:hanging="1089"/>
    </w:pPr>
    <w:rPr>
      <w:lang w:val="en-GB"/>
    </w:rPr>
  </w:style>
  <w:style w:type="paragraph" w:styleId="Indexberschrift">
    <w:name w:val="index heading"/>
    <w:basedOn w:val="LEZwischenberschrift"/>
    <w:next w:val="Index1"/>
    <w:semiHidden/>
    <w:rsid w:val="00CB3F58"/>
    <w:pPr>
      <w:tabs>
        <w:tab w:val="right" w:pos="397"/>
      </w:tabs>
      <w:spacing w:before="240"/>
    </w:pPr>
    <w:rPr>
      <w:bCs/>
      <w:szCs w:val="26"/>
    </w:rPr>
  </w:style>
  <w:style w:type="character" w:styleId="HTMLZitat">
    <w:name w:val="HTML Cite"/>
    <w:rsid w:val="00CB3F58"/>
    <w:rPr>
      <w:i/>
      <w:iCs/>
    </w:rPr>
  </w:style>
  <w:style w:type="paragraph" w:styleId="Aufzhlungszeichen2">
    <w:name w:val="List Bullet 2"/>
    <w:basedOn w:val="Standard"/>
    <w:autoRedefine/>
    <w:rsid w:val="00CB3F58"/>
    <w:pPr>
      <w:tabs>
        <w:tab w:val="num" w:pos="794"/>
      </w:tabs>
      <w:ind w:left="794" w:hanging="397"/>
    </w:pPr>
  </w:style>
  <w:style w:type="paragraph" w:styleId="Aufzhlungszeichen">
    <w:name w:val="List Bullet"/>
    <w:basedOn w:val="Standard"/>
    <w:autoRedefine/>
    <w:rsid w:val="00CB3F58"/>
    <w:pPr>
      <w:tabs>
        <w:tab w:val="num" w:pos="1191"/>
      </w:tabs>
      <w:ind w:left="1191" w:hanging="1191"/>
    </w:pPr>
  </w:style>
  <w:style w:type="paragraph" w:styleId="Aufzhlungszeichen3">
    <w:name w:val="List Bullet 3"/>
    <w:basedOn w:val="Standard"/>
    <w:autoRedefine/>
    <w:rsid w:val="00CB3F58"/>
    <w:pPr>
      <w:tabs>
        <w:tab w:val="num" w:pos="1191"/>
      </w:tabs>
      <w:ind w:left="1191" w:hanging="397"/>
    </w:pPr>
  </w:style>
  <w:style w:type="paragraph" w:styleId="Aufzhlungszeichen4">
    <w:name w:val="List Bullet 4"/>
    <w:basedOn w:val="Standard"/>
    <w:autoRedefine/>
    <w:rsid w:val="00CB3F58"/>
    <w:pPr>
      <w:tabs>
        <w:tab w:val="num" w:pos="1588"/>
      </w:tabs>
      <w:ind w:left="1588" w:hanging="397"/>
    </w:pPr>
  </w:style>
  <w:style w:type="paragraph" w:styleId="Aufzhlungszeichen5">
    <w:name w:val="List Bullet 5"/>
    <w:basedOn w:val="Standard"/>
    <w:autoRedefine/>
    <w:rsid w:val="00CB3F58"/>
    <w:pPr>
      <w:tabs>
        <w:tab w:val="num" w:pos="1985"/>
      </w:tabs>
      <w:ind w:left="1985" w:hanging="397"/>
    </w:pPr>
  </w:style>
  <w:style w:type="paragraph" w:styleId="Listennummer">
    <w:name w:val="List Number"/>
    <w:basedOn w:val="Standard"/>
    <w:rsid w:val="00CB3F58"/>
    <w:pPr>
      <w:tabs>
        <w:tab w:val="num" w:pos="397"/>
      </w:tabs>
      <w:ind w:left="397" w:hanging="397"/>
    </w:pPr>
  </w:style>
  <w:style w:type="paragraph" w:styleId="Listennummer2">
    <w:name w:val="List Number 2"/>
    <w:basedOn w:val="Standard"/>
    <w:rsid w:val="00CB3F58"/>
    <w:pPr>
      <w:tabs>
        <w:tab w:val="num" w:pos="1191"/>
      </w:tabs>
      <w:ind w:left="1191" w:hanging="1191"/>
    </w:pPr>
  </w:style>
  <w:style w:type="paragraph" w:styleId="Listennummer3">
    <w:name w:val="List Number 3"/>
    <w:basedOn w:val="Standard"/>
    <w:rsid w:val="00CB3F58"/>
    <w:pPr>
      <w:tabs>
        <w:tab w:val="num" w:pos="1191"/>
      </w:tabs>
      <w:ind w:left="1191" w:hanging="1191"/>
    </w:pPr>
  </w:style>
  <w:style w:type="paragraph" w:styleId="Listennummer4">
    <w:name w:val="List Number 4"/>
    <w:basedOn w:val="Standard"/>
    <w:rsid w:val="00CB3F58"/>
    <w:pPr>
      <w:tabs>
        <w:tab w:val="num" w:pos="1191"/>
      </w:tabs>
      <w:ind w:left="1191" w:hanging="1191"/>
    </w:pPr>
  </w:style>
  <w:style w:type="paragraph" w:styleId="Listennummer5">
    <w:name w:val="List Number 5"/>
    <w:basedOn w:val="Standard"/>
    <w:rsid w:val="00CB3F58"/>
    <w:pPr>
      <w:tabs>
        <w:tab w:val="num" w:pos="1191"/>
      </w:tabs>
      <w:ind w:left="1191" w:hanging="1191"/>
    </w:pPr>
  </w:style>
  <w:style w:type="paragraph" w:customStyle="1" w:styleId="FormatvorlageQuelltext12pt">
    <w:name w:val="Formatvorlage Quelltext + 12 pt"/>
    <w:basedOn w:val="Standard"/>
    <w:rsid w:val="00CB3F58"/>
    <w:rPr>
      <w:rFonts w:ascii="Courier New" w:hAnsi="Courier New"/>
      <w:szCs w:val="20"/>
    </w:rPr>
  </w:style>
  <w:style w:type="paragraph" w:styleId="Anrede">
    <w:name w:val="Salutation"/>
    <w:basedOn w:val="Standard"/>
    <w:next w:val="Standard"/>
    <w:rsid w:val="00CB3F58"/>
  </w:style>
  <w:style w:type="paragraph" w:styleId="Blocktext">
    <w:name w:val="Block Text"/>
    <w:basedOn w:val="Standard"/>
    <w:rsid w:val="00CB3F58"/>
    <w:pPr>
      <w:ind w:left="1440" w:right="1440"/>
    </w:pPr>
  </w:style>
  <w:style w:type="paragraph" w:styleId="Datum">
    <w:name w:val="Date"/>
    <w:basedOn w:val="Standard"/>
    <w:next w:val="Standard"/>
    <w:rsid w:val="00CB3F58"/>
  </w:style>
  <w:style w:type="paragraph" w:styleId="Dokumentstruktur">
    <w:name w:val="Document Map"/>
    <w:basedOn w:val="Standard"/>
    <w:semiHidden/>
    <w:rsid w:val="00CB3F58"/>
    <w:pPr>
      <w:shd w:val="clear" w:color="auto" w:fill="000080"/>
    </w:pPr>
    <w:rPr>
      <w:rFonts w:ascii="Tahoma" w:hAnsi="Tahoma" w:cs="Tahoma"/>
      <w:szCs w:val="20"/>
    </w:rPr>
  </w:style>
  <w:style w:type="paragraph" w:styleId="E-Mail-Signatur">
    <w:name w:val="E-mail Signature"/>
    <w:basedOn w:val="Standard"/>
    <w:rsid w:val="00CB3F58"/>
  </w:style>
  <w:style w:type="paragraph" w:styleId="Fu-Endnotenberschrift">
    <w:name w:val="Note Heading"/>
    <w:basedOn w:val="Standard"/>
    <w:next w:val="Standard"/>
    <w:link w:val="Fu-EndnotenberschriftZchn"/>
    <w:rsid w:val="00CB3F58"/>
  </w:style>
  <w:style w:type="paragraph" w:styleId="Gruformel">
    <w:name w:val="Closing"/>
    <w:basedOn w:val="Standard"/>
    <w:rsid w:val="00CB3F58"/>
    <w:pPr>
      <w:ind w:left="4252"/>
    </w:pPr>
  </w:style>
  <w:style w:type="paragraph" w:styleId="HTMLAdresse">
    <w:name w:val="HTML Address"/>
    <w:basedOn w:val="Standard"/>
    <w:rsid w:val="00CB3F58"/>
    <w:rPr>
      <w:i/>
      <w:iCs/>
    </w:rPr>
  </w:style>
  <w:style w:type="paragraph" w:styleId="Kommentarthema">
    <w:name w:val="annotation subject"/>
    <w:basedOn w:val="Kommentartext"/>
    <w:next w:val="Kommentartext"/>
    <w:semiHidden/>
    <w:rsid w:val="00CB3F58"/>
    <w:pPr>
      <w:widowControl/>
      <w:tabs>
        <w:tab w:val="left" w:pos="397"/>
        <w:tab w:val="left" w:pos="794"/>
        <w:tab w:val="left" w:pos="1191"/>
      </w:tabs>
      <w:spacing w:line="280" w:lineRule="atLeast"/>
    </w:pPr>
    <w:rPr>
      <w:rFonts w:ascii="Times New Roman" w:hAnsi="Times New Roman"/>
      <w:b/>
      <w:bCs/>
      <w:color w:val="000000"/>
    </w:rPr>
  </w:style>
  <w:style w:type="paragraph" w:styleId="Liste0">
    <w:name w:val="List"/>
    <w:basedOn w:val="Standard"/>
    <w:rsid w:val="00CB3F58"/>
    <w:pPr>
      <w:ind w:left="283" w:hanging="283"/>
    </w:pPr>
  </w:style>
  <w:style w:type="paragraph" w:styleId="Liste2">
    <w:name w:val="List 2"/>
    <w:basedOn w:val="Standard"/>
    <w:rsid w:val="00CB3F58"/>
    <w:pPr>
      <w:ind w:left="566" w:hanging="283"/>
    </w:pPr>
  </w:style>
  <w:style w:type="paragraph" w:styleId="Liste3">
    <w:name w:val="List 3"/>
    <w:basedOn w:val="Standard"/>
    <w:rsid w:val="00CB3F58"/>
    <w:pPr>
      <w:ind w:left="849" w:hanging="283"/>
    </w:pPr>
  </w:style>
  <w:style w:type="paragraph" w:styleId="Liste4">
    <w:name w:val="List 4"/>
    <w:basedOn w:val="Standard"/>
    <w:rsid w:val="00CB3F58"/>
    <w:pPr>
      <w:ind w:left="1132" w:hanging="283"/>
    </w:pPr>
  </w:style>
  <w:style w:type="paragraph" w:styleId="Liste5">
    <w:name w:val="List 5"/>
    <w:basedOn w:val="Standard"/>
    <w:rsid w:val="00CB3F58"/>
    <w:pPr>
      <w:ind w:left="1415" w:hanging="283"/>
    </w:pPr>
  </w:style>
  <w:style w:type="paragraph" w:styleId="Listenfortsetzung">
    <w:name w:val="List Continue"/>
    <w:basedOn w:val="Standard"/>
    <w:rsid w:val="00CB3F58"/>
    <w:pPr>
      <w:ind w:left="283"/>
    </w:pPr>
  </w:style>
  <w:style w:type="paragraph" w:styleId="Listenfortsetzung2">
    <w:name w:val="List Continue 2"/>
    <w:basedOn w:val="Standard"/>
    <w:rsid w:val="00CB3F58"/>
    <w:pPr>
      <w:ind w:left="566"/>
    </w:pPr>
  </w:style>
  <w:style w:type="paragraph" w:styleId="Listenfortsetzung3">
    <w:name w:val="List Continue 3"/>
    <w:basedOn w:val="Standard"/>
    <w:rsid w:val="00CB3F58"/>
    <w:pPr>
      <w:ind w:left="849"/>
    </w:pPr>
  </w:style>
  <w:style w:type="paragraph" w:styleId="Listenfortsetzung4">
    <w:name w:val="List Continue 4"/>
    <w:basedOn w:val="Standard"/>
    <w:rsid w:val="00CB3F58"/>
    <w:pPr>
      <w:ind w:left="1132"/>
    </w:pPr>
  </w:style>
  <w:style w:type="paragraph" w:styleId="Listenfortsetzung5">
    <w:name w:val="List Continue 5"/>
    <w:basedOn w:val="Standard"/>
    <w:rsid w:val="00CB3F58"/>
    <w:pPr>
      <w:ind w:left="1415"/>
    </w:pPr>
  </w:style>
  <w:style w:type="paragraph" w:styleId="Makrotext">
    <w:name w:val="macro"/>
    <w:semiHidden/>
    <w:rsid w:val="00CB3F5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 w:line="280" w:lineRule="atLeast"/>
    </w:pPr>
    <w:rPr>
      <w:rFonts w:ascii="Courier New" w:hAnsi="Courier New" w:cs="Courier New"/>
      <w:color w:val="000000"/>
      <w:sz w:val="21"/>
      <w:szCs w:val="21"/>
    </w:rPr>
  </w:style>
  <w:style w:type="paragraph" w:styleId="Nachrichtenkopf">
    <w:name w:val="Message Header"/>
    <w:basedOn w:val="Standard"/>
    <w:rsid w:val="00CB3F5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urText">
    <w:name w:val="Plain Text"/>
    <w:basedOn w:val="Standard"/>
    <w:rsid w:val="00CB3F58"/>
    <w:rPr>
      <w:rFonts w:ascii="Courier New" w:hAnsi="Courier New" w:cs="Courier New"/>
      <w:szCs w:val="20"/>
    </w:rPr>
  </w:style>
  <w:style w:type="paragraph" w:styleId="Rechtsgrundlagenverzeichnis">
    <w:name w:val="table of authorities"/>
    <w:basedOn w:val="Standard"/>
    <w:next w:val="Standard"/>
    <w:semiHidden/>
    <w:rsid w:val="00CB3F58"/>
    <w:pPr>
      <w:ind w:left="220" w:hanging="220"/>
    </w:pPr>
  </w:style>
  <w:style w:type="paragraph" w:styleId="RGV-berschrift">
    <w:name w:val="toa heading"/>
    <w:basedOn w:val="Standard"/>
    <w:next w:val="Standard"/>
    <w:semiHidden/>
    <w:rsid w:val="00CB3F58"/>
    <w:pPr>
      <w:spacing w:before="120"/>
    </w:pPr>
    <w:rPr>
      <w:rFonts w:ascii="Arial" w:hAnsi="Arial" w:cs="Arial"/>
      <w:b/>
      <w:bCs/>
      <w:sz w:val="24"/>
    </w:rPr>
  </w:style>
  <w:style w:type="paragraph" w:styleId="Sprechblasentext">
    <w:name w:val="Balloon Text"/>
    <w:basedOn w:val="Standard"/>
    <w:semiHidden/>
    <w:rsid w:val="00CB3F58"/>
    <w:rPr>
      <w:rFonts w:ascii="Tahoma" w:hAnsi="Tahoma" w:cs="Tahoma"/>
      <w:sz w:val="16"/>
      <w:szCs w:val="16"/>
    </w:rPr>
  </w:style>
  <w:style w:type="paragraph" w:styleId="Textkrper3">
    <w:name w:val="Body Text 3"/>
    <w:basedOn w:val="Standard"/>
    <w:rsid w:val="00CB3F58"/>
    <w:rPr>
      <w:sz w:val="16"/>
      <w:szCs w:val="16"/>
    </w:rPr>
  </w:style>
  <w:style w:type="paragraph" w:styleId="Textkrper-Einzug2">
    <w:name w:val="Body Text Indent 2"/>
    <w:basedOn w:val="Standard"/>
    <w:rsid w:val="00CB3F58"/>
    <w:pPr>
      <w:spacing w:line="480" w:lineRule="auto"/>
      <w:ind w:left="283"/>
    </w:pPr>
  </w:style>
  <w:style w:type="paragraph" w:styleId="Textkrper-Einzug3">
    <w:name w:val="Body Text Indent 3"/>
    <w:basedOn w:val="Standard"/>
    <w:rsid w:val="00CB3F58"/>
    <w:pPr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rsid w:val="00CB3F58"/>
    <w:pPr>
      <w:tabs>
        <w:tab w:val="left" w:pos="397"/>
        <w:tab w:val="left" w:pos="794"/>
        <w:tab w:val="left" w:pos="1191"/>
      </w:tabs>
      <w:autoSpaceDE/>
      <w:autoSpaceDN/>
      <w:adjustRightInd/>
      <w:spacing w:line="280" w:lineRule="atLeast"/>
      <w:ind w:firstLine="210"/>
    </w:pPr>
    <w:rPr>
      <w:rFonts w:ascii="Times New Roman" w:hAnsi="Times New Roman"/>
      <w:color w:val="000000"/>
      <w:szCs w:val="24"/>
    </w:rPr>
  </w:style>
  <w:style w:type="paragraph" w:styleId="Textkrper-Zeileneinzug">
    <w:name w:val="Body Text Indent"/>
    <w:basedOn w:val="Standard"/>
    <w:rsid w:val="00CB3F58"/>
    <w:pPr>
      <w:ind w:left="283"/>
    </w:pPr>
  </w:style>
  <w:style w:type="paragraph" w:styleId="Textkrper-Erstzeileneinzug2">
    <w:name w:val="Body Text First Indent 2"/>
    <w:basedOn w:val="Textkrper-Zeileneinzug"/>
    <w:rsid w:val="00CB3F58"/>
    <w:pPr>
      <w:ind w:firstLine="210"/>
    </w:pPr>
  </w:style>
  <w:style w:type="paragraph" w:styleId="Titel">
    <w:name w:val="Title"/>
    <w:aliases w:val="-Verzeichnis"/>
    <w:basedOn w:val="Standard"/>
    <w:next w:val="Standard"/>
    <w:link w:val="TitelZchn"/>
    <w:qFormat/>
    <w:rsid w:val="00A27CCC"/>
    <w:pPr>
      <w:spacing w:after="0"/>
      <w:contextualSpacing/>
    </w:pPr>
    <w:rPr>
      <w:rFonts w:ascii="Calibri Light" w:eastAsia="SimSun" w:hAnsi="Calibri Light"/>
      <w:color w:val="002060"/>
      <w:spacing w:val="-7"/>
      <w:sz w:val="56"/>
      <w:szCs w:val="80"/>
    </w:rPr>
  </w:style>
  <w:style w:type="paragraph" w:styleId="Umschlagabsenderadresse">
    <w:name w:val="envelope return"/>
    <w:basedOn w:val="Standard"/>
    <w:rsid w:val="00CB3F58"/>
    <w:rPr>
      <w:rFonts w:ascii="Arial" w:hAnsi="Arial" w:cs="Arial"/>
      <w:szCs w:val="20"/>
    </w:rPr>
  </w:style>
  <w:style w:type="paragraph" w:styleId="Umschlagadresse">
    <w:name w:val="envelope address"/>
    <w:basedOn w:val="Standard"/>
    <w:rsid w:val="00CB3F58"/>
    <w:pPr>
      <w:framePr w:w="4320" w:h="2160" w:hRule="exact" w:hSpace="141" w:wrap="auto" w:hAnchor="page" w:xAlign="center" w:yAlign="bottom"/>
      <w:ind w:left="1"/>
    </w:pPr>
    <w:rPr>
      <w:rFonts w:ascii="Arial" w:hAnsi="Arial" w:cs="Arial"/>
      <w:sz w:val="24"/>
    </w:rPr>
  </w:style>
  <w:style w:type="paragraph" w:styleId="Unterschrift">
    <w:name w:val="Signature"/>
    <w:basedOn w:val="Standard"/>
    <w:rsid w:val="00CB3F58"/>
    <w:pPr>
      <w:ind w:left="4252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B22FB3"/>
    <w:pPr>
      <w:numPr>
        <w:ilvl w:val="1"/>
      </w:numPr>
      <w:spacing w:after="240"/>
    </w:pPr>
    <w:rPr>
      <w:rFonts w:ascii="Calibri Light" w:eastAsia="SimSun" w:hAnsi="Calibri Light"/>
      <w:color w:val="404040"/>
      <w:sz w:val="30"/>
      <w:szCs w:val="30"/>
    </w:rPr>
  </w:style>
  <w:style w:type="table" w:customStyle="1" w:styleId="Tabellengitternetz">
    <w:name w:val="Tabellengitternetz"/>
    <w:basedOn w:val="NormaleTabelle"/>
    <w:rsid w:val="00CB3F58"/>
    <w:pPr>
      <w:tabs>
        <w:tab w:val="left" w:pos="397"/>
        <w:tab w:val="left" w:pos="794"/>
        <w:tab w:val="left" w:pos="1191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rsid w:val="002F2F1A"/>
    <w:rPr>
      <w:sz w:val="16"/>
    </w:rPr>
  </w:style>
  <w:style w:type="paragraph" w:customStyle="1" w:styleId="Quelltext2">
    <w:name w:val="Quelltext2"/>
    <w:basedOn w:val="Standard"/>
    <w:link w:val="Quelltext2Zchn"/>
    <w:qFormat/>
    <w:rsid w:val="00D17E49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0" w:line="150" w:lineRule="atLeast"/>
    </w:pPr>
    <w:rPr>
      <w:rFonts w:ascii="Lucida Console" w:hAnsi="Lucida Console" w:cs="Courier New"/>
      <w:color w:val="0000FF"/>
      <w:szCs w:val="20"/>
    </w:rPr>
  </w:style>
  <w:style w:type="paragraph" w:customStyle="1" w:styleId="QText">
    <w:name w:val="QText"/>
    <w:basedOn w:val="stdText"/>
    <w:link w:val="QTextZchn"/>
    <w:autoRedefine/>
    <w:rsid w:val="00F65251"/>
    <w:rPr>
      <w:rFonts w:ascii="Consolas" w:hAnsi="Consolas"/>
      <w:sz w:val="20"/>
    </w:rPr>
  </w:style>
  <w:style w:type="character" w:customStyle="1" w:styleId="QTextZchn">
    <w:name w:val="QText Zchn"/>
    <w:link w:val="QText"/>
    <w:rsid w:val="00F65251"/>
    <w:rPr>
      <w:rFonts w:ascii="Consolas" w:eastAsia="MS Mincho" w:hAnsi="Consolas"/>
      <w:color w:val="000000"/>
    </w:rPr>
  </w:style>
  <w:style w:type="paragraph" w:customStyle="1" w:styleId="Punkt1">
    <w:name w:val="Punkt1"/>
    <w:basedOn w:val="Standard"/>
    <w:next w:val="Standard"/>
    <w:rsid w:val="00D824DC"/>
    <w:pPr>
      <w:widowControl w:val="0"/>
      <w:spacing w:after="240"/>
    </w:pPr>
    <w:rPr>
      <w:rFonts w:ascii="Arial" w:hAnsi="Arial"/>
      <w:b/>
      <w:sz w:val="32"/>
      <w:szCs w:val="20"/>
    </w:rPr>
  </w:style>
  <w:style w:type="paragraph" w:styleId="berarbeitung">
    <w:name w:val="Revision"/>
    <w:hidden/>
    <w:uiPriority w:val="99"/>
    <w:semiHidden/>
    <w:rsid w:val="00F374FD"/>
    <w:pPr>
      <w:spacing w:after="120" w:line="264" w:lineRule="auto"/>
    </w:pPr>
    <w:rPr>
      <w:color w:val="000000"/>
      <w:sz w:val="22"/>
      <w:szCs w:val="24"/>
    </w:rPr>
  </w:style>
  <w:style w:type="character" w:customStyle="1" w:styleId="Quelltext2Zchn">
    <w:name w:val="Quelltext2 Zchn"/>
    <w:link w:val="Quelltext2"/>
    <w:rsid w:val="00D17E49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paragraph" w:customStyle="1" w:styleId="QuelltextEinzeilig">
    <w:name w:val="QuelltextEinzeilig"/>
    <w:basedOn w:val="Quelltext2"/>
    <w:link w:val="QuelltextEinzeiligZchn"/>
    <w:rsid w:val="002F624B"/>
    <w:pPr>
      <w:tabs>
        <w:tab w:val="left" w:pos="2268"/>
        <w:tab w:val="left" w:pos="2552"/>
        <w:tab w:val="left" w:pos="2835"/>
      </w:tabs>
      <w:spacing w:before="60" w:line="240" w:lineRule="auto"/>
    </w:pPr>
  </w:style>
  <w:style w:type="character" w:customStyle="1" w:styleId="QuelltextEinzeiligZchn">
    <w:name w:val="QuelltextEinzeilig Zchn"/>
    <w:basedOn w:val="Quelltext2Zchn"/>
    <w:link w:val="QuelltextEinzeilig"/>
    <w:rsid w:val="002F624B"/>
    <w:rPr>
      <w:rFonts w:ascii="Lucida Console" w:eastAsia="Times New Roman" w:hAnsi="Lucida Console" w:cs="Courier New"/>
      <w:color w:val="0000FF"/>
      <w:sz w:val="20"/>
      <w:szCs w:val="20"/>
      <w:shd w:val="clear" w:color="auto" w:fill="FFFFFF"/>
    </w:rPr>
  </w:style>
  <w:style w:type="character" w:customStyle="1" w:styleId="LETextSpiegelstrichZchn">
    <w:name w:val="LE Text Spiegelstrich Zchn"/>
    <w:link w:val="LETextSpiegelstrich"/>
    <w:rsid w:val="00D96F0B"/>
    <w:rPr>
      <w:color w:val="000000"/>
      <w:sz w:val="22"/>
      <w:szCs w:val="21"/>
    </w:rPr>
  </w:style>
  <w:style w:type="paragraph" w:customStyle="1" w:styleId="StandardKlein6">
    <w:name w:val="StandardKlein6"/>
    <w:basedOn w:val="Standard"/>
    <w:rsid w:val="00D96F0B"/>
    <w:pPr>
      <w:widowControl w:val="0"/>
    </w:pPr>
    <w:rPr>
      <w:rFonts w:ascii="Arial" w:hAnsi="Arial"/>
      <w:sz w:val="28"/>
      <w:szCs w:val="20"/>
    </w:rPr>
  </w:style>
  <w:style w:type="paragraph" w:customStyle="1" w:styleId="Ausgabe">
    <w:name w:val="Ausgabe"/>
    <w:basedOn w:val="stdText"/>
    <w:link w:val="AusgabeZchn"/>
    <w:rsid w:val="00D96F0B"/>
    <w:pPr>
      <w:spacing w:line="280" w:lineRule="atLeast"/>
    </w:pPr>
    <w:rPr>
      <w:rFonts w:ascii="Courier New" w:hAnsi="Courier New" w:cs="Courier New"/>
    </w:rPr>
  </w:style>
  <w:style w:type="paragraph" w:customStyle="1" w:styleId="QForm">
    <w:name w:val="QForm"/>
    <w:basedOn w:val="stdText"/>
    <w:link w:val="QFormZchn"/>
    <w:rsid w:val="00D96F0B"/>
    <w:pPr>
      <w:spacing w:line="280" w:lineRule="atLeast"/>
      <w:ind w:left="397"/>
    </w:pPr>
    <w:rPr>
      <w:rFonts w:ascii="Courier New" w:hAnsi="Courier New" w:cs="Courier New"/>
      <w:b/>
      <w:noProof/>
    </w:rPr>
  </w:style>
  <w:style w:type="character" w:customStyle="1" w:styleId="AusgabeZchn">
    <w:name w:val="Ausgabe Zchn"/>
    <w:link w:val="Ausgabe"/>
    <w:rsid w:val="00D96F0B"/>
    <w:rPr>
      <w:rFonts w:ascii="Courier New" w:eastAsia="MS Mincho" w:hAnsi="Courier New" w:cs="Courier New"/>
      <w:color w:val="000000"/>
      <w:sz w:val="22"/>
      <w:lang w:val="de-DE" w:eastAsia="de-DE" w:bidi="ar-SA"/>
    </w:rPr>
  </w:style>
  <w:style w:type="character" w:customStyle="1" w:styleId="QFormZchn">
    <w:name w:val="QForm Zchn"/>
    <w:link w:val="QForm"/>
    <w:rsid w:val="00D96F0B"/>
    <w:rPr>
      <w:rFonts w:ascii="Courier New" w:eastAsia="MS Mincho" w:hAnsi="Courier New" w:cs="Courier New"/>
      <w:b/>
      <w:noProof/>
      <w:color w:val="000000"/>
      <w:sz w:val="22"/>
      <w:lang w:val="de-DE" w:eastAsia="de-DE" w:bidi="ar-SA"/>
    </w:rPr>
  </w:style>
  <w:style w:type="paragraph" w:customStyle="1" w:styleId="liste40">
    <w:name w:val="liste4"/>
    <w:basedOn w:val="Standard"/>
    <w:rsid w:val="00D96F0B"/>
    <w:pPr>
      <w:widowControl w:val="0"/>
      <w:ind w:left="2127" w:hanging="2127"/>
    </w:pPr>
    <w:rPr>
      <w:rFonts w:ascii="Arial" w:hAnsi="Arial"/>
      <w:sz w:val="28"/>
      <w:szCs w:val="20"/>
    </w:rPr>
  </w:style>
  <w:style w:type="paragraph" w:customStyle="1" w:styleId="tablehead">
    <w:name w:val="tablehead"/>
    <w:basedOn w:val="Standard"/>
    <w:rsid w:val="00D96F0B"/>
    <w:pPr>
      <w:spacing w:before="100" w:beforeAutospacing="1" w:after="100" w:afterAutospacing="1"/>
    </w:pPr>
    <w:rPr>
      <w:sz w:val="24"/>
    </w:rPr>
  </w:style>
  <w:style w:type="paragraph" w:customStyle="1" w:styleId="Zeichentext">
    <w:name w:val="Zeichentext"/>
    <w:basedOn w:val="Standard"/>
    <w:link w:val="Zeichentex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</w:tabs>
      <w:jc w:val="both"/>
    </w:pPr>
    <w:rPr>
      <w:rFonts w:ascii="Arial" w:hAnsi="Arial" w:cs="Arial"/>
      <w:sz w:val="18"/>
      <w:szCs w:val="18"/>
    </w:rPr>
  </w:style>
  <w:style w:type="character" w:customStyle="1" w:styleId="ZeichentextZchn">
    <w:name w:val="Zeichentext Zchn"/>
    <w:link w:val="Zeichentext"/>
    <w:rsid w:val="00D96F0B"/>
    <w:rPr>
      <w:rFonts w:ascii="Arial" w:hAnsi="Arial" w:cs="Arial"/>
      <w:sz w:val="18"/>
      <w:szCs w:val="18"/>
    </w:rPr>
  </w:style>
  <w:style w:type="paragraph" w:customStyle="1" w:styleId="QuellformatBreit">
    <w:name w:val="QuellformatBreit"/>
    <w:basedOn w:val="Quelltext2"/>
    <w:link w:val="QuellformatBreitZchn"/>
    <w:rsid w:val="00D96F0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</w:tabs>
      <w:ind w:left="-1134"/>
      <w:mirrorIndents/>
    </w:pPr>
    <w:rPr>
      <w:rFonts w:eastAsia="Calibri"/>
    </w:rPr>
  </w:style>
  <w:style w:type="character" w:customStyle="1" w:styleId="QuellformatBreitZchn">
    <w:name w:val="QuellformatBreit Zchn"/>
    <w:link w:val="QuellformatBreit"/>
    <w:rsid w:val="00D96F0B"/>
    <w:rPr>
      <w:rFonts w:ascii="Adobe Garamond Pro" w:eastAsia="Calibri" w:hAnsi="Adobe Garamond Pro" w:cs="Courier New"/>
      <w:noProof/>
      <w:sz w:val="22"/>
      <w:szCs w:val="22"/>
      <w:lang w:val="en-US"/>
    </w:rPr>
  </w:style>
  <w:style w:type="paragraph" w:customStyle="1" w:styleId="MapleOutput">
    <w:name w:val="Maple Output"/>
    <w:uiPriority w:val="99"/>
    <w:rsid w:val="00D96F0B"/>
    <w:pPr>
      <w:autoSpaceDE w:val="0"/>
      <w:autoSpaceDN w:val="0"/>
      <w:adjustRightInd w:val="0"/>
      <w:spacing w:after="120" w:line="360" w:lineRule="auto"/>
      <w:jc w:val="center"/>
    </w:pPr>
    <w:rPr>
      <w:color w:val="000000"/>
      <w:sz w:val="24"/>
      <w:szCs w:val="24"/>
      <w:lang w:val="en-US"/>
    </w:rPr>
  </w:style>
  <w:style w:type="paragraph" w:customStyle="1" w:styleId="Anfhrungszeichen">
    <w:name w:val="Anführungszeichen"/>
    <w:basedOn w:val="Standard"/>
    <w:next w:val="Standard"/>
    <w:link w:val="ZitatZchn"/>
    <w:uiPriority w:val="29"/>
    <w:qFormat/>
    <w:rsid w:val="00B22FB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nfhrungszeichenZchn">
    <w:name w:val="Anführungszeichen Zchn"/>
    <w:uiPriority w:val="29"/>
    <w:rsid w:val="001A0A52"/>
    <w:rPr>
      <w:i/>
      <w:iCs/>
      <w:color w:val="000000"/>
      <w:sz w:val="22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22FB3"/>
    <w:pPr>
      <w:outlineLvl w:val="9"/>
    </w:pPr>
    <w:rPr>
      <w:color w:val="2E74B5"/>
    </w:rPr>
  </w:style>
  <w:style w:type="paragraph" w:customStyle="1" w:styleId="IntensivesAnfhrungszeichen">
    <w:name w:val="Intensives Anführungszeichen"/>
    <w:basedOn w:val="Standard"/>
    <w:next w:val="Standard"/>
    <w:link w:val="IntensivesZitatZchn"/>
    <w:uiPriority w:val="30"/>
    <w:rsid w:val="00935B69"/>
    <w:pPr>
      <w:spacing w:before="100" w:beforeAutospacing="1" w:after="240"/>
      <w:ind w:right="864"/>
      <w:jc w:val="both"/>
    </w:pPr>
    <w:rPr>
      <w:rFonts w:ascii="Calibri Light" w:eastAsia="SimSun" w:hAnsi="Calibri Light"/>
      <w:b/>
      <w:color w:val="5B9BD5"/>
      <w:sz w:val="28"/>
      <w:szCs w:val="28"/>
    </w:rPr>
  </w:style>
  <w:style w:type="character" w:customStyle="1" w:styleId="IntensivesAnfhrungszeichenZchn">
    <w:name w:val="Intensives Anführungszeichen Zchn"/>
    <w:uiPriority w:val="30"/>
    <w:rsid w:val="001A0A52"/>
    <w:rPr>
      <w:b/>
      <w:bCs/>
      <w:i/>
      <w:iCs/>
      <w:color w:val="4F81BD"/>
      <w:sz w:val="22"/>
      <w:szCs w:val="24"/>
    </w:rPr>
  </w:style>
  <w:style w:type="paragraph" w:styleId="KeinLeerraum">
    <w:name w:val="No Spacing"/>
    <w:uiPriority w:val="1"/>
    <w:qFormat/>
    <w:rsid w:val="00B22FB3"/>
    <w:rPr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qFormat/>
    <w:rsid w:val="003231BE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A0A52"/>
  </w:style>
  <w:style w:type="paragraph" w:customStyle="1" w:styleId="MTDisplayEquation">
    <w:name w:val="MTDisplayEquation"/>
    <w:basedOn w:val="stdText"/>
    <w:next w:val="Standard"/>
    <w:link w:val="MTDisplayEquationZchn"/>
    <w:rsid w:val="0083137C"/>
    <w:pPr>
      <w:tabs>
        <w:tab w:val="center" w:pos="3680"/>
        <w:tab w:val="right" w:pos="7380"/>
      </w:tabs>
    </w:pPr>
  </w:style>
  <w:style w:type="character" w:customStyle="1" w:styleId="MTDisplayEquationZchn">
    <w:name w:val="MTDisplayEquation Zchn"/>
    <w:basedOn w:val="stdTextZchn"/>
    <w:link w:val="MTDisplayEquation"/>
    <w:rsid w:val="0083137C"/>
    <w:rPr>
      <w:rFonts w:ascii="Times New Roman" w:hAnsi="Times New Roman"/>
      <w:color w:val="000000"/>
      <w:sz w:val="21"/>
      <w:szCs w:val="21"/>
    </w:rPr>
  </w:style>
  <w:style w:type="character" w:customStyle="1" w:styleId="HTMLVorformatiertZchn">
    <w:name w:val="HTML Vorformatiert Zchn"/>
    <w:link w:val="HTMLVorformatiert"/>
    <w:uiPriority w:val="99"/>
    <w:rsid w:val="00ED4AB1"/>
    <w:rPr>
      <w:rFonts w:ascii="Courier New" w:eastAsia="Courier New" w:hAnsi="Courier New" w:cs="Courier New"/>
    </w:rPr>
  </w:style>
  <w:style w:type="paragraph" w:customStyle="1" w:styleId="Zwischenberschrift">
    <w:name w:val="Zwischenüberschrift"/>
    <w:basedOn w:val="LEZwischenberschrift"/>
    <w:link w:val="ZwischenberschriftZchn"/>
    <w:rsid w:val="00DE0A98"/>
    <w:rPr>
      <w:lang w:val="en-US"/>
    </w:rPr>
  </w:style>
  <w:style w:type="character" w:customStyle="1" w:styleId="FunotentextZchn">
    <w:name w:val="Fußnotentext Zchn"/>
    <w:link w:val="Funotentext"/>
    <w:rsid w:val="007C10DA"/>
    <w:rPr>
      <w:rFonts w:ascii="Times New Roman" w:hAnsi="Times New Roman"/>
      <w:color w:val="000000"/>
      <w:sz w:val="18"/>
      <w:szCs w:val="21"/>
    </w:rPr>
  </w:style>
  <w:style w:type="character" w:customStyle="1" w:styleId="ZwischenberschriftZchn">
    <w:name w:val="Zwischenüberschrift Zchn"/>
    <w:link w:val="Zwischenberschrift"/>
    <w:rsid w:val="00DE0A98"/>
    <w:rPr>
      <w:rFonts w:ascii="Arial" w:hAnsi="Arial"/>
      <w:b/>
      <w:color w:val="000000"/>
      <w:spacing w:val="2"/>
      <w:sz w:val="21"/>
      <w:lang w:val="en-US" w:eastAsia="de-DE" w:bidi="ar-SA"/>
    </w:rPr>
  </w:style>
  <w:style w:type="paragraph" w:customStyle="1" w:styleId="LEJWQuellcodeberschrift">
    <w:name w:val="LEJW Quellcodeüberschrift"/>
    <w:basedOn w:val="LETextTabellenberschrift"/>
    <w:rsid w:val="00FE5DC6"/>
    <w:pPr>
      <w:spacing w:before="0" w:after="240"/>
    </w:pPr>
    <w:rPr>
      <w:color w:val="auto"/>
    </w:rPr>
  </w:style>
  <w:style w:type="paragraph" w:customStyle="1" w:styleId="LEJWQuelltext">
    <w:name w:val="LEJW Quelltext"/>
    <w:basedOn w:val="LETextnichtproportional"/>
    <w:next w:val="stdText"/>
    <w:rsid w:val="00FE5DC6"/>
    <w:rPr>
      <w:b/>
      <w:lang w:val="en-GB"/>
    </w:rPr>
  </w:style>
  <w:style w:type="paragraph" w:customStyle="1" w:styleId="LEJWQuelltextbreit">
    <w:name w:val="LEJW Quelltext breit"/>
    <w:basedOn w:val="LEJWQuelltext"/>
    <w:rsid w:val="00FE5DC6"/>
    <w:pPr>
      <w:ind w:right="-2892"/>
    </w:pPr>
    <w:rPr>
      <w:bCs/>
      <w:lang w:val="de-DE"/>
    </w:rPr>
  </w:style>
  <w:style w:type="paragraph" w:customStyle="1" w:styleId="QuelltextName">
    <w:name w:val="QuelltextName"/>
    <w:basedOn w:val="Standard"/>
    <w:rsid w:val="00FE5DC6"/>
    <w:pPr>
      <w:jc w:val="right"/>
    </w:pPr>
    <w:rPr>
      <w:szCs w:val="22"/>
    </w:rPr>
  </w:style>
  <w:style w:type="character" w:customStyle="1" w:styleId="LETexthngendkleinZchn">
    <w:name w:val="LE Text hängend klein Zchn"/>
    <w:link w:val="LETexthngendklein"/>
    <w:rsid w:val="000161A6"/>
    <w:rPr>
      <w:bCs/>
      <w:color w:val="000000"/>
      <w:sz w:val="22"/>
      <w:lang w:val="de-DE" w:eastAsia="de-DE" w:bidi="ar-SA"/>
    </w:rPr>
  </w:style>
  <w:style w:type="character" w:customStyle="1" w:styleId="LETexthngendgroZchn">
    <w:name w:val="LE Text hängend groß Zchn"/>
    <w:link w:val="LETexthngendgro"/>
    <w:rsid w:val="000161A6"/>
    <w:rPr>
      <w:bCs/>
      <w:color w:val="000000"/>
      <w:sz w:val="22"/>
      <w:lang w:val="de-DE" w:eastAsia="de-DE" w:bidi="ar-SA"/>
    </w:rPr>
  </w:style>
  <w:style w:type="character" w:customStyle="1" w:styleId="samp">
    <w:name w:val="samp"/>
    <w:basedOn w:val="Absatz-Standardschriftart"/>
    <w:rsid w:val="000161A6"/>
  </w:style>
  <w:style w:type="character" w:styleId="HTMLVariable">
    <w:name w:val="HTML Variable"/>
    <w:rsid w:val="000161A6"/>
    <w:rPr>
      <w:i/>
      <w:iCs/>
    </w:rPr>
  </w:style>
  <w:style w:type="character" w:customStyle="1" w:styleId="berschrift2Zchn">
    <w:name w:val="Überschrift 2 Zchn"/>
    <w:link w:val="berschrift2"/>
    <w:uiPriority w:val="9"/>
    <w:rsid w:val="004242F8"/>
    <w:rPr>
      <w:rFonts w:ascii="Arial" w:eastAsia="SimSun" w:hAnsi="Arial" w:cs="Arial"/>
      <w:color w:val="002060"/>
      <w:sz w:val="28"/>
      <w:szCs w:val="28"/>
    </w:rPr>
  </w:style>
  <w:style w:type="character" w:customStyle="1" w:styleId="Fu-EndnotenberschriftZchn">
    <w:name w:val="Fuß/-Endnotenüberschrift Zchn"/>
    <w:link w:val="Fu-Endnotenberschrift"/>
    <w:rsid w:val="000161A6"/>
    <w:rPr>
      <w:color w:val="000000"/>
      <w:sz w:val="22"/>
      <w:szCs w:val="24"/>
    </w:rPr>
  </w:style>
  <w:style w:type="paragraph" w:customStyle="1" w:styleId="LEAufzhlung">
    <w:name w:val="LE Aufzählung"/>
    <w:basedOn w:val="stdText"/>
    <w:link w:val="LEAufzhlungZchn"/>
    <w:rsid w:val="006A3B39"/>
    <w:pPr>
      <w:numPr>
        <w:numId w:val="2"/>
      </w:numPr>
      <w:tabs>
        <w:tab w:val="left" w:pos="426"/>
      </w:tabs>
    </w:pPr>
    <w:rPr>
      <w:color w:val="auto"/>
    </w:rPr>
  </w:style>
  <w:style w:type="character" w:customStyle="1" w:styleId="LEAufzhlungZchn">
    <w:name w:val="LE Aufzählung Zchn"/>
    <w:basedOn w:val="stdTextZchn"/>
    <w:link w:val="LEAufzhlung"/>
    <w:rsid w:val="006A3B39"/>
    <w:rPr>
      <w:rFonts w:ascii="Times New Roman" w:hAnsi="Times New Roman"/>
      <w:color w:val="000000"/>
      <w:sz w:val="22"/>
      <w:szCs w:val="21"/>
    </w:rPr>
  </w:style>
  <w:style w:type="paragraph" w:customStyle="1" w:styleId="Teilaufgabe">
    <w:name w:val="Teilaufgabe"/>
    <w:basedOn w:val="Standard"/>
    <w:rsid w:val="00DF46B5"/>
    <w:pPr>
      <w:numPr>
        <w:numId w:val="3"/>
      </w:numPr>
    </w:pPr>
  </w:style>
  <w:style w:type="table" w:customStyle="1" w:styleId="Tabellengitternetz1">
    <w:name w:val="Tabellengitternetz1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lengitternetz2">
    <w:name w:val="Tabellengitternetz2"/>
    <w:basedOn w:val="NormaleTabelle"/>
    <w:next w:val="Tabellengitternetz"/>
    <w:uiPriority w:val="59"/>
    <w:rsid w:val="00636F9B"/>
    <w:rPr>
      <w:rFonts w:eastAsia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Glyphenformat">
    <w:name w:val="1_Glyphenformat"/>
    <w:rsid w:val="0062110C"/>
    <w:rPr>
      <w:color w:val="F20032"/>
    </w:rPr>
  </w:style>
  <w:style w:type="paragraph" w:customStyle="1" w:styleId="1Descriptionright">
    <w:name w:val="1_Description right"/>
    <w:basedOn w:val="Standard"/>
    <w:rsid w:val="0062110C"/>
    <w:pPr>
      <w:autoSpaceDE w:val="0"/>
      <w:autoSpaceDN w:val="0"/>
      <w:adjustRightInd w:val="0"/>
      <w:spacing w:after="283" w:line="288" w:lineRule="auto"/>
      <w:jc w:val="right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1Descriptionleft">
    <w:name w:val="1_Description left"/>
    <w:basedOn w:val="Standard"/>
    <w:rsid w:val="003A53FE"/>
    <w:pPr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i/>
      <w:iCs/>
      <w:color w:val="F20032"/>
      <w:sz w:val="16"/>
      <w:szCs w:val="16"/>
    </w:rPr>
  </w:style>
  <w:style w:type="paragraph" w:customStyle="1" w:styleId="Hervorhebung2">
    <w:name w:val="Hervorhebung2"/>
    <w:basedOn w:val="stdText"/>
    <w:link w:val="Hervorhebung2Zchn"/>
    <w:rsid w:val="00B0572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paragraph" w:customStyle="1" w:styleId="LEbung">
    <w:name w:val="LE Übung"/>
    <w:basedOn w:val="LETexteingezogen"/>
    <w:rsid w:val="00C83026"/>
  </w:style>
  <w:style w:type="character" w:customStyle="1" w:styleId="Hervorhebung2Zchn">
    <w:name w:val="Hervorhebung2 Zchn"/>
    <w:basedOn w:val="stdTextZchn"/>
    <w:link w:val="Hervorhebung2"/>
    <w:rsid w:val="00B05722"/>
    <w:rPr>
      <w:rFonts w:ascii="Times New Roman" w:hAnsi="Times New Roman"/>
      <w:color w:val="000000"/>
      <w:sz w:val="21"/>
      <w:szCs w:val="21"/>
    </w:rPr>
  </w:style>
  <w:style w:type="paragraph" w:customStyle="1" w:styleId="LEBAufzhlung">
    <w:name w:val="LE ÜB Aufzählung"/>
    <w:basedOn w:val="stdText"/>
    <w:next w:val="stdText"/>
    <w:rsid w:val="00C83026"/>
    <w:pPr>
      <w:tabs>
        <w:tab w:val="left" w:pos="709"/>
      </w:tabs>
      <w:ind w:left="709" w:hanging="283"/>
    </w:pPr>
  </w:style>
  <w:style w:type="paragraph" w:customStyle="1" w:styleId="LEBAufz">
    <w:name w:val="LE ÜB Aufz"/>
    <w:basedOn w:val="LEAufzhlung"/>
    <w:rsid w:val="008F1001"/>
    <w:pPr>
      <w:tabs>
        <w:tab w:val="clear" w:pos="426"/>
        <w:tab w:val="left" w:pos="567"/>
        <w:tab w:val="left" w:pos="851"/>
      </w:tabs>
      <w:ind w:firstLine="0"/>
    </w:pPr>
  </w:style>
  <w:style w:type="paragraph" w:customStyle="1" w:styleId="LEbH">
    <w:name w:val="LE Üb H"/>
    <w:basedOn w:val="LEJWbung"/>
    <w:rsid w:val="004F2595"/>
    <w:pPr>
      <w:numPr>
        <w:numId w:val="4"/>
      </w:numPr>
    </w:pPr>
  </w:style>
  <w:style w:type="paragraph" w:customStyle="1" w:styleId="LETAB">
    <w:name w:val="LE TAB"/>
    <w:basedOn w:val="LETextTabelle"/>
    <w:link w:val="LETABZchn"/>
    <w:rsid w:val="009E1A36"/>
    <w:pPr>
      <w:spacing w:before="0" w:after="0" w:line="180" w:lineRule="atLeast"/>
    </w:pPr>
    <w:rPr>
      <w:sz w:val="18"/>
    </w:rPr>
  </w:style>
  <w:style w:type="character" w:styleId="SchwacherVerweis">
    <w:name w:val="Subtle Reference"/>
    <w:uiPriority w:val="31"/>
    <w:qFormat/>
    <w:rsid w:val="00B22FB3"/>
    <w:rPr>
      <w:smallCaps/>
      <w:color w:val="404040"/>
    </w:rPr>
  </w:style>
  <w:style w:type="character" w:customStyle="1" w:styleId="LETextTabelleZchn">
    <w:name w:val="LE Text Tabelle Zchn"/>
    <w:link w:val="LETextTabelle"/>
    <w:rsid w:val="009E1A36"/>
    <w:rPr>
      <w:rFonts w:ascii="Arial" w:hAnsi="Arial"/>
      <w:color w:val="000000"/>
      <w:sz w:val="19"/>
    </w:rPr>
  </w:style>
  <w:style w:type="character" w:customStyle="1" w:styleId="LETABZchn">
    <w:name w:val="LE TAB Zchn"/>
    <w:link w:val="LETAB"/>
    <w:rsid w:val="009E1A36"/>
    <w:rPr>
      <w:rFonts w:ascii="Arial" w:hAnsi="Arial"/>
      <w:color w:val="000000"/>
      <w:sz w:val="18"/>
    </w:rPr>
  </w:style>
  <w:style w:type="character" w:styleId="IntensiveHervorhebung">
    <w:name w:val="Intense Emphasis"/>
    <w:uiPriority w:val="21"/>
    <w:qFormat/>
    <w:rsid w:val="00B22FB3"/>
    <w:rPr>
      <w:b/>
      <w:bCs/>
      <w:i/>
      <w:iCs/>
    </w:rPr>
  </w:style>
  <w:style w:type="paragraph" w:customStyle="1" w:styleId="c5">
    <w:name w:val="c5"/>
    <w:basedOn w:val="Standard"/>
    <w:rsid w:val="00513ABB"/>
    <w:pPr>
      <w:spacing w:before="100" w:beforeAutospacing="1" w:after="100" w:afterAutospacing="1"/>
    </w:pPr>
    <w:rPr>
      <w:sz w:val="24"/>
    </w:rPr>
  </w:style>
  <w:style w:type="character" w:customStyle="1" w:styleId="c3">
    <w:name w:val="c3"/>
    <w:rsid w:val="00513ABB"/>
  </w:style>
  <w:style w:type="character" w:customStyle="1" w:styleId="c12">
    <w:name w:val="c12"/>
    <w:rsid w:val="00513ABB"/>
  </w:style>
  <w:style w:type="character" w:customStyle="1" w:styleId="apple-converted-space">
    <w:name w:val="apple-converted-space"/>
    <w:rsid w:val="00B2073C"/>
  </w:style>
  <w:style w:type="paragraph" w:customStyle="1" w:styleId="Quelltext">
    <w:name w:val="Quelltext"/>
    <w:basedOn w:val="Standard"/>
    <w:link w:val="QuelltextZchn"/>
    <w:rsid w:val="00D02DDC"/>
    <w:pPr>
      <w:pBdr>
        <w:top w:val="single" w:sz="4" w:space="4" w:color="1F3864" w:themeColor="accent5" w:themeShade="80"/>
        <w:bottom w:val="single" w:sz="4" w:space="4" w:color="1F3864" w:themeColor="accent5" w:themeShade="80"/>
      </w:pBdr>
      <w:shd w:val="clear" w:color="auto" w:fill="FFFFFF"/>
      <w:tabs>
        <w:tab w:val="left" w:pos="8931"/>
      </w:tabs>
      <w:wordWrap w:val="0"/>
      <w:spacing w:after="60" w:line="170" w:lineRule="atLeast"/>
      <w:ind w:left="142"/>
    </w:pPr>
    <w:rPr>
      <w:rFonts w:ascii="Lucida Console" w:hAnsi="Lucida Console"/>
      <w:color w:val="0000FF"/>
    </w:rPr>
  </w:style>
  <w:style w:type="character" w:customStyle="1" w:styleId="standard0">
    <w:name w:val="standard"/>
    <w:rsid w:val="00B67C24"/>
    <w:rPr>
      <w:sz w:val="22"/>
    </w:rPr>
  </w:style>
  <w:style w:type="character" w:customStyle="1" w:styleId="QuelltextZchn">
    <w:name w:val="Quelltext Zchn"/>
    <w:link w:val="Quelltext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kw">
    <w:name w:val="kw"/>
    <w:rsid w:val="00F875F0"/>
  </w:style>
  <w:style w:type="character" w:customStyle="1" w:styleId="dt">
    <w:name w:val="dt"/>
    <w:rsid w:val="00F875F0"/>
  </w:style>
  <w:style w:type="character" w:customStyle="1" w:styleId="dv">
    <w:name w:val="dv"/>
    <w:rsid w:val="00F875F0"/>
  </w:style>
  <w:style w:type="character" w:customStyle="1" w:styleId="file">
    <w:name w:val="file"/>
    <w:rsid w:val="00CA40CC"/>
  </w:style>
  <w:style w:type="paragraph" w:customStyle="1" w:styleId="Beispiel">
    <w:name w:val="Beispiel"/>
    <w:basedOn w:val="Beschriftung"/>
    <w:link w:val="BeispielZchn"/>
    <w:qFormat/>
    <w:rsid w:val="00B15B48"/>
  </w:style>
  <w:style w:type="character" w:customStyle="1" w:styleId="gnkrckgcgsb">
    <w:name w:val="gnkrckgcgsb"/>
    <w:rsid w:val="00AC5318"/>
  </w:style>
  <w:style w:type="character" w:customStyle="1" w:styleId="BeispielZchn">
    <w:name w:val="Beispiel Zchn"/>
    <w:link w:val="Beispiel"/>
    <w:rsid w:val="00B15B48"/>
    <w:rPr>
      <w:bCs/>
      <w:i/>
      <w:color w:val="000000"/>
      <w:sz w:val="22"/>
      <w:lang w:val="de-DE" w:eastAsia="de-DE" w:bidi="ar-SA"/>
    </w:rPr>
  </w:style>
  <w:style w:type="character" w:styleId="Buchtitel">
    <w:name w:val="Book Title"/>
    <w:uiPriority w:val="33"/>
    <w:qFormat/>
    <w:rsid w:val="00B22FB3"/>
    <w:rPr>
      <w:b/>
      <w:bCs/>
      <w:smallCaps/>
    </w:rPr>
  </w:style>
  <w:style w:type="character" w:customStyle="1" w:styleId="berschrift1Zchn">
    <w:name w:val="Überschrift 1 Zchn"/>
    <w:link w:val="berschrift1"/>
    <w:uiPriority w:val="9"/>
    <w:rsid w:val="00116671"/>
    <w:rPr>
      <w:rFonts w:ascii="Arial" w:eastAsia="SimSun" w:hAnsi="Arial" w:cs="Arial"/>
      <w:color w:val="002060"/>
      <w:sz w:val="36"/>
      <w:szCs w:val="36"/>
    </w:rPr>
  </w:style>
  <w:style w:type="character" w:customStyle="1" w:styleId="berschrift3Zchn">
    <w:name w:val="Überschrift 3 Zchn"/>
    <w:link w:val="berschrift3"/>
    <w:uiPriority w:val="9"/>
    <w:rsid w:val="00EA5E82"/>
    <w:rPr>
      <w:rFonts w:ascii="Arial" w:eastAsia="SimSun" w:hAnsi="Arial" w:cs="Arial"/>
      <w:color w:val="002060"/>
      <w:sz w:val="26"/>
      <w:szCs w:val="26"/>
    </w:rPr>
  </w:style>
  <w:style w:type="character" w:customStyle="1" w:styleId="berschrift4Zchn">
    <w:name w:val="Überschrift 4 Zchn"/>
    <w:link w:val="berschrift4"/>
    <w:uiPriority w:val="9"/>
    <w:rsid w:val="00B22FB3"/>
    <w:rPr>
      <w:rFonts w:ascii="Calibri Light" w:eastAsia="SimSun" w:hAnsi="Calibri Light"/>
      <w:sz w:val="24"/>
      <w:szCs w:val="24"/>
    </w:rPr>
  </w:style>
  <w:style w:type="character" w:customStyle="1" w:styleId="berschrift5Zchn">
    <w:name w:val="Überschrift 5 Zchn"/>
    <w:link w:val="berschrift5"/>
    <w:uiPriority w:val="9"/>
    <w:rsid w:val="00B22FB3"/>
    <w:rPr>
      <w:rFonts w:ascii="Calibri Light" w:eastAsia="SimSun" w:hAnsi="Calibri Light"/>
      <w:i/>
      <w:iCs/>
      <w:sz w:val="22"/>
      <w:szCs w:val="22"/>
    </w:rPr>
  </w:style>
  <w:style w:type="character" w:customStyle="1" w:styleId="berschrift6Zchn">
    <w:name w:val="Überschrift 6 Zchn"/>
    <w:link w:val="berschrift6"/>
    <w:uiPriority w:val="9"/>
    <w:rsid w:val="00B22FB3"/>
    <w:rPr>
      <w:rFonts w:ascii="Calibri Light" w:eastAsia="SimSun" w:hAnsi="Calibri Light"/>
      <w:color w:val="595959"/>
      <w:sz w:val="22"/>
      <w:szCs w:val="21"/>
    </w:rPr>
  </w:style>
  <w:style w:type="character" w:customStyle="1" w:styleId="berschrift7Zchn">
    <w:name w:val="Überschrift 7 Zchn"/>
    <w:link w:val="berschrift7"/>
    <w:uiPriority w:val="9"/>
    <w:rsid w:val="00B22FB3"/>
    <w:rPr>
      <w:rFonts w:ascii="Calibri Light" w:eastAsia="SimSun" w:hAnsi="Calibri Light"/>
      <w:i/>
      <w:iCs/>
      <w:color w:val="595959"/>
      <w:sz w:val="22"/>
      <w:szCs w:val="21"/>
    </w:rPr>
  </w:style>
  <w:style w:type="character" w:customStyle="1" w:styleId="berschrift8Zchn">
    <w:name w:val="Überschrift 8 Zchn"/>
    <w:link w:val="berschrift8"/>
    <w:uiPriority w:val="9"/>
    <w:rsid w:val="00B22FB3"/>
    <w:rPr>
      <w:rFonts w:ascii="Calibri Light" w:eastAsia="SimSun" w:hAnsi="Calibri Light"/>
      <w:smallCaps/>
      <w:color w:val="595959"/>
      <w:sz w:val="22"/>
      <w:szCs w:val="21"/>
    </w:rPr>
  </w:style>
  <w:style w:type="character" w:customStyle="1" w:styleId="berschrift9Zchn">
    <w:name w:val="Überschrift 9 Zchn"/>
    <w:link w:val="berschrift9"/>
    <w:uiPriority w:val="9"/>
    <w:rsid w:val="00B22FB3"/>
    <w:rPr>
      <w:rFonts w:ascii="Calibri Light" w:eastAsia="SimSun" w:hAnsi="Calibri Light"/>
      <w:i/>
      <w:iCs/>
      <w:smallCaps/>
      <w:color w:val="595959"/>
      <w:sz w:val="22"/>
      <w:szCs w:val="21"/>
    </w:rPr>
  </w:style>
  <w:style w:type="character" w:customStyle="1" w:styleId="TitelZchn">
    <w:name w:val="Titel Zchn"/>
    <w:aliases w:val="-Verzeichnis Zchn"/>
    <w:link w:val="Titel"/>
    <w:rsid w:val="00A27CCC"/>
    <w:rPr>
      <w:rFonts w:ascii="Calibri Light" w:eastAsia="SimSun" w:hAnsi="Calibri Light"/>
      <w:color w:val="002060"/>
      <w:spacing w:val="-7"/>
      <w:sz w:val="56"/>
      <w:szCs w:val="80"/>
    </w:rPr>
  </w:style>
  <w:style w:type="character" w:customStyle="1" w:styleId="UntertitelZchn">
    <w:name w:val="Untertitel Zchn"/>
    <w:link w:val="Untertitel"/>
    <w:uiPriority w:val="11"/>
    <w:rsid w:val="00B22FB3"/>
    <w:rPr>
      <w:rFonts w:ascii="Calibri Light" w:eastAsia="SimSun" w:hAnsi="Calibri Light" w:cs="Times New Roman"/>
      <w:color w:val="404040"/>
      <w:sz w:val="30"/>
      <w:szCs w:val="30"/>
    </w:rPr>
  </w:style>
  <w:style w:type="character" w:customStyle="1" w:styleId="ZitatZchn">
    <w:name w:val="Zitat Zchn"/>
    <w:link w:val="Anfhrungszeichen"/>
    <w:uiPriority w:val="29"/>
    <w:rsid w:val="00B22FB3"/>
    <w:rPr>
      <w:i/>
      <w:iCs/>
    </w:rPr>
  </w:style>
  <w:style w:type="character" w:customStyle="1" w:styleId="IntensivesZitatZchn">
    <w:name w:val="Intensives Zitat Zchn"/>
    <w:link w:val="IntensivesAnfhrungszeichen"/>
    <w:uiPriority w:val="30"/>
    <w:rsid w:val="00935B69"/>
    <w:rPr>
      <w:rFonts w:ascii="Calibri Light" w:eastAsia="SimSun" w:hAnsi="Calibri Light" w:cs="Times New Roman"/>
      <w:b/>
      <w:color w:val="5B9BD5"/>
      <w:sz w:val="28"/>
      <w:szCs w:val="28"/>
    </w:rPr>
  </w:style>
  <w:style w:type="character" w:styleId="SchwacheHervorhebung">
    <w:name w:val="Subtle Emphasis"/>
    <w:uiPriority w:val="19"/>
    <w:qFormat/>
    <w:rsid w:val="00B22FB3"/>
    <w:rPr>
      <w:i/>
      <w:iCs/>
      <w:color w:val="595959"/>
    </w:rPr>
  </w:style>
  <w:style w:type="character" w:styleId="IntensiverVerweis">
    <w:name w:val="Intense Reference"/>
    <w:uiPriority w:val="32"/>
    <w:qFormat/>
    <w:rsid w:val="00B22FB3"/>
    <w:rPr>
      <w:b/>
      <w:bCs/>
      <w:smallCaps/>
      <w:u w:val="single"/>
    </w:rPr>
  </w:style>
  <w:style w:type="paragraph" w:customStyle="1" w:styleId="AText">
    <w:name w:val="AText"/>
    <w:basedOn w:val="Standard"/>
    <w:link w:val="ATextZchn"/>
    <w:qFormat/>
    <w:rsid w:val="00C80CDC"/>
    <w:pPr>
      <w:tabs>
        <w:tab w:val="left" w:pos="397"/>
        <w:tab w:val="left" w:pos="794"/>
        <w:tab w:val="left" w:pos="1191"/>
      </w:tabs>
      <w:spacing w:before="120" w:line="280" w:lineRule="atLeast"/>
    </w:pPr>
    <w:rPr>
      <w:rFonts w:eastAsia="MS Mincho"/>
      <w:color w:val="000000"/>
      <w:szCs w:val="20"/>
    </w:rPr>
  </w:style>
  <w:style w:type="paragraph" w:customStyle="1" w:styleId="AufzhlKompakt">
    <w:name w:val="AufzhlKompakt"/>
    <w:basedOn w:val="AText"/>
    <w:link w:val="AufzhlKompaktZchn"/>
    <w:qFormat/>
    <w:rsid w:val="005E0E41"/>
    <w:pPr>
      <w:numPr>
        <w:numId w:val="5"/>
      </w:numPr>
      <w:tabs>
        <w:tab w:val="clear" w:pos="794"/>
        <w:tab w:val="left" w:pos="709"/>
      </w:tabs>
      <w:spacing w:line="240" w:lineRule="auto"/>
      <w:ind w:left="714" w:hanging="357"/>
      <w:contextualSpacing/>
    </w:pPr>
  </w:style>
  <w:style w:type="character" w:customStyle="1" w:styleId="ATextZchn">
    <w:name w:val="AText Zchn"/>
    <w:link w:val="AText"/>
    <w:rsid w:val="00C80CDC"/>
    <w:rPr>
      <w:rFonts w:ascii="Times New Roman" w:eastAsia="MS Mincho" w:hAnsi="Times New Roman"/>
      <w:color w:val="000000"/>
    </w:rPr>
  </w:style>
  <w:style w:type="paragraph" w:customStyle="1" w:styleId="QWord">
    <w:name w:val="QWord"/>
    <w:basedOn w:val="Standard"/>
    <w:link w:val="QWordZchn"/>
    <w:qFormat/>
    <w:rsid w:val="007D2350"/>
    <w:rPr>
      <w:rFonts w:ascii="Consolas" w:hAnsi="Consolas"/>
    </w:rPr>
  </w:style>
  <w:style w:type="character" w:customStyle="1" w:styleId="AufzhlKompaktZchn">
    <w:name w:val="AufzhlKompakt Zchn"/>
    <w:basedOn w:val="ATextZchn"/>
    <w:link w:val="AufzhlKompakt"/>
    <w:rsid w:val="005E0E41"/>
    <w:rPr>
      <w:rFonts w:ascii="Times New Roman" w:eastAsia="MS Mincho" w:hAnsi="Times New Roman"/>
      <w:color w:val="000000"/>
      <w:sz w:val="22"/>
    </w:rPr>
  </w:style>
  <w:style w:type="character" w:customStyle="1" w:styleId="gnkrckgcmrb">
    <w:name w:val="gnkrckgcmrb"/>
    <w:rsid w:val="00D17E49"/>
  </w:style>
  <w:style w:type="character" w:customStyle="1" w:styleId="QWordZchn">
    <w:name w:val="QWord Zchn"/>
    <w:link w:val="QWord"/>
    <w:rsid w:val="007D2350"/>
    <w:rPr>
      <w:rFonts w:ascii="Consolas" w:hAnsi="Consolas"/>
      <w:szCs w:val="21"/>
    </w:rPr>
  </w:style>
  <w:style w:type="character" w:customStyle="1" w:styleId="gnkrckgcmsb">
    <w:name w:val="gnkrckgcmsb"/>
    <w:rsid w:val="00D17E49"/>
  </w:style>
  <w:style w:type="table" w:styleId="TabelleKlassisch2">
    <w:name w:val="Table Classic 2"/>
    <w:basedOn w:val="NormaleTabelle"/>
    <w:rsid w:val="00B6732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ingerckt">
    <w:name w:val="Eingerückt"/>
    <w:basedOn w:val="KeinLeerraum"/>
    <w:link w:val="EingercktZchn"/>
    <w:qFormat/>
    <w:rsid w:val="000E4D8F"/>
    <w:pPr>
      <w:ind w:left="709"/>
    </w:pPr>
    <w:rPr>
      <w:rFonts w:eastAsia="Calibri"/>
      <w:sz w:val="22"/>
      <w:szCs w:val="22"/>
      <w:lang w:eastAsia="en-US"/>
    </w:rPr>
  </w:style>
  <w:style w:type="character" w:customStyle="1" w:styleId="EingercktZchn">
    <w:name w:val="Eingerückt Zchn"/>
    <w:link w:val="Eingerckt"/>
    <w:rsid w:val="000E4D8F"/>
    <w:rPr>
      <w:rFonts w:eastAsia="Calibri"/>
      <w:sz w:val="22"/>
      <w:szCs w:val="22"/>
      <w:lang w:eastAsia="en-US"/>
    </w:rPr>
  </w:style>
  <w:style w:type="character" w:customStyle="1" w:styleId="mw-headline">
    <w:name w:val="mw-headline"/>
    <w:rsid w:val="005C1DEC"/>
  </w:style>
  <w:style w:type="paragraph" w:customStyle="1" w:styleId="Markiert1">
    <w:name w:val="Markiert 1"/>
    <w:basedOn w:val="stdText"/>
    <w:link w:val="Markiert1Zchn"/>
    <w:qFormat/>
    <w:rsid w:val="002A6306"/>
    <w:rPr>
      <w:caps/>
      <w:color w:val="1F4E79"/>
      <w:szCs w:val="22"/>
    </w:rPr>
  </w:style>
  <w:style w:type="paragraph" w:customStyle="1" w:styleId="Fuss">
    <w:name w:val="Fuss"/>
    <w:basedOn w:val="Funotentext"/>
    <w:link w:val="FussZchn"/>
    <w:rsid w:val="0023412D"/>
    <w:pPr>
      <w:spacing w:before="120"/>
    </w:pPr>
  </w:style>
  <w:style w:type="character" w:customStyle="1" w:styleId="Markiert1Zchn">
    <w:name w:val="Markiert 1 Zchn"/>
    <w:link w:val="Markiert1"/>
    <w:rsid w:val="002A6306"/>
    <w:rPr>
      <w:rFonts w:ascii="Times New Roman" w:hAnsi="Times New Roman"/>
      <w:caps/>
      <w:color w:val="1F4E79"/>
      <w:sz w:val="22"/>
      <w:szCs w:val="22"/>
    </w:rPr>
  </w:style>
  <w:style w:type="paragraph" w:customStyle="1" w:styleId="AufgabeH1">
    <w:name w:val="Aufgabe_H1"/>
    <w:basedOn w:val="Standard"/>
    <w:link w:val="AufgabeH1Zchn"/>
    <w:qFormat/>
    <w:rsid w:val="00770B24"/>
    <w:pPr>
      <w:spacing w:before="360"/>
    </w:pPr>
    <w:rPr>
      <w:b/>
      <w:color w:val="660033"/>
      <w:sz w:val="24"/>
      <w:szCs w:val="24"/>
    </w:rPr>
  </w:style>
  <w:style w:type="character" w:customStyle="1" w:styleId="FussZchn">
    <w:name w:val="Fuss Zchn"/>
    <w:link w:val="Fuss"/>
    <w:rsid w:val="0023412D"/>
    <w:rPr>
      <w:color w:val="000000"/>
      <w:sz w:val="19"/>
      <w:szCs w:val="21"/>
      <w:lang w:val="de-DE" w:eastAsia="de-DE" w:bidi="ar-SA"/>
    </w:rPr>
  </w:style>
  <w:style w:type="paragraph" w:customStyle="1" w:styleId="AufzhlungText">
    <w:name w:val="AufzählungText"/>
    <w:basedOn w:val="stdText"/>
    <w:rsid w:val="00DA6BB2"/>
    <w:pPr>
      <w:numPr>
        <w:numId w:val="6"/>
      </w:numPr>
    </w:pPr>
  </w:style>
  <w:style w:type="character" w:customStyle="1" w:styleId="AufgabeH1Zchn">
    <w:name w:val="Aufgabe_H1 Zchn"/>
    <w:link w:val="AufgabeH1"/>
    <w:rsid w:val="00770B24"/>
    <w:rPr>
      <w:rFonts w:ascii="Times New Roman" w:hAnsi="Times New Roman"/>
      <w:b/>
      <w:color w:val="660033"/>
      <w:sz w:val="24"/>
      <w:szCs w:val="24"/>
    </w:rPr>
  </w:style>
  <w:style w:type="paragraph" w:customStyle="1" w:styleId="Aufzhl">
    <w:name w:val="Aufzhl"/>
    <w:basedOn w:val="stdText"/>
    <w:link w:val="AufzhlZchn"/>
    <w:qFormat/>
    <w:rsid w:val="00F92C14"/>
    <w:pPr>
      <w:numPr>
        <w:numId w:val="8"/>
      </w:numPr>
    </w:pPr>
  </w:style>
  <w:style w:type="paragraph" w:customStyle="1" w:styleId="TODO">
    <w:name w:val="TO DO"/>
    <w:basedOn w:val="Standard"/>
    <w:link w:val="TODOZchn"/>
    <w:qFormat/>
    <w:rsid w:val="00F808D8"/>
    <w:rPr>
      <w:b/>
      <w:i/>
      <w:color w:val="FF0000"/>
      <w:sz w:val="36"/>
      <w:szCs w:val="36"/>
    </w:rPr>
  </w:style>
  <w:style w:type="character" w:customStyle="1" w:styleId="AufzhlZchn">
    <w:name w:val="Aufzhl Zchn"/>
    <w:basedOn w:val="stdTextZchn"/>
    <w:link w:val="Aufzhl"/>
    <w:rsid w:val="00F92C14"/>
    <w:rPr>
      <w:rFonts w:ascii="Times New Roman" w:hAnsi="Times New Roman"/>
      <w:color w:val="000000"/>
      <w:sz w:val="22"/>
      <w:szCs w:val="21"/>
    </w:rPr>
  </w:style>
  <w:style w:type="character" w:customStyle="1" w:styleId="text-base">
    <w:name w:val="text-base"/>
    <w:rsid w:val="006E7FDA"/>
  </w:style>
  <w:style w:type="character" w:customStyle="1" w:styleId="TODOZchn">
    <w:name w:val="TO DO Zchn"/>
    <w:link w:val="TODO"/>
    <w:rsid w:val="00F808D8"/>
    <w:rPr>
      <w:rFonts w:ascii="Times New Roman" w:hAnsi="Times New Roman"/>
      <w:b/>
      <w:i/>
      <w:color w:val="FF0000"/>
      <w:sz w:val="36"/>
      <w:szCs w:val="36"/>
    </w:rPr>
  </w:style>
  <w:style w:type="paragraph" w:customStyle="1" w:styleId="AufzhlMarkiert">
    <w:name w:val="AufzhlMarkiert"/>
    <w:basedOn w:val="Standard"/>
    <w:link w:val="AufzhlMarkiertZchn"/>
    <w:qFormat/>
    <w:rsid w:val="00E145C5"/>
    <w:pPr>
      <w:numPr>
        <w:numId w:val="9"/>
      </w:numPr>
      <w:shd w:val="clear" w:color="auto" w:fill="EDEDED"/>
      <w:spacing w:after="360" w:line="360" w:lineRule="auto"/>
      <w:ind w:left="1071" w:hanging="357"/>
      <w:contextualSpacing/>
    </w:pPr>
    <w:rPr>
      <w:color w:val="000000"/>
      <w:szCs w:val="20"/>
    </w:rPr>
  </w:style>
  <w:style w:type="character" w:styleId="HTMLTastatur">
    <w:name w:val="HTML Keyboard"/>
    <w:uiPriority w:val="99"/>
    <w:unhideWhenUsed/>
    <w:rsid w:val="001E71FE"/>
    <w:rPr>
      <w:rFonts w:ascii="Courier New" w:eastAsia="Times New Roman" w:hAnsi="Courier New" w:cs="Courier New"/>
      <w:sz w:val="20"/>
      <w:szCs w:val="20"/>
    </w:rPr>
  </w:style>
  <w:style w:type="character" w:customStyle="1" w:styleId="AufzhlMarkiertZchn">
    <w:name w:val="AufzhlMarkiert Zchn"/>
    <w:link w:val="AufzhlMarkiert"/>
    <w:rsid w:val="00E145C5"/>
    <w:rPr>
      <w:rFonts w:ascii="Times New Roman" w:hAnsi="Times New Roman"/>
      <w:color w:val="000000"/>
      <w:sz w:val="22"/>
      <w:shd w:val="clear" w:color="auto" w:fill="EDEDED"/>
    </w:rPr>
  </w:style>
  <w:style w:type="paragraph" w:customStyle="1" w:styleId="QT2">
    <w:name w:val="QT2"/>
    <w:basedOn w:val="Quelltext"/>
    <w:link w:val="QT2Zchn"/>
    <w:rsid w:val="003F21E1"/>
    <w:pPr>
      <w:spacing w:line="240" w:lineRule="auto"/>
      <w:ind w:left="170"/>
    </w:pPr>
  </w:style>
  <w:style w:type="paragraph" w:customStyle="1" w:styleId="QT3">
    <w:name w:val="QT3"/>
    <w:basedOn w:val="Quelltext"/>
    <w:next w:val="AText"/>
    <w:link w:val="QT3Zchn"/>
    <w:qFormat/>
    <w:rsid w:val="00EA5E82"/>
    <w:pPr>
      <w:spacing w:before="120" w:after="240" w:line="336" w:lineRule="auto"/>
      <w:ind w:right="-567"/>
      <w:contextualSpacing/>
    </w:pPr>
  </w:style>
  <w:style w:type="character" w:customStyle="1" w:styleId="QT2Zchn">
    <w:name w:val="QT2 Zchn"/>
    <w:basedOn w:val="QuelltextZchn"/>
    <w:link w:val="QT2"/>
    <w:rsid w:val="003F21E1"/>
    <w:rPr>
      <w:rFonts w:ascii="Lucida Console" w:hAnsi="Lucida Console"/>
      <w:color w:val="0000FF"/>
      <w:sz w:val="21"/>
      <w:szCs w:val="21"/>
      <w:shd w:val="clear" w:color="auto" w:fill="FFFFFF"/>
    </w:rPr>
  </w:style>
  <w:style w:type="character" w:customStyle="1" w:styleId="QT3Zchn">
    <w:name w:val="QT3 Zchn"/>
    <w:basedOn w:val="QuelltextZchn"/>
    <w:link w:val="QT3"/>
    <w:rsid w:val="00EA5E82"/>
    <w:rPr>
      <w:rFonts w:ascii="Lucida Console" w:hAnsi="Lucida Console"/>
      <w:color w:val="0000FF"/>
      <w:sz w:val="21"/>
      <w:szCs w:val="21"/>
      <w:shd w:val="clear" w:color="auto" w:fill="FFFFFF"/>
    </w:rPr>
  </w:style>
  <w:style w:type="paragraph" w:customStyle="1" w:styleId="emph1">
    <w:name w:val="emph1"/>
    <w:basedOn w:val="AText"/>
    <w:link w:val="emph1Zchn"/>
    <w:qFormat/>
    <w:rsid w:val="002A7222"/>
    <w:rPr>
      <w:i/>
    </w:rPr>
  </w:style>
  <w:style w:type="paragraph" w:customStyle="1" w:styleId="emphColor">
    <w:name w:val="emphColor"/>
    <w:basedOn w:val="AText"/>
    <w:link w:val="emphColorZchn"/>
    <w:qFormat/>
    <w:rsid w:val="008774B1"/>
    <w:rPr>
      <w:i/>
      <w:color w:val="003300"/>
    </w:rPr>
  </w:style>
  <w:style w:type="character" w:customStyle="1" w:styleId="emph1Zchn">
    <w:name w:val="emph1 Zchn"/>
    <w:basedOn w:val="ATextZchn"/>
    <w:link w:val="emph1"/>
    <w:rsid w:val="002A7222"/>
    <w:rPr>
      <w:rFonts w:ascii="Times New Roman" w:eastAsia="MS Mincho" w:hAnsi="Times New Roman"/>
      <w:i/>
      <w:color w:val="000000"/>
      <w:sz w:val="22"/>
    </w:rPr>
  </w:style>
  <w:style w:type="paragraph" w:customStyle="1" w:styleId="emphH1">
    <w:name w:val="emphH1"/>
    <w:basedOn w:val="IntensivesAnfhrungszeichen"/>
    <w:link w:val="emphH1Zchn"/>
    <w:qFormat/>
    <w:rsid w:val="00B60A90"/>
    <w:rPr>
      <w:color w:val="002060"/>
    </w:rPr>
  </w:style>
  <w:style w:type="character" w:customStyle="1" w:styleId="emphColorZchn">
    <w:name w:val="emphColor Zchn"/>
    <w:basedOn w:val="Absatz-Standardschriftart"/>
    <w:link w:val="emphColor"/>
    <w:rsid w:val="008774B1"/>
    <w:rPr>
      <w:rFonts w:ascii="Times New Roman" w:eastAsia="MS Mincho" w:hAnsi="Times New Roman"/>
      <w:i/>
      <w:color w:val="003300"/>
      <w:sz w:val="22"/>
    </w:rPr>
  </w:style>
  <w:style w:type="character" w:customStyle="1" w:styleId="emphH1Zchn">
    <w:name w:val="emphH1 Zchn"/>
    <w:basedOn w:val="IntensivesZitatZchn"/>
    <w:link w:val="emphH1"/>
    <w:rsid w:val="00B60A90"/>
    <w:rPr>
      <w:rFonts w:ascii="Calibri Light" w:eastAsia="SimSun" w:hAnsi="Calibri Light" w:cs="Times New Roman"/>
      <w:b/>
      <w:color w:val="002060"/>
      <w:sz w:val="28"/>
      <w:szCs w:val="28"/>
    </w:rPr>
  </w:style>
  <w:style w:type="paragraph" w:customStyle="1" w:styleId="QWords">
    <w:name w:val="QWords"/>
    <w:basedOn w:val="QWord"/>
    <w:next w:val="Standard"/>
    <w:link w:val="QWordsZchn"/>
    <w:qFormat/>
    <w:rsid w:val="0049639F"/>
    <w:pPr>
      <w:ind w:left="568"/>
      <w:contextualSpacing/>
    </w:pPr>
  </w:style>
  <w:style w:type="character" w:customStyle="1" w:styleId="QWordsZchn">
    <w:name w:val="QWords Zchn"/>
    <w:basedOn w:val="QWordZchn"/>
    <w:link w:val="QWords"/>
    <w:rsid w:val="0049639F"/>
    <w:rPr>
      <w:rFonts w:ascii="Consolas" w:hAnsi="Consolas"/>
      <w:szCs w:val="21"/>
    </w:rPr>
  </w:style>
  <w:style w:type="character" w:customStyle="1" w:styleId="gnkrckgcasb">
    <w:name w:val="gnkrckgcasb"/>
    <w:basedOn w:val="Absatz-Standardschriftart"/>
    <w:rsid w:val="00D36FC0"/>
  </w:style>
  <w:style w:type="character" w:styleId="Platzhaltertext">
    <w:name w:val="Placeholder Text"/>
    <w:basedOn w:val="Absatz-Standardschriftart"/>
    <w:uiPriority w:val="99"/>
    <w:semiHidden/>
    <w:rsid w:val="00A64F90"/>
    <w:rPr>
      <w:color w:val="808080"/>
    </w:rPr>
  </w:style>
  <w:style w:type="table" w:styleId="Tabellenraster">
    <w:name w:val="Table Grid"/>
    <w:basedOn w:val="NormaleTabelle"/>
    <w:rsid w:val="00230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ÜText"/>
    <w:basedOn w:val="Aufzhl"/>
    <w:link w:val="TextZchn"/>
    <w:qFormat/>
    <w:rsid w:val="00230917"/>
    <w:pPr>
      <w:numPr>
        <w:numId w:val="0"/>
      </w:numPr>
    </w:pPr>
  </w:style>
  <w:style w:type="paragraph" w:customStyle="1" w:styleId="StdEinzug">
    <w:name w:val="StdEinzug"/>
    <w:basedOn w:val="Standard"/>
    <w:link w:val="StdEinzugZchn"/>
    <w:qFormat/>
    <w:rsid w:val="00B61CB5"/>
    <w:pPr>
      <w:ind w:left="709"/>
    </w:pPr>
  </w:style>
  <w:style w:type="character" w:customStyle="1" w:styleId="TextZchn">
    <w:name w:val="ÜText Zchn"/>
    <w:basedOn w:val="AufzhlZchn"/>
    <w:link w:val="Text"/>
    <w:rsid w:val="00230917"/>
    <w:rPr>
      <w:rFonts w:ascii="Times New Roman" w:hAnsi="Times New Roman"/>
      <w:color w:val="000000"/>
      <w:sz w:val="22"/>
      <w:szCs w:val="21"/>
    </w:rPr>
  </w:style>
  <w:style w:type="table" w:styleId="Listentabelle1hellAkzent1">
    <w:name w:val="List Table 1 Light Accent 1"/>
    <w:basedOn w:val="NormaleTabelle"/>
    <w:uiPriority w:val="46"/>
    <w:rsid w:val="00F91FA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tdEinzugZchn">
    <w:name w:val="StdEinzug Zchn"/>
    <w:basedOn w:val="Absatz-Standardschriftart"/>
    <w:link w:val="StdEinzug"/>
    <w:rsid w:val="00B61CB5"/>
    <w:rPr>
      <w:rFonts w:ascii="Times New Roman" w:hAnsi="Times New Roman"/>
      <w:szCs w:val="21"/>
    </w:rPr>
  </w:style>
  <w:style w:type="paragraph" w:customStyle="1" w:styleId="AufgNr">
    <w:name w:val="AufgNr"/>
    <w:basedOn w:val="Listenabsatz"/>
    <w:link w:val="AufgNrZchn"/>
    <w:qFormat/>
    <w:rsid w:val="00770B24"/>
    <w:pPr>
      <w:numPr>
        <w:numId w:val="10"/>
      </w:numPr>
      <w:spacing w:before="240"/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71013D"/>
    <w:rPr>
      <w:rFonts w:ascii="Times New Roman" w:hAnsi="Times New Roman"/>
      <w:sz w:val="22"/>
      <w:szCs w:val="21"/>
    </w:rPr>
  </w:style>
  <w:style w:type="character" w:customStyle="1" w:styleId="AufgNrZchn">
    <w:name w:val="AufgNr Zchn"/>
    <w:basedOn w:val="ListenabsatzZchn"/>
    <w:link w:val="AufgNr"/>
    <w:rsid w:val="00770B24"/>
    <w:rPr>
      <w:rFonts w:ascii="Times New Roman" w:hAnsi="Times New Roman"/>
      <w:sz w:val="22"/>
      <w:szCs w:val="21"/>
    </w:rPr>
  </w:style>
  <w:style w:type="paragraph" w:customStyle="1" w:styleId="QT3klein">
    <w:name w:val="QT3klein"/>
    <w:basedOn w:val="QT3"/>
    <w:link w:val="QT3kleinZchn"/>
    <w:qFormat/>
    <w:rsid w:val="00457514"/>
    <w:pPr>
      <w:tabs>
        <w:tab w:val="left" w:pos="1701"/>
        <w:tab w:val="left" w:pos="2268"/>
        <w:tab w:val="left" w:pos="2835"/>
      </w:tabs>
      <w:spacing w:before="0" w:after="60" w:line="200" w:lineRule="exact"/>
    </w:pPr>
    <w:rPr>
      <w:sz w:val="18"/>
      <w:szCs w:val="18"/>
    </w:rPr>
  </w:style>
  <w:style w:type="character" w:customStyle="1" w:styleId="QT3kleinZchn">
    <w:name w:val="QT3klein Zchn"/>
    <w:basedOn w:val="QT3Zchn"/>
    <w:link w:val="QT3klein"/>
    <w:rsid w:val="00457514"/>
    <w:rPr>
      <w:rFonts w:ascii="Lucida Console" w:hAnsi="Lucida Console"/>
      <w:color w:val="0000FF"/>
      <w:sz w:val="18"/>
      <w:szCs w:val="18"/>
      <w:shd w:val="clear" w:color="auto" w:fill="FFFFFF"/>
    </w:rPr>
  </w:style>
  <w:style w:type="character" w:customStyle="1" w:styleId="gd15mcfcktb">
    <w:name w:val="gd15mcfcktb"/>
    <w:basedOn w:val="Absatz-Standardschriftart"/>
    <w:rsid w:val="006516B0"/>
  </w:style>
  <w:style w:type="character" w:customStyle="1" w:styleId="gd15mcfceub">
    <w:name w:val="gd15mcfceub"/>
    <w:basedOn w:val="Absatz-Standardschriftart"/>
    <w:rsid w:val="006516B0"/>
  </w:style>
  <w:style w:type="character" w:customStyle="1" w:styleId="gd15mcfckub">
    <w:name w:val="gd15mcfckub"/>
    <w:basedOn w:val="Absatz-Standardschriftart"/>
    <w:rsid w:val="006516B0"/>
  </w:style>
  <w:style w:type="character" w:customStyle="1" w:styleId="st">
    <w:name w:val="st"/>
    <w:basedOn w:val="Absatz-Standardschriftart"/>
    <w:rsid w:val="00E50649"/>
  </w:style>
  <w:style w:type="character" w:customStyle="1" w:styleId="gd15mcfcotb">
    <w:name w:val="gd15mcfcotb"/>
    <w:basedOn w:val="Absatz-Standardschriftart"/>
    <w:rsid w:val="004C1987"/>
  </w:style>
  <w:style w:type="paragraph" w:customStyle="1" w:styleId="Aufgabe">
    <w:name w:val="Aufgabe"/>
    <w:basedOn w:val="Standard"/>
    <w:link w:val="AufgabeZchn"/>
    <w:qFormat/>
    <w:rsid w:val="00927A2C"/>
    <w:pPr>
      <w:widowControl w:val="0"/>
      <w:numPr>
        <w:numId w:val="16"/>
      </w:numPr>
      <w:spacing w:before="320" w:after="0"/>
      <w:ind w:left="284" w:hanging="284"/>
    </w:pPr>
    <w:rPr>
      <w:szCs w:val="20"/>
    </w:rPr>
  </w:style>
  <w:style w:type="character" w:customStyle="1" w:styleId="AufgabeZchn">
    <w:name w:val="Aufgabe Zchn"/>
    <w:link w:val="Aufgabe"/>
    <w:rsid w:val="00927A2C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8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6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6748">
          <w:marLeft w:val="0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815">
              <w:marLeft w:val="75"/>
              <w:marRight w:val="15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7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60944">
          <w:marLeft w:val="0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0436">
              <w:marLeft w:val="75"/>
              <w:marRight w:val="15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0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3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362053">
          <w:marLeft w:val="0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61588">
              <w:marLeft w:val="75"/>
              <w:marRight w:val="15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8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46856">
          <w:marLeft w:val="0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8899">
              <w:marLeft w:val="75"/>
              <w:marRight w:val="15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2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09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5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v-r.hadley.nz/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ms\Documents\Benutzerdefinierte%20Office-Vorlagen\jwle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A92EFEADDDA41E99D8A3DEA665D4E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8767A9-747D-4C4D-915F-5E9910BED441}"/>
      </w:docPartPr>
      <w:docPartBody>
        <w:p w:rsidR="00734020" w:rsidRDefault="009206F6">
          <w:r w:rsidRPr="0017752C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F6"/>
    <w:rsid w:val="0005445F"/>
    <w:rsid w:val="001F1C45"/>
    <w:rsid w:val="00227F75"/>
    <w:rsid w:val="002376EC"/>
    <w:rsid w:val="0028714E"/>
    <w:rsid w:val="002F49C9"/>
    <w:rsid w:val="00300572"/>
    <w:rsid w:val="00315CD4"/>
    <w:rsid w:val="003503F7"/>
    <w:rsid w:val="00375D6F"/>
    <w:rsid w:val="00391249"/>
    <w:rsid w:val="003D4DDF"/>
    <w:rsid w:val="003E54F1"/>
    <w:rsid w:val="005C68F0"/>
    <w:rsid w:val="00734020"/>
    <w:rsid w:val="008A7CC8"/>
    <w:rsid w:val="009206F6"/>
    <w:rsid w:val="009227C6"/>
    <w:rsid w:val="00961DBF"/>
    <w:rsid w:val="00971E4E"/>
    <w:rsid w:val="00A471ED"/>
    <w:rsid w:val="00A81104"/>
    <w:rsid w:val="00AC4F94"/>
    <w:rsid w:val="00AD2B01"/>
    <w:rsid w:val="00B5103A"/>
    <w:rsid w:val="00C2020E"/>
    <w:rsid w:val="00C43D18"/>
    <w:rsid w:val="00CB754F"/>
    <w:rsid w:val="00E6360B"/>
    <w:rsid w:val="00F047C1"/>
    <w:rsid w:val="00F04A44"/>
    <w:rsid w:val="00F360D5"/>
    <w:rsid w:val="00FB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206F6"/>
    <w:rPr>
      <w:rFonts w:cs="Times New Roman"/>
      <w:sz w:val="3276"/>
      <w:szCs w:val="327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206F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A36D76-FDFA-4373-B10D-C9E8182E3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jwle1.dotx</Template>
  <TotalTime>0</TotalTime>
  <Pages>3</Pages>
  <Words>583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Programmierung für statistische Datenanalyse, Übung 10</vt:lpstr>
    </vt:vector>
  </TitlesOfParts>
  <Company>FH Südwestfalen</Company>
  <LinksUpToDate>false</LinksUpToDate>
  <CharactersWithSpaces>4253</CharactersWithSpaces>
  <SharedDoc>false</SharedDoc>
  <HLinks>
    <vt:vector size="156" baseType="variant">
      <vt:variant>
        <vt:i4>5701708</vt:i4>
      </vt:variant>
      <vt:variant>
        <vt:i4>141</vt:i4>
      </vt:variant>
      <vt:variant>
        <vt:i4>0</vt:i4>
      </vt:variant>
      <vt:variant>
        <vt:i4>5</vt:i4>
      </vt:variant>
      <vt:variant>
        <vt:lpwstr>https://jef.works/R-style-guide/</vt:lpwstr>
      </vt:variant>
      <vt:variant>
        <vt:lpwstr/>
      </vt:variant>
      <vt:variant>
        <vt:i4>7536696</vt:i4>
      </vt:variant>
      <vt:variant>
        <vt:i4>126</vt:i4>
      </vt:variant>
      <vt:variant>
        <vt:i4>0</vt:i4>
      </vt:variant>
      <vt:variant>
        <vt:i4>5</vt:i4>
      </vt:variant>
      <vt:variant>
        <vt:lpwstr>https://www.rstudio.com/products/rstudio/download/</vt:lpwstr>
      </vt:variant>
      <vt:variant>
        <vt:lpwstr/>
      </vt:variant>
      <vt:variant>
        <vt:i4>917570</vt:i4>
      </vt:variant>
      <vt:variant>
        <vt:i4>123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120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917570</vt:i4>
      </vt:variant>
      <vt:variant>
        <vt:i4>117</vt:i4>
      </vt:variant>
      <vt:variant>
        <vt:i4>0</vt:i4>
      </vt:variant>
      <vt:variant>
        <vt:i4>5</vt:i4>
      </vt:variant>
      <vt:variant>
        <vt:lpwstr>https://cran.rstudio.com/</vt:lpwstr>
      </vt:variant>
      <vt:variant>
        <vt:lpwstr/>
      </vt:variant>
      <vt:variant>
        <vt:i4>1966129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_Toc15305468</vt:lpwstr>
      </vt:variant>
      <vt:variant>
        <vt:i4>1114161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_Toc15305467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_Toc15305466</vt:lpwstr>
      </vt:variant>
      <vt:variant>
        <vt:i4>1245233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_Toc15305465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_Toc15305464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_Toc15305463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_Toc15305462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_Toc15305461</vt:lpwstr>
      </vt:variant>
      <vt:variant>
        <vt:i4>1441841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_Toc15305460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_Toc15305459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_Toc15305458</vt:lpwstr>
      </vt:variant>
      <vt:variant>
        <vt:i4>1114162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_Toc15305457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_Toc15305456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_Toc15305455</vt:lpwstr>
      </vt:variant>
      <vt:variant>
        <vt:i4>1179698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_Toc15305454</vt:lpwstr>
      </vt:variant>
      <vt:variant>
        <vt:i4>1376306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_Toc15305453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_Toc15305452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_Toc15305451</vt:lpwstr>
      </vt:variant>
      <vt:variant>
        <vt:i4>1441842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_Toc15305450</vt:lpwstr>
      </vt:variant>
      <vt:variant>
        <vt:i4>3276884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https://de.wikipedia.org/wiki/R_(Programmiersprache)</vt:lpwstr>
      </vt:variant>
      <vt:variant>
        <vt:lpwstr/>
      </vt:variant>
      <vt:variant>
        <vt:i4>5439508</vt:i4>
      </vt:variant>
      <vt:variant>
        <vt:i4>0</vt:i4>
      </vt:variant>
      <vt:variant>
        <vt:i4>0</vt:i4>
      </vt:variant>
      <vt:variant>
        <vt:i4>5</vt:i4>
      </vt:variant>
      <vt:variant>
        <vt:lpwstr>https://www.quora.com/What-is-the-difference-between-a-library-and-a-package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Programmierung für statistische Datenanalyse, Übung 10</dc:title>
  <dc:subject/>
  <dc:creator>willms</dc:creator>
  <cp:keywords/>
  <cp:lastModifiedBy>J Willms</cp:lastModifiedBy>
  <cp:revision>4</cp:revision>
  <cp:lastPrinted>2019-10-04T11:13:00Z</cp:lastPrinted>
  <dcterms:created xsi:type="dcterms:W3CDTF">2020-01-09T12:54:00Z</dcterms:created>
  <dcterms:modified xsi:type="dcterms:W3CDTF">2020-07-22T14:02:00Z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halten von">
    <vt:lpwstr>IfV NRW</vt:lpwstr>
  </property>
  <property fmtid="{D5CDD505-2E9C-101B-9397-08002B2CF9AE}" pid="3" name="Eigentümer">
    <vt:lpwstr>IfV NRW</vt:lpwstr>
  </property>
  <property fmtid="{D5CDD505-2E9C-101B-9397-08002B2CF9AE}" pid="4" name="MTWinEqns">
    <vt:bool>true</vt:bool>
  </property>
</Properties>
</file>