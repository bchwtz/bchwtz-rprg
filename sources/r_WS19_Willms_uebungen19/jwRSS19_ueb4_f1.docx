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4F31BFA6" w:rsidR="0017335C" w:rsidRDefault="0017335C" w:rsidP="00A64F90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Übungen zu Kapitel </w:t>
      </w:r>
      <w:r w:rsidR="00E72794">
        <w:rPr>
          <w:b/>
          <w:sz w:val="48"/>
          <w:szCs w:val="48"/>
        </w:rPr>
        <w:t>4</w:t>
      </w:r>
      <w:r w:rsidR="00C03D9F">
        <w:rPr>
          <w:b/>
          <w:sz w:val="48"/>
          <w:szCs w:val="48"/>
        </w:rPr>
        <w:t xml:space="preserve"> </w:t>
      </w:r>
    </w:p>
    <w:p w14:paraId="04987273" w14:textId="76A1B72C" w:rsidR="006129AD" w:rsidRDefault="006129AD" w:rsidP="00230CEE">
      <w:bookmarkStart w:id="1" w:name="jwTitle"/>
      <w:bookmarkEnd w:id="1"/>
    </w:p>
    <w:p w14:paraId="39B87CA3" w14:textId="6B8627DC" w:rsidR="00124295" w:rsidRDefault="007032E8" w:rsidP="009E6B22">
      <w:pPr>
        <w:pStyle w:val="AufgabeH1"/>
        <w:rPr>
          <w:noProof/>
        </w:rPr>
      </w:pPr>
      <w:r>
        <w:t>Aufgabe</w:t>
      </w:r>
      <w:r w:rsidR="008D1FC7">
        <w:t xml:space="preserve"> </w:t>
      </w:r>
      <w:fldSimple w:instr=" SEQ  Aufagbe \* MERGEFORMAT ">
        <w:r w:rsidR="00924084">
          <w:rPr>
            <w:noProof/>
          </w:rPr>
          <w:t>1</w:t>
        </w:r>
      </w:fldSimple>
    </w:p>
    <w:p w14:paraId="4D1209A7" w14:textId="22B8BC60" w:rsidR="00E72794" w:rsidRDefault="00E72794" w:rsidP="00DF3BD3">
      <w:pPr>
        <w:pStyle w:val="Text"/>
      </w:pPr>
      <w:r>
        <w:t>Was wird zurückgegeben?</w:t>
      </w:r>
    </w:p>
    <w:p w14:paraId="59D980BA" w14:textId="054E4A33" w:rsidR="00DF3BD3" w:rsidRDefault="00E72794" w:rsidP="00770B24">
      <w:pPr>
        <w:pStyle w:val="QT3"/>
      </w:pP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1:8%%2 == 0, </w:t>
      </w:r>
      <w:proofErr w:type="spellStart"/>
      <w:r>
        <w:t>letters</w:t>
      </w:r>
      <w:proofErr w:type="spellEnd"/>
      <w:r>
        <w:t>, LETTERS)</w:t>
      </w:r>
    </w:p>
    <w:p w14:paraId="36C90A58" w14:textId="58FD0AB0" w:rsidR="00DF3BD3" w:rsidRDefault="00614682" w:rsidP="00DF3BD3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2</w:t>
        </w:r>
      </w:fldSimple>
      <w:r w:rsidR="00DF3BD3">
        <w:rPr>
          <w:noProof/>
        </w:rPr>
        <w:t xml:space="preserve"> </w:t>
      </w:r>
    </w:p>
    <w:p w14:paraId="4E0544EE" w14:textId="05374AE3" w:rsidR="00DF3BD3" w:rsidRDefault="00DF3BD3" w:rsidP="008D7F92">
      <w:pPr>
        <w:pStyle w:val="AText"/>
        <w:numPr>
          <w:ilvl w:val="0"/>
          <w:numId w:val="17"/>
        </w:numPr>
        <w:tabs>
          <w:tab w:val="clear" w:pos="794"/>
          <w:tab w:val="left" w:pos="567"/>
        </w:tabs>
        <w:ind w:left="426" w:hanging="426"/>
      </w:pPr>
      <w:r>
        <w:t>Was wird ausgegeben?</w:t>
      </w:r>
      <w:r w:rsidR="008D7F92">
        <w:t xml:space="preserve"> Wieso?</w:t>
      </w:r>
    </w:p>
    <w:p w14:paraId="3B32450A" w14:textId="77777777" w:rsidR="00DF3BD3" w:rsidRPr="00DF3BD3" w:rsidRDefault="00DF3BD3" w:rsidP="008D7F92">
      <w:pPr>
        <w:pStyle w:val="QT3"/>
        <w:ind w:left="426"/>
        <w:rPr>
          <w:lang w:val="en-US"/>
        </w:rPr>
      </w:pPr>
      <w:proofErr w:type="spellStart"/>
      <w:proofErr w:type="gramStart"/>
      <w:r w:rsidRPr="00DF3BD3">
        <w:rPr>
          <w:lang w:val="en-US"/>
        </w:rPr>
        <w:t>set.seed</w:t>
      </w:r>
      <w:proofErr w:type="spellEnd"/>
      <w:r w:rsidRPr="00DF3BD3">
        <w:rPr>
          <w:lang w:val="en-US"/>
        </w:rPr>
        <w:t>(</w:t>
      </w:r>
      <w:proofErr w:type="gramEnd"/>
      <w:r w:rsidRPr="00DF3BD3">
        <w:rPr>
          <w:lang w:val="en-US"/>
        </w:rPr>
        <w:t>1)</w:t>
      </w:r>
    </w:p>
    <w:p w14:paraId="128F5DAA" w14:textId="77777777" w:rsidR="00DF3BD3" w:rsidRPr="00DF3BD3" w:rsidRDefault="00DF3BD3" w:rsidP="008D7F92">
      <w:pPr>
        <w:pStyle w:val="QT3"/>
        <w:ind w:left="426"/>
        <w:rPr>
          <w:lang w:val="en-US"/>
        </w:rPr>
      </w:pPr>
      <w:r w:rsidRPr="00DF3BD3">
        <w:rPr>
          <w:lang w:val="en-US"/>
        </w:rPr>
        <w:t xml:space="preserve">x &lt;- </w:t>
      </w:r>
      <w:proofErr w:type="gramStart"/>
      <w:r w:rsidRPr="00DF3BD3">
        <w:rPr>
          <w:lang w:val="en-US"/>
        </w:rPr>
        <w:t>sample(</w:t>
      </w:r>
      <w:proofErr w:type="gramEnd"/>
      <w:r w:rsidRPr="00DF3BD3">
        <w:rPr>
          <w:lang w:val="en-US"/>
        </w:rPr>
        <w:t>1:9, 10,TRUE)</w:t>
      </w:r>
    </w:p>
    <w:p w14:paraId="2108EBBF" w14:textId="77777777" w:rsidR="00DF3BD3" w:rsidRPr="00DF3BD3" w:rsidRDefault="00DF3BD3" w:rsidP="008D7F92">
      <w:pPr>
        <w:pStyle w:val="QT3"/>
        <w:ind w:left="426"/>
        <w:rPr>
          <w:lang w:val="en-US"/>
        </w:rPr>
      </w:pPr>
      <w:proofErr w:type="gramStart"/>
      <w:r w:rsidRPr="00DF3BD3">
        <w:rPr>
          <w:lang w:val="en-US"/>
        </w:rPr>
        <w:t>x</w:t>
      </w:r>
      <w:proofErr w:type="gramEnd"/>
    </w:p>
    <w:p w14:paraId="6E48BF92" w14:textId="77777777" w:rsidR="00DF3BD3" w:rsidRPr="00DF3BD3" w:rsidRDefault="00DF3BD3" w:rsidP="008D7F92">
      <w:pPr>
        <w:pStyle w:val="QT3"/>
        <w:ind w:left="426"/>
        <w:rPr>
          <w:lang w:val="en-US"/>
        </w:rPr>
      </w:pPr>
      <w:proofErr w:type="gramStart"/>
      <w:r w:rsidRPr="00DF3BD3">
        <w:rPr>
          <w:lang w:val="en-US"/>
        </w:rPr>
        <w:t>order(</w:t>
      </w:r>
      <w:proofErr w:type="gramEnd"/>
      <w:r w:rsidRPr="00DF3BD3">
        <w:rPr>
          <w:lang w:val="en-US"/>
        </w:rPr>
        <w:t>x)</w:t>
      </w:r>
    </w:p>
    <w:p w14:paraId="77EA454A" w14:textId="77777777" w:rsidR="00DF3BD3" w:rsidRPr="00DF3BD3" w:rsidRDefault="00DF3BD3" w:rsidP="008D7F92">
      <w:pPr>
        <w:pStyle w:val="QT3"/>
        <w:ind w:left="426"/>
        <w:rPr>
          <w:lang w:val="en-US"/>
        </w:rPr>
      </w:pPr>
      <w:proofErr w:type="gramStart"/>
      <w:r w:rsidRPr="00DF3BD3">
        <w:rPr>
          <w:lang w:val="en-US"/>
        </w:rPr>
        <w:t>x[</w:t>
      </w:r>
      <w:proofErr w:type="gramEnd"/>
      <w:r w:rsidRPr="00DF3BD3">
        <w:rPr>
          <w:lang w:val="en-US"/>
        </w:rPr>
        <w:t>order(x)]</w:t>
      </w:r>
    </w:p>
    <w:p w14:paraId="2CA726A8" w14:textId="01ADA06D" w:rsidR="00DF3BD3" w:rsidRDefault="00DF3BD3" w:rsidP="008D7F92">
      <w:pPr>
        <w:pStyle w:val="QT3"/>
        <w:ind w:left="426"/>
      </w:pPr>
      <w:proofErr w:type="spellStart"/>
      <w:r>
        <w:t>sort</w:t>
      </w:r>
      <w:proofErr w:type="spellEnd"/>
      <w:r>
        <w:t>(x)</w:t>
      </w:r>
      <w:r w:rsidR="008D7F92">
        <w:t xml:space="preserve">         </w:t>
      </w:r>
    </w:p>
    <w:p w14:paraId="0263ACF3" w14:textId="34CCA667" w:rsidR="008D7F92" w:rsidRPr="006D7178" w:rsidRDefault="008D7F92" w:rsidP="008D7F92">
      <w:pPr>
        <w:pStyle w:val="Listenabsatz"/>
        <w:numPr>
          <w:ilvl w:val="0"/>
          <w:numId w:val="17"/>
        </w:numPr>
        <w:ind w:left="426" w:hanging="426"/>
      </w:pPr>
      <w:r>
        <w:t xml:space="preserve">Beschreiben Sie kurz die Funktion </w:t>
      </w:r>
      <w:proofErr w:type="spellStart"/>
      <w:proofErr w:type="gramStart"/>
      <w:r w:rsidRPr="008D7F92">
        <w:rPr>
          <w:rStyle w:val="QWordsZchn"/>
        </w:rPr>
        <w:t>order</w:t>
      </w:r>
      <w:proofErr w:type="spellEnd"/>
      <w:r w:rsidRPr="008D7F92">
        <w:rPr>
          <w:rStyle w:val="QWordsZchn"/>
        </w:rPr>
        <w:t>(</w:t>
      </w:r>
      <w:proofErr w:type="gramEnd"/>
      <w:r w:rsidRPr="008D7F92">
        <w:rPr>
          <w:rStyle w:val="QWordsZchn"/>
        </w:rPr>
        <w:t>)</w:t>
      </w:r>
      <w:r>
        <w:t>:</w:t>
      </w:r>
    </w:p>
    <w:tbl>
      <w:tblPr>
        <w:tblStyle w:val="Tabellenraster"/>
        <w:tblW w:w="0" w:type="auto"/>
        <w:tblInd w:w="421" w:type="dxa"/>
        <w:tblLook w:val="04A0" w:firstRow="1" w:lastRow="0" w:firstColumn="1" w:lastColumn="0" w:noHBand="0" w:noVBand="1"/>
      </w:tblPr>
      <w:tblGrid>
        <w:gridCol w:w="2547"/>
        <w:gridCol w:w="5948"/>
      </w:tblGrid>
      <w:tr w:rsidR="008D7F92" w:rsidRPr="00423BD6" w14:paraId="2AC4C6D8" w14:textId="77777777" w:rsidTr="002A7B31">
        <w:tc>
          <w:tcPr>
            <w:tcW w:w="2547" w:type="dxa"/>
          </w:tcPr>
          <w:p w14:paraId="44EE8B11" w14:textId="32BDDCA0" w:rsidR="008D7F92" w:rsidRPr="006859DC" w:rsidRDefault="008D7F92" w:rsidP="008D7F92">
            <w:pPr>
              <w:autoSpaceDE w:val="0"/>
              <w:autoSpaceDN w:val="0"/>
              <w:adjustRightInd w:val="0"/>
              <w:rPr>
                <w:rFonts w:ascii="Consolas" w:hAnsi="Consolas" w:cs="LMMono10-Regular"/>
                <w:szCs w:val="22"/>
              </w:rPr>
            </w:pPr>
            <w:proofErr w:type="spellStart"/>
            <w:r>
              <w:rPr>
                <w:rFonts w:ascii="Consolas" w:hAnsi="Consolas" w:cs="LMMono10-Regular"/>
                <w:szCs w:val="22"/>
              </w:rPr>
              <w:t>order</w:t>
            </w:r>
            <w:proofErr w:type="spellEnd"/>
            <w:r w:rsidRPr="006859DC">
              <w:rPr>
                <w:rFonts w:ascii="Consolas" w:hAnsi="Consolas" w:cs="LMMono10-Regular"/>
                <w:szCs w:val="22"/>
              </w:rPr>
              <w:t>(</w:t>
            </w:r>
            <w:r>
              <w:rPr>
                <w:rFonts w:ascii="Consolas" w:hAnsi="Consolas" w:cs="LMMono10-Regular"/>
                <w:szCs w:val="22"/>
              </w:rPr>
              <w:t>x</w:t>
            </w:r>
            <w:r w:rsidRPr="006859DC">
              <w:rPr>
                <w:rFonts w:ascii="Consolas" w:hAnsi="Consolas" w:cs="LMMono10-Regular"/>
                <w:szCs w:val="22"/>
              </w:rPr>
              <w:t xml:space="preserve">) </w:t>
            </w:r>
          </w:p>
        </w:tc>
        <w:tc>
          <w:tcPr>
            <w:tcW w:w="5948" w:type="dxa"/>
          </w:tcPr>
          <w:p w14:paraId="2EBEE1BA" w14:textId="77777777" w:rsidR="008D7F92" w:rsidRDefault="008D7F92" w:rsidP="00CB6D64">
            <w:pPr>
              <w:autoSpaceDE w:val="0"/>
              <w:autoSpaceDN w:val="0"/>
              <w:adjustRightInd w:val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 </w:t>
            </w:r>
          </w:p>
          <w:p w14:paraId="0E59EC24" w14:textId="4BA5B288" w:rsidR="008D7F92" w:rsidRPr="006859DC" w:rsidRDefault="008D7F92" w:rsidP="00CB6D64">
            <w:pPr>
              <w:autoSpaceDE w:val="0"/>
              <w:autoSpaceDN w:val="0"/>
              <w:adjustRightInd w:val="0"/>
              <w:rPr>
                <w:rFonts w:ascii="Arial" w:hAnsi="Arial" w:cs="Arial"/>
                <w:szCs w:val="22"/>
              </w:rPr>
            </w:pPr>
          </w:p>
        </w:tc>
      </w:tr>
    </w:tbl>
    <w:p w14:paraId="6951B45B" w14:textId="0C9AC700" w:rsidR="008D7F92" w:rsidRDefault="008D7F92" w:rsidP="00DF3BD3">
      <w:pPr>
        <w:pStyle w:val="AText"/>
        <w:numPr>
          <w:ilvl w:val="0"/>
          <w:numId w:val="17"/>
        </w:numPr>
        <w:tabs>
          <w:tab w:val="clear" w:pos="397"/>
          <w:tab w:val="clear" w:pos="794"/>
          <w:tab w:val="left" w:pos="426"/>
          <w:tab w:val="left" w:pos="567"/>
        </w:tabs>
        <w:ind w:left="426" w:hanging="426"/>
      </w:pPr>
      <w:r>
        <w:t xml:space="preserve">Ist für einen Vektor </w:t>
      </w:r>
      <w:r w:rsidRPr="008D7F92">
        <w:rPr>
          <w:rStyle w:val="QWordZchn"/>
        </w:rPr>
        <w:t>x</w:t>
      </w:r>
      <w:r>
        <w:t xml:space="preserve"> der </w:t>
      </w:r>
      <w:proofErr w:type="gramStart"/>
      <w:r>
        <w:t xml:space="preserve">Aufruf  </w:t>
      </w:r>
      <w:r w:rsidRPr="008D7F92">
        <w:rPr>
          <w:rStyle w:val="QWordZchn"/>
        </w:rPr>
        <w:t>x</w:t>
      </w:r>
      <w:proofErr w:type="gramEnd"/>
      <w:r w:rsidRPr="008D7F92">
        <w:rPr>
          <w:rStyle w:val="QWordZchn"/>
        </w:rPr>
        <w:t>[</w:t>
      </w:r>
      <w:proofErr w:type="spellStart"/>
      <w:r w:rsidRPr="008D7F92">
        <w:rPr>
          <w:rStyle w:val="QWordZchn"/>
        </w:rPr>
        <w:t>order</w:t>
      </w:r>
      <w:proofErr w:type="spellEnd"/>
      <w:r w:rsidRPr="008D7F92">
        <w:rPr>
          <w:rStyle w:val="QWordZchn"/>
        </w:rPr>
        <w:t>(x)]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identisch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zu</w:t>
      </w:r>
      <w:proofErr w:type="spellEnd"/>
      <w:r>
        <w:rPr>
          <w:lang w:val="en-US"/>
        </w:rPr>
        <w:t xml:space="preserve"> </w:t>
      </w:r>
      <w:proofErr w:type="spellStart"/>
      <w:r w:rsidRPr="008D7F92">
        <w:rPr>
          <w:rStyle w:val="QWordZchn"/>
        </w:rPr>
        <w:t>sort</w:t>
      </w:r>
      <w:proofErr w:type="spellEnd"/>
      <w:r w:rsidRPr="008D7F92">
        <w:rPr>
          <w:rStyle w:val="QWordZchn"/>
        </w:rPr>
        <w:t>(x)</w:t>
      </w:r>
      <w:r>
        <w:t>?</w:t>
      </w:r>
    </w:p>
    <w:p w14:paraId="3625719F" w14:textId="7195BFF4" w:rsidR="00DF3BD3" w:rsidRDefault="007032E8" w:rsidP="00DF3BD3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3</w:t>
        </w:r>
      </w:fldSimple>
    </w:p>
    <w:p w14:paraId="5584AE3D" w14:textId="058C551E" w:rsidR="00DF3BD3" w:rsidRDefault="00DF3BD3" w:rsidP="00DF3BD3">
      <w:pPr>
        <w:pStyle w:val="Text"/>
      </w:pPr>
      <w:r>
        <w:t xml:space="preserve">Was bewirkt </w:t>
      </w:r>
      <w:r w:rsidR="002A7B31">
        <w:t xml:space="preserve">die </w:t>
      </w:r>
      <w:r>
        <w:t>folgende Zuweisung?</w:t>
      </w:r>
    </w:p>
    <w:p w14:paraId="22A64E33" w14:textId="4C37E755" w:rsidR="00DF3BD3" w:rsidRDefault="00DF3BD3" w:rsidP="002A7B31">
      <w:pPr>
        <w:pStyle w:val="QT3"/>
      </w:pPr>
      <w:r w:rsidRPr="00DF3BD3">
        <w:t>d &lt;- d</w:t>
      </w:r>
      <w:proofErr w:type="gramStart"/>
      <w:r w:rsidRPr="00DF3BD3">
        <w:t>[!is</w:t>
      </w:r>
      <w:proofErr w:type="gramEnd"/>
      <w:r w:rsidRPr="00DF3BD3">
        <w:t>.na(d)]</w:t>
      </w:r>
    </w:p>
    <w:p w14:paraId="5E1D2CF4" w14:textId="1089EC3E" w:rsidR="00DF3BD3" w:rsidRDefault="007032E8" w:rsidP="00770B24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4</w:t>
        </w:r>
      </w:fldSimple>
    </w:p>
    <w:p w14:paraId="180C6DDF" w14:textId="1A73E0E1" w:rsidR="00175085" w:rsidRDefault="002506C4" w:rsidP="00DF3BD3">
      <w:pPr>
        <w:pStyle w:val="Text"/>
        <w:rPr>
          <w:rFonts w:eastAsia="Calibri"/>
        </w:rPr>
      </w:pPr>
      <w:r>
        <w:t>In den Übungen zu Kapitel 3</w:t>
      </w:r>
      <w:r w:rsidR="00175085">
        <w:t xml:space="preserve"> haben Sie eine </w:t>
      </w:r>
      <w:r w:rsidR="00175085" w:rsidRPr="009E3EF5">
        <w:rPr>
          <w:rFonts w:eastAsia="Calibri"/>
        </w:rPr>
        <w:t xml:space="preserve">Funktion </w:t>
      </w:r>
      <w:proofErr w:type="spellStart"/>
      <w:proofErr w:type="gramStart"/>
      <w:r w:rsidR="00175085" w:rsidRPr="00C80615">
        <w:rPr>
          <w:rStyle w:val="QWordZchn"/>
          <w:rFonts w:eastAsia="Calibri"/>
        </w:rPr>
        <w:t>llaenge</w:t>
      </w:r>
      <w:proofErr w:type="spellEnd"/>
      <w:r w:rsidR="00175085" w:rsidRPr="009E3EF5">
        <w:rPr>
          <w:rStyle w:val="QWordZchn"/>
          <w:rFonts w:eastAsia="Calibri"/>
        </w:rPr>
        <w:t>(</w:t>
      </w:r>
      <w:proofErr w:type="gramEnd"/>
      <w:r w:rsidR="00175085" w:rsidRPr="009E3EF5">
        <w:rPr>
          <w:rStyle w:val="QWordZchn"/>
          <w:rFonts w:eastAsia="Calibri"/>
        </w:rPr>
        <w:t>)</w:t>
      </w:r>
      <w:r w:rsidR="00175085">
        <w:rPr>
          <w:rFonts w:eastAsia="Calibri"/>
        </w:rPr>
        <w:t xml:space="preserve"> implementiert,</w:t>
      </w:r>
      <w:r w:rsidR="00175085" w:rsidRPr="009E3EF5">
        <w:rPr>
          <w:rFonts w:eastAsia="Calibri"/>
        </w:rPr>
        <w:t xml:space="preserve"> die die </w:t>
      </w:r>
      <w:r w:rsidR="00175085" w:rsidRPr="00AA008C">
        <w:rPr>
          <w:rStyle w:val="emph1Zchn"/>
        </w:rPr>
        <w:t>Lauflängen-Codierung</w:t>
      </w:r>
      <w:r w:rsidR="00175085">
        <w:rPr>
          <w:rFonts w:eastAsia="Calibri"/>
        </w:rPr>
        <w:t xml:space="preserve"> </w:t>
      </w:r>
      <w:r w:rsidR="00175085" w:rsidRPr="009E3EF5">
        <w:rPr>
          <w:rFonts w:eastAsia="Calibri"/>
        </w:rPr>
        <w:t xml:space="preserve">einer binären Folge </w:t>
      </w:r>
      <w:r w:rsidR="00175085">
        <w:rPr>
          <w:rFonts w:eastAsia="Calibri"/>
        </w:rPr>
        <w:t>(</w:t>
      </w:r>
      <w:r w:rsidR="00175085" w:rsidRPr="009E3EF5">
        <w:rPr>
          <w:rFonts w:eastAsia="Calibri"/>
        </w:rPr>
        <w:t>bestehend aus beliebigen zwei Symbole</w:t>
      </w:r>
      <w:r w:rsidR="00175085">
        <w:rPr>
          <w:rFonts w:eastAsia="Calibri"/>
        </w:rPr>
        <w:t>n)</w:t>
      </w:r>
      <w:r w:rsidR="00175085" w:rsidRPr="009E3EF5">
        <w:rPr>
          <w:rFonts w:eastAsia="Calibri"/>
        </w:rPr>
        <w:t xml:space="preserve"> zurückgibt. </w:t>
      </w:r>
      <w:r w:rsidR="00175085">
        <w:rPr>
          <w:rFonts w:eastAsia="Calibri"/>
        </w:rPr>
        <w:t>Implementieren Sie eine neue Version dieser Funktion, deren Funktionsrumpf nur drei kurze Anweisungen umfasst!</w:t>
      </w:r>
    </w:p>
    <w:p w14:paraId="38A55902" w14:textId="77777777" w:rsidR="00175085" w:rsidRPr="00C03D9F" w:rsidRDefault="00175085" w:rsidP="00DF3BD3">
      <w:pPr>
        <w:pStyle w:val="Text"/>
        <w:rPr>
          <w:rFonts w:eastAsia="Calibri"/>
          <w:b/>
        </w:rPr>
      </w:pPr>
      <w:r w:rsidRPr="00C03D9F">
        <w:rPr>
          <w:rFonts w:eastAsia="Calibri"/>
          <w:b/>
        </w:rPr>
        <w:t>Hinweis</w:t>
      </w:r>
    </w:p>
    <w:p w14:paraId="64CBC257" w14:textId="0D9A02C5" w:rsidR="00175085" w:rsidRPr="00175085" w:rsidRDefault="00175085" w:rsidP="00175085">
      <w:pPr>
        <w:pStyle w:val="AufzhlKompakt"/>
      </w:pPr>
      <w:r>
        <w:rPr>
          <w:rFonts w:eastAsia="Calibri"/>
        </w:rPr>
        <w:t xml:space="preserve">Betrachten Sie </w:t>
      </w:r>
      <w:r w:rsidR="00C03D9F">
        <w:rPr>
          <w:rFonts w:eastAsia="Calibri"/>
        </w:rPr>
        <w:t>für</w:t>
      </w:r>
      <w:r w:rsidR="00E25C2E">
        <w:rPr>
          <w:rFonts w:eastAsia="Calibri"/>
        </w:rPr>
        <w:t xml:space="preserve"> </w:t>
      </w:r>
      <w:r w:rsidR="00C03D9F">
        <w:rPr>
          <w:rFonts w:eastAsia="Calibri"/>
        </w:rPr>
        <w:t>einen</w:t>
      </w:r>
      <w:r>
        <w:rPr>
          <w:rFonts w:eastAsia="Calibri"/>
        </w:rPr>
        <w:t xml:space="preserve"> Eingabevektor </w:t>
      </w:r>
      <w:r w:rsidRPr="00175085">
        <w:rPr>
          <w:rStyle w:val="QWordZchn"/>
        </w:rPr>
        <w:t>x</w:t>
      </w:r>
      <w:r>
        <w:rPr>
          <w:rFonts w:eastAsia="Calibri"/>
        </w:rPr>
        <w:br/>
      </w:r>
      <w:r w:rsidRPr="00175085">
        <w:rPr>
          <w:rStyle w:val="QWordZchn"/>
        </w:rPr>
        <w:t>v &lt;- x[-1L] != x[-n]</w:t>
      </w:r>
    </w:p>
    <w:p w14:paraId="0C5E3720" w14:textId="44EE2A68" w:rsidR="00C03D9F" w:rsidRPr="002A7B31" w:rsidRDefault="00175085" w:rsidP="002A7B31">
      <w:pPr>
        <w:pStyle w:val="AufzhlKompakt"/>
      </w:pPr>
      <w:r>
        <w:t xml:space="preserve">Wenden Sie zuerst </w:t>
      </w:r>
      <w:proofErr w:type="spellStart"/>
      <w:r w:rsidRPr="00175085">
        <w:rPr>
          <w:rStyle w:val="QWordZchn"/>
        </w:rPr>
        <w:t>which</w:t>
      </w:r>
      <w:proofErr w:type="spellEnd"/>
      <w:r>
        <w:t xml:space="preserve"> und dann </w:t>
      </w:r>
      <w:proofErr w:type="spellStart"/>
      <w:r w:rsidRPr="00175085">
        <w:rPr>
          <w:rStyle w:val="QWordZchn"/>
        </w:rPr>
        <w:t>diff</w:t>
      </w:r>
      <w:proofErr w:type="spellEnd"/>
      <w:r>
        <w:t xml:space="preserve"> auf </w:t>
      </w:r>
      <w:r w:rsidRPr="00175085">
        <w:rPr>
          <w:rStyle w:val="QWordZchn"/>
        </w:rPr>
        <w:t>v</w:t>
      </w:r>
      <w:r>
        <w:t xml:space="preserve"> an</w:t>
      </w:r>
      <w:r w:rsidR="00C03D9F">
        <w:br w:type="page"/>
      </w:r>
    </w:p>
    <w:p w14:paraId="3877184F" w14:textId="1A7DB594" w:rsidR="00844E9D" w:rsidRDefault="007032E8" w:rsidP="00844E9D">
      <w:pPr>
        <w:pStyle w:val="AufgabeH1"/>
        <w:rPr>
          <w:noProof/>
        </w:rPr>
      </w:pPr>
      <w:r>
        <w:lastRenderedPageBreak/>
        <w:t xml:space="preserve">Aufgabe </w:t>
      </w:r>
      <w:fldSimple w:instr=" SEQ  Aufagbe \* MERGEFORMAT ">
        <w:r w:rsidR="00924084">
          <w:rPr>
            <w:noProof/>
          </w:rPr>
          <w:t>5</w:t>
        </w:r>
      </w:fldSimple>
    </w:p>
    <w:p w14:paraId="48DA97A4" w14:textId="14A71A72" w:rsidR="00844E9D" w:rsidRDefault="00E240F0" w:rsidP="00E240F0">
      <w:pPr>
        <w:pStyle w:val="Text"/>
        <w:numPr>
          <w:ilvl w:val="0"/>
          <w:numId w:val="10"/>
        </w:numPr>
      </w:pPr>
      <w:r>
        <w:t>D</w:t>
      </w:r>
      <w:r w:rsidR="00844E9D">
        <w:t>ie Entropie</w:t>
      </w:r>
      <w:r>
        <w:t xml:space="preserve"> </w:t>
      </w:r>
      <w:r w:rsidRPr="00E240F0">
        <w:rPr>
          <w:rFonts w:ascii="Cambria Math" w:hAnsi="Cambria Math"/>
        </w:rPr>
        <w:t>H</w:t>
      </w:r>
      <w:r>
        <w:t xml:space="preserve"> eines Wahrscheinlichkeitsvektor</w:t>
      </w:r>
      <w:r w:rsidR="00E25C2E">
        <w:t>s</w:t>
      </w:r>
      <w:r>
        <w:t xml:space="preserve"> </w:t>
      </w:r>
      <w:r w:rsidRPr="00E003E9"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=(</w:t>
      </w:r>
      <w:r w:rsidRPr="00E003E9">
        <w:rPr>
          <w:rFonts w:ascii="Cambria Math" w:hAnsi="Cambria Math"/>
          <w:i/>
        </w:rPr>
        <w:t>p</w:t>
      </w:r>
      <w:r w:rsidRPr="00E003E9">
        <w:rPr>
          <w:rFonts w:ascii="Cambria Math" w:hAnsi="Cambria Math"/>
          <w:i/>
          <w:vertAlign w:val="subscript"/>
        </w:rPr>
        <w:t>1</w:t>
      </w:r>
      <w:r>
        <w:rPr>
          <w:rFonts w:ascii="Cambria Math" w:hAnsi="Cambria Math"/>
        </w:rPr>
        <w:t xml:space="preserve">, </w:t>
      </w:r>
      <w:r w:rsidRPr="00E003E9">
        <w:rPr>
          <w:rFonts w:ascii="Cambria Math" w:hAnsi="Cambria Math"/>
          <w:i/>
        </w:rPr>
        <w:t>p</w:t>
      </w:r>
      <w:r>
        <w:rPr>
          <w:rFonts w:ascii="Cambria Math" w:hAnsi="Cambria Math"/>
          <w:vertAlign w:val="subscript"/>
        </w:rPr>
        <w:t>2</w:t>
      </w:r>
      <w:r>
        <w:t>, … ,</w:t>
      </w:r>
      <w:r w:rsidRPr="00E003E9">
        <w:rPr>
          <w:rFonts w:ascii="Cambria Math" w:hAnsi="Cambria Math"/>
        </w:rPr>
        <w:t xml:space="preserve"> </w:t>
      </w:r>
      <w:proofErr w:type="spellStart"/>
      <w:r w:rsidRPr="00E003E9">
        <w:rPr>
          <w:rFonts w:ascii="Cambria Math" w:hAnsi="Cambria Math"/>
          <w:i/>
        </w:rPr>
        <w:t>p</w:t>
      </w:r>
      <w:r w:rsidRPr="00E003E9">
        <w:rPr>
          <w:rFonts w:ascii="Cambria Math" w:hAnsi="Cambria Math"/>
          <w:i/>
          <w:vertAlign w:val="subscript"/>
        </w:rPr>
        <w:t>n</w:t>
      </w:r>
      <w:proofErr w:type="spellEnd"/>
      <w:r>
        <w:rPr>
          <w:rFonts w:ascii="Cambria Math" w:hAnsi="Cambria Math"/>
        </w:rPr>
        <w:t>)</w:t>
      </w:r>
      <w:r>
        <w:t xml:space="preserve"> (siehe Übung 6 zu </w:t>
      </w:r>
      <w:r w:rsidR="002C78F6">
        <w:br/>
      </w:r>
      <w:r>
        <w:t>Kapitel 3) ist definiert durch: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</w:rPr>
            <m:t>=-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4F83790" w14:textId="23CA3E51" w:rsidR="00844E9D" w:rsidRDefault="00844E9D" w:rsidP="00844E9D">
      <w:pPr>
        <w:pStyle w:val="Text"/>
        <w:ind w:left="720"/>
        <w:rPr>
          <w:rFonts w:ascii="Cambria Math" w:hAnsi="Cambria Math"/>
        </w:rPr>
      </w:pPr>
      <w:r w:rsidRPr="00125A12">
        <w:t>F</w:t>
      </w:r>
      <w:r>
        <w:t xml:space="preserve">alls </w:t>
      </w:r>
      <w:proofErr w:type="spellStart"/>
      <w:r w:rsidRPr="00E003E9">
        <w:rPr>
          <w:rFonts w:ascii="Cambria Math" w:hAnsi="Cambria Math"/>
          <w:i/>
        </w:rPr>
        <w:t>p</w:t>
      </w:r>
      <w:r w:rsidRPr="00125A12">
        <w:rPr>
          <w:rFonts w:ascii="Cambria Math" w:hAnsi="Cambria Math"/>
          <w:i/>
          <w:vertAlign w:val="subscript"/>
        </w:rPr>
        <w:t>i</w:t>
      </w:r>
      <w:proofErr w:type="spellEnd"/>
      <w:r>
        <w:rPr>
          <w:rFonts w:ascii="Cambria Math" w:hAnsi="Cambria Math"/>
          <w:vertAlign w:val="subscript"/>
        </w:rPr>
        <w:t xml:space="preserve"> </w:t>
      </w:r>
      <w:r>
        <w:rPr>
          <w:rFonts w:ascii="Cambria Math" w:hAnsi="Cambria Math"/>
        </w:rPr>
        <w:t xml:space="preserve">= 0 gilt, wie ist dann sinnvollerweise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/>
        </w:rPr>
        <w:t xml:space="preserve"> definiert? Wieso?</w:t>
      </w:r>
      <w:r w:rsidR="002462B9">
        <w:rPr>
          <w:rFonts w:ascii="Cambria Math" w:hAnsi="Cambria Math"/>
        </w:rPr>
        <w:t xml:space="preserve"> (</w:t>
      </w:r>
      <w:r w:rsidR="002462B9" w:rsidRPr="00C03D9F">
        <w:rPr>
          <w:rFonts w:ascii="Cambria Math" w:hAnsi="Cambria Math"/>
          <w:b/>
        </w:rPr>
        <w:t>Hinweis</w:t>
      </w:r>
      <w:r w:rsidR="002462B9">
        <w:rPr>
          <w:rFonts w:ascii="Cambria Math" w:hAnsi="Cambria Math"/>
        </w:rPr>
        <w:t xml:space="preserve">: </w:t>
      </w:r>
      <w:r w:rsidR="002462B9" w:rsidRPr="002462B9">
        <w:rPr>
          <w:rFonts w:ascii="Cambria Math" w:hAnsi="Cambria Math"/>
        </w:rPr>
        <w:t xml:space="preserve">Regel von de </w:t>
      </w:r>
      <w:proofErr w:type="spellStart"/>
      <w:r w:rsidR="002462B9" w:rsidRPr="002462B9">
        <w:rPr>
          <w:rFonts w:ascii="Cambria Math" w:hAnsi="Cambria Math"/>
        </w:rPr>
        <w:t>l’Hospital</w:t>
      </w:r>
      <w:proofErr w:type="spellEnd"/>
      <w:r w:rsidR="00C6737B">
        <w:rPr>
          <w:rFonts w:ascii="Cambria Math" w:hAnsi="Cambria Math"/>
        </w:rPr>
        <w:t>)</w:t>
      </w:r>
      <w:r w:rsidR="00C03D9F">
        <w:rPr>
          <w:rFonts w:ascii="Cambria Math" w:hAnsi="Cambria Math"/>
        </w:rPr>
        <w:t>.</w:t>
      </w:r>
    </w:p>
    <w:p w14:paraId="305E114B" w14:textId="56500E31" w:rsidR="00C03D9F" w:rsidRPr="00125A12" w:rsidRDefault="00E240F0" w:rsidP="00E240F0">
      <w:pPr>
        <w:pStyle w:val="Text"/>
        <w:ind w:left="720"/>
      </w:pPr>
      <w:r>
        <w:t xml:space="preserve">Implementieren Sie zwei Versionen einer Funktion </w:t>
      </w:r>
      <w:proofErr w:type="spellStart"/>
      <w:proofErr w:type="gramStart"/>
      <w:r>
        <w:rPr>
          <w:rStyle w:val="QWordZchn"/>
        </w:rPr>
        <w:t>entropie</w:t>
      </w:r>
      <w:proofErr w:type="spellEnd"/>
      <w:r>
        <w:rPr>
          <w:rStyle w:val="QWordZchn"/>
        </w:rPr>
        <w:t>(</w:t>
      </w:r>
      <w:proofErr w:type="gramEnd"/>
      <w:r w:rsidRPr="00E003E9">
        <w:rPr>
          <w:rStyle w:val="QWordZchn"/>
        </w:rPr>
        <w:t>)</w:t>
      </w:r>
      <w:r w:rsidRPr="00C03D9F">
        <w:t xml:space="preserve">, </w:t>
      </w:r>
      <w:r>
        <w:t xml:space="preserve">die für einen Wahrscheinlichkeitsvektor </w:t>
      </w:r>
      <w:r w:rsidRPr="00E003E9"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=(</w:t>
      </w:r>
      <w:r w:rsidRPr="00E003E9">
        <w:rPr>
          <w:rFonts w:ascii="Cambria Math" w:hAnsi="Cambria Math"/>
          <w:i/>
        </w:rPr>
        <w:t>p</w:t>
      </w:r>
      <w:r w:rsidRPr="00E003E9">
        <w:rPr>
          <w:rFonts w:ascii="Cambria Math" w:hAnsi="Cambria Math"/>
          <w:i/>
          <w:vertAlign w:val="subscript"/>
        </w:rPr>
        <w:t>1</w:t>
      </w:r>
      <w:r>
        <w:rPr>
          <w:rFonts w:ascii="Cambria Math" w:hAnsi="Cambria Math"/>
        </w:rPr>
        <w:t xml:space="preserve">, </w:t>
      </w:r>
      <w:r w:rsidRPr="00E003E9">
        <w:rPr>
          <w:rFonts w:ascii="Cambria Math" w:hAnsi="Cambria Math"/>
          <w:i/>
        </w:rPr>
        <w:t>p</w:t>
      </w:r>
      <w:r>
        <w:rPr>
          <w:rFonts w:ascii="Cambria Math" w:hAnsi="Cambria Math"/>
          <w:vertAlign w:val="subscript"/>
        </w:rPr>
        <w:t>2</w:t>
      </w:r>
      <w:r>
        <w:t>, … ,</w:t>
      </w:r>
      <w:r w:rsidRPr="00E003E9">
        <w:rPr>
          <w:rFonts w:ascii="Cambria Math" w:hAnsi="Cambria Math"/>
        </w:rPr>
        <w:t xml:space="preserve"> </w:t>
      </w:r>
      <w:proofErr w:type="spellStart"/>
      <w:r w:rsidRPr="00E003E9">
        <w:rPr>
          <w:rFonts w:ascii="Cambria Math" w:hAnsi="Cambria Math"/>
          <w:i/>
        </w:rPr>
        <w:t>p</w:t>
      </w:r>
      <w:r w:rsidRPr="00E003E9">
        <w:rPr>
          <w:rFonts w:ascii="Cambria Math" w:hAnsi="Cambria Math"/>
          <w:i/>
          <w:vertAlign w:val="subscript"/>
        </w:rPr>
        <w:t>n</w:t>
      </w:r>
      <w:proofErr w:type="spellEnd"/>
      <w:r>
        <w:rPr>
          <w:rFonts w:ascii="Cambria Math" w:hAnsi="Cambria Math"/>
        </w:rPr>
        <w:t>)</w:t>
      </w:r>
      <w:r>
        <w:t xml:space="preserve"> die Entropie zurückgibt. </w:t>
      </w:r>
      <w:r w:rsidR="00C03D9F">
        <w:rPr>
          <w:rFonts w:ascii="Cambria Math" w:hAnsi="Cambria Math"/>
        </w:rPr>
        <w:t xml:space="preserve">Zum Herausfiltern des Falls </w:t>
      </w:r>
      <w:proofErr w:type="spellStart"/>
      <w:r w:rsidR="00C03D9F" w:rsidRPr="00E003E9">
        <w:rPr>
          <w:rFonts w:ascii="Cambria Math" w:hAnsi="Cambria Math"/>
          <w:i/>
        </w:rPr>
        <w:t>p</w:t>
      </w:r>
      <w:r w:rsidR="00C03D9F" w:rsidRPr="00125A12">
        <w:rPr>
          <w:rFonts w:ascii="Cambria Math" w:hAnsi="Cambria Math"/>
          <w:i/>
          <w:vertAlign w:val="subscript"/>
        </w:rPr>
        <w:t>i</w:t>
      </w:r>
      <w:proofErr w:type="spellEnd"/>
      <w:r w:rsidR="00C03D9F">
        <w:rPr>
          <w:rFonts w:ascii="Cambria Math" w:hAnsi="Cambria Math"/>
          <w:vertAlign w:val="subscript"/>
        </w:rPr>
        <w:t xml:space="preserve"> </w:t>
      </w:r>
      <w:r w:rsidR="00C03D9F">
        <w:rPr>
          <w:rFonts w:ascii="Cambria Math" w:hAnsi="Cambria Math"/>
        </w:rPr>
        <w:t xml:space="preserve">= 0 soll die erste Version der Funktion </w:t>
      </w:r>
      <w:proofErr w:type="spellStart"/>
      <w:r w:rsidR="00C03D9F" w:rsidRPr="00C03D9F">
        <w:rPr>
          <w:rStyle w:val="QWordZchn"/>
        </w:rPr>
        <w:t>ifelse</w:t>
      </w:r>
      <w:proofErr w:type="spellEnd"/>
      <w:r w:rsidR="00C03D9F">
        <w:rPr>
          <w:rFonts w:ascii="Cambria Math" w:hAnsi="Cambria Math"/>
        </w:rPr>
        <w:t xml:space="preserve"> benutzen, während die zwei</w:t>
      </w:r>
      <w:r w:rsidR="00E25C2E">
        <w:rPr>
          <w:rFonts w:ascii="Cambria Math" w:hAnsi="Cambria Math"/>
        </w:rPr>
        <w:t>t</w:t>
      </w:r>
      <w:r w:rsidR="00C03D9F">
        <w:rPr>
          <w:rFonts w:ascii="Cambria Math" w:hAnsi="Cambria Math"/>
        </w:rPr>
        <w:t xml:space="preserve">e Version stattdessen von der </w:t>
      </w:r>
      <w:r>
        <w:rPr>
          <w:rFonts w:ascii="Cambria Math" w:hAnsi="Cambria Math"/>
        </w:rPr>
        <w:t>Vektor-I</w:t>
      </w:r>
      <w:r w:rsidR="00E25C2E">
        <w:rPr>
          <w:rFonts w:ascii="Cambria Math" w:hAnsi="Cambria Math"/>
        </w:rPr>
        <w:t>ndizierung Gebrauch macht</w:t>
      </w:r>
      <w:r w:rsidR="00C03D9F">
        <w:rPr>
          <w:rFonts w:ascii="Cambria Math" w:hAnsi="Cambria Math"/>
        </w:rPr>
        <w:t>.</w:t>
      </w:r>
    </w:p>
    <w:p w14:paraId="1BC9490A" w14:textId="3F764575" w:rsidR="00E25C2E" w:rsidRPr="00391582" w:rsidRDefault="00844E9D" w:rsidP="00CC714E">
      <w:pPr>
        <w:pStyle w:val="Text"/>
        <w:numPr>
          <w:ilvl w:val="0"/>
          <w:numId w:val="10"/>
        </w:numPr>
      </w:pPr>
      <w:r w:rsidRPr="00E25C2E">
        <w:rPr>
          <w:rFonts w:ascii="Cambria Math" w:hAnsi="Cambria Math"/>
        </w:rPr>
        <w:t>Bestimmen Sie die Entropie von</w:t>
      </w:r>
    </w:p>
    <w:p w14:paraId="53890EF3" w14:textId="2A6D68A4" w:rsidR="00391582" w:rsidRPr="00844E9D" w:rsidRDefault="00391582" w:rsidP="00391582">
      <w:pPr>
        <w:pStyle w:val="Text"/>
        <w:ind w:left="1136"/>
      </w:pPr>
      <w:r w:rsidRPr="00E25C2E">
        <w:rPr>
          <w:rFonts w:ascii="Cambria Math" w:hAnsi="Cambria Math"/>
          <w:i/>
        </w:rPr>
        <w:t>p</w:t>
      </w:r>
      <w:r w:rsidR="00FD1168">
        <w:rPr>
          <w:rFonts w:ascii="Cambria Math" w:hAnsi="Cambria Math"/>
          <w:i/>
        </w:rPr>
        <w:t xml:space="preserve"> </w:t>
      </w:r>
      <w:r w:rsidRPr="00E25C2E">
        <w:rPr>
          <w:rFonts w:ascii="Cambria Math" w:hAnsi="Cambria Math"/>
        </w:rPr>
        <w:t>= (0.25, 0.25, 0.25, 0.25)</w:t>
      </w:r>
    </w:p>
    <w:p w14:paraId="4C0F51E0" w14:textId="2C3EB033" w:rsidR="00391582" w:rsidRPr="00844E9D" w:rsidRDefault="00391582" w:rsidP="00391582">
      <w:pPr>
        <w:pStyle w:val="Text"/>
        <w:ind w:left="1136"/>
      </w:pPr>
      <w:r w:rsidRPr="00E003E9">
        <w:rPr>
          <w:rFonts w:ascii="Cambria Math" w:hAnsi="Cambria Math"/>
          <w:i/>
        </w:rPr>
        <w:t>p</w:t>
      </w:r>
      <w:r w:rsidR="00FD1168">
        <w:rPr>
          <w:rFonts w:ascii="Cambria Math" w:hAnsi="Cambria Math"/>
          <w:i/>
        </w:rPr>
        <w:t xml:space="preserve"> </w:t>
      </w:r>
      <w:r>
        <w:rPr>
          <w:rFonts w:ascii="Cambria Math" w:hAnsi="Cambria Math"/>
        </w:rPr>
        <w:t>= (0.25, 0, 0.25, 0.25, 0.25)</w:t>
      </w:r>
    </w:p>
    <w:p w14:paraId="02C4D0CD" w14:textId="77F238CA" w:rsidR="00391582" w:rsidRPr="00125A12" w:rsidRDefault="00391582" w:rsidP="00391582">
      <w:pPr>
        <w:pStyle w:val="Text"/>
        <w:ind w:left="1136"/>
      </w:pPr>
      <w:r w:rsidRPr="00E003E9">
        <w:rPr>
          <w:rFonts w:ascii="Cambria Math" w:hAnsi="Cambria Math"/>
          <w:i/>
        </w:rPr>
        <w:t>p</w:t>
      </w:r>
      <w:r w:rsidR="00FD1168">
        <w:rPr>
          <w:rFonts w:ascii="Cambria Math" w:hAnsi="Cambria Math"/>
          <w:i/>
        </w:rPr>
        <w:t xml:space="preserve"> </w:t>
      </w:r>
      <w:r>
        <w:rPr>
          <w:rFonts w:ascii="Cambria Math" w:hAnsi="Cambria Math"/>
        </w:rPr>
        <w:t>= (0.2, 0.2, 0.2, 0.2, 0.2)</w:t>
      </w:r>
    </w:p>
    <w:p w14:paraId="538AF474" w14:textId="3DD31BCB" w:rsidR="00391582" w:rsidRDefault="00391582" w:rsidP="00391582">
      <w:pPr>
        <w:pStyle w:val="Text"/>
        <w:ind w:left="1136"/>
        <w:rPr>
          <w:rFonts w:ascii="Cambria Math" w:hAnsi="Cambria Math"/>
        </w:rPr>
      </w:pPr>
      <w:r w:rsidRPr="00E003E9">
        <w:rPr>
          <w:rFonts w:ascii="Cambria Math" w:hAnsi="Cambria Math"/>
          <w:i/>
        </w:rPr>
        <w:t>p</w:t>
      </w:r>
      <w:r w:rsidR="00FD1168">
        <w:rPr>
          <w:rFonts w:ascii="Cambria Math" w:hAnsi="Cambria Math"/>
          <w:i/>
        </w:rPr>
        <w:t xml:space="preserve"> </w:t>
      </w:r>
      <w:r w:rsidR="00893193">
        <w:rPr>
          <w:rFonts w:ascii="Cambria Math" w:hAnsi="Cambria Math"/>
        </w:rPr>
        <w:t>= (0.04, 0.02, 0.04, 0.9</w:t>
      </w:r>
      <w:r>
        <w:rPr>
          <w:rFonts w:ascii="Cambria Math" w:hAnsi="Cambria Math"/>
        </w:rPr>
        <w:t>)</w:t>
      </w:r>
    </w:p>
    <w:p w14:paraId="37537CDC" w14:textId="77777777" w:rsidR="00391582" w:rsidRPr="00391582" w:rsidRDefault="00391582" w:rsidP="00391582">
      <w:pPr>
        <w:pStyle w:val="Text"/>
        <w:ind w:left="720"/>
      </w:pPr>
    </w:p>
    <w:p w14:paraId="6DC3380A" w14:textId="6C4F4366" w:rsidR="000E56ED" w:rsidRDefault="00DC2365" w:rsidP="00DC2365">
      <w:pPr>
        <w:pStyle w:val="Text"/>
        <w:numPr>
          <w:ilvl w:val="0"/>
          <w:numId w:val="10"/>
        </w:numPr>
      </w:pPr>
      <w:r>
        <w:rPr>
          <w:rFonts w:ascii="Cambria Math" w:hAnsi="Cambria Math"/>
        </w:rPr>
        <w:t xml:space="preserve">Implementieren Sie eine Funktion, die Ihre beiden Versionen der Entropie-Funktion auf Gleichheit testet. Überprüfen Sie zusätzlich, dass stets  </w:t>
      </w:r>
      <m:oMath>
        <m:r>
          <m:rPr>
            <m:sty m:val="p"/>
          </m:rPr>
          <w:rPr>
            <w:rFonts w:ascii="Cambria Math" w:hAnsi="Cambria Math"/>
          </w:rPr>
          <m:t>0≤H(p)</m:t>
        </m:r>
        <m:r>
          <w:rPr>
            <w:rFonts w:ascii="Cambria Math" w:eastAsia="Cambria Math" w:hAnsi="Cambria Math" w:cs="Cambria Math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log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(n)</m:t>
        </m:r>
      </m:oMath>
      <w:r>
        <w:rPr>
          <w:rFonts w:ascii="Cambria Math" w:hAnsi="Cambria Math"/>
        </w:rPr>
        <w:t xml:space="preserve"> gilt. Für welche </w:t>
      </w:r>
      <w:r>
        <w:t>Wahrscheinlichkeitsvektor</w:t>
      </w:r>
      <w:r w:rsidR="00614682">
        <w:t>en</w:t>
      </w:r>
      <w:r>
        <w:t xml:space="preserve"> nimmt die Entropie den maximalen Wert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log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(n)</m:t>
        </m:r>
      </m:oMath>
      <w:r>
        <w:t xml:space="preserve"> an?</w:t>
      </w:r>
    </w:p>
    <w:p w14:paraId="63B5F7F7" w14:textId="4C1703B4" w:rsidR="00DC2365" w:rsidRDefault="00DC2365" w:rsidP="00DC2365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6</w:t>
        </w:r>
      </w:fldSimple>
    </w:p>
    <w:p w14:paraId="6C4FEAA4" w14:textId="061C9B5E" w:rsidR="00DF3BD3" w:rsidRDefault="002D2342" w:rsidP="002D2342">
      <w:pPr>
        <w:pStyle w:val="AText"/>
        <w:numPr>
          <w:ilvl w:val="0"/>
          <w:numId w:val="11"/>
        </w:numPr>
      </w:pPr>
      <w:r>
        <w:t>Was sind die Werte der folgenden Vektoren? Wieso?</w:t>
      </w:r>
    </w:p>
    <w:p w14:paraId="4036B877" w14:textId="77777777" w:rsidR="002D2342" w:rsidRDefault="002D2342" w:rsidP="002D2342">
      <w:pPr>
        <w:pStyle w:val="QT3"/>
        <w:ind w:left="852"/>
      </w:pPr>
      <w:r>
        <w:t>2^1:16</w:t>
      </w:r>
    </w:p>
    <w:p w14:paraId="0E4F96CF" w14:textId="77777777" w:rsidR="002D2342" w:rsidRDefault="002D2342" w:rsidP="002D2342">
      <w:pPr>
        <w:pStyle w:val="QT3"/>
        <w:ind w:left="852"/>
      </w:pPr>
      <w:r>
        <w:t>2</w:t>
      </w:r>
      <w:proofErr w:type="gramStart"/>
      <w:r>
        <w:t>^(</w:t>
      </w:r>
      <w:proofErr w:type="gramEnd"/>
      <w:r>
        <w:t>1:16)</w:t>
      </w:r>
    </w:p>
    <w:p w14:paraId="1E59340E" w14:textId="77777777" w:rsidR="002D2342" w:rsidRDefault="002D2342" w:rsidP="002D2342">
      <w:pPr>
        <w:pStyle w:val="QT3"/>
        <w:ind w:left="852"/>
      </w:pPr>
      <w:r>
        <w:t>(0+1</w:t>
      </w:r>
      <w:proofErr w:type="gramStart"/>
      <w:r>
        <w:t>i)^</w:t>
      </w:r>
      <w:proofErr w:type="gramEnd"/>
      <w:r>
        <w:t xml:space="preserve">(1:16) </w:t>
      </w:r>
    </w:p>
    <w:p w14:paraId="7708B04E" w14:textId="5F2EC10B" w:rsidR="002D2342" w:rsidRDefault="002D2342" w:rsidP="002D2342">
      <w:pPr>
        <w:pStyle w:val="QT3"/>
        <w:ind w:left="852"/>
      </w:pPr>
      <w:proofErr w:type="spellStart"/>
      <w:r>
        <w:t>exp</w:t>
      </w:r>
      <w:proofErr w:type="spellEnd"/>
      <w:r>
        <w:t>(2*</w:t>
      </w:r>
      <w:proofErr w:type="spellStart"/>
      <w:r>
        <w:t>pi</w:t>
      </w:r>
      <w:proofErr w:type="spellEnd"/>
      <w:r>
        <w:t>*1i/</w:t>
      </w:r>
      <w:proofErr w:type="gramStart"/>
      <w:r>
        <w:t>16)^</w:t>
      </w:r>
      <w:proofErr w:type="gramEnd"/>
      <w:r>
        <w:t>(1:16)</w:t>
      </w:r>
    </w:p>
    <w:p w14:paraId="50E97962" w14:textId="73584114" w:rsidR="00DF3BD3" w:rsidRDefault="002D2342" w:rsidP="002D2342">
      <w:pPr>
        <w:pStyle w:val="AText"/>
        <w:numPr>
          <w:ilvl w:val="0"/>
          <w:numId w:val="11"/>
        </w:numPr>
      </w:pPr>
      <w:r>
        <w:t>Gibt es einen Unterschied zwischen</w:t>
      </w:r>
      <w:r w:rsidR="006C39F8">
        <w:t xml:space="preserve"> den</w:t>
      </w:r>
      <w:r>
        <w:t xml:space="preserve"> folgenden beiden </w:t>
      </w:r>
      <w:r w:rsidR="00AF54C8">
        <w:t>Funktionsaufrufen</w:t>
      </w:r>
      <w:r>
        <w:t>?</w:t>
      </w:r>
    </w:p>
    <w:p w14:paraId="7777D4F1" w14:textId="77777777" w:rsidR="002D2342" w:rsidRDefault="002D2342" w:rsidP="002D2342">
      <w:pPr>
        <w:pStyle w:val="QT3"/>
        <w:ind w:left="852"/>
      </w:pPr>
      <w:proofErr w:type="spellStart"/>
      <w:proofErr w:type="gramStart"/>
      <w:r>
        <w:t>complex</w:t>
      </w:r>
      <w:proofErr w:type="spellEnd"/>
      <w:r>
        <w:t>(</w:t>
      </w:r>
      <w:proofErr w:type="spellStart"/>
      <w:proofErr w:type="gramEnd"/>
      <w:r>
        <w:t>argument</w:t>
      </w:r>
      <w:proofErr w:type="spellEnd"/>
      <w:r>
        <w:t xml:space="preserve"> = 2*</w:t>
      </w:r>
      <w:proofErr w:type="spellStart"/>
      <w:r>
        <w:t>pi</w:t>
      </w:r>
      <w:proofErr w:type="spellEnd"/>
      <w:r>
        <w:t>/16)</w:t>
      </w:r>
    </w:p>
    <w:p w14:paraId="004F5E68" w14:textId="1F4C9895" w:rsidR="002D2342" w:rsidRDefault="002D2342" w:rsidP="002D2342">
      <w:pPr>
        <w:pStyle w:val="QT3"/>
        <w:ind w:left="852"/>
      </w:pPr>
      <w:proofErr w:type="spellStart"/>
      <w:r>
        <w:t>exp</w:t>
      </w:r>
      <w:proofErr w:type="spellEnd"/>
      <w:r>
        <w:t>(2*</w:t>
      </w:r>
      <w:proofErr w:type="spellStart"/>
      <w:r>
        <w:t>pi</w:t>
      </w:r>
      <w:proofErr w:type="spellEnd"/>
      <w:r>
        <w:t>*1i/16)</w:t>
      </w:r>
    </w:p>
    <w:p w14:paraId="5A9C0DAD" w14:textId="0FD8009B" w:rsidR="002D2342" w:rsidRDefault="002D2342" w:rsidP="002D2342">
      <w:pPr>
        <w:pStyle w:val="AText"/>
        <w:numPr>
          <w:ilvl w:val="0"/>
          <w:numId w:val="11"/>
        </w:numPr>
      </w:pPr>
      <w:r>
        <w:t xml:space="preserve">Gegeben </w:t>
      </w:r>
      <w:proofErr w:type="gramStart"/>
      <w:r>
        <w:t xml:space="preserve">ist  </w:t>
      </w:r>
      <w:r w:rsidRPr="002D2342">
        <w:rPr>
          <w:rStyle w:val="QWordsZchn"/>
        </w:rPr>
        <w:t>z</w:t>
      </w:r>
      <w:proofErr w:type="gramEnd"/>
      <w:r w:rsidRPr="002D2342">
        <w:rPr>
          <w:rStyle w:val="QWordsZchn"/>
        </w:rPr>
        <w:t xml:space="preserve"> &lt;- </w:t>
      </w:r>
      <w:proofErr w:type="spellStart"/>
      <w:r w:rsidRPr="002D2342">
        <w:rPr>
          <w:rStyle w:val="QWordsZchn"/>
        </w:rPr>
        <w:t>exp</w:t>
      </w:r>
      <w:proofErr w:type="spellEnd"/>
      <w:r w:rsidRPr="002D2342">
        <w:rPr>
          <w:rStyle w:val="QWordsZchn"/>
        </w:rPr>
        <w:t>(2*</w:t>
      </w:r>
      <w:proofErr w:type="spellStart"/>
      <w:r w:rsidRPr="002D2342">
        <w:rPr>
          <w:rStyle w:val="QWordsZchn"/>
        </w:rPr>
        <w:t>pi</w:t>
      </w:r>
      <w:proofErr w:type="spellEnd"/>
      <w:r w:rsidRPr="002D2342">
        <w:rPr>
          <w:rStyle w:val="QWordsZchn"/>
        </w:rPr>
        <w:t>*1i/16)^(1:16)</w:t>
      </w:r>
      <w:r w:rsidRPr="002D2342">
        <w:t xml:space="preserve">. </w:t>
      </w:r>
      <w:r w:rsidR="008B4508">
        <w:t xml:space="preserve">Beschreiben Sie </w:t>
      </w:r>
      <w:r w:rsidR="008B4508" w:rsidRPr="008B4508">
        <w:rPr>
          <w:rStyle w:val="QWordZchn"/>
        </w:rPr>
        <w:t>z</w:t>
      </w:r>
      <w:r w:rsidR="008B4508">
        <w:t xml:space="preserve">. </w:t>
      </w:r>
      <w:r w:rsidRPr="002D2342">
        <w:t xml:space="preserve">Welchen Wert hat </w:t>
      </w:r>
      <w:r w:rsidR="008B4508">
        <w:br/>
      </w:r>
      <w:r w:rsidRPr="002D2342">
        <w:rPr>
          <w:rStyle w:val="QWordsZchn"/>
        </w:rPr>
        <w:t>z^16</w:t>
      </w:r>
      <w:r w:rsidRPr="002D2342">
        <w:t xml:space="preserve"> ?</w:t>
      </w:r>
      <w:r>
        <w:rPr>
          <w:rStyle w:val="QWordsZchn"/>
        </w:rPr>
        <w:t xml:space="preserve">  </w:t>
      </w:r>
    </w:p>
    <w:p w14:paraId="6E9D1267" w14:textId="77777777" w:rsidR="000E56ED" w:rsidRDefault="000E56ED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27243084" w14:textId="5802A3CE" w:rsidR="0060089C" w:rsidRDefault="0060089C" w:rsidP="0060089C">
      <w:pPr>
        <w:pStyle w:val="AufgabeH1"/>
        <w:rPr>
          <w:noProof/>
        </w:rPr>
      </w:pPr>
      <w:r>
        <w:lastRenderedPageBreak/>
        <w:t xml:space="preserve">Aufgabe </w:t>
      </w:r>
      <w:fldSimple w:instr=" SEQ  Aufagbe \* MERGEFORMAT ">
        <w:r w:rsidR="00924084">
          <w:rPr>
            <w:noProof/>
          </w:rPr>
          <w:t>7</w:t>
        </w:r>
      </w:fldSimple>
    </w:p>
    <w:p w14:paraId="59E33B8E" w14:textId="1E09D41C" w:rsidR="00ED4AE4" w:rsidRDefault="00ED4AE4" w:rsidP="00ED4AE4">
      <w:pPr>
        <w:pStyle w:val="Listenabsatz"/>
        <w:numPr>
          <w:ilvl w:val="0"/>
          <w:numId w:val="13"/>
        </w:numPr>
        <w:ind w:left="284" w:hanging="284"/>
      </w:pPr>
      <w:r>
        <w:t>Welchen Wert haben die Ausdrücke</w:t>
      </w:r>
      <w:r w:rsidRPr="00AF54C8">
        <w:rPr>
          <w:rStyle w:val="QWordsZchn"/>
        </w:rPr>
        <w:t xml:space="preserve"> </w:t>
      </w:r>
      <w:r w:rsidRPr="00ED4AE4">
        <w:rPr>
          <w:rStyle w:val="QWordsZchn"/>
        </w:rPr>
        <w:t>4+T</w:t>
      </w:r>
      <w:r w:rsidR="00E34032">
        <w:t>,</w:t>
      </w:r>
      <w:r w:rsidR="00E34032" w:rsidRPr="008B4508">
        <w:t xml:space="preserve"> </w:t>
      </w:r>
      <w:r w:rsidRPr="00ED4AE4">
        <w:rPr>
          <w:rStyle w:val="QWordsZchn"/>
        </w:rPr>
        <w:t>4+F</w:t>
      </w:r>
      <w:r w:rsidR="008B4508" w:rsidRPr="008B4508">
        <w:t xml:space="preserve"> </w:t>
      </w:r>
      <w:r w:rsidR="00E34032">
        <w:t>und</w:t>
      </w:r>
      <w:r w:rsidRPr="00AF54C8">
        <w:rPr>
          <w:rStyle w:val="QWordsZchn"/>
        </w:rPr>
        <w:t xml:space="preserve"> </w:t>
      </w:r>
      <w:r w:rsidR="00E34032">
        <w:rPr>
          <w:rStyle w:val="QWordsZchn"/>
        </w:rPr>
        <w:t>T</w:t>
      </w:r>
      <w:r w:rsidR="00E34032" w:rsidRPr="00ED4AE4">
        <w:rPr>
          <w:rStyle w:val="QWordsZchn"/>
        </w:rPr>
        <w:t>+</w:t>
      </w:r>
      <w:r w:rsidR="00E34032">
        <w:rPr>
          <w:rStyle w:val="QWordsZchn"/>
        </w:rPr>
        <w:t>T</w:t>
      </w:r>
      <w:r>
        <w:t>?</w:t>
      </w:r>
    </w:p>
    <w:p w14:paraId="7FF5FCFB" w14:textId="4F564207" w:rsidR="00ED4AE4" w:rsidRPr="001C49FD" w:rsidRDefault="00AF54C8" w:rsidP="00ED4AE4">
      <w:pPr>
        <w:pStyle w:val="Listenabsatz"/>
        <w:numPr>
          <w:ilvl w:val="0"/>
          <w:numId w:val="13"/>
        </w:numPr>
        <w:ind w:left="284" w:hanging="284"/>
      </w:pPr>
      <w:r>
        <w:t>Gegeben ist ein</w:t>
      </w:r>
      <w:r w:rsidRPr="00AF54C8">
        <w:t xml:space="preserve"> </w:t>
      </w:r>
      <w:r>
        <w:t>Vektor</w:t>
      </w:r>
      <w:r w:rsidRPr="00AF54C8">
        <w:rPr>
          <w:rStyle w:val="QWordsZchn"/>
        </w:rPr>
        <w:t xml:space="preserve"> </w:t>
      </w:r>
      <w:r w:rsidRPr="00366142">
        <w:rPr>
          <w:rStyle w:val="QWordsZchn"/>
        </w:rPr>
        <w:t>x</w:t>
      </w:r>
      <w:r w:rsidRPr="00AF54C8">
        <w:t xml:space="preserve">. </w:t>
      </w:r>
      <w:r w:rsidR="00ED4AE4" w:rsidRPr="00AF54C8">
        <w:t>W</w:t>
      </w:r>
      <w:r w:rsidR="00ED4AE4">
        <w:t xml:space="preserve">as </w:t>
      </w:r>
      <w:r w:rsidR="001C49FD">
        <w:t xml:space="preserve">geben </w:t>
      </w:r>
      <w:r w:rsidR="001C49FD" w:rsidRPr="001C49FD">
        <w:t xml:space="preserve">folgende </w:t>
      </w:r>
      <w:r>
        <w:t xml:space="preserve">Funktionsaufrufe </w:t>
      </w:r>
      <w:r w:rsidR="001C49FD">
        <w:t>zurück?</w:t>
      </w:r>
    </w:p>
    <w:p w14:paraId="0531A803" w14:textId="40037AB3" w:rsidR="00ED4AE4" w:rsidRDefault="00ED4AE4" w:rsidP="001C49FD">
      <w:pPr>
        <w:pStyle w:val="QT3"/>
      </w:pPr>
      <w:proofErr w:type="spellStart"/>
      <w:r>
        <w:t>sum</w:t>
      </w:r>
      <w:proofErr w:type="spellEnd"/>
      <w:r>
        <w:t>(x==</w:t>
      </w:r>
      <w:r w:rsidR="008B4508">
        <w:t>2</w:t>
      </w:r>
      <w:r>
        <w:t>)</w:t>
      </w:r>
    </w:p>
    <w:p w14:paraId="5D07263F" w14:textId="68570320" w:rsidR="00ED4AE4" w:rsidRDefault="006A5587" w:rsidP="001C49FD">
      <w:pPr>
        <w:pStyle w:val="QT3"/>
      </w:pPr>
      <w:proofErr w:type="spellStart"/>
      <w:r>
        <w:t>length</w:t>
      </w:r>
      <w:proofErr w:type="spellEnd"/>
      <w:r w:rsidR="00ED4AE4">
        <w:t>(x[x==</w:t>
      </w:r>
      <w:r w:rsidR="008B4508">
        <w:t>2</w:t>
      </w:r>
      <w:r w:rsidR="00ED4AE4">
        <w:t>])</w:t>
      </w:r>
    </w:p>
    <w:p w14:paraId="6C9E93EC" w14:textId="63B79173" w:rsidR="001C49FD" w:rsidRDefault="00ED4AE4" w:rsidP="000E56ED">
      <w:pPr>
        <w:pStyle w:val="QT3"/>
      </w:pPr>
      <w:proofErr w:type="spellStart"/>
      <w:proofErr w:type="gramStart"/>
      <w:r>
        <w:t>length</w:t>
      </w:r>
      <w:proofErr w:type="spellEnd"/>
      <w:r>
        <w:t>(</w:t>
      </w:r>
      <w:proofErr w:type="spellStart"/>
      <w:proofErr w:type="gramEnd"/>
      <w:r>
        <w:t>which</w:t>
      </w:r>
      <w:proofErr w:type="spellEnd"/>
      <w:r>
        <w:t xml:space="preserve">(x == </w:t>
      </w:r>
      <w:r w:rsidR="008B4508">
        <w:t>2</w:t>
      </w:r>
      <w:r>
        <w:t>))</w:t>
      </w:r>
    </w:p>
    <w:p w14:paraId="6590C5B7" w14:textId="0B0D41C6" w:rsidR="00753EC9" w:rsidRPr="00753EC9" w:rsidRDefault="00753EC9" w:rsidP="00753EC9">
      <w:pPr>
        <w:pStyle w:val="Listenabsatz"/>
        <w:numPr>
          <w:ilvl w:val="0"/>
          <w:numId w:val="13"/>
        </w:numPr>
        <w:ind w:left="284" w:hanging="284"/>
      </w:pPr>
      <w:r>
        <w:t>Erklären Sie:</w:t>
      </w:r>
    </w:p>
    <w:p w14:paraId="3B2AE6B4" w14:textId="77777777" w:rsidR="00753EC9" w:rsidRPr="00753EC9" w:rsidRDefault="00753EC9" w:rsidP="00753EC9">
      <w:pPr>
        <w:pStyle w:val="QT3"/>
      </w:pPr>
      <w:r w:rsidRPr="00753EC9">
        <w:t>&gt; a &lt;- 2</w:t>
      </w:r>
      <w:proofErr w:type="gramStart"/>
      <w:r w:rsidRPr="00753EC9">
        <w:t>^(</w:t>
      </w:r>
      <w:proofErr w:type="gramEnd"/>
      <w:r w:rsidRPr="00753EC9">
        <w:t>1/2)</w:t>
      </w:r>
    </w:p>
    <w:p w14:paraId="77E15517" w14:textId="77777777" w:rsidR="00753EC9" w:rsidRPr="00753EC9" w:rsidRDefault="00753EC9" w:rsidP="00753EC9">
      <w:pPr>
        <w:pStyle w:val="QT3"/>
      </w:pPr>
      <w:r w:rsidRPr="00753EC9">
        <w:t>&gt; x &lt;- a</w:t>
      </w:r>
      <w:proofErr w:type="gramStart"/>
      <w:r w:rsidRPr="00753EC9">
        <w:t>^(</w:t>
      </w:r>
      <w:proofErr w:type="gramEnd"/>
      <w:r w:rsidRPr="00753EC9">
        <w:t>1:6)</w:t>
      </w:r>
    </w:p>
    <w:p w14:paraId="1A8A3B0F" w14:textId="77777777" w:rsidR="00753EC9" w:rsidRPr="00753EC9" w:rsidRDefault="00753EC9" w:rsidP="00753EC9">
      <w:pPr>
        <w:pStyle w:val="QT3"/>
      </w:pPr>
      <w:r w:rsidRPr="00753EC9">
        <w:t>&gt; x</w:t>
      </w:r>
    </w:p>
    <w:p w14:paraId="440870E9" w14:textId="77777777" w:rsidR="00753EC9" w:rsidRPr="00753EC9" w:rsidRDefault="00753EC9" w:rsidP="00753EC9">
      <w:pPr>
        <w:pStyle w:val="QT3"/>
        <w:rPr>
          <w:color w:val="000000"/>
          <w:bdr w:val="none" w:sz="0" w:space="0" w:color="auto" w:frame="1"/>
        </w:rPr>
      </w:pPr>
      <w:r w:rsidRPr="00753EC9">
        <w:rPr>
          <w:color w:val="000000"/>
          <w:bdr w:val="none" w:sz="0" w:space="0" w:color="auto" w:frame="1"/>
        </w:rPr>
        <w:t>[1] 1.414214 2.000000 2.828427 4.000000 5.656854 8.000000</w:t>
      </w:r>
    </w:p>
    <w:p w14:paraId="12E078E8" w14:textId="77777777" w:rsidR="00753EC9" w:rsidRPr="00753EC9" w:rsidRDefault="00753EC9" w:rsidP="00753EC9">
      <w:pPr>
        <w:pStyle w:val="QT3"/>
      </w:pPr>
      <w:r w:rsidRPr="00753EC9">
        <w:t xml:space="preserve">&gt; </w:t>
      </w:r>
      <w:proofErr w:type="spellStart"/>
      <w:r w:rsidRPr="00753EC9">
        <w:t>sum</w:t>
      </w:r>
      <w:proofErr w:type="spellEnd"/>
      <w:r w:rsidRPr="00753EC9">
        <w:t>(x==2)</w:t>
      </w:r>
    </w:p>
    <w:p w14:paraId="488B2317" w14:textId="77777777" w:rsidR="00753EC9" w:rsidRPr="00753EC9" w:rsidRDefault="00753EC9" w:rsidP="00753EC9">
      <w:pPr>
        <w:pStyle w:val="QT3"/>
        <w:rPr>
          <w:color w:val="000000"/>
          <w:bdr w:val="none" w:sz="0" w:space="0" w:color="auto" w:frame="1"/>
        </w:rPr>
      </w:pPr>
      <w:r w:rsidRPr="00753EC9">
        <w:rPr>
          <w:color w:val="000000"/>
          <w:bdr w:val="none" w:sz="0" w:space="0" w:color="auto" w:frame="1"/>
        </w:rPr>
        <w:t>[1] 0</w:t>
      </w:r>
    </w:p>
    <w:p w14:paraId="1CCDF5C9" w14:textId="77777777" w:rsidR="00753EC9" w:rsidRPr="00753EC9" w:rsidRDefault="00753EC9" w:rsidP="00753EC9">
      <w:pPr>
        <w:pStyle w:val="QT3"/>
      </w:pPr>
      <w:r w:rsidRPr="00753EC9">
        <w:t xml:space="preserve">&gt; </w:t>
      </w:r>
      <w:proofErr w:type="spellStart"/>
      <w:r w:rsidRPr="00753EC9">
        <w:t>length</w:t>
      </w:r>
      <w:proofErr w:type="spellEnd"/>
      <w:r w:rsidRPr="00753EC9">
        <w:t>(x[x==2])</w:t>
      </w:r>
    </w:p>
    <w:p w14:paraId="245ADDFD" w14:textId="77777777" w:rsidR="00753EC9" w:rsidRPr="00753EC9" w:rsidRDefault="00753EC9" w:rsidP="00753EC9">
      <w:pPr>
        <w:pStyle w:val="QT3"/>
        <w:rPr>
          <w:color w:val="000000"/>
          <w:bdr w:val="none" w:sz="0" w:space="0" w:color="auto" w:frame="1"/>
        </w:rPr>
      </w:pPr>
      <w:r w:rsidRPr="00753EC9">
        <w:rPr>
          <w:color w:val="000000"/>
          <w:bdr w:val="none" w:sz="0" w:space="0" w:color="auto" w:frame="1"/>
        </w:rPr>
        <w:t>[1] 0</w:t>
      </w:r>
    </w:p>
    <w:p w14:paraId="4D02EEB4" w14:textId="77777777" w:rsidR="00753EC9" w:rsidRPr="00753EC9" w:rsidRDefault="00753EC9" w:rsidP="00753EC9">
      <w:pPr>
        <w:pStyle w:val="QT3"/>
      </w:pPr>
      <w:r w:rsidRPr="00753EC9">
        <w:t xml:space="preserve">&gt; </w:t>
      </w:r>
      <w:proofErr w:type="spellStart"/>
      <w:proofErr w:type="gramStart"/>
      <w:r w:rsidRPr="00753EC9">
        <w:t>length</w:t>
      </w:r>
      <w:proofErr w:type="spellEnd"/>
      <w:r w:rsidRPr="00753EC9">
        <w:t>(</w:t>
      </w:r>
      <w:proofErr w:type="spellStart"/>
      <w:proofErr w:type="gramEnd"/>
      <w:r w:rsidRPr="00753EC9">
        <w:t>which</w:t>
      </w:r>
      <w:proofErr w:type="spellEnd"/>
      <w:r w:rsidRPr="00753EC9">
        <w:t>(x == 2))</w:t>
      </w:r>
    </w:p>
    <w:p w14:paraId="048C4749" w14:textId="2F4F919C" w:rsidR="00753EC9" w:rsidRDefault="00753EC9" w:rsidP="00753EC9">
      <w:pPr>
        <w:pStyle w:val="QT3"/>
        <w:rPr>
          <w:color w:val="000000"/>
          <w:bdr w:val="none" w:sz="0" w:space="0" w:color="auto" w:frame="1"/>
        </w:rPr>
      </w:pPr>
      <w:r w:rsidRPr="00753EC9">
        <w:rPr>
          <w:color w:val="000000"/>
          <w:bdr w:val="none" w:sz="0" w:space="0" w:color="auto" w:frame="1"/>
        </w:rPr>
        <w:t>[1] 0</w:t>
      </w:r>
    </w:p>
    <w:p w14:paraId="0BA06FD8" w14:textId="77777777" w:rsidR="008B4508" w:rsidRPr="008B4508" w:rsidRDefault="008B4508" w:rsidP="008B4508">
      <w:pPr>
        <w:pStyle w:val="QT3"/>
      </w:pPr>
      <w:r w:rsidRPr="008B4508">
        <w:t xml:space="preserve">&gt; </w:t>
      </w:r>
      <w:proofErr w:type="gramStart"/>
      <w:r w:rsidRPr="008B4508">
        <w:t>all(</w:t>
      </w:r>
      <w:proofErr w:type="gramEnd"/>
      <w:r w:rsidRPr="008B4508">
        <w:t>x == 2)</w:t>
      </w:r>
    </w:p>
    <w:p w14:paraId="24EF70C9" w14:textId="77777777" w:rsidR="008B4508" w:rsidRPr="008B4508" w:rsidRDefault="008B4508" w:rsidP="008B4508">
      <w:pPr>
        <w:pStyle w:val="QT3"/>
        <w:rPr>
          <w:color w:val="000000"/>
          <w:bdr w:val="none" w:sz="0" w:space="0" w:color="auto" w:frame="1"/>
        </w:rPr>
      </w:pPr>
      <w:r w:rsidRPr="008B4508">
        <w:rPr>
          <w:color w:val="000000"/>
          <w:bdr w:val="none" w:sz="0" w:space="0" w:color="auto" w:frame="1"/>
        </w:rPr>
        <w:t>[1] FALSE</w:t>
      </w:r>
    </w:p>
    <w:p w14:paraId="10C69528" w14:textId="77777777" w:rsidR="008B4508" w:rsidRPr="008B4508" w:rsidRDefault="008B4508" w:rsidP="008B4508">
      <w:pPr>
        <w:pStyle w:val="QT3"/>
      </w:pPr>
      <w:r w:rsidRPr="008B4508">
        <w:t xml:space="preserve">&gt; </w:t>
      </w:r>
      <w:proofErr w:type="spellStart"/>
      <w:proofErr w:type="gramStart"/>
      <w:r w:rsidRPr="008B4508">
        <w:t>any</w:t>
      </w:r>
      <w:proofErr w:type="spellEnd"/>
      <w:r w:rsidRPr="008B4508">
        <w:t>(</w:t>
      </w:r>
      <w:proofErr w:type="gramEnd"/>
      <w:r w:rsidRPr="008B4508">
        <w:t>x == 2)</w:t>
      </w:r>
    </w:p>
    <w:p w14:paraId="1A91C772" w14:textId="4576A3CE" w:rsidR="008B4508" w:rsidRPr="008B4508" w:rsidRDefault="008B4508" w:rsidP="008B4508">
      <w:pPr>
        <w:pStyle w:val="QT3"/>
        <w:rPr>
          <w:color w:val="000000"/>
        </w:rPr>
      </w:pPr>
      <w:r w:rsidRPr="008B4508">
        <w:rPr>
          <w:color w:val="000000"/>
          <w:bdr w:val="none" w:sz="0" w:space="0" w:color="auto" w:frame="1"/>
        </w:rPr>
        <w:t>[1] FALSE</w:t>
      </w:r>
    </w:p>
    <w:p w14:paraId="14977179" w14:textId="77777777" w:rsidR="00753EC9" w:rsidRPr="00753EC9" w:rsidRDefault="00753EC9" w:rsidP="00753EC9">
      <w:pPr>
        <w:pStyle w:val="QT3"/>
      </w:pPr>
      <w:r w:rsidRPr="00753EC9">
        <w:t xml:space="preserve">&gt; </w:t>
      </w:r>
      <w:proofErr w:type="spellStart"/>
      <w:proofErr w:type="gramStart"/>
      <w:r w:rsidRPr="00753EC9">
        <w:t>all.equal</w:t>
      </w:r>
      <w:proofErr w:type="spellEnd"/>
      <w:proofErr w:type="gramEnd"/>
      <w:r w:rsidRPr="00753EC9">
        <w:t>(2,x[2])</w:t>
      </w:r>
    </w:p>
    <w:p w14:paraId="4FCBED16" w14:textId="17799538" w:rsidR="000E56ED" w:rsidRPr="00770B24" w:rsidRDefault="00753EC9" w:rsidP="00770B24">
      <w:pPr>
        <w:pStyle w:val="QT3"/>
        <w:rPr>
          <w:color w:val="000000"/>
        </w:rPr>
      </w:pPr>
      <w:r w:rsidRPr="00753EC9">
        <w:rPr>
          <w:color w:val="000000"/>
          <w:bdr w:val="none" w:sz="0" w:space="0" w:color="auto" w:frame="1"/>
        </w:rPr>
        <w:t>[1] TRUE</w:t>
      </w:r>
    </w:p>
    <w:p w14:paraId="794CB189" w14:textId="23AA1007" w:rsidR="00CC091F" w:rsidRDefault="00CC091F" w:rsidP="00CC091F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8</w:t>
        </w:r>
      </w:fldSimple>
    </w:p>
    <w:p w14:paraId="021243C8" w14:textId="338180AB" w:rsidR="00CC091F" w:rsidRDefault="00CC091F" w:rsidP="00CC091F">
      <w:pPr>
        <w:pStyle w:val="AufgNr"/>
        <w:spacing w:after="240"/>
      </w:pPr>
      <w:r>
        <w:t xml:space="preserve">Wie kann man </w:t>
      </w:r>
      <w:r w:rsidRPr="00CC091F">
        <w:rPr>
          <w:rStyle w:val="QWordsZchn"/>
        </w:rPr>
        <w:t>x &lt;- 1:20 *-1</w:t>
      </w:r>
      <w:r>
        <w:t xml:space="preserve"> kürzer schreiben?</w:t>
      </w:r>
    </w:p>
    <w:p w14:paraId="308DA1B9" w14:textId="3EB1E1BF" w:rsidR="00CC091F" w:rsidRDefault="00CC091F" w:rsidP="00770B24">
      <w:pPr>
        <w:pStyle w:val="AufgNr"/>
      </w:pPr>
      <w:r>
        <w:t xml:space="preserve">Welche Werte haben dann </w:t>
      </w:r>
      <w:proofErr w:type="gramStart"/>
      <w:r w:rsidRPr="00CC091F">
        <w:rPr>
          <w:rStyle w:val="QWordZchn"/>
        </w:rPr>
        <w:t>x[</w:t>
      </w:r>
      <w:proofErr w:type="gramEnd"/>
      <w:r w:rsidRPr="00CC091F">
        <w:rPr>
          <w:rStyle w:val="QWordZchn"/>
        </w:rPr>
        <w:t>-(1:5)]</w:t>
      </w:r>
      <w:r>
        <w:t xml:space="preserve"> und </w:t>
      </w:r>
      <w:r w:rsidRPr="00CC091F">
        <w:rPr>
          <w:rStyle w:val="QWordZchn"/>
        </w:rPr>
        <w:t>x[6:10]</w:t>
      </w:r>
      <w:r>
        <w:t>?</w:t>
      </w:r>
    </w:p>
    <w:p w14:paraId="7C9DDE63" w14:textId="78DA165D" w:rsidR="00ED4AE4" w:rsidRDefault="00ED4AE4" w:rsidP="00753EC9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9</w:t>
        </w:r>
      </w:fldSimple>
    </w:p>
    <w:p w14:paraId="62EAF4BC" w14:textId="666DD715" w:rsidR="00CC714E" w:rsidRPr="00CC714E" w:rsidRDefault="00CC714E" w:rsidP="00CC714E">
      <w:r w:rsidRPr="00CC714E">
        <w:t xml:space="preserve">Gegeben ist ein numerischer Vektor </w:t>
      </w:r>
      <w:r w:rsidRPr="00E34032">
        <w:rPr>
          <w:rStyle w:val="QWordsZchn"/>
        </w:rPr>
        <w:t>x</w:t>
      </w:r>
      <w:r w:rsidRPr="00CC714E">
        <w:t xml:space="preserve"> der Länge 1000 wie z. B.</w:t>
      </w:r>
      <w:r w:rsidR="00CC091F">
        <w:t xml:space="preserve"> </w:t>
      </w:r>
      <w:r w:rsidRPr="00CC714E">
        <w:t xml:space="preserve"> </w:t>
      </w:r>
      <w:r w:rsidRPr="00E34032">
        <w:rPr>
          <w:rStyle w:val="QWordsZchn"/>
        </w:rPr>
        <w:t xml:space="preserve">x &lt;- </w:t>
      </w:r>
      <w:proofErr w:type="spellStart"/>
      <w:proofErr w:type="gramStart"/>
      <w:r w:rsidRPr="00E34032">
        <w:rPr>
          <w:rStyle w:val="QWordsZchn"/>
        </w:rPr>
        <w:t>runif</w:t>
      </w:r>
      <w:proofErr w:type="spellEnd"/>
      <w:r w:rsidRPr="00E34032">
        <w:rPr>
          <w:rStyle w:val="QWordsZchn"/>
        </w:rPr>
        <w:t>(</w:t>
      </w:r>
      <w:proofErr w:type="gramEnd"/>
      <w:r w:rsidRPr="00E34032">
        <w:rPr>
          <w:rStyle w:val="QWordsZchn"/>
        </w:rPr>
        <w:t>1000)</w:t>
      </w:r>
      <w:r w:rsidRPr="00CC714E">
        <w:t>.</w:t>
      </w:r>
    </w:p>
    <w:p w14:paraId="6B385424" w14:textId="7DC89D44" w:rsidR="0060089C" w:rsidRPr="00CC091F" w:rsidRDefault="00753EC9" w:rsidP="00CC091F">
      <w:pPr>
        <w:pStyle w:val="AufgNr"/>
        <w:numPr>
          <w:ilvl w:val="0"/>
          <w:numId w:val="23"/>
        </w:numPr>
      </w:pPr>
      <w:r w:rsidRPr="00CC091F">
        <w:t xml:space="preserve">Bestimmen Sie </w:t>
      </w:r>
      <w:r w:rsidR="00AF54C8" w:rsidRPr="00CC091F">
        <w:t xml:space="preserve">jeweils </w:t>
      </w:r>
      <w:r w:rsidRPr="00CC091F">
        <w:t>den Mittelwert des dritten Viertels</w:t>
      </w:r>
      <w:r w:rsidR="00CC091F" w:rsidRPr="00CC091F">
        <w:t xml:space="preserve"> von </w:t>
      </w:r>
      <w:r w:rsidR="00CC091F" w:rsidRPr="00CC091F">
        <w:rPr>
          <w:rStyle w:val="QWordZchn"/>
          <w:rFonts w:ascii="Times New Roman" w:hAnsi="Times New Roman"/>
        </w:rPr>
        <w:t>x</w:t>
      </w:r>
      <w:r w:rsidR="00CC091F" w:rsidRPr="00CC091F">
        <w:t xml:space="preserve"> </w:t>
      </w:r>
      <w:r w:rsidRPr="00CC091F">
        <w:t xml:space="preserve">und </w:t>
      </w:r>
      <w:r w:rsidR="00CC714E" w:rsidRPr="00CC091F">
        <w:t xml:space="preserve">den Mittelwert der zweiten Hälfte von </w:t>
      </w:r>
      <w:r w:rsidR="00CC714E" w:rsidRPr="00CC091F">
        <w:rPr>
          <w:rStyle w:val="QWordsZchn"/>
          <w:rFonts w:ascii="Times New Roman" w:hAnsi="Times New Roman"/>
        </w:rPr>
        <w:t>x</w:t>
      </w:r>
      <w:r w:rsidR="00CC714E" w:rsidRPr="00CC091F">
        <w:t>.</w:t>
      </w:r>
    </w:p>
    <w:p w14:paraId="209070D5" w14:textId="082BD8B8" w:rsidR="00CC714E" w:rsidRPr="00CC091F" w:rsidRDefault="00CC714E" w:rsidP="00CC091F">
      <w:pPr>
        <w:pStyle w:val="AufgNr"/>
      </w:pPr>
      <w:r w:rsidRPr="00CC091F">
        <w:t xml:space="preserve">Wie können Sie die Anzahl der Elemente im dritten Viertel von </w:t>
      </w:r>
      <w:r w:rsidRPr="00CC091F">
        <w:rPr>
          <w:rStyle w:val="QWordZchn"/>
        </w:rPr>
        <w:t>x</w:t>
      </w:r>
      <w:r w:rsidRPr="00CC091F">
        <w:t xml:space="preserve"> bestimmen, die größer als 0.5 sind?</w:t>
      </w:r>
    </w:p>
    <w:p w14:paraId="6E46D48C" w14:textId="6E26D6DB" w:rsidR="00E34032" w:rsidRDefault="00E34032" w:rsidP="00CC091F">
      <w:pPr>
        <w:pStyle w:val="AufgNr"/>
      </w:pPr>
      <w:r w:rsidRPr="00CC091F">
        <w:rPr>
          <w:rStyle w:val="AufgNrZchn"/>
        </w:rPr>
        <w:t xml:space="preserve">Geben </w:t>
      </w:r>
      <w:r>
        <w:t xml:space="preserve">Sie alle Elemente von </w:t>
      </w:r>
      <w:r w:rsidRPr="00E34032">
        <w:rPr>
          <w:rStyle w:val="QWordsZchn"/>
        </w:rPr>
        <w:t>x</w:t>
      </w:r>
      <w:r>
        <w:rPr>
          <w:rStyle w:val="QWordsZchn"/>
        </w:rPr>
        <w:t>[i]</w:t>
      </w:r>
      <w:r>
        <w:t xml:space="preserve"> aus, die</w:t>
      </w:r>
      <w:r w:rsidR="00AF54C8">
        <w:t xml:space="preserve"> die</w:t>
      </w:r>
      <w:r>
        <w:t xml:space="preserve"> </w:t>
      </w:r>
      <w:r w:rsidR="009454CE">
        <w:t>beide</w:t>
      </w:r>
      <w:r w:rsidR="00CC091F">
        <w:t>n</w:t>
      </w:r>
      <w:r w:rsidR="009454CE">
        <w:t xml:space="preserve"> </w:t>
      </w:r>
      <w:r>
        <w:t>folgenden Bedingungen erfüllen:</w:t>
      </w:r>
    </w:p>
    <w:p w14:paraId="1DEF23CC" w14:textId="3B7B2147" w:rsidR="00E34032" w:rsidRDefault="00E34032" w:rsidP="00E34032">
      <w:pPr>
        <w:pStyle w:val="Listenabsatz"/>
        <w:numPr>
          <w:ilvl w:val="0"/>
          <w:numId w:val="15"/>
        </w:numPr>
      </w:pPr>
      <m:oMath>
        <m:r>
          <m:rPr>
            <m:sty m:val="p"/>
          </m:rPr>
          <w:rPr>
            <w:rFonts w:ascii="Cambria Math" w:hAnsi="Cambria Math"/>
          </w:rPr>
          <m:t>51≤i</m:t>
        </m:r>
        <m:r>
          <w:rPr>
            <w:rFonts w:ascii="Cambria Math" w:eastAsia="Cambria Math" w:hAnsi="Cambria Math" w:cs="Cambria Math"/>
          </w:rPr>
          <m:t>≤100</m:t>
        </m:r>
      </m:oMath>
      <w:r w:rsidRPr="00E34032">
        <w:rPr>
          <w:rFonts w:ascii="Cambria Math" w:hAnsi="Cambria Math"/>
        </w:rPr>
        <w:t xml:space="preserve"> </w:t>
      </w:r>
      <w:r>
        <w:t xml:space="preserve"> oder  </w:t>
      </w:r>
      <m:oMath>
        <m:r>
          <m:rPr>
            <m:sty m:val="p"/>
          </m:rPr>
          <w:rPr>
            <w:rFonts w:ascii="Cambria Math" w:hAnsi="Cambria Math"/>
          </w:rPr>
          <m:t>301≤i</m:t>
        </m:r>
        <m:r>
          <w:rPr>
            <w:rFonts w:ascii="Cambria Math" w:eastAsia="Cambria Math" w:hAnsi="Cambria Math" w:cs="Cambria Math"/>
          </w:rPr>
          <m:t>≤400</m:t>
        </m:r>
      </m:oMath>
    </w:p>
    <w:p w14:paraId="7EEAA0F0" w14:textId="1B806965" w:rsidR="009454CE" w:rsidRPr="009454CE" w:rsidRDefault="00E34032" w:rsidP="009454CE">
      <w:pPr>
        <w:pStyle w:val="Listenabsatz"/>
        <w:numPr>
          <w:ilvl w:val="0"/>
          <w:numId w:val="15"/>
        </w:numPr>
        <w:rPr>
          <w:rFonts w:ascii="Consolas" w:hAnsi="Consolas"/>
        </w:rPr>
      </w:pPr>
      <w:r w:rsidRPr="00E34032">
        <w:rPr>
          <w:rStyle w:val="QWordsZchn"/>
        </w:rPr>
        <w:t xml:space="preserve">x[i] </w:t>
      </w:r>
      <w:r w:rsidRPr="00E34032">
        <w:rPr>
          <w:rFonts w:ascii="Consolas" w:hAnsi="Consolas"/>
        </w:rPr>
        <w:t>≥ 0.8</w:t>
      </w:r>
    </w:p>
    <w:p w14:paraId="5F74463B" w14:textId="25DF48D3" w:rsidR="000E56ED" w:rsidRDefault="009454CE" w:rsidP="0060089C">
      <w:pPr>
        <w:pStyle w:val="AufgNr"/>
      </w:pPr>
      <w:r>
        <w:t xml:space="preserve">Wieso ist </w:t>
      </w:r>
      <w:proofErr w:type="gramStart"/>
      <w:r w:rsidRPr="009454CE">
        <w:rPr>
          <w:rStyle w:val="QWordsZchn"/>
        </w:rPr>
        <w:t>x[</w:t>
      </w:r>
      <w:proofErr w:type="gramEnd"/>
      <w:r w:rsidRPr="009454CE">
        <w:rPr>
          <w:rStyle w:val="QWordsZchn"/>
        </w:rPr>
        <w:t>x[c(51:100, 301:400)] &gt;= 0.9]</w:t>
      </w:r>
      <w:r w:rsidR="00B55373">
        <w:rPr>
          <w:rStyle w:val="QWordsZchn"/>
        </w:rPr>
        <w:t xml:space="preserve"> </w:t>
      </w:r>
      <w:r w:rsidR="00B55373">
        <w:t>keine Lösung von c)</w:t>
      </w:r>
    </w:p>
    <w:p w14:paraId="31981CCC" w14:textId="417EE536" w:rsidR="0060089C" w:rsidRDefault="0060089C" w:rsidP="0060089C">
      <w:pPr>
        <w:pStyle w:val="AufgabeH1"/>
        <w:rPr>
          <w:noProof/>
        </w:rPr>
      </w:pPr>
      <w:r>
        <w:lastRenderedPageBreak/>
        <w:t xml:space="preserve">Aufgabe </w:t>
      </w:r>
      <w:fldSimple w:instr=" SEQ  Aufagbe \* MERGEFORMAT ">
        <w:r w:rsidR="00924084">
          <w:rPr>
            <w:noProof/>
          </w:rPr>
          <w:t>10</w:t>
        </w:r>
      </w:fldSimple>
    </w:p>
    <w:p w14:paraId="42976C2E" w14:textId="7BFE8A06" w:rsidR="00A77511" w:rsidRDefault="0060089C" w:rsidP="00770B24">
      <w:pPr>
        <w:pStyle w:val="AText"/>
      </w:pPr>
      <w:r>
        <w:t xml:space="preserve">Was bewirkt </w:t>
      </w:r>
      <w:proofErr w:type="gramStart"/>
      <w:r w:rsidRPr="0060089C">
        <w:rPr>
          <w:rStyle w:val="QWordsZchn"/>
        </w:rPr>
        <w:t>x[</w:t>
      </w:r>
      <w:proofErr w:type="gramEnd"/>
      <w:r w:rsidRPr="0060089C">
        <w:rPr>
          <w:rStyle w:val="QWordsZchn"/>
        </w:rPr>
        <w:t xml:space="preserve"> x &lt; 0] &lt;- -x[ x &lt; 0]</w:t>
      </w:r>
      <w:r>
        <w:rPr>
          <w:rStyle w:val="QWordsZchn"/>
        </w:rPr>
        <w:t xml:space="preserve"> </w:t>
      </w:r>
      <w:r>
        <w:t xml:space="preserve">bei einem numerischen Vektor </w:t>
      </w:r>
      <w:r w:rsidRPr="0060089C">
        <w:rPr>
          <w:rStyle w:val="QWordsZchn"/>
        </w:rPr>
        <w:t>x</w:t>
      </w:r>
      <w:r>
        <w:t>?</w:t>
      </w:r>
      <w:r w:rsidR="007148D2">
        <w:t xml:space="preserve"> Wie kann dies kürzer und </w:t>
      </w:r>
      <w:r w:rsidR="000639CE">
        <w:t xml:space="preserve">auch </w:t>
      </w:r>
      <w:r w:rsidR="007148D2">
        <w:t xml:space="preserve">klarer </w:t>
      </w:r>
      <w:r w:rsidR="000639CE">
        <w:t>ausgedrückt werden</w:t>
      </w:r>
      <w:r w:rsidR="007148D2">
        <w:t>?</w:t>
      </w:r>
    </w:p>
    <w:p w14:paraId="58727CA8" w14:textId="03BCD97B" w:rsidR="0060089C" w:rsidRDefault="0060089C" w:rsidP="00770B24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11</w:t>
        </w:r>
      </w:fldSimple>
    </w:p>
    <w:p w14:paraId="159BC586" w14:textId="1E974079" w:rsidR="002A7B31" w:rsidRDefault="002A7B31" w:rsidP="002A7B31">
      <w:r w:rsidRPr="00CC714E">
        <w:t xml:space="preserve">Gegeben ist ein numerischer Vektor </w:t>
      </w:r>
      <w:r w:rsidRPr="00E34032">
        <w:rPr>
          <w:rStyle w:val="QWordsZchn"/>
        </w:rPr>
        <w:t>x</w:t>
      </w:r>
      <w:r w:rsidRPr="00CC714E">
        <w:t xml:space="preserve"> wie z. B. </w:t>
      </w:r>
      <w:r w:rsidRPr="002A7B31">
        <w:rPr>
          <w:rStyle w:val="QWordsZchn"/>
        </w:rPr>
        <w:t>x &lt;- (1:1000*</w:t>
      </w:r>
      <w:proofErr w:type="gramStart"/>
      <w:r w:rsidRPr="002A7B31">
        <w:rPr>
          <w:rStyle w:val="QWordsZchn"/>
        </w:rPr>
        <w:t>131)%</w:t>
      </w:r>
      <w:proofErr w:type="gramEnd"/>
      <w:r w:rsidRPr="002A7B31">
        <w:rPr>
          <w:rStyle w:val="QWordsZchn"/>
        </w:rPr>
        <w:t>%17</w:t>
      </w:r>
      <w:r w:rsidRPr="00CC714E">
        <w:t>.</w:t>
      </w:r>
    </w:p>
    <w:p w14:paraId="2B911655" w14:textId="3F01D81C" w:rsidR="002A7B31" w:rsidRDefault="002A7B31" w:rsidP="000639CE">
      <w:pPr>
        <w:pStyle w:val="AufgNr"/>
        <w:numPr>
          <w:ilvl w:val="0"/>
          <w:numId w:val="24"/>
        </w:numPr>
      </w:pPr>
      <w:r>
        <w:t xml:space="preserve">Was gibt </w:t>
      </w:r>
      <w:proofErr w:type="spellStart"/>
      <w:r w:rsidRPr="002A7B31">
        <w:rPr>
          <w:rStyle w:val="QWordsZchn"/>
        </w:rPr>
        <w:t>table</w:t>
      </w:r>
      <w:proofErr w:type="spellEnd"/>
      <w:r w:rsidRPr="002A7B31">
        <w:rPr>
          <w:rStyle w:val="QWordsZchn"/>
        </w:rPr>
        <w:t>(x)</w:t>
      </w:r>
      <w:r>
        <w:t xml:space="preserve"> aus?</w:t>
      </w:r>
    </w:p>
    <w:p w14:paraId="1E992240" w14:textId="5F252137" w:rsidR="000639CE" w:rsidRDefault="002A7B31" w:rsidP="0071013D">
      <w:pPr>
        <w:pStyle w:val="AufgNr"/>
      </w:pPr>
      <w:r>
        <w:t xml:space="preserve">Ändern Sie </w:t>
      </w:r>
      <w:r w:rsidRPr="002A7B31">
        <w:rPr>
          <w:rStyle w:val="QWordsZchn"/>
        </w:rPr>
        <w:t>x</w:t>
      </w:r>
      <w:r>
        <w:t xml:space="preserve">, so dass alle Werte von </w:t>
      </w:r>
      <w:r w:rsidRPr="002A7B31">
        <w:rPr>
          <w:rStyle w:val="QWordsZchn"/>
        </w:rPr>
        <w:t>x</w:t>
      </w:r>
      <w:r>
        <w:t xml:space="preserve">, die größer gleich 12 sind, den Wert 20 erhalten. Testen Sie Ihre Lösung mithilfe der Funktion </w:t>
      </w:r>
      <w:proofErr w:type="spellStart"/>
      <w:proofErr w:type="gramStart"/>
      <w:r w:rsidRPr="002A7B31">
        <w:rPr>
          <w:rStyle w:val="QWordsZchn"/>
        </w:rPr>
        <w:t>table</w:t>
      </w:r>
      <w:proofErr w:type="spellEnd"/>
      <w:r w:rsidRPr="002A7B31">
        <w:rPr>
          <w:rStyle w:val="QWordsZchn"/>
        </w:rPr>
        <w:t>(</w:t>
      </w:r>
      <w:proofErr w:type="gramEnd"/>
      <w:r w:rsidRPr="002A7B31">
        <w:rPr>
          <w:rStyle w:val="QWordsZchn"/>
        </w:rPr>
        <w:t>)</w:t>
      </w:r>
      <w:r>
        <w:t>.</w:t>
      </w:r>
    </w:p>
    <w:p w14:paraId="1680D59C" w14:textId="592B7792" w:rsidR="0071013D" w:rsidRDefault="0071013D" w:rsidP="0071013D">
      <w:pPr>
        <w:pStyle w:val="AufgabeH1"/>
        <w:rPr>
          <w:noProof/>
        </w:rPr>
      </w:pPr>
      <w:r>
        <w:t xml:space="preserve">Aufgabe </w:t>
      </w:r>
      <w:r w:rsidR="0017110A">
        <w:fldChar w:fldCharType="begin"/>
      </w:r>
      <w:r w:rsidR="0017110A">
        <w:instrText xml:space="preserve"> SEQ  Aufagbe \* MERGEFORMAT </w:instrText>
      </w:r>
      <w:r w:rsidR="0017110A">
        <w:fldChar w:fldCharType="separate"/>
      </w:r>
      <w:r w:rsidR="00924084">
        <w:rPr>
          <w:noProof/>
        </w:rPr>
        <w:t>12</w:t>
      </w:r>
      <w:r w:rsidR="0017110A">
        <w:rPr>
          <w:noProof/>
        </w:rPr>
        <w:fldChar w:fldCharType="end"/>
      </w:r>
    </w:p>
    <w:p w14:paraId="68846E8A" w14:textId="0C36FF6B" w:rsidR="0071013D" w:rsidRDefault="0071013D" w:rsidP="0071013D">
      <w:r>
        <w:t>Gegeben ist folgender Quelltext:</w:t>
      </w:r>
    </w:p>
    <w:p w14:paraId="18B68938" w14:textId="2B1F3D6E" w:rsidR="0071013D" w:rsidRDefault="0071013D" w:rsidP="0071013D">
      <w:pPr>
        <w:pStyle w:val="QT3"/>
      </w:pPr>
      <w:r>
        <w:t>x &lt;- 1:10</w:t>
      </w:r>
    </w:p>
    <w:p w14:paraId="2DBADC5F" w14:textId="77777777" w:rsidR="0071013D" w:rsidRDefault="0071013D" w:rsidP="0071013D">
      <w:pPr>
        <w:pStyle w:val="QT3"/>
      </w:pPr>
      <w:proofErr w:type="spellStart"/>
      <w:r>
        <w:t>aendern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(i</w:t>
      </w:r>
      <w:proofErr w:type="gramStart"/>
      <w:r>
        <w:t>){</w:t>
      </w:r>
      <w:proofErr w:type="gramEnd"/>
      <w:r>
        <w:t xml:space="preserve"> </w:t>
      </w:r>
    </w:p>
    <w:p w14:paraId="74A4F6BC" w14:textId="049FCA87" w:rsidR="0071013D" w:rsidRDefault="006B2DEC" w:rsidP="0071013D">
      <w:pPr>
        <w:pStyle w:val="QT3"/>
      </w:pPr>
      <w:r>
        <w:t xml:space="preserve">  x[i] &lt;- 99</w:t>
      </w:r>
      <w:r w:rsidR="0071013D">
        <w:t>L</w:t>
      </w:r>
    </w:p>
    <w:p w14:paraId="779A7C69" w14:textId="77777777" w:rsidR="0071013D" w:rsidRDefault="0071013D" w:rsidP="0071013D">
      <w:pPr>
        <w:pStyle w:val="QT3"/>
      </w:pPr>
      <w:r>
        <w:t>}</w:t>
      </w:r>
    </w:p>
    <w:p w14:paraId="3A2FEA9C" w14:textId="7CA3BA8F" w:rsidR="0071013D" w:rsidRDefault="0071013D" w:rsidP="0071013D">
      <w:pPr>
        <w:pStyle w:val="QT3"/>
      </w:pPr>
      <w:proofErr w:type="spellStart"/>
      <w:proofErr w:type="gramStart"/>
      <w:r>
        <w:t>aendern</w:t>
      </w:r>
      <w:proofErr w:type="spellEnd"/>
      <w:r>
        <w:t>(</w:t>
      </w:r>
      <w:proofErr w:type="gramEnd"/>
      <w:r>
        <w:t>1)</w:t>
      </w:r>
    </w:p>
    <w:p w14:paraId="4D39C46C" w14:textId="4E6FE510" w:rsidR="0071013D" w:rsidRDefault="006B2DEC" w:rsidP="00770B24">
      <w:pPr>
        <w:pStyle w:val="AufgNr"/>
        <w:numPr>
          <w:ilvl w:val="0"/>
          <w:numId w:val="25"/>
        </w:numPr>
      </w:pPr>
      <w:r w:rsidRPr="006B2DEC">
        <w:t xml:space="preserve">Hat sich der Vektor </w:t>
      </w:r>
      <w:r w:rsidRPr="006B2DEC">
        <w:rPr>
          <w:rStyle w:val="QWordZchn"/>
        </w:rPr>
        <w:t>x</w:t>
      </w:r>
      <w:r w:rsidRPr="006B2DEC">
        <w:t xml:space="preserve"> durch den Funktionsaufruf </w:t>
      </w:r>
      <w:proofErr w:type="spellStart"/>
      <w:proofErr w:type="gramStart"/>
      <w:r w:rsidRPr="006B2DEC">
        <w:rPr>
          <w:rStyle w:val="QWordsZchn"/>
        </w:rPr>
        <w:t>aendern</w:t>
      </w:r>
      <w:proofErr w:type="spellEnd"/>
      <w:r w:rsidRPr="006B2DEC">
        <w:rPr>
          <w:rStyle w:val="QWordsZchn"/>
        </w:rPr>
        <w:t>(</w:t>
      </w:r>
      <w:proofErr w:type="gramEnd"/>
      <w:r w:rsidRPr="006B2DEC">
        <w:rPr>
          <w:rStyle w:val="QWordsZchn"/>
        </w:rPr>
        <w:t>1)</w:t>
      </w:r>
      <w:r w:rsidRPr="006B2DEC">
        <w:t xml:space="preserve"> geändert?</w:t>
      </w:r>
    </w:p>
    <w:p w14:paraId="596D3A39" w14:textId="644BA4F5" w:rsidR="006F3D56" w:rsidRDefault="006B2DEC" w:rsidP="0096796F">
      <w:pPr>
        <w:pStyle w:val="AufgNr"/>
      </w:pPr>
      <w:r>
        <w:t xml:space="preserve">Wie muss man den Quelltext entsprechend umschreiben, so dass der Vektor </w:t>
      </w:r>
      <w:r w:rsidRPr="006B2DEC">
        <w:rPr>
          <w:rStyle w:val="QWordsZchn"/>
        </w:rPr>
        <w:t>x</w:t>
      </w:r>
      <w:r>
        <w:t xml:space="preserve"> durch </w:t>
      </w:r>
      <w:r w:rsidR="00042166">
        <w:br/>
      </w:r>
      <w:proofErr w:type="spellStart"/>
      <w:r w:rsidRPr="006B2DEC">
        <w:rPr>
          <w:rStyle w:val="QWordsZchn"/>
        </w:rPr>
        <w:t>aendern</w:t>
      </w:r>
      <w:proofErr w:type="spellEnd"/>
      <w:r w:rsidRPr="006B2DEC">
        <w:rPr>
          <w:rStyle w:val="QWordsZchn"/>
        </w:rPr>
        <w:t>(1)</w:t>
      </w:r>
      <w:r>
        <w:t xml:space="preserve"> den Wert 99 erhält?</w:t>
      </w:r>
    </w:p>
    <w:p w14:paraId="4EF81A6F" w14:textId="03ADF008" w:rsidR="0096796F" w:rsidRDefault="0096796F" w:rsidP="0096796F">
      <w:pPr>
        <w:pStyle w:val="AufgabeH1"/>
        <w:rPr>
          <w:noProof/>
        </w:rPr>
      </w:pPr>
      <w:r>
        <w:t xml:space="preserve">Aufgabe </w:t>
      </w:r>
      <w:r w:rsidR="0017110A">
        <w:fldChar w:fldCharType="begin"/>
      </w:r>
      <w:r w:rsidR="0017110A">
        <w:instrText xml:space="preserve"> SEQ  Aufagbe \* MERGEFORMAT </w:instrText>
      </w:r>
      <w:r w:rsidR="0017110A">
        <w:fldChar w:fldCharType="separate"/>
      </w:r>
      <w:r w:rsidR="00924084">
        <w:rPr>
          <w:noProof/>
        </w:rPr>
        <w:t>13</w:t>
      </w:r>
      <w:r w:rsidR="0017110A">
        <w:rPr>
          <w:noProof/>
        </w:rPr>
        <w:fldChar w:fldCharType="end"/>
      </w:r>
    </w:p>
    <w:p w14:paraId="716B96E0" w14:textId="46E44C8E" w:rsidR="0096796F" w:rsidRDefault="00E80F00" w:rsidP="002A7B31">
      <w:r>
        <w:t>Gegeben ist:</w:t>
      </w:r>
    </w:p>
    <w:p w14:paraId="4D955A0C" w14:textId="77777777" w:rsidR="00E80F00" w:rsidRPr="00E80F00" w:rsidRDefault="00E80F00" w:rsidP="00E80F00">
      <w:pPr>
        <w:pStyle w:val="QT3"/>
      </w:pPr>
      <w:r w:rsidRPr="00E80F00">
        <w:t>a &lt;- LETTERS[c(</w:t>
      </w:r>
      <w:proofErr w:type="gramStart"/>
      <w:r w:rsidRPr="00E80F00">
        <w:t>T,F</w:t>
      </w:r>
      <w:proofErr w:type="gramEnd"/>
      <w:r w:rsidRPr="00E80F00">
        <w:t>,F)]</w:t>
      </w:r>
    </w:p>
    <w:p w14:paraId="75AC6A7A" w14:textId="77777777" w:rsidR="00E80F00" w:rsidRPr="00E80F00" w:rsidRDefault="00E80F00" w:rsidP="00E80F00">
      <w:pPr>
        <w:pStyle w:val="QT3"/>
      </w:pPr>
      <w:r w:rsidRPr="00E80F00">
        <w:t>b &lt;- LETTERS[c(</w:t>
      </w:r>
      <w:proofErr w:type="gramStart"/>
      <w:r w:rsidRPr="00E80F00">
        <w:t>F,T</w:t>
      </w:r>
      <w:proofErr w:type="gramEnd"/>
      <w:r w:rsidRPr="00E80F00">
        <w:t xml:space="preserve">,F)] </w:t>
      </w:r>
    </w:p>
    <w:p w14:paraId="727DCEA4" w14:textId="23A66DDF" w:rsidR="00E80F00" w:rsidRPr="00E80F00" w:rsidRDefault="00D42B4C" w:rsidP="00E80F00">
      <w:pPr>
        <w:pStyle w:val="QT3"/>
      </w:pPr>
      <w:r>
        <w:t xml:space="preserve">worte &lt;- </w:t>
      </w:r>
      <w:proofErr w:type="spellStart"/>
      <w:proofErr w:type="gramStart"/>
      <w:r>
        <w:t>paste</w:t>
      </w:r>
      <w:proofErr w:type="spellEnd"/>
      <w:r>
        <w:t>(</w:t>
      </w:r>
      <w:proofErr w:type="spellStart"/>
      <w:proofErr w:type="gramEnd"/>
      <w:r>
        <w:t>a,b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""</w:t>
      </w:r>
      <w:r w:rsidR="00E80F00" w:rsidRPr="00E80F00">
        <w:t>)</w:t>
      </w:r>
    </w:p>
    <w:p w14:paraId="5F6D6163" w14:textId="77777777" w:rsidR="00E80F00" w:rsidRPr="00E80F00" w:rsidRDefault="00E80F00" w:rsidP="00E80F00">
      <w:pPr>
        <w:pStyle w:val="QT3"/>
      </w:pPr>
      <w:proofErr w:type="spellStart"/>
      <w:r w:rsidRPr="00E80F00">
        <w:t>auto</w:t>
      </w:r>
      <w:proofErr w:type="spellEnd"/>
      <w:r w:rsidRPr="00E80F00">
        <w:t xml:space="preserve"> &lt;- 1:9</w:t>
      </w:r>
    </w:p>
    <w:p w14:paraId="2722D09F" w14:textId="77777777" w:rsidR="00E80F00" w:rsidRDefault="00E80F00" w:rsidP="00E80F00">
      <w:pPr>
        <w:pStyle w:val="QT3"/>
      </w:pPr>
      <w:proofErr w:type="spellStart"/>
      <w:r w:rsidRPr="00E80F00">
        <w:t>names</w:t>
      </w:r>
      <w:proofErr w:type="spellEnd"/>
      <w:r w:rsidRPr="00E80F00">
        <w:t>(</w:t>
      </w:r>
      <w:proofErr w:type="spellStart"/>
      <w:r w:rsidRPr="00E80F00">
        <w:t>auto</w:t>
      </w:r>
      <w:proofErr w:type="spellEnd"/>
      <w:r w:rsidRPr="00E80F00">
        <w:t>) &lt;- worte</w:t>
      </w:r>
    </w:p>
    <w:p w14:paraId="7C6F6AC8" w14:textId="0380E225" w:rsidR="00042166" w:rsidRDefault="00042166" w:rsidP="00770B24">
      <w:pPr>
        <w:pStyle w:val="AufgNr"/>
        <w:numPr>
          <w:ilvl w:val="0"/>
          <w:numId w:val="26"/>
        </w:numPr>
      </w:pPr>
      <w:r>
        <w:t xml:space="preserve">Welche Werte haben dann </w:t>
      </w:r>
      <w:r w:rsidRPr="00042166">
        <w:rPr>
          <w:rStyle w:val="QWordZchn"/>
        </w:rPr>
        <w:t>a</w:t>
      </w:r>
      <w:r>
        <w:t xml:space="preserve">, </w:t>
      </w:r>
      <w:proofErr w:type="gramStart"/>
      <w:r w:rsidRPr="00042166">
        <w:rPr>
          <w:rStyle w:val="QWordZchn"/>
        </w:rPr>
        <w:t>b</w:t>
      </w:r>
      <w:r>
        <w:t xml:space="preserve">,  </w:t>
      </w:r>
      <w:proofErr w:type="spellStart"/>
      <w:r w:rsidRPr="00042166">
        <w:rPr>
          <w:rStyle w:val="QWordZchn"/>
        </w:rPr>
        <w:t>worte</w:t>
      </w:r>
      <w:proofErr w:type="spellEnd"/>
      <w:proofErr w:type="gramEnd"/>
      <w:r>
        <w:t xml:space="preserve"> und </w:t>
      </w:r>
      <w:proofErr w:type="spellStart"/>
      <w:r w:rsidRPr="00042166">
        <w:rPr>
          <w:rStyle w:val="QWordZchn"/>
        </w:rPr>
        <w:t>au</w:t>
      </w:r>
      <w:r w:rsidR="006C39F8">
        <w:rPr>
          <w:rStyle w:val="QWordZchn"/>
        </w:rPr>
        <w:t>to</w:t>
      </w:r>
      <w:proofErr w:type="spellEnd"/>
      <w:r>
        <w:t>?</w:t>
      </w:r>
    </w:p>
    <w:p w14:paraId="1DAF5D55" w14:textId="67585316" w:rsidR="006D2033" w:rsidRDefault="00E80F00" w:rsidP="00770B24">
      <w:pPr>
        <w:pStyle w:val="AufgNr"/>
        <w:numPr>
          <w:ilvl w:val="0"/>
          <w:numId w:val="26"/>
        </w:numPr>
      </w:pPr>
      <w:r>
        <w:t xml:space="preserve">Welchen Wert hat dann </w:t>
      </w:r>
      <w:proofErr w:type="spellStart"/>
      <w:r w:rsidR="001D2825">
        <w:rPr>
          <w:rStyle w:val="QWordZchn"/>
        </w:rPr>
        <w:t>auto</w:t>
      </w:r>
      <w:proofErr w:type="spellEnd"/>
      <w:r w:rsidR="001D2825">
        <w:rPr>
          <w:rStyle w:val="QWordZchn"/>
        </w:rPr>
        <w:t>["</w:t>
      </w:r>
      <w:proofErr w:type="spellStart"/>
      <w:r w:rsidR="001D2825">
        <w:rPr>
          <w:rStyle w:val="QWordZchn"/>
        </w:rPr>
        <w:t>Vw</w:t>
      </w:r>
      <w:proofErr w:type="spellEnd"/>
      <w:r w:rsidRPr="00E80F00">
        <w:rPr>
          <w:rStyle w:val="QWordZchn"/>
        </w:rPr>
        <w:t>"]</w:t>
      </w:r>
      <w:r>
        <w:t xml:space="preserve"> und welchen Wert </w:t>
      </w:r>
      <w:proofErr w:type="spellStart"/>
      <w:r w:rsidRPr="00E80F00">
        <w:rPr>
          <w:rStyle w:val="QWordZchn"/>
        </w:rPr>
        <w:t>auto</w:t>
      </w:r>
      <w:proofErr w:type="spellEnd"/>
      <w:r w:rsidRPr="00E80F00">
        <w:rPr>
          <w:rStyle w:val="QWordZchn"/>
        </w:rPr>
        <w:t>["</w:t>
      </w:r>
      <w:r w:rsidR="001D2825">
        <w:rPr>
          <w:rStyle w:val="QWordZchn"/>
        </w:rPr>
        <w:t>V</w:t>
      </w:r>
      <w:r w:rsidRPr="00E80F00">
        <w:rPr>
          <w:rStyle w:val="QWordZchn"/>
        </w:rPr>
        <w:t>W"]</w:t>
      </w:r>
      <w:r>
        <w:t>? Wieso?</w:t>
      </w:r>
      <w:r w:rsidR="006D2033">
        <w:t xml:space="preserve"> </w:t>
      </w:r>
    </w:p>
    <w:p w14:paraId="7EF95C32" w14:textId="13522162" w:rsidR="006F3D56" w:rsidRDefault="006F3D56" w:rsidP="00770B24">
      <w:pPr>
        <w:pStyle w:val="AufgNr"/>
      </w:pPr>
      <w:r>
        <w:t>Was wird durch folgende Kommandos ausgegeben? Wieso?</w:t>
      </w:r>
    </w:p>
    <w:p w14:paraId="4224F468" w14:textId="77777777" w:rsidR="001D2825" w:rsidRPr="001D2825" w:rsidRDefault="001D2825" w:rsidP="007C6DE3">
      <w:pPr>
        <w:pStyle w:val="QT3"/>
        <w:ind w:left="714"/>
      </w:pPr>
      <w:proofErr w:type="spellStart"/>
      <w:r w:rsidRPr="001D2825">
        <w:t>paste</w:t>
      </w:r>
      <w:proofErr w:type="spellEnd"/>
      <w:r w:rsidRPr="001D2825">
        <w:t>(</w:t>
      </w:r>
      <w:proofErr w:type="spellStart"/>
      <w:proofErr w:type="gramStart"/>
      <w:r w:rsidRPr="001D2825">
        <w:t>a,b</w:t>
      </w:r>
      <w:proofErr w:type="spellEnd"/>
      <w:proofErr w:type="gramEnd"/>
      <w:r w:rsidRPr="001D2825">
        <w:t>)</w:t>
      </w:r>
    </w:p>
    <w:p w14:paraId="1EC11A84" w14:textId="77777777" w:rsidR="001D2825" w:rsidRPr="001D2825" w:rsidRDefault="001D2825" w:rsidP="007C6DE3">
      <w:pPr>
        <w:pStyle w:val="QT3"/>
        <w:ind w:left="714"/>
      </w:pPr>
      <w:proofErr w:type="spellStart"/>
      <w:proofErr w:type="gramStart"/>
      <w:r w:rsidRPr="001D2825">
        <w:t>paste</w:t>
      </w:r>
      <w:proofErr w:type="spellEnd"/>
      <w:r w:rsidRPr="001D2825">
        <w:t>(</w:t>
      </w:r>
      <w:proofErr w:type="spellStart"/>
      <w:proofErr w:type="gramEnd"/>
      <w:r w:rsidRPr="001D2825">
        <w:t>a,b</w:t>
      </w:r>
      <w:proofErr w:type="spellEnd"/>
      <w:r w:rsidRPr="001D2825">
        <w:t xml:space="preserve">, </w:t>
      </w:r>
      <w:proofErr w:type="spellStart"/>
      <w:r w:rsidRPr="001D2825">
        <w:t>sep</w:t>
      </w:r>
      <w:proofErr w:type="spellEnd"/>
      <w:r w:rsidRPr="001D2825">
        <w:t xml:space="preserve"> = "")</w:t>
      </w:r>
    </w:p>
    <w:p w14:paraId="71230088" w14:textId="77777777" w:rsidR="001D2825" w:rsidRPr="001D2825" w:rsidRDefault="001D2825" w:rsidP="007C6DE3">
      <w:pPr>
        <w:pStyle w:val="QT3"/>
        <w:ind w:left="714"/>
      </w:pPr>
      <w:proofErr w:type="spellStart"/>
      <w:proofErr w:type="gramStart"/>
      <w:r w:rsidRPr="001D2825">
        <w:t>paste</w:t>
      </w:r>
      <w:proofErr w:type="spellEnd"/>
      <w:r w:rsidRPr="001D2825">
        <w:t>(</w:t>
      </w:r>
      <w:proofErr w:type="spellStart"/>
      <w:proofErr w:type="gramEnd"/>
      <w:r w:rsidRPr="001D2825">
        <w:t>a,b</w:t>
      </w:r>
      <w:proofErr w:type="spellEnd"/>
      <w:r w:rsidRPr="001D2825">
        <w:t xml:space="preserve">, </w:t>
      </w:r>
      <w:proofErr w:type="spellStart"/>
      <w:r w:rsidRPr="001D2825">
        <w:t>sep</w:t>
      </w:r>
      <w:proofErr w:type="spellEnd"/>
      <w:r w:rsidRPr="001D2825">
        <w:t xml:space="preserve"> = "::")</w:t>
      </w:r>
    </w:p>
    <w:p w14:paraId="66D865A7" w14:textId="77777777" w:rsidR="001D2825" w:rsidRPr="001D2825" w:rsidRDefault="001D2825" w:rsidP="007C6DE3">
      <w:pPr>
        <w:pStyle w:val="QT3"/>
        <w:ind w:left="714"/>
      </w:pPr>
      <w:proofErr w:type="spellStart"/>
      <w:proofErr w:type="gramStart"/>
      <w:r w:rsidRPr="001D2825">
        <w:t>paste</w:t>
      </w:r>
      <w:proofErr w:type="spellEnd"/>
      <w:r w:rsidRPr="001D2825">
        <w:t>(</w:t>
      </w:r>
      <w:proofErr w:type="spellStart"/>
      <w:proofErr w:type="gramEnd"/>
      <w:r w:rsidRPr="001D2825">
        <w:t>a,b</w:t>
      </w:r>
      <w:proofErr w:type="spellEnd"/>
      <w:r w:rsidRPr="001D2825">
        <w:t xml:space="preserve">, </w:t>
      </w:r>
      <w:proofErr w:type="spellStart"/>
      <w:r w:rsidRPr="001D2825">
        <w:t>sep</w:t>
      </w:r>
      <w:proofErr w:type="spellEnd"/>
      <w:r w:rsidRPr="001D2825">
        <w:t xml:space="preserve">="::", </w:t>
      </w:r>
      <w:proofErr w:type="spellStart"/>
      <w:r w:rsidRPr="001D2825">
        <w:t>collapse</w:t>
      </w:r>
      <w:proofErr w:type="spellEnd"/>
      <w:r w:rsidRPr="001D2825">
        <w:t xml:space="preserve"> = ", ")</w:t>
      </w:r>
    </w:p>
    <w:p w14:paraId="16C0A870" w14:textId="77777777" w:rsidR="001D2825" w:rsidRPr="001D2825" w:rsidRDefault="001D2825" w:rsidP="007C6DE3">
      <w:pPr>
        <w:pStyle w:val="QT3"/>
        <w:ind w:left="714"/>
      </w:pPr>
      <w:proofErr w:type="spellStart"/>
      <w:proofErr w:type="gramStart"/>
      <w:r w:rsidRPr="001D2825">
        <w:t>paste</w:t>
      </w:r>
      <w:proofErr w:type="spellEnd"/>
      <w:r w:rsidRPr="001D2825">
        <w:t>(</w:t>
      </w:r>
      <w:proofErr w:type="spellStart"/>
      <w:proofErr w:type="gramEnd"/>
      <w:r w:rsidRPr="001D2825">
        <w:t>a,b</w:t>
      </w:r>
      <w:proofErr w:type="spellEnd"/>
      <w:r w:rsidRPr="001D2825">
        <w:t xml:space="preserve">, </w:t>
      </w:r>
      <w:proofErr w:type="spellStart"/>
      <w:r w:rsidRPr="001D2825">
        <w:t>sep</w:t>
      </w:r>
      <w:proofErr w:type="spellEnd"/>
      <w:r w:rsidRPr="001D2825">
        <w:t xml:space="preserve">="", </w:t>
      </w:r>
      <w:proofErr w:type="spellStart"/>
      <w:r w:rsidRPr="001D2825">
        <w:t>collapse</w:t>
      </w:r>
      <w:proofErr w:type="spellEnd"/>
      <w:r w:rsidRPr="001D2825">
        <w:t xml:space="preserve"> = ", ")</w:t>
      </w:r>
    </w:p>
    <w:p w14:paraId="140DC19C" w14:textId="2E5D3A27" w:rsidR="001D2825" w:rsidRDefault="001D2825" w:rsidP="007C6DE3">
      <w:pPr>
        <w:pStyle w:val="QT3"/>
        <w:ind w:left="714"/>
        <w:rPr>
          <w:b/>
        </w:rPr>
      </w:pPr>
      <w:proofErr w:type="spellStart"/>
      <w:proofErr w:type="gramStart"/>
      <w:r w:rsidRPr="001D2825">
        <w:t>paste</w:t>
      </w:r>
      <w:proofErr w:type="spellEnd"/>
      <w:r w:rsidRPr="001D2825">
        <w:t>(</w:t>
      </w:r>
      <w:proofErr w:type="spellStart"/>
      <w:proofErr w:type="gramEnd"/>
      <w:r w:rsidRPr="001D2825">
        <w:t>a,b</w:t>
      </w:r>
      <w:proofErr w:type="spellEnd"/>
      <w:r w:rsidRPr="001D2825">
        <w:t xml:space="preserve">, </w:t>
      </w:r>
      <w:proofErr w:type="spellStart"/>
      <w:r w:rsidRPr="001D2825">
        <w:t>sep</w:t>
      </w:r>
      <w:proofErr w:type="spellEnd"/>
      <w:r w:rsidRPr="001D2825">
        <w:t xml:space="preserve">="", </w:t>
      </w:r>
      <w:proofErr w:type="spellStart"/>
      <w:r w:rsidRPr="001D2825">
        <w:t>collapse</w:t>
      </w:r>
      <w:proofErr w:type="spellEnd"/>
      <w:r w:rsidRPr="001D2825">
        <w:t xml:space="preserve"> = "")</w:t>
      </w:r>
    </w:p>
    <w:p w14:paraId="650E981F" w14:textId="5D807A19" w:rsidR="00687D39" w:rsidRDefault="00687D39" w:rsidP="001D2825">
      <w:pPr>
        <w:pStyle w:val="AufgabeH1"/>
        <w:rPr>
          <w:noProof/>
        </w:rPr>
      </w:pPr>
      <w:r>
        <w:lastRenderedPageBreak/>
        <w:t xml:space="preserve">Aufgabe </w:t>
      </w:r>
      <w:r w:rsidR="0017110A">
        <w:fldChar w:fldCharType="begin"/>
      </w:r>
      <w:r w:rsidR="0017110A">
        <w:instrText xml:space="preserve"> SEQ  Aufagbe \* MERGEFORMAT </w:instrText>
      </w:r>
      <w:r w:rsidR="0017110A">
        <w:fldChar w:fldCharType="separate"/>
      </w:r>
      <w:r w:rsidR="00924084">
        <w:rPr>
          <w:noProof/>
        </w:rPr>
        <w:t>14</w:t>
      </w:r>
      <w:r w:rsidR="0017110A">
        <w:rPr>
          <w:noProof/>
        </w:rPr>
        <w:fldChar w:fldCharType="end"/>
      </w:r>
    </w:p>
    <w:p w14:paraId="76119B27" w14:textId="24C447A4" w:rsidR="00687D39" w:rsidRDefault="00687D39" w:rsidP="002A7B31">
      <w:r>
        <w:t>Gegeben ist folgender Quelltext:</w:t>
      </w:r>
    </w:p>
    <w:p w14:paraId="1A02A3A1" w14:textId="77777777" w:rsidR="00687D39" w:rsidRDefault="00687D39" w:rsidP="00687D39">
      <w:pPr>
        <w:pStyle w:val="QT3"/>
      </w:pPr>
      <w:proofErr w:type="spellStart"/>
      <w:proofErr w:type="gramStart"/>
      <w:r>
        <w:t>nchar</w:t>
      </w:r>
      <w:proofErr w:type="spellEnd"/>
      <w:r>
        <w:t>(</w:t>
      </w:r>
      <w:proofErr w:type="gramEnd"/>
      <w:r>
        <w:t xml:space="preserve">"Data </w:t>
      </w:r>
      <w:proofErr w:type="spellStart"/>
      <w:r>
        <w:t>Sciences</w:t>
      </w:r>
      <w:proofErr w:type="spellEnd"/>
      <w:r>
        <w:t xml:space="preserve">") </w:t>
      </w:r>
    </w:p>
    <w:p w14:paraId="724C0CAF" w14:textId="77777777" w:rsidR="00687D39" w:rsidRDefault="00687D39" w:rsidP="00687D39">
      <w:pPr>
        <w:pStyle w:val="QT3"/>
      </w:pPr>
      <w:proofErr w:type="spellStart"/>
      <w:r>
        <w:t>strn</w:t>
      </w:r>
      <w:proofErr w:type="spellEnd"/>
      <w:r>
        <w:t xml:space="preserve"> &lt;- </w:t>
      </w:r>
      <w:proofErr w:type="spellStart"/>
      <w:r>
        <w:t>paste</w:t>
      </w:r>
      <w:proofErr w:type="spellEnd"/>
      <w:r>
        <w:t>(</w:t>
      </w:r>
      <w:proofErr w:type="gramStart"/>
      <w:r>
        <w:t>LETTERS[</w:t>
      </w:r>
      <w:proofErr w:type="gramEnd"/>
      <w:r>
        <w:t xml:space="preserve">1:8], </w:t>
      </w:r>
      <w:proofErr w:type="spellStart"/>
      <w:r>
        <w:t>collapse</w:t>
      </w:r>
      <w:proofErr w:type="spellEnd"/>
      <w:r>
        <w:t xml:space="preserve"> = "")</w:t>
      </w:r>
    </w:p>
    <w:p w14:paraId="6A8F946D" w14:textId="77777777" w:rsidR="00687D39" w:rsidRDefault="00687D39" w:rsidP="00687D39">
      <w:pPr>
        <w:pStyle w:val="QT3"/>
      </w:pPr>
      <w:proofErr w:type="spellStart"/>
      <w:r>
        <w:t>strn</w:t>
      </w:r>
      <w:proofErr w:type="spellEnd"/>
    </w:p>
    <w:p w14:paraId="213E075F" w14:textId="77777777" w:rsidR="00687D39" w:rsidRDefault="00687D39" w:rsidP="00687D39">
      <w:pPr>
        <w:pStyle w:val="QT3"/>
      </w:pPr>
      <w:proofErr w:type="spellStart"/>
      <w:r>
        <w:t>nchar</w:t>
      </w:r>
      <w:proofErr w:type="spellEnd"/>
      <w:r>
        <w:t>(</w:t>
      </w:r>
      <w:proofErr w:type="spellStart"/>
      <w:r>
        <w:t>strn</w:t>
      </w:r>
      <w:proofErr w:type="spellEnd"/>
      <w:r>
        <w:t>)</w:t>
      </w:r>
    </w:p>
    <w:p w14:paraId="63AD7EF5" w14:textId="77777777" w:rsidR="00687D39" w:rsidRDefault="00687D39" w:rsidP="00687D39">
      <w:pPr>
        <w:pStyle w:val="QT3"/>
      </w:pPr>
      <w:proofErr w:type="spellStart"/>
      <w:r>
        <w:t>substring</w:t>
      </w:r>
      <w:proofErr w:type="spellEnd"/>
      <w:r>
        <w:t>(strn,1,1)</w:t>
      </w:r>
    </w:p>
    <w:p w14:paraId="11EC66BB" w14:textId="77777777" w:rsidR="00687D39" w:rsidRDefault="00687D39" w:rsidP="00687D39">
      <w:pPr>
        <w:pStyle w:val="QT3"/>
      </w:pPr>
      <w:proofErr w:type="spellStart"/>
      <w:r>
        <w:t>substring</w:t>
      </w:r>
      <w:proofErr w:type="spellEnd"/>
      <w:r>
        <w:t>(strn,1,2)</w:t>
      </w:r>
    </w:p>
    <w:p w14:paraId="352DD2B9" w14:textId="77777777" w:rsidR="00687D39" w:rsidRDefault="00687D39" w:rsidP="00687D39">
      <w:pPr>
        <w:pStyle w:val="QT3"/>
      </w:pPr>
      <w:proofErr w:type="spellStart"/>
      <w:r>
        <w:t>substring</w:t>
      </w:r>
      <w:proofErr w:type="spellEnd"/>
      <w:r>
        <w:t>(strn,1,4)</w:t>
      </w:r>
    </w:p>
    <w:p w14:paraId="2F88EE25" w14:textId="39F9E54A" w:rsidR="00687D39" w:rsidRDefault="00687D39" w:rsidP="00687D39">
      <w:pPr>
        <w:pStyle w:val="QT3"/>
      </w:pPr>
      <w:proofErr w:type="spellStart"/>
      <w:r>
        <w:t>substring</w:t>
      </w:r>
      <w:proofErr w:type="spellEnd"/>
      <w:r>
        <w:t>(strn,2,4)</w:t>
      </w:r>
    </w:p>
    <w:p w14:paraId="364C0D46" w14:textId="7B97AC7F" w:rsidR="00687D39" w:rsidRDefault="00687D39" w:rsidP="002A7B31">
      <w:pPr>
        <w:rPr>
          <w:rStyle w:val="QWordZchn"/>
        </w:rPr>
      </w:pPr>
      <w:r>
        <w:t xml:space="preserve">Was wird ausgegeben? </w:t>
      </w:r>
      <w:proofErr w:type="gramStart"/>
      <w:r>
        <w:t xml:space="preserve">Siehe </w:t>
      </w:r>
      <w:r w:rsidRPr="00687D39">
        <w:rPr>
          <w:rStyle w:val="QWordZchn"/>
        </w:rPr>
        <w:t>?</w:t>
      </w:r>
      <w:proofErr w:type="spellStart"/>
      <w:r w:rsidRPr="00687D39">
        <w:rPr>
          <w:rStyle w:val="QWordZchn"/>
        </w:rPr>
        <w:t>nchar</w:t>
      </w:r>
      <w:proofErr w:type="spellEnd"/>
      <w:proofErr w:type="gramEnd"/>
      <w:r>
        <w:t xml:space="preserve">  und </w:t>
      </w:r>
      <w:r w:rsidRPr="00687D39">
        <w:rPr>
          <w:rStyle w:val="QWordZchn"/>
        </w:rPr>
        <w:t>?</w:t>
      </w:r>
      <w:proofErr w:type="spellStart"/>
      <w:r w:rsidRPr="00687D39">
        <w:rPr>
          <w:rStyle w:val="QWordZchn"/>
        </w:rPr>
        <w:t>substring</w:t>
      </w:r>
      <w:proofErr w:type="spellEnd"/>
      <w:r>
        <w:rPr>
          <w:rStyle w:val="QWordZchn"/>
        </w:rPr>
        <w:t>.</w:t>
      </w:r>
    </w:p>
    <w:p w14:paraId="04C1731C" w14:textId="180FCB9D" w:rsidR="009B5670" w:rsidRDefault="009B5670" w:rsidP="002A7B31">
      <w:pPr>
        <w:rPr>
          <w:rStyle w:val="QWordZchn"/>
        </w:rPr>
      </w:pPr>
    </w:p>
    <w:p w14:paraId="4C703A20" w14:textId="34B2C3A0" w:rsidR="009B5670" w:rsidRDefault="009B5670" w:rsidP="009B5670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15</w:t>
        </w:r>
      </w:fldSimple>
    </w:p>
    <w:p w14:paraId="0872BDFD" w14:textId="77777777" w:rsidR="009B5670" w:rsidRDefault="009B5670" w:rsidP="009B5670">
      <w:r>
        <w:t xml:space="preserve">Erzeugen Sie einen Vektor </w:t>
      </w:r>
      <w:r w:rsidRPr="009B5670">
        <w:rPr>
          <w:rStyle w:val="QWordZchn"/>
        </w:rPr>
        <w:t>w</w:t>
      </w:r>
      <w:r>
        <w:t>, so dass Folgendes gilt:</w:t>
      </w:r>
    </w:p>
    <w:p w14:paraId="34EF36A7" w14:textId="77777777" w:rsidR="009B5670" w:rsidRPr="009B5670" w:rsidRDefault="009B5670" w:rsidP="009B5670">
      <w:pPr>
        <w:pStyle w:val="QT3"/>
        <w:ind w:left="0"/>
        <w:rPr>
          <w:sz w:val="18"/>
          <w:szCs w:val="18"/>
        </w:rPr>
      </w:pPr>
      <w:r w:rsidRPr="009B5670">
        <w:rPr>
          <w:sz w:val="18"/>
          <w:szCs w:val="18"/>
        </w:rPr>
        <w:t>&gt; w</w:t>
      </w:r>
    </w:p>
    <w:p w14:paraId="581070CB" w14:textId="77777777" w:rsidR="009B5670" w:rsidRPr="009B5670" w:rsidRDefault="009B5670" w:rsidP="009B5670">
      <w:pPr>
        <w:pStyle w:val="QT3"/>
        <w:ind w:left="0"/>
        <w:rPr>
          <w:color w:val="000000"/>
          <w:sz w:val="18"/>
          <w:szCs w:val="18"/>
          <w:bdr w:val="none" w:sz="0" w:space="0" w:color="auto" w:frame="1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a1 b1 c1 d1 e1 f1 g1 h1 a2 b2 c2 d2 e2 f2 g2 h2 a3 b3 c3 d3 e3 f3 g3 h3 a4 b4 c4 d4 e4 f4 </w:t>
      </w:r>
    </w:p>
    <w:p w14:paraId="09C40A92" w14:textId="77777777" w:rsidR="009B5670" w:rsidRPr="009B5670" w:rsidRDefault="009B5670" w:rsidP="009B5670">
      <w:pPr>
        <w:pStyle w:val="QT3"/>
        <w:ind w:left="0"/>
        <w:rPr>
          <w:color w:val="000000"/>
          <w:sz w:val="18"/>
          <w:szCs w:val="18"/>
          <w:bdr w:val="none" w:sz="0" w:space="0" w:color="auto" w:frame="1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5670">
        <w:rPr>
          <w:color w:val="000000"/>
          <w:sz w:val="18"/>
          <w:szCs w:val="18"/>
          <w:bdr w:val="none" w:sz="0" w:space="0" w:color="auto" w:frame="1"/>
        </w:rPr>
        <w:t>1  2</w:t>
      </w:r>
      <w:proofErr w:type="gramEnd"/>
      <w:r w:rsidRPr="009B5670">
        <w:rPr>
          <w:color w:val="000000"/>
          <w:sz w:val="18"/>
          <w:szCs w:val="18"/>
          <w:bdr w:val="none" w:sz="0" w:space="0" w:color="auto" w:frame="1"/>
        </w:rPr>
        <w:t xml:space="preserve">  3  4  5  6  7  8  9 10 11 12 13 14 15 16 17 18 19 20 21 22 23 24 25 26 27 28 29 30 </w:t>
      </w:r>
    </w:p>
    <w:p w14:paraId="40D628F4" w14:textId="77777777" w:rsidR="009B5670" w:rsidRPr="009B5670" w:rsidRDefault="009B5670" w:rsidP="009B5670">
      <w:pPr>
        <w:pStyle w:val="QT3"/>
        <w:ind w:left="0"/>
        <w:rPr>
          <w:color w:val="000000"/>
          <w:sz w:val="18"/>
          <w:szCs w:val="18"/>
          <w:bdr w:val="none" w:sz="0" w:space="0" w:color="auto" w:frame="1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g4 h4 a5 b5 c5 d5 e5 f5 g5 h5 a6 b6 c6 d6 e6 f6 g6 h6 a7 b7 c7 d7 e7 f7 g7 h7 a8 b8 c8 d8 </w:t>
      </w:r>
    </w:p>
    <w:p w14:paraId="72EDEF08" w14:textId="77777777" w:rsidR="009B5670" w:rsidRPr="009B5670" w:rsidRDefault="009B5670" w:rsidP="009B5670">
      <w:pPr>
        <w:pStyle w:val="QT3"/>
        <w:ind w:left="0"/>
        <w:rPr>
          <w:color w:val="000000"/>
          <w:sz w:val="18"/>
          <w:szCs w:val="18"/>
          <w:bdr w:val="none" w:sz="0" w:space="0" w:color="auto" w:frame="1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31 32 33 34 35 36 37 38 39 40 41 42 43 44 45 46 47 48 49 50 51 52 53 54 55 56 57 58 59 60 </w:t>
      </w:r>
    </w:p>
    <w:p w14:paraId="2CF7F04E" w14:textId="77777777" w:rsidR="009B5670" w:rsidRPr="009B5670" w:rsidRDefault="009B5670" w:rsidP="009B5670">
      <w:pPr>
        <w:pStyle w:val="QT3"/>
        <w:ind w:left="0"/>
        <w:rPr>
          <w:color w:val="000000"/>
          <w:sz w:val="18"/>
          <w:szCs w:val="18"/>
          <w:bdr w:val="none" w:sz="0" w:space="0" w:color="auto" w:frame="1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e8 f8 g8 h8 </w:t>
      </w:r>
    </w:p>
    <w:p w14:paraId="3ECAB77A" w14:textId="77777777" w:rsidR="009B5670" w:rsidRPr="009B5670" w:rsidRDefault="009B5670" w:rsidP="009B5670">
      <w:pPr>
        <w:pStyle w:val="QT3"/>
        <w:ind w:left="0"/>
        <w:rPr>
          <w:color w:val="000000"/>
          <w:sz w:val="18"/>
          <w:szCs w:val="18"/>
          <w:bdr w:val="none" w:sz="0" w:space="0" w:color="auto" w:frame="1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61 62 63 64 </w:t>
      </w:r>
    </w:p>
    <w:p w14:paraId="01EDA6AE" w14:textId="77777777" w:rsidR="009B5670" w:rsidRPr="009B5670" w:rsidRDefault="009B5670" w:rsidP="009B5670">
      <w:pPr>
        <w:pStyle w:val="QT3"/>
        <w:ind w:left="0"/>
        <w:rPr>
          <w:sz w:val="18"/>
          <w:szCs w:val="18"/>
        </w:rPr>
      </w:pPr>
      <w:r w:rsidRPr="009B5670">
        <w:rPr>
          <w:sz w:val="18"/>
          <w:szCs w:val="18"/>
        </w:rPr>
        <w:t xml:space="preserve">&gt; </w:t>
      </w:r>
      <w:proofErr w:type="spellStart"/>
      <w:r w:rsidRPr="009B5670">
        <w:rPr>
          <w:sz w:val="18"/>
          <w:szCs w:val="18"/>
        </w:rPr>
        <w:t>str</w:t>
      </w:r>
      <w:proofErr w:type="spellEnd"/>
      <w:r w:rsidRPr="009B5670">
        <w:rPr>
          <w:sz w:val="18"/>
          <w:szCs w:val="18"/>
        </w:rPr>
        <w:t>(w)</w:t>
      </w:r>
    </w:p>
    <w:p w14:paraId="15200F25" w14:textId="77777777" w:rsidR="009B5670" w:rsidRPr="009B5670" w:rsidRDefault="009B5670" w:rsidP="009B5670">
      <w:pPr>
        <w:pStyle w:val="QT3"/>
        <w:ind w:left="0"/>
        <w:rPr>
          <w:color w:val="000000"/>
          <w:sz w:val="18"/>
          <w:szCs w:val="18"/>
          <w:bdr w:val="none" w:sz="0" w:space="0" w:color="auto" w:frame="1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5670">
        <w:rPr>
          <w:color w:val="000000"/>
          <w:sz w:val="18"/>
          <w:szCs w:val="18"/>
          <w:bdr w:val="none" w:sz="0" w:space="0" w:color="auto" w:frame="1"/>
        </w:rPr>
        <w:t>Named</w:t>
      </w:r>
      <w:proofErr w:type="spellEnd"/>
      <w:r w:rsidRPr="009B5670">
        <w:rPr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5670">
        <w:rPr>
          <w:color w:val="000000"/>
          <w:sz w:val="18"/>
          <w:szCs w:val="18"/>
          <w:bdr w:val="none" w:sz="0" w:space="0" w:color="auto" w:frame="1"/>
        </w:rPr>
        <w:t>int</w:t>
      </w:r>
      <w:proofErr w:type="spellEnd"/>
      <w:r w:rsidRPr="009B5670">
        <w:rPr>
          <w:color w:val="000000"/>
          <w:sz w:val="18"/>
          <w:szCs w:val="18"/>
          <w:bdr w:val="none" w:sz="0" w:space="0" w:color="auto" w:frame="1"/>
        </w:rPr>
        <w:t xml:space="preserve"> [1:64] 1 2 3 4 5 6 7 8 9 10 ...</w:t>
      </w:r>
    </w:p>
    <w:p w14:paraId="3102FC96" w14:textId="342238EB" w:rsidR="009B5670" w:rsidRPr="00AD5546" w:rsidRDefault="009B5670" w:rsidP="00AD5546">
      <w:pPr>
        <w:pStyle w:val="QT3"/>
        <w:ind w:left="0"/>
        <w:rPr>
          <w:color w:val="000000"/>
          <w:sz w:val="18"/>
          <w:szCs w:val="18"/>
        </w:rPr>
      </w:pPr>
      <w:r w:rsidRPr="009B5670">
        <w:rPr>
          <w:color w:val="000000"/>
          <w:sz w:val="18"/>
          <w:szCs w:val="18"/>
          <w:bdr w:val="none" w:sz="0" w:space="0" w:color="auto" w:frame="1"/>
        </w:rPr>
        <w:t xml:space="preserve"> - </w:t>
      </w:r>
      <w:proofErr w:type="spellStart"/>
      <w:proofErr w:type="gramStart"/>
      <w:r w:rsidRPr="009B5670">
        <w:rPr>
          <w:color w:val="000000"/>
          <w:sz w:val="18"/>
          <w:szCs w:val="18"/>
          <w:bdr w:val="none" w:sz="0" w:space="0" w:color="auto" w:frame="1"/>
        </w:rPr>
        <w:t>attr</w:t>
      </w:r>
      <w:proofErr w:type="spellEnd"/>
      <w:r w:rsidRPr="009B5670">
        <w:rPr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9B5670">
        <w:rPr>
          <w:color w:val="000000"/>
          <w:sz w:val="18"/>
          <w:szCs w:val="18"/>
          <w:bdr w:val="none" w:sz="0" w:space="0" w:color="auto" w:frame="1"/>
        </w:rPr>
        <w:t>*, "</w:t>
      </w:r>
      <w:proofErr w:type="spellStart"/>
      <w:r w:rsidRPr="009B5670">
        <w:rPr>
          <w:color w:val="000000"/>
          <w:sz w:val="18"/>
          <w:szCs w:val="18"/>
          <w:bdr w:val="none" w:sz="0" w:space="0" w:color="auto" w:frame="1"/>
        </w:rPr>
        <w:t>names</w:t>
      </w:r>
      <w:proofErr w:type="spellEnd"/>
      <w:r w:rsidRPr="009B5670">
        <w:rPr>
          <w:color w:val="000000"/>
          <w:sz w:val="18"/>
          <w:szCs w:val="18"/>
          <w:bdr w:val="none" w:sz="0" w:space="0" w:color="auto" w:frame="1"/>
        </w:rPr>
        <w:t xml:space="preserve">")= </w:t>
      </w:r>
      <w:proofErr w:type="spellStart"/>
      <w:r w:rsidRPr="009B5670">
        <w:rPr>
          <w:color w:val="000000"/>
          <w:sz w:val="18"/>
          <w:szCs w:val="18"/>
          <w:bdr w:val="none" w:sz="0" w:space="0" w:color="auto" w:frame="1"/>
        </w:rPr>
        <w:t>chr</w:t>
      </w:r>
      <w:proofErr w:type="spellEnd"/>
      <w:r w:rsidRPr="009B5670">
        <w:rPr>
          <w:color w:val="000000"/>
          <w:sz w:val="18"/>
          <w:szCs w:val="18"/>
          <w:bdr w:val="none" w:sz="0" w:space="0" w:color="auto" w:frame="1"/>
        </w:rPr>
        <w:t xml:space="preserve"> [1:64] "a1" "b1" "c1" "d1" ...</w:t>
      </w:r>
    </w:p>
    <w:p w14:paraId="64460570" w14:textId="45FD19FD" w:rsidR="00AD5546" w:rsidRDefault="00AD5546" w:rsidP="00AD5546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16</w:t>
        </w:r>
      </w:fldSimple>
    </w:p>
    <w:p w14:paraId="6D4B7972" w14:textId="61E50E7D" w:rsidR="00AD5546" w:rsidRDefault="00AD5546" w:rsidP="00AD5546">
      <w:r>
        <w:t xml:space="preserve">Erzeugen Sie eine Matrix </w:t>
      </w:r>
      <w:r>
        <w:rPr>
          <w:rStyle w:val="QWordZchn"/>
        </w:rPr>
        <w:t>A</w:t>
      </w:r>
      <w:r>
        <w:t>, so dass Folgendes gilt:</w:t>
      </w:r>
    </w:p>
    <w:p w14:paraId="79A2B2B2" w14:textId="77777777" w:rsidR="00AD5546" w:rsidRPr="00AD5546" w:rsidRDefault="00AD5546" w:rsidP="00AD5546">
      <w:pPr>
        <w:pStyle w:val="QT3"/>
        <w:rPr>
          <w:sz w:val="18"/>
          <w:szCs w:val="18"/>
        </w:rPr>
      </w:pPr>
      <w:r w:rsidRPr="00AD5546">
        <w:rPr>
          <w:sz w:val="18"/>
          <w:szCs w:val="18"/>
        </w:rPr>
        <w:t>&gt; A</w:t>
      </w:r>
    </w:p>
    <w:p w14:paraId="71AE51EB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 xml:space="preserve">  1 2 3 4 5 6 7 8</w:t>
      </w:r>
    </w:p>
    <w:p w14:paraId="47899CEE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a 1 1 1 1 1 1 1 1</w:t>
      </w:r>
    </w:p>
    <w:p w14:paraId="05563A58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b 1 1 1 1 1 1 1 1</w:t>
      </w:r>
    </w:p>
    <w:p w14:paraId="5808FA50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c 1 1 1 1 1 1 1 1</w:t>
      </w:r>
    </w:p>
    <w:p w14:paraId="6B77BFAD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d 1 1 1 1 1 1 1 1</w:t>
      </w:r>
    </w:p>
    <w:p w14:paraId="6C015046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e 1 1 1 1 1 1 1 1</w:t>
      </w:r>
    </w:p>
    <w:p w14:paraId="09717429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f 1 1 1 1 1 1 1 1</w:t>
      </w:r>
    </w:p>
    <w:p w14:paraId="6081FD91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g 1 1 1 1 1 1 1 1</w:t>
      </w:r>
    </w:p>
    <w:p w14:paraId="75E9981D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>h 1 1 1 1 1 1 1 1</w:t>
      </w:r>
    </w:p>
    <w:p w14:paraId="1D7D74B7" w14:textId="77777777" w:rsidR="00AD5546" w:rsidRPr="00AD5546" w:rsidRDefault="00AD5546" w:rsidP="00AD5546">
      <w:pPr>
        <w:pStyle w:val="QT3"/>
        <w:rPr>
          <w:sz w:val="18"/>
          <w:szCs w:val="18"/>
        </w:rPr>
      </w:pPr>
      <w:r w:rsidRPr="00AD5546">
        <w:rPr>
          <w:sz w:val="18"/>
          <w:szCs w:val="18"/>
        </w:rPr>
        <w:t xml:space="preserve">&gt; </w:t>
      </w:r>
      <w:proofErr w:type="spellStart"/>
      <w:r w:rsidRPr="00AD5546">
        <w:rPr>
          <w:sz w:val="18"/>
          <w:szCs w:val="18"/>
        </w:rPr>
        <w:t>str</w:t>
      </w:r>
      <w:proofErr w:type="spellEnd"/>
      <w:r w:rsidRPr="00AD5546">
        <w:rPr>
          <w:sz w:val="18"/>
          <w:szCs w:val="18"/>
        </w:rPr>
        <w:t>(A)</w:t>
      </w:r>
    </w:p>
    <w:p w14:paraId="70F364C6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AD5546">
        <w:rPr>
          <w:color w:val="000000"/>
          <w:sz w:val="18"/>
          <w:szCs w:val="18"/>
          <w:bdr w:val="none" w:sz="0" w:space="0" w:color="auto" w:frame="1"/>
        </w:rPr>
        <w:t>num</w:t>
      </w:r>
      <w:proofErr w:type="spellEnd"/>
      <w:r w:rsidRPr="00AD5546">
        <w:rPr>
          <w:color w:val="000000"/>
          <w:sz w:val="18"/>
          <w:szCs w:val="18"/>
          <w:bdr w:val="none" w:sz="0" w:space="0" w:color="auto" w:frame="1"/>
        </w:rPr>
        <w:t xml:space="preserve"> [1:8, 1:8] 1 1 1 1 1 1 1 1 1 1 ...</w:t>
      </w:r>
    </w:p>
    <w:p w14:paraId="446DE708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 xml:space="preserve"> - </w:t>
      </w:r>
      <w:proofErr w:type="spellStart"/>
      <w:proofErr w:type="gramStart"/>
      <w:r w:rsidRPr="00AD5546">
        <w:rPr>
          <w:color w:val="000000"/>
          <w:sz w:val="18"/>
          <w:szCs w:val="18"/>
          <w:bdr w:val="none" w:sz="0" w:space="0" w:color="auto" w:frame="1"/>
        </w:rPr>
        <w:t>attr</w:t>
      </w:r>
      <w:proofErr w:type="spellEnd"/>
      <w:r w:rsidRPr="00AD5546">
        <w:rPr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AD5546">
        <w:rPr>
          <w:color w:val="000000"/>
          <w:sz w:val="18"/>
          <w:szCs w:val="18"/>
          <w:bdr w:val="none" w:sz="0" w:space="0" w:color="auto" w:frame="1"/>
        </w:rPr>
        <w:t>*, "</w:t>
      </w:r>
      <w:proofErr w:type="spellStart"/>
      <w:r w:rsidRPr="00AD5546">
        <w:rPr>
          <w:color w:val="000000"/>
          <w:sz w:val="18"/>
          <w:szCs w:val="18"/>
          <w:bdr w:val="none" w:sz="0" w:space="0" w:color="auto" w:frame="1"/>
        </w:rPr>
        <w:t>dimnames</w:t>
      </w:r>
      <w:proofErr w:type="spellEnd"/>
      <w:r w:rsidRPr="00AD5546">
        <w:rPr>
          <w:color w:val="000000"/>
          <w:sz w:val="18"/>
          <w:szCs w:val="18"/>
          <w:bdr w:val="none" w:sz="0" w:space="0" w:color="auto" w:frame="1"/>
        </w:rPr>
        <w:t xml:space="preserve">")=List </w:t>
      </w:r>
      <w:proofErr w:type="spellStart"/>
      <w:r w:rsidRPr="00AD5546">
        <w:rPr>
          <w:color w:val="000000"/>
          <w:sz w:val="18"/>
          <w:szCs w:val="18"/>
          <w:bdr w:val="none" w:sz="0" w:space="0" w:color="auto" w:frame="1"/>
        </w:rPr>
        <w:t>of</w:t>
      </w:r>
      <w:proofErr w:type="spellEnd"/>
      <w:r w:rsidRPr="00AD5546">
        <w:rPr>
          <w:color w:val="000000"/>
          <w:sz w:val="18"/>
          <w:szCs w:val="18"/>
          <w:bdr w:val="none" w:sz="0" w:space="0" w:color="auto" w:frame="1"/>
        </w:rPr>
        <w:t xml:space="preserve"> 2</w:t>
      </w:r>
    </w:p>
    <w:p w14:paraId="4744F559" w14:textId="77777777" w:rsidR="00AD5546" w:rsidRPr="00AD5546" w:rsidRDefault="00AD5546" w:rsidP="00AD5546">
      <w:pPr>
        <w:pStyle w:val="QT3"/>
        <w:rPr>
          <w:color w:val="000000"/>
          <w:sz w:val="18"/>
          <w:szCs w:val="18"/>
          <w:bdr w:val="none" w:sz="0" w:space="0" w:color="auto" w:frame="1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 xml:space="preserve">  </w:t>
      </w:r>
      <w:proofErr w:type="gramStart"/>
      <w:r w:rsidRPr="00AD5546">
        <w:rPr>
          <w:color w:val="000000"/>
          <w:sz w:val="18"/>
          <w:szCs w:val="18"/>
          <w:bdr w:val="none" w:sz="0" w:space="0" w:color="auto" w:frame="1"/>
        </w:rPr>
        <w:t>..</w:t>
      </w:r>
      <w:proofErr w:type="gramEnd"/>
      <w:r w:rsidRPr="00AD5546">
        <w:rPr>
          <w:color w:val="000000"/>
          <w:sz w:val="18"/>
          <w:szCs w:val="18"/>
          <w:bdr w:val="none" w:sz="0" w:space="0" w:color="auto" w:frame="1"/>
        </w:rPr>
        <w:t xml:space="preserve">$ : </w:t>
      </w:r>
      <w:proofErr w:type="spellStart"/>
      <w:r w:rsidRPr="00AD5546">
        <w:rPr>
          <w:color w:val="000000"/>
          <w:sz w:val="18"/>
          <w:szCs w:val="18"/>
          <w:bdr w:val="none" w:sz="0" w:space="0" w:color="auto" w:frame="1"/>
        </w:rPr>
        <w:t>chr</w:t>
      </w:r>
      <w:proofErr w:type="spellEnd"/>
      <w:r w:rsidRPr="00AD5546">
        <w:rPr>
          <w:color w:val="000000"/>
          <w:sz w:val="18"/>
          <w:szCs w:val="18"/>
          <w:bdr w:val="none" w:sz="0" w:space="0" w:color="auto" w:frame="1"/>
        </w:rPr>
        <w:t xml:space="preserve"> [1:8] "a" "b" "c" "d" ...</w:t>
      </w:r>
    </w:p>
    <w:p w14:paraId="3B853033" w14:textId="77777777" w:rsidR="00AD5546" w:rsidRPr="00AD5546" w:rsidRDefault="00AD5546" w:rsidP="00AD5546">
      <w:pPr>
        <w:pStyle w:val="QT3"/>
        <w:rPr>
          <w:color w:val="000000"/>
          <w:sz w:val="18"/>
          <w:szCs w:val="18"/>
        </w:rPr>
      </w:pPr>
      <w:r w:rsidRPr="00AD5546">
        <w:rPr>
          <w:color w:val="000000"/>
          <w:sz w:val="18"/>
          <w:szCs w:val="18"/>
          <w:bdr w:val="none" w:sz="0" w:space="0" w:color="auto" w:frame="1"/>
        </w:rPr>
        <w:t xml:space="preserve">  </w:t>
      </w:r>
      <w:proofErr w:type="gramStart"/>
      <w:r w:rsidRPr="00AD5546">
        <w:rPr>
          <w:color w:val="000000"/>
          <w:sz w:val="18"/>
          <w:szCs w:val="18"/>
          <w:bdr w:val="none" w:sz="0" w:space="0" w:color="auto" w:frame="1"/>
        </w:rPr>
        <w:t>..</w:t>
      </w:r>
      <w:proofErr w:type="gramEnd"/>
      <w:r w:rsidRPr="00AD5546">
        <w:rPr>
          <w:color w:val="000000"/>
          <w:sz w:val="18"/>
          <w:szCs w:val="18"/>
          <w:bdr w:val="none" w:sz="0" w:space="0" w:color="auto" w:frame="1"/>
        </w:rPr>
        <w:t xml:space="preserve">$ : </w:t>
      </w:r>
      <w:proofErr w:type="spellStart"/>
      <w:r w:rsidRPr="00AD5546">
        <w:rPr>
          <w:color w:val="000000"/>
          <w:sz w:val="18"/>
          <w:szCs w:val="18"/>
          <w:bdr w:val="none" w:sz="0" w:space="0" w:color="auto" w:frame="1"/>
        </w:rPr>
        <w:t>chr</w:t>
      </w:r>
      <w:proofErr w:type="spellEnd"/>
      <w:r w:rsidRPr="00AD5546">
        <w:rPr>
          <w:color w:val="000000"/>
          <w:sz w:val="18"/>
          <w:szCs w:val="18"/>
          <w:bdr w:val="none" w:sz="0" w:space="0" w:color="auto" w:frame="1"/>
        </w:rPr>
        <w:t xml:space="preserve"> [1:8] "1" "2" "3" "4" ...</w:t>
      </w:r>
    </w:p>
    <w:p w14:paraId="2B69AB8D" w14:textId="6BE2DB7D" w:rsidR="00AD5546" w:rsidRDefault="00AD5546" w:rsidP="00AD5546"/>
    <w:p w14:paraId="7A5EC2C9" w14:textId="27EE6DC1" w:rsidR="00AD5546" w:rsidRDefault="00AD5546" w:rsidP="002A7B31"/>
    <w:p w14:paraId="6C38D9D6" w14:textId="7C83465E" w:rsidR="00687D39" w:rsidRDefault="00687D39" w:rsidP="00687D39">
      <w:pPr>
        <w:pStyle w:val="AufgabeH1"/>
        <w:rPr>
          <w:noProof/>
        </w:rPr>
      </w:pPr>
      <w:r>
        <w:lastRenderedPageBreak/>
        <w:t xml:space="preserve">Aufgabe </w:t>
      </w:r>
      <w:r w:rsidR="0017110A">
        <w:fldChar w:fldCharType="begin"/>
      </w:r>
      <w:r w:rsidR="0017110A">
        <w:instrText xml:space="preserve"> SEQ  Aufagbe \* MERGEFORMAT </w:instrText>
      </w:r>
      <w:r w:rsidR="0017110A">
        <w:fldChar w:fldCharType="separate"/>
      </w:r>
      <w:r w:rsidR="00924084">
        <w:rPr>
          <w:noProof/>
        </w:rPr>
        <w:t>17</w:t>
      </w:r>
      <w:r w:rsidR="0017110A">
        <w:rPr>
          <w:noProof/>
        </w:rPr>
        <w:fldChar w:fldCharType="end"/>
      </w:r>
    </w:p>
    <w:p w14:paraId="5C09EA04" w14:textId="77777777" w:rsidR="00687D39" w:rsidRDefault="00687D39" w:rsidP="00687D39">
      <w:r>
        <w:t>Gegeben ist wie im Skript:</w:t>
      </w:r>
    </w:p>
    <w:p w14:paraId="03637E4A" w14:textId="77777777" w:rsidR="00687D39" w:rsidRDefault="00687D39" w:rsidP="00687D39">
      <w:pPr>
        <w:pStyle w:val="QT3"/>
      </w:pPr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1:6, </w:t>
      </w:r>
      <w:proofErr w:type="spellStart"/>
      <w:r>
        <w:t>nrow</w:t>
      </w:r>
      <w:proofErr w:type="spellEnd"/>
      <w:r>
        <w:t xml:space="preserve">=2) </w:t>
      </w:r>
    </w:p>
    <w:p w14:paraId="1AF08067" w14:textId="77777777" w:rsidR="00687D39" w:rsidRDefault="00687D39" w:rsidP="00687D39">
      <w:pPr>
        <w:pStyle w:val="QT3"/>
      </w:pPr>
      <w:proofErr w:type="spellStart"/>
      <w:r>
        <w:t>colnames</w:t>
      </w:r>
      <w:proofErr w:type="spellEnd"/>
      <w:r>
        <w:t xml:space="preserve">(A) &lt;- </w:t>
      </w:r>
      <w:proofErr w:type="gramStart"/>
      <w:r>
        <w:t>c(</w:t>
      </w:r>
      <w:proofErr w:type="gramEnd"/>
      <w:r>
        <w:t>"a", "b", "c")</w:t>
      </w:r>
    </w:p>
    <w:p w14:paraId="177AA6A5" w14:textId="77777777" w:rsidR="00687D39" w:rsidRDefault="00687D39" w:rsidP="00687D39">
      <w:pPr>
        <w:pStyle w:val="QT3"/>
      </w:pPr>
      <w:proofErr w:type="spellStart"/>
      <w:r>
        <w:t>rownames</w:t>
      </w:r>
      <w:proofErr w:type="spellEnd"/>
      <w:r>
        <w:t xml:space="preserve">(A) &lt;- </w:t>
      </w:r>
      <w:proofErr w:type="gramStart"/>
      <w:r>
        <w:t>c(</w:t>
      </w:r>
      <w:proofErr w:type="gramEnd"/>
      <w:r>
        <w:t>"X", "Y")</w:t>
      </w:r>
    </w:p>
    <w:p w14:paraId="5757B665" w14:textId="77777777" w:rsidR="00687D39" w:rsidRDefault="00687D39" w:rsidP="00687D39">
      <w:r>
        <w:t>Was wird dann durch folgende Aufrufe ausgegeben und wieso?</w:t>
      </w:r>
    </w:p>
    <w:p w14:paraId="5AFD3235" w14:textId="77777777" w:rsidR="00687D39" w:rsidRDefault="00687D39" w:rsidP="00687D39">
      <w:pPr>
        <w:pStyle w:val="QT3"/>
      </w:pPr>
      <w:r>
        <w:t>A</w:t>
      </w:r>
    </w:p>
    <w:p w14:paraId="3E7BFC36" w14:textId="77777777" w:rsidR="00687D39" w:rsidRDefault="00687D39" w:rsidP="00687D39">
      <w:pPr>
        <w:pStyle w:val="QT3"/>
      </w:pPr>
      <w:proofErr w:type="gramStart"/>
      <w:r>
        <w:t>A[</w:t>
      </w:r>
      <w:proofErr w:type="gramEnd"/>
      <w:r>
        <w:t xml:space="preserve">"X", "b"] </w:t>
      </w:r>
    </w:p>
    <w:p w14:paraId="35877F1B" w14:textId="77777777" w:rsidR="00687D39" w:rsidRDefault="00687D39" w:rsidP="00687D39">
      <w:pPr>
        <w:pStyle w:val="QT3"/>
      </w:pPr>
      <w:proofErr w:type="gramStart"/>
      <w:r>
        <w:t>A[</w:t>
      </w:r>
      <w:proofErr w:type="gramEnd"/>
      <w:r>
        <w:t>"Y", "c"]</w:t>
      </w:r>
    </w:p>
    <w:p w14:paraId="2A240055" w14:textId="77777777" w:rsidR="00687D39" w:rsidRDefault="00687D39" w:rsidP="00687D39">
      <w:pPr>
        <w:pStyle w:val="QT3"/>
      </w:pPr>
      <w:r>
        <w:t>A["</w:t>
      </w:r>
      <w:proofErr w:type="spellStart"/>
      <w:r>
        <w:t>Yc</w:t>
      </w:r>
      <w:proofErr w:type="spellEnd"/>
      <w:r>
        <w:t>"]</w:t>
      </w:r>
    </w:p>
    <w:p w14:paraId="422D8855" w14:textId="77777777" w:rsidR="00687D39" w:rsidRDefault="00687D39" w:rsidP="00687D39">
      <w:pPr>
        <w:pStyle w:val="QT3"/>
      </w:pPr>
      <w:proofErr w:type="gramStart"/>
      <w:r>
        <w:t>A[</w:t>
      </w:r>
      <w:proofErr w:type="gramEnd"/>
      <w:r>
        <w:t>"Y", ]</w:t>
      </w:r>
    </w:p>
    <w:p w14:paraId="6572C39D" w14:textId="67C1D8A3" w:rsidR="00E8725C" w:rsidRDefault="00687D39" w:rsidP="00995A59">
      <w:pPr>
        <w:pStyle w:val="QT3"/>
      </w:pPr>
      <w:proofErr w:type="gramStart"/>
      <w:r>
        <w:t>A[</w:t>
      </w:r>
      <w:proofErr w:type="gramEnd"/>
      <w:r>
        <w:t>, "a"</w:t>
      </w:r>
      <w:r w:rsidR="001D24F0">
        <w:t>]</w:t>
      </w:r>
    </w:p>
    <w:p w14:paraId="35758201" w14:textId="5DE7659E" w:rsidR="00E8725C" w:rsidRDefault="00E8725C" w:rsidP="00E8725C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18</w:t>
        </w:r>
      </w:fldSimple>
    </w:p>
    <w:p w14:paraId="780924C5" w14:textId="77777777" w:rsidR="00E8725C" w:rsidRDefault="00E8725C" w:rsidP="00E8725C">
      <w:r>
        <w:t xml:space="preserve">Was bewirkt folgende Funktion, wenn </w:t>
      </w:r>
      <w:r w:rsidRPr="00A77511">
        <w:rPr>
          <w:rStyle w:val="QWordsZchn"/>
        </w:rPr>
        <w:t>x</w:t>
      </w:r>
      <w:r>
        <w:t xml:space="preserve"> und </w:t>
      </w:r>
      <w:r w:rsidRPr="00A77511">
        <w:rPr>
          <w:rStyle w:val="QWordsZchn"/>
        </w:rPr>
        <w:t>y</w:t>
      </w:r>
      <w:r>
        <w:t xml:space="preserve"> Vektoren gleicher Länge sind? </w:t>
      </w:r>
      <w:r>
        <w:br/>
        <w:t xml:space="preserve"> </w:t>
      </w:r>
      <w:r>
        <w:tab/>
        <w:t xml:space="preserve"> </w:t>
      </w:r>
      <w:r>
        <w:tab/>
        <w:t xml:space="preserve">Beispiel:  </w:t>
      </w:r>
      <w:proofErr w:type="spellStart"/>
      <w:r w:rsidRPr="00A77511">
        <w:rPr>
          <w:rStyle w:val="QWordsZchn"/>
        </w:rPr>
        <w:t>zusammenfuehren</w:t>
      </w:r>
      <w:proofErr w:type="spellEnd"/>
      <w:r w:rsidRPr="00A77511">
        <w:rPr>
          <w:rStyle w:val="QWordsZchn"/>
        </w:rPr>
        <w:t>(</w:t>
      </w:r>
      <w:proofErr w:type="spellStart"/>
      <w:proofErr w:type="gramStart"/>
      <w:r w:rsidRPr="00A77511">
        <w:rPr>
          <w:rStyle w:val="QWordsZchn"/>
        </w:rPr>
        <w:t>letters,LETTERS</w:t>
      </w:r>
      <w:proofErr w:type="spellEnd"/>
      <w:proofErr w:type="gramEnd"/>
      <w:r w:rsidRPr="00A77511">
        <w:rPr>
          <w:rStyle w:val="QWordsZchn"/>
        </w:rPr>
        <w:t xml:space="preserve">) </w:t>
      </w:r>
      <w:r>
        <w:t xml:space="preserve"> </w:t>
      </w:r>
    </w:p>
    <w:p w14:paraId="11D4938E" w14:textId="77777777" w:rsidR="00E8725C" w:rsidRDefault="00E8725C" w:rsidP="00E8725C">
      <w:pPr>
        <w:pStyle w:val="QT3"/>
      </w:pPr>
      <w:proofErr w:type="spellStart"/>
      <w:r>
        <w:t>zusammenfuehren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){</w:t>
      </w:r>
    </w:p>
    <w:p w14:paraId="232D56F9" w14:textId="77777777" w:rsidR="00E8725C" w:rsidRDefault="00E8725C" w:rsidP="00E8725C">
      <w:pPr>
        <w:pStyle w:val="QT3"/>
      </w:pPr>
      <w:r>
        <w:t xml:space="preserve">  A &lt;- </w:t>
      </w:r>
      <w:proofErr w:type="spellStart"/>
      <w:r>
        <w:t>matrix</w:t>
      </w:r>
      <w:proofErr w:type="spellEnd"/>
      <w:r>
        <w:t>(c(</w:t>
      </w:r>
      <w:proofErr w:type="spellStart"/>
      <w:proofErr w:type="gramStart"/>
      <w:r>
        <w:t>x,y</w:t>
      </w:r>
      <w:proofErr w:type="spellEnd"/>
      <w:proofErr w:type="gramEnd"/>
      <w:r>
        <w:t xml:space="preserve">), </w:t>
      </w:r>
      <w:proofErr w:type="spellStart"/>
      <w:r>
        <w:t>nrow</w:t>
      </w:r>
      <w:proofErr w:type="spellEnd"/>
      <w:r>
        <w:t xml:space="preserve">=2, </w:t>
      </w:r>
      <w:proofErr w:type="spellStart"/>
      <w:r>
        <w:t>byrow</w:t>
      </w:r>
      <w:proofErr w:type="spellEnd"/>
      <w:r>
        <w:t>=TRUE)</w:t>
      </w:r>
    </w:p>
    <w:p w14:paraId="1D6E64A1" w14:textId="77777777" w:rsidR="00E8725C" w:rsidRDefault="00E8725C" w:rsidP="00E8725C">
      <w:pPr>
        <w:pStyle w:val="QT3"/>
      </w:pPr>
      <w:r>
        <w:t xml:space="preserve">  #</w:t>
      </w:r>
      <w:proofErr w:type="spellStart"/>
      <w:r>
        <w:t>print</w:t>
      </w:r>
      <w:proofErr w:type="spellEnd"/>
      <w:r>
        <w:t>(A)</w:t>
      </w:r>
    </w:p>
    <w:p w14:paraId="2F17239F" w14:textId="77777777" w:rsidR="00E8725C" w:rsidRDefault="00E8725C" w:rsidP="00E8725C">
      <w:pPr>
        <w:pStyle w:val="QT3"/>
      </w:pPr>
      <w:r>
        <w:t xml:space="preserve">  </w:t>
      </w:r>
      <w:proofErr w:type="spellStart"/>
      <w:proofErr w:type="gramStart"/>
      <w:r>
        <w:t>as.vector</w:t>
      </w:r>
      <w:proofErr w:type="spellEnd"/>
      <w:proofErr w:type="gramEnd"/>
      <w:r>
        <w:t>(A)</w:t>
      </w:r>
    </w:p>
    <w:p w14:paraId="529E71AD" w14:textId="1F1B7BE2" w:rsidR="00E80F00" w:rsidRDefault="00E8725C" w:rsidP="00995A59">
      <w:pPr>
        <w:pStyle w:val="QT3"/>
      </w:pPr>
      <w:r>
        <w:t>}</w:t>
      </w:r>
    </w:p>
    <w:p w14:paraId="492B1FD8" w14:textId="50E05418" w:rsidR="0096796F" w:rsidRDefault="0096796F" w:rsidP="0096796F">
      <w:pPr>
        <w:pStyle w:val="AufgabeH1"/>
        <w:rPr>
          <w:noProof/>
        </w:rPr>
      </w:pPr>
      <w:r>
        <w:t xml:space="preserve">Aufgabe </w:t>
      </w:r>
      <w:r w:rsidR="0017110A">
        <w:fldChar w:fldCharType="begin"/>
      </w:r>
      <w:r w:rsidR="0017110A">
        <w:instrText xml:space="preserve"> SEQ  Aufagbe \* MERGEFORMAT </w:instrText>
      </w:r>
      <w:r w:rsidR="0017110A">
        <w:fldChar w:fldCharType="separate"/>
      </w:r>
      <w:r w:rsidR="00924084">
        <w:rPr>
          <w:noProof/>
        </w:rPr>
        <w:t>19</w:t>
      </w:r>
      <w:r w:rsidR="0017110A">
        <w:rPr>
          <w:noProof/>
        </w:rPr>
        <w:fldChar w:fldCharType="end"/>
      </w:r>
    </w:p>
    <w:p w14:paraId="483470C3" w14:textId="7EEBEDF8" w:rsidR="009B5670" w:rsidRPr="007C14A7" w:rsidRDefault="007C14A7" w:rsidP="007C14A7">
      <w:pPr>
        <w:rPr>
          <w:rStyle w:val="QWordZchn"/>
        </w:rPr>
      </w:pPr>
      <w:r>
        <w:t xml:space="preserve">Gegeben ist die Matrix </w:t>
      </w:r>
      <w:r w:rsidRPr="007C14A7">
        <w:rPr>
          <w:rStyle w:val="QWordZchn"/>
        </w:rPr>
        <w:t>A</w:t>
      </w:r>
      <w:r w:rsidR="006C39F8" w:rsidRPr="006C39F8">
        <w:t xml:space="preserve"> </w:t>
      </w:r>
      <w:r>
        <w:t xml:space="preserve">durch: </w:t>
      </w:r>
      <w:r w:rsidRPr="007C14A7">
        <w:rPr>
          <w:rStyle w:val="QWordZchn"/>
        </w:rPr>
        <w:t xml:space="preserve">A &lt;- </w:t>
      </w:r>
      <w:proofErr w:type="spellStart"/>
      <w:proofErr w:type="gramStart"/>
      <w:r w:rsidRPr="007C14A7">
        <w:rPr>
          <w:rStyle w:val="QWordZchn"/>
        </w:rPr>
        <w:t>matrix</w:t>
      </w:r>
      <w:proofErr w:type="spellEnd"/>
      <w:r w:rsidRPr="007C14A7">
        <w:rPr>
          <w:rStyle w:val="QWordZchn"/>
        </w:rPr>
        <w:t>(</w:t>
      </w:r>
      <w:proofErr w:type="gramEnd"/>
      <w:r w:rsidRPr="007C14A7">
        <w:rPr>
          <w:rStyle w:val="QWordZchn"/>
        </w:rPr>
        <w:t xml:space="preserve">1:20, </w:t>
      </w:r>
      <w:proofErr w:type="spellStart"/>
      <w:r w:rsidRPr="007C14A7">
        <w:rPr>
          <w:rStyle w:val="QWordZchn"/>
        </w:rPr>
        <w:t>nrow</w:t>
      </w:r>
      <w:proofErr w:type="spellEnd"/>
      <w:r w:rsidRPr="007C14A7">
        <w:rPr>
          <w:rStyle w:val="QWordZchn"/>
        </w:rPr>
        <w:t>=4)</w:t>
      </w:r>
    </w:p>
    <w:p w14:paraId="56B5D479" w14:textId="33F120CA" w:rsidR="007C14A7" w:rsidRDefault="007C14A7" w:rsidP="007C14A7">
      <w:pPr>
        <w:pStyle w:val="AufgNr"/>
        <w:numPr>
          <w:ilvl w:val="0"/>
          <w:numId w:val="27"/>
        </w:numPr>
        <w:rPr>
          <w:noProof/>
        </w:rPr>
      </w:pPr>
      <w:r>
        <w:t>Löschen Sie die dritte Spalte und die zweite Zeile</w:t>
      </w:r>
    </w:p>
    <w:p w14:paraId="4483B88E" w14:textId="71112E77" w:rsidR="007C14A7" w:rsidRDefault="007C14A7" w:rsidP="007C14A7">
      <w:pPr>
        <w:pStyle w:val="AufgNr"/>
        <w:numPr>
          <w:ilvl w:val="0"/>
          <w:numId w:val="27"/>
        </w:numPr>
        <w:rPr>
          <w:noProof/>
        </w:rPr>
      </w:pPr>
      <w:r>
        <w:t xml:space="preserve">Fügen Sie </w:t>
      </w:r>
      <w:proofErr w:type="gramStart"/>
      <w:r>
        <w:t>eine neuen Zeile</w:t>
      </w:r>
      <w:proofErr w:type="gramEnd"/>
      <w:r>
        <w:t xml:space="preserve"> am Ende hinzu mit den Werten 1,2,3,4</w:t>
      </w:r>
    </w:p>
    <w:p w14:paraId="733CA50D" w14:textId="0D96216D" w:rsidR="007C14A7" w:rsidRDefault="007C14A7" w:rsidP="007C14A7">
      <w:pPr>
        <w:pStyle w:val="AufgNr"/>
        <w:numPr>
          <w:ilvl w:val="0"/>
          <w:numId w:val="27"/>
        </w:numPr>
        <w:rPr>
          <w:noProof/>
        </w:rPr>
      </w:pPr>
      <w:r>
        <w:t xml:space="preserve">Bestimmen Sie die Determinante von A </w:t>
      </w:r>
    </w:p>
    <w:p w14:paraId="600AB3F0" w14:textId="1B985620" w:rsidR="006B2424" w:rsidRDefault="006B2424" w:rsidP="006B2424">
      <w:pPr>
        <w:pStyle w:val="AufgNr"/>
        <w:numPr>
          <w:ilvl w:val="0"/>
          <w:numId w:val="27"/>
        </w:numPr>
        <w:rPr>
          <w:noProof/>
        </w:rPr>
      </w:pPr>
      <w:r>
        <w:t>Bestimmen Sie die Transponierte A</w:t>
      </w:r>
      <w:r>
        <w:rPr>
          <w:vertAlign w:val="superscript"/>
        </w:rPr>
        <w:t xml:space="preserve">t </w:t>
      </w:r>
      <w:r>
        <w:t xml:space="preserve">von A </w:t>
      </w:r>
    </w:p>
    <w:p w14:paraId="59DC9866" w14:textId="2EB15525" w:rsidR="006B2424" w:rsidRDefault="006B2424" w:rsidP="006B2424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20</w:t>
        </w:r>
      </w:fldSimple>
    </w:p>
    <w:p w14:paraId="662EB7CC" w14:textId="46A8D3AE" w:rsidR="006B2424" w:rsidRPr="006A219A" w:rsidRDefault="006B2424" w:rsidP="006A219A">
      <w:pPr>
        <w:rPr>
          <w:rFonts w:ascii="Consolas" w:hAnsi="Consolas"/>
        </w:rPr>
      </w:pPr>
      <w:r>
        <w:t xml:space="preserve">Gegeben ist die Matrix </w:t>
      </w:r>
      <w:r w:rsidRPr="007C14A7">
        <w:rPr>
          <w:rStyle w:val="QWordZchn"/>
        </w:rPr>
        <w:t>A</w:t>
      </w:r>
      <w:r w:rsidRPr="006C39F8">
        <w:t xml:space="preserve"> </w:t>
      </w:r>
      <w:r>
        <w:t xml:space="preserve">durch: </w:t>
      </w:r>
      <w:r w:rsidRPr="007C14A7">
        <w:rPr>
          <w:rStyle w:val="QWordZchn"/>
        </w:rPr>
        <w:t xml:space="preserve">A &lt;- </w:t>
      </w:r>
      <w:proofErr w:type="spellStart"/>
      <w:proofErr w:type="gramStart"/>
      <w:r w:rsidRPr="007C14A7">
        <w:rPr>
          <w:rStyle w:val="QWordZchn"/>
        </w:rPr>
        <w:t>matrix</w:t>
      </w:r>
      <w:proofErr w:type="spellEnd"/>
      <w:r w:rsidRPr="007C14A7">
        <w:rPr>
          <w:rStyle w:val="QWordZchn"/>
        </w:rPr>
        <w:t>(</w:t>
      </w:r>
      <w:proofErr w:type="gramEnd"/>
      <w:r w:rsidRPr="007C14A7">
        <w:rPr>
          <w:rStyle w:val="QWordZchn"/>
        </w:rPr>
        <w:t xml:space="preserve">1:20, </w:t>
      </w:r>
      <w:proofErr w:type="spellStart"/>
      <w:r w:rsidRPr="007C14A7">
        <w:rPr>
          <w:rStyle w:val="QWordZchn"/>
        </w:rPr>
        <w:t>nrow</w:t>
      </w:r>
      <w:proofErr w:type="spellEnd"/>
      <w:r w:rsidRPr="007C14A7">
        <w:rPr>
          <w:rStyle w:val="QWordZchn"/>
        </w:rPr>
        <w:t>=4)</w:t>
      </w:r>
      <w:r w:rsidR="006A219A">
        <w:rPr>
          <w:rStyle w:val="QWordZchn"/>
        </w:rPr>
        <w:t xml:space="preserve">. </w:t>
      </w:r>
      <w:r>
        <w:t>Berechnen Sie A</w:t>
      </w:r>
      <w:r w:rsidRPr="006B2424">
        <w:rPr>
          <w:vertAlign w:val="superscript"/>
        </w:rPr>
        <w:t xml:space="preserve">t </w:t>
      </w:r>
      <w:r>
        <w:t>‧</w:t>
      </w:r>
      <w:proofErr w:type="gramStart"/>
      <w:r>
        <w:t xml:space="preserve">A </w:t>
      </w:r>
      <w:r w:rsidR="006A219A">
        <w:t>,</w:t>
      </w:r>
      <w:proofErr w:type="gramEnd"/>
      <w:r w:rsidR="006A219A">
        <w:t xml:space="preserve"> </w:t>
      </w:r>
      <w:r>
        <w:t>A</w:t>
      </w:r>
      <w:r w:rsidRPr="006B2424">
        <w:rPr>
          <w:vertAlign w:val="superscript"/>
        </w:rPr>
        <w:t xml:space="preserve"> </w:t>
      </w:r>
      <w:r>
        <w:t>‧A</w:t>
      </w:r>
      <w:r w:rsidRPr="006B2424">
        <w:rPr>
          <w:vertAlign w:val="superscript"/>
        </w:rPr>
        <w:t>t</w:t>
      </w:r>
      <w:r w:rsidR="006A219A">
        <w:rPr>
          <w:vertAlign w:val="subscript"/>
        </w:rPr>
        <w:t xml:space="preserve"> </w:t>
      </w:r>
      <w:r w:rsidR="006A219A">
        <w:t xml:space="preserve"> und </w:t>
      </w:r>
      <w:r w:rsidR="006A219A" w:rsidRPr="006A219A">
        <w:rPr>
          <w:rStyle w:val="QWordZchn"/>
        </w:rPr>
        <w:t>A*A</w:t>
      </w:r>
      <w:r w:rsidR="006C39F8" w:rsidRPr="006C39F8">
        <w:t>.</w:t>
      </w:r>
    </w:p>
    <w:p w14:paraId="04845BDB" w14:textId="245A241B" w:rsidR="0096796F" w:rsidRDefault="0096796F" w:rsidP="002A7B31"/>
    <w:p w14:paraId="5C31D80F" w14:textId="77777777" w:rsidR="006C39F8" w:rsidRDefault="006C39F8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23A170CD" w14:textId="674EFC4C" w:rsidR="0096796F" w:rsidRDefault="0096796F" w:rsidP="0096796F">
      <w:pPr>
        <w:pStyle w:val="AufgabeH1"/>
        <w:rPr>
          <w:noProof/>
        </w:rPr>
      </w:pPr>
      <w:r>
        <w:lastRenderedPageBreak/>
        <w:t xml:space="preserve">Aufgabe </w:t>
      </w:r>
      <w:r w:rsidR="0017110A">
        <w:fldChar w:fldCharType="begin"/>
      </w:r>
      <w:r w:rsidR="0017110A">
        <w:instrText xml:space="preserve"> SEQ  Aufagbe \* MERGEFORMAT </w:instrText>
      </w:r>
      <w:r w:rsidR="0017110A">
        <w:fldChar w:fldCharType="separate"/>
      </w:r>
      <w:r w:rsidR="00924084">
        <w:rPr>
          <w:noProof/>
        </w:rPr>
        <w:t>21</w:t>
      </w:r>
      <w:r w:rsidR="0017110A">
        <w:rPr>
          <w:noProof/>
        </w:rPr>
        <w:fldChar w:fldCharType="end"/>
      </w:r>
    </w:p>
    <w:p w14:paraId="7BBEBBED" w14:textId="0D62485D" w:rsidR="006A219A" w:rsidRDefault="006B2424" w:rsidP="002A7B31">
      <w:r>
        <w:t xml:space="preserve">Erzeugen Sie 1000 </w:t>
      </w:r>
      <w:r w:rsidR="006A219A">
        <w:t xml:space="preserve">unterschiedliche </w:t>
      </w:r>
      <w:r>
        <w:t>quadratische 20×20-Matrizen</w:t>
      </w:r>
      <w:r w:rsidR="006A219A">
        <w:t xml:space="preserve"> mit glei</w:t>
      </w:r>
      <w:r w:rsidR="00AD5546">
        <w:t xml:space="preserve">chverteilten zufälligen Werten </w:t>
      </w:r>
      <w:r w:rsidR="006A219A">
        <w:t xml:space="preserve">zwischen </w:t>
      </w:r>
      <w:r w:rsidR="000445C8">
        <w:t>-2</w:t>
      </w:r>
      <w:r w:rsidR="006A219A">
        <w:t xml:space="preserve"> und </w:t>
      </w:r>
      <w:r w:rsidR="000445C8">
        <w:t>2</w:t>
      </w:r>
      <w:r w:rsidR="006A219A">
        <w:t>.</w:t>
      </w:r>
      <w:r>
        <w:t xml:space="preserve"> </w:t>
      </w:r>
      <w:r w:rsidR="006A219A">
        <w:t xml:space="preserve"> Speichern Sie die Determinanten der so erzeugten Matrizen in</w:t>
      </w:r>
      <w:r w:rsidR="000445C8">
        <w:t xml:space="preserve"> einem</w:t>
      </w:r>
      <w:r w:rsidR="006A219A">
        <w:t xml:space="preserve"> Vektor d. </w:t>
      </w:r>
      <w:r w:rsidR="000445C8">
        <w:t xml:space="preserve">Verschaffen Sie sich einen Überblick, wie die </w:t>
      </w:r>
      <w:r w:rsidR="006A219A">
        <w:t xml:space="preserve">Werte </w:t>
      </w:r>
      <w:r w:rsidR="000445C8">
        <w:t xml:space="preserve">von d </w:t>
      </w:r>
      <w:r w:rsidR="006A219A">
        <w:t>verteilt</w:t>
      </w:r>
      <w:r w:rsidR="000445C8">
        <w:t xml:space="preserve"> sind</w:t>
      </w:r>
      <w:r w:rsidR="006C39F8">
        <w:t>.</w:t>
      </w:r>
    </w:p>
    <w:p w14:paraId="4E0CE9D5" w14:textId="57AF1C01" w:rsidR="000445C8" w:rsidRDefault="000445C8" w:rsidP="000445C8">
      <w:pPr>
        <w:pStyle w:val="AufgNr"/>
        <w:numPr>
          <w:ilvl w:val="0"/>
          <w:numId w:val="31"/>
        </w:numPr>
      </w:pPr>
      <w:r>
        <w:t>Matrizen, derer Wert der Determinante nahe bei 0 liegt, sind bei manchen Berechnungen kritisch. Wie viele solche</w:t>
      </w:r>
      <w:r w:rsidR="00995A59">
        <w:t>r kritischen Matrizen</w:t>
      </w:r>
      <w:r>
        <w:t xml:space="preserve"> gibt es in dem erzeugten Datensatz?</w:t>
      </w:r>
    </w:p>
    <w:p w14:paraId="5E8F131C" w14:textId="6A45A2FC" w:rsidR="00AD5546" w:rsidRDefault="00AD5546" w:rsidP="000445C8">
      <w:pPr>
        <w:pStyle w:val="AufgNr"/>
        <w:numPr>
          <w:ilvl w:val="0"/>
          <w:numId w:val="31"/>
        </w:numPr>
      </w:pPr>
      <w:r>
        <w:t>Haben Sie zwei Matrizen erzeugt, deren Determinanten identisch sind?</w:t>
      </w:r>
    </w:p>
    <w:p w14:paraId="78FFA709" w14:textId="1AE22404" w:rsidR="007148D2" w:rsidRDefault="007148D2" w:rsidP="00995A59"/>
    <w:p w14:paraId="3A0AD1A7" w14:textId="7F19091B" w:rsidR="0060089C" w:rsidRDefault="0060089C" w:rsidP="0060089C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924084">
          <w:rPr>
            <w:noProof/>
          </w:rPr>
          <w:t>22</w:t>
        </w:r>
      </w:fldSimple>
    </w:p>
    <w:p w14:paraId="1A981404" w14:textId="77777777" w:rsidR="002826E4" w:rsidRDefault="00995A59" w:rsidP="00995A59">
      <w:pPr>
        <w:rPr>
          <w:noProof/>
        </w:rPr>
      </w:pPr>
      <w:r>
        <w:rPr>
          <w:noProof/>
        </w:rPr>
        <w:t>Gegeben ist</w:t>
      </w:r>
      <w:r w:rsidR="002826E4">
        <w:rPr>
          <w:noProof/>
        </w:rPr>
        <w:t>:</w:t>
      </w:r>
    </w:p>
    <w:p w14:paraId="45B18C51" w14:textId="0D0325F2" w:rsidR="002826E4" w:rsidRDefault="00023D91" w:rsidP="002826E4">
      <w:pPr>
        <w:pStyle w:val="QT3"/>
        <w:rPr>
          <w:noProof/>
        </w:rPr>
      </w:pPr>
      <w:r>
        <w:rPr>
          <w:noProof/>
        </w:rPr>
        <w:t>A &lt;- matrix(1</w:t>
      </w:r>
      <w:r w:rsidR="002826E4">
        <w:rPr>
          <w:noProof/>
        </w:rPr>
        <w:t>:</w:t>
      </w:r>
      <w:r>
        <w:rPr>
          <w:noProof/>
        </w:rPr>
        <w:t>32</w:t>
      </w:r>
      <w:r w:rsidR="002826E4">
        <w:rPr>
          <w:noProof/>
        </w:rPr>
        <w:t xml:space="preserve">, nrow=4) </w:t>
      </w:r>
    </w:p>
    <w:p w14:paraId="4760DCB6" w14:textId="77777777" w:rsidR="002826E4" w:rsidRDefault="002826E4" w:rsidP="002826E4">
      <w:pPr>
        <w:pStyle w:val="QT3"/>
        <w:rPr>
          <w:noProof/>
        </w:rPr>
      </w:pPr>
      <w:r>
        <w:rPr>
          <w:noProof/>
        </w:rPr>
        <w:t xml:space="preserve"> </w:t>
      </w:r>
    </w:p>
    <w:p w14:paraId="6A00116C" w14:textId="77777777" w:rsidR="002826E4" w:rsidRDefault="002826E4" w:rsidP="002826E4">
      <w:pPr>
        <w:pStyle w:val="QT3"/>
        <w:rPr>
          <w:noProof/>
        </w:rPr>
      </w:pPr>
      <w:r>
        <w:rPr>
          <w:noProof/>
        </w:rPr>
        <w:t>aus &lt;- function(x){</w:t>
      </w:r>
    </w:p>
    <w:p w14:paraId="1FA95E3D" w14:textId="77777777" w:rsidR="002826E4" w:rsidRDefault="002826E4" w:rsidP="002826E4">
      <w:pPr>
        <w:pStyle w:val="QT3"/>
        <w:rPr>
          <w:noProof/>
        </w:rPr>
      </w:pPr>
      <w:r>
        <w:rPr>
          <w:noProof/>
        </w:rPr>
        <w:t xml:space="preserve">  print(paste(x, collapse = "-&gt;"))</w:t>
      </w:r>
    </w:p>
    <w:p w14:paraId="3F910342" w14:textId="77777777" w:rsidR="002826E4" w:rsidRDefault="002826E4" w:rsidP="002826E4">
      <w:pPr>
        <w:pStyle w:val="QT3"/>
        <w:rPr>
          <w:noProof/>
        </w:rPr>
      </w:pPr>
      <w:r>
        <w:rPr>
          <w:noProof/>
        </w:rPr>
        <w:t xml:space="preserve">  return(NULL)</w:t>
      </w:r>
    </w:p>
    <w:p w14:paraId="1D790EA5" w14:textId="77777777" w:rsidR="002826E4" w:rsidRDefault="002826E4" w:rsidP="002826E4">
      <w:pPr>
        <w:pStyle w:val="QT3"/>
        <w:rPr>
          <w:noProof/>
        </w:rPr>
      </w:pPr>
      <w:r>
        <w:rPr>
          <w:noProof/>
        </w:rPr>
        <w:t>}</w:t>
      </w:r>
    </w:p>
    <w:p w14:paraId="3DB2B5D5" w14:textId="43FF7838" w:rsidR="002826E4" w:rsidRDefault="002826E4" w:rsidP="005D1C2A">
      <w:pPr>
        <w:pStyle w:val="AufgNr"/>
        <w:numPr>
          <w:ilvl w:val="0"/>
          <w:numId w:val="32"/>
        </w:numPr>
      </w:pPr>
      <w:r>
        <w:t xml:space="preserve">Was </w:t>
      </w:r>
      <w:r w:rsidR="00043C18">
        <w:t>wird dann durch</w:t>
      </w:r>
      <w:r>
        <w:t xml:space="preserve"> die Funktionsaufrufe </w:t>
      </w:r>
      <w:proofErr w:type="spellStart"/>
      <w:proofErr w:type="gramStart"/>
      <w:r w:rsidRPr="002826E4">
        <w:rPr>
          <w:rStyle w:val="QWordZchn"/>
        </w:rPr>
        <w:t>apply</w:t>
      </w:r>
      <w:proofErr w:type="spellEnd"/>
      <w:r w:rsidRPr="002826E4">
        <w:rPr>
          <w:rStyle w:val="QWordZchn"/>
        </w:rPr>
        <w:t>(</w:t>
      </w:r>
      <w:proofErr w:type="gramEnd"/>
      <w:r w:rsidRPr="002826E4">
        <w:rPr>
          <w:rStyle w:val="QWordZchn"/>
        </w:rPr>
        <w:t>A, 1, aus)</w:t>
      </w:r>
      <w:r>
        <w:t xml:space="preserve"> und </w:t>
      </w:r>
      <w:proofErr w:type="spellStart"/>
      <w:r w:rsidRPr="002826E4">
        <w:rPr>
          <w:rStyle w:val="QWordZchn"/>
        </w:rPr>
        <w:t>apply</w:t>
      </w:r>
      <w:proofErr w:type="spellEnd"/>
      <w:r w:rsidRPr="002826E4">
        <w:rPr>
          <w:rStyle w:val="QWordZchn"/>
        </w:rPr>
        <w:t>(A, 2, aus)</w:t>
      </w:r>
      <w:r>
        <w:t xml:space="preserve"> aus</w:t>
      </w:r>
      <w:r w:rsidR="00043C18">
        <w:t>gegeben</w:t>
      </w:r>
      <w:r>
        <w:t>?</w:t>
      </w:r>
    </w:p>
    <w:p w14:paraId="572578C4" w14:textId="0EA9429A" w:rsidR="005D1C2A" w:rsidRPr="002826E4" w:rsidRDefault="00043C18" w:rsidP="005D1C2A">
      <w:pPr>
        <w:pStyle w:val="AufgNr"/>
        <w:numPr>
          <w:ilvl w:val="0"/>
          <w:numId w:val="32"/>
        </w:numPr>
      </w:pPr>
      <w:r>
        <w:t>Was wird dann durch die</w:t>
      </w:r>
      <w:r w:rsidR="005D1C2A">
        <w:t xml:space="preserve"> Funktionsaufrufe </w:t>
      </w:r>
      <w:proofErr w:type="spellStart"/>
      <w:r w:rsidR="005D1C2A" w:rsidRPr="002826E4">
        <w:rPr>
          <w:rStyle w:val="QWordZchn"/>
        </w:rPr>
        <w:t>apply</w:t>
      </w:r>
      <w:proofErr w:type="spellEnd"/>
      <w:r w:rsidR="005D1C2A" w:rsidRPr="002826E4">
        <w:rPr>
          <w:rStyle w:val="QWordZchn"/>
        </w:rPr>
        <w:t xml:space="preserve">(A, 1, </w:t>
      </w:r>
      <w:proofErr w:type="spellStart"/>
      <w:r w:rsidR="005D1C2A">
        <w:rPr>
          <w:rStyle w:val="QWordZchn"/>
        </w:rPr>
        <w:t>summary</w:t>
      </w:r>
      <w:proofErr w:type="spellEnd"/>
      <w:r w:rsidR="005D1C2A" w:rsidRPr="002826E4">
        <w:rPr>
          <w:rStyle w:val="QWordZchn"/>
        </w:rPr>
        <w:t>)</w:t>
      </w:r>
      <w:r w:rsidR="005D1C2A">
        <w:t xml:space="preserve"> und </w:t>
      </w:r>
      <w:r w:rsidR="002348CC">
        <w:br/>
      </w:r>
      <w:proofErr w:type="spellStart"/>
      <w:r w:rsidR="005D1C2A" w:rsidRPr="002826E4">
        <w:rPr>
          <w:rStyle w:val="QWordZchn"/>
        </w:rPr>
        <w:t>apply</w:t>
      </w:r>
      <w:proofErr w:type="spellEnd"/>
      <w:r w:rsidR="005D1C2A" w:rsidRPr="002826E4">
        <w:rPr>
          <w:rStyle w:val="QWordZchn"/>
        </w:rPr>
        <w:t xml:space="preserve">(A, 2, </w:t>
      </w:r>
      <w:proofErr w:type="spellStart"/>
      <w:r w:rsidR="005D1C2A">
        <w:rPr>
          <w:rStyle w:val="QWordZchn"/>
        </w:rPr>
        <w:t>summary</w:t>
      </w:r>
      <w:proofErr w:type="spellEnd"/>
      <w:r w:rsidR="005D1C2A" w:rsidRPr="002826E4">
        <w:rPr>
          <w:rStyle w:val="QWordZchn"/>
        </w:rPr>
        <w:t>)</w:t>
      </w:r>
      <w:r w:rsidR="005D1C2A">
        <w:t xml:space="preserve"> </w:t>
      </w:r>
      <w:r>
        <w:t>ausgegeben?</w:t>
      </w:r>
    </w:p>
    <w:p w14:paraId="714854E7" w14:textId="146A3B6F" w:rsidR="005D1C2A" w:rsidRPr="002826E4" w:rsidRDefault="002348CC" w:rsidP="002348CC">
      <w:pPr>
        <w:pStyle w:val="AufgNr"/>
        <w:numPr>
          <w:ilvl w:val="0"/>
          <w:numId w:val="32"/>
        </w:numPr>
      </w:pPr>
      <w:r w:rsidRPr="002348CC">
        <w:t xml:space="preserve">Setze </w:t>
      </w:r>
      <w:r w:rsidRPr="002348CC">
        <w:rPr>
          <w:rStyle w:val="QWordZchn"/>
        </w:rPr>
        <w:t xml:space="preserve">b &lt;- </w:t>
      </w:r>
      <w:proofErr w:type="gramStart"/>
      <w:r w:rsidRPr="002348CC">
        <w:rPr>
          <w:rStyle w:val="QWordZchn"/>
        </w:rPr>
        <w:t>c(</w:t>
      </w:r>
      <w:proofErr w:type="spellStart"/>
      <w:proofErr w:type="gramEnd"/>
      <w:r w:rsidRPr="002348CC">
        <w:rPr>
          <w:rStyle w:val="QWordZchn"/>
        </w:rPr>
        <w:t>letters</w:t>
      </w:r>
      <w:proofErr w:type="spellEnd"/>
      <w:r w:rsidRPr="002348CC">
        <w:rPr>
          <w:rStyle w:val="QWordZchn"/>
        </w:rPr>
        <w:t>, LETTERS)</w:t>
      </w:r>
      <w:r w:rsidRPr="00023D91">
        <w:t>.</w:t>
      </w:r>
      <w:r w:rsidRPr="002348CC">
        <w:rPr>
          <w:rStyle w:val="QWordZchn"/>
        </w:rPr>
        <w:t xml:space="preserve"> </w:t>
      </w:r>
      <w:r w:rsidR="00043C18">
        <w:t>Was wird dann durch die</w:t>
      </w:r>
      <w:r w:rsidR="005D1C2A">
        <w:t xml:space="preserve"> Funktionsaufrufe </w:t>
      </w:r>
      <w:r>
        <w:br/>
      </w:r>
      <w:proofErr w:type="spellStart"/>
      <w:r w:rsidR="005D1C2A" w:rsidRPr="002826E4">
        <w:rPr>
          <w:rStyle w:val="QWordZchn"/>
        </w:rPr>
        <w:t>apply</w:t>
      </w:r>
      <w:proofErr w:type="spellEnd"/>
      <w:r w:rsidR="005D1C2A" w:rsidRPr="002826E4">
        <w:rPr>
          <w:rStyle w:val="QWordZchn"/>
        </w:rPr>
        <w:t xml:space="preserve">(A, 1, </w:t>
      </w:r>
      <w:proofErr w:type="spellStart"/>
      <w:r w:rsidRPr="002348CC">
        <w:rPr>
          <w:rStyle w:val="QWordZchn"/>
        </w:rPr>
        <w:t>function</w:t>
      </w:r>
      <w:proofErr w:type="spellEnd"/>
      <w:r w:rsidRPr="002348CC">
        <w:rPr>
          <w:rStyle w:val="QWordZchn"/>
        </w:rPr>
        <w:t>(x) {b[x]}</w:t>
      </w:r>
      <w:r w:rsidR="005D1C2A" w:rsidRPr="002826E4">
        <w:rPr>
          <w:rStyle w:val="QWordZchn"/>
        </w:rPr>
        <w:t>)</w:t>
      </w:r>
      <w:r w:rsidR="005D1C2A">
        <w:t xml:space="preserve"> und </w:t>
      </w:r>
      <w:proofErr w:type="spellStart"/>
      <w:r w:rsidR="005D1C2A" w:rsidRPr="002826E4">
        <w:rPr>
          <w:rStyle w:val="QWordZchn"/>
        </w:rPr>
        <w:t>apply</w:t>
      </w:r>
      <w:proofErr w:type="spellEnd"/>
      <w:r w:rsidR="005D1C2A" w:rsidRPr="002826E4">
        <w:rPr>
          <w:rStyle w:val="QWordZchn"/>
        </w:rPr>
        <w:t xml:space="preserve">(A, 2, </w:t>
      </w:r>
      <w:proofErr w:type="spellStart"/>
      <w:r w:rsidRPr="002348CC">
        <w:rPr>
          <w:rStyle w:val="QWordZchn"/>
        </w:rPr>
        <w:t>function</w:t>
      </w:r>
      <w:proofErr w:type="spellEnd"/>
      <w:r w:rsidRPr="002348CC">
        <w:rPr>
          <w:rStyle w:val="QWordZchn"/>
        </w:rPr>
        <w:t>(x) {b[x]}</w:t>
      </w:r>
      <w:r w:rsidR="005D1C2A" w:rsidRPr="002826E4">
        <w:rPr>
          <w:rStyle w:val="QWordZchn"/>
        </w:rPr>
        <w:t>)</w:t>
      </w:r>
      <w:r w:rsidR="005D1C2A">
        <w:t xml:space="preserve"> </w:t>
      </w:r>
      <w:r w:rsidR="00043C18">
        <w:t>ausgegeben?</w:t>
      </w:r>
    </w:p>
    <w:p w14:paraId="534B88EC" w14:textId="0258C86D" w:rsidR="0060089C" w:rsidRDefault="0060089C" w:rsidP="0060089C">
      <w:pPr>
        <w:pStyle w:val="AufgabeH1"/>
        <w:rPr>
          <w:noProof/>
        </w:rPr>
      </w:pPr>
    </w:p>
    <w:p w14:paraId="1F846C6A" w14:textId="77777777" w:rsidR="00ED2491" w:rsidRPr="00DA48B4" w:rsidRDefault="00ED2491" w:rsidP="00ED2491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0A0AC714" w14:textId="77777777" w:rsidR="008F158E" w:rsidRPr="00CE23D2" w:rsidRDefault="008F158E" w:rsidP="008F158E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order()</w:t>
      </w:r>
    </w:p>
    <w:p w14:paraId="5A83FC3E" w14:textId="77777777" w:rsidR="008F158E" w:rsidRDefault="008F158E" w:rsidP="008F158E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table()</w:t>
      </w:r>
    </w:p>
    <w:p w14:paraId="1470B649" w14:textId="77777777" w:rsidR="008F158E" w:rsidRDefault="008F158E" w:rsidP="008F158E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proofErr w:type="spellStart"/>
      <w:r>
        <w:rPr>
          <w:rFonts w:ascii="Consolas" w:hAnsi="Consolas"/>
          <w:lang w:val="en-US"/>
        </w:rPr>
        <w:t>nchar</w:t>
      </w:r>
      <w:proofErr w:type="spellEnd"/>
      <w:r>
        <w:rPr>
          <w:rFonts w:ascii="Consolas" w:hAnsi="Consolas"/>
          <w:lang w:val="en-US"/>
        </w:rPr>
        <w:t>()</w:t>
      </w:r>
    </w:p>
    <w:p w14:paraId="430DC73E" w14:textId="77777777" w:rsidR="008F158E" w:rsidRDefault="008F158E" w:rsidP="008F158E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substring()</w:t>
      </w:r>
    </w:p>
    <w:p w14:paraId="02A15C43" w14:textId="77777777" w:rsidR="008F158E" w:rsidRDefault="008F158E" w:rsidP="008F158E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par()</w:t>
      </w:r>
    </w:p>
    <w:p w14:paraId="035D1570" w14:textId="77777777" w:rsidR="008F158E" w:rsidRPr="00564313" w:rsidRDefault="008F158E" w:rsidP="008F158E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paste()</w:t>
      </w:r>
    </w:p>
    <w:p w14:paraId="51A757ED" w14:textId="77777777" w:rsidR="0060089C" w:rsidRPr="00DF3BD3" w:rsidRDefault="0060089C" w:rsidP="00DF3BD3">
      <w:pPr>
        <w:pStyle w:val="AText"/>
      </w:pPr>
    </w:p>
    <w:sectPr w:rsidR="0060089C" w:rsidRPr="00DF3BD3" w:rsidSect="00AA008C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EE2895" w14:textId="77777777" w:rsidR="0017110A" w:rsidRDefault="0017110A" w:rsidP="00B22FB3"/>
    <w:p w14:paraId="5C97C540" w14:textId="77777777" w:rsidR="0017110A" w:rsidRDefault="0017110A" w:rsidP="00B22FB3"/>
    <w:p w14:paraId="45772262" w14:textId="77777777" w:rsidR="0017110A" w:rsidRDefault="0017110A" w:rsidP="00B22FB3"/>
    <w:p w14:paraId="066EE64B" w14:textId="77777777" w:rsidR="0017110A" w:rsidRDefault="0017110A"/>
  </w:endnote>
  <w:endnote w:type="continuationSeparator" w:id="0">
    <w:p w14:paraId="05924572" w14:textId="77777777" w:rsidR="0017110A" w:rsidRDefault="0017110A" w:rsidP="00B22FB3"/>
    <w:p w14:paraId="577EDC83" w14:textId="77777777" w:rsidR="0017110A" w:rsidRDefault="0017110A" w:rsidP="00B22FB3"/>
    <w:p w14:paraId="38DE6CF9" w14:textId="77777777" w:rsidR="0017110A" w:rsidRDefault="0017110A" w:rsidP="00B22FB3"/>
    <w:p w14:paraId="48076F10" w14:textId="77777777" w:rsidR="0017110A" w:rsidRDefault="0017110A"/>
  </w:endnote>
  <w:endnote w:type="continuationNotice" w:id="1">
    <w:p w14:paraId="0F0C5FC2" w14:textId="77777777" w:rsidR="0017110A" w:rsidRDefault="0017110A" w:rsidP="00B22FB3"/>
    <w:p w14:paraId="68C242CE" w14:textId="77777777" w:rsidR="0017110A" w:rsidRDefault="0017110A" w:rsidP="00B22FB3"/>
    <w:p w14:paraId="7F89D4EA" w14:textId="77777777" w:rsidR="0017110A" w:rsidRDefault="0017110A" w:rsidP="00B22FB3"/>
    <w:p w14:paraId="65BA0D6A" w14:textId="77777777" w:rsidR="0017110A" w:rsidRDefault="001711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LMMono10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43DE7F20" w:rsidR="00CC714E" w:rsidRPr="00D3643B" w:rsidRDefault="00CC714E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B56A8">
      <w:rPr>
        <w:rFonts w:asciiTheme="minorHAnsi" w:hAnsiTheme="minorHAnsi" w:cstheme="minorHAnsi"/>
        <w:bCs/>
        <w:noProof/>
        <w:sz w:val="24"/>
        <w:szCs w:val="24"/>
      </w:rPr>
      <w:t>7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B56A8">
      <w:rPr>
        <w:rFonts w:asciiTheme="minorHAnsi" w:hAnsiTheme="minorHAnsi" w:cstheme="minorHAnsi"/>
        <w:bCs/>
        <w:noProof/>
        <w:sz w:val="24"/>
        <w:szCs w:val="24"/>
      </w:rPr>
      <w:t>7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 w:rsidR="00924084"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, </w:t>
    </w:r>
    <w:r w:rsidR="00D76C7A">
      <w:rPr>
        <w:rFonts w:ascii="Arial" w:hAnsi="Arial" w:cs="Arial"/>
        <w:sz w:val="18"/>
        <w:szCs w:val="18"/>
      </w:rPr>
      <w:t>16.10</w:t>
    </w:r>
    <w:r>
      <w:rPr>
        <w:rFonts w:ascii="Arial" w:hAnsi="Arial" w:cs="Arial"/>
        <w:sz w:val="18"/>
        <w:szCs w:val="18"/>
      </w:rPr>
      <w:t>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46E660D8" w:rsidR="00CC714E" w:rsidRDefault="00CC714E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B56A8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B56A8">
      <w:rPr>
        <w:rFonts w:asciiTheme="minorHAnsi" w:hAnsiTheme="minorHAnsi" w:cstheme="minorHAnsi"/>
        <w:bCs/>
        <w:noProof/>
        <w:sz w:val="24"/>
        <w:szCs w:val="24"/>
      </w:rPr>
      <w:t>7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 w:rsidR="00924084"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, </w:t>
    </w:r>
    <w:r w:rsidR="00D76C7A">
      <w:rPr>
        <w:rFonts w:ascii="Arial" w:hAnsi="Arial" w:cs="Arial"/>
        <w:sz w:val="18"/>
        <w:szCs w:val="18"/>
      </w:rPr>
      <w:t>16.10</w:t>
    </w:r>
    <w:r>
      <w:rPr>
        <w:rFonts w:ascii="Arial" w:hAnsi="Arial" w:cs="Arial"/>
        <w:sz w:val="18"/>
        <w:szCs w:val="18"/>
      </w:rPr>
      <w:t>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FC81D3" w14:textId="77777777" w:rsidR="0017110A" w:rsidRDefault="0017110A" w:rsidP="00B27513">
      <w:pPr>
        <w:pStyle w:val="stdText"/>
      </w:pPr>
      <w:r>
        <w:continuationSeparator/>
      </w:r>
    </w:p>
    <w:p w14:paraId="510D702A" w14:textId="77777777" w:rsidR="0017110A" w:rsidRDefault="0017110A"/>
  </w:footnote>
  <w:footnote w:type="continuationSeparator" w:id="0">
    <w:p w14:paraId="6A5AD3BF" w14:textId="77777777" w:rsidR="0017110A" w:rsidRDefault="0017110A" w:rsidP="00B27513">
      <w:pPr>
        <w:pStyle w:val="stdText"/>
      </w:pPr>
      <w:r>
        <w:continuationSeparator/>
      </w:r>
    </w:p>
    <w:p w14:paraId="397A4923" w14:textId="77777777" w:rsidR="0017110A" w:rsidRDefault="0017110A"/>
  </w:footnote>
  <w:footnote w:type="continuationNotice" w:id="1">
    <w:p w14:paraId="7FF684B6" w14:textId="77777777" w:rsidR="0017110A" w:rsidRDefault="0017110A" w:rsidP="00B22FB3"/>
    <w:p w14:paraId="2F4E3B72" w14:textId="77777777" w:rsidR="0017110A" w:rsidRDefault="0017110A" w:rsidP="00B22FB3"/>
    <w:p w14:paraId="674B4BAB" w14:textId="77777777" w:rsidR="0017110A" w:rsidRDefault="0017110A" w:rsidP="00B22FB3"/>
    <w:p w14:paraId="4EA2D55B" w14:textId="77777777" w:rsidR="0017110A" w:rsidRDefault="001711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48191DE0" w:rsidR="00CC714E" w:rsidRDefault="00CC714E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4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CC714E" w:rsidRPr="00D47F29" w:rsidRDefault="00CC714E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DBEC9F36"/>
    <w:lvl w:ilvl="0" w:tplc="16622538">
      <w:start w:val="1"/>
      <w:numFmt w:val="lowerLetter"/>
      <w:pStyle w:val="AufgN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6C906460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22888"/>
    <w:multiLevelType w:val="hybridMultilevel"/>
    <w:tmpl w:val="B8EE1586"/>
    <w:lvl w:ilvl="0" w:tplc="275C3AD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8537C"/>
    <w:multiLevelType w:val="hybridMultilevel"/>
    <w:tmpl w:val="2F1234D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37A8C"/>
    <w:multiLevelType w:val="hybridMultilevel"/>
    <w:tmpl w:val="EE7EF0BE"/>
    <w:lvl w:ilvl="0" w:tplc="E2E4FCD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423C5"/>
    <w:multiLevelType w:val="hybridMultilevel"/>
    <w:tmpl w:val="C63EAE00"/>
    <w:lvl w:ilvl="0" w:tplc="0407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16E0D80"/>
    <w:multiLevelType w:val="hybridMultilevel"/>
    <w:tmpl w:val="1DEC364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A10B7"/>
    <w:multiLevelType w:val="hybridMultilevel"/>
    <w:tmpl w:val="F552CE9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F47F3"/>
    <w:multiLevelType w:val="hybridMultilevel"/>
    <w:tmpl w:val="E38E681C"/>
    <w:lvl w:ilvl="0" w:tplc="05F87F28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76CA054B"/>
    <w:multiLevelType w:val="hybridMultilevel"/>
    <w:tmpl w:val="B6125E6C"/>
    <w:lvl w:ilvl="0" w:tplc="214CCA3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224E8"/>
    <w:multiLevelType w:val="hybridMultilevel"/>
    <w:tmpl w:val="9654AE6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776ECF"/>
    <w:multiLevelType w:val="hybridMultilevel"/>
    <w:tmpl w:val="99944D2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1"/>
  </w:num>
  <w:num w:numId="5">
    <w:abstractNumId w:val="1"/>
  </w:num>
  <w:num w:numId="6">
    <w:abstractNumId w:val="14"/>
  </w:num>
  <w:num w:numId="7">
    <w:abstractNumId w:val="0"/>
  </w:num>
  <w:num w:numId="8">
    <w:abstractNumId w:val="9"/>
  </w:num>
  <w:num w:numId="9">
    <w:abstractNumId w:val="17"/>
  </w:num>
  <w:num w:numId="10">
    <w:abstractNumId w:val="4"/>
  </w:num>
  <w:num w:numId="11">
    <w:abstractNumId w:val="20"/>
  </w:num>
  <w:num w:numId="12">
    <w:abstractNumId w:val="13"/>
  </w:num>
  <w:num w:numId="13">
    <w:abstractNumId w:val="15"/>
  </w:num>
  <w:num w:numId="14">
    <w:abstractNumId w:val="5"/>
  </w:num>
  <w:num w:numId="15">
    <w:abstractNumId w:val="12"/>
  </w:num>
  <w:num w:numId="16">
    <w:abstractNumId w:val="16"/>
  </w:num>
  <w:num w:numId="17">
    <w:abstractNumId w:val="10"/>
  </w:num>
  <w:num w:numId="18">
    <w:abstractNumId w:val="18"/>
  </w:num>
  <w:num w:numId="19">
    <w:abstractNumId w:val="11"/>
  </w:num>
  <w:num w:numId="20">
    <w:abstractNumId w:val="19"/>
  </w:num>
  <w:num w:numId="21">
    <w:abstractNumId w:val="2"/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986"/>
    <w:rsid w:val="000161A6"/>
    <w:rsid w:val="0002250E"/>
    <w:rsid w:val="00022B68"/>
    <w:rsid w:val="00023D91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166"/>
    <w:rsid w:val="00042273"/>
    <w:rsid w:val="00042BC3"/>
    <w:rsid w:val="00042CE1"/>
    <w:rsid w:val="00043231"/>
    <w:rsid w:val="00043C18"/>
    <w:rsid w:val="00044304"/>
    <w:rsid w:val="000445C8"/>
    <w:rsid w:val="00044C47"/>
    <w:rsid w:val="000473F9"/>
    <w:rsid w:val="00052A3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39CE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2557"/>
    <w:rsid w:val="000930ED"/>
    <w:rsid w:val="00093F50"/>
    <w:rsid w:val="000942A9"/>
    <w:rsid w:val="000947B5"/>
    <w:rsid w:val="00096CF6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56ED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110A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9FD"/>
    <w:rsid w:val="001C4F2F"/>
    <w:rsid w:val="001C5C0E"/>
    <w:rsid w:val="001C6012"/>
    <w:rsid w:val="001C6321"/>
    <w:rsid w:val="001C6934"/>
    <w:rsid w:val="001C698A"/>
    <w:rsid w:val="001C7917"/>
    <w:rsid w:val="001D06CD"/>
    <w:rsid w:val="001D24F0"/>
    <w:rsid w:val="001D2825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8CC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26E4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5A11"/>
    <w:rsid w:val="002A6306"/>
    <w:rsid w:val="002A7222"/>
    <w:rsid w:val="002A7307"/>
    <w:rsid w:val="002A7B31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C78F6"/>
    <w:rsid w:val="002D031F"/>
    <w:rsid w:val="002D0480"/>
    <w:rsid w:val="002D063A"/>
    <w:rsid w:val="002D0B42"/>
    <w:rsid w:val="002D161F"/>
    <w:rsid w:val="002D2223"/>
    <w:rsid w:val="002D2342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FDE"/>
    <w:rsid w:val="00335CC0"/>
    <w:rsid w:val="00335D90"/>
    <w:rsid w:val="00336CDC"/>
    <w:rsid w:val="003371F7"/>
    <w:rsid w:val="0034084B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142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1582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4CCF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8055B"/>
    <w:rsid w:val="005827C9"/>
    <w:rsid w:val="005844BB"/>
    <w:rsid w:val="00584B4E"/>
    <w:rsid w:val="00586605"/>
    <w:rsid w:val="005869D7"/>
    <w:rsid w:val="0058761E"/>
    <w:rsid w:val="00590BF3"/>
    <w:rsid w:val="005916C0"/>
    <w:rsid w:val="0059195A"/>
    <w:rsid w:val="00594426"/>
    <w:rsid w:val="005957E4"/>
    <w:rsid w:val="00595814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6A8"/>
    <w:rsid w:val="005B5837"/>
    <w:rsid w:val="005B65BC"/>
    <w:rsid w:val="005B790C"/>
    <w:rsid w:val="005C1D62"/>
    <w:rsid w:val="005C1DEC"/>
    <w:rsid w:val="005C2046"/>
    <w:rsid w:val="005C4820"/>
    <w:rsid w:val="005D0F64"/>
    <w:rsid w:val="005D1C2A"/>
    <w:rsid w:val="005D2417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089C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4682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6BA"/>
    <w:rsid w:val="00667A07"/>
    <w:rsid w:val="0067060D"/>
    <w:rsid w:val="00670E10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87D39"/>
    <w:rsid w:val="006903A1"/>
    <w:rsid w:val="006904E1"/>
    <w:rsid w:val="0069652F"/>
    <w:rsid w:val="00697060"/>
    <w:rsid w:val="006A043E"/>
    <w:rsid w:val="006A0922"/>
    <w:rsid w:val="006A219A"/>
    <w:rsid w:val="006A2216"/>
    <w:rsid w:val="006A26A8"/>
    <w:rsid w:val="006A3B39"/>
    <w:rsid w:val="006A5587"/>
    <w:rsid w:val="006B0FA2"/>
    <w:rsid w:val="006B2424"/>
    <w:rsid w:val="006B251D"/>
    <w:rsid w:val="006B285A"/>
    <w:rsid w:val="006B2DEC"/>
    <w:rsid w:val="006B3890"/>
    <w:rsid w:val="006B399E"/>
    <w:rsid w:val="006B3FB2"/>
    <w:rsid w:val="006B44C3"/>
    <w:rsid w:val="006B5504"/>
    <w:rsid w:val="006B5D5E"/>
    <w:rsid w:val="006B6167"/>
    <w:rsid w:val="006B6B16"/>
    <w:rsid w:val="006B6D24"/>
    <w:rsid w:val="006B7523"/>
    <w:rsid w:val="006C0DEA"/>
    <w:rsid w:val="006C13AD"/>
    <w:rsid w:val="006C149A"/>
    <w:rsid w:val="006C1EC3"/>
    <w:rsid w:val="006C298D"/>
    <w:rsid w:val="006C2C40"/>
    <w:rsid w:val="006C38E9"/>
    <w:rsid w:val="006C39F8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033"/>
    <w:rsid w:val="006D231B"/>
    <w:rsid w:val="006D493D"/>
    <w:rsid w:val="006E13C5"/>
    <w:rsid w:val="006E3DA3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3D56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013D"/>
    <w:rsid w:val="00711E40"/>
    <w:rsid w:val="00712FE7"/>
    <w:rsid w:val="007147B3"/>
    <w:rsid w:val="007148D2"/>
    <w:rsid w:val="00714B71"/>
    <w:rsid w:val="007152A9"/>
    <w:rsid w:val="007171EA"/>
    <w:rsid w:val="00721350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719B"/>
    <w:rsid w:val="00747D8E"/>
    <w:rsid w:val="007500F9"/>
    <w:rsid w:val="0075315B"/>
    <w:rsid w:val="0075356F"/>
    <w:rsid w:val="00753EC9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0B2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C01E8"/>
    <w:rsid w:val="007C10DA"/>
    <w:rsid w:val="007C14A7"/>
    <w:rsid w:val="007C1A35"/>
    <w:rsid w:val="007C27A9"/>
    <w:rsid w:val="007C31A0"/>
    <w:rsid w:val="007C3F0B"/>
    <w:rsid w:val="007C3FBF"/>
    <w:rsid w:val="007C41A1"/>
    <w:rsid w:val="007C5E03"/>
    <w:rsid w:val="007C617B"/>
    <w:rsid w:val="007C6DE3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690"/>
    <w:rsid w:val="00801A78"/>
    <w:rsid w:val="00803114"/>
    <w:rsid w:val="0080396D"/>
    <w:rsid w:val="00803F0F"/>
    <w:rsid w:val="00803FD5"/>
    <w:rsid w:val="00804A12"/>
    <w:rsid w:val="00811F7C"/>
    <w:rsid w:val="00812186"/>
    <w:rsid w:val="00812F66"/>
    <w:rsid w:val="00813943"/>
    <w:rsid w:val="00813A57"/>
    <w:rsid w:val="00815D22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5A38"/>
    <w:rsid w:val="0086683C"/>
    <w:rsid w:val="00867B5A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3193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508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D7F92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158E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084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4CE"/>
    <w:rsid w:val="00945E05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96F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5A59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5670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511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546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D47"/>
    <w:rsid w:val="00AF54C8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73E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373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69A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442C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1689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091F"/>
    <w:rsid w:val="00CC0C6F"/>
    <w:rsid w:val="00CC144B"/>
    <w:rsid w:val="00CC20B5"/>
    <w:rsid w:val="00CC2FB4"/>
    <w:rsid w:val="00CC4959"/>
    <w:rsid w:val="00CC4B27"/>
    <w:rsid w:val="00CC6686"/>
    <w:rsid w:val="00CC714E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721E"/>
    <w:rsid w:val="00CF78C4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4C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C7A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365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064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4032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80F00"/>
    <w:rsid w:val="00E8259B"/>
    <w:rsid w:val="00E825CD"/>
    <w:rsid w:val="00E82C8D"/>
    <w:rsid w:val="00E83067"/>
    <w:rsid w:val="00E864E9"/>
    <w:rsid w:val="00E86675"/>
    <w:rsid w:val="00E8725C"/>
    <w:rsid w:val="00E8737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491"/>
    <w:rsid w:val="00ED2FDD"/>
    <w:rsid w:val="00ED32D3"/>
    <w:rsid w:val="00ED4324"/>
    <w:rsid w:val="00ED4AB1"/>
    <w:rsid w:val="00ED4AE4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247E"/>
    <w:rsid w:val="00EF24A8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1168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AufgabeH1">
    <w:name w:val="Aufgabe_H1"/>
    <w:basedOn w:val="Standard"/>
    <w:link w:val="AufgabeH1Zchn"/>
    <w:qFormat/>
    <w:rsid w:val="00770B24"/>
    <w:pPr>
      <w:spacing w:before="36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AufgabeH1Zchn">
    <w:name w:val="Aufgabe_H1 Zchn"/>
    <w:link w:val="AufgabeH1"/>
    <w:rsid w:val="00770B24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AufgNr">
    <w:name w:val="AufgNr"/>
    <w:basedOn w:val="Listenabsatz"/>
    <w:link w:val="AufgNrZchn"/>
    <w:qFormat/>
    <w:rsid w:val="00770B24"/>
    <w:pPr>
      <w:numPr>
        <w:numId w:val="21"/>
      </w:numPr>
      <w:spacing w:before="240"/>
      <w:ind w:left="714" w:hanging="357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1013D"/>
    <w:rPr>
      <w:rFonts w:ascii="Times New Roman" w:hAnsi="Times New Roman"/>
      <w:sz w:val="22"/>
      <w:szCs w:val="21"/>
    </w:rPr>
  </w:style>
  <w:style w:type="character" w:customStyle="1" w:styleId="AufgNrZchn">
    <w:name w:val="AufgNr Zchn"/>
    <w:basedOn w:val="ListenabsatzZchn"/>
    <w:link w:val="AufgNr"/>
    <w:rsid w:val="00770B24"/>
    <w:rPr>
      <w:rFonts w:ascii="Times New Roman" w:hAnsi="Times New Roman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LMMono10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227F75"/>
    <w:rsid w:val="002376EC"/>
    <w:rsid w:val="002F49C9"/>
    <w:rsid w:val="00300572"/>
    <w:rsid w:val="003503F7"/>
    <w:rsid w:val="003D4DDF"/>
    <w:rsid w:val="005A0F4B"/>
    <w:rsid w:val="005C68F0"/>
    <w:rsid w:val="0060246F"/>
    <w:rsid w:val="00734020"/>
    <w:rsid w:val="009206F6"/>
    <w:rsid w:val="009227C6"/>
    <w:rsid w:val="00971E4E"/>
    <w:rsid w:val="00A12B49"/>
    <w:rsid w:val="00A81104"/>
    <w:rsid w:val="00B5010C"/>
    <w:rsid w:val="00B5103A"/>
    <w:rsid w:val="00CB754F"/>
    <w:rsid w:val="00E6360B"/>
    <w:rsid w:val="00F047C1"/>
    <w:rsid w:val="00F04A44"/>
    <w:rsid w:val="00F360D5"/>
    <w:rsid w:val="00FB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41997-6257-40EA-BA5D-A8BAA0C08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7</Pages>
  <Words>1123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4</vt:lpstr>
    </vt:vector>
  </TitlesOfParts>
  <Company>FH Südwestfalen</Company>
  <LinksUpToDate>false</LinksUpToDate>
  <CharactersWithSpaces>8188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4</dc:title>
  <dc:subject/>
  <dc:creator>willms</dc:creator>
  <cp:keywords/>
  <cp:lastModifiedBy>J Willms</cp:lastModifiedBy>
  <cp:revision>4</cp:revision>
  <cp:lastPrinted>2019-10-04T11:13:00Z</cp:lastPrinted>
  <dcterms:created xsi:type="dcterms:W3CDTF">2019-11-19T09:16:00Z</dcterms:created>
  <dcterms:modified xsi:type="dcterms:W3CDTF">2020-07-22T14:00:00Z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