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B71FD6" w:rsidRDefault="00445660" w:rsidP="00B71FD6">
      <w:pPr>
        <w:pStyle w:val="Titel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Programmierung für </w:t>
      </w:r>
      <w:r w:rsidR="0017335C" w:rsidRPr="00445660">
        <w:rPr>
          <w:sz w:val="44"/>
          <w:szCs w:val="44"/>
        </w:rPr>
        <w:t>statistische Datenanalyse</w:t>
      </w:r>
    </w:p>
    <w:p w14:paraId="5F1993D8" w14:textId="7C69458D" w:rsidR="0017335C" w:rsidRDefault="0017335C" w:rsidP="00E50649">
      <w:pPr>
        <w:pStyle w:val="Titel"/>
        <w:rPr>
          <w:b/>
          <w:sz w:val="48"/>
          <w:szCs w:val="48"/>
        </w:rPr>
      </w:pPr>
      <w:r w:rsidRPr="00B71FD6">
        <w:rPr>
          <w:b/>
          <w:sz w:val="48"/>
          <w:szCs w:val="48"/>
        </w:rPr>
        <w:t xml:space="preserve">Übung </w:t>
      </w:r>
      <w:r w:rsidR="005058F3">
        <w:rPr>
          <w:b/>
          <w:sz w:val="48"/>
          <w:szCs w:val="48"/>
        </w:rPr>
        <w:t>9</w:t>
      </w:r>
      <w:r w:rsidR="00E50649">
        <w:rPr>
          <w:b/>
          <w:sz w:val="48"/>
          <w:szCs w:val="48"/>
        </w:rPr>
        <w:t xml:space="preserve"> </w:t>
      </w:r>
      <w:r w:rsidR="00E50649">
        <w:rPr>
          <w:b/>
          <w:sz w:val="48"/>
          <w:szCs w:val="48"/>
        </w:rPr>
        <w:br/>
      </w:r>
      <w:proofErr w:type="spellStart"/>
      <w:r w:rsidR="00E50649" w:rsidRPr="00E50649">
        <w:rPr>
          <w:b/>
          <w:sz w:val="28"/>
          <w:szCs w:val="28"/>
        </w:rPr>
        <w:t>Tidy</w:t>
      </w:r>
      <w:proofErr w:type="spellEnd"/>
      <w:r w:rsidR="00E50649" w:rsidRPr="00E50649">
        <w:rPr>
          <w:b/>
          <w:sz w:val="28"/>
          <w:szCs w:val="28"/>
        </w:rPr>
        <w:t xml:space="preserve"> </w:t>
      </w:r>
      <w:proofErr w:type="spellStart"/>
      <w:r w:rsidR="00E50649" w:rsidRPr="00E50649">
        <w:rPr>
          <w:b/>
          <w:sz w:val="28"/>
          <w:szCs w:val="28"/>
        </w:rPr>
        <w:t>data</w:t>
      </w:r>
      <w:proofErr w:type="spellEnd"/>
      <w:r w:rsidR="00E50649" w:rsidRPr="00E50649">
        <w:rPr>
          <w:b/>
          <w:sz w:val="28"/>
          <w:szCs w:val="28"/>
        </w:rPr>
        <w:t xml:space="preserve">, Relational </w:t>
      </w:r>
      <w:proofErr w:type="spellStart"/>
      <w:r w:rsidR="00E50649" w:rsidRPr="00E50649">
        <w:rPr>
          <w:b/>
          <w:sz w:val="28"/>
          <w:szCs w:val="28"/>
        </w:rPr>
        <w:t>data</w:t>
      </w:r>
      <w:proofErr w:type="spellEnd"/>
      <w:r w:rsidR="00BA6487">
        <w:rPr>
          <w:b/>
          <w:sz w:val="28"/>
          <w:szCs w:val="28"/>
        </w:rPr>
        <w:t>, Iteration</w:t>
      </w:r>
    </w:p>
    <w:p w14:paraId="04987273" w14:textId="5082BDD7" w:rsidR="006129AD" w:rsidRDefault="006129AD" w:rsidP="00230CEE">
      <w:bookmarkStart w:id="1" w:name="jwTitle"/>
      <w:bookmarkEnd w:id="1"/>
    </w:p>
    <w:p w14:paraId="08CF77D4" w14:textId="77777777" w:rsidR="00E50649" w:rsidRPr="00E50649" w:rsidRDefault="001E374D" w:rsidP="00E50649">
      <w:pPr>
        <w:pStyle w:val="QT3"/>
      </w:pPr>
      <w:proofErr w:type="spellStart"/>
      <w:r w:rsidRPr="00E50649">
        <w:t>require</w:t>
      </w:r>
      <w:proofErr w:type="spellEnd"/>
      <w:r w:rsidRPr="00E50649">
        <w:t>(</w:t>
      </w:r>
      <w:proofErr w:type="spellStart"/>
      <w:r w:rsidRPr="00E50649">
        <w:t>tidyverse</w:t>
      </w:r>
      <w:proofErr w:type="spellEnd"/>
      <w:r w:rsidRPr="00E50649">
        <w:t>)</w:t>
      </w:r>
    </w:p>
    <w:p w14:paraId="3D87AFB2" w14:textId="2EC26E8E" w:rsidR="00E50649" w:rsidRPr="003E2DC3" w:rsidRDefault="000C2020" w:rsidP="00E50649">
      <w:pPr>
        <w:pStyle w:val="QT3"/>
        <w:rPr>
          <w:color w:val="2F5496" w:themeColor="accent5" w:themeShade="BF"/>
        </w:rPr>
      </w:pPr>
      <w:proofErr w:type="spellStart"/>
      <w:r>
        <w:t>require</w:t>
      </w:r>
      <w:proofErr w:type="spellEnd"/>
      <w:r w:rsidR="00E50649" w:rsidRPr="00E50649">
        <w:t>(</w:t>
      </w:r>
      <w:r w:rsidR="00E50649">
        <w:t>nycflights13</w:t>
      </w:r>
      <w:r w:rsidR="00E50649" w:rsidRPr="00E50649">
        <w:t>)</w:t>
      </w:r>
      <w:r w:rsidR="0077322C">
        <w:t xml:space="preserve">   # </w:t>
      </w:r>
      <w:r w:rsidR="0077322C" w:rsidRPr="003E2DC3">
        <w:rPr>
          <w:rFonts w:ascii="Times New Roman" w:hAnsi="Times New Roman"/>
        </w:rPr>
        <w:t>Für die Datensätze</w:t>
      </w:r>
      <w:r w:rsidR="0077322C" w:rsidRPr="003E2DC3">
        <w:t xml:space="preserve"> </w:t>
      </w:r>
      <w:proofErr w:type="spellStart"/>
      <w:r w:rsidR="0077322C" w:rsidRPr="003E2DC3">
        <w:t>flights</w:t>
      </w:r>
      <w:proofErr w:type="spellEnd"/>
      <w:r w:rsidR="0077322C" w:rsidRPr="003E2DC3">
        <w:t xml:space="preserve"> </w:t>
      </w:r>
      <w:r w:rsidR="0077322C" w:rsidRPr="003E2DC3">
        <w:rPr>
          <w:rFonts w:ascii="Times New Roman" w:hAnsi="Times New Roman"/>
        </w:rPr>
        <w:t>und</w:t>
      </w:r>
      <w:r w:rsidR="0077322C" w:rsidRPr="003E2DC3">
        <w:t xml:space="preserve"> </w:t>
      </w:r>
      <w:proofErr w:type="spellStart"/>
      <w:r w:rsidR="0077322C" w:rsidRPr="003E2DC3">
        <w:t>airports</w:t>
      </w:r>
      <w:proofErr w:type="spellEnd"/>
      <w:r w:rsidR="003E2DC3">
        <w:rPr>
          <w:rStyle w:val="Funotenzeichen"/>
        </w:rPr>
        <w:footnoteReference w:id="2"/>
      </w:r>
      <w:r w:rsidR="0077322C" w:rsidRPr="003E2DC3">
        <w:t>.</w:t>
      </w:r>
    </w:p>
    <w:p w14:paraId="5BC7E995" w14:textId="66A8CABA" w:rsidR="00E50649" w:rsidRPr="00E50649" w:rsidRDefault="00E50649" w:rsidP="00E50649"/>
    <w:p w14:paraId="3390584B" w14:textId="585FEA26" w:rsidR="009243A7" w:rsidRDefault="009243A7" w:rsidP="009243A7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5A34EF">
          <w:rPr>
            <w:noProof/>
          </w:rPr>
          <w:t>1</w:t>
        </w:r>
      </w:fldSimple>
    </w:p>
    <w:p w14:paraId="148EFB9F" w14:textId="7A86719D" w:rsidR="001F4D1B" w:rsidRDefault="006516B0" w:rsidP="008C4387">
      <w:r>
        <w:t xml:space="preserve">Gegeben sind jeweils vier </w:t>
      </w:r>
      <w:r w:rsidR="004201B9">
        <w:t>gemessene Laufz</w:t>
      </w:r>
      <w:r>
        <w:t xml:space="preserve">eiten </w:t>
      </w:r>
      <w:r w:rsidR="004201B9">
        <w:t xml:space="preserve">eines Algorithmus </w:t>
      </w:r>
      <w:r>
        <w:t xml:space="preserve">in Abhängigkeit von der </w:t>
      </w:r>
      <w:r w:rsidR="004201B9">
        <w:t xml:space="preserve">Anzahl der </w:t>
      </w:r>
      <w:r w:rsidR="00B26A86">
        <w:t>Eingabed</w:t>
      </w:r>
      <w:r w:rsidR="004201B9">
        <w:t xml:space="preserve">aten </w:t>
      </w:r>
      <w:r w:rsidR="004201B9" w:rsidRPr="004201B9">
        <w:rPr>
          <w:rStyle w:val="QWordZchn"/>
        </w:rPr>
        <w:t>n</w:t>
      </w:r>
      <w:r w:rsidR="004201B9">
        <w:t>:</w:t>
      </w:r>
    </w:p>
    <w:p w14:paraId="3532FD6E" w14:textId="77777777" w:rsidR="006C1BAD" w:rsidRDefault="006C1BAD" w:rsidP="006C1BAD">
      <w:pPr>
        <w:pStyle w:val="QT3klein"/>
      </w:pPr>
      <w:r>
        <w:t xml:space="preserve">zeiten1 &lt;- </w:t>
      </w:r>
      <w:proofErr w:type="spellStart"/>
      <w:proofErr w:type="gramStart"/>
      <w:r>
        <w:t>tibble</w:t>
      </w:r>
      <w:proofErr w:type="spellEnd"/>
      <w:r>
        <w:t>(</w:t>
      </w:r>
      <w:proofErr w:type="gramEnd"/>
    </w:p>
    <w:p w14:paraId="00313AD5" w14:textId="77777777" w:rsidR="006C1BAD" w:rsidRDefault="006C1BAD" w:rsidP="006C1BAD">
      <w:pPr>
        <w:pStyle w:val="QT3klein"/>
      </w:pPr>
      <w:r>
        <w:t xml:space="preserve">  n = (</w:t>
      </w:r>
      <w:proofErr w:type="gramStart"/>
      <w:r>
        <w:t>4:9)*</w:t>
      </w:r>
      <w:proofErr w:type="gramEnd"/>
      <w:r>
        <w:t>1e3L,</w:t>
      </w:r>
    </w:p>
    <w:p w14:paraId="7BAAB6FF" w14:textId="77777777" w:rsidR="006C1BAD" w:rsidRDefault="006C1BAD" w:rsidP="006C1BAD">
      <w:pPr>
        <w:pStyle w:val="QT3klein"/>
      </w:pPr>
      <w:r>
        <w:t xml:space="preserve">  mess1 = </w:t>
      </w:r>
      <w:proofErr w:type="gramStart"/>
      <w:r>
        <w:t>c(</w:t>
      </w:r>
      <w:proofErr w:type="gramEnd"/>
      <w:r>
        <w:t>3.656, 4.672, 5.719, 6.720, 7.641, 8.750),</w:t>
      </w:r>
    </w:p>
    <w:p w14:paraId="5F3B48A0" w14:textId="77777777" w:rsidR="006C1BAD" w:rsidRDefault="006C1BAD" w:rsidP="006C1BAD">
      <w:pPr>
        <w:pStyle w:val="QT3klein"/>
      </w:pPr>
      <w:r>
        <w:t xml:space="preserve">  mess2 = </w:t>
      </w:r>
      <w:proofErr w:type="gramStart"/>
      <w:r>
        <w:t>c(</w:t>
      </w:r>
      <w:proofErr w:type="gramEnd"/>
      <w:r>
        <w:t>3.781, 4.735, 5.672, 6.782, 7.673, 8.798),</w:t>
      </w:r>
    </w:p>
    <w:p w14:paraId="005E113F" w14:textId="77777777" w:rsidR="006C1BAD" w:rsidRDefault="006C1BAD" w:rsidP="006C1BAD">
      <w:pPr>
        <w:pStyle w:val="QT3klein"/>
      </w:pPr>
      <w:r>
        <w:t xml:space="preserve">  mess3 = </w:t>
      </w:r>
      <w:proofErr w:type="gramStart"/>
      <w:r>
        <w:t>c(</w:t>
      </w:r>
      <w:proofErr w:type="gramEnd"/>
      <w:r>
        <w:t>3.719, 4.719, 5.672, 6.688, 7.704, 9.048),</w:t>
      </w:r>
    </w:p>
    <w:p w14:paraId="33C85FAD" w14:textId="77777777" w:rsidR="006C1BAD" w:rsidRDefault="006C1BAD" w:rsidP="006C1BAD">
      <w:pPr>
        <w:pStyle w:val="QT3klein"/>
      </w:pPr>
      <w:r>
        <w:t xml:space="preserve">  mess4 = </w:t>
      </w:r>
      <w:proofErr w:type="gramStart"/>
      <w:r>
        <w:t>c(</w:t>
      </w:r>
      <w:proofErr w:type="gramEnd"/>
      <w:r>
        <w:t>3.766, 4.688, 5.625, 6.610, 7.750, 8.735)</w:t>
      </w:r>
    </w:p>
    <w:p w14:paraId="1F9C754C" w14:textId="12D1A13E" w:rsidR="0092738A" w:rsidRDefault="006C1BAD" w:rsidP="0092738A">
      <w:pPr>
        <w:pStyle w:val="QT3klein"/>
      </w:pPr>
      <w:r>
        <w:t>)</w:t>
      </w:r>
    </w:p>
    <w:p w14:paraId="0F23942E" w14:textId="77777777" w:rsidR="003E2DC3" w:rsidRDefault="003E2DC3" w:rsidP="0092738A">
      <w:pPr>
        <w:pStyle w:val="QT3klein"/>
      </w:pPr>
    </w:p>
    <w:p w14:paraId="7E1BED4B" w14:textId="313DC57C" w:rsidR="006516B0" w:rsidRPr="006516B0" w:rsidRDefault="006516B0" w:rsidP="006516B0">
      <w:pPr>
        <w:pStyle w:val="QT3klein"/>
      </w:pPr>
      <w:r w:rsidRPr="006516B0">
        <w:t>zeiten1</w:t>
      </w:r>
    </w:p>
    <w:p w14:paraId="106B49DD" w14:textId="741508CD" w:rsidR="006516B0" w:rsidRPr="006516B0" w:rsidRDefault="006516B0" w:rsidP="006516B0">
      <w:pPr>
        <w:pStyle w:val="QT3klein"/>
        <w:rPr>
          <w:color w:val="000000"/>
          <w:bdr w:val="none" w:sz="0" w:space="0" w:color="auto" w:frame="1"/>
        </w:rPr>
      </w:pPr>
      <w:r w:rsidRPr="006516B0">
        <w:rPr>
          <w:color w:val="000000"/>
          <w:bdr w:val="none" w:sz="0" w:space="0" w:color="auto" w:frame="1"/>
        </w:rPr>
        <w:t xml:space="preserve"># A </w:t>
      </w:r>
      <w:proofErr w:type="spellStart"/>
      <w:r w:rsidRPr="006516B0">
        <w:rPr>
          <w:color w:val="000000"/>
          <w:bdr w:val="none" w:sz="0" w:space="0" w:color="auto" w:frame="1"/>
        </w:rPr>
        <w:t>tibble</w:t>
      </w:r>
      <w:proofErr w:type="spellEnd"/>
      <w:r w:rsidRPr="006516B0">
        <w:rPr>
          <w:color w:val="000000"/>
          <w:bdr w:val="none" w:sz="0" w:space="0" w:color="auto" w:frame="1"/>
        </w:rPr>
        <w:t>: 6 x 5</w:t>
      </w:r>
    </w:p>
    <w:p w14:paraId="7EFD613F" w14:textId="3E9840B1" w:rsidR="006516B0" w:rsidRPr="006516B0" w:rsidRDefault="006516B0" w:rsidP="006516B0">
      <w:pPr>
        <w:pStyle w:val="QT3klein"/>
        <w:rPr>
          <w:color w:val="000000"/>
          <w:bdr w:val="none" w:sz="0" w:space="0" w:color="auto" w:frame="1"/>
        </w:rPr>
      </w:pPr>
      <w:r w:rsidRPr="006516B0">
        <w:rPr>
          <w:color w:val="000000"/>
          <w:bdr w:val="none" w:sz="0" w:space="0" w:color="auto" w:frame="1"/>
        </w:rPr>
        <w:t xml:space="preserve">      n mess1 mess2 mess3 mess4</w:t>
      </w:r>
    </w:p>
    <w:p w14:paraId="5988B668" w14:textId="6A53BFD9" w:rsidR="006516B0" w:rsidRPr="006516B0" w:rsidRDefault="006516B0" w:rsidP="006516B0">
      <w:pPr>
        <w:pStyle w:val="QT3klein"/>
        <w:rPr>
          <w:color w:val="000000"/>
          <w:bdr w:val="none" w:sz="0" w:space="0" w:color="auto" w:frame="1"/>
        </w:rPr>
      </w:pPr>
      <w:r w:rsidRPr="006516B0">
        <w:rPr>
          <w:color w:val="000000"/>
          <w:bdr w:val="none" w:sz="0" w:space="0" w:color="auto" w:frame="1"/>
        </w:rPr>
        <w:t xml:space="preserve">  </w:t>
      </w:r>
      <w:r w:rsidRPr="006516B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6516B0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6516B0">
        <w:rPr>
          <w:i/>
          <w:iCs/>
          <w:color w:val="000000"/>
          <w:bdr w:val="none" w:sz="0" w:space="0" w:color="auto" w:frame="1"/>
        </w:rPr>
        <w:t>&gt;</w:t>
      </w:r>
      <w:r w:rsidRPr="006516B0">
        <w:rPr>
          <w:color w:val="000000"/>
          <w:bdr w:val="none" w:sz="0" w:space="0" w:color="auto" w:frame="1"/>
        </w:rPr>
        <w:t xml:space="preserve"> </w:t>
      </w:r>
      <w:r w:rsidRPr="006516B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6516B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6516B0">
        <w:rPr>
          <w:i/>
          <w:iCs/>
          <w:color w:val="000000"/>
          <w:bdr w:val="none" w:sz="0" w:space="0" w:color="auto" w:frame="1"/>
        </w:rPr>
        <w:t>&gt;</w:t>
      </w:r>
      <w:r w:rsidRPr="006516B0">
        <w:rPr>
          <w:color w:val="000000"/>
          <w:bdr w:val="none" w:sz="0" w:space="0" w:color="auto" w:frame="1"/>
        </w:rPr>
        <w:t xml:space="preserve"> </w:t>
      </w:r>
      <w:r w:rsidRPr="006516B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6516B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6516B0">
        <w:rPr>
          <w:i/>
          <w:iCs/>
          <w:color w:val="000000"/>
          <w:bdr w:val="none" w:sz="0" w:space="0" w:color="auto" w:frame="1"/>
        </w:rPr>
        <w:t>&gt;</w:t>
      </w:r>
      <w:r w:rsidRPr="006516B0">
        <w:rPr>
          <w:color w:val="000000"/>
          <w:bdr w:val="none" w:sz="0" w:space="0" w:color="auto" w:frame="1"/>
        </w:rPr>
        <w:t xml:space="preserve"> </w:t>
      </w:r>
      <w:r w:rsidRPr="006516B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6516B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6516B0">
        <w:rPr>
          <w:i/>
          <w:iCs/>
          <w:color w:val="000000"/>
          <w:bdr w:val="none" w:sz="0" w:space="0" w:color="auto" w:frame="1"/>
        </w:rPr>
        <w:t>&gt;</w:t>
      </w:r>
      <w:r w:rsidRPr="006516B0">
        <w:rPr>
          <w:color w:val="000000"/>
          <w:bdr w:val="none" w:sz="0" w:space="0" w:color="auto" w:frame="1"/>
        </w:rPr>
        <w:t xml:space="preserve"> </w:t>
      </w:r>
      <w:r w:rsidRPr="006516B0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6516B0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6516B0">
        <w:rPr>
          <w:i/>
          <w:iCs/>
          <w:color w:val="000000"/>
          <w:bdr w:val="none" w:sz="0" w:space="0" w:color="auto" w:frame="1"/>
        </w:rPr>
        <w:t>&gt;</w:t>
      </w:r>
    </w:p>
    <w:p w14:paraId="6CCA8BD2" w14:textId="03D61789" w:rsidR="006516B0" w:rsidRPr="006516B0" w:rsidRDefault="006516B0" w:rsidP="006516B0">
      <w:pPr>
        <w:pStyle w:val="QT3klein"/>
        <w:rPr>
          <w:color w:val="000000"/>
          <w:bdr w:val="none" w:sz="0" w:space="0" w:color="auto" w:frame="1"/>
        </w:rPr>
      </w:pPr>
      <w:proofErr w:type="gramStart"/>
      <w:r w:rsidRPr="006516B0">
        <w:rPr>
          <w:color w:val="000000"/>
          <w:bdr w:val="none" w:sz="0" w:space="0" w:color="auto" w:frame="1"/>
        </w:rPr>
        <w:t xml:space="preserve">1  </w:t>
      </w:r>
      <w:r w:rsidRPr="006516B0">
        <w:rPr>
          <w:color w:val="000000"/>
          <w:u w:val="single"/>
          <w:bdr w:val="none" w:sz="0" w:space="0" w:color="auto" w:frame="1"/>
        </w:rPr>
        <w:t>4</w:t>
      </w:r>
      <w:r w:rsidRPr="006516B0">
        <w:rPr>
          <w:color w:val="000000"/>
          <w:bdr w:val="none" w:sz="0" w:space="0" w:color="auto" w:frame="1"/>
        </w:rPr>
        <w:t>000</w:t>
      </w:r>
      <w:proofErr w:type="gramEnd"/>
      <w:r w:rsidRPr="006516B0">
        <w:rPr>
          <w:color w:val="000000"/>
          <w:bdr w:val="none" w:sz="0" w:space="0" w:color="auto" w:frame="1"/>
        </w:rPr>
        <w:t xml:space="preserve">  3.66  3.78  3.72  3.77</w:t>
      </w:r>
    </w:p>
    <w:p w14:paraId="3162E18A" w14:textId="07AF4D04" w:rsidR="006516B0" w:rsidRPr="006516B0" w:rsidRDefault="006516B0" w:rsidP="006516B0">
      <w:pPr>
        <w:pStyle w:val="QT3klein"/>
        <w:rPr>
          <w:color w:val="000000"/>
          <w:bdr w:val="none" w:sz="0" w:space="0" w:color="auto" w:frame="1"/>
        </w:rPr>
      </w:pPr>
      <w:proofErr w:type="gramStart"/>
      <w:r w:rsidRPr="006516B0">
        <w:rPr>
          <w:color w:val="000000"/>
          <w:bdr w:val="none" w:sz="0" w:space="0" w:color="auto" w:frame="1"/>
        </w:rPr>
        <w:t xml:space="preserve">2  </w:t>
      </w:r>
      <w:r w:rsidRPr="006516B0">
        <w:rPr>
          <w:color w:val="000000"/>
          <w:u w:val="single"/>
          <w:bdr w:val="none" w:sz="0" w:space="0" w:color="auto" w:frame="1"/>
        </w:rPr>
        <w:t>5</w:t>
      </w:r>
      <w:r w:rsidRPr="006516B0">
        <w:rPr>
          <w:color w:val="000000"/>
          <w:bdr w:val="none" w:sz="0" w:space="0" w:color="auto" w:frame="1"/>
        </w:rPr>
        <w:t>000</w:t>
      </w:r>
      <w:proofErr w:type="gramEnd"/>
      <w:r w:rsidRPr="006516B0">
        <w:rPr>
          <w:color w:val="000000"/>
          <w:bdr w:val="none" w:sz="0" w:space="0" w:color="auto" w:frame="1"/>
        </w:rPr>
        <w:t xml:space="preserve">  4.67  4.74  4.72  4.69</w:t>
      </w:r>
    </w:p>
    <w:p w14:paraId="3973347D" w14:textId="5C536862" w:rsidR="006516B0" w:rsidRPr="006516B0" w:rsidRDefault="00F71CEC" w:rsidP="006516B0">
      <w:pPr>
        <w:pStyle w:val="QT3klein"/>
        <w:rPr>
          <w:color w:val="000000"/>
          <w:bdr w:val="none" w:sz="0" w:space="0" w:color="auto" w:frame="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52704" wp14:editId="074117F8">
                <wp:simplePos x="0" y="0"/>
                <wp:positionH relativeFrom="column">
                  <wp:posOffset>4141470</wp:posOffset>
                </wp:positionH>
                <wp:positionV relativeFrom="paragraph">
                  <wp:posOffset>116205</wp:posOffset>
                </wp:positionV>
                <wp:extent cx="2127250" cy="3462655"/>
                <wp:effectExtent l="0" t="0" r="6350" b="4445"/>
                <wp:wrapSquare wrapText="left"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250" cy="3462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98E99B" w14:textId="77777777" w:rsidR="00F84F6D" w:rsidRPr="006516B0" w:rsidRDefault="00F84F6D" w:rsidP="006516B0">
                            <w:pPr>
                              <w:pStyle w:val="QT3klein"/>
                            </w:pPr>
                            <w:r w:rsidRPr="006516B0">
                              <w:t xml:space="preserve">&gt; </w:t>
                            </w:r>
                            <w:proofErr w:type="spellStart"/>
                            <w:proofErr w:type="gramStart"/>
                            <w:r w:rsidRPr="006516B0">
                              <w:t>print</w:t>
                            </w:r>
                            <w:proofErr w:type="spellEnd"/>
                            <w:r w:rsidRPr="006516B0">
                              <w:t>(</w:t>
                            </w:r>
                            <w:proofErr w:type="gramEnd"/>
                            <w:r w:rsidRPr="006516B0">
                              <w:t>zeiten2, n=</w:t>
                            </w:r>
                            <w:proofErr w:type="spellStart"/>
                            <w:r w:rsidRPr="006516B0">
                              <w:t>Inf</w:t>
                            </w:r>
                            <w:proofErr w:type="spellEnd"/>
                            <w:r w:rsidRPr="006516B0">
                              <w:t>)</w:t>
                            </w:r>
                          </w:p>
                          <w:p w14:paraId="7A46C6A2" w14:textId="77777777" w:rsidR="00F84F6D" w:rsidRPr="006516B0" w:rsidRDefault="00F84F6D" w:rsidP="006516B0">
                            <w:pPr>
                              <w:pStyle w:val="QT3klein"/>
                            </w:pPr>
                            <w:r w:rsidRPr="006516B0">
                              <w:t xml:space="preserve"># A </w:t>
                            </w:r>
                            <w:proofErr w:type="spellStart"/>
                            <w:r w:rsidRPr="006516B0">
                              <w:t>tibble</w:t>
                            </w:r>
                            <w:proofErr w:type="spellEnd"/>
                            <w:r w:rsidRPr="006516B0">
                              <w:t>: 24 x 3</w:t>
                            </w:r>
                          </w:p>
                          <w:p w14:paraId="083F2147" w14:textId="77777777" w:rsidR="00F84F6D" w:rsidRPr="006516B0" w:rsidRDefault="00F84F6D" w:rsidP="006516B0">
                            <w:pPr>
                              <w:pStyle w:val="QT3klein"/>
                            </w:pPr>
                            <w:r w:rsidRPr="006516B0">
                              <w:t xml:space="preserve">       n </w:t>
                            </w:r>
                            <w:proofErr w:type="spellStart"/>
                            <w:r w:rsidRPr="006516B0">
                              <w:t>Nr</w:t>
                            </w:r>
                            <w:proofErr w:type="spellEnd"/>
                            <w:r w:rsidRPr="006516B0">
                              <w:t xml:space="preserve">     zeit</w:t>
                            </w:r>
                          </w:p>
                          <w:p w14:paraId="78EC4DF9" w14:textId="77777777" w:rsidR="00F84F6D" w:rsidRPr="006516B0" w:rsidRDefault="00F84F6D" w:rsidP="006516B0">
                            <w:pPr>
                              <w:pStyle w:val="QT3klein"/>
                            </w:pPr>
                            <w:r w:rsidRPr="006516B0">
                              <w:t xml:space="preserve">   &lt;</w:t>
                            </w:r>
                            <w:proofErr w:type="spellStart"/>
                            <w:r w:rsidRPr="006516B0">
                              <w:t>int</w:t>
                            </w:r>
                            <w:proofErr w:type="spellEnd"/>
                            <w:r w:rsidRPr="006516B0">
                              <w:t>&gt; &lt;</w:t>
                            </w:r>
                            <w:proofErr w:type="spellStart"/>
                            <w:r w:rsidRPr="006516B0">
                              <w:t>chr</w:t>
                            </w:r>
                            <w:proofErr w:type="spellEnd"/>
                            <w:r w:rsidRPr="006516B0">
                              <w:t>&gt; &lt;</w:t>
                            </w:r>
                            <w:proofErr w:type="spellStart"/>
                            <w:r w:rsidRPr="006516B0">
                              <w:t>dbl</w:t>
                            </w:r>
                            <w:proofErr w:type="spellEnd"/>
                            <w:r w:rsidRPr="006516B0">
                              <w:t>&gt;</w:t>
                            </w:r>
                          </w:p>
                          <w:p w14:paraId="1C78379B" w14:textId="77777777" w:rsidR="00F84F6D" w:rsidRPr="006516B0" w:rsidRDefault="00F84F6D" w:rsidP="006516B0">
                            <w:pPr>
                              <w:pStyle w:val="QT3klein"/>
                            </w:pPr>
                            <w:r w:rsidRPr="006516B0">
                              <w:t xml:space="preserve"> </w:t>
                            </w:r>
                            <w:proofErr w:type="gramStart"/>
                            <w:r w:rsidRPr="006516B0">
                              <w:t>1  4000</w:t>
                            </w:r>
                            <w:proofErr w:type="gramEnd"/>
                            <w:r w:rsidRPr="006516B0">
                              <w:t xml:space="preserve"> mess1  3.66</w:t>
                            </w:r>
                          </w:p>
                          <w:p w14:paraId="4AF9E962" w14:textId="77777777" w:rsidR="00F84F6D" w:rsidRPr="006516B0" w:rsidRDefault="00F84F6D" w:rsidP="006516B0">
                            <w:pPr>
                              <w:pStyle w:val="QT3klein"/>
                            </w:pPr>
                            <w:r w:rsidRPr="006516B0">
                              <w:t xml:space="preserve"> </w:t>
                            </w:r>
                            <w:proofErr w:type="gramStart"/>
                            <w:r w:rsidRPr="006516B0">
                              <w:t>2  5000</w:t>
                            </w:r>
                            <w:proofErr w:type="gramEnd"/>
                            <w:r w:rsidRPr="006516B0">
                              <w:t xml:space="preserve"> mess1  4.67</w:t>
                            </w:r>
                          </w:p>
                          <w:p w14:paraId="707B37A7" w14:textId="77777777" w:rsidR="00F84F6D" w:rsidRPr="006516B0" w:rsidRDefault="00F84F6D" w:rsidP="006516B0">
                            <w:pPr>
                              <w:pStyle w:val="QT3klein"/>
                            </w:pPr>
                            <w:r w:rsidRPr="006516B0">
                              <w:t xml:space="preserve"> </w:t>
                            </w:r>
                            <w:proofErr w:type="gramStart"/>
                            <w:r w:rsidRPr="006516B0">
                              <w:t>3  6000</w:t>
                            </w:r>
                            <w:proofErr w:type="gramEnd"/>
                            <w:r w:rsidRPr="006516B0">
                              <w:t xml:space="preserve"> mess1  5.72</w:t>
                            </w:r>
                          </w:p>
                          <w:p w14:paraId="421306D1" w14:textId="77777777" w:rsidR="00F84F6D" w:rsidRPr="006516B0" w:rsidRDefault="00F84F6D" w:rsidP="006516B0">
                            <w:pPr>
                              <w:pStyle w:val="QT3klein"/>
                            </w:pPr>
                            <w:r w:rsidRPr="006516B0">
                              <w:t xml:space="preserve"> </w:t>
                            </w:r>
                            <w:proofErr w:type="gramStart"/>
                            <w:r w:rsidRPr="006516B0">
                              <w:t>4  7000</w:t>
                            </w:r>
                            <w:proofErr w:type="gramEnd"/>
                            <w:r w:rsidRPr="006516B0">
                              <w:t xml:space="preserve"> mess1  6.72</w:t>
                            </w:r>
                          </w:p>
                          <w:p w14:paraId="6EF95138" w14:textId="77777777" w:rsidR="00F84F6D" w:rsidRPr="006516B0" w:rsidRDefault="00F84F6D" w:rsidP="006516B0">
                            <w:pPr>
                              <w:pStyle w:val="QT3klein"/>
                            </w:pPr>
                            <w:r w:rsidRPr="006516B0">
                              <w:t xml:space="preserve"> </w:t>
                            </w:r>
                            <w:proofErr w:type="gramStart"/>
                            <w:r w:rsidRPr="006516B0">
                              <w:t>5  8000</w:t>
                            </w:r>
                            <w:proofErr w:type="gramEnd"/>
                            <w:r w:rsidRPr="006516B0">
                              <w:t xml:space="preserve"> mess1  7.64</w:t>
                            </w:r>
                          </w:p>
                          <w:p w14:paraId="6DADD49E" w14:textId="77777777" w:rsidR="00F84F6D" w:rsidRPr="006516B0" w:rsidRDefault="00F84F6D" w:rsidP="006516B0">
                            <w:pPr>
                              <w:pStyle w:val="QT3klein"/>
                            </w:pPr>
                            <w:r w:rsidRPr="006516B0">
                              <w:t xml:space="preserve"> </w:t>
                            </w:r>
                            <w:proofErr w:type="gramStart"/>
                            <w:r w:rsidRPr="006516B0">
                              <w:t>6  9000</w:t>
                            </w:r>
                            <w:proofErr w:type="gramEnd"/>
                            <w:r w:rsidRPr="006516B0">
                              <w:t xml:space="preserve"> mess1  8.75</w:t>
                            </w:r>
                          </w:p>
                          <w:p w14:paraId="40C2943B" w14:textId="77777777" w:rsidR="00F84F6D" w:rsidRPr="006516B0" w:rsidRDefault="00F84F6D" w:rsidP="006516B0">
                            <w:pPr>
                              <w:pStyle w:val="QT3klein"/>
                            </w:pPr>
                            <w:r w:rsidRPr="006516B0">
                              <w:t xml:space="preserve"> </w:t>
                            </w:r>
                            <w:proofErr w:type="gramStart"/>
                            <w:r w:rsidRPr="006516B0">
                              <w:t>7  4000</w:t>
                            </w:r>
                            <w:proofErr w:type="gramEnd"/>
                            <w:r w:rsidRPr="006516B0">
                              <w:t xml:space="preserve"> mess2  3.78</w:t>
                            </w:r>
                          </w:p>
                          <w:p w14:paraId="03BD6564" w14:textId="77777777" w:rsidR="00F84F6D" w:rsidRPr="006516B0" w:rsidRDefault="00F84F6D" w:rsidP="006516B0">
                            <w:pPr>
                              <w:pStyle w:val="QT3klein"/>
                            </w:pPr>
                            <w:r w:rsidRPr="006516B0">
                              <w:t xml:space="preserve"> </w:t>
                            </w:r>
                            <w:proofErr w:type="gramStart"/>
                            <w:r w:rsidRPr="006516B0">
                              <w:t>8  5000</w:t>
                            </w:r>
                            <w:proofErr w:type="gramEnd"/>
                            <w:r w:rsidRPr="006516B0">
                              <w:t xml:space="preserve"> mess2  4.74</w:t>
                            </w:r>
                          </w:p>
                          <w:p w14:paraId="13E76B86" w14:textId="77777777" w:rsidR="00F84F6D" w:rsidRPr="006516B0" w:rsidRDefault="00F84F6D" w:rsidP="006516B0">
                            <w:pPr>
                              <w:pStyle w:val="QT3klein"/>
                            </w:pPr>
                            <w:r w:rsidRPr="006516B0">
                              <w:t xml:space="preserve"> </w:t>
                            </w:r>
                            <w:proofErr w:type="gramStart"/>
                            <w:r w:rsidRPr="006516B0">
                              <w:t>9  6000</w:t>
                            </w:r>
                            <w:proofErr w:type="gramEnd"/>
                            <w:r w:rsidRPr="006516B0">
                              <w:t xml:space="preserve"> mess2  5.67</w:t>
                            </w:r>
                          </w:p>
                          <w:p w14:paraId="30149E04" w14:textId="77777777" w:rsidR="00F84F6D" w:rsidRPr="006516B0" w:rsidRDefault="00F84F6D" w:rsidP="006516B0">
                            <w:pPr>
                              <w:pStyle w:val="QT3klein"/>
                            </w:pPr>
                            <w:proofErr w:type="gramStart"/>
                            <w:r w:rsidRPr="006516B0">
                              <w:t>10  7000</w:t>
                            </w:r>
                            <w:proofErr w:type="gramEnd"/>
                            <w:r w:rsidRPr="006516B0">
                              <w:t xml:space="preserve"> mess2  6.78</w:t>
                            </w:r>
                          </w:p>
                          <w:p w14:paraId="21FECAFC" w14:textId="77777777" w:rsidR="00F84F6D" w:rsidRPr="006516B0" w:rsidRDefault="00F84F6D" w:rsidP="006516B0">
                            <w:pPr>
                              <w:pStyle w:val="QT3klein"/>
                            </w:pPr>
                            <w:proofErr w:type="gramStart"/>
                            <w:r w:rsidRPr="006516B0">
                              <w:t>11  8000</w:t>
                            </w:r>
                            <w:proofErr w:type="gramEnd"/>
                            <w:r w:rsidRPr="006516B0">
                              <w:t xml:space="preserve"> mess2  7.67</w:t>
                            </w:r>
                          </w:p>
                          <w:p w14:paraId="46BDDC9E" w14:textId="77777777" w:rsidR="00F84F6D" w:rsidRPr="006516B0" w:rsidRDefault="00F84F6D" w:rsidP="006516B0">
                            <w:pPr>
                              <w:pStyle w:val="QT3klein"/>
                            </w:pPr>
                            <w:proofErr w:type="gramStart"/>
                            <w:r w:rsidRPr="006516B0">
                              <w:t>12  9000</w:t>
                            </w:r>
                            <w:proofErr w:type="gramEnd"/>
                            <w:r w:rsidRPr="006516B0">
                              <w:t xml:space="preserve"> mess2  8.80</w:t>
                            </w:r>
                          </w:p>
                          <w:p w14:paraId="7CC586A4" w14:textId="77777777" w:rsidR="00F84F6D" w:rsidRPr="006516B0" w:rsidRDefault="00F84F6D" w:rsidP="006516B0">
                            <w:pPr>
                              <w:pStyle w:val="QT3klein"/>
                            </w:pPr>
                            <w:proofErr w:type="gramStart"/>
                            <w:r w:rsidRPr="006516B0">
                              <w:t>13  4000</w:t>
                            </w:r>
                            <w:proofErr w:type="gramEnd"/>
                            <w:r w:rsidRPr="006516B0">
                              <w:t xml:space="preserve"> mess3  3.72</w:t>
                            </w:r>
                          </w:p>
                          <w:p w14:paraId="40CB3B56" w14:textId="77777777" w:rsidR="00F84F6D" w:rsidRPr="006516B0" w:rsidRDefault="00F84F6D" w:rsidP="006516B0">
                            <w:pPr>
                              <w:pStyle w:val="QT3klein"/>
                            </w:pPr>
                            <w:proofErr w:type="gramStart"/>
                            <w:r w:rsidRPr="006516B0">
                              <w:t>14  5000</w:t>
                            </w:r>
                            <w:proofErr w:type="gramEnd"/>
                            <w:r w:rsidRPr="006516B0">
                              <w:t xml:space="preserve"> mess3  4.72</w:t>
                            </w:r>
                          </w:p>
                          <w:p w14:paraId="4FB03286" w14:textId="77777777" w:rsidR="00F84F6D" w:rsidRPr="006516B0" w:rsidRDefault="00F84F6D" w:rsidP="006516B0">
                            <w:pPr>
                              <w:pStyle w:val="QT3klein"/>
                            </w:pPr>
                            <w:proofErr w:type="gramStart"/>
                            <w:r w:rsidRPr="006516B0">
                              <w:t>15  6000</w:t>
                            </w:r>
                            <w:proofErr w:type="gramEnd"/>
                            <w:r w:rsidRPr="006516B0">
                              <w:t xml:space="preserve"> mess3  5.67</w:t>
                            </w:r>
                          </w:p>
                          <w:p w14:paraId="358F282E" w14:textId="77777777" w:rsidR="00F84F6D" w:rsidRPr="006516B0" w:rsidRDefault="00F84F6D" w:rsidP="006516B0">
                            <w:pPr>
                              <w:pStyle w:val="QT3klein"/>
                            </w:pPr>
                            <w:proofErr w:type="gramStart"/>
                            <w:r w:rsidRPr="006516B0">
                              <w:t>16  7000</w:t>
                            </w:r>
                            <w:proofErr w:type="gramEnd"/>
                            <w:r w:rsidRPr="006516B0">
                              <w:t xml:space="preserve"> mess3  6.69</w:t>
                            </w:r>
                          </w:p>
                          <w:p w14:paraId="50053CF5" w14:textId="77777777" w:rsidR="00F84F6D" w:rsidRPr="006516B0" w:rsidRDefault="00F84F6D" w:rsidP="006516B0">
                            <w:pPr>
                              <w:pStyle w:val="QT3klein"/>
                            </w:pPr>
                            <w:proofErr w:type="gramStart"/>
                            <w:r w:rsidRPr="006516B0">
                              <w:t>17  8000</w:t>
                            </w:r>
                            <w:proofErr w:type="gramEnd"/>
                            <w:r w:rsidRPr="006516B0">
                              <w:t xml:space="preserve"> mess3  7.70</w:t>
                            </w:r>
                          </w:p>
                          <w:p w14:paraId="74007172" w14:textId="77777777" w:rsidR="00F84F6D" w:rsidRPr="006516B0" w:rsidRDefault="00F84F6D" w:rsidP="006516B0">
                            <w:pPr>
                              <w:pStyle w:val="QT3klein"/>
                            </w:pPr>
                            <w:proofErr w:type="gramStart"/>
                            <w:r w:rsidRPr="006516B0">
                              <w:t>18  9000</w:t>
                            </w:r>
                            <w:proofErr w:type="gramEnd"/>
                            <w:r w:rsidRPr="006516B0">
                              <w:t xml:space="preserve"> mess3  9.05</w:t>
                            </w:r>
                          </w:p>
                          <w:p w14:paraId="500D1893" w14:textId="77777777" w:rsidR="00F84F6D" w:rsidRPr="006516B0" w:rsidRDefault="00F84F6D" w:rsidP="006516B0">
                            <w:pPr>
                              <w:pStyle w:val="QT3klein"/>
                            </w:pPr>
                            <w:proofErr w:type="gramStart"/>
                            <w:r w:rsidRPr="006516B0">
                              <w:t>19  4000</w:t>
                            </w:r>
                            <w:proofErr w:type="gramEnd"/>
                            <w:r w:rsidRPr="006516B0">
                              <w:t xml:space="preserve"> mess4  3.77</w:t>
                            </w:r>
                          </w:p>
                          <w:p w14:paraId="2174AA7A" w14:textId="77777777" w:rsidR="00F84F6D" w:rsidRPr="006516B0" w:rsidRDefault="00F84F6D" w:rsidP="006516B0">
                            <w:pPr>
                              <w:pStyle w:val="QT3klein"/>
                            </w:pPr>
                            <w:proofErr w:type="gramStart"/>
                            <w:r w:rsidRPr="006516B0">
                              <w:t>20  5000</w:t>
                            </w:r>
                            <w:proofErr w:type="gramEnd"/>
                            <w:r w:rsidRPr="006516B0">
                              <w:t xml:space="preserve"> mess4  4.69</w:t>
                            </w:r>
                          </w:p>
                          <w:p w14:paraId="13BCD374" w14:textId="77777777" w:rsidR="00F84F6D" w:rsidRPr="006516B0" w:rsidRDefault="00F84F6D" w:rsidP="006516B0">
                            <w:pPr>
                              <w:pStyle w:val="QT3klein"/>
                            </w:pPr>
                            <w:proofErr w:type="gramStart"/>
                            <w:r w:rsidRPr="006516B0">
                              <w:t>21  6000</w:t>
                            </w:r>
                            <w:proofErr w:type="gramEnd"/>
                            <w:r w:rsidRPr="006516B0">
                              <w:t xml:space="preserve"> mess4  5.62</w:t>
                            </w:r>
                          </w:p>
                          <w:p w14:paraId="4E08C768" w14:textId="77777777" w:rsidR="00F84F6D" w:rsidRPr="006516B0" w:rsidRDefault="00F84F6D" w:rsidP="006516B0">
                            <w:pPr>
                              <w:pStyle w:val="QT3klein"/>
                            </w:pPr>
                            <w:proofErr w:type="gramStart"/>
                            <w:r w:rsidRPr="006516B0">
                              <w:t>22  7000</w:t>
                            </w:r>
                            <w:proofErr w:type="gramEnd"/>
                            <w:r w:rsidRPr="006516B0">
                              <w:t xml:space="preserve"> mess4  6.61</w:t>
                            </w:r>
                          </w:p>
                          <w:p w14:paraId="41D6B873" w14:textId="77777777" w:rsidR="00F84F6D" w:rsidRPr="006516B0" w:rsidRDefault="00F84F6D" w:rsidP="006516B0">
                            <w:pPr>
                              <w:pStyle w:val="QT3klein"/>
                            </w:pPr>
                            <w:proofErr w:type="gramStart"/>
                            <w:r w:rsidRPr="006516B0">
                              <w:t>23  8000</w:t>
                            </w:r>
                            <w:proofErr w:type="gramEnd"/>
                            <w:r w:rsidRPr="006516B0">
                              <w:t xml:space="preserve"> mess4  7.75</w:t>
                            </w:r>
                          </w:p>
                          <w:p w14:paraId="4059FA28" w14:textId="338D5E45" w:rsidR="00F84F6D" w:rsidRPr="006516B0" w:rsidRDefault="00F84F6D" w:rsidP="006516B0">
                            <w:pPr>
                              <w:pStyle w:val="QT3klein"/>
                            </w:pPr>
                            <w:proofErr w:type="gramStart"/>
                            <w:r w:rsidRPr="006516B0">
                              <w:t>24  9000</w:t>
                            </w:r>
                            <w:proofErr w:type="gramEnd"/>
                            <w:r w:rsidRPr="006516B0">
                              <w:t xml:space="preserve"> mess4  8.74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52704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left:0;text-align:left;margin-left:326.1pt;margin-top:9.15pt;width:167.5pt;height:27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" fillcolor="white [3201]" stroked="f" strokeweight=".5pt">
                <v:textbox>
                  <w:txbxContent>
                    <w:p w14:paraId="7998E99B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&gt; print(zeiten2, n=Inf)</w:t>
                      </w:r>
                    </w:p>
                    <w:p w14:paraId="7A46C6A2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# A tibble: 24 x 3</w:t>
                      </w:r>
                    </w:p>
                    <w:p w14:paraId="083F2147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 xml:space="preserve">       n Nr     zeit</w:t>
                      </w:r>
                    </w:p>
                    <w:p w14:paraId="78EC4DF9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 xml:space="preserve">   &lt;int&gt; &lt;chr&gt; &lt;dbl&gt;</w:t>
                      </w:r>
                    </w:p>
                    <w:p w14:paraId="1C78379B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 xml:space="preserve"> 1  4000 mess1  3.66</w:t>
                      </w:r>
                    </w:p>
                    <w:p w14:paraId="4AF9E962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 xml:space="preserve"> 2  5000 mess1  4.67</w:t>
                      </w:r>
                    </w:p>
                    <w:p w14:paraId="707B37A7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 xml:space="preserve"> 3  6000 mess1  5.72</w:t>
                      </w:r>
                    </w:p>
                    <w:p w14:paraId="421306D1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 xml:space="preserve"> 4  7000 mess1  6.72</w:t>
                      </w:r>
                    </w:p>
                    <w:p w14:paraId="6EF95138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 xml:space="preserve"> 5  8000 mess1  7.64</w:t>
                      </w:r>
                    </w:p>
                    <w:p w14:paraId="6DADD49E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 xml:space="preserve"> 6  9000 mess1  8.75</w:t>
                      </w:r>
                    </w:p>
                    <w:p w14:paraId="40C2943B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 xml:space="preserve"> 7  4000 mess2  3.78</w:t>
                      </w:r>
                    </w:p>
                    <w:p w14:paraId="03BD6564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 xml:space="preserve"> 8  5000 mess2  4.74</w:t>
                      </w:r>
                    </w:p>
                    <w:p w14:paraId="13E76B86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 xml:space="preserve"> 9  6000 mess2  5.67</w:t>
                      </w:r>
                    </w:p>
                    <w:p w14:paraId="30149E04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10  7000 mess2  6.78</w:t>
                      </w:r>
                    </w:p>
                    <w:p w14:paraId="21FECAFC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11  8000 mess2  7.67</w:t>
                      </w:r>
                    </w:p>
                    <w:p w14:paraId="46BDDC9E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12  9000 mess2  8.80</w:t>
                      </w:r>
                    </w:p>
                    <w:p w14:paraId="7CC586A4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13  4000 mess3  3.72</w:t>
                      </w:r>
                    </w:p>
                    <w:p w14:paraId="40CB3B56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14  5000 mess3  4.72</w:t>
                      </w:r>
                    </w:p>
                    <w:p w14:paraId="4FB03286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15  6000 mess3  5.67</w:t>
                      </w:r>
                    </w:p>
                    <w:p w14:paraId="358F282E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16  7000 mess3  6.69</w:t>
                      </w:r>
                    </w:p>
                    <w:p w14:paraId="50053CF5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17  8000 mess3  7.70</w:t>
                      </w:r>
                    </w:p>
                    <w:p w14:paraId="74007172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18  9000 mess3  9.05</w:t>
                      </w:r>
                    </w:p>
                    <w:p w14:paraId="500D1893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19  4000 mess4  3.77</w:t>
                      </w:r>
                    </w:p>
                    <w:p w14:paraId="2174AA7A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20  5000 mess4  4.69</w:t>
                      </w:r>
                    </w:p>
                    <w:p w14:paraId="13BCD374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21  6000 mess4  5.62</w:t>
                      </w:r>
                    </w:p>
                    <w:p w14:paraId="4E08C768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22  7000 mess4  6.61</w:t>
                      </w:r>
                    </w:p>
                    <w:p w14:paraId="41D6B873" w14:textId="77777777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23  8000 mess4  7.75</w:t>
                      </w:r>
                    </w:p>
                    <w:p w14:paraId="4059FA28" w14:textId="338D5E45" w:rsidR="00F84F6D" w:rsidRPr="006516B0" w:rsidRDefault="00F84F6D" w:rsidP="006516B0">
                      <w:pPr>
                        <w:pStyle w:val="QT3klein"/>
                      </w:pPr>
                      <w:r w:rsidRPr="006516B0">
                        <w:t>24  9000 mess4  8.74</w:t>
                      </w:r>
                    </w:p>
                  </w:txbxContent>
                </v:textbox>
                <w10:wrap type="square" side="left"/>
              </v:shape>
            </w:pict>
          </mc:Fallback>
        </mc:AlternateContent>
      </w:r>
      <w:proofErr w:type="gramStart"/>
      <w:r w:rsidR="006516B0" w:rsidRPr="006516B0">
        <w:rPr>
          <w:color w:val="000000"/>
          <w:bdr w:val="none" w:sz="0" w:space="0" w:color="auto" w:frame="1"/>
        </w:rPr>
        <w:t xml:space="preserve">3  </w:t>
      </w:r>
      <w:r w:rsidR="006516B0" w:rsidRPr="006516B0">
        <w:rPr>
          <w:color w:val="000000"/>
          <w:u w:val="single"/>
          <w:bdr w:val="none" w:sz="0" w:space="0" w:color="auto" w:frame="1"/>
        </w:rPr>
        <w:t>6</w:t>
      </w:r>
      <w:r w:rsidR="006516B0" w:rsidRPr="006516B0">
        <w:rPr>
          <w:color w:val="000000"/>
          <w:bdr w:val="none" w:sz="0" w:space="0" w:color="auto" w:frame="1"/>
        </w:rPr>
        <w:t>000</w:t>
      </w:r>
      <w:proofErr w:type="gramEnd"/>
      <w:r w:rsidR="006516B0" w:rsidRPr="006516B0">
        <w:rPr>
          <w:color w:val="000000"/>
          <w:bdr w:val="none" w:sz="0" w:space="0" w:color="auto" w:frame="1"/>
        </w:rPr>
        <w:t xml:space="preserve">  5.72  5.67  5.67  5.62</w:t>
      </w:r>
    </w:p>
    <w:p w14:paraId="13B17295" w14:textId="5D516FD8" w:rsidR="006516B0" w:rsidRPr="006516B0" w:rsidRDefault="006516B0" w:rsidP="006516B0">
      <w:pPr>
        <w:pStyle w:val="QT3klein"/>
        <w:rPr>
          <w:color w:val="000000"/>
          <w:bdr w:val="none" w:sz="0" w:space="0" w:color="auto" w:frame="1"/>
        </w:rPr>
      </w:pPr>
      <w:proofErr w:type="gramStart"/>
      <w:r w:rsidRPr="006516B0">
        <w:rPr>
          <w:color w:val="000000"/>
          <w:bdr w:val="none" w:sz="0" w:space="0" w:color="auto" w:frame="1"/>
        </w:rPr>
        <w:t xml:space="preserve">4  </w:t>
      </w:r>
      <w:r w:rsidRPr="006516B0">
        <w:rPr>
          <w:color w:val="000000"/>
          <w:u w:val="single"/>
          <w:bdr w:val="none" w:sz="0" w:space="0" w:color="auto" w:frame="1"/>
        </w:rPr>
        <w:t>7</w:t>
      </w:r>
      <w:r w:rsidRPr="006516B0">
        <w:rPr>
          <w:color w:val="000000"/>
          <w:bdr w:val="none" w:sz="0" w:space="0" w:color="auto" w:frame="1"/>
        </w:rPr>
        <w:t>000</w:t>
      </w:r>
      <w:proofErr w:type="gramEnd"/>
      <w:r w:rsidRPr="006516B0">
        <w:rPr>
          <w:color w:val="000000"/>
          <w:bdr w:val="none" w:sz="0" w:space="0" w:color="auto" w:frame="1"/>
        </w:rPr>
        <w:t xml:space="preserve">  6.72  6.78  6.69  6.61</w:t>
      </w:r>
    </w:p>
    <w:p w14:paraId="1985896F" w14:textId="68980EBF" w:rsidR="006516B0" w:rsidRPr="006516B0" w:rsidRDefault="006516B0" w:rsidP="006516B0">
      <w:pPr>
        <w:pStyle w:val="QT3klein"/>
        <w:rPr>
          <w:color w:val="000000"/>
          <w:bdr w:val="none" w:sz="0" w:space="0" w:color="auto" w:frame="1"/>
        </w:rPr>
      </w:pPr>
      <w:proofErr w:type="gramStart"/>
      <w:r w:rsidRPr="006516B0">
        <w:rPr>
          <w:color w:val="000000"/>
          <w:bdr w:val="none" w:sz="0" w:space="0" w:color="auto" w:frame="1"/>
        </w:rPr>
        <w:t xml:space="preserve">5  </w:t>
      </w:r>
      <w:r w:rsidRPr="006516B0">
        <w:rPr>
          <w:color w:val="000000"/>
          <w:u w:val="single"/>
          <w:bdr w:val="none" w:sz="0" w:space="0" w:color="auto" w:frame="1"/>
        </w:rPr>
        <w:t>8</w:t>
      </w:r>
      <w:r w:rsidRPr="006516B0">
        <w:rPr>
          <w:color w:val="000000"/>
          <w:bdr w:val="none" w:sz="0" w:space="0" w:color="auto" w:frame="1"/>
        </w:rPr>
        <w:t>000</w:t>
      </w:r>
      <w:proofErr w:type="gramEnd"/>
      <w:r w:rsidRPr="006516B0">
        <w:rPr>
          <w:color w:val="000000"/>
          <w:bdr w:val="none" w:sz="0" w:space="0" w:color="auto" w:frame="1"/>
        </w:rPr>
        <w:t xml:space="preserve">  7.64  7.67  7.70  7.75</w:t>
      </w:r>
    </w:p>
    <w:p w14:paraId="32F62FDB" w14:textId="56C7CBB1" w:rsidR="006516B0" w:rsidRPr="006516B0" w:rsidRDefault="006516B0" w:rsidP="006516B0">
      <w:pPr>
        <w:pStyle w:val="QT3klein"/>
        <w:rPr>
          <w:color w:val="000000"/>
        </w:rPr>
      </w:pPr>
      <w:proofErr w:type="gramStart"/>
      <w:r w:rsidRPr="006516B0">
        <w:rPr>
          <w:color w:val="000000"/>
          <w:bdr w:val="none" w:sz="0" w:space="0" w:color="auto" w:frame="1"/>
        </w:rPr>
        <w:t xml:space="preserve">6  </w:t>
      </w:r>
      <w:r w:rsidRPr="006516B0">
        <w:rPr>
          <w:color w:val="000000"/>
          <w:u w:val="single"/>
          <w:bdr w:val="none" w:sz="0" w:space="0" w:color="auto" w:frame="1"/>
        </w:rPr>
        <w:t>9</w:t>
      </w:r>
      <w:r w:rsidRPr="006516B0">
        <w:rPr>
          <w:color w:val="000000"/>
          <w:bdr w:val="none" w:sz="0" w:space="0" w:color="auto" w:frame="1"/>
        </w:rPr>
        <w:t>000</w:t>
      </w:r>
      <w:proofErr w:type="gramEnd"/>
      <w:r w:rsidRPr="006516B0">
        <w:rPr>
          <w:color w:val="000000"/>
          <w:bdr w:val="none" w:sz="0" w:space="0" w:color="auto" w:frame="1"/>
        </w:rPr>
        <w:t xml:space="preserve">  8.75  8.80  9.05  8.74</w:t>
      </w:r>
    </w:p>
    <w:p w14:paraId="0830C7F6" w14:textId="25983C70" w:rsidR="006516B0" w:rsidRDefault="006516B0" w:rsidP="008C4387"/>
    <w:p w14:paraId="573CFAE0" w14:textId="6FACE583" w:rsidR="006516B0" w:rsidRDefault="004201B9" w:rsidP="00C7370B">
      <w:pPr>
        <w:pStyle w:val="Listenabsatz"/>
        <w:numPr>
          <w:ilvl w:val="0"/>
          <w:numId w:val="11"/>
        </w:numPr>
      </w:pPr>
      <w:r>
        <w:t xml:space="preserve">Wandeln Sie </w:t>
      </w:r>
      <w:r w:rsidRPr="004201B9">
        <w:rPr>
          <w:rStyle w:val="QWordZchn"/>
        </w:rPr>
        <w:t>zeiten1</w:t>
      </w:r>
      <w:r>
        <w:t xml:space="preserve"> in </w:t>
      </w:r>
      <w:r w:rsidRPr="004201B9">
        <w:rPr>
          <w:rStyle w:val="QWordZchn"/>
        </w:rPr>
        <w:t>zeiten2</w:t>
      </w:r>
      <w:r>
        <w:t xml:space="preserve"> um (siehe</w:t>
      </w:r>
      <w:r w:rsidR="006516B0">
        <w:t xml:space="preserve"> </w:t>
      </w:r>
      <w:r>
        <w:t xml:space="preserve">Auflistung </w:t>
      </w:r>
      <w:r w:rsidR="000C2020">
        <w:t>rechts</w:t>
      </w:r>
      <w:r>
        <w:t>)</w:t>
      </w:r>
      <w:r w:rsidR="00456427">
        <w:t>.</w:t>
      </w:r>
      <w:r w:rsidR="0092738A">
        <w:br/>
      </w:r>
    </w:p>
    <w:p w14:paraId="219BCFF9" w14:textId="689F8A32" w:rsidR="005D6EB5" w:rsidRDefault="006516B0" w:rsidP="00C7370B">
      <w:pPr>
        <w:pStyle w:val="Listenabsatz"/>
        <w:numPr>
          <w:ilvl w:val="0"/>
          <w:numId w:val="11"/>
        </w:numPr>
      </w:pPr>
      <w:r>
        <w:t xml:space="preserve">Handelt es sich </w:t>
      </w:r>
      <w:r w:rsidR="004201B9">
        <w:t xml:space="preserve">bei </w:t>
      </w:r>
      <w:r w:rsidR="004201B9" w:rsidRPr="004201B9">
        <w:rPr>
          <w:rStyle w:val="QWordZchn"/>
        </w:rPr>
        <w:t>zeiten1</w:t>
      </w:r>
      <w:r w:rsidR="004201B9">
        <w:t xml:space="preserve"> bzw. bei </w:t>
      </w:r>
      <w:r w:rsidR="004201B9" w:rsidRPr="004201B9">
        <w:rPr>
          <w:rStyle w:val="QWordZchn"/>
        </w:rPr>
        <w:t>zeiten2</w:t>
      </w:r>
      <w:r>
        <w:t xml:space="preserve"> um „</w:t>
      </w:r>
      <w:proofErr w:type="spellStart"/>
      <w:r>
        <w:t>Tidy</w:t>
      </w:r>
      <w:proofErr w:type="spellEnd"/>
      <w:r>
        <w:t xml:space="preserve"> Data“ im Sinne von </w:t>
      </w:r>
      <w:proofErr w:type="spellStart"/>
      <w:r>
        <w:t>Wickham</w:t>
      </w:r>
      <w:proofErr w:type="spellEnd"/>
      <w:r>
        <w:t>?</w:t>
      </w:r>
      <w:r w:rsidR="0092738A">
        <w:br/>
      </w:r>
    </w:p>
    <w:p w14:paraId="052A5BB7" w14:textId="52E56202" w:rsidR="005D6EB5" w:rsidRDefault="004201B9" w:rsidP="00C7370B">
      <w:pPr>
        <w:pStyle w:val="Listenabsatz"/>
        <w:numPr>
          <w:ilvl w:val="0"/>
          <w:numId w:val="11"/>
        </w:numPr>
      </w:pPr>
      <w:r>
        <w:t>Mit welche</w:t>
      </w:r>
      <w:r w:rsidR="00F71CEC">
        <w:t>r Anweisung</w:t>
      </w:r>
      <w:r>
        <w:t xml:space="preserve"> kann aus </w:t>
      </w:r>
      <w:r w:rsidRPr="004201B9">
        <w:rPr>
          <w:rStyle w:val="QWordZchn"/>
        </w:rPr>
        <w:t>zeiten2</w:t>
      </w:r>
      <w:r>
        <w:t xml:space="preserve"> der ursprüngliche Datensatz </w:t>
      </w:r>
      <w:r w:rsidRPr="004201B9">
        <w:rPr>
          <w:rStyle w:val="QWordZchn"/>
        </w:rPr>
        <w:t>zeiten1</w:t>
      </w:r>
      <w:r>
        <w:t xml:space="preserve"> erzeugt werden?</w:t>
      </w:r>
      <w:r w:rsidR="0092738A">
        <w:br/>
      </w:r>
    </w:p>
    <w:p w14:paraId="52A04433" w14:textId="4AD0ABAD" w:rsidR="0092738A" w:rsidRDefault="00456427" w:rsidP="00C7370B">
      <w:pPr>
        <w:pStyle w:val="Listenabsatz"/>
        <w:numPr>
          <w:ilvl w:val="0"/>
          <w:numId w:val="11"/>
        </w:numPr>
      </w:pPr>
      <w:r>
        <w:t xml:space="preserve">Berechnen Sie in Abhängigkeit von </w:t>
      </w:r>
      <w:r w:rsidRPr="004201B9">
        <w:rPr>
          <w:rStyle w:val="QWordZchn"/>
        </w:rPr>
        <w:t>n</w:t>
      </w:r>
      <w:r>
        <w:t xml:space="preserve"> die Mittelwerte der Laufzeiten</w:t>
      </w:r>
      <w:r w:rsidR="0092738A">
        <w:t xml:space="preserve">. Gehen Sie zuerst davon aus, dass lediglich </w:t>
      </w:r>
      <w:r w:rsidR="0092738A" w:rsidRPr="004201B9">
        <w:rPr>
          <w:rStyle w:val="QWordZchn"/>
        </w:rPr>
        <w:t>zeiten1</w:t>
      </w:r>
      <w:r w:rsidR="0092738A">
        <w:t xml:space="preserve"> gegeben ist, danach </w:t>
      </w:r>
      <w:r w:rsidR="004F3EDC">
        <w:t xml:space="preserve">gehen Sie davon aus, dass nur </w:t>
      </w:r>
      <w:r w:rsidR="004F3EDC" w:rsidRPr="004201B9">
        <w:rPr>
          <w:rStyle w:val="QWordZchn"/>
        </w:rPr>
        <w:t>zeiten</w:t>
      </w:r>
      <w:r w:rsidR="004F3EDC">
        <w:rPr>
          <w:rStyle w:val="QWordZchn"/>
        </w:rPr>
        <w:t>2</w:t>
      </w:r>
      <w:r w:rsidR="004F3EDC">
        <w:t xml:space="preserve"> gegeben ist.</w:t>
      </w:r>
    </w:p>
    <w:p w14:paraId="1281E9AB" w14:textId="77777777" w:rsidR="0092738A" w:rsidRDefault="0092738A">
      <w:pPr>
        <w:spacing w:after="0"/>
        <w:rPr>
          <w:b/>
          <w:color w:val="660033"/>
          <w:sz w:val="24"/>
          <w:szCs w:val="24"/>
        </w:rPr>
      </w:pPr>
      <w:r>
        <w:br w:type="page"/>
      </w:r>
    </w:p>
    <w:p w14:paraId="2AC00497" w14:textId="79AECEF5" w:rsidR="00456427" w:rsidRDefault="00456427" w:rsidP="00456427">
      <w:pPr>
        <w:pStyle w:val="AufgabeH1"/>
        <w:rPr>
          <w:noProof/>
        </w:rPr>
      </w:pPr>
      <w:r>
        <w:lastRenderedPageBreak/>
        <w:t xml:space="preserve">Aufgabe </w:t>
      </w:r>
      <w:fldSimple w:instr=" SEQ  Aufagbe \* MERGEFORMAT ">
        <w:r w:rsidR="005A34EF">
          <w:rPr>
            <w:noProof/>
          </w:rPr>
          <w:t>2</w:t>
        </w:r>
      </w:fldSimple>
    </w:p>
    <w:p w14:paraId="44DCACCD" w14:textId="3F4CA201" w:rsidR="00333E55" w:rsidRPr="00F71CEC" w:rsidRDefault="00456427" w:rsidP="00F71CEC">
      <w:r>
        <w:t xml:space="preserve">Ähnlich wie in der vorherigen Aufgabe </w:t>
      </w:r>
      <w:r w:rsidR="00F71CEC">
        <w:t xml:space="preserve">sind unterschiedliche </w:t>
      </w:r>
      <w:r>
        <w:t>Laufzeiten eines Algorithmus in Abhängigkeit</w:t>
      </w:r>
      <w:r w:rsidR="00F71CEC">
        <w:t xml:space="preserve"> von </w:t>
      </w:r>
      <w:r w:rsidR="00F71CEC" w:rsidRPr="004201B9">
        <w:rPr>
          <w:rStyle w:val="QWordZchn"/>
        </w:rPr>
        <w:t>n</w:t>
      </w:r>
      <w:r w:rsidR="00F71CEC">
        <w:t xml:space="preserve"> gegeben:</w:t>
      </w:r>
    </w:p>
    <w:p w14:paraId="698773EA" w14:textId="77777777" w:rsidR="00F71CEC" w:rsidRDefault="00F71CEC" w:rsidP="00F71CEC">
      <w:pPr>
        <w:pStyle w:val="QT3klein"/>
      </w:pPr>
      <w:r>
        <w:t>n &lt;- (</w:t>
      </w:r>
      <w:proofErr w:type="gramStart"/>
      <w:r>
        <w:t>4:9)*</w:t>
      </w:r>
      <w:proofErr w:type="gramEnd"/>
      <w:r>
        <w:t>1e3L</w:t>
      </w:r>
    </w:p>
    <w:p w14:paraId="0C76D4B1" w14:textId="77777777" w:rsidR="00F71CEC" w:rsidRDefault="00F71CEC" w:rsidP="00F71CEC">
      <w:pPr>
        <w:pStyle w:val="QT3klein"/>
      </w:pPr>
      <w:r>
        <w:t xml:space="preserve">mess1 &lt;- </w:t>
      </w:r>
      <w:proofErr w:type="gramStart"/>
      <w:r>
        <w:t>c(</w:t>
      </w:r>
      <w:proofErr w:type="gramEnd"/>
      <w:r>
        <w:t>3.656, NA, 5.719, NA, 7.641, 8.750)</w:t>
      </w:r>
    </w:p>
    <w:p w14:paraId="45CA475E" w14:textId="77777777" w:rsidR="00F71CEC" w:rsidRDefault="00F71CEC" w:rsidP="00F71CEC">
      <w:pPr>
        <w:pStyle w:val="QT3klein"/>
      </w:pPr>
      <w:r>
        <w:t xml:space="preserve">mess2 &lt;- </w:t>
      </w:r>
      <w:proofErr w:type="gramStart"/>
      <w:r>
        <w:t>c(</w:t>
      </w:r>
      <w:proofErr w:type="gramEnd"/>
      <w:r>
        <w:t>3.781, 4.735, NA, 6.782,NA , 8.798)</w:t>
      </w:r>
    </w:p>
    <w:p w14:paraId="7C20BC68" w14:textId="77777777" w:rsidR="00F71CEC" w:rsidRDefault="00F71CEC" w:rsidP="00F71CEC">
      <w:pPr>
        <w:pStyle w:val="QT3klein"/>
      </w:pPr>
      <w:r>
        <w:t xml:space="preserve">mess3 &lt;- </w:t>
      </w:r>
      <w:proofErr w:type="gramStart"/>
      <w:r>
        <w:t>c(</w:t>
      </w:r>
      <w:proofErr w:type="gramEnd"/>
      <w:r>
        <w:t>NA, 4.719, 5.672, 6.688, 7.704, 9.048)</w:t>
      </w:r>
    </w:p>
    <w:p w14:paraId="0EE8EB21" w14:textId="77777777" w:rsidR="00F71CEC" w:rsidRDefault="00F71CEC" w:rsidP="00F71CEC">
      <w:pPr>
        <w:pStyle w:val="QT3klein"/>
      </w:pPr>
      <w:r>
        <w:t xml:space="preserve">mess4 &lt;- </w:t>
      </w:r>
      <w:proofErr w:type="gramStart"/>
      <w:r>
        <w:t>c(</w:t>
      </w:r>
      <w:proofErr w:type="gramEnd"/>
      <w:r>
        <w:t xml:space="preserve">NA, 4.688, 5.625, 6.610, 7.750, NA) </w:t>
      </w:r>
    </w:p>
    <w:p w14:paraId="18910285" w14:textId="77777777" w:rsidR="00F71CEC" w:rsidRDefault="00F71CEC" w:rsidP="00F71CEC">
      <w:pPr>
        <w:pStyle w:val="QT3klein"/>
      </w:pPr>
      <w:r>
        <w:t xml:space="preserve">mess5 &lt;- </w:t>
      </w:r>
      <w:proofErr w:type="gramStart"/>
      <w:r>
        <w:t>c(</w:t>
      </w:r>
      <w:proofErr w:type="gramEnd"/>
      <w:r>
        <w:t>3.766, 4.672,NA, 6.720, 7.673, 8.735  )</w:t>
      </w:r>
    </w:p>
    <w:p w14:paraId="0E1A5E45" w14:textId="7EF71BAB" w:rsidR="00F71CEC" w:rsidRDefault="00F71CEC" w:rsidP="00F71CEC">
      <w:pPr>
        <w:pStyle w:val="QT3klein"/>
      </w:pPr>
      <w:r>
        <w:t xml:space="preserve">mess6 &lt;- </w:t>
      </w:r>
      <w:proofErr w:type="gramStart"/>
      <w:r>
        <w:t>c(</w:t>
      </w:r>
      <w:proofErr w:type="gramEnd"/>
      <w:r>
        <w:t>3.719, NA, NA,</w:t>
      </w:r>
      <w:r w:rsidR="004346D1">
        <w:t xml:space="preserve"> </w:t>
      </w:r>
      <w:r>
        <w:t>NA, NA,</w:t>
      </w:r>
      <w:r w:rsidR="004346D1">
        <w:t xml:space="preserve"> </w:t>
      </w:r>
      <w:r>
        <w:t xml:space="preserve">NA) </w:t>
      </w:r>
    </w:p>
    <w:p w14:paraId="15F23270" w14:textId="629198E2" w:rsidR="00456427" w:rsidRDefault="00F71CEC" w:rsidP="00F71CEC">
      <w:pPr>
        <w:pStyle w:val="QT3klein"/>
      </w:pPr>
      <w:r>
        <w:t xml:space="preserve">zeiten1 &lt;- </w:t>
      </w:r>
      <w:proofErr w:type="spellStart"/>
      <w:proofErr w:type="gramStart"/>
      <w:r>
        <w:t>tibble</w:t>
      </w:r>
      <w:proofErr w:type="spellEnd"/>
      <w:r>
        <w:t>(</w:t>
      </w:r>
      <w:proofErr w:type="gramEnd"/>
      <w:r>
        <w:t>n, mess1, mess2, mess3, mess4, mess5, mess6)</w:t>
      </w:r>
    </w:p>
    <w:p w14:paraId="72B0A0DC" w14:textId="2440461B" w:rsidR="00F71CEC" w:rsidRDefault="00F71CEC" w:rsidP="00F71CEC"/>
    <w:p w14:paraId="244A0186" w14:textId="440AF4A7" w:rsidR="00F84F6D" w:rsidRPr="00F84F6D" w:rsidRDefault="00E50649" w:rsidP="00F84F6D">
      <w:pPr>
        <w:pStyle w:val="QT3klein"/>
      </w:pPr>
      <w:r>
        <w:t xml:space="preserve">&gt; </w:t>
      </w:r>
      <w:r w:rsidR="00F84F6D" w:rsidRPr="00F84F6D">
        <w:t>zeiten1</w:t>
      </w:r>
    </w:p>
    <w:p w14:paraId="0439125E" w14:textId="77777777" w:rsidR="00F84F6D" w:rsidRPr="00F84F6D" w:rsidRDefault="00F84F6D" w:rsidP="00F84F6D">
      <w:pPr>
        <w:pStyle w:val="QT3klein"/>
        <w:rPr>
          <w:bdr w:val="none" w:sz="0" w:space="0" w:color="auto" w:frame="1"/>
        </w:rPr>
      </w:pPr>
      <w:r w:rsidRPr="00F84F6D">
        <w:rPr>
          <w:bdr w:val="none" w:sz="0" w:space="0" w:color="auto" w:frame="1"/>
        </w:rPr>
        <w:t xml:space="preserve"># A </w:t>
      </w:r>
      <w:proofErr w:type="spellStart"/>
      <w:r w:rsidRPr="00F84F6D">
        <w:rPr>
          <w:bdr w:val="none" w:sz="0" w:space="0" w:color="auto" w:frame="1"/>
        </w:rPr>
        <w:t>tibble</w:t>
      </w:r>
      <w:proofErr w:type="spellEnd"/>
      <w:r w:rsidRPr="00F84F6D">
        <w:rPr>
          <w:bdr w:val="none" w:sz="0" w:space="0" w:color="auto" w:frame="1"/>
        </w:rPr>
        <w:t>: 6 x 7</w:t>
      </w:r>
    </w:p>
    <w:p w14:paraId="1C82495D" w14:textId="77777777" w:rsidR="00F84F6D" w:rsidRPr="00F84F6D" w:rsidRDefault="00F84F6D" w:rsidP="00F84F6D">
      <w:pPr>
        <w:pStyle w:val="QT3klein"/>
        <w:rPr>
          <w:bdr w:val="none" w:sz="0" w:space="0" w:color="auto" w:frame="1"/>
        </w:rPr>
      </w:pPr>
      <w:r w:rsidRPr="00F84F6D">
        <w:rPr>
          <w:bdr w:val="none" w:sz="0" w:space="0" w:color="auto" w:frame="1"/>
        </w:rPr>
        <w:t xml:space="preserve">      n mess1 mess2 mess3 mess4 mess5 mess6</w:t>
      </w:r>
    </w:p>
    <w:p w14:paraId="4D452484" w14:textId="77777777" w:rsidR="00F84F6D" w:rsidRPr="00F84F6D" w:rsidRDefault="00F84F6D" w:rsidP="00F84F6D">
      <w:pPr>
        <w:pStyle w:val="QT3klein"/>
        <w:rPr>
          <w:bdr w:val="none" w:sz="0" w:space="0" w:color="auto" w:frame="1"/>
        </w:rPr>
      </w:pPr>
      <w:r w:rsidRPr="00F84F6D">
        <w:rPr>
          <w:bdr w:val="none" w:sz="0" w:space="0" w:color="auto" w:frame="1"/>
        </w:rPr>
        <w:t xml:space="preserve">  </w:t>
      </w:r>
      <w:r w:rsidRPr="00F84F6D">
        <w:rPr>
          <w:i/>
          <w:iCs/>
          <w:bdr w:val="none" w:sz="0" w:space="0" w:color="auto" w:frame="1"/>
        </w:rPr>
        <w:t>&lt;</w:t>
      </w:r>
      <w:proofErr w:type="spellStart"/>
      <w:r w:rsidRPr="00F84F6D">
        <w:rPr>
          <w:i/>
          <w:iCs/>
          <w:bdr w:val="none" w:sz="0" w:space="0" w:color="auto" w:frame="1"/>
        </w:rPr>
        <w:t>int</w:t>
      </w:r>
      <w:proofErr w:type="spellEnd"/>
      <w:r w:rsidRPr="00F84F6D">
        <w:rPr>
          <w:i/>
          <w:iCs/>
          <w:bdr w:val="none" w:sz="0" w:space="0" w:color="auto" w:frame="1"/>
        </w:rPr>
        <w:t>&gt;</w:t>
      </w:r>
      <w:r w:rsidRPr="00F84F6D">
        <w:rPr>
          <w:bdr w:val="none" w:sz="0" w:space="0" w:color="auto" w:frame="1"/>
        </w:rPr>
        <w:t xml:space="preserve"> </w:t>
      </w:r>
      <w:r w:rsidRPr="00F84F6D">
        <w:rPr>
          <w:i/>
          <w:iCs/>
          <w:bdr w:val="none" w:sz="0" w:space="0" w:color="auto" w:frame="1"/>
        </w:rPr>
        <w:t>&lt;</w:t>
      </w:r>
      <w:proofErr w:type="spellStart"/>
      <w:r w:rsidRPr="00F84F6D">
        <w:rPr>
          <w:i/>
          <w:iCs/>
          <w:bdr w:val="none" w:sz="0" w:space="0" w:color="auto" w:frame="1"/>
        </w:rPr>
        <w:t>dbl</w:t>
      </w:r>
      <w:proofErr w:type="spellEnd"/>
      <w:r w:rsidRPr="00F84F6D">
        <w:rPr>
          <w:i/>
          <w:iCs/>
          <w:bdr w:val="none" w:sz="0" w:space="0" w:color="auto" w:frame="1"/>
        </w:rPr>
        <w:t>&gt;</w:t>
      </w:r>
      <w:r w:rsidRPr="00F84F6D">
        <w:rPr>
          <w:bdr w:val="none" w:sz="0" w:space="0" w:color="auto" w:frame="1"/>
        </w:rPr>
        <w:t xml:space="preserve"> </w:t>
      </w:r>
      <w:r w:rsidRPr="00F84F6D">
        <w:rPr>
          <w:i/>
          <w:iCs/>
          <w:bdr w:val="none" w:sz="0" w:space="0" w:color="auto" w:frame="1"/>
        </w:rPr>
        <w:t>&lt;</w:t>
      </w:r>
      <w:proofErr w:type="spellStart"/>
      <w:r w:rsidRPr="00F84F6D">
        <w:rPr>
          <w:i/>
          <w:iCs/>
          <w:bdr w:val="none" w:sz="0" w:space="0" w:color="auto" w:frame="1"/>
        </w:rPr>
        <w:t>dbl</w:t>
      </w:r>
      <w:proofErr w:type="spellEnd"/>
      <w:r w:rsidRPr="00F84F6D">
        <w:rPr>
          <w:i/>
          <w:iCs/>
          <w:bdr w:val="none" w:sz="0" w:space="0" w:color="auto" w:frame="1"/>
        </w:rPr>
        <w:t>&gt;</w:t>
      </w:r>
      <w:r w:rsidRPr="00F84F6D">
        <w:rPr>
          <w:bdr w:val="none" w:sz="0" w:space="0" w:color="auto" w:frame="1"/>
        </w:rPr>
        <w:t xml:space="preserve"> </w:t>
      </w:r>
      <w:r w:rsidRPr="00F84F6D">
        <w:rPr>
          <w:i/>
          <w:iCs/>
          <w:bdr w:val="none" w:sz="0" w:space="0" w:color="auto" w:frame="1"/>
        </w:rPr>
        <w:t>&lt;</w:t>
      </w:r>
      <w:proofErr w:type="spellStart"/>
      <w:r w:rsidRPr="00F84F6D">
        <w:rPr>
          <w:i/>
          <w:iCs/>
          <w:bdr w:val="none" w:sz="0" w:space="0" w:color="auto" w:frame="1"/>
        </w:rPr>
        <w:t>dbl</w:t>
      </w:r>
      <w:proofErr w:type="spellEnd"/>
      <w:r w:rsidRPr="00F84F6D">
        <w:rPr>
          <w:i/>
          <w:iCs/>
          <w:bdr w:val="none" w:sz="0" w:space="0" w:color="auto" w:frame="1"/>
        </w:rPr>
        <w:t>&gt;</w:t>
      </w:r>
      <w:r w:rsidRPr="00F84F6D">
        <w:rPr>
          <w:bdr w:val="none" w:sz="0" w:space="0" w:color="auto" w:frame="1"/>
        </w:rPr>
        <w:t xml:space="preserve"> </w:t>
      </w:r>
      <w:r w:rsidRPr="00F84F6D">
        <w:rPr>
          <w:i/>
          <w:iCs/>
          <w:bdr w:val="none" w:sz="0" w:space="0" w:color="auto" w:frame="1"/>
        </w:rPr>
        <w:t>&lt;</w:t>
      </w:r>
      <w:proofErr w:type="spellStart"/>
      <w:r w:rsidRPr="00F84F6D">
        <w:rPr>
          <w:i/>
          <w:iCs/>
          <w:bdr w:val="none" w:sz="0" w:space="0" w:color="auto" w:frame="1"/>
        </w:rPr>
        <w:t>dbl</w:t>
      </w:r>
      <w:proofErr w:type="spellEnd"/>
      <w:r w:rsidRPr="00F84F6D">
        <w:rPr>
          <w:i/>
          <w:iCs/>
          <w:bdr w:val="none" w:sz="0" w:space="0" w:color="auto" w:frame="1"/>
        </w:rPr>
        <w:t>&gt;</w:t>
      </w:r>
      <w:r w:rsidRPr="00F84F6D">
        <w:rPr>
          <w:bdr w:val="none" w:sz="0" w:space="0" w:color="auto" w:frame="1"/>
        </w:rPr>
        <w:t xml:space="preserve"> </w:t>
      </w:r>
      <w:r w:rsidRPr="00F84F6D">
        <w:rPr>
          <w:i/>
          <w:iCs/>
          <w:bdr w:val="none" w:sz="0" w:space="0" w:color="auto" w:frame="1"/>
        </w:rPr>
        <w:t>&lt;</w:t>
      </w:r>
      <w:proofErr w:type="spellStart"/>
      <w:r w:rsidRPr="00F84F6D">
        <w:rPr>
          <w:i/>
          <w:iCs/>
          <w:bdr w:val="none" w:sz="0" w:space="0" w:color="auto" w:frame="1"/>
        </w:rPr>
        <w:t>dbl</w:t>
      </w:r>
      <w:proofErr w:type="spellEnd"/>
      <w:r w:rsidRPr="00F84F6D">
        <w:rPr>
          <w:i/>
          <w:iCs/>
          <w:bdr w:val="none" w:sz="0" w:space="0" w:color="auto" w:frame="1"/>
        </w:rPr>
        <w:t>&gt;</w:t>
      </w:r>
      <w:r w:rsidRPr="00F84F6D">
        <w:rPr>
          <w:bdr w:val="none" w:sz="0" w:space="0" w:color="auto" w:frame="1"/>
        </w:rPr>
        <w:t xml:space="preserve"> </w:t>
      </w:r>
      <w:r w:rsidRPr="00F84F6D">
        <w:rPr>
          <w:i/>
          <w:iCs/>
          <w:bdr w:val="none" w:sz="0" w:space="0" w:color="auto" w:frame="1"/>
        </w:rPr>
        <w:t>&lt;</w:t>
      </w:r>
      <w:proofErr w:type="spellStart"/>
      <w:r w:rsidRPr="00F84F6D">
        <w:rPr>
          <w:i/>
          <w:iCs/>
          <w:bdr w:val="none" w:sz="0" w:space="0" w:color="auto" w:frame="1"/>
        </w:rPr>
        <w:t>dbl</w:t>
      </w:r>
      <w:proofErr w:type="spellEnd"/>
      <w:r w:rsidRPr="00F84F6D">
        <w:rPr>
          <w:i/>
          <w:iCs/>
          <w:bdr w:val="none" w:sz="0" w:space="0" w:color="auto" w:frame="1"/>
        </w:rPr>
        <w:t>&gt;</w:t>
      </w:r>
    </w:p>
    <w:p w14:paraId="7096AA7A" w14:textId="77777777" w:rsidR="00F84F6D" w:rsidRPr="00F84F6D" w:rsidRDefault="00F84F6D" w:rsidP="00F84F6D">
      <w:pPr>
        <w:pStyle w:val="QT3klein"/>
        <w:rPr>
          <w:bdr w:val="none" w:sz="0" w:space="0" w:color="auto" w:frame="1"/>
        </w:rPr>
      </w:pPr>
      <w:proofErr w:type="gramStart"/>
      <w:r w:rsidRPr="00F84F6D">
        <w:rPr>
          <w:bdr w:val="none" w:sz="0" w:space="0" w:color="auto" w:frame="1"/>
        </w:rPr>
        <w:t xml:space="preserve">1  </w:t>
      </w:r>
      <w:r w:rsidRPr="00F84F6D">
        <w:rPr>
          <w:u w:val="single"/>
          <w:bdr w:val="none" w:sz="0" w:space="0" w:color="auto" w:frame="1"/>
        </w:rPr>
        <w:t>4</w:t>
      </w:r>
      <w:r w:rsidRPr="00F84F6D">
        <w:rPr>
          <w:bdr w:val="none" w:sz="0" w:space="0" w:color="auto" w:frame="1"/>
        </w:rPr>
        <w:t>000</w:t>
      </w:r>
      <w:proofErr w:type="gramEnd"/>
      <w:r w:rsidRPr="00F84F6D">
        <w:rPr>
          <w:bdr w:val="none" w:sz="0" w:space="0" w:color="auto" w:frame="1"/>
        </w:rPr>
        <w:t xml:space="preserve">  3.66  3.78 NA    </w:t>
      </w:r>
      <w:proofErr w:type="spellStart"/>
      <w:r w:rsidRPr="00F84F6D">
        <w:rPr>
          <w:bdr w:val="none" w:sz="0" w:space="0" w:color="auto" w:frame="1"/>
        </w:rPr>
        <w:t>NA</w:t>
      </w:r>
      <w:proofErr w:type="spellEnd"/>
      <w:r w:rsidRPr="00F84F6D">
        <w:rPr>
          <w:bdr w:val="none" w:sz="0" w:space="0" w:color="auto" w:frame="1"/>
        </w:rPr>
        <w:t xml:space="preserve">     3.77  3.72</w:t>
      </w:r>
    </w:p>
    <w:p w14:paraId="5F16F1F2" w14:textId="77777777" w:rsidR="00F84F6D" w:rsidRPr="00F84F6D" w:rsidRDefault="00F84F6D" w:rsidP="00F84F6D">
      <w:pPr>
        <w:pStyle w:val="QT3klein"/>
        <w:rPr>
          <w:bdr w:val="none" w:sz="0" w:space="0" w:color="auto" w:frame="1"/>
        </w:rPr>
      </w:pPr>
      <w:proofErr w:type="gramStart"/>
      <w:r w:rsidRPr="00F84F6D">
        <w:rPr>
          <w:bdr w:val="none" w:sz="0" w:space="0" w:color="auto" w:frame="1"/>
        </w:rPr>
        <w:t xml:space="preserve">2  </w:t>
      </w:r>
      <w:r w:rsidRPr="00F84F6D">
        <w:rPr>
          <w:u w:val="single"/>
          <w:bdr w:val="none" w:sz="0" w:space="0" w:color="auto" w:frame="1"/>
        </w:rPr>
        <w:t>5</w:t>
      </w:r>
      <w:r w:rsidRPr="00F84F6D">
        <w:rPr>
          <w:bdr w:val="none" w:sz="0" w:space="0" w:color="auto" w:frame="1"/>
        </w:rPr>
        <w:t>000</w:t>
      </w:r>
      <w:proofErr w:type="gramEnd"/>
      <w:r w:rsidRPr="00F84F6D">
        <w:rPr>
          <w:bdr w:val="none" w:sz="0" w:space="0" w:color="auto" w:frame="1"/>
        </w:rPr>
        <w:t xml:space="preserve"> NA     4.74  4.72  4.69  4.67 NA   </w:t>
      </w:r>
    </w:p>
    <w:p w14:paraId="0E4CB2D9" w14:textId="77777777" w:rsidR="00F84F6D" w:rsidRPr="00F84F6D" w:rsidRDefault="00F84F6D" w:rsidP="00F84F6D">
      <w:pPr>
        <w:pStyle w:val="QT3klein"/>
        <w:rPr>
          <w:bdr w:val="none" w:sz="0" w:space="0" w:color="auto" w:frame="1"/>
        </w:rPr>
      </w:pPr>
      <w:proofErr w:type="gramStart"/>
      <w:r w:rsidRPr="00F84F6D">
        <w:rPr>
          <w:bdr w:val="none" w:sz="0" w:space="0" w:color="auto" w:frame="1"/>
        </w:rPr>
        <w:t xml:space="preserve">3  </w:t>
      </w:r>
      <w:r w:rsidRPr="00F84F6D">
        <w:rPr>
          <w:u w:val="single"/>
          <w:bdr w:val="none" w:sz="0" w:space="0" w:color="auto" w:frame="1"/>
        </w:rPr>
        <w:t>6</w:t>
      </w:r>
      <w:r w:rsidRPr="00F84F6D">
        <w:rPr>
          <w:bdr w:val="none" w:sz="0" w:space="0" w:color="auto" w:frame="1"/>
        </w:rPr>
        <w:t>000</w:t>
      </w:r>
      <w:proofErr w:type="gramEnd"/>
      <w:r w:rsidRPr="00F84F6D">
        <w:rPr>
          <w:bdr w:val="none" w:sz="0" w:space="0" w:color="auto" w:frame="1"/>
        </w:rPr>
        <w:t xml:space="preserve">  5.72 NA     5.67  5.62 NA    </w:t>
      </w:r>
      <w:proofErr w:type="spellStart"/>
      <w:r w:rsidRPr="00F84F6D">
        <w:rPr>
          <w:bdr w:val="none" w:sz="0" w:space="0" w:color="auto" w:frame="1"/>
        </w:rPr>
        <w:t>NA</w:t>
      </w:r>
      <w:proofErr w:type="spellEnd"/>
      <w:r w:rsidRPr="00F84F6D">
        <w:rPr>
          <w:bdr w:val="none" w:sz="0" w:space="0" w:color="auto" w:frame="1"/>
        </w:rPr>
        <w:t xml:space="preserve">   </w:t>
      </w:r>
    </w:p>
    <w:p w14:paraId="2F75F1D2" w14:textId="77777777" w:rsidR="00F84F6D" w:rsidRPr="00F84F6D" w:rsidRDefault="00F84F6D" w:rsidP="00F84F6D">
      <w:pPr>
        <w:pStyle w:val="QT3klein"/>
        <w:rPr>
          <w:bdr w:val="none" w:sz="0" w:space="0" w:color="auto" w:frame="1"/>
        </w:rPr>
      </w:pPr>
      <w:proofErr w:type="gramStart"/>
      <w:r w:rsidRPr="00F84F6D">
        <w:rPr>
          <w:bdr w:val="none" w:sz="0" w:space="0" w:color="auto" w:frame="1"/>
        </w:rPr>
        <w:t xml:space="preserve">4  </w:t>
      </w:r>
      <w:r w:rsidRPr="00F84F6D">
        <w:rPr>
          <w:u w:val="single"/>
          <w:bdr w:val="none" w:sz="0" w:space="0" w:color="auto" w:frame="1"/>
        </w:rPr>
        <w:t>7</w:t>
      </w:r>
      <w:r w:rsidRPr="00F84F6D">
        <w:rPr>
          <w:bdr w:val="none" w:sz="0" w:space="0" w:color="auto" w:frame="1"/>
        </w:rPr>
        <w:t>000</w:t>
      </w:r>
      <w:proofErr w:type="gramEnd"/>
      <w:r w:rsidRPr="00F84F6D">
        <w:rPr>
          <w:bdr w:val="none" w:sz="0" w:space="0" w:color="auto" w:frame="1"/>
        </w:rPr>
        <w:t xml:space="preserve"> NA     6.78  6.69  6.61  6.72 NA   </w:t>
      </w:r>
    </w:p>
    <w:p w14:paraId="5ACAC799" w14:textId="77777777" w:rsidR="00F84F6D" w:rsidRPr="00F84F6D" w:rsidRDefault="00F84F6D" w:rsidP="00F84F6D">
      <w:pPr>
        <w:pStyle w:val="QT3klein"/>
        <w:rPr>
          <w:bdr w:val="none" w:sz="0" w:space="0" w:color="auto" w:frame="1"/>
        </w:rPr>
      </w:pPr>
      <w:proofErr w:type="gramStart"/>
      <w:r w:rsidRPr="00F84F6D">
        <w:rPr>
          <w:bdr w:val="none" w:sz="0" w:space="0" w:color="auto" w:frame="1"/>
        </w:rPr>
        <w:t xml:space="preserve">5  </w:t>
      </w:r>
      <w:r w:rsidRPr="00F84F6D">
        <w:rPr>
          <w:u w:val="single"/>
          <w:bdr w:val="none" w:sz="0" w:space="0" w:color="auto" w:frame="1"/>
        </w:rPr>
        <w:t>8</w:t>
      </w:r>
      <w:r w:rsidRPr="00F84F6D">
        <w:rPr>
          <w:bdr w:val="none" w:sz="0" w:space="0" w:color="auto" w:frame="1"/>
        </w:rPr>
        <w:t>000</w:t>
      </w:r>
      <w:proofErr w:type="gramEnd"/>
      <w:r w:rsidRPr="00F84F6D">
        <w:rPr>
          <w:bdr w:val="none" w:sz="0" w:space="0" w:color="auto" w:frame="1"/>
        </w:rPr>
        <w:t xml:space="preserve">  7.64 NA     7.70  7.75  7.67 NA   </w:t>
      </w:r>
    </w:p>
    <w:p w14:paraId="30582F45" w14:textId="77777777" w:rsidR="00F84F6D" w:rsidRPr="00F84F6D" w:rsidRDefault="00F84F6D" w:rsidP="00F84F6D">
      <w:pPr>
        <w:pStyle w:val="QT3klein"/>
      </w:pPr>
      <w:proofErr w:type="gramStart"/>
      <w:r w:rsidRPr="00F84F6D">
        <w:rPr>
          <w:bdr w:val="none" w:sz="0" w:space="0" w:color="auto" w:frame="1"/>
        </w:rPr>
        <w:t xml:space="preserve">6  </w:t>
      </w:r>
      <w:r w:rsidRPr="00F84F6D">
        <w:rPr>
          <w:u w:val="single"/>
          <w:bdr w:val="none" w:sz="0" w:space="0" w:color="auto" w:frame="1"/>
        </w:rPr>
        <w:t>9</w:t>
      </w:r>
      <w:r w:rsidRPr="00F84F6D">
        <w:rPr>
          <w:bdr w:val="none" w:sz="0" w:space="0" w:color="auto" w:frame="1"/>
        </w:rPr>
        <w:t>000</w:t>
      </w:r>
      <w:proofErr w:type="gramEnd"/>
      <w:r w:rsidRPr="00F84F6D">
        <w:rPr>
          <w:bdr w:val="none" w:sz="0" w:space="0" w:color="auto" w:frame="1"/>
        </w:rPr>
        <w:t xml:space="preserve">  8.75  8.80  9.05 NA     8.74 NA  </w:t>
      </w:r>
    </w:p>
    <w:p w14:paraId="112D3DD6" w14:textId="771EA261" w:rsidR="00F84F6D" w:rsidRPr="00B26A86" w:rsidRDefault="00F84F6D" w:rsidP="00B26A86"/>
    <w:p w14:paraId="0B2A4E17" w14:textId="61E28154" w:rsidR="00F71CEC" w:rsidRDefault="00F71CEC" w:rsidP="00C7370B">
      <w:pPr>
        <w:pStyle w:val="Listenabsatz"/>
        <w:numPr>
          <w:ilvl w:val="0"/>
          <w:numId w:val="1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1DFA11" wp14:editId="26D81A64">
                <wp:simplePos x="0" y="0"/>
                <wp:positionH relativeFrom="column">
                  <wp:posOffset>3722370</wp:posOffset>
                </wp:positionH>
                <wp:positionV relativeFrom="paragraph">
                  <wp:posOffset>434</wp:posOffset>
                </wp:positionV>
                <wp:extent cx="2127250" cy="3445510"/>
                <wp:effectExtent l="0" t="0" r="6350" b="2540"/>
                <wp:wrapSquare wrapText="left"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250" cy="3445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77C39F" w14:textId="77777777" w:rsidR="00F84F6D" w:rsidRDefault="00F84F6D" w:rsidP="00F71CEC">
                            <w:pPr>
                              <w:pStyle w:val="QT3klein"/>
                            </w:pPr>
                            <w:r>
                              <w:t xml:space="preserve">&gt; </w:t>
                            </w:r>
                            <w:proofErr w:type="spellStart"/>
                            <w:proofErr w:type="gramStart"/>
                            <w: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zeiten2, n=</w:t>
                            </w:r>
                            <w:proofErr w:type="spellStart"/>
                            <w:r>
                              <w:t>Inf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498A7E5" w14:textId="77777777" w:rsidR="00F84F6D" w:rsidRDefault="00F84F6D" w:rsidP="00F71CEC">
                            <w:pPr>
                              <w:pStyle w:val="QT3klein"/>
                            </w:pPr>
                            <w:r>
                              <w:t xml:space="preserve"># A </w:t>
                            </w:r>
                            <w:proofErr w:type="spellStart"/>
                            <w:r>
                              <w:t>tibble</w:t>
                            </w:r>
                            <w:proofErr w:type="spellEnd"/>
                            <w:r>
                              <w:t>: 23 x 3</w:t>
                            </w:r>
                          </w:p>
                          <w:p w14:paraId="6F6DBCB4" w14:textId="77777777" w:rsidR="00F84F6D" w:rsidRDefault="00F84F6D" w:rsidP="00F71CEC">
                            <w:pPr>
                              <w:pStyle w:val="QT3klein"/>
                            </w:pPr>
                            <w:r>
                              <w:t xml:space="preserve">       n </w:t>
                            </w:r>
                            <w:proofErr w:type="spellStart"/>
                            <w:r>
                              <w:t>Nr</w:t>
                            </w:r>
                            <w:proofErr w:type="spellEnd"/>
                            <w:r>
                              <w:t xml:space="preserve">     zeit</w:t>
                            </w:r>
                          </w:p>
                          <w:p w14:paraId="5FED2E4A" w14:textId="77777777" w:rsidR="00F84F6D" w:rsidRDefault="00F84F6D" w:rsidP="00F71CEC">
                            <w:pPr>
                              <w:pStyle w:val="QT3klein"/>
                            </w:pPr>
                            <w:r>
                              <w:t xml:space="preserve">   &lt;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&gt; &lt;</w:t>
                            </w:r>
                            <w:proofErr w:type="spellStart"/>
                            <w:r>
                              <w:t>fct</w:t>
                            </w:r>
                            <w:proofErr w:type="spellEnd"/>
                            <w:r>
                              <w:t>&gt; &lt;</w:t>
                            </w:r>
                            <w:proofErr w:type="spellStart"/>
                            <w:r>
                              <w:t>dbl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915B21D" w14:textId="77777777" w:rsidR="00F84F6D" w:rsidRDefault="00F84F6D" w:rsidP="00F71CEC">
                            <w:pPr>
                              <w:pStyle w:val="QT3klein"/>
                            </w:pPr>
                            <w:r>
                              <w:t xml:space="preserve"> </w:t>
                            </w:r>
                            <w:proofErr w:type="gramStart"/>
                            <w:r>
                              <w:t>1  4000</w:t>
                            </w:r>
                            <w:proofErr w:type="gramEnd"/>
                            <w:r>
                              <w:t xml:space="preserve"> mess1  3.66</w:t>
                            </w:r>
                          </w:p>
                          <w:p w14:paraId="405EC539" w14:textId="77777777" w:rsidR="00F84F6D" w:rsidRDefault="00F84F6D" w:rsidP="00F71CEC">
                            <w:pPr>
                              <w:pStyle w:val="QT3klein"/>
                            </w:pPr>
                            <w:r>
                              <w:t xml:space="preserve"> </w:t>
                            </w:r>
                            <w:proofErr w:type="gramStart"/>
                            <w:r>
                              <w:t>2  6000</w:t>
                            </w:r>
                            <w:proofErr w:type="gramEnd"/>
                            <w:r>
                              <w:t xml:space="preserve"> mess1  5.72</w:t>
                            </w:r>
                          </w:p>
                          <w:p w14:paraId="0EC0E883" w14:textId="77777777" w:rsidR="00F84F6D" w:rsidRDefault="00F84F6D" w:rsidP="00F71CEC">
                            <w:pPr>
                              <w:pStyle w:val="QT3klein"/>
                            </w:pPr>
                            <w:r>
                              <w:t xml:space="preserve"> </w:t>
                            </w:r>
                            <w:proofErr w:type="gramStart"/>
                            <w:r>
                              <w:t>3  8000</w:t>
                            </w:r>
                            <w:proofErr w:type="gramEnd"/>
                            <w:r>
                              <w:t xml:space="preserve"> mess1  7.64</w:t>
                            </w:r>
                          </w:p>
                          <w:p w14:paraId="19A4A409" w14:textId="77777777" w:rsidR="00F84F6D" w:rsidRDefault="00F84F6D" w:rsidP="00F71CEC">
                            <w:pPr>
                              <w:pStyle w:val="QT3klein"/>
                            </w:pPr>
                            <w:r>
                              <w:t xml:space="preserve"> </w:t>
                            </w:r>
                            <w:proofErr w:type="gramStart"/>
                            <w:r>
                              <w:t>4  9000</w:t>
                            </w:r>
                            <w:proofErr w:type="gramEnd"/>
                            <w:r>
                              <w:t xml:space="preserve"> mess1  8.75</w:t>
                            </w:r>
                          </w:p>
                          <w:p w14:paraId="5C35BAD2" w14:textId="77777777" w:rsidR="00F84F6D" w:rsidRDefault="00F84F6D" w:rsidP="00F71CEC">
                            <w:pPr>
                              <w:pStyle w:val="QT3klein"/>
                            </w:pPr>
                            <w:r>
                              <w:t xml:space="preserve"> </w:t>
                            </w:r>
                            <w:proofErr w:type="gramStart"/>
                            <w:r>
                              <w:t>5  4000</w:t>
                            </w:r>
                            <w:proofErr w:type="gramEnd"/>
                            <w:r>
                              <w:t xml:space="preserve"> mess2  3.78</w:t>
                            </w:r>
                          </w:p>
                          <w:p w14:paraId="144CE40E" w14:textId="77777777" w:rsidR="00F84F6D" w:rsidRDefault="00F84F6D" w:rsidP="00F71CEC">
                            <w:pPr>
                              <w:pStyle w:val="QT3klein"/>
                            </w:pPr>
                            <w:r>
                              <w:t xml:space="preserve"> </w:t>
                            </w:r>
                            <w:proofErr w:type="gramStart"/>
                            <w:r>
                              <w:t>6  5000</w:t>
                            </w:r>
                            <w:proofErr w:type="gramEnd"/>
                            <w:r>
                              <w:t xml:space="preserve"> mess2  4.74</w:t>
                            </w:r>
                          </w:p>
                          <w:p w14:paraId="64D5B7CA" w14:textId="77777777" w:rsidR="00F84F6D" w:rsidRDefault="00F84F6D" w:rsidP="00F71CEC">
                            <w:pPr>
                              <w:pStyle w:val="QT3klein"/>
                            </w:pPr>
                            <w:r>
                              <w:t xml:space="preserve"> </w:t>
                            </w:r>
                            <w:proofErr w:type="gramStart"/>
                            <w:r>
                              <w:t>7  7000</w:t>
                            </w:r>
                            <w:proofErr w:type="gramEnd"/>
                            <w:r>
                              <w:t xml:space="preserve"> mess2  6.78</w:t>
                            </w:r>
                          </w:p>
                          <w:p w14:paraId="75F89DE4" w14:textId="77777777" w:rsidR="00F84F6D" w:rsidRDefault="00F84F6D" w:rsidP="00F71CEC">
                            <w:pPr>
                              <w:pStyle w:val="QT3klein"/>
                            </w:pPr>
                            <w:r>
                              <w:t xml:space="preserve"> </w:t>
                            </w:r>
                            <w:proofErr w:type="gramStart"/>
                            <w:r>
                              <w:t>8  9000</w:t>
                            </w:r>
                            <w:proofErr w:type="gramEnd"/>
                            <w:r>
                              <w:t xml:space="preserve"> mess2  8.80</w:t>
                            </w:r>
                          </w:p>
                          <w:p w14:paraId="5DCE280A" w14:textId="77777777" w:rsidR="00F84F6D" w:rsidRDefault="00F84F6D" w:rsidP="00F71CEC">
                            <w:pPr>
                              <w:pStyle w:val="QT3klein"/>
                            </w:pPr>
                            <w:r>
                              <w:t xml:space="preserve"> </w:t>
                            </w:r>
                            <w:proofErr w:type="gramStart"/>
                            <w:r>
                              <w:t>9  5000</w:t>
                            </w:r>
                            <w:proofErr w:type="gramEnd"/>
                            <w:r>
                              <w:t xml:space="preserve"> mess3  4.72</w:t>
                            </w:r>
                          </w:p>
                          <w:p w14:paraId="48E2FD58" w14:textId="77777777" w:rsidR="00F84F6D" w:rsidRDefault="00F84F6D" w:rsidP="00F71CEC">
                            <w:pPr>
                              <w:pStyle w:val="QT3klein"/>
                            </w:pPr>
                            <w:proofErr w:type="gramStart"/>
                            <w:r>
                              <w:t>10  6000</w:t>
                            </w:r>
                            <w:proofErr w:type="gramEnd"/>
                            <w:r>
                              <w:t xml:space="preserve"> mess3  5.67</w:t>
                            </w:r>
                          </w:p>
                          <w:p w14:paraId="471E0085" w14:textId="77777777" w:rsidR="00F84F6D" w:rsidRDefault="00F84F6D" w:rsidP="00F71CEC">
                            <w:pPr>
                              <w:pStyle w:val="QT3klein"/>
                            </w:pPr>
                            <w:proofErr w:type="gramStart"/>
                            <w:r>
                              <w:t>11  7000</w:t>
                            </w:r>
                            <w:proofErr w:type="gramEnd"/>
                            <w:r>
                              <w:t xml:space="preserve"> mess3  6.69</w:t>
                            </w:r>
                          </w:p>
                          <w:p w14:paraId="6506C934" w14:textId="77777777" w:rsidR="00F84F6D" w:rsidRDefault="00F84F6D" w:rsidP="00F71CEC">
                            <w:pPr>
                              <w:pStyle w:val="QT3klein"/>
                            </w:pPr>
                            <w:proofErr w:type="gramStart"/>
                            <w:r>
                              <w:t>12  8000</w:t>
                            </w:r>
                            <w:proofErr w:type="gramEnd"/>
                            <w:r>
                              <w:t xml:space="preserve"> mess3  7.70</w:t>
                            </w:r>
                          </w:p>
                          <w:p w14:paraId="5061B664" w14:textId="77777777" w:rsidR="00F84F6D" w:rsidRDefault="00F84F6D" w:rsidP="00F71CEC">
                            <w:pPr>
                              <w:pStyle w:val="QT3klein"/>
                            </w:pPr>
                            <w:proofErr w:type="gramStart"/>
                            <w:r>
                              <w:t>13  9000</w:t>
                            </w:r>
                            <w:proofErr w:type="gramEnd"/>
                            <w:r>
                              <w:t xml:space="preserve"> mess3  9.05</w:t>
                            </w:r>
                          </w:p>
                          <w:p w14:paraId="4F9F06C0" w14:textId="77777777" w:rsidR="00F84F6D" w:rsidRDefault="00F84F6D" w:rsidP="00F71CEC">
                            <w:pPr>
                              <w:pStyle w:val="QT3klein"/>
                            </w:pPr>
                            <w:proofErr w:type="gramStart"/>
                            <w:r>
                              <w:t>14  5000</w:t>
                            </w:r>
                            <w:proofErr w:type="gramEnd"/>
                            <w:r>
                              <w:t xml:space="preserve"> mess4  4.69</w:t>
                            </w:r>
                          </w:p>
                          <w:p w14:paraId="22D2C739" w14:textId="77777777" w:rsidR="00F84F6D" w:rsidRDefault="00F84F6D" w:rsidP="00F71CEC">
                            <w:pPr>
                              <w:pStyle w:val="QT3klein"/>
                            </w:pPr>
                            <w:proofErr w:type="gramStart"/>
                            <w:r>
                              <w:t>15  6000</w:t>
                            </w:r>
                            <w:proofErr w:type="gramEnd"/>
                            <w:r>
                              <w:t xml:space="preserve"> mess4  5.62</w:t>
                            </w:r>
                          </w:p>
                          <w:p w14:paraId="0B319686" w14:textId="77777777" w:rsidR="00F84F6D" w:rsidRDefault="00F84F6D" w:rsidP="00F71CEC">
                            <w:pPr>
                              <w:pStyle w:val="QT3klein"/>
                            </w:pPr>
                            <w:proofErr w:type="gramStart"/>
                            <w:r>
                              <w:t>16  7000</w:t>
                            </w:r>
                            <w:proofErr w:type="gramEnd"/>
                            <w:r>
                              <w:t xml:space="preserve"> mess4  6.61</w:t>
                            </w:r>
                          </w:p>
                          <w:p w14:paraId="08684ABB" w14:textId="77777777" w:rsidR="00F84F6D" w:rsidRDefault="00F84F6D" w:rsidP="00F71CEC">
                            <w:pPr>
                              <w:pStyle w:val="QT3klein"/>
                            </w:pPr>
                            <w:proofErr w:type="gramStart"/>
                            <w:r>
                              <w:t>17  8000</w:t>
                            </w:r>
                            <w:proofErr w:type="gramEnd"/>
                            <w:r>
                              <w:t xml:space="preserve"> mess4  7.75</w:t>
                            </w:r>
                          </w:p>
                          <w:p w14:paraId="24079651" w14:textId="77777777" w:rsidR="00F84F6D" w:rsidRDefault="00F84F6D" w:rsidP="00F71CEC">
                            <w:pPr>
                              <w:pStyle w:val="QT3klein"/>
                            </w:pPr>
                            <w:proofErr w:type="gramStart"/>
                            <w:r>
                              <w:t>18  4000</w:t>
                            </w:r>
                            <w:proofErr w:type="gramEnd"/>
                            <w:r>
                              <w:t xml:space="preserve"> mess5  3.77</w:t>
                            </w:r>
                          </w:p>
                          <w:p w14:paraId="521E659C" w14:textId="77777777" w:rsidR="00F84F6D" w:rsidRDefault="00F84F6D" w:rsidP="00F71CEC">
                            <w:pPr>
                              <w:pStyle w:val="QT3klein"/>
                            </w:pPr>
                            <w:proofErr w:type="gramStart"/>
                            <w:r>
                              <w:t>19  5000</w:t>
                            </w:r>
                            <w:proofErr w:type="gramEnd"/>
                            <w:r>
                              <w:t xml:space="preserve"> mess5  4.67</w:t>
                            </w:r>
                          </w:p>
                          <w:p w14:paraId="732CF6BF" w14:textId="77777777" w:rsidR="00F84F6D" w:rsidRDefault="00F84F6D" w:rsidP="00F71CEC">
                            <w:pPr>
                              <w:pStyle w:val="QT3klein"/>
                            </w:pPr>
                            <w:proofErr w:type="gramStart"/>
                            <w:r>
                              <w:t>20  7000</w:t>
                            </w:r>
                            <w:proofErr w:type="gramEnd"/>
                            <w:r>
                              <w:t xml:space="preserve"> mess5  6.72</w:t>
                            </w:r>
                          </w:p>
                          <w:p w14:paraId="1F02FEDD" w14:textId="77777777" w:rsidR="00F84F6D" w:rsidRDefault="00F84F6D" w:rsidP="00F71CEC">
                            <w:pPr>
                              <w:pStyle w:val="QT3klein"/>
                            </w:pPr>
                            <w:proofErr w:type="gramStart"/>
                            <w:r>
                              <w:t>21  8000</w:t>
                            </w:r>
                            <w:proofErr w:type="gramEnd"/>
                            <w:r>
                              <w:t xml:space="preserve"> mess5  7.67</w:t>
                            </w:r>
                          </w:p>
                          <w:p w14:paraId="50F83954" w14:textId="77777777" w:rsidR="00F84F6D" w:rsidRDefault="00F84F6D" w:rsidP="00F71CEC">
                            <w:pPr>
                              <w:pStyle w:val="QT3klein"/>
                            </w:pPr>
                            <w:proofErr w:type="gramStart"/>
                            <w:r>
                              <w:t>22  9000</w:t>
                            </w:r>
                            <w:proofErr w:type="gramEnd"/>
                            <w:r>
                              <w:t xml:space="preserve"> mess5  8.74</w:t>
                            </w:r>
                          </w:p>
                          <w:p w14:paraId="5430700E" w14:textId="5DBC2B92" w:rsidR="00F84F6D" w:rsidRPr="006516B0" w:rsidRDefault="00F84F6D" w:rsidP="00F71CEC">
                            <w:pPr>
                              <w:pStyle w:val="QT3klein"/>
                            </w:pPr>
                            <w:proofErr w:type="gramStart"/>
                            <w:r>
                              <w:t>23  4000</w:t>
                            </w:r>
                            <w:proofErr w:type="gramEnd"/>
                            <w:r>
                              <w:t xml:space="preserve"> mess6  3.72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DFA11" id="Textfeld 2" o:spid="_x0000_s1027" type="#_x0000_t202" style="position:absolute;left:0;text-align:left;margin-left:293.1pt;margin-top:.05pt;width:167.5pt;height:27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" fillcolor="white [3201]" stroked="f" strokeweight=".5pt">
                <v:textbox>
                  <w:txbxContent>
                    <w:p w14:paraId="6377C39F" w14:textId="77777777" w:rsidR="00F84F6D" w:rsidRDefault="00F84F6D" w:rsidP="00F71CEC">
                      <w:pPr>
                        <w:pStyle w:val="QT3klein"/>
                      </w:pPr>
                      <w:r>
                        <w:t>&gt; print(zeiten2, n=Inf)</w:t>
                      </w:r>
                    </w:p>
                    <w:p w14:paraId="0498A7E5" w14:textId="77777777" w:rsidR="00F84F6D" w:rsidRDefault="00F84F6D" w:rsidP="00F71CEC">
                      <w:pPr>
                        <w:pStyle w:val="QT3klein"/>
                      </w:pPr>
                      <w:r>
                        <w:t># A tibble: 23 x 3</w:t>
                      </w:r>
                    </w:p>
                    <w:p w14:paraId="6F6DBCB4" w14:textId="77777777" w:rsidR="00F84F6D" w:rsidRDefault="00F84F6D" w:rsidP="00F71CEC">
                      <w:pPr>
                        <w:pStyle w:val="QT3klein"/>
                      </w:pPr>
                      <w:r>
                        <w:t xml:space="preserve">       n Nr     zeit</w:t>
                      </w:r>
                    </w:p>
                    <w:p w14:paraId="5FED2E4A" w14:textId="77777777" w:rsidR="00F84F6D" w:rsidRDefault="00F84F6D" w:rsidP="00F71CEC">
                      <w:pPr>
                        <w:pStyle w:val="QT3klein"/>
                      </w:pPr>
                      <w:r>
                        <w:t xml:space="preserve">   &lt;int&gt; &lt;fct&gt; &lt;dbl&gt;</w:t>
                      </w:r>
                    </w:p>
                    <w:p w14:paraId="2915B21D" w14:textId="77777777" w:rsidR="00F84F6D" w:rsidRDefault="00F84F6D" w:rsidP="00F71CEC">
                      <w:pPr>
                        <w:pStyle w:val="QT3klein"/>
                      </w:pPr>
                      <w:r>
                        <w:t xml:space="preserve"> 1  4000 mess1  3.66</w:t>
                      </w:r>
                    </w:p>
                    <w:p w14:paraId="405EC539" w14:textId="77777777" w:rsidR="00F84F6D" w:rsidRDefault="00F84F6D" w:rsidP="00F71CEC">
                      <w:pPr>
                        <w:pStyle w:val="QT3klein"/>
                      </w:pPr>
                      <w:r>
                        <w:t xml:space="preserve"> 2  6000 mess1  5.72</w:t>
                      </w:r>
                    </w:p>
                    <w:p w14:paraId="0EC0E883" w14:textId="77777777" w:rsidR="00F84F6D" w:rsidRDefault="00F84F6D" w:rsidP="00F71CEC">
                      <w:pPr>
                        <w:pStyle w:val="QT3klein"/>
                      </w:pPr>
                      <w:r>
                        <w:t xml:space="preserve"> 3  8000 mess1  7.64</w:t>
                      </w:r>
                    </w:p>
                    <w:p w14:paraId="19A4A409" w14:textId="77777777" w:rsidR="00F84F6D" w:rsidRDefault="00F84F6D" w:rsidP="00F71CEC">
                      <w:pPr>
                        <w:pStyle w:val="QT3klein"/>
                      </w:pPr>
                      <w:r>
                        <w:t xml:space="preserve"> 4  9000 mess1  8.75</w:t>
                      </w:r>
                    </w:p>
                    <w:p w14:paraId="5C35BAD2" w14:textId="77777777" w:rsidR="00F84F6D" w:rsidRDefault="00F84F6D" w:rsidP="00F71CEC">
                      <w:pPr>
                        <w:pStyle w:val="QT3klein"/>
                      </w:pPr>
                      <w:r>
                        <w:t xml:space="preserve"> 5  4000 mess2  3.78</w:t>
                      </w:r>
                    </w:p>
                    <w:p w14:paraId="144CE40E" w14:textId="77777777" w:rsidR="00F84F6D" w:rsidRDefault="00F84F6D" w:rsidP="00F71CEC">
                      <w:pPr>
                        <w:pStyle w:val="QT3klein"/>
                      </w:pPr>
                      <w:r>
                        <w:t xml:space="preserve"> 6  5000 mess2  4.74</w:t>
                      </w:r>
                    </w:p>
                    <w:p w14:paraId="64D5B7CA" w14:textId="77777777" w:rsidR="00F84F6D" w:rsidRDefault="00F84F6D" w:rsidP="00F71CEC">
                      <w:pPr>
                        <w:pStyle w:val="QT3klein"/>
                      </w:pPr>
                      <w:r>
                        <w:t xml:space="preserve"> 7  7000 mess2  6.78</w:t>
                      </w:r>
                    </w:p>
                    <w:p w14:paraId="75F89DE4" w14:textId="77777777" w:rsidR="00F84F6D" w:rsidRDefault="00F84F6D" w:rsidP="00F71CEC">
                      <w:pPr>
                        <w:pStyle w:val="QT3klein"/>
                      </w:pPr>
                      <w:r>
                        <w:t xml:space="preserve"> 8  9000 mess2  8.80</w:t>
                      </w:r>
                    </w:p>
                    <w:p w14:paraId="5DCE280A" w14:textId="77777777" w:rsidR="00F84F6D" w:rsidRDefault="00F84F6D" w:rsidP="00F71CEC">
                      <w:pPr>
                        <w:pStyle w:val="QT3klein"/>
                      </w:pPr>
                      <w:r>
                        <w:t xml:space="preserve"> 9  5000 mess3  4.72</w:t>
                      </w:r>
                    </w:p>
                    <w:p w14:paraId="48E2FD58" w14:textId="77777777" w:rsidR="00F84F6D" w:rsidRDefault="00F84F6D" w:rsidP="00F71CEC">
                      <w:pPr>
                        <w:pStyle w:val="QT3klein"/>
                      </w:pPr>
                      <w:r>
                        <w:t>10  6000 mess3  5.67</w:t>
                      </w:r>
                    </w:p>
                    <w:p w14:paraId="471E0085" w14:textId="77777777" w:rsidR="00F84F6D" w:rsidRDefault="00F84F6D" w:rsidP="00F71CEC">
                      <w:pPr>
                        <w:pStyle w:val="QT3klein"/>
                      </w:pPr>
                      <w:r>
                        <w:t>11  7000 mess3  6.69</w:t>
                      </w:r>
                    </w:p>
                    <w:p w14:paraId="6506C934" w14:textId="77777777" w:rsidR="00F84F6D" w:rsidRDefault="00F84F6D" w:rsidP="00F71CEC">
                      <w:pPr>
                        <w:pStyle w:val="QT3klein"/>
                      </w:pPr>
                      <w:r>
                        <w:t>12  8000 mess3  7.70</w:t>
                      </w:r>
                    </w:p>
                    <w:p w14:paraId="5061B664" w14:textId="77777777" w:rsidR="00F84F6D" w:rsidRDefault="00F84F6D" w:rsidP="00F71CEC">
                      <w:pPr>
                        <w:pStyle w:val="QT3klein"/>
                      </w:pPr>
                      <w:r>
                        <w:t>13  9000 mess3  9.05</w:t>
                      </w:r>
                    </w:p>
                    <w:p w14:paraId="4F9F06C0" w14:textId="77777777" w:rsidR="00F84F6D" w:rsidRDefault="00F84F6D" w:rsidP="00F71CEC">
                      <w:pPr>
                        <w:pStyle w:val="QT3klein"/>
                      </w:pPr>
                      <w:r>
                        <w:t>14  5000 mess4  4.69</w:t>
                      </w:r>
                    </w:p>
                    <w:p w14:paraId="22D2C739" w14:textId="77777777" w:rsidR="00F84F6D" w:rsidRDefault="00F84F6D" w:rsidP="00F71CEC">
                      <w:pPr>
                        <w:pStyle w:val="QT3klein"/>
                      </w:pPr>
                      <w:r>
                        <w:t>15  6000 mess4  5.62</w:t>
                      </w:r>
                    </w:p>
                    <w:p w14:paraId="0B319686" w14:textId="77777777" w:rsidR="00F84F6D" w:rsidRDefault="00F84F6D" w:rsidP="00F71CEC">
                      <w:pPr>
                        <w:pStyle w:val="QT3klein"/>
                      </w:pPr>
                      <w:r>
                        <w:t>16  7000 mess4  6.61</w:t>
                      </w:r>
                    </w:p>
                    <w:p w14:paraId="08684ABB" w14:textId="77777777" w:rsidR="00F84F6D" w:rsidRDefault="00F84F6D" w:rsidP="00F71CEC">
                      <w:pPr>
                        <w:pStyle w:val="QT3klein"/>
                      </w:pPr>
                      <w:r>
                        <w:t>17  8000 mess4  7.75</w:t>
                      </w:r>
                    </w:p>
                    <w:p w14:paraId="24079651" w14:textId="77777777" w:rsidR="00F84F6D" w:rsidRDefault="00F84F6D" w:rsidP="00F71CEC">
                      <w:pPr>
                        <w:pStyle w:val="QT3klein"/>
                      </w:pPr>
                      <w:r>
                        <w:t>18  4000 mess5  3.77</w:t>
                      </w:r>
                    </w:p>
                    <w:p w14:paraId="521E659C" w14:textId="77777777" w:rsidR="00F84F6D" w:rsidRDefault="00F84F6D" w:rsidP="00F71CEC">
                      <w:pPr>
                        <w:pStyle w:val="QT3klein"/>
                      </w:pPr>
                      <w:r>
                        <w:t>19  5000 mess5  4.67</w:t>
                      </w:r>
                    </w:p>
                    <w:p w14:paraId="732CF6BF" w14:textId="77777777" w:rsidR="00F84F6D" w:rsidRDefault="00F84F6D" w:rsidP="00F71CEC">
                      <w:pPr>
                        <w:pStyle w:val="QT3klein"/>
                      </w:pPr>
                      <w:r>
                        <w:t>20  7000 mess5  6.72</w:t>
                      </w:r>
                    </w:p>
                    <w:p w14:paraId="1F02FEDD" w14:textId="77777777" w:rsidR="00F84F6D" w:rsidRDefault="00F84F6D" w:rsidP="00F71CEC">
                      <w:pPr>
                        <w:pStyle w:val="QT3klein"/>
                      </w:pPr>
                      <w:r>
                        <w:t>21  8000 mess5  7.67</w:t>
                      </w:r>
                    </w:p>
                    <w:p w14:paraId="50F83954" w14:textId="77777777" w:rsidR="00F84F6D" w:rsidRDefault="00F84F6D" w:rsidP="00F71CEC">
                      <w:pPr>
                        <w:pStyle w:val="QT3klein"/>
                      </w:pPr>
                      <w:r>
                        <w:t>22  9000 mess5  8.74</w:t>
                      </w:r>
                    </w:p>
                    <w:p w14:paraId="5430700E" w14:textId="5DBC2B92" w:rsidR="00F84F6D" w:rsidRPr="006516B0" w:rsidRDefault="00F84F6D" w:rsidP="00F71CEC">
                      <w:pPr>
                        <w:pStyle w:val="QT3klein"/>
                      </w:pPr>
                      <w:r>
                        <w:t>23  4000 mess6  3.72</w:t>
                      </w:r>
                    </w:p>
                  </w:txbxContent>
                </v:textbox>
                <w10:wrap type="square" side="left"/>
              </v:shape>
            </w:pict>
          </mc:Fallback>
        </mc:AlternateContent>
      </w:r>
      <w:r>
        <w:t xml:space="preserve">Wandeln Sie ähnlich wie in der vorherigen Aufgabe </w:t>
      </w:r>
      <w:r w:rsidR="00B26A86">
        <w:br/>
      </w:r>
      <w:r w:rsidRPr="004201B9">
        <w:rPr>
          <w:rStyle w:val="QWordZchn"/>
        </w:rPr>
        <w:t>zeiten1</w:t>
      </w:r>
      <w:r>
        <w:t xml:space="preserve"> in </w:t>
      </w:r>
      <w:r w:rsidRPr="004201B9">
        <w:rPr>
          <w:rStyle w:val="QWordZchn"/>
        </w:rPr>
        <w:t>zeiten2</w:t>
      </w:r>
      <w:r>
        <w:t xml:space="preserve"> um (siehe Auflistung </w:t>
      </w:r>
      <w:r w:rsidR="000C2020">
        <w:t>rechts</w:t>
      </w:r>
      <w:r>
        <w:t>).</w:t>
      </w:r>
      <w:r w:rsidR="0092738A">
        <w:br/>
      </w:r>
    </w:p>
    <w:p w14:paraId="524CD7A3" w14:textId="370B1BF1" w:rsidR="00F71CEC" w:rsidRDefault="00F71CEC" w:rsidP="00C7370B">
      <w:pPr>
        <w:pStyle w:val="Listenabsatz"/>
        <w:numPr>
          <w:ilvl w:val="0"/>
          <w:numId w:val="12"/>
        </w:numPr>
      </w:pPr>
      <w:r>
        <w:t xml:space="preserve">Handelt es sich bei </w:t>
      </w:r>
      <w:r w:rsidRPr="004201B9">
        <w:rPr>
          <w:rStyle w:val="QWordZchn"/>
        </w:rPr>
        <w:t>zeiten1</w:t>
      </w:r>
      <w:r>
        <w:t xml:space="preserve"> bzw. bei </w:t>
      </w:r>
      <w:r w:rsidRPr="004201B9">
        <w:rPr>
          <w:rStyle w:val="QWordZchn"/>
        </w:rPr>
        <w:t>zeiten2</w:t>
      </w:r>
      <w:r>
        <w:t xml:space="preserve"> um „</w:t>
      </w:r>
      <w:proofErr w:type="spellStart"/>
      <w:r>
        <w:t>Tidy</w:t>
      </w:r>
      <w:proofErr w:type="spellEnd"/>
      <w:r>
        <w:t xml:space="preserve"> Data“ im Sinne von </w:t>
      </w:r>
      <w:proofErr w:type="spellStart"/>
      <w:r>
        <w:t>Wickham</w:t>
      </w:r>
      <w:proofErr w:type="spellEnd"/>
      <w:r>
        <w:t>?</w:t>
      </w:r>
      <w:r w:rsidR="0092738A">
        <w:br/>
      </w:r>
    </w:p>
    <w:p w14:paraId="68F95A43" w14:textId="321A3E84" w:rsidR="00F71CEC" w:rsidRDefault="00F71CEC" w:rsidP="00C7370B">
      <w:pPr>
        <w:pStyle w:val="Listenabsatz"/>
        <w:numPr>
          <w:ilvl w:val="0"/>
          <w:numId w:val="12"/>
        </w:numPr>
      </w:pPr>
      <w:r>
        <w:t xml:space="preserve">Mit welcher Anweisung kann aus </w:t>
      </w:r>
      <w:r w:rsidRPr="004201B9">
        <w:rPr>
          <w:rStyle w:val="QWordZchn"/>
        </w:rPr>
        <w:t>zeiten2</w:t>
      </w:r>
      <w:r>
        <w:t xml:space="preserve"> der ursprüngliche Datensatz </w:t>
      </w:r>
      <w:r w:rsidRPr="004201B9">
        <w:rPr>
          <w:rStyle w:val="QWordZchn"/>
        </w:rPr>
        <w:t>zeiten1</w:t>
      </w:r>
      <w:r>
        <w:t xml:space="preserve"> erzeugt werden?</w:t>
      </w:r>
      <w:r w:rsidR="0092738A">
        <w:br/>
      </w:r>
    </w:p>
    <w:p w14:paraId="27B00B5E" w14:textId="77777777" w:rsidR="00F71CEC" w:rsidRPr="005D6EB5" w:rsidRDefault="00F71CEC" w:rsidP="00C7370B">
      <w:pPr>
        <w:pStyle w:val="Listenabsatz"/>
        <w:numPr>
          <w:ilvl w:val="0"/>
          <w:numId w:val="12"/>
        </w:numPr>
      </w:pPr>
      <w:r>
        <w:t xml:space="preserve">Berechnen Sie in Abhängigkeit von </w:t>
      </w:r>
      <w:r w:rsidRPr="004201B9">
        <w:rPr>
          <w:rStyle w:val="QWordZchn"/>
        </w:rPr>
        <w:t>n</w:t>
      </w:r>
      <w:r>
        <w:t xml:space="preserve"> die Mittelwerte der Laufzeiten ausgehend jeweils von </w:t>
      </w:r>
      <w:r w:rsidRPr="004201B9">
        <w:rPr>
          <w:rStyle w:val="QWordZchn"/>
        </w:rPr>
        <w:t>zeiten1</w:t>
      </w:r>
      <w:r>
        <w:t xml:space="preserve"> und </w:t>
      </w:r>
      <w:r w:rsidRPr="004201B9">
        <w:rPr>
          <w:rStyle w:val="QWordZchn"/>
        </w:rPr>
        <w:t>zeiten2</w:t>
      </w:r>
      <w:r>
        <w:t>.</w:t>
      </w:r>
    </w:p>
    <w:p w14:paraId="3413595C" w14:textId="71D223AB" w:rsidR="00F71CEC" w:rsidRDefault="00F71CEC" w:rsidP="00F71CEC"/>
    <w:p w14:paraId="39D0A945" w14:textId="2542976B" w:rsidR="00E50649" w:rsidRDefault="00E50649" w:rsidP="00E50649">
      <w:pPr>
        <w:pStyle w:val="AufgabeH1"/>
        <w:rPr>
          <w:noProof/>
        </w:rPr>
      </w:pPr>
      <w:r>
        <w:t xml:space="preserve">Aufgabe </w:t>
      </w:r>
      <w:r w:rsidR="00E0506B">
        <w:fldChar w:fldCharType="begin"/>
      </w:r>
      <w:r w:rsidR="00E0506B">
        <w:instrText xml:space="preserve"> SEQ  Aufagbe \* MERGEFORMAT </w:instrText>
      </w:r>
      <w:r w:rsidR="00E0506B">
        <w:fldChar w:fldCharType="separate"/>
      </w:r>
      <w:r w:rsidR="005A34EF">
        <w:rPr>
          <w:noProof/>
        </w:rPr>
        <w:t>3</w:t>
      </w:r>
      <w:r w:rsidR="00E0506B">
        <w:rPr>
          <w:noProof/>
        </w:rPr>
        <w:fldChar w:fldCharType="end"/>
      </w:r>
    </w:p>
    <w:p w14:paraId="2AE380C1" w14:textId="3B19DB2E" w:rsidR="00E50649" w:rsidRDefault="00E50649" w:rsidP="00F71CEC">
      <w:r>
        <w:t xml:space="preserve">Welche </w:t>
      </w:r>
      <w:r w:rsidRPr="00E50649">
        <w:t xml:space="preserve">Zielflughäfen sind in </w:t>
      </w:r>
      <w:proofErr w:type="spellStart"/>
      <w:r w:rsidRPr="00E50649">
        <w:rPr>
          <w:rStyle w:val="QWordsZchn"/>
        </w:rPr>
        <w:t>flights</w:t>
      </w:r>
      <w:proofErr w:type="spellEnd"/>
      <w:r w:rsidRPr="00E50649">
        <w:t xml:space="preserve"> (als </w:t>
      </w:r>
      <w:proofErr w:type="spellStart"/>
      <w:r w:rsidRPr="00E50649">
        <w:rPr>
          <w:rStyle w:val="QWordZchn"/>
        </w:rPr>
        <w:t>dest</w:t>
      </w:r>
      <w:proofErr w:type="spellEnd"/>
      <w:r w:rsidRPr="00E50649">
        <w:t xml:space="preserve">) aufgelistet, erscheinen aber nicht als FAA-Kennung in </w:t>
      </w:r>
      <w:proofErr w:type="spellStart"/>
      <w:r w:rsidRPr="00E50649">
        <w:rPr>
          <w:rStyle w:val="QWordsZchn"/>
        </w:rPr>
        <w:t>airports</w:t>
      </w:r>
      <w:proofErr w:type="spellEnd"/>
      <w:r w:rsidRPr="00E50649">
        <w:t>?</w:t>
      </w:r>
    </w:p>
    <w:p w14:paraId="6B736E54" w14:textId="51A2648A" w:rsidR="00E50649" w:rsidRDefault="0077322C" w:rsidP="0077322C">
      <w:pPr>
        <w:pStyle w:val="AufgabeH1"/>
        <w:rPr>
          <w:noProof/>
        </w:rPr>
      </w:pPr>
      <w:r>
        <w:t xml:space="preserve">Aufgabe </w:t>
      </w:r>
      <w:r w:rsidR="00E0506B">
        <w:fldChar w:fldCharType="begin"/>
      </w:r>
      <w:r w:rsidR="00E0506B">
        <w:instrText xml:space="preserve"> SEQ  Aufagbe \* MERGEFORMAT </w:instrText>
      </w:r>
      <w:r w:rsidR="00E0506B">
        <w:fldChar w:fldCharType="separate"/>
      </w:r>
      <w:r w:rsidR="005A34EF">
        <w:rPr>
          <w:noProof/>
        </w:rPr>
        <w:t>4</w:t>
      </w:r>
      <w:r w:rsidR="00E0506B">
        <w:rPr>
          <w:noProof/>
        </w:rPr>
        <w:fldChar w:fldCharType="end"/>
      </w:r>
    </w:p>
    <w:p w14:paraId="1D17E8E6" w14:textId="62F3F1C5" w:rsidR="00186FC1" w:rsidRDefault="00E50649" w:rsidP="00F71CEC">
      <w:r w:rsidRPr="00E50649">
        <w:t>Gebe</w:t>
      </w:r>
      <w:r w:rsidR="0077322C">
        <w:t>n Sie</w:t>
      </w:r>
      <w:r w:rsidRPr="00E50649">
        <w:t xml:space="preserve"> die</w:t>
      </w:r>
      <w:r w:rsidR="00BF7D07">
        <w:t>jenigen</w:t>
      </w:r>
      <w:r w:rsidRPr="00E50649">
        <w:t xml:space="preserve"> Datensätze aus </w:t>
      </w:r>
      <w:proofErr w:type="spellStart"/>
      <w:r w:rsidR="0077322C" w:rsidRPr="00E50649">
        <w:rPr>
          <w:rStyle w:val="QWordZchn"/>
        </w:rPr>
        <w:t>airports</w:t>
      </w:r>
      <w:proofErr w:type="spellEnd"/>
      <w:r w:rsidRPr="00E50649">
        <w:t xml:space="preserve"> aus, die als Zielflughafen</w:t>
      </w:r>
      <w:r w:rsidR="0077322C">
        <w:t xml:space="preserve"> in</w:t>
      </w:r>
      <w:r w:rsidRPr="00E50649">
        <w:t xml:space="preserve"> </w:t>
      </w:r>
      <w:proofErr w:type="spellStart"/>
      <w:r w:rsidR="0077322C" w:rsidRPr="00E50649">
        <w:rPr>
          <w:rStyle w:val="QWordsZchn"/>
        </w:rPr>
        <w:t>flights</w:t>
      </w:r>
      <w:proofErr w:type="spellEnd"/>
      <w:r w:rsidR="0077322C" w:rsidRPr="00E50649">
        <w:t xml:space="preserve"> (als </w:t>
      </w:r>
      <w:proofErr w:type="spellStart"/>
      <w:r w:rsidR="0077322C" w:rsidRPr="00E50649">
        <w:rPr>
          <w:rStyle w:val="QWordZchn"/>
        </w:rPr>
        <w:t>dest</w:t>
      </w:r>
      <w:proofErr w:type="spellEnd"/>
      <w:r w:rsidR="0077322C" w:rsidRPr="00E50649">
        <w:t xml:space="preserve">) </w:t>
      </w:r>
      <w:r w:rsidR="0077322C">
        <w:t>vorkommen.</w:t>
      </w:r>
    </w:p>
    <w:p w14:paraId="7D053C10" w14:textId="09570A47" w:rsidR="00186FC1" w:rsidRDefault="00186FC1" w:rsidP="00186FC1">
      <w:pPr>
        <w:pStyle w:val="AufgabeH1"/>
        <w:rPr>
          <w:noProof/>
        </w:rPr>
      </w:pPr>
      <w:r>
        <w:t xml:space="preserve">Aufgabe </w:t>
      </w:r>
      <w:r w:rsidR="00E0506B">
        <w:fldChar w:fldCharType="begin"/>
      </w:r>
      <w:r w:rsidR="00E0506B">
        <w:instrText xml:space="preserve"> SEQ  Aufagbe \* MERGEFORMAT </w:instrText>
      </w:r>
      <w:r w:rsidR="00E0506B">
        <w:fldChar w:fldCharType="separate"/>
      </w:r>
      <w:r w:rsidR="005A34EF">
        <w:rPr>
          <w:noProof/>
        </w:rPr>
        <w:t>5</w:t>
      </w:r>
      <w:r w:rsidR="00E0506B">
        <w:rPr>
          <w:noProof/>
        </w:rPr>
        <w:fldChar w:fldCharType="end"/>
      </w:r>
    </w:p>
    <w:p w14:paraId="264A85E0" w14:textId="6C17BFBF" w:rsidR="00BF7D07" w:rsidRDefault="00186FC1" w:rsidP="00F71CEC">
      <w:r w:rsidRPr="00E50649">
        <w:t>Gebe</w:t>
      </w:r>
      <w:r>
        <w:t>n Sie</w:t>
      </w:r>
      <w:r w:rsidRPr="00E50649">
        <w:t xml:space="preserve"> </w:t>
      </w:r>
      <w:r w:rsidR="00BF7D07" w:rsidRPr="00E50649">
        <w:t>die</w:t>
      </w:r>
      <w:r w:rsidR="00BF7D07">
        <w:t>jenigen</w:t>
      </w:r>
      <w:r w:rsidRPr="00E50649">
        <w:t xml:space="preserve"> Datensätze aus </w:t>
      </w:r>
      <w:proofErr w:type="spellStart"/>
      <w:r w:rsidRPr="00E50649">
        <w:rPr>
          <w:rStyle w:val="QWordZchn"/>
        </w:rPr>
        <w:t>airports</w:t>
      </w:r>
      <w:proofErr w:type="spellEnd"/>
      <w:r w:rsidRPr="00E50649">
        <w:t xml:space="preserve"> aus, die als </w:t>
      </w:r>
      <w:r>
        <w:t>Ab</w:t>
      </w:r>
      <w:r w:rsidRPr="00E50649">
        <w:t>flughafen</w:t>
      </w:r>
      <w:r>
        <w:t xml:space="preserve"> in</w:t>
      </w:r>
      <w:r w:rsidRPr="00E50649">
        <w:t xml:space="preserve"> </w:t>
      </w:r>
      <w:proofErr w:type="spellStart"/>
      <w:r w:rsidRPr="00E50649">
        <w:rPr>
          <w:rStyle w:val="QWordsZchn"/>
        </w:rPr>
        <w:t>flights</w:t>
      </w:r>
      <w:proofErr w:type="spellEnd"/>
      <w:r w:rsidRPr="00E50649">
        <w:t xml:space="preserve"> (als </w:t>
      </w:r>
      <w:proofErr w:type="spellStart"/>
      <w:r>
        <w:rPr>
          <w:rStyle w:val="QWordZchn"/>
        </w:rPr>
        <w:t>origin</w:t>
      </w:r>
      <w:proofErr w:type="spellEnd"/>
      <w:r w:rsidRPr="00E50649">
        <w:t xml:space="preserve">) </w:t>
      </w:r>
      <w:r>
        <w:t>vorkommen.</w:t>
      </w:r>
    </w:p>
    <w:p w14:paraId="0E7FE75D" w14:textId="78E6AA35" w:rsidR="00BF7D07" w:rsidRDefault="00BF7D07" w:rsidP="00BF7D07">
      <w:pPr>
        <w:pStyle w:val="AufgabeH1"/>
        <w:rPr>
          <w:noProof/>
        </w:rPr>
      </w:pPr>
      <w:r>
        <w:t xml:space="preserve">Aufgabe </w:t>
      </w:r>
      <w:r w:rsidR="00E0506B">
        <w:fldChar w:fldCharType="begin"/>
      </w:r>
      <w:r w:rsidR="00E0506B">
        <w:instrText xml:space="preserve"> SEQ  Aufagbe \* MERGEFORMAT </w:instrText>
      </w:r>
      <w:r w:rsidR="00E0506B">
        <w:fldChar w:fldCharType="separate"/>
      </w:r>
      <w:r w:rsidR="005A34EF">
        <w:rPr>
          <w:noProof/>
        </w:rPr>
        <w:t>6</w:t>
      </w:r>
      <w:r w:rsidR="00E0506B">
        <w:rPr>
          <w:noProof/>
        </w:rPr>
        <w:fldChar w:fldCharType="end"/>
      </w:r>
    </w:p>
    <w:p w14:paraId="5BDB96A7" w14:textId="2690EBED" w:rsidR="00BF7D07" w:rsidRPr="00F71CEC" w:rsidRDefault="00BF56FE" w:rsidP="00BF7D07">
      <w:r>
        <w:t>Geben</w:t>
      </w:r>
      <w:r w:rsidR="00BF7D07" w:rsidRPr="00BF7D07">
        <w:t xml:space="preserve"> Sie Breitengrad und Lä</w:t>
      </w:r>
      <w:r w:rsidR="00BF7D07">
        <w:t xml:space="preserve">ngengrad der drei Abflughäfen im Datensatz </w:t>
      </w:r>
      <w:proofErr w:type="spellStart"/>
      <w:r w:rsidR="00BF7D07" w:rsidRPr="00E50649">
        <w:rPr>
          <w:rStyle w:val="QWordsZchn"/>
        </w:rPr>
        <w:t>flights</w:t>
      </w:r>
      <w:proofErr w:type="spellEnd"/>
      <w:r>
        <w:t xml:space="preserve"> aus.</w:t>
      </w:r>
      <w:r w:rsidR="00BF7D07">
        <w:t xml:space="preserve"> Unterscheiden sich </w:t>
      </w:r>
      <w:r>
        <w:t>die Koordinatenangaben deutlich</w:t>
      </w:r>
      <w:r w:rsidR="00BF7D07">
        <w:t xml:space="preserve"> und was sind die entsprechenden Mittelwerte?</w:t>
      </w:r>
    </w:p>
    <w:p w14:paraId="7713C686" w14:textId="05506B58" w:rsidR="00BF7D07" w:rsidRDefault="00BF7D07" w:rsidP="00F71CEC"/>
    <w:p w14:paraId="3C211304" w14:textId="0DA2E7CD" w:rsidR="00BF7D07" w:rsidRDefault="00186FC1" w:rsidP="0092738A">
      <w:pPr>
        <w:pStyle w:val="AufgabeH1"/>
        <w:rPr>
          <w:noProof/>
        </w:rPr>
      </w:pPr>
      <w:r>
        <w:lastRenderedPageBreak/>
        <w:t xml:space="preserve">Aufgabe </w:t>
      </w:r>
      <w:r w:rsidR="00E0506B">
        <w:fldChar w:fldCharType="begin"/>
      </w:r>
      <w:r w:rsidR="00E0506B">
        <w:instrText xml:space="preserve"> SEQ  Aufagbe \* MERGEFORMAT </w:instrText>
      </w:r>
      <w:r w:rsidR="00E0506B">
        <w:fldChar w:fldCharType="separate"/>
      </w:r>
      <w:r w:rsidR="005A34EF">
        <w:rPr>
          <w:noProof/>
        </w:rPr>
        <w:t>7</w:t>
      </w:r>
      <w:r w:rsidR="00E0506B">
        <w:rPr>
          <w:noProof/>
        </w:rPr>
        <w:fldChar w:fldCharType="end"/>
      </w:r>
    </w:p>
    <w:p w14:paraId="07402461" w14:textId="3E2D5CAE" w:rsidR="00264970" w:rsidRDefault="00BF56FE" w:rsidP="00C7370B">
      <w:pPr>
        <w:pStyle w:val="Listenabsatz"/>
        <w:numPr>
          <w:ilvl w:val="0"/>
          <w:numId w:val="13"/>
        </w:numPr>
      </w:pPr>
      <w:r>
        <w:t>N</w:t>
      </w:r>
      <w:r w:rsidR="00264970">
        <w:t xml:space="preserve">ennen Sie den Datensatz </w:t>
      </w:r>
      <w:proofErr w:type="spellStart"/>
      <w:r w:rsidR="00264970" w:rsidRPr="00E50649">
        <w:rPr>
          <w:rStyle w:val="QWordsZchn"/>
        </w:rPr>
        <w:t>flights</w:t>
      </w:r>
      <w:proofErr w:type="spellEnd"/>
      <w:r w:rsidR="00264970" w:rsidRPr="00186FC1">
        <w:t xml:space="preserve"> </w:t>
      </w:r>
      <w:r w:rsidR="00264970">
        <w:t xml:space="preserve">in den Datensatz </w:t>
      </w:r>
      <w:proofErr w:type="spellStart"/>
      <w:r w:rsidR="00264970" w:rsidRPr="00E50649">
        <w:rPr>
          <w:rStyle w:val="QWordsZchn"/>
        </w:rPr>
        <w:t>flights</w:t>
      </w:r>
      <w:r w:rsidR="00264970">
        <w:rPr>
          <w:rStyle w:val="QWordsZchn"/>
        </w:rPr>
        <w:t>_withCoord</w:t>
      </w:r>
      <w:proofErr w:type="spellEnd"/>
      <w:r w:rsidR="00264970" w:rsidRPr="00186FC1">
        <w:t xml:space="preserve"> </w:t>
      </w:r>
      <w:r w:rsidR="00264970">
        <w:t>um und f</w:t>
      </w:r>
      <w:r w:rsidR="00264970" w:rsidRPr="00186FC1">
        <w:t>ügen</w:t>
      </w:r>
      <w:r w:rsidR="00264970">
        <w:t xml:space="preserve"> Sie aus dem Datensatz </w:t>
      </w:r>
      <w:proofErr w:type="spellStart"/>
      <w:r w:rsidR="00264970" w:rsidRPr="00E50649">
        <w:rPr>
          <w:rStyle w:val="QWordZchn"/>
        </w:rPr>
        <w:t>airports</w:t>
      </w:r>
      <w:proofErr w:type="spellEnd"/>
      <w:r w:rsidR="00264970" w:rsidRPr="00186FC1">
        <w:t xml:space="preserve"> den Breitengrad (</w:t>
      </w:r>
      <w:proofErr w:type="spellStart"/>
      <w:r w:rsidR="00264970" w:rsidRPr="00186FC1">
        <w:t>Latitude</w:t>
      </w:r>
      <w:proofErr w:type="spellEnd"/>
      <w:r w:rsidR="00264970" w:rsidRPr="00186FC1">
        <w:t xml:space="preserve">) und </w:t>
      </w:r>
      <w:r w:rsidR="00264970">
        <w:t xml:space="preserve">den </w:t>
      </w:r>
      <w:r w:rsidR="00264970" w:rsidRPr="00186FC1">
        <w:t>Längengrad (</w:t>
      </w:r>
      <w:proofErr w:type="spellStart"/>
      <w:r w:rsidR="00264970" w:rsidRPr="00186FC1">
        <w:t>Longitude</w:t>
      </w:r>
      <w:proofErr w:type="spellEnd"/>
      <w:r w:rsidR="00264970" w:rsidRPr="00186FC1">
        <w:t>)</w:t>
      </w:r>
      <w:r w:rsidR="00264970">
        <w:t xml:space="preserve"> des jeweiligen Zielflughafens in den Datensatz </w:t>
      </w:r>
      <w:proofErr w:type="spellStart"/>
      <w:r w:rsidR="00264970" w:rsidRPr="00E50649">
        <w:rPr>
          <w:rStyle w:val="QWordsZchn"/>
        </w:rPr>
        <w:t>flights</w:t>
      </w:r>
      <w:proofErr w:type="spellEnd"/>
      <w:r w:rsidR="00264970" w:rsidRPr="00404A82">
        <w:t xml:space="preserve"> ein</w:t>
      </w:r>
      <w:r w:rsidR="00264970">
        <w:t>.</w:t>
      </w:r>
      <w:r w:rsidR="00BF7D07">
        <w:t xml:space="preserve"> </w:t>
      </w:r>
      <w:r w:rsidR="00264970">
        <w:t xml:space="preserve"> </w:t>
      </w:r>
      <w:r w:rsidR="00264970">
        <w:br/>
      </w:r>
    </w:p>
    <w:p w14:paraId="41993D67" w14:textId="77777777" w:rsidR="00264970" w:rsidRDefault="00264970" w:rsidP="00C7370B">
      <w:pPr>
        <w:pStyle w:val="Listenabsatz"/>
        <w:numPr>
          <w:ilvl w:val="0"/>
          <w:numId w:val="13"/>
        </w:numPr>
      </w:pPr>
      <w:r>
        <w:t>Wie groß sind die Korrelationen zwischen</w:t>
      </w:r>
    </w:p>
    <w:p w14:paraId="2ED561ED" w14:textId="77777777" w:rsidR="00264970" w:rsidRPr="00264970" w:rsidRDefault="00264970" w:rsidP="00C7370B">
      <w:pPr>
        <w:pStyle w:val="Listenabsatz"/>
        <w:numPr>
          <w:ilvl w:val="0"/>
          <w:numId w:val="14"/>
        </w:numPr>
      </w:pPr>
      <w:r w:rsidRPr="00264970">
        <w:t>Breitengrad und Fluglänge</w:t>
      </w:r>
    </w:p>
    <w:p w14:paraId="6E748642" w14:textId="23A3403A" w:rsidR="00264970" w:rsidRDefault="00264970" w:rsidP="00C7370B">
      <w:pPr>
        <w:pStyle w:val="Listenabsatz"/>
        <w:numPr>
          <w:ilvl w:val="0"/>
          <w:numId w:val="14"/>
        </w:numPr>
      </w:pPr>
      <w:r w:rsidRPr="00264970">
        <w:t>Längengrad und Fluglänge</w:t>
      </w:r>
      <w:r>
        <w:t>?</w:t>
      </w:r>
      <w:r w:rsidR="0087034F">
        <w:t xml:space="preserve"> (Hinweis: </w:t>
      </w:r>
      <w:proofErr w:type="spellStart"/>
      <w:r w:rsidR="0087034F" w:rsidRPr="0087034F">
        <w:rPr>
          <w:rStyle w:val="QWordZchn"/>
        </w:rPr>
        <w:t>use</w:t>
      </w:r>
      <w:proofErr w:type="spellEnd"/>
      <w:r w:rsidR="0087034F" w:rsidRPr="0087034F">
        <w:rPr>
          <w:rStyle w:val="QWordZchn"/>
        </w:rPr>
        <w:t>="</w:t>
      </w:r>
      <w:proofErr w:type="spellStart"/>
      <w:r w:rsidR="0087034F" w:rsidRPr="0087034F">
        <w:rPr>
          <w:rStyle w:val="QWordZchn"/>
        </w:rPr>
        <w:t>complete.obs</w:t>
      </w:r>
      <w:proofErr w:type="spellEnd"/>
      <w:r w:rsidR="0087034F" w:rsidRPr="0087034F">
        <w:rPr>
          <w:rStyle w:val="QWordZchn"/>
        </w:rPr>
        <w:t>"</w:t>
      </w:r>
      <w:r w:rsidR="0087034F">
        <w:t>)</w:t>
      </w:r>
    </w:p>
    <w:p w14:paraId="64857E48" w14:textId="5CD7E13D" w:rsidR="00264970" w:rsidRDefault="00264970" w:rsidP="00BF56FE">
      <w:pPr>
        <w:ind w:left="360"/>
      </w:pPr>
      <w:r>
        <w:t>Ändern sich die</w:t>
      </w:r>
      <w:r w:rsidR="0087034F">
        <w:t>se</w:t>
      </w:r>
      <w:r>
        <w:t xml:space="preserve"> Korrelationen, wenn man die Fluglänge in Kilometer statt </w:t>
      </w:r>
      <w:r w:rsidR="0087034F">
        <w:t xml:space="preserve">in </w:t>
      </w:r>
      <w:r>
        <w:t xml:space="preserve">Meilen </w:t>
      </w:r>
      <w:r w:rsidR="00BF56FE">
        <w:t xml:space="preserve">bei der Berechnung der Korrelation </w:t>
      </w:r>
      <w:r w:rsidR="00AF6658">
        <w:t>zugrunde legt</w:t>
      </w:r>
      <w:r>
        <w:t>?</w:t>
      </w:r>
    </w:p>
    <w:p w14:paraId="25FD6C48" w14:textId="77777777" w:rsidR="00264970" w:rsidRDefault="00264970" w:rsidP="00264970">
      <w:pPr>
        <w:pStyle w:val="Listenabsatz"/>
        <w:ind w:left="360"/>
      </w:pPr>
    </w:p>
    <w:p w14:paraId="564931A2" w14:textId="5CBD679F" w:rsidR="0087034F" w:rsidRDefault="0087034F" w:rsidP="00C7370B">
      <w:pPr>
        <w:pStyle w:val="Listenabsatz"/>
        <w:numPr>
          <w:ilvl w:val="0"/>
          <w:numId w:val="13"/>
        </w:numPr>
      </w:pPr>
      <w:r>
        <w:t>Betrachten Sie nun für jeden Flug die Differenz der</w:t>
      </w:r>
      <w:r w:rsidR="00F6105B">
        <w:t xml:space="preserve"> Längen- und Breitengrade</w:t>
      </w:r>
      <w:r>
        <w:t xml:space="preserve"> v</w:t>
      </w:r>
      <w:r w:rsidR="00F6105B">
        <w:t>on</w:t>
      </w:r>
      <w:r>
        <w:t xml:space="preserve"> Abflu</w:t>
      </w:r>
      <w:r w:rsidR="00F6105B">
        <w:t>g- und Zielflughafen. Bestimmen Sie die Wurzel aus der Summe der Quadrate dieser beiden Differenzen und ermitteln Sie die Korrelation mit der Fluglänge. Was für einen Wert erwarten Sie?</w:t>
      </w:r>
    </w:p>
    <w:p w14:paraId="37B80E3B" w14:textId="55487516" w:rsidR="007C47FC" w:rsidRDefault="007C47FC" w:rsidP="007C47FC"/>
    <w:p w14:paraId="28EBFFA0" w14:textId="657896D9" w:rsidR="007C47FC" w:rsidRDefault="007C47FC" w:rsidP="007C47FC">
      <w:pPr>
        <w:pStyle w:val="AufgabeH1"/>
        <w:rPr>
          <w:noProof/>
        </w:rPr>
      </w:pPr>
      <w:r>
        <w:t xml:space="preserve">Aufgabe </w:t>
      </w:r>
      <w:r w:rsidR="00E0506B">
        <w:fldChar w:fldCharType="begin"/>
      </w:r>
      <w:r w:rsidR="00E0506B">
        <w:instrText xml:space="preserve"> SEQ  Aufagbe \* MERGEFORMAT </w:instrText>
      </w:r>
      <w:r w:rsidR="00E0506B">
        <w:fldChar w:fldCharType="separate"/>
      </w:r>
      <w:r w:rsidR="005A34EF">
        <w:rPr>
          <w:noProof/>
        </w:rPr>
        <w:t>8</w:t>
      </w:r>
      <w:r w:rsidR="00E0506B">
        <w:rPr>
          <w:noProof/>
        </w:rPr>
        <w:fldChar w:fldCharType="end"/>
      </w:r>
    </w:p>
    <w:p w14:paraId="69A8DDA6" w14:textId="0E50DEF2" w:rsidR="007C47FC" w:rsidRDefault="007C47FC" w:rsidP="007C47FC">
      <w:r>
        <w:t>Was</w:t>
      </w:r>
      <w:r w:rsidR="00BA6487">
        <w:t xml:space="preserve"> geben die folgenden Anweisungen aus und wieso?</w:t>
      </w:r>
    </w:p>
    <w:p w14:paraId="15DC0D11" w14:textId="77777777" w:rsidR="00BA6487" w:rsidRDefault="00BA6487" w:rsidP="00BA6487">
      <w:pPr>
        <w:pStyle w:val="QT3klein"/>
      </w:pPr>
      <w:proofErr w:type="spellStart"/>
      <w:proofErr w:type="gramStart"/>
      <w:r>
        <w:t>map</w:t>
      </w:r>
      <w:proofErr w:type="spellEnd"/>
      <w:r>
        <w:t>(</w:t>
      </w:r>
      <w:proofErr w:type="gramEnd"/>
      <w:r>
        <w:t xml:space="preserve">1:10, </w:t>
      </w:r>
      <w:proofErr w:type="spellStart"/>
      <w:r>
        <w:t>rnorm</w:t>
      </w:r>
      <w:proofErr w:type="spellEnd"/>
      <w:r>
        <w:t>)</w:t>
      </w:r>
    </w:p>
    <w:p w14:paraId="35EE06D0" w14:textId="77777777" w:rsidR="00BA6487" w:rsidRDefault="00BA6487" w:rsidP="00BA6487">
      <w:pPr>
        <w:pStyle w:val="QT3klein"/>
      </w:pPr>
      <w:proofErr w:type="spellStart"/>
      <w:proofErr w:type="gramStart"/>
      <w:r>
        <w:t>map</w:t>
      </w:r>
      <w:proofErr w:type="spellEnd"/>
      <w:r>
        <w:t>(</w:t>
      </w:r>
      <w:proofErr w:type="gramEnd"/>
      <w:r>
        <w:t>1:10, ~</w:t>
      </w:r>
      <w:proofErr w:type="spellStart"/>
      <w:r>
        <w:t>rnorm</w:t>
      </w:r>
      <w:proofErr w:type="spellEnd"/>
      <w:r>
        <w:t>(.))</w:t>
      </w:r>
    </w:p>
    <w:p w14:paraId="4F85AEB3" w14:textId="27231990" w:rsidR="00BA6487" w:rsidRDefault="00BA6487" w:rsidP="00BA6487">
      <w:pPr>
        <w:pStyle w:val="QT3klein"/>
      </w:pPr>
      <w:proofErr w:type="spellStart"/>
      <w:proofErr w:type="gramStart"/>
      <w:r>
        <w:t>map</w:t>
      </w:r>
      <w:proofErr w:type="spellEnd"/>
      <w:r>
        <w:t>(</w:t>
      </w:r>
      <w:proofErr w:type="gramEnd"/>
      <w:r>
        <w:t>1:10, ~</w:t>
      </w:r>
      <w:proofErr w:type="spellStart"/>
      <w:r>
        <w:t>rnorm</w:t>
      </w:r>
      <w:proofErr w:type="spellEnd"/>
      <w:r>
        <w:t>(4, .))</w:t>
      </w:r>
    </w:p>
    <w:p w14:paraId="089878F7" w14:textId="03994677" w:rsidR="00BA6487" w:rsidRDefault="00BA6487" w:rsidP="00BA6487"/>
    <w:p w14:paraId="3768C926" w14:textId="55BC04BB" w:rsidR="00BA6487" w:rsidRDefault="00BA6487" w:rsidP="00BA6487">
      <w:pPr>
        <w:pStyle w:val="AufgabeH1"/>
        <w:rPr>
          <w:noProof/>
        </w:rPr>
      </w:pPr>
      <w:r>
        <w:t xml:space="preserve">Aufgabe </w:t>
      </w:r>
      <w:r w:rsidR="00E0506B">
        <w:fldChar w:fldCharType="begin"/>
      </w:r>
      <w:r w:rsidR="00E0506B">
        <w:instrText xml:space="preserve"> SEQ  Aufagbe \* MERGEFORMAT </w:instrText>
      </w:r>
      <w:r w:rsidR="00E0506B">
        <w:fldChar w:fldCharType="separate"/>
      </w:r>
      <w:r w:rsidR="005A34EF">
        <w:rPr>
          <w:noProof/>
        </w:rPr>
        <w:t>9</w:t>
      </w:r>
      <w:r w:rsidR="00E0506B">
        <w:rPr>
          <w:noProof/>
        </w:rPr>
        <w:fldChar w:fldCharType="end"/>
      </w:r>
    </w:p>
    <w:p w14:paraId="2A30F9EE" w14:textId="220C2003" w:rsidR="00BA6487" w:rsidRDefault="00BA6487" w:rsidP="00BA6487">
      <w:r>
        <w:t xml:space="preserve">Berechnen Sie die Mittelwerte aller Spalten in </w:t>
      </w:r>
      <w:proofErr w:type="spellStart"/>
      <w:r w:rsidRPr="00BA6487">
        <w:rPr>
          <w:rStyle w:val="QWordZchn"/>
        </w:rPr>
        <w:t>mtcars</w:t>
      </w:r>
      <w:proofErr w:type="spellEnd"/>
      <w:r>
        <w:t>.</w:t>
      </w:r>
    </w:p>
    <w:p w14:paraId="1D171AA0" w14:textId="35332E12" w:rsidR="00BA6487" w:rsidRDefault="00BA6487" w:rsidP="00BA6487"/>
    <w:p w14:paraId="212C5BB0" w14:textId="25070C3C" w:rsidR="00BA6487" w:rsidRDefault="00BA6487" w:rsidP="00BA6487">
      <w:pPr>
        <w:pStyle w:val="AufgabeH1"/>
        <w:rPr>
          <w:noProof/>
        </w:rPr>
      </w:pPr>
      <w:r>
        <w:t xml:space="preserve">Aufgabe </w:t>
      </w:r>
      <w:r w:rsidR="00E0506B">
        <w:fldChar w:fldCharType="begin"/>
      </w:r>
      <w:r w:rsidR="00E0506B">
        <w:instrText xml:space="preserve"> SEQ  Aufagbe \* MERGEFORMAT </w:instrText>
      </w:r>
      <w:r w:rsidR="00E0506B">
        <w:fldChar w:fldCharType="separate"/>
      </w:r>
      <w:r w:rsidR="005A34EF">
        <w:rPr>
          <w:noProof/>
        </w:rPr>
        <w:t>10</w:t>
      </w:r>
      <w:r w:rsidR="00E0506B">
        <w:rPr>
          <w:noProof/>
        </w:rPr>
        <w:fldChar w:fldCharType="end"/>
      </w:r>
    </w:p>
    <w:p w14:paraId="3DC63AEA" w14:textId="77777777" w:rsidR="00BA6487" w:rsidRDefault="00BA6487" w:rsidP="00BA6487">
      <w:r>
        <w:t xml:space="preserve">Implementieren Sie mithilfe der Funktionen </w:t>
      </w:r>
      <w:proofErr w:type="spellStart"/>
      <w:r w:rsidRPr="007C47FC">
        <w:rPr>
          <w:rStyle w:val="QWordZchn"/>
        </w:rPr>
        <w:t>is.numeric</w:t>
      </w:r>
      <w:proofErr w:type="spellEnd"/>
      <w:r w:rsidRPr="007C47FC">
        <w:rPr>
          <w:rStyle w:val="QWordZchn"/>
        </w:rPr>
        <w:t>()</w:t>
      </w:r>
      <w:r>
        <w:t xml:space="preserve"> und </w:t>
      </w:r>
      <w:proofErr w:type="spellStart"/>
      <w:r w:rsidRPr="007C47FC">
        <w:rPr>
          <w:rStyle w:val="QWordZchn"/>
        </w:rPr>
        <w:t>map_lgl</w:t>
      </w:r>
      <w:proofErr w:type="spellEnd"/>
      <w:r w:rsidRPr="007C47FC">
        <w:rPr>
          <w:rStyle w:val="QWordZchn"/>
        </w:rPr>
        <w:t>()</w:t>
      </w:r>
      <w:r>
        <w:t xml:space="preserve"> eine Funktion</w:t>
      </w:r>
      <w:r>
        <w:br/>
      </w:r>
      <w:r w:rsidRPr="007C47FC">
        <w:rPr>
          <w:rStyle w:val="QWordZchn"/>
        </w:rPr>
        <w:t>numerisch()</w:t>
      </w:r>
      <w:r>
        <w:t xml:space="preserve">, die als Argument einen </w:t>
      </w:r>
      <w:proofErr w:type="spellStart"/>
      <w:r>
        <w:t>Tibble</w:t>
      </w:r>
      <w:proofErr w:type="spellEnd"/>
      <w:r>
        <w:t xml:space="preserve"> </w:t>
      </w:r>
      <w:proofErr w:type="spellStart"/>
      <w:r w:rsidRPr="007C47FC">
        <w:rPr>
          <w:rStyle w:val="QWordZchn"/>
        </w:rPr>
        <w:t>df</w:t>
      </w:r>
      <w:proofErr w:type="spellEnd"/>
      <w:r>
        <w:t xml:space="preserve"> erwartet und den </w:t>
      </w:r>
      <w:proofErr w:type="spellStart"/>
      <w:r>
        <w:t>Tibble</w:t>
      </w:r>
      <w:proofErr w:type="spellEnd"/>
      <w:r>
        <w:t xml:space="preserve"> zurückgibt, der genau aus  allen numerischen Spalten von </w:t>
      </w:r>
      <w:proofErr w:type="spellStart"/>
      <w:r w:rsidRPr="007C47FC">
        <w:rPr>
          <w:rStyle w:val="QWordZchn"/>
        </w:rPr>
        <w:t>df</w:t>
      </w:r>
      <w:proofErr w:type="spellEnd"/>
      <w:r>
        <w:t xml:space="preserve"> besteht. Insbesondere soll dann möglich sein:</w:t>
      </w:r>
    </w:p>
    <w:p w14:paraId="78CF03E3" w14:textId="77777777" w:rsidR="00BA6487" w:rsidRPr="007C47FC" w:rsidRDefault="00BA6487" w:rsidP="00BA6487">
      <w:pPr>
        <w:pStyle w:val="QT3klein"/>
      </w:pPr>
      <w:r w:rsidRPr="007C47FC">
        <w:t xml:space="preserve">&gt; </w:t>
      </w:r>
      <w:proofErr w:type="spellStart"/>
      <w:r w:rsidRPr="007C47FC">
        <w:t>cor</w:t>
      </w:r>
      <w:proofErr w:type="spellEnd"/>
      <w:r w:rsidRPr="007C47FC">
        <w:t>(numerisch(</w:t>
      </w:r>
      <w:proofErr w:type="spellStart"/>
      <w:r w:rsidRPr="007C47FC">
        <w:t>diamonds</w:t>
      </w:r>
      <w:proofErr w:type="spellEnd"/>
      <w:r w:rsidRPr="007C47FC">
        <w:t xml:space="preserve">), </w:t>
      </w:r>
      <w:proofErr w:type="spellStart"/>
      <w:r w:rsidRPr="007C47FC">
        <w:t>use</w:t>
      </w:r>
      <w:proofErr w:type="spellEnd"/>
      <w:r w:rsidRPr="007C47FC">
        <w:t>="</w:t>
      </w:r>
      <w:proofErr w:type="spellStart"/>
      <w:r w:rsidRPr="007C47FC">
        <w:t>complete.obs</w:t>
      </w:r>
      <w:proofErr w:type="spellEnd"/>
      <w:r w:rsidRPr="007C47FC">
        <w:t>")</w:t>
      </w:r>
    </w:p>
    <w:p w14:paraId="38D51659" w14:textId="77777777" w:rsidR="00BA6487" w:rsidRPr="007C47FC" w:rsidRDefault="00BA6487" w:rsidP="00BA6487">
      <w:pPr>
        <w:pStyle w:val="QT3klein"/>
        <w:rPr>
          <w:color w:val="000000"/>
          <w:bdr w:val="none" w:sz="0" w:space="0" w:color="auto" w:frame="1"/>
        </w:rPr>
      </w:pPr>
      <w:r w:rsidRPr="007C47FC">
        <w:rPr>
          <w:color w:val="000000"/>
          <w:bdr w:val="none" w:sz="0" w:space="0" w:color="auto" w:frame="1"/>
        </w:rPr>
        <w:t xml:space="preserve">           </w:t>
      </w:r>
      <w:proofErr w:type="spellStart"/>
      <w:r w:rsidRPr="007C47FC">
        <w:rPr>
          <w:color w:val="000000"/>
          <w:bdr w:val="none" w:sz="0" w:space="0" w:color="auto" w:frame="1"/>
        </w:rPr>
        <w:t>carat</w:t>
      </w:r>
      <w:proofErr w:type="spellEnd"/>
      <w:r w:rsidRPr="007C47FC">
        <w:rPr>
          <w:color w:val="000000"/>
          <w:bdr w:val="none" w:sz="0" w:space="0" w:color="auto" w:frame="1"/>
        </w:rPr>
        <w:t xml:space="preserve">       </w:t>
      </w:r>
      <w:proofErr w:type="spellStart"/>
      <w:r w:rsidRPr="007C47FC">
        <w:rPr>
          <w:color w:val="000000"/>
          <w:bdr w:val="none" w:sz="0" w:space="0" w:color="auto" w:frame="1"/>
        </w:rPr>
        <w:t>depth</w:t>
      </w:r>
      <w:proofErr w:type="spellEnd"/>
      <w:r w:rsidRPr="007C47FC">
        <w:rPr>
          <w:color w:val="000000"/>
          <w:bdr w:val="none" w:sz="0" w:space="0" w:color="auto" w:frame="1"/>
        </w:rPr>
        <w:t xml:space="preserve">      </w:t>
      </w:r>
      <w:proofErr w:type="spellStart"/>
      <w:r w:rsidRPr="007C47FC">
        <w:rPr>
          <w:color w:val="000000"/>
          <w:bdr w:val="none" w:sz="0" w:space="0" w:color="auto" w:frame="1"/>
        </w:rPr>
        <w:t>table</w:t>
      </w:r>
      <w:proofErr w:type="spellEnd"/>
      <w:r w:rsidRPr="007C47FC">
        <w:rPr>
          <w:color w:val="000000"/>
          <w:bdr w:val="none" w:sz="0" w:space="0" w:color="auto" w:frame="1"/>
        </w:rPr>
        <w:t xml:space="preserve">      </w:t>
      </w:r>
      <w:proofErr w:type="spellStart"/>
      <w:r w:rsidRPr="007C47FC">
        <w:rPr>
          <w:color w:val="000000"/>
          <w:bdr w:val="none" w:sz="0" w:space="0" w:color="auto" w:frame="1"/>
        </w:rPr>
        <w:t>price</w:t>
      </w:r>
      <w:proofErr w:type="spellEnd"/>
      <w:r w:rsidRPr="007C47FC">
        <w:rPr>
          <w:color w:val="000000"/>
          <w:bdr w:val="none" w:sz="0" w:space="0" w:color="auto" w:frame="1"/>
        </w:rPr>
        <w:t xml:space="preserve">           x           y          z</w:t>
      </w:r>
    </w:p>
    <w:p w14:paraId="61C729F9" w14:textId="77777777" w:rsidR="00BA6487" w:rsidRPr="007C47FC" w:rsidRDefault="00BA6487" w:rsidP="00BA6487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7C47FC">
        <w:rPr>
          <w:color w:val="000000"/>
          <w:bdr w:val="none" w:sz="0" w:space="0" w:color="auto" w:frame="1"/>
        </w:rPr>
        <w:t>carat</w:t>
      </w:r>
      <w:proofErr w:type="spellEnd"/>
      <w:r w:rsidRPr="007C47FC">
        <w:rPr>
          <w:color w:val="000000"/>
          <w:bdr w:val="none" w:sz="0" w:space="0" w:color="auto" w:frame="1"/>
        </w:rPr>
        <w:t xml:space="preserve"> </w:t>
      </w:r>
      <w:proofErr w:type="gramStart"/>
      <w:r w:rsidRPr="007C47FC">
        <w:rPr>
          <w:color w:val="000000"/>
          <w:bdr w:val="none" w:sz="0" w:space="0" w:color="auto" w:frame="1"/>
        </w:rPr>
        <w:t>1.00000000  0.02822431</w:t>
      </w:r>
      <w:proofErr w:type="gramEnd"/>
      <w:r w:rsidRPr="007C47FC">
        <w:rPr>
          <w:color w:val="000000"/>
          <w:bdr w:val="none" w:sz="0" w:space="0" w:color="auto" w:frame="1"/>
        </w:rPr>
        <w:t xml:space="preserve">  0.1816175  0.9215913  0.97509423  0.95172220 0.95338738</w:t>
      </w:r>
    </w:p>
    <w:p w14:paraId="30A226E6" w14:textId="77777777" w:rsidR="00BA6487" w:rsidRPr="007C47FC" w:rsidRDefault="00BA6487" w:rsidP="00BA6487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7C47FC">
        <w:rPr>
          <w:color w:val="000000"/>
          <w:bdr w:val="none" w:sz="0" w:space="0" w:color="auto" w:frame="1"/>
        </w:rPr>
        <w:t>depth</w:t>
      </w:r>
      <w:proofErr w:type="spellEnd"/>
      <w:r w:rsidRPr="007C47FC">
        <w:rPr>
          <w:color w:val="000000"/>
          <w:bdr w:val="none" w:sz="0" w:space="0" w:color="auto" w:frame="1"/>
        </w:rPr>
        <w:t xml:space="preserve"> </w:t>
      </w:r>
      <w:proofErr w:type="gramStart"/>
      <w:r w:rsidRPr="007C47FC">
        <w:rPr>
          <w:color w:val="000000"/>
          <w:bdr w:val="none" w:sz="0" w:space="0" w:color="auto" w:frame="1"/>
        </w:rPr>
        <w:t>0.02822431  1.00000000</w:t>
      </w:r>
      <w:proofErr w:type="gramEnd"/>
      <w:r w:rsidRPr="007C47FC">
        <w:rPr>
          <w:color w:val="000000"/>
          <w:bdr w:val="none" w:sz="0" w:space="0" w:color="auto" w:frame="1"/>
        </w:rPr>
        <w:t xml:space="preserve"> -0.2957785 -0.0106474 -0.02528925 -0.02934067 0.09492388</w:t>
      </w:r>
    </w:p>
    <w:p w14:paraId="57BB1F8B" w14:textId="77777777" w:rsidR="00BA6487" w:rsidRPr="007C47FC" w:rsidRDefault="00BA6487" w:rsidP="00BA6487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7C47FC">
        <w:rPr>
          <w:color w:val="000000"/>
          <w:bdr w:val="none" w:sz="0" w:space="0" w:color="auto" w:frame="1"/>
        </w:rPr>
        <w:t>table</w:t>
      </w:r>
      <w:proofErr w:type="spellEnd"/>
      <w:r w:rsidRPr="007C47FC">
        <w:rPr>
          <w:color w:val="000000"/>
          <w:bdr w:val="none" w:sz="0" w:space="0" w:color="auto" w:frame="1"/>
        </w:rPr>
        <w:t xml:space="preserve"> 0.18161755 -0.</w:t>
      </w:r>
      <w:proofErr w:type="gramStart"/>
      <w:r w:rsidRPr="007C47FC">
        <w:rPr>
          <w:color w:val="000000"/>
          <w:bdr w:val="none" w:sz="0" w:space="0" w:color="auto" w:frame="1"/>
        </w:rPr>
        <w:t>29577852  1.0000000</w:t>
      </w:r>
      <w:proofErr w:type="gramEnd"/>
      <w:r w:rsidRPr="007C47FC">
        <w:rPr>
          <w:color w:val="000000"/>
          <w:bdr w:val="none" w:sz="0" w:space="0" w:color="auto" w:frame="1"/>
        </w:rPr>
        <w:t xml:space="preserve">  0.1271339  0.19534428  0.18376015 0.15092869</w:t>
      </w:r>
    </w:p>
    <w:p w14:paraId="40B5F71B" w14:textId="77777777" w:rsidR="00BA6487" w:rsidRPr="007C47FC" w:rsidRDefault="00BA6487" w:rsidP="00BA6487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7C47FC">
        <w:rPr>
          <w:color w:val="000000"/>
          <w:bdr w:val="none" w:sz="0" w:space="0" w:color="auto" w:frame="1"/>
        </w:rPr>
        <w:t>price</w:t>
      </w:r>
      <w:proofErr w:type="spellEnd"/>
      <w:r w:rsidRPr="007C47FC">
        <w:rPr>
          <w:color w:val="000000"/>
          <w:bdr w:val="none" w:sz="0" w:space="0" w:color="auto" w:frame="1"/>
        </w:rPr>
        <w:t xml:space="preserve"> 0.92159130 -0.</w:t>
      </w:r>
      <w:proofErr w:type="gramStart"/>
      <w:r w:rsidRPr="007C47FC">
        <w:rPr>
          <w:color w:val="000000"/>
          <w:bdr w:val="none" w:sz="0" w:space="0" w:color="auto" w:frame="1"/>
        </w:rPr>
        <w:t>01064740  0.1271339</w:t>
      </w:r>
      <w:proofErr w:type="gramEnd"/>
      <w:r w:rsidRPr="007C47FC">
        <w:rPr>
          <w:color w:val="000000"/>
          <w:bdr w:val="none" w:sz="0" w:space="0" w:color="auto" w:frame="1"/>
        </w:rPr>
        <w:t xml:space="preserve">  1.0000000  0.88443516  0.86542090 0.86124944</w:t>
      </w:r>
    </w:p>
    <w:p w14:paraId="1FD597F5" w14:textId="77777777" w:rsidR="00BA6487" w:rsidRPr="007C47FC" w:rsidRDefault="00BA6487" w:rsidP="00BA6487">
      <w:pPr>
        <w:pStyle w:val="QT3klein"/>
        <w:rPr>
          <w:color w:val="000000"/>
          <w:bdr w:val="none" w:sz="0" w:space="0" w:color="auto" w:frame="1"/>
        </w:rPr>
      </w:pPr>
      <w:r w:rsidRPr="007C47FC">
        <w:rPr>
          <w:color w:val="000000"/>
          <w:bdr w:val="none" w:sz="0" w:space="0" w:color="auto" w:frame="1"/>
        </w:rPr>
        <w:t>x     0.97509423 -0.</w:t>
      </w:r>
      <w:proofErr w:type="gramStart"/>
      <w:r w:rsidRPr="007C47FC">
        <w:rPr>
          <w:color w:val="000000"/>
          <w:bdr w:val="none" w:sz="0" w:space="0" w:color="auto" w:frame="1"/>
        </w:rPr>
        <w:t>02528925  0.1953443</w:t>
      </w:r>
      <w:proofErr w:type="gramEnd"/>
      <w:r w:rsidRPr="007C47FC">
        <w:rPr>
          <w:color w:val="000000"/>
          <w:bdr w:val="none" w:sz="0" w:space="0" w:color="auto" w:frame="1"/>
        </w:rPr>
        <w:t xml:space="preserve">  0.8844352  1.00000000  0.97470148 0.97077180</w:t>
      </w:r>
    </w:p>
    <w:p w14:paraId="603360FA" w14:textId="77777777" w:rsidR="00BA6487" w:rsidRPr="007C47FC" w:rsidRDefault="00BA6487" w:rsidP="00BA6487">
      <w:pPr>
        <w:pStyle w:val="QT3klein"/>
        <w:rPr>
          <w:color w:val="000000"/>
          <w:bdr w:val="none" w:sz="0" w:space="0" w:color="auto" w:frame="1"/>
        </w:rPr>
      </w:pPr>
      <w:r w:rsidRPr="007C47FC">
        <w:rPr>
          <w:color w:val="000000"/>
          <w:bdr w:val="none" w:sz="0" w:space="0" w:color="auto" w:frame="1"/>
        </w:rPr>
        <w:t>y     0.95172220 -0.</w:t>
      </w:r>
      <w:proofErr w:type="gramStart"/>
      <w:r w:rsidRPr="007C47FC">
        <w:rPr>
          <w:color w:val="000000"/>
          <w:bdr w:val="none" w:sz="0" w:space="0" w:color="auto" w:frame="1"/>
        </w:rPr>
        <w:t>02934067  0.1837601</w:t>
      </w:r>
      <w:proofErr w:type="gramEnd"/>
      <w:r w:rsidRPr="007C47FC">
        <w:rPr>
          <w:color w:val="000000"/>
          <w:bdr w:val="none" w:sz="0" w:space="0" w:color="auto" w:frame="1"/>
        </w:rPr>
        <w:t xml:space="preserve">  0.8654209  0.97470148  1.00000000 0.95200572</w:t>
      </w:r>
    </w:p>
    <w:p w14:paraId="2E1C41E5" w14:textId="77777777" w:rsidR="00BA6487" w:rsidRPr="007C47FC" w:rsidRDefault="00BA6487" w:rsidP="00BA6487">
      <w:pPr>
        <w:pStyle w:val="QT3klein"/>
        <w:rPr>
          <w:color w:val="000000"/>
        </w:rPr>
      </w:pPr>
      <w:r w:rsidRPr="007C47FC">
        <w:rPr>
          <w:color w:val="000000"/>
          <w:bdr w:val="none" w:sz="0" w:space="0" w:color="auto" w:frame="1"/>
        </w:rPr>
        <w:t xml:space="preserve">z     </w:t>
      </w:r>
      <w:proofErr w:type="gramStart"/>
      <w:r w:rsidRPr="007C47FC">
        <w:rPr>
          <w:color w:val="000000"/>
          <w:bdr w:val="none" w:sz="0" w:space="0" w:color="auto" w:frame="1"/>
        </w:rPr>
        <w:t>0.95338738  0.09492388</w:t>
      </w:r>
      <w:proofErr w:type="gramEnd"/>
      <w:r w:rsidRPr="007C47FC">
        <w:rPr>
          <w:color w:val="000000"/>
          <w:bdr w:val="none" w:sz="0" w:space="0" w:color="auto" w:frame="1"/>
        </w:rPr>
        <w:t xml:space="preserve">  0.1509287  0.8612494  0.97077180  0.95200572 1.00000000</w:t>
      </w:r>
    </w:p>
    <w:p w14:paraId="0D18B753" w14:textId="77777777" w:rsidR="00BA6487" w:rsidRDefault="00BA6487" w:rsidP="00BA6487"/>
    <w:p w14:paraId="083DA96C" w14:textId="77777777" w:rsidR="00BA6487" w:rsidRPr="007C47FC" w:rsidRDefault="00BA6487" w:rsidP="00BA6487">
      <w:pPr>
        <w:pStyle w:val="QT3klein"/>
      </w:pPr>
      <w:r w:rsidRPr="007C47FC">
        <w:t xml:space="preserve">&gt; </w:t>
      </w:r>
      <w:proofErr w:type="spellStart"/>
      <w:r w:rsidRPr="007C47FC">
        <w:t>cor</w:t>
      </w:r>
      <w:proofErr w:type="spellEnd"/>
      <w:r w:rsidRPr="007C47FC">
        <w:t>(numerisch(</w:t>
      </w:r>
      <w:proofErr w:type="spellStart"/>
      <w:r w:rsidRPr="007C47FC">
        <w:t>mpg</w:t>
      </w:r>
      <w:proofErr w:type="spellEnd"/>
      <w:r w:rsidRPr="007C47FC">
        <w:t xml:space="preserve">), </w:t>
      </w:r>
      <w:proofErr w:type="spellStart"/>
      <w:r w:rsidRPr="007C47FC">
        <w:t>use</w:t>
      </w:r>
      <w:proofErr w:type="spellEnd"/>
      <w:r w:rsidRPr="007C47FC">
        <w:t>="</w:t>
      </w:r>
      <w:proofErr w:type="spellStart"/>
      <w:r w:rsidRPr="007C47FC">
        <w:t>complete.obs</w:t>
      </w:r>
      <w:proofErr w:type="spellEnd"/>
      <w:r w:rsidRPr="007C47FC">
        <w:t>")</w:t>
      </w:r>
    </w:p>
    <w:p w14:paraId="4099458A" w14:textId="77777777" w:rsidR="00BA6487" w:rsidRPr="007C47FC" w:rsidRDefault="00BA6487" w:rsidP="00BA6487">
      <w:pPr>
        <w:pStyle w:val="QT3klein"/>
        <w:rPr>
          <w:color w:val="000000"/>
          <w:bdr w:val="none" w:sz="0" w:space="0" w:color="auto" w:frame="1"/>
        </w:rPr>
      </w:pPr>
      <w:r w:rsidRPr="007C47FC">
        <w:rPr>
          <w:color w:val="000000"/>
          <w:bdr w:val="none" w:sz="0" w:space="0" w:color="auto" w:frame="1"/>
        </w:rPr>
        <w:t xml:space="preserve">           </w:t>
      </w:r>
      <w:proofErr w:type="spellStart"/>
      <w:r w:rsidRPr="007C47FC">
        <w:rPr>
          <w:color w:val="000000"/>
          <w:bdr w:val="none" w:sz="0" w:space="0" w:color="auto" w:frame="1"/>
        </w:rPr>
        <w:t>displ</w:t>
      </w:r>
      <w:proofErr w:type="spellEnd"/>
      <w:r w:rsidRPr="007C47FC">
        <w:rPr>
          <w:color w:val="000000"/>
          <w:bdr w:val="none" w:sz="0" w:space="0" w:color="auto" w:frame="1"/>
        </w:rPr>
        <w:t xml:space="preserve">         </w:t>
      </w:r>
      <w:proofErr w:type="spellStart"/>
      <w:r w:rsidRPr="007C47FC">
        <w:rPr>
          <w:color w:val="000000"/>
          <w:bdr w:val="none" w:sz="0" w:space="0" w:color="auto" w:frame="1"/>
        </w:rPr>
        <w:t>year</w:t>
      </w:r>
      <w:proofErr w:type="spellEnd"/>
      <w:r w:rsidRPr="007C47FC">
        <w:rPr>
          <w:color w:val="000000"/>
          <w:bdr w:val="none" w:sz="0" w:space="0" w:color="auto" w:frame="1"/>
        </w:rPr>
        <w:t xml:space="preserve">        </w:t>
      </w:r>
      <w:proofErr w:type="spellStart"/>
      <w:r w:rsidRPr="007C47FC">
        <w:rPr>
          <w:color w:val="000000"/>
          <w:bdr w:val="none" w:sz="0" w:space="0" w:color="auto" w:frame="1"/>
        </w:rPr>
        <w:t>cyl</w:t>
      </w:r>
      <w:proofErr w:type="spellEnd"/>
      <w:r w:rsidRPr="007C47FC">
        <w:rPr>
          <w:color w:val="000000"/>
          <w:bdr w:val="none" w:sz="0" w:space="0" w:color="auto" w:frame="1"/>
        </w:rPr>
        <w:t xml:space="preserve">         </w:t>
      </w:r>
      <w:proofErr w:type="spellStart"/>
      <w:r w:rsidRPr="007C47FC">
        <w:rPr>
          <w:color w:val="000000"/>
          <w:bdr w:val="none" w:sz="0" w:space="0" w:color="auto" w:frame="1"/>
        </w:rPr>
        <w:t>cty</w:t>
      </w:r>
      <w:proofErr w:type="spellEnd"/>
      <w:r w:rsidRPr="007C47FC">
        <w:rPr>
          <w:color w:val="000000"/>
          <w:bdr w:val="none" w:sz="0" w:space="0" w:color="auto" w:frame="1"/>
        </w:rPr>
        <w:t xml:space="preserve">          </w:t>
      </w:r>
      <w:proofErr w:type="spellStart"/>
      <w:r w:rsidRPr="007C47FC">
        <w:rPr>
          <w:color w:val="000000"/>
          <w:bdr w:val="none" w:sz="0" w:space="0" w:color="auto" w:frame="1"/>
        </w:rPr>
        <w:t>hwy</w:t>
      </w:r>
      <w:proofErr w:type="spellEnd"/>
    </w:p>
    <w:p w14:paraId="530D868A" w14:textId="77777777" w:rsidR="00BA6487" w:rsidRPr="007C47FC" w:rsidRDefault="00BA6487" w:rsidP="00BA6487">
      <w:pPr>
        <w:pStyle w:val="QT3klein"/>
        <w:rPr>
          <w:color w:val="000000"/>
          <w:bdr w:val="none" w:sz="0" w:space="0" w:color="auto" w:frame="1"/>
        </w:rPr>
      </w:pPr>
      <w:proofErr w:type="spellStart"/>
      <w:proofErr w:type="gramStart"/>
      <w:r w:rsidRPr="007C47FC">
        <w:rPr>
          <w:color w:val="000000"/>
          <w:bdr w:val="none" w:sz="0" w:space="0" w:color="auto" w:frame="1"/>
        </w:rPr>
        <w:t>displ</w:t>
      </w:r>
      <w:proofErr w:type="spellEnd"/>
      <w:r w:rsidRPr="007C47FC">
        <w:rPr>
          <w:color w:val="000000"/>
          <w:bdr w:val="none" w:sz="0" w:space="0" w:color="auto" w:frame="1"/>
        </w:rPr>
        <w:t xml:space="preserve">  1.0000000</w:t>
      </w:r>
      <w:proofErr w:type="gramEnd"/>
      <w:r w:rsidRPr="007C47FC">
        <w:rPr>
          <w:color w:val="000000"/>
          <w:bdr w:val="none" w:sz="0" w:space="0" w:color="auto" w:frame="1"/>
        </w:rPr>
        <w:t xml:space="preserve">  0.147842816  0.9302271 -0.79852397 -0.766020021</w:t>
      </w:r>
    </w:p>
    <w:p w14:paraId="48EF39F1" w14:textId="77777777" w:rsidR="00BA6487" w:rsidRPr="007C47FC" w:rsidRDefault="00BA6487" w:rsidP="00BA6487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7C47FC">
        <w:rPr>
          <w:color w:val="000000"/>
          <w:bdr w:val="none" w:sz="0" w:space="0" w:color="auto" w:frame="1"/>
        </w:rPr>
        <w:t>year</w:t>
      </w:r>
      <w:proofErr w:type="spellEnd"/>
      <w:r w:rsidRPr="007C47FC">
        <w:rPr>
          <w:color w:val="000000"/>
          <w:bdr w:val="none" w:sz="0" w:space="0" w:color="auto" w:frame="1"/>
        </w:rPr>
        <w:t xml:space="preserve">   </w:t>
      </w:r>
      <w:proofErr w:type="gramStart"/>
      <w:r w:rsidRPr="007C47FC">
        <w:rPr>
          <w:color w:val="000000"/>
          <w:bdr w:val="none" w:sz="0" w:space="0" w:color="auto" w:frame="1"/>
        </w:rPr>
        <w:t>0.1478428  1.000000000</w:t>
      </w:r>
      <w:proofErr w:type="gramEnd"/>
      <w:r w:rsidRPr="007C47FC">
        <w:rPr>
          <w:color w:val="000000"/>
          <w:bdr w:val="none" w:sz="0" w:space="0" w:color="auto" w:frame="1"/>
        </w:rPr>
        <w:t xml:space="preserve">  0.1222453 -0.03723229  0.002157643</w:t>
      </w:r>
    </w:p>
    <w:p w14:paraId="1C8EBC47" w14:textId="77777777" w:rsidR="00BA6487" w:rsidRPr="007C47FC" w:rsidRDefault="00BA6487" w:rsidP="00BA6487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7C47FC">
        <w:rPr>
          <w:color w:val="000000"/>
          <w:bdr w:val="none" w:sz="0" w:space="0" w:color="auto" w:frame="1"/>
        </w:rPr>
        <w:t>cyl</w:t>
      </w:r>
      <w:proofErr w:type="spellEnd"/>
      <w:r w:rsidRPr="007C47FC">
        <w:rPr>
          <w:color w:val="000000"/>
          <w:bdr w:val="none" w:sz="0" w:space="0" w:color="auto" w:frame="1"/>
        </w:rPr>
        <w:t xml:space="preserve">    </w:t>
      </w:r>
      <w:proofErr w:type="gramStart"/>
      <w:r w:rsidRPr="007C47FC">
        <w:rPr>
          <w:color w:val="000000"/>
          <w:bdr w:val="none" w:sz="0" w:space="0" w:color="auto" w:frame="1"/>
        </w:rPr>
        <w:t>0.9302271  0.122245347</w:t>
      </w:r>
      <w:proofErr w:type="gramEnd"/>
      <w:r w:rsidRPr="007C47FC">
        <w:rPr>
          <w:color w:val="000000"/>
          <w:bdr w:val="none" w:sz="0" w:space="0" w:color="auto" w:frame="1"/>
        </w:rPr>
        <w:t xml:space="preserve">  1.0000000 -0.80577141 -0.761912354</w:t>
      </w:r>
    </w:p>
    <w:p w14:paraId="2AD9AE96" w14:textId="77777777" w:rsidR="00BA6487" w:rsidRPr="007C47FC" w:rsidRDefault="00BA6487" w:rsidP="00BA6487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7C47FC">
        <w:rPr>
          <w:color w:val="000000"/>
          <w:bdr w:val="none" w:sz="0" w:space="0" w:color="auto" w:frame="1"/>
        </w:rPr>
        <w:t>cty</w:t>
      </w:r>
      <w:proofErr w:type="spellEnd"/>
      <w:r w:rsidRPr="007C47FC">
        <w:rPr>
          <w:color w:val="000000"/>
          <w:bdr w:val="none" w:sz="0" w:space="0" w:color="auto" w:frame="1"/>
        </w:rPr>
        <w:t xml:space="preserve">   -0.7985240 -0.037232291 -0.</w:t>
      </w:r>
      <w:proofErr w:type="gramStart"/>
      <w:r w:rsidRPr="007C47FC">
        <w:rPr>
          <w:color w:val="000000"/>
          <w:bdr w:val="none" w:sz="0" w:space="0" w:color="auto" w:frame="1"/>
        </w:rPr>
        <w:t>8057714  1.00000000</w:t>
      </w:r>
      <w:proofErr w:type="gramEnd"/>
      <w:r w:rsidRPr="007C47FC">
        <w:rPr>
          <w:color w:val="000000"/>
          <w:bdr w:val="none" w:sz="0" w:space="0" w:color="auto" w:frame="1"/>
        </w:rPr>
        <w:t xml:space="preserve">  0.955915914</w:t>
      </w:r>
    </w:p>
    <w:p w14:paraId="7C0B6C35" w14:textId="77777777" w:rsidR="00BA6487" w:rsidRPr="007C47FC" w:rsidRDefault="00BA6487" w:rsidP="00BA6487">
      <w:pPr>
        <w:pStyle w:val="QT3klein"/>
        <w:rPr>
          <w:color w:val="000000"/>
        </w:rPr>
      </w:pPr>
      <w:proofErr w:type="spellStart"/>
      <w:r w:rsidRPr="007C47FC">
        <w:rPr>
          <w:color w:val="000000"/>
          <w:bdr w:val="none" w:sz="0" w:space="0" w:color="auto" w:frame="1"/>
        </w:rPr>
        <w:t>hwy</w:t>
      </w:r>
      <w:proofErr w:type="spellEnd"/>
      <w:r w:rsidRPr="007C47FC">
        <w:rPr>
          <w:color w:val="000000"/>
          <w:bdr w:val="none" w:sz="0" w:space="0" w:color="auto" w:frame="1"/>
        </w:rPr>
        <w:t xml:space="preserve">   -0.</w:t>
      </w:r>
      <w:proofErr w:type="gramStart"/>
      <w:r w:rsidRPr="007C47FC">
        <w:rPr>
          <w:color w:val="000000"/>
          <w:bdr w:val="none" w:sz="0" w:space="0" w:color="auto" w:frame="1"/>
        </w:rPr>
        <w:t>7660200  0.002157643</w:t>
      </w:r>
      <w:proofErr w:type="gramEnd"/>
      <w:r w:rsidRPr="007C47FC">
        <w:rPr>
          <w:color w:val="000000"/>
          <w:bdr w:val="none" w:sz="0" w:space="0" w:color="auto" w:frame="1"/>
        </w:rPr>
        <w:t xml:space="preserve"> -0.7619124  0.95591591  1.000000000</w:t>
      </w:r>
    </w:p>
    <w:p w14:paraId="5D43248A" w14:textId="77777777" w:rsidR="00BA6487" w:rsidRDefault="00BA6487" w:rsidP="00BA6487"/>
    <w:p w14:paraId="36D7BA80" w14:textId="77777777" w:rsidR="00761299" w:rsidRDefault="00761299">
      <w:pPr>
        <w:spacing w:after="0"/>
        <w:rPr>
          <w:b/>
          <w:color w:val="660033"/>
          <w:sz w:val="24"/>
          <w:szCs w:val="24"/>
        </w:rPr>
      </w:pPr>
      <w:r>
        <w:br w:type="page"/>
      </w:r>
    </w:p>
    <w:p w14:paraId="7EAFCCBD" w14:textId="0A77F3FC" w:rsidR="001B1F82" w:rsidRDefault="001B1F82" w:rsidP="001B1F82">
      <w:pPr>
        <w:pStyle w:val="AufgabeH1"/>
        <w:rPr>
          <w:noProof/>
        </w:rPr>
      </w:pPr>
      <w:r>
        <w:lastRenderedPageBreak/>
        <w:t xml:space="preserve">Aufgabe </w:t>
      </w:r>
      <w:r w:rsidR="00E0506B">
        <w:fldChar w:fldCharType="begin"/>
      </w:r>
      <w:r w:rsidR="00E0506B">
        <w:instrText xml:space="preserve"> SEQ  Aufagbe \* MERGEFORMAT </w:instrText>
      </w:r>
      <w:r w:rsidR="00E0506B">
        <w:fldChar w:fldCharType="separate"/>
      </w:r>
      <w:r w:rsidR="005A34EF">
        <w:rPr>
          <w:noProof/>
        </w:rPr>
        <w:t>11</w:t>
      </w:r>
      <w:r w:rsidR="00E0506B">
        <w:rPr>
          <w:noProof/>
        </w:rPr>
        <w:fldChar w:fldCharType="end"/>
      </w:r>
    </w:p>
    <w:p w14:paraId="48F1758D" w14:textId="106F9811" w:rsidR="001B1F82" w:rsidRDefault="001B1F82" w:rsidP="001B1F82">
      <w:r>
        <w:t>Erklären Sie folgenden Quelltext:</w:t>
      </w:r>
    </w:p>
    <w:p w14:paraId="3A38CFE2" w14:textId="526E5085" w:rsidR="001B1F82" w:rsidRDefault="001B1F82" w:rsidP="006637AE">
      <w:pPr>
        <w:pStyle w:val="QT3klein"/>
        <w:spacing w:line="360" w:lineRule="auto"/>
      </w:pPr>
      <w:r w:rsidRPr="001B1F82">
        <w:t xml:space="preserve">&gt; d &lt;- </w:t>
      </w:r>
      <w:proofErr w:type="spellStart"/>
      <w:r w:rsidRPr="001B1F82">
        <w:t>diamonds</w:t>
      </w:r>
      <w:proofErr w:type="spellEnd"/>
      <w:r w:rsidRPr="001B1F82">
        <w:t xml:space="preserve"> %&gt;% </w:t>
      </w:r>
      <w:proofErr w:type="spellStart"/>
      <w:r w:rsidRPr="001B1F82">
        <w:t>drop_</w:t>
      </w:r>
      <w:proofErr w:type="gramStart"/>
      <w:r w:rsidRPr="001B1F82">
        <w:t>na</w:t>
      </w:r>
      <w:proofErr w:type="spellEnd"/>
      <w:r w:rsidRPr="001B1F82">
        <w:t>(</w:t>
      </w:r>
      <w:proofErr w:type="gramEnd"/>
      <w:r w:rsidRPr="001B1F82">
        <w:t xml:space="preserve">) %&gt;% </w:t>
      </w:r>
      <w:proofErr w:type="spellStart"/>
      <w:r w:rsidRPr="001B1F82">
        <w:t>mutate</w:t>
      </w:r>
      <w:proofErr w:type="spellEnd"/>
      <w:r w:rsidRPr="001B1F82">
        <w:t>(</w:t>
      </w:r>
      <w:proofErr w:type="spellStart"/>
      <w:r w:rsidRPr="001B1F82">
        <w:t>vol</w:t>
      </w:r>
      <w:proofErr w:type="spellEnd"/>
      <w:r w:rsidRPr="001B1F82">
        <w:t>=x*y*z)</w:t>
      </w:r>
    </w:p>
    <w:p w14:paraId="6D13EE2F" w14:textId="77777777" w:rsidR="006637AE" w:rsidRPr="001B1F82" w:rsidRDefault="006637AE" w:rsidP="006637AE">
      <w:pPr>
        <w:pStyle w:val="QT3klein"/>
        <w:spacing w:line="360" w:lineRule="auto"/>
      </w:pPr>
    </w:p>
    <w:p w14:paraId="308BE34D" w14:textId="77777777" w:rsidR="001B1F82" w:rsidRPr="001B1F82" w:rsidRDefault="001B1F82" w:rsidP="006637AE">
      <w:pPr>
        <w:pStyle w:val="QT3klein"/>
        <w:spacing w:line="360" w:lineRule="auto"/>
      </w:pPr>
      <w:r w:rsidRPr="001B1F82">
        <w:t xml:space="preserve">&gt; </w:t>
      </w:r>
      <w:proofErr w:type="spellStart"/>
      <w:r w:rsidRPr="001B1F82">
        <w:t>lmd</w:t>
      </w:r>
      <w:proofErr w:type="spellEnd"/>
      <w:r w:rsidRPr="001B1F82">
        <w:t xml:space="preserve"> &lt;- </w:t>
      </w:r>
      <w:proofErr w:type="gramStart"/>
      <w:r w:rsidRPr="001B1F82">
        <w:t>lm(</w:t>
      </w:r>
      <w:proofErr w:type="spellStart"/>
      <w:proofErr w:type="gramEnd"/>
      <w:r w:rsidRPr="001B1F82">
        <w:t>price</w:t>
      </w:r>
      <w:proofErr w:type="spellEnd"/>
      <w:r w:rsidRPr="001B1F82">
        <w:t xml:space="preserve"> ~ </w:t>
      </w:r>
      <w:proofErr w:type="spellStart"/>
      <w:r w:rsidRPr="001B1F82">
        <w:t>vol</w:t>
      </w:r>
      <w:proofErr w:type="spellEnd"/>
      <w:r w:rsidRPr="001B1F82">
        <w:t xml:space="preserve">, </w:t>
      </w:r>
      <w:proofErr w:type="spellStart"/>
      <w:r w:rsidRPr="001B1F82">
        <w:t>data</w:t>
      </w:r>
      <w:proofErr w:type="spellEnd"/>
      <w:r w:rsidRPr="001B1F82">
        <w:t xml:space="preserve"> = d)</w:t>
      </w:r>
    </w:p>
    <w:p w14:paraId="019BBE6B" w14:textId="77777777" w:rsidR="001B1F82" w:rsidRPr="001B1F82" w:rsidRDefault="001B1F82" w:rsidP="006637AE">
      <w:pPr>
        <w:pStyle w:val="QT3klein"/>
        <w:spacing w:line="360" w:lineRule="auto"/>
      </w:pPr>
      <w:r w:rsidRPr="001B1F82">
        <w:t xml:space="preserve">&gt; </w:t>
      </w:r>
      <w:proofErr w:type="spellStart"/>
      <w:r w:rsidRPr="001B1F82">
        <w:t>sum_lmd</w:t>
      </w:r>
      <w:proofErr w:type="spellEnd"/>
      <w:r w:rsidRPr="001B1F82">
        <w:t xml:space="preserve"> &lt;- </w:t>
      </w:r>
      <w:proofErr w:type="spellStart"/>
      <w:r w:rsidRPr="001B1F82">
        <w:t>summary</w:t>
      </w:r>
      <w:proofErr w:type="spellEnd"/>
      <w:r w:rsidRPr="001B1F82">
        <w:t>(</w:t>
      </w:r>
      <w:proofErr w:type="spellStart"/>
      <w:r w:rsidRPr="001B1F82">
        <w:t>lmd</w:t>
      </w:r>
      <w:proofErr w:type="spellEnd"/>
      <w:r w:rsidRPr="001B1F82">
        <w:t>)</w:t>
      </w:r>
    </w:p>
    <w:p w14:paraId="4EE4C040" w14:textId="77777777" w:rsidR="001B1F82" w:rsidRPr="001B1F82" w:rsidRDefault="001B1F82" w:rsidP="006637AE">
      <w:pPr>
        <w:pStyle w:val="QT3klein"/>
        <w:spacing w:line="360" w:lineRule="auto"/>
      </w:pPr>
      <w:r w:rsidRPr="001B1F82">
        <w:t xml:space="preserve">&gt; </w:t>
      </w:r>
      <w:proofErr w:type="spellStart"/>
      <w:r w:rsidRPr="001B1F82">
        <w:t>sum_lmd$</w:t>
      </w:r>
      <w:proofErr w:type="gramStart"/>
      <w:r w:rsidRPr="001B1F82">
        <w:t>r.squared</w:t>
      </w:r>
      <w:proofErr w:type="spellEnd"/>
      <w:proofErr w:type="gramEnd"/>
    </w:p>
    <w:p w14:paraId="38B025A0" w14:textId="1A4ACAEA" w:rsidR="001B1F82" w:rsidRDefault="001B1F82" w:rsidP="006637AE">
      <w:pPr>
        <w:pStyle w:val="QT3klein"/>
        <w:spacing w:line="360" w:lineRule="auto"/>
        <w:rPr>
          <w:color w:val="000000"/>
          <w:bdr w:val="none" w:sz="0" w:space="0" w:color="auto" w:frame="1"/>
        </w:rPr>
      </w:pPr>
      <w:r w:rsidRPr="001B1F82">
        <w:rPr>
          <w:color w:val="000000"/>
          <w:bdr w:val="none" w:sz="0" w:space="0" w:color="auto" w:frame="1"/>
        </w:rPr>
        <w:t>[1] 0.8142979</w:t>
      </w:r>
    </w:p>
    <w:p w14:paraId="42574162" w14:textId="77777777" w:rsidR="006637AE" w:rsidRPr="001B1F82" w:rsidRDefault="006637AE" w:rsidP="006637AE">
      <w:pPr>
        <w:pStyle w:val="QT3klein"/>
        <w:spacing w:line="360" w:lineRule="auto"/>
        <w:rPr>
          <w:color w:val="000000"/>
          <w:bdr w:val="none" w:sz="0" w:space="0" w:color="auto" w:frame="1"/>
        </w:rPr>
      </w:pPr>
    </w:p>
    <w:p w14:paraId="58A05047" w14:textId="77777777" w:rsidR="001B1F82" w:rsidRPr="001B1F82" w:rsidRDefault="001B1F82" w:rsidP="006637AE">
      <w:pPr>
        <w:pStyle w:val="QT3klein"/>
        <w:spacing w:line="360" w:lineRule="auto"/>
      </w:pPr>
      <w:r w:rsidRPr="001B1F82">
        <w:t xml:space="preserve">&gt; </w:t>
      </w:r>
      <w:proofErr w:type="spellStart"/>
      <w:r w:rsidRPr="001B1F82">
        <w:t>models</w:t>
      </w:r>
      <w:proofErr w:type="spellEnd"/>
      <w:r w:rsidRPr="001B1F82">
        <w:t xml:space="preserve"> &lt;- d %&gt;% </w:t>
      </w:r>
    </w:p>
    <w:p w14:paraId="193495E0" w14:textId="77777777" w:rsidR="001B1F82" w:rsidRPr="001B1F82" w:rsidRDefault="001B1F82" w:rsidP="006637AE">
      <w:pPr>
        <w:pStyle w:val="QT3klein"/>
        <w:spacing w:line="360" w:lineRule="auto"/>
      </w:pPr>
      <w:r w:rsidRPr="001B1F82">
        <w:t xml:space="preserve">+   </w:t>
      </w:r>
      <w:proofErr w:type="spellStart"/>
      <w:r w:rsidRPr="001B1F82">
        <w:t>split</w:t>
      </w:r>
      <w:proofErr w:type="spellEnd"/>
      <w:proofErr w:type="gramStart"/>
      <w:r w:rsidRPr="001B1F82">
        <w:t>(.$</w:t>
      </w:r>
      <w:proofErr w:type="spellStart"/>
      <w:proofErr w:type="gramEnd"/>
      <w:r w:rsidRPr="001B1F82">
        <w:t>cut</w:t>
      </w:r>
      <w:proofErr w:type="spellEnd"/>
      <w:r w:rsidRPr="001B1F82">
        <w:t xml:space="preserve">) %&gt;% </w:t>
      </w:r>
    </w:p>
    <w:p w14:paraId="1166834D" w14:textId="40DD663C" w:rsidR="001B1F82" w:rsidRDefault="001B1F82" w:rsidP="006637AE">
      <w:pPr>
        <w:pStyle w:val="QT3klein"/>
        <w:spacing w:line="360" w:lineRule="auto"/>
      </w:pPr>
      <w:r w:rsidRPr="001B1F82">
        <w:t xml:space="preserve">+   </w:t>
      </w:r>
      <w:proofErr w:type="spellStart"/>
      <w:proofErr w:type="gramStart"/>
      <w:r w:rsidRPr="001B1F82">
        <w:t>map</w:t>
      </w:r>
      <w:proofErr w:type="spellEnd"/>
      <w:r w:rsidRPr="001B1F82">
        <w:t>(</w:t>
      </w:r>
      <w:proofErr w:type="gramEnd"/>
      <w:r w:rsidRPr="001B1F82">
        <w:t>~lm(</w:t>
      </w:r>
      <w:proofErr w:type="spellStart"/>
      <w:r w:rsidRPr="001B1F82">
        <w:t>price</w:t>
      </w:r>
      <w:proofErr w:type="spellEnd"/>
      <w:r w:rsidRPr="001B1F82">
        <w:t xml:space="preserve"> ~ </w:t>
      </w:r>
      <w:proofErr w:type="spellStart"/>
      <w:r w:rsidRPr="001B1F82">
        <w:t>vol</w:t>
      </w:r>
      <w:proofErr w:type="spellEnd"/>
      <w:r w:rsidRPr="001B1F82">
        <w:t xml:space="preserve">, </w:t>
      </w:r>
      <w:proofErr w:type="spellStart"/>
      <w:r w:rsidRPr="001B1F82">
        <w:t>data</w:t>
      </w:r>
      <w:proofErr w:type="spellEnd"/>
      <w:r w:rsidRPr="001B1F82">
        <w:t xml:space="preserve"> = .))</w:t>
      </w:r>
    </w:p>
    <w:p w14:paraId="08A7DF0C" w14:textId="77777777" w:rsidR="006637AE" w:rsidRPr="001B1F82" w:rsidRDefault="006637AE" w:rsidP="006637AE">
      <w:pPr>
        <w:pStyle w:val="QT3klein"/>
        <w:spacing w:line="360" w:lineRule="auto"/>
      </w:pPr>
    </w:p>
    <w:p w14:paraId="24C7DB0B" w14:textId="77777777" w:rsidR="001B1F82" w:rsidRPr="001B1F82" w:rsidRDefault="001B1F82" w:rsidP="006637AE">
      <w:pPr>
        <w:pStyle w:val="QT3klein"/>
        <w:spacing w:line="360" w:lineRule="auto"/>
      </w:pPr>
      <w:r w:rsidRPr="001B1F82">
        <w:t xml:space="preserve">&gt; </w:t>
      </w:r>
      <w:proofErr w:type="spellStart"/>
      <w:r w:rsidRPr="001B1F82">
        <w:t>models</w:t>
      </w:r>
      <w:proofErr w:type="spellEnd"/>
      <w:r w:rsidRPr="001B1F82">
        <w:t xml:space="preserve"> %&gt;% </w:t>
      </w:r>
    </w:p>
    <w:p w14:paraId="222B0612" w14:textId="77777777" w:rsidR="001B1F82" w:rsidRPr="001B1F82" w:rsidRDefault="001B1F82" w:rsidP="006637AE">
      <w:pPr>
        <w:pStyle w:val="QT3klein"/>
        <w:spacing w:line="360" w:lineRule="auto"/>
      </w:pPr>
      <w:r w:rsidRPr="001B1F82">
        <w:t xml:space="preserve">+   </w:t>
      </w:r>
      <w:proofErr w:type="spellStart"/>
      <w:r w:rsidRPr="001B1F82">
        <w:t>map</w:t>
      </w:r>
      <w:proofErr w:type="spellEnd"/>
      <w:r w:rsidRPr="001B1F82">
        <w:t>(</w:t>
      </w:r>
      <w:proofErr w:type="spellStart"/>
      <w:r w:rsidRPr="001B1F82">
        <w:t>summary</w:t>
      </w:r>
      <w:proofErr w:type="spellEnd"/>
      <w:r w:rsidRPr="001B1F82">
        <w:t xml:space="preserve">) %&gt;% </w:t>
      </w:r>
    </w:p>
    <w:p w14:paraId="6794A88B" w14:textId="77777777" w:rsidR="001B1F82" w:rsidRPr="001B1F82" w:rsidRDefault="001B1F82" w:rsidP="006637AE">
      <w:pPr>
        <w:pStyle w:val="QT3klein"/>
        <w:spacing w:line="360" w:lineRule="auto"/>
      </w:pPr>
      <w:r w:rsidRPr="001B1F82">
        <w:t xml:space="preserve">+   </w:t>
      </w:r>
      <w:proofErr w:type="spellStart"/>
      <w:r w:rsidRPr="001B1F82">
        <w:t>map_dbl</w:t>
      </w:r>
      <w:proofErr w:type="spellEnd"/>
      <w:r w:rsidRPr="001B1F82">
        <w:t>(</w:t>
      </w:r>
      <w:proofErr w:type="gramStart"/>
      <w:r w:rsidRPr="001B1F82">
        <w:t>~.$</w:t>
      </w:r>
      <w:proofErr w:type="spellStart"/>
      <w:proofErr w:type="gramEnd"/>
      <w:r w:rsidRPr="001B1F82">
        <w:t>r.squared</w:t>
      </w:r>
      <w:proofErr w:type="spellEnd"/>
      <w:r w:rsidRPr="001B1F82">
        <w:t>)</w:t>
      </w:r>
    </w:p>
    <w:p w14:paraId="4D12CBB0" w14:textId="77777777" w:rsidR="001B1F82" w:rsidRPr="001B1F82" w:rsidRDefault="001B1F82" w:rsidP="006637AE">
      <w:pPr>
        <w:pStyle w:val="QT3klein"/>
        <w:spacing w:line="360" w:lineRule="auto"/>
        <w:rPr>
          <w:color w:val="000000"/>
          <w:bdr w:val="none" w:sz="0" w:space="0" w:color="auto" w:frame="1"/>
        </w:rPr>
      </w:pPr>
      <w:r w:rsidRPr="001B1F82">
        <w:rPr>
          <w:color w:val="000000"/>
          <w:bdr w:val="none" w:sz="0" w:space="0" w:color="auto" w:frame="1"/>
        </w:rPr>
        <w:t xml:space="preserve">     Fair      </w:t>
      </w:r>
      <w:proofErr w:type="spellStart"/>
      <w:r w:rsidRPr="001B1F82">
        <w:rPr>
          <w:color w:val="000000"/>
          <w:bdr w:val="none" w:sz="0" w:space="0" w:color="auto" w:frame="1"/>
        </w:rPr>
        <w:t>Good</w:t>
      </w:r>
      <w:proofErr w:type="spellEnd"/>
      <w:r w:rsidRPr="001B1F82">
        <w:rPr>
          <w:color w:val="000000"/>
          <w:bdr w:val="none" w:sz="0" w:space="0" w:color="auto" w:frame="1"/>
        </w:rPr>
        <w:t xml:space="preserve"> </w:t>
      </w:r>
      <w:proofErr w:type="spellStart"/>
      <w:r w:rsidRPr="001B1F82">
        <w:rPr>
          <w:color w:val="000000"/>
          <w:bdr w:val="none" w:sz="0" w:space="0" w:color="auto" w:frame="1"/>
        </w:rPr>
        <w:t>Very</w:t>
      </w:r>
      <w:proofErr w:type="spellEnd"/>
      <w:r w:rsidRPr="001B1F82">
        <w:rPr>
          <w:color w:val="000000"/>
          <w:bdr w:val="none" w:sz="0" w:space="0" w:color="auto" w:frame="1"/>
        </w:rPr>
        <w:t xml:space="preserve"> </w:t>
      </w:r>
      <w:proofErr w:type="spellStart"/>
      <w:r w:rsidRPr="001B1F82">
        <w:rPr>
          <w:color w:val="000000"/>
          <w:bdr w:val="none" w:sz="0" w:space="0" w:color="auto" w:frame="1"/>
        </w:rPr>
        <w:t>Good</w:t>
      </w:r>
      <w:proofErr w:type="spellEnd"/>
      <w:r w:rsidRPr="001B1F82">
        <w:rPr>
          <w:color w:val="000000"/>
          <w:bdr w:val="none" w:sz="0" w:space="0" w:color="auto" w:frame="1"/>
        </w:rPr>
        <w:t xml:space="preserve">   Premium     Ideal </w:t>
      </w:r>
    </w:p>
    <w:p w14:paraId="651D0E0E" w14:textId="77777777" w:rsidR="001B1F82" w:rsidRPr="001B1F82" w:rsidRDefault="001B1F82" w:rsidP="006637AE">
      <w:pPr>
        <w:pStyle w:val="QT3klein"/>
        <w:spacing w:line="360" w:lineRule="auto"/>
        <w:rPr>
          <w:color w:val="000000"/>
        </w:rPr>
      </w:pPr>
      <w:r w:rsidRPr="001B1F82">
        <w:rPr>
          <w:color w:val="000000"/>
          <w:bdr w:val="none" w:sz="0" w:space="0" w:color="auto" w:frame="1"/>
        </w:rPr>
        <w:t xml:space="preserve">0.7391252 0.8437127 0.8523177 0.7516382 0.8616549 </w:t>
      </w:r>
    </w:p>
    <w:p w14:paraId="04B4C9AB" w14:textId="308F7AFA" w:rsidR="005A34EF" w:rsidRDefault="005A34EF" w:rsidP="001B1F82"/>
    <w:sectPr w:rsidR="005A34EF" w:rsidSect="00AA008C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992" w:bottom="1134" w:left="1701" w:header="567" w:footer="567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C5EC64" w14:textId="77777777" w:rsidR="00E0506B" w:rsidRDefault="00E0506B" w:rsidP="00B22FB3"/>
    <w:p w14:paraId="6B0A9DEE" w14:textId="77777777" w:rsidR="00E0506B" w:rsidRDefault="00E0506B" w:rsidP="00B22FB3"/>
    <w:p w14:paraId="115998FE" w14:textId="77777777" w:rsidR="00E0506B" w:rsidRDefault="00E0506B" w:rsidP="00B22FB3"/>
    <w:p w14:paraId="354F008C" w14:textId="77777777" w:rsidR="00E0506B" w:rsidRDefault="00E0506B"/>
  </w:endnote>
  <w:endnote w:type="continuationSeparator" w:id="0">
    <w:p w14:paraId="268F6FA1" w14:textId="77777777" w:rsidR="00E0506B" w:rsidRDefault="00E0506B" w:rsidP="00B22FB3"/>
    <w:p w14:paraId="67BA3353" w14:textId="77777777" w:rsidR="00E0506B" w:rsidRDefault="00E0506B" w:rsidP="00B22FB3"/>
    <w:p w14:paraId="6D4FEE10" w14:textId="77777777" w:rsidR="00E0506B" w:rsidRDefault="00E0506B" w:rsidP="00B22FB3"/>
    <w:p w14:paraId="2E6CBFC5" w14:textId="77777777" w:rsidR="00E0506B" w:rsidRDefault="00E0506B"/>
  </w:endnote>
  <w:endnote w:type="continuationNotice" w:id="1">
    <w:p w14:paraId="7D0C0EF9" w14:textId="77777777" w:rsidR="00E0506B" w:rsidRDefault="00E0506B" w:rsidP="00B22FB3"/>
    <w:p w14:paraId="52A75F04" w14:textId="77777777" w:rsidR="00E0506B" w:rsidRDefault="00E0506B" w:rsidP="00B22FB3"/>
    <w:p w14:paraId="79F50054" w14:textId="77777777" w:rsidR="00E0506B" w:rsidRDefault="00E0506B" w:rsidP="00B22FB3"/>
    <w:p w14:paraId="471A9B97" w14:textId="77777777" w:rsidR="00E0506B" w:rsidRDefault="00E050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7E7E9906" w:rsidR="00F84F6D" w:rsidRPr="00D3643B" w:rsidRDefault="00F84F6D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032FFE">
      <w:rPr>
        <w:rFonts w:asciiTheme="minorHAnsi" w:hAnsiTheme="minorHAnsi" w:cstheme="minorHAnsi"/>
        <w:bCs/>
        <w:noProof/>
        <w:sz w:val="24"/>
        <w:szCs w:val="24"/>
      </w:rPr>
      <w:t>4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032FFE">
      <w:rPr>
        <w:rFonts w:asciiTheme="minorHAnsi" w:hAnsiTheme="minorHAnsi" w:cstheme="minorHAnsi"/>
        <w:bCs/>
        <w:noProof/>
        <w:sz w:val="24"/>
        <w:szCs w:val="24"/>
      </w:rPr>
      <w:t>4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jwRSS19_ueb4_d.docx</w:t>
    </w:r>
    <w:r>
      <w:rPr>
        <w:rFonts w:ascii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1B4C14AA" w:rsidR="00F84F6D" w:rsidRDefault="00F84F6D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032FFE">
      <w:rPr>
        <w:rFonts w:asciiTheme="minorHAnsi" w:hAnsiTheme="minorHAnsi" w:cstheme="minorHAnsi"/>
        <w:bCs/>
        <w:noProof/>
        <w:sz w:val="24"/>
        <w:szCs w:val="24"/>
      </w:rPr>
      <w:t>1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032FFE">
      <w:rPr>
        <w:rFonts w:asciiTheme="minorHAnsi" w:hAnsiTheme="minorHAnsi" w:cstheme="minorHAnsi"/>
        <w:bCs/>
        <w:noProof/>
        <w:sz w:val="24"/>
        <w:szCs w:val="24"/>
      </w:rPr>
      <w:t>4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 w:rsidRPr="004F7AE4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jwRSS19_ueb4_d.docx</w:t>
    </w:r>
    <w:r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4964E" w14:textId="77777777" w:rsidR="00E0506B" w:rsidRDefault="00E0506B" w:rsidP="00B27513">
      <w:pPr>
        <w:pStyle w:val="stdText"/>
      </w:pPr>
      <w:r>
        <w:continuationSeparator/>
      </w:r>
    </w:p>
    <w:p w14:paraId="5817095F" w14:textId="77777777" w:rsidR="00E0506B" w:rsidRDefault="00E0506B"/>
  </w:footnote>
  <w:footnote w:type="continuationSeparator" w:id="0">
    <w:p w14:paraId="5FECCF74" w14:textId="77777777" w:rsidR="00E0506B" w:rsidRDefault="00E0506B" w:rsidP="00B27513">
      <w:pPr>
        <w:pStyle w:val="stdText"/>
      </w:pPr>
      <w:r>
        <w:continuationSeparator/>
      </w:r>
    </w:p>
    <w:p w14:paraId="1ADF8FBA" w14:textId="77777777" w:rsidR="00E0506B" w:rsidRDefault="00E0506B"/>
  </w:footnote>
  <w:footnote w:type="continuationNotice" w:id="1">
    <w:p w14:paraId="56A9C12B" w14:textId="77777777" w:rsidR="00E0506B" w:rsidRDefault="00E0506B" w:rsidP="00B22FB3"/>
    <w:p w14:paraId="4964671C" w14:textId="77777777" w:rsidR="00E0506B" w:rsidRDefault="00E0506B" w:rsidP="00B22FB3"/>
    <w:p w14:paraId="2BD48ADE" w14:textId="77777777" w:rsidR="00E0506B" w:rsidRDefault="00E0506B" w:rsidP="00B22FB3"/>
    <w:p w14:paraId="13E03D7E" w14:textId="77777777" w:rsidR="00E0506B" w:rsidRDefault="00E0506B"/>
  </w:footnote>
  <w:footnote w:id="2">
    <w:p w14:paraId="01D4B026" w14:textId="277702E1" w:rsidR="003E2DC3" w:rsidRDefault="003E2DC3">
      <w:pPr>
        <w:pStyle w:val="Funotentext"/>
      </w:pPr>
      <w:r>
        <w:rPr>
          <w:rStyle w:val="Funotenzeichen"/>
        </w:rPr>
        <w:footnoteRef/>
      </w:r>
      <w:r>
        <w:t xml:space="preserve"> siehe </w:t>
      </w:r>
      <w:proofErr w:type="spellStart"/>
      <w:r w:rsidRPr="00E50649">
        <w:rPr>
          <w:rStyle w:val="QWordZchn"/>
        </w:rPr>
        <w:t>library</w:t>
      </w:r>
      <w:proofErr w:type="spellEnd"/>
      <w:r w:rsidRPr="00E50649">
        <w:rPr>
          <w:rStyle w:val="QWordZchn"/>
        </w:rPr>
        <w:t>(nycflights13)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63DB3992" w:rsidR="00F84F6D" w:rsidRDefault="00F84F6D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, Übungen 9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F84F6D" w:rsidRPr="00D47F29" w:rsidRDefault="00F84F6D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A1F0F9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3AAB"/>
    <w:multiLevelType w:val="hybridMultilevel"/>
    <w:tmpl w:val="D07846BE"/>
    <w:lvl w:ilvl="0" w:tplc="16622538">
      <w:start w:val="1"/>
      <w:numFmt w:val="lowerLetter"/>
      <w:pStyle w:val="AufgNr"/>
      <w:lvlText w:val="%1)"/>
      <w:lvlJc w:val="left"/>
      <w:pPr>
        <w:ind w:left="928" w:hanging="360"/>
      </w:pPr>
      <w:rPr>
        <w:rFonts w:hint="default"/>
        <w:b/>
        <w:i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D1DB0"/>
    <w:multiLevelType w:val="hybridMultilevel"/>
    <w:tmpl w:val="2EC820D8"/>
    <w:lvl w:ilvl="0" w:tplc="05F87F28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B06CA"/>
    <w:multiLevelType w:val="hybridMultilevel"/>
    <w:tmpl w:val="2EC820D8"/>
    <w:lvl w:ilvl="0" w:tplc="05F87F28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E567D7"/>
    <w:multiLevelType w:val="hybridMultilevel"/>
    <w:tmpl w:val="BEEAC1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120C6A"/>
    <w:multiLevelType w:val="hybridMultilevel"/>
    <w:tmpl w:val="2EC820D8"/>
    <w:lvl w:ilvl="0" w:tplc="05F87F28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4FA7053"/>
    <w:multiLevelType w:val="hybridMultilevel"/>
    <w:tmpl w:val="E8F6AD46"/>
    <w:lvl w:ilvl="0" w:tplc="02B4277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3"/>
  </w:num>
  <w:num w:numId="5">
    <w:abstractNumId w:val="1"/>
  </w:num>
  <w:num w:numId="6">
    <w:abstractNumId w:val="10"/>
  </w:num>
  <w:num w:numId="7">
    <w:abstractNumId w:val="0"/>
  </w:num>
  <w:num w:numId="8">
    <w:abstractNumId w:val="9"/>
  </w:num>
  <w:num w:numId="9">
    <w:abstractNumId w:val="12"/>
  </w:num>
  <w:num w:numId="10">
    <w:abstractNumId w:val="2"/>
  </w:num>
  <w:num w:numId="11">
    <w:abstractNumId w:val="3"/>
  </w:num>
  <w:num w:numId="12">
    <w:abstractNumId w:val="7"/>
  </w:num>
  <w:num w:numId="13">
    <w:abstractNumId w:val="11"/>
  </w:num>
  <w:num w:numId="14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2EF6"/>
    <w:rsid w:val="00003AD2"/>
    <w:rsid w:val="00003B38"/>
    <w:rsid w:val="0000406E"/>
    <w:rsid w:val="00004A91"/>
    <w:rsid w:val="00007294"/>
    <w:rsid w:val="00007348"/>
    <w:rsid w:val="0000763D"/>
    <w:rsid w:val="00012401"/>
    <w:rsid w:val="00013372"/>
    <w:rsid w:val="00014C1C"/>
    <w:rsid w:val="00014D23"/>
    <w:rsid w:val="00014D66"/>
    <w:rsid w:val="00015986"/>
    <w:rsid w:val="000161A6"/>
    <w:rsid w:val="0002250E"/>
    <w:rsid w:val="00022B68"/>
    <w:rsid w:val="00023D91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2FFE"/>
    <w:rsid w:val="000355AB"/>
    <w:rsid w:val="00037400"/>
    <w:rsid w:val="0004012C"/>
    <w:rsid w:val="00040B36"/>
    <w:rsid w:val="00042166"/>
    <w:rsid w:val="00042273"/>
    <w:rsid w:val="00042BC3"/>
    <w:rsid w:val="00042CE1"/>
    <w:rsid w:val="00043231"/>
    <w:rsid w:val="00043C18"/>
    <w:rsid w:val="00044304"/>
    <w:rsid w:val="000445C8"/>
    <w:rsid w:val="00044C47"/>
    <w:rsid w:val="000473F9"/>
    <w:rsid w:val="00052A31"/>
    <w:rsid w:val="00053DB1"/>
    <w:rsid w:val="000546A3"/>
    <w:rsid w:val="000549C4"/>
    <w:rsid w:val="00055A42"/>
    <w:rsid w:val="00056356"/>
    <w:rsid w:val="00060169"/>
    <w:rsid w:val="000603D1"/>
    <w:rsid w:val="000609FC"/>
    <w:rsid w:val="00060A24"/>
    <w:rsid w:val="00060A4F"/>
    <w:rsid w:val="00060E48"/>
    <w:rsid w:val="00063572"/>
    <w:rsid w:val="000639CE"/>
    <w:rsid w:val="00065039"/>
    <w:rsid w:val="00066457"/>
    <w:rsid w:val="00066EF1"/>
    <w:rsid w:val="00067171"/>
    <w:rsid w:val="00067783"/>
    <w:rsid w:val="00067A64"/>
    <w:rsid w:val="00067F2A"/>
    <w:rsid w:val="00070B4E"/>
    <w:rsid w:val="00070ECE"/>
    <w:rsid w:val="00072244"/>
    <w:rsid w:val="000724DD"/>
    <w:rsid w:val="00074E36"/>
    <w:rsid w:val="00075381"/>
    <w:rsid w:val="00075E32"/>
    <w:rsid w:val="00077B6A"/>
    <w:rsid w:val="00077BE2"/>
    <w:rsid w:val="00081302"/>
    <w:rsid w:val="0008172C"/>
    <w:rsid w:val="00082C3F"/>
    <w:rsid w:val="00084448"/>
    <w:rsid w:val="000846E0"/>
    <w:rsid w:val="00086296"/>
    <w:rsid w:val="00086E2A"/>
    <w:rsid w:val="00090F1B"/>
    <w:rsid w:val="00091ADB"/>
    <w:rsid w:val="00092557"/>
    <w:rsid w:val="000930ED"/>
    <w:rsid w:val="00093F50"/>
    <w:rsid w:val="000942A9"/>
    <w:rsid w:val="000947B5"/>
    <w:rsid w:val="00096CF6"/>
    <w:rsid w:val="000A049F"/>
    <w:rsid w:val="000A4D04"/>
    <w:rsid w:val="000A4FFD"/>
    <w:rsid w:val="000A7765"/>
    <w:rsid w:val="000B0D9A"/>
    <w:rsid w:val="000B2DD8"/>
    <w:rsid w:val="000B4E46"/>
    <w:rsid w:val="000B5C72"/>
    <w:rsid w:val="000B648E"/>
    <w:rsid w:val="000B6AD3"/>
    <w:rsid w:val="000B70AB"/>
    <w:rsid w:val="000B79B0"/>
    <w:rsid w:val="000C03CC"/>
    <w:rsid w:val="000C0C00"/>
    <w:rsid w:val="000C1556"/>
    <w:rsid w:val="000C2020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4B25"/>
    <w:rsid w:val="000D4B83"/>
    <w:rsid w:val="000D4D46"/>
    <w:rsid w:val="000D551A"/>
    <w:rsid w:val="000D7091"/>
    <w:rsid w:val="000D7466"/>
    <w:rsid w:val="000E30EC"/>
    <w:rsid w:val="000E4D8F"/>
    <w:rsid w:val="000E4EDF"/>
    <w:rsid w:val="000E55B1"/>
    <w:rsid w:val="000E56ED"/>
    <w:rsid w:val="000E707F"/>
    <w:rsid w:val="000F14AA"/>
    <w:rsid w:val="000F1E8E"/>
    <w:rsid w:val="000F4B43"/>
    <w:rsid w:val="000F5109"/>
    <w:rsid w:val="000F79D0"/>
    <w:rsid w:val="000F7C85"/>
    <w:rsid w:val="0010064D"/>
    <w:rsid w:val="00102403"/>
    <w:rsid w:val="00103869"/>
    <w:rsid w:val="00103D3F"/>
    <w:rsid w:val="001055FB"/>
    <w:rsid w:val="00105F4B"/>
    <w:rsid w:val="00105F95"/>
    <w:rsid w:val="00106A3E"/>
    <w:rsid w:val="0010732A"/>
    <w:rsid w:val="001076D8"/>
    <w:rsid w:val="001078CC"/>
    <w:rsid w:val="0011083C"/>
    <w:rsid w:val="00110FCF"/>
    <w:rsid w:val="00111C10"/>
    <w:rsid w:val="0011213A"/>
    <w:rsid w:val="00114B56"/>
    <w:rsid w:val="00115117"/>
    <w:rsid w:val="00115367"/>
    <w:rsid w:val="00115F8D"/>
    <w:rsid w:val="001161A4"/>
    <w:rsid w:val="00116671"/>
    <w:rsid w:val="00116F35"/>
    <w:rsid w:val="001211EC"/>
    <w:rsid w:val="001233E0"/>
    <w:rsid w:val="00123A86"/>
    <w:rsid w:val="00124295"/>
    <w:rsid w:val="00124321"/>
    <w:rsid w:val="00125930"/>
    <w:rsid w:val="00125A12"/>
    <w:rsid w:val="00130968"/>
    <w:rsid w:val="00132861"/>
    <w:rsid w:val="00133377"/>
    <w:rsid w:val="00133C8E"/>
    <w:rsid w:val="00133CE1"/>
    <w:rsid w:val="00134420"/>
    <w:rsid w:val="001350EC"/>
    <w:rsid w:val="00135974"/>
    <w:rsid w:val="001376B7"/>
    <w:rsid w:val="001418DC"/>
    <w:rsid w:val="00142C9E"/>
    <w:rsid w:val="00143434"/>
    <w:rsid w:val="00143D7C"/>
    <w:rsid w:val="00145169"/>
    <w:rsid w:val="00146E1D"/>
    <w:rsid w:val="001471E6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6006E"/>
    <w:rsid w:val="00160463"/>
    <w:rsid w:val="0016128D"/>
    <w:rsid w:val="0016139C"/>
    <w:rsid w:val="00161FCC"/>
    <w:rsid w:val="00163B3D"/>
    <w:rsid w:val="0016442E"/>
    <w:rsid w:val="0016558E"/>
    <w:rsid w:val="0016645A"/>
    <w:rsid w:val="001670B5"/>
    <w:rsid w:val="00167A64"/>
    <w:rsid w:val="00167F90"/>
    <w:rsid w:val="00172D3B"/>
    <w:rsid w:val="0017307F"/>
    <w:rsid w:val="0017335C"/>
    <w:rsid w:val="00173A84"/>
    <w:rsid w:val="00174391"/>
    <w:rsid w:val="001747D1"/>
    <w:rsid w:val="00175085"/>
    <w:rsid w:val="001760CE"/>
    <w:rsid w:val="00176C42"/>
    <w:rsid w:val="00177E59"/>
    <w:rsid w:val="001802BE"/>
    <w:rsid w:val="00182DED"/>
    <w:rsid w:val="001852E1"/>
    <w:rsid w:val="00185AB0"/>
    <w:rsid w:val="00186490"/>
    <w:rsid w:val="00186FC1"/>
    <w:rsid w:val="00187233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D8"/>
    <w:rsid w:val="001A3CB3"/>
    <w:rsid w:val="001A6498"/>
    <w:rsid w:val="001A6A3B"/>
    <w:rsid w:val="001A6C73"/>
    <w:rsid w:val="001B1BFF"/>
    <w:rsid w:val="001B1F82"/>
    <w:rsid w:val="001B33D0"/>
    <w:rsid w:val="001B39B7"/>
    <w:rsid w:val="001B416B"/>
    <w:rsid w:val="001B52A3"/>
    <w:rsid w:val="001B5550"/>
    <w:rsid w:val="001B5977"/>
    <w:rsid w:val="001B61A1"/>
    <w:rsid w:val="001B6488"/>
    <w:rsid w:val="001B66C5"/>
    <w:rsid w:val="001C005E"/>
    <w:rsid w:val="001C0313"/>
    <w:rsid w:val="001C1331"/>
    <w:rsid w:val="001C1523"/>
    <w:rsid w:val="001C1BAA"/>
    <w:rsid w:val="001C2BC6"/>
    <w:rsid w:val="001C3344"/>
    <w:rsid w:val="001C49FD"/>
    <w:rsid w:val="001C4F2F"/>
    <w:rsid w:val="001C5C0E"/>
    <w:rsid w:val="001C6012"/>
    <w:rsid w:val="001C6321"/>
    <w:rsid w:val="001C6934"/>
    <w:rsid w:val="001C698A"/>
    <w:rsid w:val="001C7917"/>
    <w:rsid w:val="001D06CD"/>
    <w:rsid w:val="001D1065"/>
    <w:rsid w:val="001D2825"/>
    <w:rsid w:val="001D2E3B"/>
    <w:rsid w:val="001D371D"/>
    <w:rsid w:val="001D473B"/>
    <w:rsid w:val="001D4C78"/>
    <w:rsid w:val="001D5D0F"/>
    <w:rsid w:val="001D6418"/>
    <w:rsid w:val="001D735B"/>
    <w:rsid w:val="001E0BD5"/>
    <w:rsid w:val="001E28B4"/>
    <w:rsid w:val="001E2921"/>
    <w:rsid w:val="001E374D"/>
    <w:rsid w:val="001E39DA"/>
    <w:rsid w:val="001E47E1"/>
    <w:rsid w:val="001E5EB6"/>
    <w:rsid w:val="001E62C7"/>
    <w:rsid w:val="001E71FE"/>
    <w:rsid w:val="001F14F7"/>
    <w:rsid w:val="001F1D82"/>
    <w:rsid w:val="001F1D89"/>
    <w:rsid w:val="001F25C2"/>
    <w:rsid w:val="001F409D"/>
    <w:rsid w:val="001F4D1B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54C"/>
    <w:rsid w:val="00205358"/>
    <w:rsid w:val="00206893"/>
    <w:rsid w:val="00207E60"/>
    <w:rsid w:val="0021078C"/>
    <w:rsid w:val="00211650"/>
    <w:rsid w:val="002116EE"/>
    <w:rsid w:val="00211F06"/>
    <w:rsid w:val="00213BF7"/>
    <w:rsid w:val="00215071"/>
    <w:rsid w:val="0021678F"/>
    <w:rsid w:val="00216D1F"/>
    <w:rsid w:val="00216E38"/>
    <w:rsid w:val="00217043"/>
    <w:rsid w:val="002175F7"/>
    <w:rsid w:val="0022418A"/>
    <w:rsid w:val="002247D9"/>
    <w:rsid w:val="0022635A"/>
    <w:rsid w:val="002302E5"/>
    <w:rsid w:val="00230917"/>
    <w:rsid w:val="00230CEE"/>
    <w:rsid w:val="002313FB"/>
    <w:rsid w:val="00233431"/>
    <w:rsid w:val="002334AA"/>
    <w:rsid w:val="00233762"/>
    <w:rsid w:val="0023412D"/>
    <w:rsid w:val="0023435D"/>
    <w:rsid w:val="0023455D"/>
    <w:rsid w:val="002348CC"/>
    <w:rsid w:val="00234A4A"/>
    <w:rsid w:val="00234DA5"/>
    <w:rsid w:val="002360F9"/>
    <w:rsid w:val="00236437"/>
    <w:rsid w:val="00236C4C"/>
    <w:rsid w:val="00240BEF"/>
    <w:rsid w:val="0024515F"/>
    <w:rsid w:val="00245506"/>
    <w:rsid w:val="002461CC"/>
    <w:rsid w:val="002462B9"/>
    <w:rsid w:val="002465AC"/>
    <w:rsid w:val="0024713E"/>
    <w:rsid w:val="00247408"/>
    <w:rsid w:val="002506C4"/>
    <w:rsid w:val="0025080D"/>
    <w:rsid w:val="00250F61"/>
    <w:rsid w:val="00251561"/>
    <w:rsid w:val="00251D76"/>
    <w:rsid w:val="00252D78"/>
    <w:rsid w:val="00253519"/>
    <w:rsid w:val="002538D5"/>
    <w:rsid w:val="00254130"/>
    <w:rsid w:val="00254239"/>
    <w:rsid w:val="002556C0"/>
    <w:rsid w:val="0025680D"/>
    <w:rsid w:val="00260947"/>
    <w:rsid w:val="0026171F"/>
    <w:rsid w:val="00261775"/>
    <w:rsid w:val="00262416"/>
    <w:rsid w:val="00262A7E"/>
    <w:rsid w:val="00263739"/>
    <w:rsid w:val="00264970"/>
    <w:rsid w:val="002664CD"/>
    <w:rsid w:val="00267335"/>
    <w:rsid w:val="00267419"/>
    <w:rsid w:val="00270155"/>
    <w:rsid w:val="00271148"/>
    <w:rsid w:val="0027351E"/>
    <w:rsid w:val="00273723"/>
    <w:rsid w:val="00274ED4"/>
    <w:rsid w:val="00280473"/>
    <w:rsid w:val="00281CAE"/>
    <w:rsid w:val="0028207A"/>
    <w:rsid w:val="002824A9"/>
    <w:rsid w:val="002826E4"/>
    <w:rsid w:val="002830EF"/>
    <w:rsid w:val="00284E67"/>
    <w:rsid w:val="00286494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7222"/>
    <w:rsid w:val="002A7B31"/>
    <w:rsid w:val="002A7BAA"/>
    <w:rsid w:val="002B18D4"/>
    <w:rsid w:val="002B1D75"/>
    <w:rsid w:val="002B2CBB"/>
    <w:rsid w:val="002B2DEC"/>
    <w:rsid w:val="002B3035"/>
    <w:rsid w:val="002B478F"/>
    <w:rsid w:val="002B4B70"/>
    <w:rsid w:val="002B6E6F"/>
    <w:rsid w:val="002C0B9B"/>
    <w:rsid w:val="002C166B"/>
    <w:rsid w:val="002C1AC9"/>
    <w:rsid w:val="002C2AF2"/>
    <w:rsid w:val="002C3753"/>
    <w:rsid w:val="002C5BFB"/>
    <w:rsid w:val="002C7725"/>
    <w:rsid w:val="002C78F6"/>
    <w:rsid w:val="002D031F"/>
    <w:rsid w:val="002D0480"/>
    <w:rsid w:val="002D063A"/>
    <w:rsid w:val="002D0B42"/>
    <w:rsid w:val="002D161F"/>
    <w:rsid w:val="002D2223"/>
    <w:rsid w:val="002D2342"/>
    <w:rsid w:val="002D2B9D"/>
    <w:rsid w:val="002D2C79"/>
    <w:rsid w:val="002D2E1B"/>
    <w:rsid w:val="002D34FD"/>
    <w:rsid w:val="002D5817"/>
    <w:rsid w:val="002D69D4"/>
    <w:rsid w:val="002E2000"/>
    <w:rsid w:val="002E294A"/>
    <w:rsid w:val="002E2CD0"/>
    <w:rsid w:val="002E40C8"/>
    <w:rsid w:val="002E4149"/>
    <w:rsid w:val="002E42A2"/>
    <w:rsid w:val="002E494D"/>
    <w:rsid w:val="002E5A55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500"/>
    <w:rsid w:val="00306F73"/>
    <w:rsid w:val="0030718D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3FCC"/>
    <w:rsid w:val="00314827"/>
    <w:rsid w:val="00315344"/>
    <w:rsid w:val="00315776"/>
    <w:rsid w:val="00316060"/>
    <w:rsid w:val="003174E9"/>
    <w:rsid w:val="00317EC3"/>
    <w:rsid w:val="003231BE"/>
    <w:rsid w:val="003234D6"/>
    <w:rsid w:val="00325506"/>
    <w:rsid w:val="0033056A"/>
    <w:rsid w:val="00330F7B"/>
    <w:rsid w:val="0033385F"/>
    <w:rsid w:val="00333C7E"/>
    <w:rsid w:val="00333E55"/>
    <w:rsid w:val="00333FDE"/>
    <w:rsid w:val="00335CC0"/>
    <w:rsid w:val="00335D90"/>
    <w:rsid w:val="003366F8"/>
    <w:rsid w:val="00336CDC"/>
    <w:rsid w:val="003371F7"/>
    <w:rsid w:val="0034084B"/>
    <w:rsid w:val="00343CE2"/>
    <w:rsid w:val="00343E51"/>
    <w:rsid w:val="00344D3A"/>
    <w:rsid w:val="003465B9"/>
    <w:rsid w:val="00346B26"/>
    <w:rsid w:val="00350616"/>
    <w:rsid w:val="003510A2"/>
    <w:rsid w:val="0035118F"/>
    <w:rsid w:val="00351C7C"/>
    <w:rsid w:val="00352A4D"/>
    <w:rsid w:val="00353291"/>
    <w:rsid w:val="0035348E"/>
    <w:rsid w:val="00355EC9"/>
    <w:rsid w:val="00360296"/>
    <w:rsid w:val="00361943"/>
    <w:rsid w:val="00362223"/>
    <w:rsid w:val="0036253C"/>
    <w:rsid w:val="003627B0"/>
    <w:rsid w:val="00366142"/>
    <w:rsid w:val="00366B4A"/>
    <w:rsid w:val="00370145"/>
    <w:rsid w:val="003705B7"/>
    <w:rsid w:val="00370CAD"/>
    <w:rsid w:val="00372538"/>
    <w:rsid w:val="00372867"/>
    <w:rsid w:val="00373D01"/>
    <w:rsid w:val="00374ABD"/>
    <w:rsid w:val="00374D7C"/>
    <w:rsid w:val="00375950"/>
    <w:rsid w:val="00376E3F"/>
    <w:rsid w:val="00376FD6"/>
    <w:rsid w:val="003812C0"/>
    <w:rsid w:val="00382039"/>
    <w:rsid w:val="00382921"/>
    <w:rsid w:val="00383D48"/>
    <w:rsid w:val="00384904"/>
    <w:rsid w:val="0038795F"/>
    <w:rsid w:val="00387FC9"/>
    <w:rsid w:val="00390014"/>
    <w:rsid w:val="00391347"/>
    <w:rsid w:val="003914D6"/>
    <w:rsid w:val="00391582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1872"/>
    <w:rsid w:val="003A3084"/>
    <w:rsid w:val="003A35F2"/>
    <w:rsid w:val="003A53FE"/>
    <w:rsid w:val="003A7FC1"/>
    <w:rsid w:val="003B0F42"/>
    <w:rsid w:val="003B1611"/>
    <w:rsid w:val="003B1D48"/>
    <w:rsid w:val="003B26AA"/>
    <w:rsid w:val="003B41E4"/>
    <w:rsid w:val="003B4EAC"/>
    <w:rsid w:val="003B5A66"/>
    <w:rsid w:val="003C1C10"/>
    <w:rsid w:val="003C3812"/>
    <w:rsid w:val="003C3998"/>
    <w:rsid w:val="003C3AE1"/>
    <w:rsid w:val="003C45F6"/>
    <w:rsid w:val="003C5A6A"/>
    <w:rsid w:val="003C6C7D"/>
    <w:rsid w:val="003D1D88"/>
    <w:rsid w:val="003D366F"/>
    <w:rsid w:val="003D3BE6"/>
    <w:rsid w:val="003D4133"/>
    <w:rsid w:val="003D4D55"/>
    <w:rsid w:val="003D4F02"/>
    <w:rsid w:val="003D5D25"/>
    <w:rsid w:val="003E00F3"/>
    <w:rsid w:val="003E0308"/>
    <w:rsid w:val="003E2DC3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4A82"/>
    <w:rsid w:val="00406065"/>
    <w:rsid w:val="0040660F"/>
    <w:rsid w:val="00406F5B"/>
    <w:rsid w:val="004110C7"/>
    <w:rsid w:val="0041262D"/>
    <w:rsid w:val="00412E52"/>
    <w:rsid w:val="00412EE7"/>
    <w:rsid w:val="004146E0"/>
    <w:rsid w:val="00415CFD"/>
    <w:rsid w:val="00415FFC"/>
    <w:rsid w:val="00416AB8"/>
    <w:rsid w:val="00416BFC"/>
    <w:rsid w:val="004201B9"/>
    <w:rsid w:val="0042074F"/>
    <w:rsid w:val="004232A9"/>
    <w:rsid w:val="00423F8C"/>
    <w:rsid w:val="00423FBA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6D1"/>
    <w:rsid w:val="00434B5E"/>
    <w:rsid w:val="00434CCF"/>
    <w:rsid w:val="00435A4E"/>
    <w:rsid w:val="00435AC0"/>
    <w:rsid w:val="00436D15"/>
    <w:rsid w:val="00441ACA"/>
    <w:rsid w:val="004421AC"/>
    <w:rsid w:val="004432B0"/>
    <w:rsid w:val="00444076"/>
    <w:rsid w:val="004444A2"/>
    <w:rsid w:val="00444BE4"/>
    <w:rsid w:val="00445151"/>
    <w:rsid w:val="00445660"/>
    <w:rsid w:val="00446432"/>
    <w:rsid w:val="00450AE3"/>
    <w:rsid w:val="00451F61"/>
    <w:rsid w:val="0045240E"/>
    <w:rsid w:val="00455430"/>
    <w:rsid w:val="004558F3"/>
    <w:rsid w:val="0045596F"/>
    <w:rsid w:val="00456427"/>
    <w:rsid w:val="004573DA"/>
    <w:rsid w:val="004578E7"/>
    <w:rsid w:val="0046089D"/>
    <w:rsid w:val="00460BB5"/>
    <w:rsid w:val="00460E7D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76D58"/>
    <w:rsid w:val="00482D56"/>
    <w:rsid w:val="004840FE"/>
    <w:rsid w:val="00484F00"/>
    <w:rsid w:val="0048536F"/>
    <w:rsid w:val="00485767"/>
    <w:rsid w:val="00490F4F"/>
    <w:rsid w:val="004916E4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4510"/>
    <w:rsid w:val="004A5A94"/>
    <w:rsid w:val="004A6570"/>
    <w:rsid w:val="004B10FB"/>
    <w:rsid w:val="004B189A"/>
    <w:rsid w:val="004B2489"/>
    <w:rsid w:val="004B2E70"/>
    <w:rsid w:val="004B310D"/>
    <w:rsid w:val="004B546B"/>
    <w:rsid w:val="004B562C"/>
    <w:rsid w:val="004B5933"/>
    <w:rsid w:val="004B7AF1"/>
    <w:rsid w:val="004C0A5B"/>
    <w:rsid w:val="004C266B"/>
    <w:rsid w:val="004C3EF8"/>
    <w:rsid w:val="004C4371"/>
    <w:rsid w:val="004C4DC5"/>
    <w:rsid w:val="004C52AD"/>
    <w:rsid w:val="004D129F"/>
    <w:rsid w:val="004D1404"/>
    <w:rsid w:val="004D2FC5"/>
    <w:rsid w:val="004D401B"/>
    <w:rsid w:val="004D4740"/>
    <w:rsid w:val="004D4824"/>
    <w:rsid w:val="004D4CB5"/>
    <w:rsid w:val="004D52D4"/>
    <w:rsid w:val="004D66F2"/>
    <w:rsid w:val="004E3685"/>
    <w:rsid w:val="004E4344"/>
    <w:rsid w:val="004E46B3"/>
    <w:rsid w:val="004E4D2F"/>
    <w:rsid w:val="004E5F38"/>
    <w:rsid w:val="004E638F"/>
    <w:rsid w:val="004E7E91"/>
    <w:rsid w:val="004F0202"/>
    <w:rsid w:val="004F0F71"/>
    <w:rsid w:val="004F2595"/>
    <w:rsid w:val="004F2A06"/>
    <w:rsid w:val="004F3EDC"/>
    <w:rsid w:val="004F4266"/>
    <w:rsid w:val="004F6692"/>
    <w:rsid w:val="004F7AE4"/>
    <w:rsid w:val="0050051F"/>
    <w:rsid w:val="00500703"/>
    <w:rsid w:val="00500AC2"/>
    <w:rsid w:val="00501F04"/>
    <w:rsid w:val="005022A6"/>
    <w:rsid w:val="00502C90"/>
    <w:rsid w:val="00503394"/>
    <w:rsid w:val="005035F3"/>
    <w:rsid w:val="00505135"/>
    <w:rsid w:val="005058F3"/>
    <w:rsid w:val="00505908"/>
    <w:rsid w:val="00507BB2"/>
    <w:rsid w:val="005105E1"/>
    <w:rsid w:val="00511CAF"/>
    <w:rsid w:val="005134CC"/>
    <w:rsid w:val="00513ABB"/>
    <w:rsid w:val="00513F4C"/>
    <w:rsid w:val="005143A3"/>
    <w:rsid w:val="00516ADA"/>
    <w:rsid w:val="0051788F"/>
    <w:rsid w:val="0052028D"/>
    <w:rsid w:val="00522617"/>
    <w:rsid w:val="00522712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4500"/>
    <w:rsid w:val="00564A28"/>
    <w:rsid w:val="00565625"/>
    <w:rsid w:val="00566FFD"/>
    <w:rsid w:val="005670BF"/>
    <w:rsid w:val="00570B51"/>
    <w:rsid w:val="00571BE3"/>
    <w:rsid w:val="00571D5C"/>
    <w:rsid w:val="00571E1B"/>
    <w:rsid w:val="005731F6"/>
    <w:rsid w:val="0057419B"/>
    <w:rsid w:val="005750C2"/>
    <w:rsid w:val="00575111"/>
    <w:rsid w:val="005752D4"/>
    <w:rsid w:val="00575DB4"/>
    <w:rsid w:val="005760A4"/>
    <w:rsid w:val="00577438"/>
    <w:rsid w:val="0058055B"/>
    <w:rsid w:val="005827C9"/>
    <w:rsid w:val="005844BB"/>
    <w:rsid w:val="00584B4E"/>
    <w:rsid w:val="00586605"/>
    <w:rsid w:val="005869D7"/>
    <w:rsid w:val="0058761E"/>
    <w:rsid w:val="00590BF3"/>
    <w:rsid w:val="005916C0"/>
    <w:rsid w:val="0059195A"/>
    <w:rsid w:val="00594426"/>
    <w:rsid w:val="00594EAD"/>
    <w:rsid w:val="005957E4"/>
    <w:rsid w:val="00595814"/>
    <w:rsid w:val="005A0C7F"/>
    <w:rsid w:val="005A198A"/>
    <w:rsid w:val="005A34EF"/>
    <w:rsid w:val="005A4461"/>
    <w:rsid w:val="005A49FC"/>
    <w:rsid w:val="005A4D83"/>
    <w:rsid w:val="005A53A8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837"/>
    <w:rsid w:val="005B65BC"/>
    <w:rsid w:val="005B790C"/>
    <w:rsid w:val="005C1D62"/>
    <w:rsid w:val="005C1DEC"/>
    <w:rsid w:val="005C2046"/>
    <w:rsid w:val="005C4820"/>
    <w:rsid w:val="005D0F64"/>
    <w:rsid w:val="005D1C2A"/>
    <w:rsid w:val="005D23EC"/>
    <w:rsid w:val="005D2417"/>
    <w:rsid w:val="005D319C"/>
    <w:rsid w:val="005D39F7"/>
    <w:rsid w:val="005D3EF4"/>
    <w:rsid w:val="005D4E5B"/>
    <w:rsid w:val="005D4E8F"/>
    <w:rsid w:val="005D5408"/>
    <w:rsid w:val="005D6EB5"/>
    <w:rsid w:val="005D7C25"/>
    <w:rsid w:val="005E00E9"/>
    <w:rsid w:val="005E01B2"/>
    <w:rsid w:val="005E0E41"/>
    <w:rsid w:val="005E1195"/>
    <w:rsid w:val="005E1398"/>
    <w:rsid w:val="005E1F90"/>
    <w:rsid w:val="005E2C2C"/>
    <w:rsid w:val="005E32C2"/>
    <w:rsid w:val="005E4C90"/>
    <w:rsid w:val="005E4D48"/>
    <w:rsid w:val="005E6D22"/>
    <w:rsid w:val="005E7E0E"/>
    <w:rsid w:val="005F28C8"/>
    <w:rsid w:val="005F2A27"/>
    <w:rsid w:val="005F2EF1"/>
    <w:rsid w:val="005F3DED"/>
    <w:rsid w:val="005F542C"/>
    <w:rsid w:val="005F79CB"/>
    <w:rsid w:val="00600648"/>
    <w:rsid w:val="0060089C"/>
    <w:rsid w:val="00601552"/>
    <w:rsid w:val="00602948"/>
    <w:rsid w:val="00602DE2"/>
    <w:rsid w:val="00603E3A"/>
    <w:rsid w:val="006044B2"/>
    <w:rsid w:val="00606182"/>
    <w:rsid w:val="0060787C"/>
    <w:rsid w:val="00607B4E"/>
    <w:rsid w:val="00611540"/>
    <w:rsid w:val="006121AC"/>
    <w:rsid w:val="00612315"/>
    <w:rsid w:val="006129AD"/>
    <w:rsid w:val="006132BE"/>
    <w:rsid w:val="00613E46"/>
    <w:rsid w:val="0061430F"/>
    <w:rsid w:val="00614682"/>
    <w:rsid w:val="00617237"/>
    <w:rsid w:val="006173A1"/>
    <w:rsid w:val="00617C8D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E05"/>
    <w:rsid w:val="006365E1"/>
    <w:rsid w:val="006367AE"/>
    <w:rsid w:val="006368B2"/>
    <w:rsid w:val="00636F9B"/>
    <w:rsid w:val="00637CD0"/>
    <w:rsid w:val="00637F28"/>
    <w:rsid w:val="00640056"/>
    <w:rsid w:val="006406FD"/>
    <w:rsid w:val="00640C5B"/>
    <w:rsid w:val="00641E9E"/>
    <w:rsid w:val="00643D96"/>
    <w:rsid w:val="00645126"/>
    <w:rsid w:val="00645559"/>
    <w:rsid w:val="00645805"/>
    <w:rsid w:val="0064642B"/>
    <w:rsid w:val="00647EA2"/>
    <w:rsid w:val="00647F98"/>
    <w:rsid w:val="00650BA5"/>
    <w:rsid w:val="0065137C"/>
    <w:rsid w:val="006516B0"/>
    <w:rsid w:val="00652322"/>
    <w:rsid w:val="00653DD3"/>
    <w:rsid w:val="00654AB5"/>
    <w:rsid w:val="006561C2"/>
    <w:rsid w:val="00660B77"/>
    <w:rsid w:val="00662063"/>
    <w:rsid w:val="00662C34"/>
    <w:rsid w:val="006637AE"/>
    <w:rsid w:val="0066405F"/>
    <w:rsid w:val="006656BA"/>
    <w:rsid w:val="006673E0"/>
    <w:rsid w:val="00667A07"/>
    <w:rsid w:val="0067060D"/>
    <w:rsid w:val="00670E10"/>
    <w:rsid w:val="006717BD"/>
    <w:rsid w:val="00674982"/>
    <w:rsid w:val="006750BF"/>
    <w:rsid w:val="006754C9"/>
    <w:rsid w:val="00675CD8"/>
    <w:rsid w:val="006772CB"/>
    <w:rsid w:val="00682005"/>
    <w:rsid w:val="00682159"/>
    <w:rsid w:val="006828FA"/>
    <w:rsid w:val="00683E79"/>
    <w:rsid w:val="006868AA"/>
    <w:rsid w:val="00686ECC"/>
    <w:rsid w:val="006873B8"/>
    <w:rsid w:val="006875F1"/>
    <w:rsid w:val="00687D39"/>
    <w:rsid w:val="006903A1"/>
    <w:rsid w:val="006904E1"/>
    <w:rsid w:val="0069652F"/>
    <w:rsid w:val="00697060"/>
    <w:rsid w:val="006A043E"/>
    <w:rsid w:val="006A0922"/>
    <w:rsid w:val="006A219A"/>
    <w:rsid w:val="006A2216"/>
    <w:rsid w:val="006A26A8"/>
    <w:rsid w:val="006A3B39"/>
    <w:rsid w:val="006A5587"/>
    <w:rsid w:val="006B0FA2"/>
    <w:rsid w:val="006B2424"/>
    <w:rsid w:val="006B251D"/>
    <w:rsid w:val="006B285A"/>
    <w:rsid w:val="006B2DEC"/>
    <w:rsid w:val="006B3555"/>
    <w:rsid w:val="006B3890"/>
    <w:rsid w:val="006B399E"/>
    <w:rsid w:val="006B3FB2"/>
    <w:rsid w:val="006B44C3"/>
    <w:rsid w:val="006B5039"/>
    <w:rsid w:val="006B5504"/>
    <w:rsid w:val="006B5D5E"/>
    <w:rsid w:val="006B6167"/>
    <w:rsid w:val="006B6B16"/>
    <w:rsid w:val="006B6D24"/>
    <w:rsid w:val="006B7523"/>
    <w:rsid w:val="006B7AEC"/>
    <w:rsid w:val="006C0DEA"/>
    <w:rsid w:val="006C13AD"/>
    <w:rsid w:val="006C149A"/>
    <w:rsid w:val="006C1BAD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033"/>
    <w:rsid w:val="006D231B"/>
    <w:rsid w:val="006D493D"/>
    <w:rsid w:val="006E13C5"/>
    <w:rsid w:val="006E2889"/>
    <w:rsid w:val="006E3DA3"/>
    <w:rsid w:val="006E3FC6"/>
    <w:rsid w:val="006E4417"/>
    <w:rsid w:val="006E494B"/>
    <w:rsid w:val="006E4C63"/>
    <w:rsid w:val="006E4E4C"/>
    <w:rsid w:val="006E796D"/>
    <w:rsid w:val="006E7FDA"/>
    <w:rsid w:val="006F00D7"/>
    <w:rsid w:val="006F053E"/>
    <w:rsid w:val="006F126C"/>
    <w:rsid w:val="006F3445"/>
    <w:rsid w:val="006F3D56"/>
    <w:rsid w:val="006F4784"/>
    <w:rsid w:val="006F48B7"/>
    <w:rsid w:val="006F4CDA"/>
    <w:rsid w:val="006F4ED0"/>
    <w:rsid w:val="006F7A74"/>
    <w:rsid w:val="00700461"/>
    <w:rsid w:val="00701AA1"/>
    <w:rsid w:val="00701D75"/>
    <w:rsid w:val="007032E8"/>
    <w:rsid w:val="00704AA8"/>
    <w:rsid w:val="00705205"/>
    <w:rsid w:val="00705B0D"/>
    <w:rsid w:val="00705C0B"/>
    <w:rsid w:val="00705F27"/>
    <w:rsid w:val="00706B27"/>
    <w:rsid w:val="0071013D"/>
    <w:rsid w:val="00711E40"/>
    <w:rsid w:val="00712FE7"/>
    <w:rsid w:val="007147B3"/>
    <w:rsid w:val="007148D2"/>
    <w:rsid w:val="00714B71"/>
    <w:rsid w:val="007152A9"/>
    <w:rsid w:val="007171EA"/>
    <w:rsid w:val="00721350"/>
    <w:rsid w:val="00722823"/>
    <w:rsid w:val="0072293F"/>
    <w:rsid w:val="00722D0D"/>
    <w:rsid w:val="00722D38"/>
    <w:rsid w:val="00724866"/>
    <w:rsid w:val="00725B6B"/>
    <w:rsid w:val="0072666E"/>
    <w:rsid w:val="007266E2"/>
    <w:rsid w:val="0073045F"/>
    <w:rsid w:val="00730B3A"/>
    <w:rsid w:val="00733A7D"/>
    <w:rsid w:val="00733D9D"/>
    <w:rsid w:val="00734358"/>
    <w:rsid w:val="0073457B"/>
    <w:rsid w:val="00735D3F"/>
    <w:rsid w:val="00735D7E"/>
    <w:rsid w:val="0074046A"/>
    <w:rsid w:val="0074060D"/>
    <w:rsid w:val="00740D8B"/>
    <w:rsid w:val="00741A67"/>
    <w:rsid w:val="0074233F"/>
    <w:rsid w:val="007436E4"/>
    <w:rsid w:val="00746861"/>
    <w:rsid w:val="00746B51"/>
    <w:rsid w:val="0074719B"/>
    <w:rsid w:val="00747D8E"/>
    <w:rsid w:val="007500F9"/>
    <w:rsid w:val="0075315B"/>
    <w:rsid w:val="0075356F"/>
    <w:rsid w:val="00753EC9"/>
    <w:rsid w:val="007554B5"/>
    <w:rsid w:val="007601F6"/>
    <w:rsid w:val="00760F75"/>
    <w:rsid w:val="00761299"/>
    <w:rsid w:val="00761408"/>
    <w:rsid w:val="007627F2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70084"/>
    <w:rsid w:val="00770B24"/>
    <w:rsid w:val="00771AF5"/>
    <w:rsid w:val="0077226C"/>
    <w:rsid w:val="007723F8"/>
    <w:rsid w:val="0077322C"/>
    <w:rsid w:val="007770CC"/>
    <w:rsid w:val="00777A2E"/>
    <w:rsid w:val="00780985"/>
    <w:rsid w:val="00780E5D"/>
    <w:rsid w:val="0078122A"/>
    <w:rsid w:val="00782925"/>
    <w:rsid w:val="00783EC4"/>
    <w:rsid w:val="00784584"/>
    <w:rsid w:val="007853E2"/>
    <w:rsid w:val="00787ACB"/>
    <w:rsid w:val="007900F9"/>
    <w:rsid w:val="00792AC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33FD"/>
    <w:rsid w:val="007A4FA0"/>
    <w:rsid w:val="007A53C7"/>
    <w:rsid w:val="007A552B"/>
    <w:rsid w:val="007A55D7"/>
    <w:rsid w:val="007A668A"/>
    <w:rsid w:val="007A6A06"/>
    <w:rsid w:val="007B1F8A"/>
    <w:rsid w:val="007B4300"/>
    <w:rsid w:val="007B497D"/>
    <w:rsid w:val="007B4F31"/>
    <w:rsid w:val="007B5EBD"/>
    <w:rsid w:val="007B7574"/>
    <w:rsid w:val="007C01E8"/>
    <w:rsid w:val="007C10DA"/>
    <w:rsid w:val="007C14A7"/>
    <w:rsid w:val="007C1A35"/>
    <w:rsid w:val="007C27A9"/>
    <w:rsid w:val="007C31A0"/>
    <w:rsid w:val="007C3F0B"/>
    <w:rsid w:val="007C3FBF"/>
    <w:rsid w:val="007C41A1"/>
    <w:rsid w:val="007C47FC"/>
    <w:rsid w:val="007C5E03"/>
    <w:rsid w:val="007C617B"/>
    <w:rsid w:val="007C6DE3"/>
    <w:rsid w:val="007D0934"/>
    <w:rsid w:val="007D1894"/>
    <w:rsid w:val="007D1D5D"/>
    <w:rsid w:val="007D2350"/>
    <w:rsid w:val="007D2B2E"/>
    <w:rsid w:val="007D2CEC"/>
    <w:rsid w:val="007D2E48"/>
    <w:rsid w:val="007D38CB"/>
    <w:rsid w:val="007D4E40"/>
    <w:rsid w:val="007D54F4"/>
    <w:rsid w:val="007D62CE"/>
    <w:rsid w:val="007D7D33"/>
    <w:rsid w:val="007E30FA"/>
    <w:rsid w:val="007E4569"/>
    <w:rsid w:val="007E4E5E"/>
    <w:rsid w:val="007E6E7F"/>
    <w:rsid w:val="007F0F95"/>
    <w:rsid w:val="007F150C"/>
    <w:rsid w:val="007F2CA0"/>
    <w:rsid w:val="007F4476"/>
    <w:rsid w:val="007F5423"/>
    <w:rsid w:val="007F5697"/>
    <w:rsid w:val="007F617F"/>
    <w:rsid w:val="007F74E4"/>
    <w:rsid w:val="008013FD"/>
    <w:rsid w:val="00801690"/>
    <w:rsid w:val="00801A78"/>
    <w:rsid w:val="008027A0"/>
    <w:rsid w:val="00803114"/>
    <w:rsid w:val="0080396D"/>
    <w:rsid w:val="00803F0F"/>
    <w:rsid w:val="00803FD5"/>
    <w:rsid w:val="00804A12"/>
    <w:rsid w:val="00811F7C"/>
    <w:rsid w:val="00812186"/>
    <w:rsid w:val="00812F66"/>
    <w:rsid w:val="0081317D"/>
    <w:rsid w:val="00813943"/>
    <w:rsid w:val="00813A57"/>
    <w:rsid w:val="00815D22"/>
    <w:rsid w:val="00816908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4E9D"/>
    <w:rsid w:val="00845343"/>
    <w:rsid w:val="0084559C"/>
    <w:rsid w:val="00845903"/>
    <w:rsid w:val="008459C0"/>
    <w:rsid w:val="00845F81"/>
    <w:rsid w:val="00846746"/>
    <w:rsid w:val="00846960"/>
    <w:rsid w:val="008475CF"/>
    <w:rsid w:val="00847A8A"/>
    <w:rsid w:val="008513C1"/>
    <w:rsid w:val="00851CFA"/>
    <w:rsid w:val="00852AF6"/>
    <w:rsid w:val="00854B6D"/>
    <w:rsid w:val="0086016A"/>
    <w:rsid w:val="008602DA"/>
    <w:rsid w:val="00860EAA"/>
    <w:rsid w:val="00861168"/>
    <w:rsid w:val="008611E2"/>
    <w:rsid w:val="00861861"/>
    <w:rsid w:val="00861862"/>
    <w:rsid w:val="00861FCC"/>
    <w:rsid w:val="008625BE"/>
    <w:rsid w:val="00865A38"/>
    <w:rsid w:val="0086683C"/>
    <w:rsid w:val="00867B5A"/>
    <w:rsid w:val="00870140"/>
    <w:rsid w:val="0087034F"/>
    <w:rsid w:val="008718B8"/>
    <w:rsid w:val="00875EB5"/>
    <w:rsid w:val="0087622F"/>
    <w:rsid w:val="0087648B"/>
    <w:rsid w:val="008774B1"/>
    <w:rsid w:val="008801B6"/>
    <w:rsid w:val="00880538"/>
    <w:rsid w:val="00883C1C"/>
    <w:rsid w:val="0088417D"/>
    <w:rsid w:val="008841A9"/>
    <w:rsid w:val="008867FA"/>
    <w:rsid w:val="00886B74"/>
    <w:rsid w:val="008910EC"/>
    <w:rsid w:val="00892DDF"/>
    <w:rsid w:val="0089446E"/>
    <w:rsid w:val="00894A49"/>
    <w:rsid w:val="008959D7"/>
    <w:rsid w:val="00896FD1"/>
    <w:rsid w:val="008A007C"/>
    <w:rsid w:val="008A00C7"/>
    <w:rsid w:val="008A0E0E"/>
    <w:rsid w:val="008A1D55"/>
    <w:rsid w:val="008A2C8A"/>
    <w:rsid w:val="008A3150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508"/>
    <w:rsid w:val="008B46E8"/>
    <w:rsid w:val="008B5361"/>
    <w:rsid w:val="008B59E6"/>
    <w:rsid w:val="008B5D13"/>
    <w:rsid w:val="008B6E8A"/>
    <w:rsid w:val="008B7E9C"/>
    <w:rsid w:val="008C1BF1"/>
    <w:rsid w:val="008C3693"/>
    <w:rsid w:val="008C4387"/>
    <w:rsid w:val="008C4F8E"/>
    <w:rsid w:val="008C67A7"/>
    <w:rsid w:val="008C78B3"/>
    <w:rsid w:val="008D0008"/>
    <w:rsid w:val="008D0738"/>
    <w:rsid w:val="008D12F5"/>
    <w:rsid w:val="008D1A53"/>
    <w:rsid w:val="008D1FC7"/>
    <w:rsid w:val="008D54B5"/>
    <w:rsid w:val="008D7AE0"/>
    <w:rsid w:val="008D7F92"/>
    <w:rsid w:val="008E04FB"/>
    <w:rsid w:val="008E0A7C"/>
    <w:rsid w:val="008E0DBC"/>
    <w:rsid w:val="008E323F"/>
    <w:rsid w:val="008E3294"/>
    <w:rsid w:val="008E4866"/>
    <w:rsid w:val="008E54CF"/>
    <w:rsid w:val="008E5E86"/>
    <w:rsid w:val="008E6103"/>
    <w:rsid w:val="008F0A7A"/>
    <w:rsid w:val="008F1001"/>
    <w:rsid w:val="008F158E"/>
    <w:rsid w:val="008F425A"/>
    <w:rsid w:val="008F4295"/>
    <w:rsid w:val="008F6038"/>
    <w:rsid w:val="00901020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263F"/>
    <w:rsid w:val="009129D6"/>
    <w:rsid w:val="00913376"/>
    <w:rsid w:val="00913525"/>
    <w:rsid w:val="009138F1"/>
    <w:rsid w:val="009143E5"/>
    <w:rsid w:val="009171F5"/>
    <w:rsid w:val="009173CF"/>
    <w:rsid w:val="00917626"/>
    <w:rsid w:val="00917D65"/>
    <w:rsid w:val="00921EA5"/>
    <w:rsid w:val="00922FE6"/>
    <w:rsid w:val="00923131"/>
    <w:rsid w:val="00924084"/>
    <w:rsid w:val="009243A7"/>
    <w:rsid w:val="009244B7"/>
    <w:rsid w:val="00924FE4"/>
    <w:rsid w:val="00925201"/>
    <w:rsid w:val="00926658"/>
    <w:rsid w:val="009269BF"/>
    <w:rsid w:val="00926EC3"/>
    <w:rsid w:val="0092738A"/>
    <w:rsid w:val="00931B6A"/>
    <w:rsid w:val="00933A9C"/>
    <w:rsid w:val="00934103"/>
    <w:rsid w:val="009350FA"/>
    <w:rsid w:val="009359E6"/>
    <w:rsid w:val="00935B69"/>
    <w:rsid w:val="00936078"/>
    <w:rsid w:val="0093625A"/>
    <w:rsid w:val="009368BC"/>
    <w:rsid w:val="00937856"/>
    <w:rsid w:val="00940122"/>
    <w:rsid w:val="0094171A"/>
    <w:rsid w:val="00941D62"/>
    <w:rsid w:val="00942C3C"/>
    <w:rsid w:val="00943E3A"/>
    <w:rsid w:val="00944068"/>
    <w:rsid w:val="009447F2"/>
    <w:rsid w:val="00944CA9"/>
    <w:rsid w:val="009454CE"/>
    <w:rsid w:val="00945E05"/>
    <w:rsid w:val="00951BF2"/>
    <w:rsid w:val="00953AEF"/>
    <w:rsid w:val="00953D5E"/>
    <w:rsid w:val="00953FFD"/>
    <w:rsid w:val="009557BE"/>
    <w:rsid w:val="0095625D"/>
    <w:rsid w:val="00960E9D"/>
    <w:rsid w:val="00961805"/>
    <w:rsid w:val="00964B3A"/>
    <w:rsid w:val="00964BC8"/>
    <w:rsid w:val="00965AF9"/>
    <w:rsid w:val="0096796F"/>
    <w:rsid w:val="00967DB1"/>
    <w:rsid w:val="00970481"/>
    <w:rsid w:val="00973E06"/>
    <w:rsid w:val="00975078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0371"/>
    <w:rsid w:val="00992E34"/>
    <w:rsid w:val="00995A59"/>
    <w:rsid w:val="00997293"/>
    <w:rsid w:val="009A082A"/>
    <w:rsid w:val="009A1F07"/>
    <w:rsid w:val="009A2FA6"/>
    <w:rsid w:val="009A44E3"/>
    <w:rsid w:val="009A4DCA"/>
    <w:rsid w:val="009A503E"/>
    <w:rsid w:val="009A5103"/>
    <w:rsid w:val="009A682D"/>
    <w:rsid w:val="009A753C"/>
    <w:rsid w:val="009B000C"/>
    <w:rsid w:val="009B03A7"/>
    <w:rsid w:val="009B0780"/>
    <w:rsid w:val="009B42DD"/>
    <w:rsid w:val="009B5670"/>
    <w:rsid w:val="009B6986"/>
    <w:rsid w:val="009B7113"/>
    <w:rsid w:val="009C5EAA"/>
    <w:rsid w:val="009C7E89"/>
    <w:rsid w:val="009D0370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452"/>
    <w:rsid w:val="009E1A36"/>
    <w:rsid w:val="009E2F5B"/>
    <w:rsid w:val="009E2F78"/>
    <w:rsid w:val="009E370A"/>
    <w:rsid w:val="009E3A3E"/>
    <w:rsid w:val="009E3CF7"/>
    <w:rsid w:val="009E3EF5"/>
    <w:rsid w:val="009E6277"/>
    <w:rsid w:val="009E6B22"/>
    <w:rsid w:val="009F0635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6176"/>
    <w:rsid w:val="00A0630D"/>
    <w:rsid w:val="00A06AEA"/>
    <w:rsid w:val="00A10435"/>
    <w:rsid w:val="00A10C83"/>
    <w:rsid w:val="00A111C3"/>
    <w:rsid w:val="00A11895"/>
    <w:rsid w:val="00A140A0"/>
    <w:rsid w:val="00A142D4"/>
    <w:rsid w:val="00A16693"/>
    <w:rsid w:val="00A20B9C"/>
    <w:rsid w:val="00A20C33"/>
    <w:rsid w:val="00A228FC"/>
    <w:rsid w:val="00A246C5"/>
    <w:rsid w:val="00A25699"/>
    <w:rsid w:val="00A271E6"/>
    <w:rsid w:val="00A27906"/>
    <w:rsid w:val="00A27CCC"/>
    <w:rsid w:val="00A30F80"/>
    <w:rsid w:val="00A3106B"/>
    <w:rsid w:val="00A32103"/>
    <w:rsid w:val="00A32E10"/>
    <w:rsid w:val="00A344D4"/>
    <w:rsid w:val="00A344DC"/>
    <w:rsid w:val="00A37633"/>
    <w:rsid w:val="00A37DE6"/>
    <w:rsid w:val="00A4026C"/>
    <w:rsid w:val="00A404E4"/>
    <w:rsid w:val="00A41D5D"/>
    <w:rsid w:val="00A41FC2"/>
    <w:rsid w:val="00A42CB9"/>
    <w:rsid w:val="00A437DD"/>
    <w:rsid w:val="00A43AB8"/>
    <w:rsid w:val="00A44CFC"/>
    <w:rsid w:val="00A462C9"/>
    <w:rsid w:val="00A469B8"/>
    <w:rsid w:val="00A46A86"/>
    <w:rsid w:val="00A50158"/>
    <w:rsid w:val="00A5040F"/>
    <w:rsid w:val="00A52A2C"/>
    <w:rsid w:val="00A5343A"/>
    <w:rsid w:val="00A534F9"/>
    <w:rsid w:val="00A55421"/>
    <w:rsid w:val="00A55FA2"/>
    <w:rsid w:val="00A604E0"/>
    <w:rsid w:val="00A6112D"/>
    <w:rsid w:val="00A61635"/>
    <w:rsid w:val="00A63E21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73C"/>
    <w:rsid w:val="00A76905"/>
    <w:rsid w:val="00A7705C"/>
    <w:rsid w:val="00A77511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08C"/>
    <w:rsid w:val="00AA08FE"/>
    <w:rsid w:val="00AA0D43"/>
    <w:rsid w:val="00AA401B"/>
    <w:rsid w:val="00AA45F8"/>
    <w:rsid w:val="00AA46D7"/>
    <w:rsid w:val="00AA57AB"/>
    <w:rsid w:val="00AB0AE7"/>
    <w:rsid w:val="00AB0B76"/>
    <w:rsid w:val="00AB1C81"/>
    <w:rsid w:val="00AB27AA"/>
    <w:rsid w:val="00AB2F7E"/>
    <w:rsid w:val="00AB59E6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621"/>
    <w:rsid w:val="00AD0D2D"/>
    <w:rsid w:val="00AD28A2"/>
    <w:rsid w:val="00AD2E65"/>
    <w:rsid w:val="00AD3323"/>
    <w:rsid w:val="00AD3812"/>
    <w:rsid w:val="00AD3AFB"/>
    <w:rsid w:val="00AD3BDA"/>
    <w:rsid w:val="00AD48D6"/>
    <w:rsid w:val="00AD4E82"/>
    <w:rsid w:val="00AD5546"/>
    <w:rsid w:val="00AD59C4"/>
    <w:rsid w:val="00AD5D53"/>
    <w:rsid w:val="00AD5F3B"/>
    <w:rsid w:val="00AD6317"/>
    <w:rsid w:val="00AD7635"/>
    <w:rsid w:val="00AE03AC"/>
    <w:rsid w:val="00AE35DA"/>
    <w:rsid w:val="00AE3C2F"/>
    <w:rsid w:val="00AF0832"/>
    <w:rsid w:val="00AF0AEB"/>
    <w:rsid w:val="00AF478D"/>
    <w:rsid w:val="00AF4D47"/>
    <w:rsid w:val="00AF54C8"/>
    <w:rsid w:val="00AF6658"/>
    <w:rsid w:val="00AF6844"/>
    <w:rsid w:val="00AF6A3F"/>
    <w:rsid w:val="00AF6CC5"/>
    <w:rsid w:val="00AF7A91"/>
    <w:rsid w:val="00B00C6F"/>
    <w:rsid w:val="00B03FD7"/>
    <w:rsid w:val="00B056EE"/>
    <w:rsid w:val="00B05722"/>
    <w:rsid w:val="00B05C0B"/>
    <w:rsid w:val="00B05C4C"/>
    <w:rsid w:val="00B06E56"/>
    <w:rsid w:val="00B1130A"/>
    <w:rsid w:val="00B1273E"/>
    <w:rsid w:val="00B12FA0"/>
    <w:rsid w:val="00B13FC9"/>
    <w:rsid w:val="00B1442D"/>
    <w:rsid w:val="00B14811"/>
    <w:rsid w:val="00B14A84"/>
    <w:rsid w:val="00B14E4C"/>
    <w:rsid w:val="00B15B48"/>
    <w:rsid w:val="00B16062"/>
    <w:rsid w:val="00B16B84"/>
    <w:rsid w:val="00B17078"/>
    <w:rsid w:val="00B203E8"/>
    <w:rsid w:val="00B2073C"/>
    <w:rsid w:val="00B22303"/>
    <w:rsid w:val="00B22D1F"/>
    <w:rsid w:val="00B22FB3"/>
    <w:rsid w:val="00B23B82"/>
    <w:rsid w:val="00B23D66"/>
    <w:rsid w:val="00B25443"/>
    <w:rsid w:val="00B254E9"/>
    <w:rsid w:val="00B25C26"/>
    <w:rsid w:val="00B26A86"/>
    <w:rsid w:val="00B26CEB"/>
    <w:rsid w:val="00B27513"/>
    <w:rsid w:val="00B324F9"/>
    <w:rsid w:val="00B32738"/>
    <w:rsid w:val="00B32B80"/>
    <w:rsid w:val="00B32DDC"/>
    <w:rsid w:val="00B3319C"/>
    <w:rsid w:val="00B35143"/>
    <w:rsid w:val="00B35ED0"/>
    <w:rsid w:val="00B36109"/>
    <w:rsid w:val="00B36738"/>
    <w:rsid w:val="00B41005"/>
    <w:rsid w:val="00B41A24"/>
    <w:rsid w:val="00B44445"/>
    <w:rsid w:val="00B4516D"/>
    <w:rsid w:val="00B45680"/>
    <w:rsid w:val="00B460D4"/>
    <w:rsid w:val="00B46F96"/>
    <w:rsid w:val="00B508CD"/>
    <w:rsid w:val="00B5187C"/>
    <w:rsid w:val="00B51E65"/>
    <w:rsid w:val="00B526B4"/>
    <w:rsid w:val="00B52B79"/>
    <w:rsid w:val="00B53237"/>
    <w:rsid w:val="00B54E80"/>
    <w:rsid w:val="00B55373"/>
    <w:rsid w:val="00B55FE6"/>
    <w:rsid w:val="00B602DE"/>
    <w:rsid w:val="00B60A90"/>
    <w:rsid w:val="00B61491"/>
    <w:rsid w:val="00B6166B"/>
    <w:rsid w:val="00B61CB5"/>
    <w:rsid w:val="00B622E5"/>
    <w:rsid w:val="00B629B2"/>
    <w:rsid w:val="00B65688"/>
    <w:rsid w:val="00B67323"/>
    <w:rsid w:val="00B67C24"/>
    <w:rsid w:val="00B707B9"/>
    <w:rsid w:val="00B71E31"/>
    <w:rsid w:val="00B71FD6"/>
    <w:rsid w:val="00B7346E"/>
    <w:rsid w:val="00B7483C"/>
    <w:rsid w:val="00B74DA9"/>
    <w:rsid w:val="00B77788"/>
    <w:rsid w:val="00B80020"/>
    <w:rsid w:val="00B81371"/>
    <w:rsid w:val="00B82E32"/>
    <w:rsid w:val="00B85B88"/>
    <w:rsid w:val="00B86FE0"/>
    <w:rsid w:val="00B9055C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4A7"/>
    <w:rsid w:val="00BA570C"/>
    <w:rsid w:val="00BA6487"/>
    <w:rsid w:val="00BA702A"/>
    <w:rsid w:val="00BB03F6"/>
    <w:rsid w:val="00BB1F08"/>
    <w:rsid w:val="00BB4ABA"/>
    <w:rsid w:val="00BB59F6"/>
    <w:rsid w:val="00BB5BAA"/>
    <w:rsid w:val="00BB650D"/>
    <w:rsid w:val="00BB79A5"/>
    <w:rsid w:val="00BC0151"/>
    <w:rsid w:val="00BC0695"/>
    <w:rsid w:val="00BC0B1C"/>
    <w:rsid w:val="00BC2D79"/>
    <w:rsid w:val="00BC340E"/>
    <w:rsid w:val="00BC3ADD"/>
    <w:rsid w:val="00BC3C2A"/>
    <w:rsid w:val="00BC6187"/>
    <w:rsid w:val="00BC694F"/>
    <w:rsid w:val="00BC6974"/>
    <w:rsid w:val="00BC7F74"/>
    <w:rsid w:val="00BD179D"/>
    <w:rsid w:val="00BD2C35"/>
    <w:rsid w:val="00BD4219"/>
    <w:rsid w:val="00BD5A03"/>
    <w:rsid w:val="00BD67D6"/>
    <w:rsid w:val="00BD7247"/>
    <w:rsid w:val="00BE15DE"/>
    <w:rsid w:val="00BE2DCF"/>
    <w:rsid w:val="00BE34A0"/>
    <w:rsid w:val="00BE3D20"/>
    <w:rsid w:val="00BE587E"/>
    <w:rsid w:val="00BE68E1"/>
    <w:rsid w:val="00BE6BFF"/>
    <w:rsid w:val="00BE6CDD"/>
    <w:rsid w:val="00BE70CB"/>
    <w:rsid w:val="00BF04EB"/>
    <w:rsid w:val="00BF0627"/>
    <w:rsid w:val="00BF1F56"/>
    <w:rsid w:val="00BF23DA"/>
    <w:rsid w:val="00BF3149"/>
    <w:rsid w:val="00BF4F4D"/>
    <w:rsid w:val="00BF56FE"/>
    <w:rsid w:val="00BF695D"/>
    <w:rsid w:val="00BF70E0"/>
    <w:rsid w:val="00BF7D07"/>
    <w:rsid w:val="00C01682"/>
    <w:rsid w:val="00C0219F"/>
    <w:rsid w:val="00C026A9"/>
    <w:rsid w:val="00C026CA"/>
    <w:rsid w:val="00C03140"/>
    <w:rsid w:val="00C03D9F"/>
    <w:rsid w:val="00C03F15"/>
    <w:rsid w:val="00C0451C"/>
    <w:rsid w:val="00C05729"/>
    <w:rsid w:val="00C068E4"/>
    <w:rsid w:val="00C101B5"/>
    <w:rsid w:val="00C11ACC"/>
    <w:rsid w:val="00C11B3C"/>
    <w:rsid w:val="00C12BEE"/>
    <w:rsid w:val="00C1393D"/>
    <w:rsid w:val="00C14F2B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B2"/>
    <w:rsid w:val="00C30160"/>
    <w:rsid w:val="00C30758"/>
    <w:rsid w:val="00C30EF6"/>
    <w:rsid w:val="00C31C73"/>
    <w:rsid w:val="00C32453"/>
    <w:rsid w:val="00C3388E"/>
    <w:rsid w:val="00C343F2"/>
    <w:rsid w:val="00C3498F"/>
    <w:rsid w:val="00C3504C"/>
    <w:rsid w:val="00C35643"/>
    <w:rsid w:val="00C40900"/>
    <w:rsid w:val="00C40F8A"/>
    <w:rsid w:val="00C42129"/>
    <w:rsid w:val="00C4442C"/>
    <w:rsid w:val="00C45122"/>
    <w:rsid w:val="00C4597C"/>
    <w:rsid w:val="00C462EB"/>
    <w:rsid w:val="00C4671E"/>
    <w:rsid w:val="00C469FC"/>
    <w:rsid w:val="00C47843"/>
    <w:rsid w:val="00C525C8"/>
    <w:rsid w:val="00C52779"/>
    <w:rsid w:val="00C53ABA"/>
    <w:rsid w:val="00C54D58"/>
    <w:rsid w:val="00C54D8B"/>
    <w:rsid w:val="00C54F1F"/>
    <w:rsid w:val="00C569B3"/>
    <w:rsid w:val="00C6111B"/>
    <w:rsid w:val="00C645A9"/>
    <w:rsid w:val="00C64B46"/>
    <w:rsid w:val="00C65F86"/>
    <w:rsid w:val="00C6737B"/>
    <w:rsid w:val="00C6771C"/>
    <w:rsid w:val="00C67B7D"/>
    <w:rsid w:val="00C70D5D"/>
    <w:rsid w:val="00C71E17"/>
    <w:rsid w:val="00C7370B"/>
    <w:rsid w:val="00C742C0"/>
    <w:rsid w:val="00C7439F"/>
    <w:rsid w:val="00C756C3"/>
    <w:rsid w:val="00C76861"/>
    <w:rsid w:val="00C76A14"/>
    <w:rsid w:val="00C7738A"/>
    <w:rsid w:val="00C80615"/>
    <w:rsid w:val="00C80CDC"/>
    <w:rsid w:val="00C815C1"/>
    <w:rsid w:val="00C81689"/>
    <w:rsid w:val="00C82A1A"/>
    <w:rsid w:val="00C83026"/>
    <w:rsid w:val="00C83CDA"/>
    <w:rsid w:val="00C8537A"/>
    <w:rsid w:val="00C859A8"/>
    <w:rsid w:val="00C8613E"/>
    <w:rsid w:val="00C87AAE"/>
    <w:rsid w:val="00C87F72"/>
    <w:rsid w:val="00C9006E"/>
    <w:rsid w:val="00C93034"/>
    <w:rsid w:val="00C9378C"/>
    <w:rsid w:val="00C94A5E"/>
    <w:rsid w:val="00C951E7"/>
    <w:rsid w:val="00C95CB6"/>
    <w:rsid w:val="00C979F3"/>
    <w:rsid w:val="00C97C19"/>
    <w:rsid w:val="00C97CB7"/>
    <w:rsid w:val="00CA239C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1097"/>
    <w:rsid w:val="00CB1291"/>
    <w:rsid w:val="00CB1440"/>
    <w:rsid w:val="00CB2B41"/>
    <w:rsid w:val="00CB39BE"/>
    <w:rsid w:val="00CB3F58"/>
    <w:rsid w:val="00CB4462"/>
    <w:rsid w:val="00CB4836"/>
    <w:rsid w:val="00CB563D"/>
    <w:rsid w:val="00CB691F"/>
    <w:rsid w:val="00CB6BED"/>
    <w:rsid w:val="00CB734D"/>
    <w:rsid w:val="00CC02F3"/>
    <w:rsid w:val="00CC091F"/>
    <w:rsid w:val="00CC144B"/>
    <w:rsid w:val="00CC20B5"/>
    <w:rsid w:val="00CC2FB4"/>
    <w:rsid w:val="00CC4959"/>
    <w:rsid w:val="00CC4B27"/>
    <w:rsid w:val="00CC6686"/>
    <w:rsid w:val="00CC714E"/>
    <w:rsid w:val="00CC71C0"/>
    <w:rsid w:val="00CC73DF"/>
    <w:rsid w:val="00CC7C88"/>
    <w:rsid w:val="00CD0197"/>
    <w:rsid w:val="00CD06DC"/>
    <w:rsid w:val="00CD101E"/>
    <w:rsid w:val="00CD24FB"/>
    <w:rsid w:val="00CD30CB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A7"/>
    <w:rsid w:val="00CF0941"/>
    <w:rsid w:val="00CF0CAD"/>
    <w:rsid w:val="00CF13B3"/>
    <w:rsid w:val="00CF1F04"/>
    <w:rsid w:val="00CF2185"/>
    <w:rsid w:val="00CF2CFF"/>
    <w:rsid w:val="00CF38AC"/>
    <w:rsid w:val="00CF3F86"/>
    <w:rsid w:val="00CF4BB2"/>
    <w:rsid w:val="00CF721E"/>
    <w:rsid w:val="00CF754F"/>
    <w:rsid w:val="00CF78C4"/>
    <w:rsid w:val="00D01035"/>
    <w:rsid w:val="00D024E3"/>
    <w:rsid w:val="00D02784"/>
    <w:rsid w:val="00D02DDC"/>
    <w:rsid w:val="00D04B1A"/>
    <w:rsid w:val="00D075AD"/>
    <w:rsid w:val="00D10281"/>
    <w:rsid w:val="00D11873"/>
    <w:rsid w:val="00D13607"/>
    <w:rsid w:val="00D13787"/>
    <w:rsid w:val="00D14626"/>
    <w:rsid w:val="00D152A5"/>
    <w:rsid w:val="00D17E49"/>
    <w:rsid w:val="00D21220"/>
    <w:rsid w:val="00D21AA1"/>
    <w:rsid w:val="00D21B1F"/>
    <w:rsid w:val="00D2217C"/>
    <w:rsid w:val="00D22194"/>
    <w:rsid w:val="00D233EB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63EA"/>
    <w:rsid w:val="00D3643B"/>
    <w:rsid w:val="00D3652C"/>
    <w:rsid w:val="00D367EB"/>
    <w:rsid w:val="00D36FC0"/>
    <w:rsid w:val="00D37D7B"/>
    <w:rsid w:val="00D411A2"/>
    <w:rsid w:val="00D41437"/>
    <w:rsid w:val="00D414E1"/>
    <w:rsid w:val="00D41ED5"/>
    <w:rsid w:val="00D42702"/>
    <w:rsid w:val="00D42B4C"/>
    <w:rsid w:val="00D42B6D"/>
    <w:rsid w:val="00D47F29"/>
    <w:rsid w:val="00D50B4F"/>
    <w:rsid w:val="00D51A6E"/>
    <w:rsid w:val="00D51DE6"/>
    <w:rsid w:val="00D52A38"/>
    <w:rsid w:val="00D52F54"/>
    <w:rsid w:val="00D53CE1"/>
    <w:rsid w:val="00D55063"/>
    <w:rsid w:val="00D552AA"/>
    <w:rsid w:val="00D55704"/>
    <w:rsid w:val="00D56E1B"/>
    <w:rsid w:val="00D573FE"/>
    <w:rsid w:val="00D5782A"/>
    <w:rsid w:val="00D61451"/>
    <w:rsid w:val="00D63D1A"/>
    <w:rsid w:val="00D649C8"/>
    <w:rsid w:val="00D6536C"/>
    <w:rsid w:val="00D668B6"/>
    <w:rsid w:val="00D66DE2"/>
    <w:rsid w:val="00D67842"/>
    <w:rsid w:val="00D70B90"/>
    <w:rsid w:val="00D71EAB"/>
    <w:rsid w:val="00D7317C"/>
    <w:rsid w:val="00D73A5E"/>
    <w:rsid w:val="00D73AC7"/>
    <w:rsid w:val="00D74454"/>
    <w:rsid w:val="00D75191"/>
    <w:rsid w:val="00D75B9E"/>
    <w:rsid w:val="00D76C7A"/>
    <w:rsid w:val="00D76EA4"/>
    <w:rsid w:val="00D7714D"/>
    <w:rsid w:val="00D80A38"/>
    <w:rsid w:val="00D80CAF"/>
    <w:rsid w:val="00D824DC"/>
    <w:rsid w:val="00D8387C"/>
    <w:rsid w:val="00D83E5E"/>
    <w:rsid w:val="00D86299"/>
    <w:rsid w:val="00D932D8"/>
    <w:rsid w:val="00D955A7"/>
    <w:rsid w:val="00D96F0B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5401"/>
    <w:rsid w:val="00DB626B"/>
    <w:rsid w:val="00DB7325"/>
    <w:rsid w:val="00DC05A0"/>
    <w:rsid w:val="00DC1AC1"/>
    <w:rsid w:val="00DC2365"/>
    <w:rsid w:val="00DC389F"/>
    <w:rsid w:val="00DC629B"/>
    <w:rsid w:val="00DC72C8"/>
    <w:rsid w:val="00DC7BC1"/>
    <w:rsid w:val="00DC7DAD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15C5"/>
    <w:rsid w:val="00DE2D20"/>
    <w:rsid w:val="00DE39AD"/>
    <w:rsid w:val="00DE6EA1"/>
    <w:rsid w:val="00DF0E0A"/>
    <w:rsid w:val="00DF2377"/>
    <w:rsid w:val="00DF3BD3"/>
    <w:rsid w:val="00DF4163"/>
    <w:rsid w:val="00DF46B5"/>
    <w:rsid w:val="00DF577A"/>
    <w:rsid w:val="00DF5C4D"/>
    <w:rsid w:val="00DF625E"/>
    <w:rsid w:val="00DF635B"/>
    <w:rsid w:val="00DF72AC"/>
    <w:rsid w:val="00DF79A4"/>
    <w:rsid w:val="00DF7AC7"/>
    <w:rsid w:val="00DF7E73"/>
    <w:rsid w:val="00E003E9"/>
    <w:rsid w:val="00E01F61"/>
    <w:rsid w:val="00E02260"/>
    <w:rsid w:val="00E04900"/>
    <w:rsid w:val="00E04F87"/>
    <w:rsid w:val="00E0506B"/>
    <w:rsid w:val="00E059CF"/>
    <w:rsid w:val="00E06478"/>
    <w:rsid w:val="00E0668D"/>
    <w:rsid w:val="00E071E4"/>
    <w:rsid w:val="00E117A2"/>
    <w:rsid w:val="00E12014"/>
    <w:rsid w:val="00E12064"/>
    <w:rsid w:val="00E122D3"/>
    <w:rsid w:val="00E1358F"/>
    <w:rsid w:val="00E144E6"/>
    <w:rsid w:val="00E145C5"/>
    <w:rsid w:val="00E15E13"/>
    <w:rsid w:val="00E1694D"/>
    <w:rsid w:val="00E20174"/>
    <w:rsid w:val="00E207F3"/>
    <w:rsid w:val="00E20B0C"/>
    <w:rsid w:val="00E20D9E"/>
    <w:rsid w:val="00E21D59"/>
    <w:rsid w:val="00E22655"/>
    <w:rsid w:val="00E226FA"/>
    <w:rsid w:val="00E2287F"/>
    <w:rsid w:val="00E23453"/>
    <w:rsid w:val="00E23B29"/>
    <w:rsid w:val="00E240F0"/>
    <w:rsid w:val="00E24349"/>
    <w:rsid w:val="00E25C2E"/>
    <w:rsid w:val="00E25CC8"/>
    <w:rsid w:val="00E3073E"/>
    <w:rsid w:val="00E31CD6"/>
    <w:rsid w:val="00E33B7E"/>
    <w:rsid w:val="00E34032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3BF5"/>
    <w:rsid w:val="00E43C04"/>
    <w:rsid w:val="00E44D54"/>
    <w:rsid w:val="00E50649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57F20"/>
    <w:rsid w:val="00E6050E"/>
    <w:rsid w:val="00E60ADA"/>
    <w:rsid w:val="00E60C50"/>
    <w:rsid w:val="00E614FD"/>
    <w:rsid w:val="00E6248B"/>
    <w:rsid w:val="00E630DE"/>
    <w:rsid w:val="00E647D7"/>
    <w:rsid w:val="00E64ABB"/>
    <w:rsid w:val="00E67A65"/>
    <w:rsid w:val="00E70AC3"/>
    <w:rsid w:val="00E70C32"/>
    <w:rsid w:val="00E71C91"/>
    <w:rsid w:val="00E71D05"/>
    <w:rsid w:val="00E72794"/>
    <w:rsid w:val="00E73902"/>
    <w:rsid w:val="00E73E33"/>
    <w:rsid w:val="00E74A32"/>
    <w:rsid w:val="00E7550F"/>
    <w:rsid w:val="00E76A0D"/>
    <w:rsid w:val="00E76B14"/>
    <w:rsid w:val="00E770C1"/>
    <w:rsid w:val="00E80F00"/>
    <w:rsid w:val="00E8259B"/>
    <w:rsid w:val="00E825CD"/>
    <w:rsid w:val="00E82C8D"/>
    <w:rsid w:val="00E83067"/>
    <w:rsid w:val="00E864E9"/>
    <w:rsid w:val="00E86675"/>
    <w:rsid w:val="00E8725C"/>
    <w:rsid w:val="00E87374"/>
    <w:rsid w:val="00E879CC"/>
    <w:rsid w:val="00E903F9"/>
    <w:rsid w:val="00E91563"/>
    <w:rsid w:val="00E91DAE"/>
    <w:rsid w:val="00E9301A"/>
    <w:rsid w:val="00E93691"/>
    <w:rsid w:val="00E94BAD"/>
    <w:rsid w:val="00E9550A"/>
    <w:rsid w:val="00E957C1"/>
    <w:rsid w:val="00E96A52"/>
    <w:rsid w:val="00E96ABC"/>
    <w:rsid w:val="00E97A38"/>
    <w:rsid w:val="00EA07BC"/>
    <w:rsid w:val="00EA225B"/>
    <w:rsid w:val="00EA3750"/>
    <w:rsid w:val="00EA4871"/>
    <w:rsid w:val="00EA4ED3"/>
    <w:rsid w:val="00EA5241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BA9"/>
    <w:rsid w:val="00EB723F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69B3"/>
    <w:rsid w:val="00EC72B4"/>
    <w:rsid w:val="00EC72F4"/>
    <w:rsid w:val="00ED0185"/>
    <w:rsid w:val="00ED04CF"/>
    <w:rsid w:val="00ED04E8"/>
    <w:rsid w:val="00ED073F"/>
    <w:rsid w:val="00ED1269"/>
    <w:rsid w:val="00ED22B6"/>
    <w:rsid w:val="00ED2491"/>
    <w:rsid w:val="00ED2FDD"/>
    <w:rsid w:val="00ED32D3"/>
    <w:rsid w:val="00ED4324"/>
    <w:rsid w:val="00ED4AB1"/>
    <w:rsid w:val="00ED4AE4"/>
    <w:rsid w:val="00ED5932"/>
    <w:rsid w:val="00ED6C18"/>
    <w:rsid w:val="00ED782B"/>
    <w:rsid w:val="00EE0950"/>
    <w:rsid w:val="00EE3363"/>
    <w:rsid w:val="00EE5809"/>
    <w:rsid w:val="00EE604D"/>
    <w:rsid w:val="00EE6440"/>
    <w:rsid w:val="00EE6890"/>
    <w:rsid w:val="00EE73FB"/>
    <w:rsid w:val="00EE77A1"/>
    <w:rsid w:val="00EF247E"/>
    <w:rsid w:val="00EF24A8"/>
    <w:rsid w:val="00EF2996"/>
    <w:rsid w:val="00EF2F01"/>
    <w:rsid w:val="00EF3AA4"/>
    <w:rsid w:val="00EF7ABD"/>
    <w:rsid w:val="00F00566"/>
    <w:rsid w:val="00F00A64"/>
    <w:rsid w:val="00F030DB"/>
    <w:rsid w:val="00F03E88"/>
    <w:rsid w:val="00F048D6"/>
    <w:rsid w:val="00F064AE"/>
    <w:rsid w:val="00F06788"/>
    <w:rsid w:val="00F07E42"/>
    <w:rsid w:val="00F10186"/>
    <w:rsid w:val="00F1077C"/>
    <w:rsid w:val="00F11A7E"/>
    <w:rsid w:val="00F12F2B"/>
    <w:rsid w:val="00F14012"/>
    <w:rsid w:val="00F149CA"/>
    <w:rsid w:val="00F20887"/>
    <w:rsid w:val="00F20B80"/>
    <w:rsid w:val="00F21DED"/>
    <w:rsid w:val="00F222F9"/>
    <w:rsid w:val="00F2419E"/>
    <w:rsid w:val="00F30031"/>
    <w:rsid w:val="00F304C7"/>
    <w:rsid w:val="00F30D36"/>
    <w:rsid w:val="00F32846"/>
    <w:rsid w:val="00F337BA"/>
    <w:rsid w:val="00F33C68"/>
    <w:rsid w:val="00F35FAE"/>
    <w:rsid w:val="00F362F4"/>
    <w:rsid w:val="00F374FD"/>
    <w:rsid w:val="00F37A45"/>
    <w:rsid w:val="00F416D4"/>
    <w:rsid w:val="00F42E85"/>
    <w:rsid w:val="00F43407"/>
    <w:rsid w:val="00F446FE"/>
    <w:rsid w:val="00F460C0"/>
    <w:rsid w:val="00F46AAD"/>
    <w:rsid w:val="00F46B92"/>
    <w:rsid w:val="00F46C78"/>
    <w:rsid w:val="00F50754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5B"/>
    <w:rsid w:val="00F610B6"/>
    <w:rsid w:val="00F62672"/>
    <w:rsid w:val="00F649FD"/>
    <w:rsid w:val="00F65251"/>
    <w:rsid w:val="00F66A62"/>
    <w:rsid w:val="00F66C0C"/>
    <w:rsid w:val="00F71CEC"/>
    <w:rsid w:val="00F73192"/>
    <w:rsid w:val="00F731CC"/>
    <w:rsid w:val="00F7468E"/>
    <w:rsid w:val="00F75AC8"/>
    <w:rsid w:val="00F767F9"/>
    <w:rsid w:val="00F76CED"/>
    <w:rsid w:val="00F77F9C"/>
    <w:rsid w:val="00F80498"/>
    <w:rsid w:val="00F806A9"/>
    <w:rsid w:val="00F808D8"/>
    <w:rsid w:val="00F8193D"/>
    <w:rsid w:val="00F81D5A"/>
    <w:rsid w:val="00F833D9"/>
    <w:rsid w:val="00F84B02"/>
    <w:rsid w:val="00F84D30"/>
    <w:rsid w:val="00F84F6D"/>
    <w:rsid w:val="00F85DF9"/>
    <w:rsid w:val="00F86FA3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5ED4"/>
    <w:rsid w:val="00F966BC"/>
    <w:rsid w:val="00F97831"/>
    <w:rsid w:val="00FA1758"/>
    <w:rsid w:val="00FA3C65"/>
    <w:rsid w:val="00FA50B8"/>
    <w:rsid w:val="00FA6948"/>
    <w:rsid w:val="00FB0140"/>
    <w:rsid w:val="00FB08C5"/>
    <w:rsid w:val="00FB0A6B"/>
    <w:rsid w:val="00FB48BF"/>
    <w:rsid w:val="00FB4F22"/>
    <w:rsid w:val="00FB529C"/>
    <w:rsid w:val="00FB58D7"/>
    <w:rsid w:val="00FB5E12"/>
    <w:rsid w:val="00FC1D5A"/>
    <w:rsid w:val="00FC2314"/>
    <w:rsid w:val="00FC30D4"/>
    <w:rsid w:val="00FC32D6"/>
    <w:rsid w:val="00FD1002"/>
    <w:rsid w:val="00FD16CF"/>
    <w:rsid w:val="00FD3291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A97"/>
    <w:rsid w:val="00FF1D58"/>
    <w:rsid w:val="00FF33F4"/>
    <w:rsid w:val="00FF415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E50649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7"/>
      </w:numPr>
      <w:pBdr>
        <w:bottom w:val="single" w:sz="4" w:space="1" w:color="5B9BD5"/>
      </w:pBdr>
      <w:tabs>
        <w:tab w:val="left" w:pos="567"/>
      </w:tabs>
      <w:spacing w:before="120" w:after="360"/>
      <w:ind w:left="431" w:right="-567" w:hanging="431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7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7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7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7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7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7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7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7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A27CCC"/>
    <w:rPr>
      <w:color w:val="000000"/>
    </w:rPr>
  </w:style>
  <w:style w:type="character" w:customStyle="1" w:styleId="stdTextZchn">
    <w:name w:val="stdText Zchn"/>
    <w:link w:val="stdText"/>
    <w:rsid w:val="00A27CCC"/>
    <w:rPr>
      <w:rFonts w:ascii="Times New Roman" w:hAnsi="Times New Roman"/>
      <w:color w:val="000000"/>
      <w:sz w:val="22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8E5E86"/>
    <w:pPr>
      <w:keepNext/>
      <w:keepLines/>
      <w:framePr w:w="2041" w:hSpace="284" w:wrap="notBeside" w:vAnchor="text" w:hAnchor="page" w:xAlign="outside" w:y="1"/>
      <w:shd w:val="clear" w:color="FFFFFF" w:fill="auto"/>
      <w:spacing w:after="120" w:line="280" w:lineRule="atLeast"/>
    </w:pPr>
    <w:rPr>
      <w:rFonts w:ascii="Arial" w:hAnsi="Arial"/>
      <w:color w:val="000000"/>
      <w:sz w:val="19"/>
      <w:szCs w:val="21"/>
    </w:rPr>
  </w:style>
  <w:style w:type="character" w:customStyle="1" w:styleId="LEMarginalieZchn">
    <w:name w:val="LE Marginalie Zchn"/>
    <w:link w:val="LEMarginalie"/>
    <w:rsid w:val="008E5E86"/>
    <w:rPr>
      <w:rFonts w:ascii="Arial" w:hAnsi="Arial"/>
      <w:color w:val="000000"/>
      <w:sz w:val="19"/>
      <w:shd w:val="clear" w:color="FFFFFF" w:fill="auto"/>
      <w:lang w:val="de-DE" w:eastAsia="de-DE" w:bidi="ar-SA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qFormat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  <w:sz w:val="20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link w:val="ListenabsatzZchn"/>
    <w:uiPriority w:val="34"/>
    <w:qFormat/>
    <w:rsid w:val="003231BE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2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2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2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2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2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C80CDC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C80CDC"/>
    <w:rPr>
      <w:rFonts w:ascii="Times New Roman" w:eastAsia="MS Mincho" w:hAnsi="Times New Roman"/>
      <w:color w:val="000000"/>
    </w:rPr>
  </w:style>
  <w:style w:type="paragraph" w:customStyle="1" w:styleId="QWord">
    <w:name w:val="QWord"/>
    <w:basedOn w:val="Standard"/>
    <w:link w:val="QWordZchn"/>
    <w:qFormat/>
    <w:rsid w:val="007D2350"/>
    <w:rPr>
      <w:rFonts w:ascii="Consolas" w:hAnsi="Consolas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7D2350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AufgabeH1">
    <w:name w:val="Aufgabe_H1"/>
    <w:basedOn w:val="Standard"/>
    <w:link w:val="AufgabeH1Zchn"/>
    <w:qFormat/>
    <w:rsid w:val="00770B24"/>
    <w:pPr>
      <w:spacing w:before="36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6"/>
      </w:numPr>
    </w:pPr>
  </w:style>
  <w:style w:type="character" w:customStyle="1" w:styleId="AufgabeH1Zchn">
    <w:name w:val="Aufgabe_H1 Zchn"/>
    <w:link w:val="AufgabeH1"/>
    <w:rsid w:val="00770B24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8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2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E145C5"/>
    <w:pPr>
      <w:numPr>
        <w:numId w:val="9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  <w:szCs w:val="2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E145C5"/>
    <w:rPr>
      <w:rFonts w:ascii="Times New Roman" w:hAnsi="Times New Roman"/>
      <w:color w:val="000000"/>
      <w:sz w:val="22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EA5E82"/>
    <w:pPr>
      <w:spacing w:before="120" w:after="240" w:line="336" w:lineRule="auto"/>
      <w:ind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EA5E82"/>
    <w:rPr>
      <w:rFonts w:ascii="Lucida Console" w:hAnsi="Lucida Console"/>
      <w:color w:val="0000FF"/>
      <w:sz w:val="21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230917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230917"/>
    <w:rPr>
      <w:rFonts w:ascii="Times New Roman" w:hAnsi="Times New Roman"/>
      <w:color w:val="000000"/>
      <w:sz w:val="22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  <w:style w:type="paragraph" w:customStyle="1" w:styleId="AufgNr">
    <w:name w:val="AufgNr"/>
    <w:basedOn w:val="Listenabsatz"/>
    <w:link w:val="AufgNrZchn"/>
    <w:qFormat/>
    <w:rsid w:val="00770B24"/>
    <w:pPr>
      <w:numPr>
        <w:numId w:val="10"/>
      </w:numPr>
      <w:spacing w:before="240"/>
      <w:contextualSpacing w:val="0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71013D"/>
    <w:rPr>
      <w:rFonts w:ascii="Times New Roman" w:hAnsi="Times New Roman"/>
      <w:sz w:val="22"/>
      <w:szCs w:val="21"/>
    </w:rPr>
  </w:style>
  <w:style w:type="character" w:customStyle="1" w:styleId="AufgNrZchn">
    <w:name w:val="AufgNr Zchn"/>
    <w:basedOn w:val="ListenabsatzZchn"/>
    <w:link w:val="AufgNr"/>
    <w:rsid w:val="00770B24"/>
    <w:rPr>
      <w:rFonts w:ascii="Times New Roman" w:hAnsi="Times New Roman"/>
      <w:sz w:val="22"/>
      <w:szCs w:val="21"/>
    </w:rPr>
  </w:style>
  <w:style w:type="paragraph" w:customStyle="1" w:styleId="QT3klein">
    <w:name w:val="QT3klein"/>
    <w:basedOn w:val="QT3"/>
    <w:link w:val="QT3kleinZchn"/>
    <w:qFormat/>
    <w:rsid w:val="00123A86"/>
    <w:pPr>
      <w:tabs>
        <w:tab w:val="left" w:pos="1701"/>
        <w:tab w:val="left" w:pos="2268"/>
        <w:tab w:val="left" w:pos="2835"/>
      </w:tabs>
      <w:spacing w:before="0" w:after="60" w:line="240" w:lineRule="auto"/>
    </w:pPr>
    <w:rPr>
      <w:sz w:val="18"/>
      <w:szCs w:val="18"/>
    </w:rPr>
  </w:style>
  <w:style w:type="character" w:customStyle="1" w:styleId="QT3kleinZchn">
    <w:name w:val="QT3klein Zchn"/>
    <w:basedOn w:val="QT3Zchn"/>
    <w:link w:val="QT3klein"/>
    <w:rsid w:val="00123A86"/>
    <w:rPr>
      <w:rFonts w:ascii="Lucida Console" w:hAnsi="Lucida Console"/>
      <w:color w:val="0000FF"/>
      <w:sz w:val="18"/>
      <w:szCs w:val="18"/>
      <w:shd w:val="clear" w:color="auto" w:fill="FFFFFF"/>
    </w:rPr>
  </w:style>
  <w:style w:type="character" w:customStyle="1" w:styleId="gd15mcfcktb">
    <w:name w:val="gd15mcfcktb"/>
    <w:basedOn w:val="Absatz-Standardschriftart"/>
    <w:rsid w:val="006516B0"/>
  </w:style>
  <w:style w:type="character" w:customStyle="1" w:styleId="gd15mcfceub">
    <w:name w:val="gd15mcfceub"/>
    <w:basedOn w:val="Absatz-Standardschriftart"/>
    <w:rsid w:val="006516B0"/>
  </w:style>
  <w:style w:type="character" w:customStyle="1" w:styleId="gd15mcfckub">
    <w:name w:val="gd15mcfckub"/>
    <w:basedOn w:val="Absatz-Standardschriftart"/>
    <w:rsid w:val="006516B0"/>
  </w:style>
  <w:style w:type="character" w:customStyle="1" w:styleId="st">
    <w:name w:val="st"/>
    <w:basedOn w:val="Absatz-Standardschriftart"/>
    <w:rsid w:val="00E50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05445F"/>
    <w:rsid w:val="001F1C45"/>
    <w:rsid w:val="00227F75"/>
    <w:rsid w:val="002376EC"/>
    <w:rsid w:val="0028714E"/>
    <w:rsid w:val="002F49C9"/>
    <w:rsid w:val="00300572"/>
    <w:rsid w:val="00311ECA"/>
    <w:rsid w:val="00315CD4"/>
    <w:rsid w:val="003503F7"/>
    <w:rsid w:val="00375D6F"/>
    <w:rsid w:val="00391249"/>
    <w:rsid w:val="003D4DDF"/>
    <w:rsid w:val="003E54F1"/>
    <w:rsid w:val="005C68F0"/>
    <w:rsid w:val="00734020"/>
    <w:rsid w:val="00790184"/>
    <w:rsid w:val="007A2DA4"/>
    <w:rsid w:val="009206F6"/>
    <w:rsid w:val="009227C6"/>
    <w:rsid w:val="00961DBF"/>
    <w:rsid w:val="00971E4E"/>
    <w:rsid w:val="00A471ED"/>
    <w:rsid w:val="00A81104"/>
    <w:rsid w:val="00AD2B01"/>
    <w:rsid w:val="00B5103A"/>
    <w:rsid w:val="00C2020E"/>
    <w:rsid w:val="00CB754F"/>
    <w:rsid w:val="00E6360B"/>
    <w:rsid w:val="00F047C1"/>
    <w:rsid w:val="00F04A44"/>
    <w:rsid w:val="00F360D5"/>
    <w:rsid w:val="00FB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206F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8B856C-212D-4754-96E1-1653EA030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4</Pages>
  <Words>860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Übungen 9</vt:lpstr>
    </vt:vector>
  </TitlesOfParts>
  <Company>FH Südwestfalen</Company>
  <LinksUpToDate>false</LinksUpToDate>
  <CharactersWithSpaces>6272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Übungen 9</dc:title>
  <dc:subject/>
  <dc:creator>willms</dc:creator>
  <cp:keywords/>
  <cp:lastModifiedBy>J Willms</cp:lastModifiedBy>
  <cp:revision>5</cp:revision>
  <cp:lastPrinted>2019-10-04T11:13:00Z</cp:lastPrinted>
  <dcterms:created xsi:type="dcterms:W3CDTF">2019-12-31T17:16:00Z</dcterms:created>
  <dcterms:modified xsi:type="dcterms:W3CDTF">2020-07-22T14:02:00Z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