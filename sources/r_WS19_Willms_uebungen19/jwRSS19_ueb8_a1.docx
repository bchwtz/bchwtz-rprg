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5D9541C1" w:rsidR="0017335C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Übungen zu Kapitel </w:t>
      </w:r>
      <w:r w:rsidR="004F0202">
        <w:rPr>
          <w:b/>
          <w:sz w:val="48"/>
          <w:szCs w:val="48"/>
        </w:rPr>
        <w:t>8</w:t>
      </w:r>
      <w:r w:rsidR="008C4387">
        <w:rPr>
          <w:b/>
          <w:sz w:val="48"/>
          <w:szCs w:val="48"/>
        </w:rPr>
        <w:t xml:space="preserve"> (EDA)</w:t>
      </w:r>
    </w:p>
    <w:p w14:paraId="04987273" w14:textId="5082BDD7" w:rsidR="006129AD" w:rsidRDefault="006129AD" w:rsidP="00230CEE">
      <w:bookmarkStart w:id="1" w:name="jwTitle"/>
      <w:bookmarkEnd w:id="1"/>
    </w:p>
    <w:p w14:paraId="42B9C0CB" w14:textId="38114262" w:rsidR="001E374D" w:rsidRDefault="001E374D" w:rsidP="001E374D">
      <w:pPr>
        <w:pStyle w:val="QT3"/>
      </w:pPr>
      <w:proofErr w:type="spellStart"/>
      <w:r w:rsidRPr="001E374D">
        <w:t>require</w:t>
      </w:r>
      <w:proofErr w:type="spellEnd"/>
      <w:r w:rsidRPr="001E374D">
        <w:t>(</w:t>
      </w:r>
      <w:proofErr w:type="spellStart"/>
      <w:r w:rsidRPr="001E374D">
        <w:t>tidyverse</w:t>
      </w:r>
      <w:proofErr w:type="spellEnd"/>
      <w:r w:rsidRPr="001E374D">
        <w:t>)</w:t>
      </w:r>
    </w:p>
    <w:p w14:paraId="3390584B" w14:textId="29ACC72C" w:rsidR="009243A7" w:rsidRDefault="009243A7" w:rsidP="009243A7">
      <w:pPr>
        <w:pStyle w:val="AufgabeH1"/>
        <w:rPr>
          <w:noProof/>
        </w:rPr>
      </w:pPr>
      <w:r>
        <w:t xml:space="preserve">Aufgabe </w:t>
      </w:r>
      <w:r w:rsidR="00DA34F6">
        <w:fldChar w:fldCharType="begin"/>
      </w:r>
      <w:r w:rsidR="00DA34F6">
        <w:instrText xml:space="preserve"> SEQ  Aufagbe \* MERGEFORMAT </w:instrText>
      </w:r>
      <w:r w:rsidR="00DA34F6">
        <w:fldChar w:fldCharType="separate"/>
      </w:r>
      <w:r w:rsidR="005D6EB5">
        <w:rPr>
          <w:noProof/>
        </w:rPr>
        <w:t>1</w:t>
      </w:r>
      <w:r w:rsidR="00DA34F6">
        <w:rPr>
          <w:noProof/>
        </w:rPr>
        <w:fldChar w:fldCharType="end"/>
      </w:r>
    </w:p>
    <w:p w14:paraId="1CCB6E9C" w14:textId="2BFA0FE1" w:rsidR="008C4387" w:rsidRDefault="00333E55" w:rsidP="00F07E42">
      <w:r>
        <w:t xml:space="preserve">Gegeben ist eine diskrete Variable </w:t>
      </w:r>
      <w:r w:rsidRPr="005A53A8">
        <w:rPr>
          <w:rStyle w:val="QWordZchn"/>
        </w:rPr>
        <w:t>dx</w:t>
      </w:r>
      <w:r>
        <w:t xml:space="preserve"> und eine kontinuierliche Variable </w:t>
      </w:r>
      <w:proofErr w:type="spellStart"/>
      <w:r w:rsidRPr="005A53A8">
        <w:rPr>
          <w:rStyle w:val="QWordZchn"/>
        </w:rPr>
        <w:t>kx</w:t>
      </w:r>
      <w:proofErr w:type="spellEnd"/>
      <w:r>
        <w:t>.</w:t>
      </w:r>
      <w:r w:rsidR="00D573FE">
        <w:t xml:space="preserve"> </w:t>
      </w:r>
      <w:r w:rsidR="008C4387">
        <w:t xml:space="preserve">Mithilfe von </w:t>
      </w:r>
      <w:r w:rsidR="008C4387" w:rsidRPr="005A53A8">
        <w:rPr>
          <w:rStyle w:val="QWordZchn"/>
        </w:rPr>
        <w:t>ggplot2</w:t>
      </w:r>
      <w:r w:rsidR="008C4387">
        <w:t xml:space="preserve"> soll die Verteilung der Werte von </w:t>
      </w:r>
      <w:r w:rsidR="008C4387" w:rsidRPr="005A53A8">
        <w:rPr>
          <w:rStyle w:val="QWordZchn"/>
        </w:rPr>
        <w:t>dx</w:t>
      </w:r>
      <w:r w:rsidR="008C4387" w:rsidRPr="008C4387">
        <w:t xml:space="preserve"> </w:t>
      </w:r>
      <w:r w:rsidR="008C4387">
        <w:t xml:space="preserve">visualisiert werden; ebenso soll in einem separaten Plot die Verteilung der Werte von </w:t>
      </w:r>
      <w:r w:rsidR="008C4387" w:rsidRPr="005A53A8">
        <w:rPr>
          <w:rStyle w:val="QWordZchn"/>
        </w:rPr>
        <w:t>dx</w:t>
      </w:r>
      <w:r w:rsidR="008C4387">
        <w:t xml:space="preserve"> visualisiert werden.</w:t>
      </w:r>
    </w:p>
    <w:p w14:paraId="6A2DC55F" w14:textId="31E7AB94" w:rsidR="00333E55" w:rsidRDefault="00333E55" w:rsidP="00333E55">
      <w:pPr>
        <w:pStyle w:val="Listenabsatz"/>
        <w:numPr>
          <w:ilvl w:val="0"/>
          <w:numId w:val="47"/>
        </w:numPr>
      </w:pPr>
      <w:r>
        <w:t xml:space="preserve">Wann benutzen Sie </w:t>
      </w:r>
      <w:proofErr w:type="spellStart"/>
      <w:r w:rsidRPr="0098263F">
        <w:rPr>
          <w:rStyle w:val="QWordZchn"/>
        </w:rPr>
        <w:t>geom_bar</w:t>
      </w:r>
      <w:proofErr w:type="spellEnd"/>
      <w:r w:rsidRPr="0098263F">
        <w:rPr>
          <w:rStyle w:val="QWordZchn"/>
        </w:rPr>
        <w:t>()</w:t>
      </w:r>
      <w:r w:rsidRPr="00333E55">
        <w:t xml:space="preserve"> </w:t>
      </w:r>
      <w:r>
        <w:t xml:space="preserve">und wann </w:t>
      </w:r>
      <w:proofErr w:type="spellStart"/>
      <w:r w:rsidRPr="0098263F">
        <w:rPr>
          <w:rStyle w:val="QWordZchn"/>
        </w:rPr>
        <w:t>geom_histogram</w:t>
      </w:r>
      <w:proofErr w:type="spellEnd"/>
      <w:r w:rsidRPr="0098263F">
        <w:rPr>
          <w:rStyle w:val="QWordZchn"/>
        </w:rPr>
        <w:t>()</w:t>
      </w:r>
      <w:r>
        <w:t>?</w:t>
      </w:r>
      <w:r>
        <w:br/>
      </w:r>
    </w:p>
    <w:p w14:paraId="3B002CDD" w14:textId="70532A98" w:rsidR="00333E55" w:rsidRPr="005E03A1" w:rsidRDefault="00D573FE" w:rsidP="00D573FE">
      <w:pPr>
        <w:pStyle w:val="Listenabsatz"/>
        <w:numPr>
          <w:ilvl w:val="0"/>
          <w:numId w:val="47"/>
        </w:numPr>
      </w:pPr>
      <w:r>
        <w:t xml:space="preserve">Bei der Auswertung des Datensatzes </w:t>
      </w:r>
      <w:proofErr w:type="spellStart"/>
      <w:r w:rsidRPr="00D573FE">
        <w:rPr>
          <w:rStyle w:val="QWordZchn"/>
        </w:rPr>
        <w:t>diamonds</w:t>
      </w:r>
      <w:proofErr w:type="spellEnd"/>
      <w:r>
        <w:t xml:space="preserve"> wurden folgende Plots vorgeschlagen. Was ist falsch oder zumindest fraglich und warum?  </w:t>
      </w:r>
    </w:p>
    <w:p w14:paraId="18DEDCD7" w14:textId="77777777" w:rsidR="00333E55" w:rsidRDefault="00333E55" w:rsidP="00333E55">
      <w:pPr>
        <w:pStyle w:val="QT3klein"/>
        <w:ind w:left="7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diamonds</w:t>
      </w:r>
      <w:proofErr w:type="spellEnd"/>
      <w:r>
        <w:t>) +</w:t>
      </w:r>
    </w:p>
    <w:p w14:paraId="38CAF5B4" w14:textId="77777777" w:rsidR="00333E55" w:rsidRDefault="00333E55" w:rsidP="00333E55">
      <w:pPr>
        <w:pStyle w:val="QT3klein"/>
        <w:ind w:left="720"/>
      </w:pPr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spellStart"/>
      <w:proofErr w:type="gramEnd"/>
      <w:r>
        <w:t>mapping</w:t>
      </w:r>
      <w:proofErr w:type="spellEnd"/>
      <w:r>
        <w:t xml:space="preserve"> =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cut</w:t>
      </w:r>
      <w:proofErr w:type="spellEnd"/>
      <w:r>
        <w:t>))</w:t>
      </w:r>
    </w:p>
    <w:p w14:paraId="5D40CCCF" w14:textId="77777777" w:rsidR="00333E55" w:rsidRDefault="00333E55" w:rsidP="00333E55">
      <w:pPr>
        <w:pStyle w:val="QT3klein"/>
        <w:ind w:left="720"/>
      </w:pPr>
    </w:p>
    <w:p w14:paraId="19FE19E9" w14:textId="77777777" w:rsidR="00333E55" w:rsidRDefault="00333E55" w:rsidP="00333E55">
      <w:pPr>
        <w:pStyle w:val="QT3klein"/>
        <w:ind w:left="7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diamonds</w:t>
      </w:r>
      <w:proofErr w:type="spellEnd"/>
      <w:r>
        <w:t>) +</w:t>
      </w:r>
    </w:p>
    <w:p w14:paraId="4434CB06" w14:textId="77777777" w:rsidR="00333E55" w:rsidRDefault="00333E55" w:rsidP="00333E55">
      <w:pPr>
        <w:pStyle w:val="QT3klein"/>
        <w:ind w:left="720"/>
      </w:pPr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mapping</w:t>
      </w:r>
      <w:proofErr w:type="spellEnd"/>
      <w:r>
        <w:t xml:space="preserve"> =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carat</w:t>
      </w:r>
      <w:proofErr w:type="spellEnd"/>
      <w:r>
        <w:t>))</w:t>
      </w:r>
    </w:p>
    <w:p w14:paraId="385D74AE" w14:textId="77777777" w:rsidR="00333E55" w:rsidRDefault="00333E55" w:rsidP="00333E55">
      <w:pPr>
        <w:pStyle w:val="QT3klein"/>
        <w:ind w:left="720"/>
      </w:pPr>
    </w:p>
    <w:p w14:paraId="09C9E3E4" w14:textId="77777777" w:rsidR="00333E55" w:rsidRDefault="00333E55" w:rsidP="00333E55">
      <w:pPr>
        <w:pStyle w:val="QT3klein"/>
        <w:ind w:left="7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diamonds</w:t>
      </w:r>
      <w:proofErr w:type="spellEnd"/>
      <w:r>
        <w:t>) +</w:t>
      </w:r>
    </w:p>
    <w:p w14:paraId="213862CB" w14:textId="77777777" w:rsidR="00333E55" w:rsidRDefault="00333E55" w:rsidP="00333E55">
      <w:pPr>
        <w:pStyle w:val="QT3klein"/>
        <w:ind w:left="720"/>
      </w:pPr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spellStart"/>
      <w:proofErr w:type="gramEnd"/>
      <w:r>
        <w:t>mapping</w:t>
      </w:r>
      <w:proofErr w:type="spellEnd"/>
      <w:r>
        <w:t xml:space="preserve"> =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carat</w:t>
      </w:r>
      <w:proofErr w:type="spellEnd"/>
      <w:r>
        <w:t>))</w:t>
      </w:r>
    </w:p>
    <w:p w14:paraId="0B32CBBC" w14:textId="77777777" w:rsidR="00333E55" w:rsidRDefault="00333E55" w:rsidP="00333E55">
      <w:pPr>
        <w:pStyle w:val="QT3klein"/>
        <w:ind w:left="720"/>
      </w:pPr>
    </w:p>
    <w:p w14:paraId="47DE3A9F" w14:textId="77777777" w:rsidR="00333E55" w:rsidRDefault="00333E55" w:rsidP="00333E55">
      <w:pPr>
        <w:pStyle w:val="QT3klein"/>
        <w:ind w:left="7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diamonds</w:t>
      </w:r>
      <w:proofErr w:type="spellEnd"/>
      <w:r>
        <w:t>) +</w:t>
      </w:r>
    </w:p>
    <w:p w14:paraId="66AA782B" w14:textId="2B32A189" w:rsidR="00333E55" w:rsidRDefault="00333E55" w:rsidP="00D01035">
      <w:pPr>
        <w:pStyle w:val="QT3klein"/>
        <w:ind w:left="720"/>
      </w:pPr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mapping</w:t>
      </w:r>
      <w:proofErr w:type="spellEnd"/>
      <w:r>
        <w:t xml:space="preserve"> =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cut</w:t>
      </w:r>
      <w:proofErr w:type="spellEnd"/>
      <w:r>
        <w:t>))</w:t>
      </w:r>
    </w:p>
    <w:p w14:paraId="49ED9A39" w14:textId="77777777" w:rsidR="001F4D1B" w:rsidRDefault="001F4D1B" w:rsidP="008C4387">
      <w:pPr>
        <w:pStyle w:val="AufgabeH1"/>
      </w:pPr>
    </w:p>
    <w:p w14:paraId="378273CF" w14:textId="1C3C21E9" w:rsidR="008C4387" w:rsidRDefault="008C4387" w:rsidP="008C4387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5D6EB5">
          <w:rPr>
            <w:noProof/>
          </w:rPr>
          <w:t>2</w:t>
        </w:r>
      </w:fldSimple>
    </w:p>
    <w:p w14:paraId="22A19734" w14:textId="3860579E" w:rsidR="008C4387" w:rsidRDefault="00D573FE" w:rsidP="00D573FE">
      <w:pPr>
        <w:pStyle w:val="Listenabsatz"/>
        <w:numPr>
          <w:ilvl w:val="0"/>
          <w:numId w:val="48"/>
        </w:numPr>
      </w:pPr>
      <w:r>
        <w:t>Sind folgende Funktionsaufrufe identisch?</w:t>
      </w:r>
      <w:r w:rsidR="001F4D1B">
        <w:t xml:space="preserve"> Was bewirken Sie?</w:t>
      </w:r>
    </w:p>
    <w:p w14:paraId="7385C110" w14:textId="77777777" w:rsidR="00D573FE" w:rsidRDefault="00D573FE" w:rsidP="00D573FE">
      <w:pPr>
        <w:pStyle w:val="QT3"/>
        <w:ind w:left="720"/>
      </w:pPr>
      <w:proofErr w:type="spellStart"/>
      <w:r>
        <w:t>diamonds</w:t>
      </w:r>
      <w:proofErr w:type="spellEnd"/>
      <w:r>
        <w:t xml:space="preserve"> %&gt;% </w:t>
      </w:r>
      <w:proofErr w:type="spellStart"/>
      <w:proofErr w:type="gramStart"/>
      <w:r>
        <w:t>tally</w:t>
      </w:r>
      <w:proofErr w:type="spellEnd"/>
      <w:r>
        <w:t>(</w:t>
      </w:r>
      <w:proofErr w:type="gramEnd"/>
      <w:r>
        <w:t>)</w:t>
      </w:r>
    </w:p>
    <w:p w14:paraId="6D4C6EB5" w14:textId="77777777" w:rsidR="00D573FE" w:rsidRDefault="00D573FE" w:rsidP="00D573FE">
      <w:pPr>
        <w:pStyle w:val="QT3"/>
        <w:ind w:left="720"/>
      </w:pPr>
      <w:proofErr w:type="spellStart"/>
      <w:r>
        <w:t>diamonds</w:t>
      </w:r>
      <w:proofErr w:type="spellEnd"/>
      <w:r>
        <w:t xml:space="preserve"> %&gt;%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2840052D" w14:textId="77777777" w:rsidR="00D573FE" w:rsidRDefault="00D573FE" w:rsidP="00D573FE">
      <w:pPr>
        <w:pStyle w:val="QT3"/>
        <w:ind w:left="720"/>
      </w:pPr>
      <w:proofErr w:type="spellStart"/>
      <w:r>
        <w:t>diamonds</w:t>
      </w:r>
      <w:proofErr w:type="spellEnd"/>
      <w:r>
        <w:t xml:space="preserve"> %&gt;% </w:t>
      </w:r>
      <w:proofErr w:type="spellStart"/>
      <w:r>
        <w:t>summarize</w:t>
      </w:r>
      <w:proofErr w:type="spellEnd"/>
      <w:r>
        <w:t>(n=</w:t>
      </w:r>
      <w:proofErr w:type="gramStart"/>
      <w:r>
        <w:t>n(</w:t>
      </w:r>
      <w:proofErr w:type="gramEnd"/>
      <w:r>
        <w:t>))</w:t>
      </w:r>
    </w:p>
    <w:p w14:paraId="0B380E0E" w14:textId="4586394E" w:rsidR="00D573FE" w:rsidRDefault="00D573FE" w:rsidP="00D01035">
      <w:pPr>
        <w:pStyle w:val="QT3"/>
        <w:ind w:left="720"/>
      </w:pPr>
      <w:proofErr w:type="spellStart"/>
      <w:r>
        <w:t>tibble</w:t>
      </w:r>
      <w:proofErr w:type="spellEnd"/>
      <w:r>
        <w:t>(n=</w:t>
      </w:r>
      <w:proofErr w:type="spellStart"/>
      <w:r>
        <w:t>nrow</w:t>
      </w:r>
      <w:proofErr w:type="spellEnd"/>
      <w:r>
        <w:t>(</w:t>
      </w:r>
      <w:proofErr w:type="spellStart"/>
      <w:r>
        <w:t>diamonds</w:t>
      </w:r>
      <w:proofErr w:type="spellEnd"/>
      <w:r>
        <w:t>))</w:t>
      </w:r>
    </w:p>
    <w:p w14:paraId="4654EEAF" w14:textId="17BD090A" w:rsidR="00D573FE" w:rsidRDefault="00D573FE" w:rsidP="001F4D1B">
      <w:pPr>
        <w:pStyle w:val="Listenabsatz"/>
        <w:numPr>
          <w:ilvl w:val="0"/>
          <w:numId w:val="48"/>
        </w:numPr>
      </w:pPr>
      <w:r>
        <w:t>Sind folgende Funktionsaufrufe identisch?</w:t>
      </w:r>
      <w:r w:rsidR="001F4D1B">
        <w:t xml:space="preserve"> Was bewirken Sie?</w:t>
      </w:r>
    </w:p>
    <w:p w14:paraId="22C8BBD3" w14:textId="77777777" w:rsidR="00D573FE" w:rsidRDefault="00D573FE" w:rsidP="00D573FE">
      <w:pPr>
        <w:pStyle w:val="QT3"/>
        <w:ind w:left="720"/>
      </w:pPr>
      <w:proofErr w:type="spellStart"/>
      <w:r>
        <w:t>diamonds</w:t>
      </w:r>
      <w:proofErr w:type="spellEnd"/>
      <w:r>
        <w:t xml:space="preserve"> %&gt;% </w:t>
      </w:r>
      <w:proofErr w:type="spellStart"/>
      <w:r>
        <w:t>group_by</w:t>
      </w:r>
      <w:proofErr w:type="spellEnd"/>
      <w:r>
        <w:t>(</w:t>
      </w:r>
      <w:proofErr w:type="spellStart"/>
      <w:r>
        <w:t>carat</w:t>
      </w:r>
      <w:proofErr w:type="spellEnd"/>
      <w:r>
        <w:t xml:space="preserve">) %&gt;% </w:t>
      </w:r>
      <w:proofErr w:type="spellStart"/>
      <w:r>
        <w:t>summarize</w:t>
      </w:r>
      <w:proofErr w:type="spellEnd"/>
      <w:r>
        <w:t>(n=</w:t>
      </w:r>
      <w:proofErr w:type="gramStart"/>
      <w:r>
        <w:t>n(</w:t>
      </w:r>
      <w:proofErr w:type="gramEnd"/>
      <w:r>
        <w:t>))</w:t>
      </w:r>
    </w:p>
    <w:p w14:paraId="09DA4B79" w14:textId="77777777" w:rsidR="00D573FE" w:rsidRDefault="00D573FE" w:rsidP="00D573FE">
      <w:pPr>
        <w:pStyle w:val="QT3"/>
        <w:ind w:left="720"/>
      </w:pPr>
      <w:proofErr w:type="spellStart"/>
      <w:r>
        <w:t>diamonds</w:t>
      </w:r>
      <w:proofErr w:type="spellEnd"/>
      <w:r>
        <w:t xml:space="preserve"> %&gt;% </w:t>
      </w:r>
      <w:proofErr w:type="spellStart"/>
      <w:r>
        <w:t>group_by</w:t>
      </w:r>
      <w:proofErr w:type="spellEnd"/>
      <w:r>
        <w:t>(</w:t>
      </w:r>
      <w:proofErr w:type="spellStart"/>
      <w:r>
        <w:t>carat</w:t>
      </w:r>
      <w:proofErr w:type="spellEnd"/>
      <w:r>
        <w:t xml:space="preserve">) %&gt;% </w:t>
      </w:r>
      <w:proofErr w:type="spellStart"/>
      <w:proofErr w:type="gramStart"/>
      <w:r>
        <w:t>tally</w:t>
      </w:r>
      <w:proofErr w:type="spellEnd"/>
      <w:r>
        <w:t>(</w:t>
      </w:r>
      <w:proofErr w:type="gramEnd"/>
      <w:r>
        <w:t>)</w:t>
      </w:r>
    </w:p>
    <w:p w14:paraId="64374931" w14:textId="168E0ED1" w:rsidR="00D573FE" w:rsidRDefault="00D573FE" w:rsidP="00D573FE">
      <w:pPr>
        <w:pStyle w:val="QT3"/>
        <w:ind w:left="720"/>
      </w:pPr>
      <w:proofErr w:type="spellStart"/>
      <w:r>
        <w:t>diamonds</w:t>
      </w:r>
      <w:proofErr w:type="spellEnd"/>
      <w:r>
        <w:t xml:space="preserve"> %&gt;% </w:t>
      </w:r>
      <w:proofErr w:type="spellStart"/>
      <w:r>
        <w:t>group_by</w:t>
      </w:r>
      <w:proofErr w:type="spellEnd"/>
      <w:r>
        <w:t>(</w:t>
      </w:r>
      <w:proofErr w:type="spellStart"/>
      <w:r>
        <w:t>carat</w:t>
      </w:r>
      <w:proofErr w:type="spellEnd"/>
      <w:r>
        <w:t xml:space="preserve">) %&gt;%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19949395" w14:textId="25577BED" w:rsidR="00D573FE" w:rsidRDefault="00D573FE" w:rsidP="00D573FE">
      <w:pPr>
        <w:pStyle w:val="Listenabsatz"/>
        <w:numPr>
          <w:ilvl w:val="0"/>
          <w:numId w:val="48"/>
        </w:numPr>
      </w:pPr>
      <w:r w:rsidRPr="00D573FE">
        <w:t>Wie kann man mit</w:t>
      </w:r>
      <w:r w:rsidR="001F4D1B">
        <w:t>hilfe von</w:t>
      </w:r>
      <w:r w:rsidRPr="00D573FE">
        <w:t xml:space="preserve"> </w:t>
      </w:r>
      <w:proofErr w:type="spellStart"/>
      <w:proofErr w:type="gramStart"/>
      <w:r w:rsidRPr="00D01035">
        <w:rPr>
          <w:rStyle w:val="QWordZchn"/>
        </w:rPr>
        <w:t>count</w:t>
      </w:r>
      <w:proofErr w:type="spellEnd"/>
      <w:r w:rsidRPr="00D01035">
        <w:rPr>
          <w:rStyle w:val="QWordZchn"/>
        </w:rPr>
        <w:t>(</w:t>
      </w:r>
      <w:proofErr w:type="gramEnd"/>
      <w:r w:rsidRPr="00D01035">
        <w:rPr>
          <w:rStyle w:val="QWordZchn"/>
        </w:rPr>
        <w:t>)</w:t>
      </w:r>
      <w:r w:rsidRPr="00D573FE">
        <w:t xml:space="preserve"> oder </w:t>
      </w:r>
      <w:proofErr w:type="spellStart"/>
      <w:r w:rsidRPr="00D01035">
        <w:rPr>
          <w:rStyle w:val="QWordZchn"/>
        </w:rPr>
        <w:t>tally</w:t>
      </w:r>
      <w:proofErr w:type="spellEnd"/>
      <w:r w:rsidRPr="00D01035">
        <w:rPr>
          <w:rStyle w:val="QWordZchn"/>
        </w:rPr>
        <w:t>()</w:t>
      </w:r>
      <w:r w:rsidRPr="00D573FE">
        <w:t xml:space="preserve"> </w:t>
      </w:r>
      <w:r w:rsidR="001F4D1B">
        <w:t xml:space="preserve">Folgendes </w:t>
      </w:r>
      <w:r w:rsidRPr="00D573FE">
        <w:t>kürzer schreiben</w:t>
      </w:r>
      <w:r>
        <w:t>?</w:t>
      </w:r>
    </w:p>
    <w:p w14:paraId="680094AD" w14:textId="5C0CBB2C" w:rsidR="00D573FE" w:rsidRDefault="00D573FE" w:rsidP="00D573FE">
      <w:pPr>
        <w:pStyle w:val="QT3"/>
        <w:ind w:left="720"/>
      </w:pPr>
      <w:proofErr w:type="spellStart"/>
      <w:r w:rsidRPr="00D573FE">
        <w:t>diamonds</w:t>
      </w:r>
      <w:proofErr w:type="spellEnd"/>
      <w:r w:rsidRPr="00D573FE">
        <w:t xml:space="preserve"> %&gt;% </w:t>
      </w:r>
      <w:proofErr w:type="spellStart"/>
      <w:r w:rsidRPr="00D573FE">
        <w:t>group_by</w:t>
      </w:r>
      <w:proofErr w:type="spellEnd"/>
      <w:r w:rsidRPr="00D573FE">
        <w:t>(</w:t>
      </w:r>
      <w:proofErr w:type="spellStart"/>
      <w:r w:rsidRPr="00D573FE">
        <w:t>carat</w:t>
      </w:r>
      <w:proofErr w:type="spellEnd"/>
      <w:r w:rsidRPr="00D573FE">
        <w:t xml:space="preserve">) %&gt;% </w:t>
      </w:r>
      <w:proofErr w:type="spellStart"/>
      <w:r w:rsidRPr="00D573FE">
        <w:t>summarize</w:t>
      </w:r>
      <w:proofErr w:type="spellEnd"/>
      <w:r w:rsidRPr="00D573FE">
        <w:t>(n=</w:t>
      </w:r>
      <w:proofErr w:type="gramStart"/>
      <w:r w:rsidRPr="00D573FE">
        <w:t>n(</w:t>
      </w:r>
      <w:proofErr w:type="gramEnd"/>
      <w:r w:rsidRPr="00D573FE">
        <w:t>))</w:t>
      </w:r>
    </w:p>
    <w:p w14:paraId="09EAC299" w14:textId="77777777" w:rsidR="001F4D1B" w:rsidRDefault="001F4D1B">
      <w:pPr>
        <w:spacing w:after="0"/>
      </w:pPr>
      <w:r>
        <w:br w:type="page"/>
      </w:r>
    </w:p>
    <w:p w14:paraId="037F1830" w14:textId="307B6BFE" w:rsidR="00D01035" w:rsidRDefault="00D01035" w:rsidP="00D01035">
      <w:pPr>
        <w:pStyle w:val="Listenabsatz"/>
        <w:numPr>
          <w:ilvl w:val="0"/>
          <w:numId w:val="48"/>
        </w:numPr>
      </w:pPr>
      <w:r w:rsidRPr="00D573FE">
        <w:lastRenderedPageBreak/>
        <w:t xml:space="preserve">Wie kann man </w:t>
      </w:r>
      <w:r w:rsidR="001F4D1B" w:rsidRPr="00D573FE">
        <w:t>mit</w:t>
      </w:r>
      <w:r w:rsidR="001F4D1B">
        <w:t>hilfe von</w:t>
      </w:r>
      <w:r w:rsidRPr="00D573FE">
        <w:t xml:space="preserve"> </w:t>
      </w:r>
      <w:proofErr w:type="spellStart"/>
      <w:proofErr w:type="gramStart"/>
      <w:r w:rsidRPr="00D01035">
        <w:rPr>
          <w:rStyle w:val="QWordZchn"/>
        </w:rPr>
        <w:t>count</w:t>
      </w:r>
      <w:proofErr w:type="spellEnd"/>
      <w:r w:rsidRPr="00D01035">
        <w:rPr>
          <w:rStyle w:val="QWordZchn"/>
        </w:rPr>
        <w:t>(</w:t>
      </w:r>
      <w:proofErr w:type="gramEnd"/>
      <w:r w:rsidRPr="00D01035">
        <w:rPr>
          <w:rStyle w:val="QWordZchn"/>
        </w:rPr>
        <w:t>)</w:t>
      </w:r>
      <w:r w:rsidRPr="00D573FE">
        <w:t xml:space="preserve"> oder </w:t>
      </w:r>
      <w:proofErr w:type="spellStart"/>
      <w:r w:rsidRPr="00D01035">
        <w:rPr>
          <w:rStyle w:val="QWordZchn"/>
        </w:rPr>
        <w:t>tally</w:t>
      </w:r>
      <w:proofErr w:type="spellEnd"/>
      <w:r w:rsidRPr="00D01035">
        <w:rPr>
          <w:rStyle w:val="QWordZchn"/>
        </w:rPr>
        <w:t>()</w:t>
      </w:r>
      <w:r w:rsidRPr="00D573FE">
        <w:t xml:space="preserve"> </w:t>
      </w:r>
      <w:r w:rsidR="001F4D1B">
        <w:t xml:space="preserve">Folgendes </w:t>
      </w:r>
      <w:r w:rsidRPr="00D573FE">
        <w:t>kürzer schreiben</w:t>
      </w:r>
      <w:r>
        <w:t>?</w:t>
      </w:r>
    </w:p>
    <w:p w14:paraId="3DCF89BB" w14:textId="2A4BF718" w:rsidR="00D01035" w:rsidRDefault="00D01035" w:rsidP="00D01035">
      <w:pPr>
        <w:pStyle w:val="QT3"/>
        <w:ind w:left="720"/>
      </w:pPr>
      <w:proofErr w:type="spellStart"/>
      <w:r w:rsidRPr="00D01035">
        <w:t>diamonds</w:t>
      </w:r>
      <w:proofErr w:type="spellEnd"/>
      <w:r w:rsidRPr="00D01035">
        <w:t xml:space="preserve"> %&gt;% </w:t>
      </w:r>
      <w:proofErr w:type="spellStart"/>
      <w:r w:rsidRPr="00D01035">
        <w:t>summarize</w:t>
      </w:r>
      <w:proofErr w:type="spellEnd"/>
      <w:r w:rsidRPr="00D01035">
        <w:t>(n=</w:t>
      </w:r>
      <w:proofErr w:type="spellStart"/>
      <w:r w:rsidRPr="00D01035">
        <w:t>sum</w:t>
      </w:r>
      <w:proofErr w:type="spellEnd"/>
      <w:r w:rsidRPr="00D01035">
        <w:t>(</w:t>
      </w:r>
      <w:proofErr w:type="spellStart"/>
      <w:r w:rsidRPr="00D01035">
        <w:t>carat</w:t>
      </w:r>
      <w:proofErr w:type="spellEnd"/>
      <w:r w:rsidRPr="00D01035">
        <w:t>))</w:t>
      </w:r>
    </w:p>
    <w:p w14:paraId="563D0018" w14:textId="44867407" w:rsidR="00D01035" w:rsidRDefault="00D01035">
      <w:pPr>
        <w:spacing w:after="0"/>
      </w:pPr>
    </w:p>
    <w:p w14:paraId="184B8C6F" w14:textId="75DD5988" w:rsidR="00D01035" w:rsidRDefault="00D01035" w:rsidP="001F4D1B">
      <w:pPr>
        <w:pStyle w:val="Listenabsatz"/>
        <w:numPr>
          <w:ilvl w:val="0"/>
          <w:numId w:val="50"/>
        </w:numPr>
      </w:pPr>
      <w:r w:rsidRPr="00D573FE">
        <w:t xml:space="preserve">Wie kann man </w:t>
      </w:r>
      <w:r w:rsidR="001F4D1B" w:rsidRPr="00D573FE">
        <w:t>mit</w:t>
      </w:r>
      <w:r w:rsidR="001F4D1B">
        <w:t>hilfe von</w:t>
      </w:r>
      <w:r w:rsidR="001F4D1B" w:rsidRPr="00D573FE">
        <w:t xml:space="preserve"> </w:t>
      </w:r>
      <w:proofErr w:type="spellStart"/>
      <w:proofErr w:type="gramStart"/>
      <w:r w:rsidR="001F4D1B" w:rsidRPr="00D01035">
        <w:rPr>
          <w:rStyle w:val="QWordZchn"/>
        </w:rPr>
        <w:t>count</w:t>
      </w:r>
      <w:proofErr w:type="spellEnd"/>
      <w:r w:rsidR="001F4D1B" w:rsidRPr="00D01035">
        <w:rPr>
          <w:rStyle w:val="QWordZchn"/>
        </w:rPr>
        <w:t>(</w:t>
      </w:r>
      <w:proofErr w:type="gramEnd"/>
      <w:r w:rsidR="001F4D1B" w:rsidRPr="00D01035">
        <w:rPr>
          <w:rStyle w:val="QWordZchn"/>
        </w:rPr>
        <w:t>)</w:t>
      </w:r>
      <w:r w:rsidR="001F4D1B" w:rsidRPr="00D573FE">
        <w:t xml:space="preserve"> oder </w:t>
      </w:r>
      <w:proofErr w:type="spellStart"/>
      <w:r w:rsidR="001F4D1B" w:rsidRPr="00D01035">
        <w:rPr>
          <w:rStyle w:val="QWordZchn"/>
        </w:rPr>
        <w:t>tally</w:t>
      </w:r>
      <w:proofErr w:type="spellEnd"/>
      <w:r w:rsidR="001F4D1B" w:rsidRPr="00D01035">
        <w:rPr>
          <w:rStyle w:val="QWordZchn"/>
        </w:rPr>
        <w:t>()</w:t>
      </w:r>
      <w:r w:rsidR="001F4D1B" w:rsidRPr="00D573FE">
        <w:t xml:space="preserve"> </w:t>
      </w:r>
      <w:r w:rsidR="001F4D1B">
        <w:t xml:space="preserve">Folgendes </w:t>
      </w:r>
      <w:r w:rsidR="001F4D1B" w:rsidRPr="00D573FE">
        <w:t>kürzer schreiben</w:t>
      </w:r>
      <w:r w:rsidR="001F4D1B">
        <w:t>?</w:t>
      </w:r>
      <w:r>
        <w:t>?</w:t>
      </w:r>
    </w:p>
    <w:p w14:paraId="255731BA" w14:textId="1FD1A0B6" w:rsidR="00D01035" w:rsidRDefault="00D01035" w:rsidP="00D01035">
      <w:pPr>
        <w:pStyle w:val="QT3"/>
        <w:ind w:left="720"/>
      </w:pPr>
      <w:proofErr w:type="spellStart"/>
      <w:proofErr w:type="gramStart"/>
      <w:r w:rsidRPr="00D01035">
        <w:t>tibble</w:t>
      </w:r>
      <w:proofErr w:type="spellEnd"/>
      <w:r w:rsidRPr="00D01035">
        <w:t>(</w:t>
      </w:r>
      <w:proofErr w:type="gramEnd"/>
      <w:r w:rsidRPr="00D01035">
        <w:t>n=</w:t>
      </w:r>
      <w:proofErr w:type="spellStart"/>
      <w:r w:rsidRPr="00D01035">
        <w:t>diamonds</w:t>
      </w:r>
      <w:proofErr w:type="spellEnd"/>
      <w:r w:rsidRPr="00D01035">
        <w:t xml:space="preserve"> %&gt;% </w:t>
      </w:r>
      <w:proofErr w:type="spellStart"/>
      <w:r w:rsidRPr="00D01035">
        <w:t>select</w:t>
      </w:r>
      <w:proofErr w:type="spellEnd"/>
      <w:r w:rsidRPr="00D01035">
        <w:t>(</w:t>
      </w:r>
      <w:proofErr w:type="spellStart"/>
      <w:r w:rsidRPr="00D01035">
        <w:t>carat</w:t>
      </w:r>
      <w:proofErr w:type="spellEnd"/>
      <w:r w:rsidRPr="00D01035">
        <w:t xml:space="preserve">) %&gt;% </w:t>
      </w:r>
      <w:proofErr w:type="spellStart"/>
      <w:r w:rsidRPr="00D01035">
        <w:t>sum</w:t>
      </w:r>
      <w:proofErr w:type="spellEnd"/>
      <w:r w:rsidRPr="00D01035">
        <w:t>())</w:t>
      </w:r>
    </w:p>
    <w:p w14:paraId="085285CC" w14:textId="1CD29C96" w:rsidR="00D573FE" w:rsidRDefault="00D573FE" w:rsidP="008C4387"/>
    <w:p w14:paraId="174621BB" w14:textId="763DE0D8" w:rsidR="005D6EB5" w:rsidRDefault="005D6EB5" w:rsidP="005D6EB5">
      <w:pPr>
        <w:pStyle w:val="AufgabeH1"/>
        <w:rPr>
          <w:noProof/>
        </w:rPr>
      </w:pPr>
      <w:r>
        <w:t xml:space="preserve">Aufgabe </w:t>
      </w:r>
      <w:fldSimple w:instr=" SEQ  Aufagbe \* MERGEFORMAT ">
        <w:r>
          <w:rPr>
            <w:noProof/>
          </w:rPr>
          <w:t>3</w:t>
        </w:r>
      </w:fldSimple>
    </w:p>
    <w:p w14:paraId="7888CD56" w14:textId="77777777" w:rsidR="005D6EB5" w:rsidRDefault="005D6EB5" w:rsidP="005D6EB5">
      <w:r>
        <w:t>Erklären Sie den folgenden Quelltext:</w:t>
      </w:r>
    </w:p>
    <w:p w14:paraId="333A443E" w14:textId="77777777" w:rsidR="005D6EB5" w:rsidRDefault="005D6EB5" w:rsidP="005D6EB5">
      <w:pPr>
        <w:pStyle w:val="QT3klein"/>
      </w:pPr>
      <w:proofErr w:type="spellStart"/>
      <w:r>
        <w:t>dd</w:t>
      </w:r>
      <w:proofErr w:type="spellEnd"/>
      <w:r>
        <w:t xml:space="preserve"> &lt;- </w:t>
      </w:r>
      <w:proofErr w:type="spellStart"/>
      <w:proofErr w:type="gramStart"/>
      <w:r>
        <w:t>diamonds</w:t>
      </w:r>
      <w:proofErr w:type="spellEnd"/>
      <w:r>
        <w:t>[</w:t>
      </w:r>
      <w:proofErr w:type="gramEnd"/>
      <w:r>
        <w:t>1:8,]</w:t>
      </w:r>
    </w:p>
    <w:p w14:paraId="5D58DCDB" w14:textId="77777777" w:rsidR="005D6EB5" w:rsidRDefault="005D6EB5" w:rsidP="005D6EB5">
      <w:pPr>
        <w:pStyle w:val="QT3klein"/>
      </w:pPr>
      <w:proofErr w:type="spellStart"/>
      <w:r>
        <w:t>dd$carat</w:t>
      </w:r>
      <w:proofErr w:type="spellEnd"/>
    </w:p>
    <w:p w14:paraId="351DB1B3" w14:textId="77777777" w:rsidR="005D6EB5" w:rsidRDefault="005D6EB5" w:rsidP="005D6EB5">
      <w:pPr>
        <w:pStyle w:val="QT3klein"/>
      </w:pPr>
      <w:proofErr w:type="spellStart"/>
      <w:r>
        <w:t>cut_</w:t>
      </w:r>
      <w:proofErr w:type="gramStart"/>
      <w:r>
        <w:t>width</w:t>
      </w:r>
      <w:proofErr w:type="spellEnd"/>
      <w:r>
        <w:t>(</w:t>
      </w:r>
      <w:proofErr w:type="spellStart"/>
      <w:proofErr w:type="gramEnd"/>
      <w:r>
        <w:t>dd$carat</w:t>
      </w:r>
      <w:proofErr w:type="spellEnd"/>
      <w:r>
        <w:t>, 0.5)</w:t>
      </w:r>
    </w:p>
    <w:p w14:paraId="4F36E855" w14:textId="77777777" w:rsidR="005D6EB5" w:rsidRDefault="005D6EB5" w:rsidP="005D6EB5">
      <w:pPr>
        <w:pStyle w:val="QT3klein"/>
      </w:pPr>
      <w:proofErr w:type="spellStart"/>
      <w:r>
        <w:t>dd</w:t>
      </w:r>
      <w:proofErr w:type="spellEnd"/>
      <w:r>
        <w:t xml:space="preserve"> %&gt;%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cut_width</w:t>
      </w:r>
      <w:proofErr w:type="spellEnd"/>
      <w:r>
        <w:t>(</w:t>
      </w:r>
      <w:proofErr w:type="spellStart"/>
      <w:r>
        <w:t>carat</w:t>
      </w:r>
      <w:proofErr w:type="spellEnd"/>
      <w:r>
        <w:t>, 0.5))</w:t>
      </w:r>
    </w:p>
    <w:p w14:paraId="087BE996" w14:textId="77777777" w:rsidR="005D6EB5" w:rsidRDefault="005D6EB5" w:rsidP="005D6EB5">
      <w:pPr>
        <w:pStyle w:val="QT3klein"/>
      </w:pP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dd</w:t>
      </w:r>
      <w:proofErr w:type="spellEnd"/>
      <w:r>
        <w:t xml:space="preserve">, </w:t>
      </w:r>
      <w:proofErr w:type="spellStart"/>
      <w:r>
        <w:t>cut_width</w:t>
      </w:r>
      <w:proofErr w:type="spellEnd"/>
      <w:r>
        <w:t>(</w:t>
      </w:r>
      <w:proofErr w:type="spellStart"/>
      <w:r>
        <w:t>carat</w:t>
      </w:r>
      <w:proofErr w:type="spellEnd"/>
      <w:r>
        <w:t>, 0.5))</w:t>
      </w:r>
    </w:p>
    <w:p w14:paraId="56CDF2EB" w14:textId="639CE1CA" w:rsidR="00D01035" w:rsidRDefault="00D01035" w:rsidP="008C4387"/>
    <w:p w14:paraId="148EFB9F" w14:textId="77777777" w:rsidR="001F4D1B" w:rsidRDefault="001F4D1B" w:rsidP="008C4387"/>
    <w:p w14:paraId="5E2446A2" w14:textId="5837C483" w:rsidR="008C4387" w:rsidRDefault="008C4387" w:rsidP="008C4387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5D6EB5">
          <w:rPr>
            <w:noProof/>
          </w:rPr>
          <w:t>4</w:t>
        </w:r>
      </w:fldSimple>
    </w:p>
    <w:p w14:paraId="304762D4" w14:textId="68CAAD60" w:rsidR="008C4387" w:rsidRDefault="005D6EB5" w:rsidP="005D6EB5">
      <w:pPr>
        <w:pStyle w:val="Listenabsatz"/>
        <w:numPr>
          <w:ilvl w:val="0"/>
          <w:numId w:val="49"/>
        </w:numPr>
      </w:pPr>
      <w:r w:rsidRPr="005D6EB5">
        <w:t xml:space="preserve">Was </w:t>
      </w:r>
      <w:r>
        <w:t>gibt die</w:t>
      </w:r>
      <w:r w:rsidRPr="005D6EB5">
        <w:t xml:space="preserve"> Funktion </w:t>
      </w:r>
      <w:proofErr w:type="spellStart"/>
      <w:proofErr w:type="gramStart"/>
      <w:r w:rsidRPr="005D6EB5">
        <w:t>ganzOderWeniger</w:t>
      </w:r>
      <w:proofErr w:type="spellEnd"/>
      <w:r w:rsidRPr="005D6EB5">
        <w:t>(</w:t>
      </w:r>
      <w:proofErr w:type="gramEnd"/>
      <w:r w:rsidRPr="005D6EB5">
        <w:t>)</w:t>
      </w:r>
      <w:r>
        <w:t xml:space="preserve"> zurück</w:t>
      </w:r>
      <w:r w:rsidRPr="005D6EB5">
        <w:t>?</w:t>
      </w:r>
      <w:r>
        <w:t xml:space="preserve"> </w:t>
      </w:r>
    </w:p>
    <w:p w14:paraId="309CDD87" w14:textId="77777777" w:rsidR="005D6EB5" w:rsidRDefault="005D6EB5" w:rsidP="005D6EB5">
      <w:pPr>
        <w:pStyle w:val="QT3klein"/>
        <w:ind w:left="720"/>
      </w:pPr>
      <w:proofErr w:type="spellStart"/>
      <w:r>
        <w:t>ganzOderWeniger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x, </w:t>
      </w:r>
      <w:proofErr w:type="spellStart"/>
      <w:r>
        <w:t>delta</w:t>
      </w:r>
      <w:proofErr w:type="spellEnd"/>
      <w:r>
        <w:t>) {</w:t>
      </w:r>
    </w:p>
    <w:p w14:paraId="0CEB4E13" w14:textId="77777777" w:rsidR="005D6EB5" w:rsidRDefault="005D6EB5" w:rsidP="005D6EB5">
      <w:pPr>
        <w:pStyle w:val="QT3klein"/>
        <w:ind w:left="720"/>
      </w:pPr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floor</w:t>
      </w:r>
      <w:proofErr w:type="spellEnd"/>
      <w:r>
        <w:t>(</w:t>
      </w:r>
      <w:proofErr w:type="spellStart"/>
      <w:r>
        <w:t>x+delta</w:t>
      </w:r>
      <w:proofErr w:type="spellEnd"/>
      <w:r>
        <w:t xml:space="preserve">) == </w:t>
      </w:r>
      <w:proofErr w:type="spellStart"/>
      <w:r>
        <w:t>ceiling</w:t>
      </w:r>
      <w:proofErr w:type="spellEnd"/>
      <w:r>
        <w:t>(x))</w:t>
      </w:r>
    </w:p>
    <w:p w14:paraId="426A1843" w14:textId="3A1EF410" w:rsidR="005D6EB5" w:rsidRDefault="005D6EB5" w:rsidP="005D6EB5">
      <w:pPr>
        <w:pStyle w:val="QT3klein"/>
        <w:ind w:left="720"/>
      </w:pPr>
      <w:r>
        <w:t>}</w:t>
      </w:r>
    </w:p>
    <w:p w14:paraId="219BCFF9" w14:textId="77777777" w:rsidR="005D6EB5" w:rsidRDefault="005D6EB5" w:rsidP="005D6EB5">
      <w:pPr>
        <w:pStyle w:val="Listenabsatz"/>
      </w:pPr>
    </w:p>
    <w:p w14:paraId="2514AD59" w14:textId="1A2B63B3" w:rsidR="005D6EB5" w:rsidRDefault="005D6EB5" w:rsidP="005D6EB5">
      <w:pPr>
        <w:pStyle w:val="Listenabsatz"/>
        <w:numPr>
          <w:ilvl w:val="0"/>
          <w:numId w:val="49"/>
        </w:numPr>
      </w:pPr>
      <w:r>
        <w:t>Erklären Sie den folgenden Quelltext und werten Sie die entsprechende Ausgabe aus. Was ist daran auffällig?</w:t>
      </w:r>
    </w:p>
    <w:p w14:paraId="7B3AFAC9" w14:textId="77777777" w:rsidR="005D6EB5" w:rsidRDefault="005D6EB5" w:rsidP="005D6EB5">
      <w:pPr>
        <w:pStyle w:val="QT3klein"/>
        <w:ind w:left="720"/>
      </w:pPr>
      <w:proofErr w:type="spellStart"/>
      <w:r>
        <w:t>diamonds</w:t>
      </w:r>
      <w:proofErr w:type="spellEnd"/>
      <w:r>
        <w:t xml:space="preserve"> %&gt;% </w:t>
      </w:r>
    </w:p>
    <w:p w14:paraId="20B3DD4B" w14:textId="77777777" w:rsidR="005D6EB5" w:rsidRDefault="005D6EB5" w:rsidP="005D6EB5">
      <w:pPr>
        <w:pStyle w:val="QT3klein"/>
        <w:ind w:left="720"/>
      </w:pPr>
      <w:r>
        <w:t xml:space="preserve">  </w:t>
      </w:r>
      <w:proofErr w:type="spellStart"/>
      <w:r>
        <w:t>filter</w:t>
      </w:r>
      <w:proofErr w:type="spellEnd"/>
      <w:r>
        <w:t>(</w:t>
      </w:r>
      <w:proofErr w:type="spellStart"/>
      <w:r>
        <w:t>ganzOderWeniger</w:t>
      </w:r>
      <w:proofErr w:type="spellEnd"/>
      <w:r>
        <w:t xml:space="preserve">(carat,0.05)) %&gt;%  </w:t>
      </w:r>
    </w:p>
    <w:p w14:paraId="2F3D4BDB" w14:textId="77777777" w:rsidR="005D6EB5" w:rsidRDefault="005D6EB5" w:rsidP="005D6EB5">
      <w:pPr>
        <w:pStyle w:val="QT3klein"/>
        <w:ind w:left="720"/>
      </w:pPr>
      <w:r>
        <w:t xml:space="preserve">  </w:t>
      </w:r>
      <w:proofErr w:type="spellStart"/>
      <w:r>
        <w:t>count</w:t>
      </w:r>
      <w:proofErr w:type="spellEnd"/>
      <w:r>
        <w:t>(</w:t>
      </w:r>
      <w:proofErr w:type="spellStart"/>
      <w:r>
        <w:t>carat</w:t>
      </w:r>
      <w:proofErr w:type="spellEnd"/>
      <w:r>
        <w:t>)</w:t>
      </w:r>
    </w:p>
    <w:p w14:paraId="5D93E095" w14:textId="77777777" w:rsidR="005D6EB5" w:rsidRDefault="005D6EB5" w:rsidP="005D6EB5">
      <w:pPr>
        <w:pStyle w:val="QT3klein"/>
        <w:ind w:left="720"/>
      </w:pPr>
    </w:p>
    <w:p w14:paraId="0D1B8DAC" w14:textId="77777777" w:rsidR="005D6EB5" w:rsidRDefault="005D6EB5" w:rsidP="005D6EB5">
      <w:pPr>
        <w:pStyle w:val="QT3klein"/>
        <w:ind w:left="720"/>
      </w:pPr>
      <w:r>
        <w:t xml:space="preserve"># </w:t>
      </w:r>
      <w:proofErr w:type="spellStart"/>
      <w:r>
        <w:t>äqivalent</w:t>
      </w:r>
      <w:proofErr w:type="spellEnd"/>
      <w:r>
        <w:t xml:space="preserve"> hierzu:</w:t>
      </w:r>
    </w:p>
    <w:p w14:paraId="7516B548" w14:textId="77777777" w:rsidR="005D6EB5" w:rsidRDefault="005D6EB5" w:rsidP="005D6EB5">
      <w:pPr>
        <w:pStyle w:val="QT3klein"/>
        <w:ind w:left="720"/>
      </w:pPr>
      <w:proofErr w:type="spellStart"/>
      <w:r>
        <w:t>diamonds</w:t>
      </w:r>
      <w:proofErr w:type="spellEnd"/>
      <w:r>
        <w:t xml:space="preserve"> %&gt;% </w:t>
      </w:r>
    </w:p>
    <w:p w14:paraId="03357509" w14:textId="77777777" w:rsidR="005D6EB5" w:rsidRDefault="005D6EB5" w:rsidP="005D6EB5">
      <w:pPr>
        <w:pStyle w:val="QT3klein"/>
        <w:ind w:left="720"/>
      </w:pPr>
      <w:r>
        <w:t xml:space="preserve">  </w:t>
      </w:r>
      <w:proofErr w:type="spellStart"/>
      <w:r>
        <w:t>filter</w:t>
      </w:r>
      <w:proofErr w:type="spellEnd"/>
      <w:r>
        <w:t>(</w:t>
      </w:r>
      <w:proofErr w:type="spellStart"/>
      <w:r>
        <w:t>ganzOderWeniger</w:t>
      </w:r>
      <w:proofErr w:type="spellEnd"/>
      <w:r>
        <w:t xml:space="preserve">(carat,0.05)) %&gt;% </w:t>
      </w:r>
    </w:p>
    <w:p w14:paraId="34D780B5" w14:textId="77777777" w:rsidR="005D6EB5" w:rsidRDefault="005D6EB5" w:rsidP="005D6EB5">
      <w:pPr>
        <w:pStyle w:val="QT3klein"/>
        <w:ind w:left="720"/>
      </w:pPr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carat</w:t>
      </w:r>
      <w:proofErr w:type="spellEnd"/>
      <w:r>
        <w:t>) %&gt;%</w:t>
      </w:r>
    </w:p>
    <w:p w14:paraId="69F906D2" w14:textId="4A718090" w:rsidR="005D6EB5" w:rsidRDefault="005D6EB5" w:rsidP="005D6EB5">
      <w:pPr>
        <w:pStyle w:val="QT3klein"/>
        <w:ind w:left="720"/>
      </w:pPr>
      <w:r>
        <w:t xml:space="preserve">  </w:t>
      </w:r>
      <w:proofErr w:type="spellStart"/>
      <w:r>
        <w:t>summarize</w:t>
      </w:r>
      <w:proofErr w:type="spellEnd"/>
      <w:r>
        <w:t>(n=</w:t>
      </w:r>
      <w:proofErr w:type="gramStart"/>
      <w:r>
        <w:t>n(</w:t>
      </w:r>
      <w:proofErr w:type="gramEnd"/>
      <w:r>
        <w:t>))</w:t>
      </w:r>
    </w:p>
    <w:p w14:paraId="052A5BB7" w14:textId="77777777" w:rsidR="005D6EB5" w:rsidRPr="005D6EB5" w:rsidRDefault="005D6EB5" w:rsidP="005D6EB5"/>
    <w:p w14:paraId="1826C34C" w14:textId="23218B9A" w:rsidR="001F4D1B" w:rsidRDefault="001F4D1B" w:rsidP="001F4D1B">
      <w:pPr>
        <w:pStyle w:val="Listenabsatz"/>
        <w:numPr>
          <w:ilvl w:val="0"/>
          <w:numId w:val="49"/>
        </w:numPr>
      </w:pPr>
      <w:r>
        <w:t>Vergleichen Sie folgende Variante mit Aufgabenteil b)? Gibt es die Auffälligkeiten immer noch?</w:t>
      </w:r>
    </w:p>
    <w:p w14:paraId="5BFF2F52" w14:textId="77777777" w:rsidR="001F4D1B" w:rsidRDefault="001F4D1B" w:rsidP="001F4D1B">
      <w:pPr>
        <w:pStyle w:val="QT3klein"/>
        <w:ind w:left="852"/>
      </w:pPr>
      <w:proofErr w:type="spellStart"/>
      <w:r>
        <w:t>diamonds</w:t>
      </w:r>
      <w:proofErr w:type="spellEnd"/>
      <w:r>
        <w:t xml:space="preserve"> %&gt;% </w:t>
      </w:r>
    </w:p>
    <w:p w14:paraId="67C73C9F" w14:textId="77777777" w:rsidR="001F4D1B" w:rsidRDefault="001F4D1B" w:rsidP="001F4D1B">
      <w:pPr>
        <w:pStyle w:val="QT3klein"/>
        <w:ind w:left="852"/>
      </w:pPr>
      <w:r>
        <w:t xml:space="preserve">  </w:t>
      </w:r>
      <w:proofErr w:type="spellStart"/>
      <w:r>
        <w:t>filter</w:t>
      </w:r>
      <w:proofErr w:type="spellEnd"/>
      <w:r>
        <w:t>(</w:t>
      </w:r>
      <w:proofErr w:type="spellStart"/>
      <w:r>
        <w:t>ganzOderWeniger</w:t>
      </w:r>
      <w:proofErr w:type="spellEnd"/>
      <w:r>
        <w:t xml:space="preserve">(2*carat,0.1)) %&gt;%  </w:t>
      </w:r>
    </w:p>
    <w:p w14:paraId="616D85D0" w14:textId="77777777" w:rsidR="001F4D1B" w:rsidRDefault="001F4D1B" w:rsidP="001F4D1B">
      <w:pPr>
        <w:pStyle w:val="QT3klein"/>
        <w:ind w:left="852"/>
      </w:pPr>
      <w:r>
        <w:t xml:space="preserve">  </w:t>
      </w:r>
      <w:proofErr w:type="spellStart"/>
      <w:r>
        <w:t>count</w:t>
      </w:r>
      <w:proofErr w:type="spellEnd"/>
      <w:r>
        <w:t>(</w:t>
      </w:r>
      <w:proofErr w:type="spellStart"/>
      <w:r>
        <w:t>carat</w:t>
      </w:r>
      <w:proofErr w:type="spellEnd"/>
      <w:r>
        <w:t xml:space="preserve">) %&gt;% </w:t>
      </w:r>
    </w:p>
    <w:p w14:paraId="427C86DE" w14:textId="41B3658A" w:rsidR="001F4D1B" w:rsidRDefault="001F4D1B" w:rsidP="001F4D1B">
      <w:pPr>
        <w:pStyle w:val="QT3klein"/>
        <w:ind w:left="852"/>
      </w:pPr>
      <w:r>
        <w:t xml:space="preserve">  </w:t>
      </w:r>
      <w:proofErr w:type="spellStart"/>
      <w:r>
        <w:t>print</w:t>
      </w:r>
      <w:proofErr w:type="spellEnd"/>
      <w:r>
        <w:t>(n=</w:t>
      </w:r>
      <w:proofErr w:type="spellStart"/>
      <w:r>
        <w:t>Inf</w:t>
      </w:r>
      <w:proofErr w:type="spellEnd"/>
      <w:r>
        <w:t>)</w:t>
      </w:r>
    </w:p>
    <w:p w14:paraId="40C6D278" w14:textId="20B2B88D" w:rsidR="001F4D1B" w:rsidRPr="001F4D1B" w:rsidRDefault="001F4D1B" w:rsidP="001F4D1B"/>
    <w:p w14:paraId="035EB744" w14:textId="77777777" w:rsidR="001F4D1B" w:rsidRDefault="001F4D1B" w:rsidP="001F4D1B"/>
    <w:p w14:paraId="44DCACCD" w14:textId="77777777" w:rsidR="00333E55" w:rsidRDefault="00333E55" w:rsidP="00F07E42"/>
    <w:sectPr w:rsidR="00333E55" w:rsidSect="00AA008C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5AB2FE" w14:textId="77777777" w:rsidR="00DA34F6" w:rsidRDefault="00DA34F6" w:rsidP="00B22FB3"/>
    <w:p w14:paraId="4F91A45F" w14:textId="77777777" w:rsidR="00DA34F6" w:rsidRDefault="00DA34F6" w:rsidP="00B22FB3"/>
    <w:p w14:paraId="215BB225" w14:textId="77777777" w:rsidR="00DA34F6" w:rsidRDefault="00DA34F6" w:rsidP="00B22FB3"/>
    <w:p w14:paraId="55CE02EB" w14:textId="77777777" w:rsidR="00DA34F6" w:rsidRDefault="00DA34F6"/>
  </w:endnote>
  <w:endnote w:type="continuationSeparator" w:id="0">
    <w:p w14:paraId="113C7473" w14:textId="77777777" w:rsidR="00DA34F6" w:rsidRDefault="00DA34F6" w:rsidP="00B22FB3"/>
    <w:p w14:paraId="574C168D" w14:textId="77777777" w:rsidR="00DA34F6" w:rsidRDefault="00DA34F6" w:rsidP="00B22FB3"/>
    <w:p w14:paraId="1D09F099" w14:textId="77777777" w:rsidR="00DA34F6" w:rsidRDefault="00DA34F6" w:rsidP="00B22FB3"/>
    <w:p w14:paraId="215FDB1A" w14:textId="77777777" w:rsidR="00DA34F6" w:rsidRDefault="00DA34F6"/>
  </w:endnote>
  <w:endnote w:type="continuationNotice" w:id="1">
    <w:p w14:paraId="45743200" w14:textId="77777777" w:rsidR="00DA34F6" w:rsidRDefault="00DA34F6" w:rsidP="00B22FB3"/>
    <w:p w14:paraId="15AF0424" w14:textId="77777777" w:rsidR="00DA34F6" w:rsidRDefault="00DA34F6" w:rsidP="00B22FB3"/>
    <w:p w14:paraId="763EA042" w14:textId="77777777" w:rsidR="00DA34F6" w:rsidRDefault="00DA34F6" w:rsidP="00B22FB3"/>
    <w:p w14:paraId="5B96F33E" w14:textId="77777777" w:rsidR="00DA34F6" w:rsidRDefault="00DA34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6D8EF50F" w:rsidR="00460E7D" w:rsidRPr="00D3643B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73156"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73156"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4F5CFA51" w:rsidR="00460E7D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73156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73156"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1B8B9F" w14:textId="77777777" w:rsidR="00DA34F6" w:rsidRDefault="00DA34F6" w:rsidP="00B27513">
      <w:pPr>
        <w:pStyle w:val="stdText"/>
      </w:pPr>
      <w:r>
        <w:continuationSeparator/>
      </w:r>
    </w:p>
    <w:p w14:paraId="3AC8135A" w14:textId="77777777" w:rsidR="00DA34F6" w:rsidRDefault="00DA34F6"/>
  </w:footnote>
  <w:footnote w:type="continuationSeparator" w:id="0">
    <w:p w14:paraId="6421DEA2" w14:textId="77777777" w:rsidR="00DA34F6" w:rsidRDefault="00DA34F6" w:rsidP="00B27513">
      <w:pPr>
        <w:pStyle w:val="stdText"/>
      </w:pPr>
      <w:r>
        <w:continuationSeparator/>
      </w:r>
    </w:p>
    <w:p w14:paraId="0266D648" w14:textId="77777777" w:rsidR="00DA34F6" w:rsidRDefault="00DA34F6"/>
  </w:footnote>
  <w:footnote w:type="continuationNotice" w:id="1">
    <w:p w14:paraId="657C441B" w14:textId="77777777" w:rsidR="00DA34F6" w:rsidRDefault="00DA34F6" w:rsidP="00B22FB3"/>
    <w:p w14:paraId="6B4DA63C" w14:textId="77777777" w:rsidR="00DA34F6" w:rsidRDefault="00DA34F6" w:rsidP="00B22FB3"/>
    <w:p w14:paraId="1CEF3141" w14:textId="77777777" w:rsidR="00DA34F6" w:rsidRDefault="00DA34F6" w:rsidP="00B22FB3"/>
    <w:p w14:paraId="1F413BFE" w14:textId="77777777" w:rsidR="00DA34F6" w:rsidRDefault="00DA34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39B27480" w:rsidR="00460E7D" w:rsidRDefault="00460E7D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 w:rsidR="004F0202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8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460E7D" w:rsidRPr="00D47F29" w:rsidRDefault="00460E7D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3362B7"/>
    <w:multiLevelType w:val="hybridMultilevel"/>
    <w:tmpl w:val="AFC00B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90C5C"/>
    <w:multiLevelType w:val="hybridMultilevel"/>
    <w:tmpl w:val="82F4286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D1DB0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E1942"/>
    <w:multiLevelType w:val="hybridMultilevel"/>
    <w:tmpl w:val="6C906460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22888"/>
    <w:multiLevelType w:val="hybridMultilevel"/>
    <w:tmpl w:val="B8EE1586"/>
    <w:lvl w:ilvl="0" w:tplc="275C3AD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CF87DAE"/>
    <w:multiLevelType w:val="hybridMultilevel"/>
    <w:tmpl w:val="91BC55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F1113"/>
    <w:multiLevelType w:val="hybridMultilevel"/>
    <w:tmpl w:val="82F4286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E98537C"/>
    <w:multiLevelType w:val="hybridMultilevel"/>
    <w:tmpl w:val="2F1234D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37A8C"/>
    <w:multiLevelType w:val="hybridMultilevel"/>
    <w:tmpl w:val="EE7EF0BE"/>
    <w:lvl w:ilvl="0" w:tplc="E2E4FCD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4423C5"/>
    <w:multiLevelType w:val="hybridMultilevel"/>
    <w:tmpl w:val="C63EAE00"/>
    <w:lvl w:ilvl="0" w:tplc="0407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16E0D80"/>
    <w:multiLevelType w:val="hybridMultilevel"/>
    <w:tmpl w:val="1DEC364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E294E"/>
    <w:multiLevelType w:val="hybridMultilevel"/>
    <w:tmpl w:val="BE88E20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A10B7"/>
    <w:multiLevelType w:val="hybridMultilevel"/>
    <w:tmpl w:val="F552CE9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F47F3"/>
    <w:multiLevelType w:val="hybridMultilevel"/>
    <w:tmpl w:val="E38E681C"/>
    <w:lvl w:ilvl="0" w:tplc="05F87F28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6CA054B"/>
    <w:multiLevelType w:val="hybridMultilevel"/>
    <w:tmpl w:val="B6125E6C"/>
    <w:lvl w:ilvl="0" w:tplc="214CCA3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7224E8"/>
    <w:multiLevelType w:val="hybridMultilevel"/>
    <w:tmpl w:val="9654AE6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776ECF"/>
    <w:multiLevelType w:val="hybridMultilevel"/>
    <w:tmpl w:val="99944D2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27"/>
  </w:num>
  <w:num w:numId="5">
    <w:abstractNumId w:val="2"/>
  </w:num>
  <w:num w:numId="6">
    <w:abstractNumId w:val="19"/>
  </w:num>
  <w:num w:numId="7">
    <w:abstractNumId w:val="0"/>
  </w:num>
  <w:num w:numId="8">
    <w:abstractNumId w:val="14"/>
  </w:num>
  <w:num w:numId="9">
    <w:abstractNumId w:val="23"/>
  </w:num>
  <w:num w:numId="10">
    <w:abstractNumId w:val="7"/>
  </w:num>
  <w:num w:numId="11">
    <w:abstractNumId w:val="26"/>
  </w:num>
  <w:num w:numId="12">
    <w:abstractNumId w:val="18"/>
  </w:num>
  <w:num w:numId="13">
    <w:abstractNumId w:val="21"/>
  </w:num>
  <w:num w:numId="14">
    <w:abstractNumId w:val="8"/>
  </w:num>
  <w:num w:numId="15">
    <w:abstractNumId w:val="17"/>
  </w:num>
  <w:num w:numId="16">
    <w:abstractNumId w:val="22"/>
  </w:num>
  <w:num w:numId="17">
    <w:abstractNumId w:val="15"/>
  </w:num>
  <w:num w:numId="18">
    <w:abstractNumId w:val="24"/>
  </w:num>
  <w:num w:numId="19">
    <w:abstractNumId w:val="16"/>
  </w:num>
  <w:num w:numId="20">
    <w:abstractNumId w:val="25"/>
  </w:num>
  <w:num w:numId="21">
    <w:abstractNumId w:val="4"/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12"/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10"/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14"/>
  </w:num>
  <w:num w:numId="42">
    <w:abstractNumId w:val="4"/>
    <w:lvlOverride w:ilvl="0">
      <w:startOverride w:val="1"/>
    </w:lvlOverride>
  </w:num>
  <w:num w:numId="43">
    <w:abstractNumId w:val="4"/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1"/>
  </w:num>
  <w:num w:numId="47">
    <w:abstractNumId w:val="20"/>
  </w:num>
  <w:num w:numId="48">
    <w:abstractNumId w:val="13"/>
  </w:num>
  <w:num w:numId="49">
    <w:abstractNumId w:val="5"/>
  </w:num>
  <w:num w:numId="5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2401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3DB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1ADB"/>
    <w:rsid w:val="00092557"/>
    <w:rsid w:val="000930ED"/>
    <w:rsid w:val="00093F50"/>
    <w:rsid w:val="000942A9"/>
    <w:rsid w:val="000947B5"/>
    <w:rsid w:val="00096CF6"/>
    <w:rsid w:val="000A049F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3A86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3D7C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3B3D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0313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1065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74D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D1B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635A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65AC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223"/>
    <w:rsid w:val="002D2342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E55"/>
    <w:rsid w:val="00333FDE"/>
    <w:rsid w:val="00335CC0"/>
    <w:rsid w:val="00335D90"/>
    <w:rsid w:val="003366F8"/>
    <w:rsid w:val="00336CDC"/>
    <w:rsid w:val="003371F7"/>
    <w:rsid w:val="0034084B"/>
    <w:rsid w:val="00343CE2"/>
    <w:rsid w:val="00343E51"/>
    <w:rsid w:val="00344D3A"/>
    <w:rsid w:val="003465B9"/>
    <w:rsid w:val="00346B26"/>
    <w:rsid w:val="00350616"/>
    <w:rsid w:val="003510A2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142"/>
    <w:rsid w:val="00366B4A"/>
    <w:rsid w:val="00370145"/>
    <w:rsid w:val="003705B7"/>
    <w:rsid w:val="00370CAD"/>
    <w:rsid w:val="00372538"/>
    <w:rsid w:val="00372867"/>
    <w:rsid w:val="00373156"/>
    <w:rsid w:val="00373D01"/>
    <w:rsid w:val="00374ABD"/>
    <w:rsid w:val="00374D7C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187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3FBA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0E7D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4510"/>
    <w:rsid w:val="004A5A94"/>
    <w:rsid w:val="004A6570"/>
    <w:rsid w:val="004B10FB"/>
    <w:rsid w:val="004B189A"/>
    <w:rsid w:val="004B2489"/>
    <w:rsid w:val="004B2E70"/>
    <w:rsid w:val="004B310D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202"/>
    <w:rsid w:val="004F0F71"/>
    <w:rsid w:val="004F2595"/>
    <w:rsid w:val="004F2A06"/>
    <w:rsid w:val="004F4266"/>
    <w:rsid w:val="004F6692"/>
    <w:rsid w:val="004F7AE4"/>
    <w:rsid w:val="0050051F"/>
    <w:rsid w:val="00500703"/>
    <w:rsid w:val="00500AC2"/>
    <w:rsid w:val="00501F04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77438"/>
    <w:rsid w:val="0058055B"/>
    <w:rsid w:val="005827C9"/>
    <w:rsid w:val="005844BB"/>
    <w:rsid w:val="00584B4E"/>
    <w:rsid w:val="00586605"/>
    <w:rsid w:val="005869D7"/>
    <w:rsid w:val="0058761E"/>
    <w:rsid w:val="00590BF3"/>
    <w:rsid w:val="005916C0"/>
    <w:rsid w:val="0059195A"/>
    <w:rsid w:val="00594426"/>
    <w:rsid w:val="00594EAD"/>
    <w:rsid w:val="005957E4"/>
    <w:rsid w:val="00595814"/>
    <w:rsid w:val="005A0C7F"/>
    <w:rsid w:val="005A198A"/>
    <w:rsid w:val="005A4461"/>
    <w:rsid w:val="005A49FC"/>
    <w:rsid w:val="005A4D83"/>
    <w:rsid w:val="005A53A8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4820"/>
    <w:rsid w:val="005D0F64"/>
    <w:rsid w:val="005D1C2A"/>
    <w:rsid w:val="005D23EC"/>
    <w:rsid w:val="005D2417"/>
    <w:rsid w:val="005D319C"/>
    <w:rsid w:val="005D39F7"/>
    <w:rsid w:val="005D3EF4"/>
    <w:rsid w:val="005D4E5B"/>
    <w:rsid w:val="005D4E8F"/>
    <w:rsid w:val="005D5408"/>
    <w:rsid w:val="005D6EB5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3D96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3E0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555"/>
    <w:rsid w:val="006B3890"/>
    <w:rsid w:val="006B399E"/>
    <w:rsid w:val="006B3FB2"/>
    <w:rsid w:val="006B44C3"/>
    <w:rsid w:val="006B5039"/>
    <w:rsid w:val="006B5504"/>
    <w:rsid w:val="006B5D5E"/>
    <w:rsid w:val="006B6167"/>
    <w:rsid w:val="006B6B16"/>
    <w:rsid w:val="006B6D24"/>
    <w:rsid w:val="006B7523"/>
    <w:rsid w:val="006B7AEC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3C5"/>
    <w:rsid w:val="006E2889"/>
    <w:rsid w:val="006E3DA3"/>
    <w:rsid w:val="006E3FC6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4ED0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93F"/>
    <w:rsid w:val="00722D0D"/>
    <w:rsid w:val="00722D38"/>
    <w:rsid w:val="00724866"/>
    <w:rsid w:val="00725B6B"/>
    <w:rsid w:val="0072666E"/>
    <w:rsid w:val="007266E2"/>
    <w:rsid w:val="0073045F"/>
    <w:rsid w:val="00730B3A"/>
    <w:rsid w:val="00733A7D"/>
    <w:rsid w:val="00733D9D"/>
    <w:rsid w:val="00734358"/>
    <w:rsid w:val="0073457B"/>
    <w:rsid w:val="00735D3F"/>
    <w:rsid w:val="00735D7E"/>
    <w:rsid w:val="0074046A"/>
    <w:rsid w:val="0074060D"/>
    <w:rsid w:val="00740D8B"/>
    <w:rsid w:val="00741A67"/>
    <w:rsid w:val="0074233F"/>
    <w:rsid w:val="007436E4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B7574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3FD"/>
    <w:rsid w:val="00801690"/>
    <w:rsid w:val="00801A78"/>
    <w:rsid w:val="008027A0"/>
    <w:rsid w:val="00803114"/>
    <w:rsid w:val="0080396D"/>
    <w:rsid w:val="00803F0F"/>
    <w:rsid w:val="00803FD5"/>
    <w:rsid w:val="00804A12"/>
    <w:rsid w:val="00811F7C"/>
    <w:rsid w:val="00812186"/>
    <w:rsid w:val="00812F66"/>
    <w:rsid w:val="0081317D"/>
    <w:rsid w:val="00813943"/>
    <w:rsid w:val="00813A57"/>
    <w:rsid w:val="00815D22"/>
    <w:rsid w:val="00816908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0EA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0140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5361"/>
    <w:rsid w:val="008B59E6"/>
    <w:rsid w:val="008B5D13"/>
    <w:rsid w:val="008B6E8A"/>
    <w:rsid w:val="008B7E9C"/>
    <w:rsid w:val="008C1BF1"/>
    <w:rsid w:val="008C3693"/>
    <w:rsid w:val="008C4387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29D6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3A7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96F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6986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45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2E10"/>
    <w:rsid w:val="00A344D4"/>
    <w:rsid w:val="00A344DC"/>
    <w:rsid w:val="00A37633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46A86"/>
    <w:rsid w:val="00A50158"/>
    <w:rsid w:val="00A5040F"/>
    <w:rsid w:val="00A52A2C"/>
    <w:rsid w:val="00A5343A"/>
    <w:rsid w:val="00A534F9"/>
    <w:rsid w:val="00A55421"/>
    <w:rsid w:val="00A55FA2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73C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621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78D"/>
    <w:rsid w:val="00AF4D47"/>
    <w:rsid w:val="00AF54C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B82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1371"/>
    <w:rsid w:val="00B82E32"/>
    <w:rsid w:val="00B85B88"/>
    <w:rsid w:val="00B86FE0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6974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2129"/>
    <w:rsid w:val="00C4442C"/>
    <w:rsid w:val="00C45122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569B3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091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941"/>
    <w:rsid w:val="00CF0CAD"/>
    <w:rsid w:val="00CF13B3"/>
    <w:rsid w:val="00CF1F04"/>
    <w:rsid w:val="00CF2185"/>
    <w:rsid w:val="00CF2CFF"/>
    <w:rsid w:val="00CF38AC"/>
    <w:rsid w:val="00CF3F86"/>
    <w:rsid w:val="00CF4BB2"/>
    <w:rsid w:val="00CF721E"/>
    <w:rsid w:val="00CF754F"/>
    <w:rsid w:val="00CF78C4"/>
    <w:rsid w:val="00D01035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3FE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4454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4F6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B7325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D20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2AC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064"/>
    <w:rsid w:val="00E122D3"/>
    <w:rsid w:val="00E1358F"/>
    <w:rsid w:val="00E144E6"/>
    <w:rsid w:val="00E145C5"/>
    <w:rsid w:val="00E15E13"/>
    <w:rsid w:val="00E1694D"/>
    <w:rsid w:val="00E20174"/>
    <w:rsid w:val="00E207F3"/>
    <w:rsid w:val="00E20B0C"/>
    <w:rsid w:val="00E20D9E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3C04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902"/>
    <w:rsid w:val="00E73E33"/>
    <w:rsid w:val="00E74A32"/>
    <w:rsid w:val="00E7550F"/>
    <w:rsid w:val="00E76A0D"/>
    <w:rsid w:val="00E76B14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01A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0950"/>
    <w:rsid w:val="00EE3363"/>
    <w:rsid w:val="00EE5809"/>
    <w:rsid w:val="00EE604D"/>
    <w:rsid w:val="00EE6440"/>
    <w:rsid w:val="00EE6890"/>
    <w:rsid w:val="00EE73FB"/>
    <w:rsid w:val="00EE77A1"/>
    <w:rsid w:val="00EF247E"/>
    <w:rsid w:val="00EF24A8"/>
    <w:rsid w:val="00EF2996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07E42"/>
    <w:rsid w:val="00F10186"/>
    <w:rsid w:val="00F1077C"/>
    <w:rsid w:val="00F11A7E"/>
    <w:rsid w:val="00F12F2B"/>
    <w:rsid w:val="00F14012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7F9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6CF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43"/>
      </w:numPr>
      <w:spacing w:before="240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  <w:style w:type="paragraph" w:customStyle="1" w:styleId="QT3klein">
    <w:name w:val="QT3klein"/>
    <w:basedOn w:val="QT3"/>
    <w:link w:val="QT3kleinZchn"/>
    <w:qFormat/>
    <w:rsid w:val="00123A86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123A86"/>
    <w:rPr>
      <w:rFonts w:ascii="Lucida Console" w:hAnsi="Lucida Console"/>
      <w:color w:val="0000FF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F1C45"/>
    <w:rsid w:val="00227F75"/>
    <w:rsid w:val="002376EC"/>
    <w:rsid w:val="0028714E"/>
    <w:rsid w:val="002F49C9"/>
    <w:rsid w:val="00300572"/>
    <w:rsid w:val="003503F7"/>
    <w:rsid w:val="00375D6F"/>
    <w:rsid w:val="00391249"/>
    <w:rsid w:val="003D4DDF"/>
    <w:rsid w:val="003E54F1"/>
    <w:rsid w:val="005C68F0"/>
    <w:rsid w:val="00734020"/>
    <w:rsid w:val="009206F6"/>
    <w:rsid w:val="009227C6"/>
    <w:rsid w:val="00961DBF"/>
    <w:rsid w:val="00971E4E"/>
    <w:rsid w:val="00A471ED"/>
    <w:rsid w:val="00A81104"/>
    <w:rsid w:val="00AD2B01"/>
    <w:rsid w:val="00B5103A"/>
    <w:rsid w:val="00CB754F"/>
    <w:rsid w:val="00E6360B"/>
    <w:rsid w:val="00F047C1"/>
    <w:rsid w:val="00F04A44"/>
    <w:rsid w:val="00F360D5"/>
    <w:rsid w:val="00FB3A67"/>
    <w:rsid w:val="00FD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C9C6B-A9E6-4499-817A-2540EF54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2</Pages>
  <Words>336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8</vt:lpstr>
    </vt:vector>
  </TitlesOfParts>
  <Company>FH Südwestfalen</Company>
  <LinksUpToDate>false</LinksUpToDate>
  <CharactersWithSpaces>2455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8</dc:title>
  <dc:subject/>
  <dc:creator>willms</dc:creator>
  <cp:keywords/>
  <cp:lastModifiedBy>J Willms</cp:lastModifiedBy>
  <cp:revision>4</cp:revision>
  <cp:lastPrinted>2019-10-04T11:13:00Z</cp:lastPrinted>
  <dcterms:created xsi:type="dcterms:W3CDTF">2019-11-29T13:02:00Z</dcterms:created>
  <dcterms:modified xsi:type="dcterms:W3CDTF">2020-07-22T14:02:00Z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