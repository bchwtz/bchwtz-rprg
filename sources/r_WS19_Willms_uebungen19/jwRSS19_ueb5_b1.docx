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741FFCCA" w:rsidR="0017335C" w:rsidRDefault="0017335C" w:rsidP="00A64F90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Übungen zu Kapitel </w:t>
      </w:r>
      <w:r w:rsidR="00860EAA">
        <w:rPr>
          <w:b/>
          <w:sz w:val="48"/>
          <w:szCs w:val="48"/>
        </w:rPr>
        <w:t>5</w:t>
      </w:r>
      <w:r w:rsidR="00C03D9F">
        <w:rPr>
          <w:b/>
          <w:sz w:val="48"/>
          <w:szCs w:val="48"/>
        </w:rPr>
        <w:t xml:space="preserve"> </w:t>
      </w:r>
    </w:p>
    <w:p w14:paraId="04987273" w14:textId="3BE9BF63" w:rsidR="006129AD" w:rsidRDefault="006129AD" w:rsidP="00230CEE">
      <w:bookmarkStart w:id="1" w:name="jwTitle"/>
      <w:bookmarkEnd w:id="1"/>
    </w:p>
    <w:p w14:paraId="1160089E" w14:textId="1DE60023" w:rsidR="00CF38AC" w:rsidRDefault="00CF38AC" w:rsidP="00CF38AC">
      <w:pPr>
        <w:pStyle w:val="AufgabeH1"/>
        <w:rPr>
          <w:sz w:val="32"/>
          <w:szCs w:val="32"/>
        </w:rPr>
      </w:pPr>
      <w:r>
        <w:rPr>
          <w:sz w:val="32"/>
          <w:szCs w:val="32"/>
        </w:rPr>
        <w:t>Teil 1</w:t>
      </w:r>
    </w:p>
    <w:p w14:paraId="1BA01376" w14:textId="77777777" w:rsidR="00A37633" w:rsidRPr="00CF38AC" w:rsidRDefault="00A37633" w:rsidP="00CF38AC">
      <w:pPr>
        <w:pStyle w:val="AufgabeH1"/>
        <w:rPr>
          <w:sz w:val="32"/>
          <w:szCs w:val="32"/>
        </w:rPr>
      </w:pPr>
    </w:p>
    <w:p w14:paraId="3390584B" w14:textId="36C5F06F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1</w:t>
      </w:r>
      <w:r w:rsidR="00724116">
        <w:rPr>
          <w:noProof/>
        </w:rPr>
        <w:fldChar w:fldCharType="end"/>
      </w:r>
      <w:r>
        <w:rPr>
          <w:noProof/>
        </w:rPr>
        <w:t xml:space="preserve">    </w:t>
      </w:r>
      <w:r w:rsidR="00C45122">
        <w:rPr>
          <w:noProof/>
        </w:rPr>
        <w:t xml:space="preserve"> </w:t>
      </w:r>
    </w:p>
    <w:p w14:paraId="7AEC3B53" w14:textId="6A2A42E2" w:rsidR="009243A7" w:rsidRPr="009243A7" w:rsidRDefault="009243A7" w:rsidP="009243A7">
      <w:r>
        <w:t>Betrachte</w:t>
      </w:r>
      <w:r w:rsidR="001C0313">
        <w:t>n Sie</w:t>
      </w:r>
      <w:r>
        <w:t xml:space="preserve"> folgenden Quelltext:</w:t>
      </w:r>
    </w:p>
    <w:p w14:paraId="2641325A" w14:textId="77777777" w:rsidR="009243A7" w:rsidRPr="009243A7" w:rsidRDefault="009243A7" w:rsidP="009243A7">
      <w:pPr>
        <w:pStyle w:val="QT3"/>
      </w:pPr>
      <w:r w:rsidRPr="009243A7">
        <w:t xml:space="preserve">x &lt;- </w:t>
      </w:r>
      <w:proofErr w:type="spellStart"/>
      <w:r w:rsidRPr="009243A7">
        <w:t>rnorm</w:t>
      </w:r>
      <w:proofErr w:type="spellEnd"/>
      <w:r w:rsidRPr="009243A7">
        <w:t>(1e4)</w:t>
      </w:r>
    </w:p>
    <w:p w14:paraId="3825EBF2" w14:textId="6E218D66" w:rsidR="009243A7" w:rsidRPr="009243A7" w:rsidRDefault="009243A7" w:rsidP="009243A7">
      <w:pPr>
        <w:pStyle w:val="QT3"/>
      </w:pPr>
      <w:r w:rsidRPr="009243A7">
        <w:t xml:space="preserve">h &lt;- </w:t>
      </w:r>
      <w:proofErr w:type="spellStart"/>
      <w:r w:rsidRPr="009243A7">
        <w:t>hist</w:t>
      </w:r>
      <w:proofErr w:type="spellEnd"/>
      <w:r w:rsidRPr="009243A7">
        <w:t>(x)</w:t>
      </w:r>
    </w:p>
    <w:p w14:paraId="2B74AE96" w14:textId="77777777" w:rsidR="009243A7" w:rsidRDefault="009243A7" w:rsidP="009243A7">
      <w:pPr>
        <w:pStyle w:val="AufgNr"/>
      </w:pPr>
      <w:r>
        <w:t xml:space="preserve">Welchen Datentyp hat </w:t>
      </w:r>
      <w:r w:rsidRPr="009243A7">
        <w:rPr>
          <w:rStyle w:val="QWordZchn"/>
        </w:rPr>
        <w:t>h</w:t>
      </w:r>
      <w:r>
        <w:t xml:space="preserve">? </w:t>
      </w:r>
    </w:p>
    <w:p w14:paraId="1D5AC85E" w14:textId="77777777" w:rsidR="009243A7" w:rsidRDefault="009243A7" w:rsidP="009243A7">
      <w:pPr>
        <w:pStyle w:val="AufgNr"/>
      </w:pPr>
      <w:r>
        <w:t xml:space="preserve">Ist </w:t>
      </w:r>
      <w:r w:rsidRPr="009243A7">
        <w:rPr>
          <w:rStyle w:val="QWordZchn"/>
        </w:rPr>
        <w:t>h</w:t>
      </w:r>
      <w:r>
        <w:t xml:space="preserve"> eine Liste? </w:t>
      </w:r>
    </w:p>
    <w:p w14:paraId="32C40FD5" w14:textId="49AC3E2C" w:rsidR="009243A7" w:rsidRDefault="009243A7" w:rsidP="009243A7">
      <w:pPr>
        <w:pStyle w:val="AufgNr"/>
      </w:pPr>
      <w:r>
        <w:t xml:space="preserve">Was gibt </w:t>
      </w:r>
      <w:proofErr w:type="spellStart"/>
      <w:proofErr w:type="gramStart"/>
      <w:r w:rsidRPr="009243A7">
        <w:rPr>
          <w:rStyle w:val="QWordZchn"/>
        </w:rPr>
        <w:t>is.list</w:t>
      </w:r>
      <w:proofErr w:type="spellEnd"/>
      <w:proofErr w:type="gramEnd"/>
      <w:r w:rsidRPr="009243A7">
        <w:rPr>
          <w:rStyle w:val="QWordZchn"/>
        </w:rPr>
        <w:t>(h)</w:t>
      </w:r>
      <w:r>
        <w:t xml:space="preserve"> zurück? </w:t>
      </w:r>
    </w:p>
    <w:p w14:paraId="6FD9F1FA" w14:textId="01146A9F" w:rsidR="0074046A" w:rsidRDefault="0074046A" w:rsidP="009243A7">
      <w:pPr>
        <w:pStyle w:val="AufgNr"/>
      </w:pPr>
      <w:r>
        <w:t xml:space="preserve">Was gibt </w:t>
      </w:r>
      <w:proofErr w:type="spellStart"/>
      <w:proofErr w:type="gramStart"/>
      <w:r w:rsidRPr="009243A7">
        <w:rPr>
          <w:rStyle w:val="QWordZchn"/>
        </w:rPr>
        <w:t>is.</w:t>
      </w:r>
      <w:r>
        <w:rPr>
          <w:rStyle w:val="QWordZchn"/>
        </w:rPr>
        <w:t>vector</w:t>
      </w:r>
      <w:proofErr w:type="spellEnd"/>
      <w:proofErr w:type="gramEnd"/>
      <w:r w:rsidRPr="009243A7">
        <w:rPr>
          <w:rStyle w:val="QWordZchn"/>
        </w:rPr>
        <w:t>(h)</w:t>
      </w:r>
      <w:r>
        <w:t xml:space="preserve"> zurück?</w:t>
      </w:r>
    </w:p>
    <w:p w14:paraId="1607B209" w14:textId="15BCFE00" w:rsidR="009243A7" w:rsidRDefault="009243A7" w:rsidP="009243A7">
      <w:pPr>
        <w:pStyle w:val="AufgNr"/>
      </w:pPr>
      <w:r>
        <w:t xml:space="preserve">Welche Elemente hat </w:t>
      </w:r>
      <w:r w:rsidRPr="009243A7">
        <w:rPr>
          <w:rStyle w:val="QWordZchn"/>
        </w:rPr>
        <w:t>h</w:t>
      </w:r>
      <w:r>
        <w:t>?</w:t>
      </w:r>
    </w:p>
    <w:p w14:paraId="23F7DCF6" w14:textId="04AB4AA7" w:rsidR="0074046A" w:rsidRDefault="0074046A" w:rsidP="0074046A">
      <w:pPr>
        <w:pStyle w:val="AufgNr"/>
      </w:pPr>
      <w:r>
        <w:t xml:space="preserve">Welchen Datentyp hat </w:t>
      </w:r>
      <w:proofErr w:type="spellStart"/>
      <w:r w:rsidRPr="0074046A">
        <w:rPr>
          <w:rStyle w:val="QWordZchn"/>
        </w:rPr>
        <w:t>unlist</w:t>
      </w:r>
      <w:proofErr w:type="spellEnd"/>
      <w:r w:rsidRPr="0074046A">
        <w:rPr>
          <w:rStyle w:val="QWordZchn"/>
        </w:rPr>
        <w:t>(h)</w:t>
      </w:r>
      <w:r>
        <w:t xml:space="preserve">? </w:t>
      </w:r>
    </w:p>
    <w:p w14:paraId="0E691534" w14:textId="77777777" w:rsidR="0074046A" w:rsidRPr="009243A7" w:rsidRDefault="0074046A" w:rsidP="0074046A">
      <w:pPr>
        <w:pStyle w:val="AufgNr"/>
        <w:numPr>
          <w:ilvl w:val="0"/>
          <w:numId w:val="0"/>
        </w:numPr>
      </w:pPr>
    </w:p>
    <w:p w14:paraId="1287A331" w14:textId="067A7393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2</w:t>
      </w:r>
      <w:r w:rsidR="00724116">
        <w:rPr>
          <w:noProof/>
        </w:rPr>
        <w:fldChar w:fldCharType="end"/>
      </w:r>
      <w:r>
        <w:rPr>
          <w:noProof/>
        </w:rPr>
        <w:t xml:space="preserve">    </w:t>
      </w:r>
      <w:r w:rsidR="00012401">
        <w:rPr>
          <w:noProof/>
        </w:rPr>
        <w:t xml:space="preserve"> </w:t>
      </w:r>
    </w:p>
    <w:p w14:paraId="2E939562" w14:textId="11F9BD4F" w:rsidR="0074046A" w:rsidRPr="0074046A" w:rsidRDefault="0074046A" w:rsidP="0074046A">
      <w:r>
        <w:t xml:space="preserve">Gegeben ist ein Objekt </w:t>
      </w:r>
      <w:r w:rsidRPr="0074046A">
        <w:rPr>
          <w:rStyle w:val="QWordZchn"/>
        </w:rPr>
        <w:t>x</w:t>
      </w:r>
      <w:r>
        <w:t xml:space="preserve"> in R. </w:t>
      </w:r>
      <w:r w:rsidRPr="0074046A">
        <w:t>Ist</w:t>
      </w:r>
      <w:r>
        <w:t xml:space="preserve"> dann</w:t>
      </w:r>
      <w:r w:rsidRPr="0074046A">
        <w:t xml:space="preserve"> </w:t>
      </w:r>
      <w:proofErr w:type="spellStart"/>
      <w:proofErr w:type="gramStart"/>
      <w:r w:rsidRPr="0074046A">
        <w:rPr>
          <w:rStyle w:val="QWordZchn"/>
        </w:rPr>
        <w:t>is.vector</w:t>
      </w:r>
      <w:proofErr w:type="spellEnd"/>
      <w:proofErr w:type="gramEnd"/>
      <w:r w:rsidRPr="0074046A">
        <w:rPr>
          <w:rStyle w:val="QWordZchn"/>
        </w:rPr>
        <w:t>(</w:t>
      </w:r>
      <w:proofErr w:type="spellStart"/>
      <w:r w:rsidRPr="0074046A">
        <w:rPr>
          <w:rStyle w:val="QWordZchn"/>
        </w:rPr>
        <w:t>as.vector</w:t>
      </w:r>
      <w:proofErr w:type="spellEnd"/>
      <w:r w:rsidRPr="0074046A">
        <w:rPr>
          <w:rStyle w:val="QWordZchn"/>
        </w:rPr>
        <w:t>(x))</w:t>
      </w:r>
      <w:r>
        <w:t xml:space="preserve"> stets wahr?</w:t>
      </w:r>
    </w:p>
    <w:p w14:paraId="59D980BA" w14:textId="47E4E899" w:rsidR="00DF3BD3" w:rsidRPr="009243A7" w:rsidRDefault="00DF3BD3" w:rsidP="009243A7"/>
    <w:p w14:paraId="656033EC" w14:textId="691FDEA6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3</w:t>
      </w:r>
      <w:r w:rsidR="00724116">
        <w:rPr>
          <w:noProof/>
        </w:rPr>
        <w:fldChar w:fldCharType="end"/>
      </w:r>
      <w:r>
        <w:rPr>
          <w:noProof/>
        </w:rPr>
        <w:t xml:space="preserve">     </w:t>
      </w:r>
      <w:r w:rsidR="00012401">
        <w:rPr>
          <w:noProof/>
        </w:rPr>
        <w:t xml:space="preserve"> </w:t>
      </w:r>
    </w:p>
    <w:p w14:paraId="14B5B941" w14:textId="4C7F811B" w:rsidR="00CF0941" w:rsidRDefault="00CF0941" w:rsidP="00CF0941">
      <w:r>
        <w:t>Gegeben ist:</w:t>
      </w:r>
    </w:p>
    <w:p w14:paraId="55820314" w14:textId="77777777" w:rsidR="00CF0941" w:rsidRDefault="00CF0941" w:rsidP="00CF0941">
      <w:pPr>
        <w:pStyle w:val="QT3"/>
      </w:pPr>
      <w:r>
        <w:t>v &lt;- 1:4</w:t>
      </w:r>
    </w:p>
    <w:p w14:paraId="77BCF100" w14:textId="77777777" w:rsidR="00CF0941" w:rsidRDefault="00CF0941" w:rsidP="00CF0941">
      <w:pPr>
        <w:pStyle w:val="QT3"/>
      </w:pPr>
      <w:r>
        <w:t xml:space="preserve">w &lt;- </w:t>
      </w:r>
      <w:proofErr w:type="gramStart"/>
      <w:r>
        <w:t>LETTERS[</w:t>
      </w:r>
      <w:proofErr w:type="gramEnd"/>
      <w:r>
        <w:t>1:8]</w:t>
      </w:r>
    </w:p>
    <w:p w14:paraId="26768BEE" w14:textId="77777777" w:rsidR="00CF0941" w:rsidRPr="009243A7" w:rsidRDefault="00CF0941" w:rsidP="00CF0941">
      <w:pPr>
        <w:pStyle w:val="QT3"/>
      </w:pPr>
      <w:r>
        <w:t xml:space="preserve">l1 &lt;-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v,T</w:t>
      </w:r>
      <w:proofErr w:type="spellEnd"/>
      <w:r>
        <w:t>, w[-1])</w:t>
      </w:r>
    </w:p>
    <w:p w14:paraId="1D03F127" w14:textId="388DBC7F" w:rsidR="00CF0941" w:rsidRDefault="00CF0941" w:rsidP="00CF0941">
      <w:r>
        <w:t xml:space="preserve">Mit welcher Anweisung können Sie </w:t>
      </w:r>
      <w:r w:rsidR="00012401">
        <w:t>innerhalb</w:t>
      </w:r>
      <w:r>
        <w:t xml:space="preserve"> der Liste </w:t>
      </w:r>
      <w:r w:rsidRPr="00CF0941">
        <w:rPr>
          <w:rStyle w:val="QWordZchn"/>
        </w:rPr>
        <w:t>l1</w:t>
      </w:r>
      <w:r>
        <w:t xml:space="preserve"> den Buchstaben </w:t>
      </w:r>
      <w:r w:rsidRPr="00CF0941">
        <w:rPr>
          <w:i/>
        </w:rPr>
        <w:t>C</w:t>
      </w:r>
      <w:r>
        <w:t xml:space="preserve"> </w:t>
      </w:r>
      <w:r w:rsidR="00012401">
        <w:t xml:space="preserve">(der durch </w:t>
      </w:r>
      <w:r w:rsidR="00012401" w:rsidRPr="00012401">
        <w:rPr>
          <w:rStyle w:val="QWordZchn"/>
        </w:rPr>
        <w:t>w</w:t>
      </w:r>
      <w:r w:rsidR="00012401">
        <w:t xml:space="preserve"> einfügt wurde) </w:t>
      </w:r>
      <w:r>
        <w:t xml:space="preserve">durch den Buchstaben </w:t>
      </w:r>
      <w:r w:rsidRPr="00CF0941">
        <w:rPr>
          <w:i/>
        </w:rPr>
        <w:t>U</w:t>
      </w:r>
      <w:r>
        <w:t xml:space="preserve"> ersetzen?</w:t>
      </w:r>
    </w:p>
    <w:p w14:paraId="023D91D4" w14:textId="5DA0E84F" w:rsidR="002465AC" w:rsidRDefault="002465AC" w:rsidP="00CF0941"/>
    <w:p w14:paraId="00FD0E1F" w14:textId="25476D0C" w:rsidR="002465AC" w:rsidRDefault="002465AC" w:rsidP="00CF0941"/>
    <w:p w14:paraId="402F383B" w14:textId="3E211229" w:rsidR="002465AC" w:rsidRDefault="002465AC" w:rsidP="00CF0941"/>
    <w:p w14:paraId="15C27B79" w14:textId="25507833" w:rsidR="002465AC" w:rsidRDefault="002465AC" w:rsidP="00CF0941"/>
    <w:p w14:paraId="1B20104D" w14:textId="77777777" w:rsidR="002465AC" w:rsidRDefault="002465AC" w:rsidP="00CF0941"/>
    <w:p w14:paraId="6E7D48B5" w14:textId="476D5929" w:rsidR="002465AC" w:rsidRDefault="002465AC" w:rsidP="002465AC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4</w:t>
      </w:r>
      <w:r w:rsidR="00724116">
        <w:rPr>
          <w:noProof/>
        </w:rPr>
        <w:fldChar w:fldCharType="end"/>
      </w:r>
      <w:r w:rsidR="00374D7C">
        <w:rPr>
          <w:noProof/>
        </w:rPr>
        <w:t xml:space="preserve"> </w:t>
      </w:r>
      <w:r w:rsidR="00374D7C" w:rsidRPr="00374D7C">
        <w:rPr>
          <w:rStyle w:val="Funotenzeichen"/>
          <w:noProof/>
          <w:color w:val="auto"/>
        </w:rPr>
        <w:footnoteReference w:id="2"/>
      </w:r>
      <w:r>
        <w:rPr>
          <w:noProof/>
        </w:rPr>
        <w:t xml:space="preserve">     </w:t>
      </w:r>
      <w:r w:rsidR="00374D7C">
        <w:rPr>
          <w:noProof/>
        </w:rPr>
        <w:t xml:space="preserve"> </w:t>
      </w:r>
    </w:p>
    <w:p w14:paraId="117E3504" w14:textId="4F423B21" w:rsidR="002465AC" w:rsidRDefault="002465AC" w:rsidP="00CF0941">
      <w:r>
        <w:t xml:space="preserve">Gegeben ist eine Liste </w:t>
      </w:r>
      <w:r w:rsidRPr="002465AC">
        <w:rPr>
          <w:rStyle w:val="QWordZchn"/>
        </w:rPr>
        <w:t>l1</w:t>
      </w:r>
      <w:r>
        <w:t xml:space="preserve"> der Form:</w:t>
      </w:r>
    </w:p>
    <w:p w14:paraId="0EB533E0" w14:textId="6534FF3C" w:rsidR="002465AC" w:rsidRDefault="002465AC" w:rsidP="002465AC">
      <w:pPr>
        <w:pStyle w:val="QT3"/>
      </w:pPr>
      <w:r w:rsidRPr="002465AC">
        <w:t xml:space="preserve">l1 &lt;- </w:t>
      </w:r>
      <w:proofErr w:type="spellStart"/>
      <w:proofErr w:type="gramStart"/>
      <w:r w:rsidRPr="002465AC">
        <w:t>lis</w:t>
      </w:r>
      <w:r>
        <w:t>t</w:t>
      </w:r>
      <w:proofErr w:type="spellEnd"/>
      <w:r>
        <w:t>(</w:t>
      </w:r>
      <w:proofErr w:type="gramEnd"/>
      <w:r>
        <w:t>"1"=4, "3"=8, "5"=12, "7"=16</w:t>
      </w:r>
      <w:r w:rsidRPr="002465AC">
        <w:t>)</w:t>
      </w:r>
    </w:p>
    <w:p w14:paraId="248364EA" w14:textId="2957D378" w:rsidR="002465AC" w:rsidRDefault="002465AC" w:rsidP="00CF0941">
      <w:r>
        <w:t>Wie könne</w:t>
      </w:r>
      <w:r w:rsidR="00374D7C">
        <w:t>n</w:t>
      </w:r>
      <w:r>
        <w:t xml:space="preserve"> Sie mithilfe von </w:t>
      </w:r>
      <w:proofErr w:type="spellStart"/>
      <w:proofErr w:type="gramStart"/>
      <w:r w:rsidRPr="002465AC">
        <w:rPr>
          <w:rStyle w:val="QWordZchn"/>
        </w:rPr>
        <w:t>sum</w:t>
      </w:r>
      <w:proofErr w:type="spellEnd"/>
      <w:r w:rsidRPr="002465AC">
        <w:rPr>
          <w:rStyle w:val="QWordZchn"/>
        </w:rPr>
        <w:t>(</w:t>
      </w:r>
      <w:proofErr w:type="gramEnd"/>
      <w:r w:rsidRPr="002465AC">
        <w:rPr>
          <w:rStyle w:val="QWordZchn"/>
        </w:rPr>
        <w:t>)</w:t>
      </w:r>
      <w:r>
        <w:t xml:space="preserve"> </w:t>
      </w:r>
    </w:p>
    <w:p w14:paraId="3DC775AD" w14:textId="40889A7A" w:rsidR="002465AC" w:rsidRDefault="002465AC" w:rsidP="002465AC">
      <w:pPr>
        <w:pStyle w:val="AufgNr"/>
        <w:numPr>
          <w:ilvl w:val="0"/>
          <w:numId w:val="34"/>
        </w:numPr>
      </w:pPr>
      <w:r>
        <w:t>die Summe der Listenelemente (also 4+8+12+16) bestimmen?</w:t>
      </w:r>
    </w:p>
    <w:p w14:paraId="0032672D" w14:textId="692BE4DA" w:rsidR="002465AC" w:rsidRDefault="002465AC" w:rsidP="002465AC">
      <w:pPr>
        <w:pStyle w:val="AufgNr"/>
        <w:numPr>
          <w:ilvl w:val="0"/>
          <w:numId w:val="34"/>
        </w:numPr>
      </w:pPr>
      <w:r>
        <w:t>die Summe der Namen der Listenelemente (also 1+3+5+7) bestimmen?</w:t>
      </w:r>
    </w:p>
    <w:p w14:paraId="539B1848" w14:textId="45C18138" w:rsidR="002465AC" w:rsidRDefault="002465AC" w:rsidP="00CF0941"/>
    <w:p w14:paraId="0A69EBED" w14:textId="7A0B1CB0" w:rsidR="00C42129" w:rsidRDefault="00C42129" w:rsidP="00C42129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5</w:t>
      </w:r>
      <w:r w:rsidR="00724116">
        <w:rPr>
          <w:noProof/>
        </w:rPr>
        <w:fldChar w:fldCharType="end"/>
      </w:r>
      <w:r>
        <w:rPr>
          <w:noProof/>
        </w:rPr>
        <w:t xml:space="preserve">     </w:t>
      </w:r>
      <w:r w:rsidR="00374D7C">
        <w:rPr>
          <w:noProof/>
        </w:rPr>
        <w:t xml:space="preserve"> </w:t>
      </w:r>
    </w:p>
    <w:p w14:paraId="1C8C8A96" w14:textId="5AB080C0" w:rsidR="00C42129" w:rsidRPr="00FD16CF" w:rsidRDefault="00C42129" w:rsidP="00C42129">
      <w:r>
        <w:t xml:space="preserve">Gegeben ist eine Liste </w:t>
      </w:r>
      <w:r w:rsidRPr="00FD16CF">
        <w:rPr>
          <w:rStyle w:val="QWordZchn"/>
        </w:rPr>
        <w:t>l1</w:t>
      </w:r>
      <w:r w:rsidR="00860EAA">
        <w:t xml:space="preserve"> mit mehr als einem Element. Was gibt dann </w:t>
      </w:r>
      <w:proofErr w:type="spellStart"/>
      <w:r w:rsidR="00860EAA" w:rsidRPr="00860EAA">
        <w:rPr>
          <w:rStyle w:val="QWordZchn"/>
        </w:rPr>
        <w:t>length</w:t>
      </w:r>
      <w:proofErr w:type="spellEnd"/>
      <w:r w:rsidR="00860EAA" w:rsidRPr="00860EAA">
        <w:rPr>
          <w:rStyle w:val="QWordZchn"/>
        </w:rPr>
        <w:t>(l1[2])</w:t>
      </w:r>
      <w:r w:rsidR="00860EAA">
        <w:t xml:space="preserve"> zurück?</w:t>
      </w:r>
    </w:p>
    <w:p w14:paraId="2B872214" w14:textId="7E901CB2" w:rsidR="00C42129" w:rsidRDefault="00C42129" w:rsidP="00CF0941"/>
    <w:p w14:paraId="79A9E6CD" w14:textId="77777777" w:rsidR="00A37633" w:rsidRDefault="00A37633" w:rsidP="00CF0941"/>
    <w:p w14:paraId="24C147D8" w14:textId="3BABCB53" w:rsidR="002465AC" w:rsidRDefault="002465AC" w:rsidP="002465AC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6</w:t>
      </w:r>
      <w:r w:rsidR="00724116">
        <w:rPr>
          <w:noProof/>
        </w:rPr>
        <w:fldChar w:fldCharType="end"/>
      </w:r>
      <w:r>
        <w:rPr>
          <w:noProof/>
        </w:rPr>
        <w:t xml:space="preserve">     </w:t>
      </w:r>
      <w:r w:rsidR="00374D7C">
        <w:rPr>
          <w:noProof/>
        </w:rPr>
        <w:t xml:space="preserve"> </w:t>
      </w:r>
    </w:p>
    <w:p w14:paraId="25212084" w14:textId="4976CD3C" w:rsidR="00FD16CF" w:rsidRPr="00FD16CF" w:rsidRDefault="00FD16CF" w:rsidP="00FD16CF">
      <w:r>
        <w:t xml:space="preserve">Gegeben ist eine Liste </w:t>
      </w:r>
      <w:r w:rsidRPr="00FD16CF">
        <w:rPr>
          <w:rStyle w:val="QWordZchn"/>
        </w:rPr>
        <w:t>l1</w:t>
      </w:r>
      <w:r>
        <w:t>:</w:t>
      </w:r>
    </w:p>
    <w:p w14:paraId="208CB966" w14:textId="576E0C93" w:rsidR="002465AC" w:rsidRDefault="008027A0" w:rsidP="00FD16CF">
      <w:pPr>
        <w:pStyle w:val="QT3"/>
        <w:rPr>
          <w:noProof/>
        </w:rPr>
      </w:pPr>
      <w:r w:rsidRPr="008027A0">
        <w:rPr>
          <w:noProof/>
        </w:rPr>
        <w:t>l1 &lt;- list(10:1, "Data Science",  c("Data Science", "FH SWF"), c(T,T,F))</w:t>
      </w:r>
    </w:p>
    <w:p w14:paraId="61DA3308" w14:textId="22DD0B2D" w:rsidR="002465AC" w:rsidRDefault="00FD16CF" w:rsidP="00FD16CF">
      <w:pPr>
        <w:pStyle w:val="AufgNr"/>
        <w:numPr>
          <w:ilvl w:val="0"/>
          <w:numId w:val="35"/>
        </w:numPr>
        <w:rPr>
          <w:noProof/>
        </w:rPr>
      </w:pPr>
      <w:r>
        <w:rPr>
          <w:noProof/>
        </w:rPr>
        <w:t xml:space="preserve">Was gibt </w:t>
      </w:r>
      <w:proofErr w:type="spellStart"/>
      <w:r w:rsidRPr="00FD16CF">
        <w:rPr>
          <w:rStyle w:val="QWordZchn"/>
        </w:rPr>
        <w:t>length</w:t>
      </w:r>
      <w:proofErr w:type="spellEnd"/>
      <w:r w:rsidRPr="00FD16CF">
        <w:rPr>
          <w:rStyle w:val="QWordZchn"/>
        </w:rPr>
        <w:t>(l1)</w:t>
      </w:r>
      <w:r>
        <w:rPr>
          <w:noProof/>
        </w:rPr>
        <w:t xml:space="preserve"> zurück?</w:t>
      </w:r>
    </w:p>
    <w:p w14:paraId="150293F8" w14:textId="71AE88DB" w:rsidR="00FD16CF" w:rsidRDefault="00FD16CF" w:rsidP="00FD16CF">
      <w:pPr>
        <w:pStyle w:val="AufgNr"/>
        <w:numPr>
          <w:ilvl w:val="0"/>
          <w:numId w:val="35"/>
        </w:numPr>
        <w:rPr>
          <w:noProof/>
        </w:rPr>
      </w:pPr>
      <w:r>
        <w:rPr>
          <w:noProof/>
        </w:rPr>
        <w:t>Bestimmen Sie die Länge des zweiten und des dritten Listenelements</w:t>
      </w:r>
      <w:r w:rsidR="00A46A86">
        <w:rPr>
          <w:noProof/>
        </w:rPr>
        <w:t>.</w:t>
      </w:r>
    </w:p>
    <w:p w14:paraId="225C279D" w14:textId="678D30BF" w:rsidR="002465AC" w:rsidRDefault="00FD16CF" w:rsidP="002465AC">
      <w:pPr>
        <w:pStyle w:val="AufgNr"/>
        <w:numPr>
          <w:ilvl w:val="0"/>
          <w:numId w:val="35"/>
        </w:numPr>
        <w:rPr>
          <w:noProof/>
        </w:rPr>
      </w:pPr>
      <w:r>
        <w:rPr>
          <w:noProof/>
        </w:rPr>
        <w:t>Wie können Sie mit einem Aufruf die Länge aller Listenelemente als Vektor erhalten?</w:t>
      </w:r>
    </w:p>
    <w:p w14:paraId="2E93F119" w14:textId="77777777" w:rsidR="008027A0" w:rsidRPr="008027A0" w:rsidRDefault="008027A0" w:rsidP="008027A0"/>
    <w:p w14:paraId="66987858" w14:textId="57A0ADF4" w:rsidR="002465AC" w:rsidRDefault="002465AC" w:rsidP="002465AC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7</w:t>
      </w:r>
      <w:r w:rsidR="00724116">
        <w:rPr>
          <w:noProof/>
        </w:rPr>
        <w:fldChar w:fldCharType="end"/>
      </w:r>
      <w:r>
        <w:rPr>
          <w:noProof/>
        </w:rPr>
        <w:t xml:space="preserve">     </w:t>
      </w:r>
      <w:r w:rsidR="008027A0">
        <w:rPr>
          <w:noProof/>
        </w:rPr>
        <w:t xml:space="preserve"> </w:t>
      </w:r>
    </w:p>
    <w:p w14:paraId="0CF84F94" w14:textId="569E4063" w:rsidR="002465AC" w:rsidRDefault="00860EAA" w:rsidP="00CF0941">
      <w:r>
        <w:t xml:space="preserve">Ändern Sie die Liste </w:t>
      </w:r>
      <w:r w:rsidRPr="00860EAA">
        <w:rPr>
          <w:rStyle w:val="QWordZchn"/>
        </w:rPr>
        <w:t>l1</w:t>
      </w:r>
      <w:r>
        <w:t xml:space="preserve"> in der vorherigen Aufgabe so, dass </w:t>
      </w:r>
      <w:proofErr w:type="spellStart"/>
      <w:r w:rsidRPr="00860EAA">
        <w:rPr>
          <w:rStyle w:val="QWordZchn"/>
        </w:rPr>
        <w:t>str</w:t>
      </w:r>
      <w:proofErr w:type="spellEnd"/>
      <w:r w:rsidRPr="00860EAA">
        <w:rPr>
          <w:rStyle w:val="QWordZchn"/>
        </w:rPr>
        <w:t>(</w:t>
      </w:r>
      <w:r w:rsidR="006B7AEC" w:rsidRPr="00860EAA">
        <w:rPr>
          <w:rStyle w:val="QWordZchn"/>
        </w:rPr>
        <w:t>l1</w:t>
      </w:r>
      <w:r w:rsidRPr="00860EAA">
        <w:rPr>
          <w:rStyle w:val="QWordZchn"/>
        </w:rPr>
        <w:t>)</w:t>
      </w:r>
      <w:r>
        <w:t xml:space="preserve"> Folgendes zurückgibt:</w:t>
      </w:r>
    </w:p>
    <w:p w14:paraId="196ED260" w14:textId="77777777" w:rsidR="008027A0" w:rsidRPr="008027A0" w:rsidRDefault="008027A0" w:rsidP="008027A0">
      <w:pPr>
        <w:pStyle w:val="QT3klein"/>
      </w:pPr>
      <w:r w:rsidRPr="008027A0">
        <w:t xml:space="preserve">&gt; </w:t>
      </w:r>
      <w:proofErr w:type="spellStart"/>
      <w:r w:rsidRPr="008027A0">
        <w:t>str</w:t>
      </w:r>
      <w:proofErr w:type="spellEnd"/>
      <w:r w:rsidRPr="008027A0">
        <w:t>(l1)</w:t>
      </w:r>
    </w:p>
    <w:p w14:paraId="4B896C1D" w14:textId="77777777" w:rsidR="008027A0" w:rsidRPr="008027A0" w:rsidRDefault="008027A0" w:rsidP="008027A0">
      <w:pPr>
        <w:pStyle w:val="QT3klein"/>
        <w:rPr>
          <w:color w:val="000000"/>
          <w:bdr w:val="none" w:sz="0" w:space="0" w:color="auto" w:frame="1"/>
        </w:rPr>
      </w:pPr>
      <w:r w:rsidRPr="008027A0">
        <w:rPr>
          <w:color w:val="000000"/>
          <w:bdr w:val="none" w:sz="0" w:space="0" w:color="auto" w:frame="1"/>
        </w:rPr>
        <w:t xml:space="preserve">List </w:t>
      </w:r>
      <w:proofErr w:type="spellStart"/>
      <w:r w:rsidRPr="008027A0">
        <w:rPr>
          <w:color w:val="000000"/>
          <w:bdr w:val="none" w:sz="0" w:space="0" w:color="auto" w:frame="1"/>
        </w:rPr>
        <w:t>of</w:t>
      </w:r>
      <w:proofErr w:type="spellEnd"/>
      <w:r w:rsidRPr="008027A0">
        <w:rPr>
          <w:color w:val="000000"/>
          <w:bdr w:val="none" w:sz="0" w:space="0" w:color="auto" w:frame="1"/>
        </w:rPr>
        <w:t xml:space="preserve"> 4</w:t>
      </w:r>
    </w:p>
    <w:p w14:paraId="72057A0F" w14:textId="77777777" w:rsidR="008027A0" w:rsidRPr="008027A0" w:rsidRDefault="008027A0" w:rsidP="008027A0">
      <w:pPr>
        <w:pStyle w:val="QT3klein"/>
        <w:rPr>
          <w:color w:val="000000"/>
          <w:bdr w:val="none" w:sz="0" w:space="0" w:color="auto" w:frame="1"/>
        </w:rPr>
      </w:pPr>
      <w:r w:rsidRPr="008027A0">
        <w:rPr>
          <w:color w:val="000000"/>
          <w:bdr w:val="none" w:sz="0" w:space="0" w:color="auto" w:frame="1"/>
        </w:rPr>
        <w:t xml:space="preserve"> $ A: </w:t>
      </w:r>
      <w:proofErr w:type="spellStart"/>
      <w:r w:rsidRPr="008027A0">
        <w:rPr>
          <w:color w:val="000000"/>
          <w:bdr w:val="none" w:sz="0" w:space="0" w:color="auto" w:frame="1"/>
        </w:rPr>
        <w:t>int</w:t>
      </w:r>
      <w:proofErr w:type="spellEnd"/>
      <w:r w:rsidRPr="008027A0">
        <w:rPr>
          <w:color w:val="000000"/>
          <w:bdr w:val="none" w:sz="0" w:space="0" w:color="auto" w:frame="1"/>
        </w:rPr>
        <w:t xml:space="preserve"> [1:10] 10 9 8 7 6 5 4 3 2 1</w:t>
      </w:r>
    </w:p>
    <w:p w14:paraId="5728965F" w14:textId="77777777" w:rsidR="008027A0" w:rsidRPr="008027A0" w:rsidRDefault="008027A0" w:rsidP="008027A0">
      <w:pPr>
        <w:pStyle w:val="QT3klein"/>
        <w:rPr>
          <w:color w:val="000000"/>
          <w:bdr w:val="none" w:sz="0" w:space="0" w:color="auto" w:frame="1"/>
        </w:rPr>
      </w:pPr>
      <w:r w:rsidRPr="008027A0">
        <w:rPr>
          <w:color w:val="000000"/>
          <w:bdr w:val="none" w:sz="0" w:space="0" w:color="auto" w:frame="1"/>
        </w:rPr>
        <w:t xml:space="preserve"> $ B: </w:t>
      </w:r>
      <w:proofErr w:type="spellStart"/>
      <w:r w:rsidRPr="008027A0">
        <w:rPr>
          <w:color w:val="000000"/>
          <w:bdr w:val="none" w:sz="0" w:space="0" w:color="auto" w:frame="1"/>
        </w:rPr>
        <w:t>chr</w:t>
      </w:r>
      <w:proofErr w:type="spellEnd"/>
      <w:r w:rsidRPr="008027A0">
        <w:rPr>
          <w:color w:val="000000"/>
          <w:bdr w:val="none" w:sz="0" w:space="0" w:color="auto" w:frame="1"/>
        </w:rPr>
        <w:t xml:space="preserve"> "Data Science"</w:t>
      </w:r>
    </w:p>
    <w:p w14:paraId="4B1D9D57" w14:textId="77777777" w:rsidR="008027A0" w:rsidRPr="008027A0" w:rsidRDefault="008027A0" w:rsidP="008027A0">
      <w:pPr>
        <w:pStyle w:val="QT3klein"/>
        <w:rPr>
          <w:color w:val="000000"/>
          <w:bdr w:val="none" w:sz="0" w:space="0" w:color="auto" w:frame="1"/>
        </w:rPr>
      </w:pPr>
      <w:r w:rsidRPr="008027A0">
        <w:rPr>
          <w:color w:val="000000"/>
          <w:bdr w:val="none" w:sz="0" w:space="0" w:color="auto" w:frame="1"/>
        </w:rPr>
        <w:t xml:space="preserve"> $ C: </w:t>
      </w:r>
      <w:proofErr w:type="spellStart"/>
      <w:r w:rsidRPr="008027A0">
        <w:rPr>
          <w:color w:val="000000"/>
          <w:bdr w:val="none" w:sz="0" w:space="0" w:color="auto" w:frame="1"/>
        </w:rPr>
        <w:t>chr</w:t>
      </w:r>
      <w:proofErr w:type="spellEnd"/>
      <w:r w:rsidRPr="008027A0">
        <w:rPr>
          <w:color w:val="000000"/>
          <w:bdr w:val="none" w:sz="0" w:space="0" w:color="auto" w:frame="1"/>
        </w:rPr>
        <w:t xml:space="preserve"> [1:2] "Data Science" "FH SWF"</w:t>
      </w:r>
    </w:p>
    <w:p w14:paraId="4A2A02D9" w14:textId="77777777" w:rsidR="008027A0" w:rsidRPr="008027A0" w:rsidRDefault="008027A0" w:rsidP="008027A0">
      <w:pPr>
        <w:pStyle w:val="QT3klein"/>
        <w:rPr>
          <w:color w:val="000000"/>
        </w:rPr>
      </w:pPr>
      <w:r w:rsidRPr="008027A0">
        <w:rPr>
          <w:color w:val="000000"/>
          <w:bdr w:val="none" w:sz="0" w:space="0" w:color="auto" w:frame="1"/>
        </w:rPr>
        <w:t xml:space="preserve"> $ D: </w:t>
      </w:r>
      <w:proofErr w:type="spellStart"/>
      <w:r w:rsidRPr="008027A0">
        <w:rPr>
          <w:color w:val="000000"/>
          <w:bdr w:val="none" w:sz="0" w:space="0" w:color="auto" w:frame="1"/>
        </w:rPr>
        <w:t>logi</w:t>
      </w:r>
      <w:proofErr w:type="spellEnd"/>
      <w:r w:rsidRPr="008027A0">
        <w:rPr>
          <w:color w:val="000000"/>
          <w:bdr w:val="none" w:sz="0" w:space="0" w:color="auto" w:frame="1"/>
        </w:rPr>
        <w:t xml:space="preserve"> [1:3] TRUE </w:t>
      </w:r>
      <w:proofErr w:type="spellStart"/>
      <w:r w:rsidRPr="008027A0">
        <w:rPr>
          <w:color w:val="000000"/>
          <w:bdr w:val="none" w:sz="0" w:space="0" w:color="auto" w:frame="1"/>
        </w:rPr>
        <w:t>TRUE</w:t>
      </w:r>
      <w:proofErr w:type="spellEnd"/>
      <w:r w:rsidRPr="008027A0">
        <w:rPr>
          <w:color w:val="000000"/>
          <w:bdr w:val="none" w:sz="0" w:space="0" w:color="auto" w:frame="1"/>
        </w:rPr>
        <w:t xml:space="preserve"> FALSE</w:t>
      </w:r>
    </w:p>
    <w:p w14:paraId="3A125C4C" w14:textId="77777777" w:rsidR="00860EAA" w:rsidRPr="00860EAA" w:rsidRDefault="00860EAA" w:rsidP="00860EAA"/>
    <w:p w14:paraId="1870AFC3" w14:textId="77777777" w:rsidR="002465AC" w:rsidRDefault="002465AC" w:rsidP="00CF0941"/>
    <w:p w14:paraId="070C43FE" w14:textId="77777777" w:rsidR="00053DB1" w:rsidRDefault="00053DB1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208CC2F0" w14:textId="1DDA19C7" w:rsidR="009243A7" w:rsidRDefault="009243A7" w:rsidP="009243A7">
      <w:pPr>
        <w:pStyle w:val="AufgabeH1"/>
        <w:rPr>
          <w:noProof/>
        </w:rPr>
      </w:pPr>
      <w:r>
        <w:lastRenderedPageBreak/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8</w:t>
      </w:r>
      <w:r w:rsidR="00724116">
        <w:rPr>
          <w:noProof/>
        </w:rPr>
        <w:fldChar w:fldCharType="end"/>
      </w:r>
      <w:r>
        <w:rPr>
          <w:noProof/>
        </w:rPr>
        <w:t xml:space="preserve">   </w:t>
      </w:r>
      <w:r w:rsidR="008027A0">
        <w:rPr>
          <w:noProof/>
        </w:rPr>
        <w:t xml:space="preserve"> </w:t>
      </w:r>
    </w:p>
    <w:p w14:paraId="1CDD4C70" w14:textId="06B40263" w:rsidR="00053DB1" w:rsidRPr="00053DB1" w:rsidRDefault="00053DB1" w:rsidP="00053DB1">
      <w:r w:rsidRPr="00053DB1">
        <w:t>Gegeben ist</w:t>
      </w:r>
      <w:r>
        <w:t>:</w:t>
      </w:r>
    </w:p>
    <w:p w14:paraId="1A721808" w14:textId="77777777" w:rsidR="00053DB1" w:rsidRPr="00053DB1" w:rsidRDefault="00053DB1" w:rsidP="00053DB1">
      <w:pPr>
        <w:pStyle w:val="QT3klein"/>
        <w:ind w:left="0"/>
      </w:pPr>
      <w:r w:rsidRPr="00053DB1">
        <w:t xml:space="preserve">&gt; </w:t>
      </w:r>
      <w:proofErr w:type="spellStart"/>
      <w:proofErr w:type="gramStart"/>
      <w:r w:rsidRPr="00053DB1">
        <w:t>set.seed</w:t>
      </w:r>
      <w:proofErr w:type="spellEnd"/>
      <w:proofErr w:type="gramEnd"/>
      <w:r w:rsidRPr="00053DB1">
        <w:t>(42)</w:t>
      </w:r>
    </w:p>
    <w:p w14:paraId="2610A2E1" w14:textId="77777777" w:rsidR="00053DB1" w:rsidRPr="00053DB1" w:rsidRDefault="00053DB1" w:rsidP="00053DB1">
      <w:pPr>
        <w:pStyle w:val="QT3klein"/>
        <w:ind w:left="0"/>
      </w:pPr>
      <w:r w:rsidRPr="00053DB1">
        <w:t xml:space="preserve">&gt; </w:t>
      </w:r>
      <w:proofErr w:type="spellStart"/>
      <w:r w:rsidRPr="00053DB1">
        <w:t>data</w:t>
      </w:r>
      <w:proofErr w:type="spellEnd"/>
      <w:r w:rsidRPr="00053DB1">
        <w:t xml:space="preserve"> &lt;- sample(</w:t>
      </w:r>
      <w:proofErr w:type="gramStart"/>
      <w:r w:rsidRPr="00053DB1">
        <w:t>LETTERS[</w:t>
      </w:r>
      <w:proofErr w:type="gramEnd"/>
      <w:r w:rsidRPr="00053DB1">
        <w:t xml:space="preserve">1:5], 100, </w:t>
      </w:r>
      <w:proofErr w:type="spellStart"/>
      <w:r w:rsidRPr="00053DB1">
        <w:t>replace</w:t>
      </w:r>
      <w:proofErr w:type="spellEnd"/>
      <w:r w:rsidRPr="00053DB1">
        <w:t>=TRUE)</w:t>
      </w:r>
    </w:p>
    <w:p w14:paraId="67455F83" w14:textId="77777777" w:rsidR="00053DB1" w:rsidRPr="00053DB1" w:rsidRDefault="00053DB1" w:rsidP="00053DB1">
      <w:pPr>
        <w:pStyle w:val="QT3klein"/>
        <w:ind w:left="0"/>
      </w:pPr>
      <w:r w:rsidRPr="00053DB1">
        <w:t xml:space="preserve">&gt; f1 &lt;- </w:t>
      </w:r>
      <w:proofErr w:type="spellStart"/>
      <w:proofErr w:type="gramStart"/>
      <w:r w:rsidRPr="00053DB1">
        <w:t>factor</w:t>
      </w:r>
      <w:proofErr w:type="spellEnd"/>
      <w:r w:rsidRPr="00053DB1">
        <w:t>(</w:t>
      </w:r>
      <w:proofErr w:type="spellStart"/>
      <w:proofErr w:type="gramEnd"/>
      <w:r w:rsidRPr="00053DB1">
        <w:t>data</w:t>
      </w:r>
      <w:proofErr w:type="spellEnd"/>
      <w:r w:rsidRPr="00053DB1">
        <w:t xml:space="preserve">, </w:t>
      </w:r>
      <w:proofErr w:type="spellStart"/>
      <w:r w:rsidRPr="00053DB1">
        <w:t>levels</w:t>
      </w:r>
      <w:proofErr w:type="spellEnd"/>
      <w:r w:rsidRPr="00053DB1">
        <w:t xml:space="preserve">= c( "A", "B","C"), </w:t>
      </w:r>
      <w:proofErr w:type="spellStart"/>
      <w:r w:rsidRPr="00053DB1">
        <w:t>ordered</w:t>
      </w:r>
      <w:proofErr w:type="spellEnd"/>
      <w:r w:rsidRPr="00053DB1">
        <w:t xml:space="preserve"> = TRUE)</w:t>
      </w:r>
    </w:p>
    <w:p w14:paraId="6B6E1342" w14:textId="77777777" w:rsidR="00053DB1" w:rsidRPr="00053DB1" w:rsidRDefault="00053DB1" w:rsidP="00053DB1">
      <w:pPr>
        <w:pStyle w:val="QT3klein"/>
        <w:ind w:left="0"/>
      </w:pPr>
      <w:r w:rsidRPr="00053DB1">
        <w:t>&gt; f1</w:t>
      </w:r>
    </w:p>
    <w:p w14:paraId="78E5AFAD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 [1] A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B   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A    &lt;NA&gt; A    &lt;NA&gt;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A   </w:t>
      </w:r>
    </w:p>
    <w:p w14:paraId="1E9184D9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[18] A    C    &lt;NA&gt; &lt;NA&gt; &lt;NA&gt; &lt;NA&gt; &lt;NA&gt; B    &lt;NA&gt; C    B    A    B    C    B    &lt;NA&gt; &lt;NA&gt;</w:t>
      </w:r>
    </w:p>
    <w:p w14:paraId="4FA23C31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[35] B    &lt;NA&gt; &lt;NA&gt; &lt;NA&gt;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A   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C    &lt;NA&gt; B   </w:t>
      </w:r>
    </w:p>
    <w:p w14:paraId="1DEC08F5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[52]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&lt;NA&gt; B    A    &lt;NA&gt; &lt;NA&gt; &lt;NA&gt; A    C    </w:t>
      </w:r>
      <w:proofErr w:type="spellStart"/>
      <w:r w:rsidRPr="00053DB1">
        <w:rPr>
          <w:color w:val="000000"/>
          <w:bdr w:val="none" w:sz="0" w:space="0" w:color="auto" w:frame="1"/>
        </w:rPr>
        <w:t>C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&lt;NA&gt;</w:t>
      </w:r>
    </w:p>
    <w:p w14:paraId="03205ABA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[69] &lt;NA&gt; &lt;NA&gt;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A    B    &lt;NA&gt; &lt;NA&gt; &lt;NA&gt; A    &lt;NA&gt; B    </w:t>
      </w:r>
      <w:proofErr w:type="spellStart"/>
      <w:r w:rsidRPr="00053DB1">
        <w:rPr>
          <w:color w:val="000000"/>
          <w:bdr w:val="none" w:sz="0" w:space="0" w:color="auto" w:frame="1"/>
        </w:rPr>
        <w:t>B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&lt;NA&gt; &lt;NA&gt;</w:t>
      </w:r>
    </w:p>
    <w:p w14:paraId="0B453C22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[86] C    &lt;NA&gt; &lt;NA&gt; A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C    A    B    &lt;NA&gt; A    &lt;NA&gt; &lt;NA&gt;</w:t>
      </w:r>
    </w:p>
    <w:p w14:paraId="0FEF7FE3" w14:textId="7C5959FD" w:rsidR="009243A7" w:rsidRPr="00053DB1" w:rsidRDefault="00053DB1" w:rsidP="00053DB1">
      <w:pPr>
        <w:pStyle w:val="QT3klein"/>
        <w:ind w:left="0"/>
        <w:rPr>
          <w:color w:val="000000"/>
        </w:rPr>
      </w:pPr>
      <w:r w:rsidRPr="00053DB1">
        <w:rPr>
          <w:color w:val="000000"/>
          <w:bdr w:val="none" w:sz="0" w:space="0" w:color="auto" w:frame="1"/>
        </w:rPr>
        <w:t>Levels: A &lt; B &lt; C</w:t>
      </w:r>
    </w:p>
    <w:p w14:paraId="3A24FC54" w14:textId="580F55F8" w:rsidR="00053DB1" w:rsidRDefault="00053DB1" w:rsidP="00053DB1">
      <w:pPr>
        <w:pStyle w:val="AufgNr"/>
        <w:numPr>
          <w:ilvl w:val="0"/>
          <w:numId w:val="36"/>
        </w:numPr>
      </w:pPr>
      <w:r>
        <w:t xml:space="preserve">Ersetzen Sie in </w:t>
      </w:r>
      <w:r w:rsidRPr="00053DB1">
        <w:rPr>
          <w:rStyle w:val="QWordZchn"/>
        </w:rPr>
        <w:t>f1</w:t>
      </w:r>
      <w:r>
        <w:t xml:space="preserve"> den Wert </w:t>
      </w:r>
      <w:r w:rsidRPr="00053DB1">
        <w:rPr>
          <w:rStyle w:val="QWordZchn"/>
        </w:rPr>
        <w:t>B</w:t>
      </w:r>
      <w:r>
        <w:t xml:space="preserve"> durch </w:t>
      </w:r>
      <w:r w:rsidRPr="00053DB1">
        <w:rPr>
          <w:rStyle w:val="QWordZchn"/>
        </w:rPr>
        <w:t>X</w:t>
      </w:r>
      <w:r>
        <w:t>, so dass sich folgende Ausgabe ergibt:</w:t>
      </w:r>
    </w:p>
    <w:p w14:paraId="649C3A29" w14:textId="77777777" w:rsidR="00053DB1" w:rsidRPr="00053DB1" w:rsidRDefault="00053DB1" w:rsidP="00053DB1">
      <w:pPr>
        <w:pStyle w:val="QT3klein"/>
        <w:ind w:left="0"/>
      </w:pPr>
      <w:r w:rsidRPr="00053DB1">
        <w:t>&gt; f1</w:t>
      </w:r>
    </w:p>
    <w:p w14:paraId="58701BBF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 [1] A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X   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A    &lt;NA&gt; A    &lt;NA&gt;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A   </w:t>
      </w:r>
    </w:p>
    <w:p w14:paraId="5FE55AF5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[18] A    C    &lt;NA&gt; &lt;NA&gt; &lt;NA&gt; &lt;NA&gt; &lt;NA&gt; X    &lt;NA&gt; C    X    A    X    C    X    &lt;NA&gt; &lt;NA&gt;</w:t>
      </w:r>
    </w:p>
    <w:p w14:paraId="7CDF4A68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[35] X    &lt;NA&gt; &lt;NA&gt; &lt;NA&gt;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A   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C    &lt;NA&gt; X   </w:t>
      </w:r>
    </w:p>
    <w:p w14:paraId="1D367D15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[52]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&lt;NA&gt; X    A    &lt;NA&gt; &lt;NA&gt; &lt;NA&gt; A    C    </w:t>
      </w:r>
      <w:proofErr w:type="spellStart"/>
      <w:r w:rsidRPr="00053DB1">
        <w:rPr>
          <w:color w:val="000000"/>
          <w:bdr w:val="none" w:sz="0" w:space="0" w:color="auto" w:frame="1"/>
        </w:rPr>
        <w:t>C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&lt;NA&gt;</w:t>
      </w:r>
    </w:p>
    <w:p w14:paraId="4E694780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[69] &lt;NA&gt; &lt;NA&gt;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A    X    &lt;NA&gt; &lt;NA&gt; &lt;NA&gt; A    &lt;NA&gt; X    </w:t>
      </w:r>
      <w:proofErr w:type="spellStart"/>
      <w:r w:rsidRPr="00053DB1">
        <w:rPr>
          <w:color w:val="000000"/>
          <w:bdr w:val="none" w:sz="0" w:space="0" w:color="auto" w:frame="1"/>
        </w:rPr>
        <w:t>X</w:t>
      </w:r>
      <w:proofErr w:type="spellEnd"/>
      <w:r w:rsidRPr="00053DB1">
        <w:rPr>
          <w:color w:val="000000"/>
          <w:bdr w:val="none" w:sz="0" w:space="0" w:color="auto" w:frame="1"/>
        </w:rPr>
        <w:t xml:space="preserve">    C    &lt;NA&gt; &lt;NA&gt;</w:t>
      </w:r>
    </w:p>
    <w:p w14:paraId="37E8CE2B" w14:textId="77777777" w:rsidR="00053DB1" w:rsidRPr="00053DB1" w:rsidRDefault="00053DB1" w:rsidP="00053DB1">
      <w:pPr>
        <w:pStyle w:val="QT3klein"/>
        <w:ind w:left="0"/>
        <w:rPr>
          <w:color w:val="000000"/>
          <w:bdr w:val="none" w:sz="0" w:space="0" w:color="auto" w:frame="1"/>
        </w:rPr>
      </w:pPr>
      <w:r w:rsidRPr="00053DB1">
        <w:rPr>
          <w:color w:val="000000"/>
          <w:bdr w:val="none" w:sz="0" w:space="0" w:color="auto" w:frame="1"/>
        </w:rPr>
        <w:t xml:space="preserve"> [86] C    &lt;NA&gt; &lt;NA&gt; A    &lt;NA&gt; A    </w:t>
      </w:r>
      <w:proofErr w:type="spellStart"/>
      <w:r w:rsidRPr="00053DB1">
        <w:rPr>
          <w:color w:val="000000"/>
          <w:bdr w:val="none" w:sz="0" w:space="0" w:color="auto" w:frame="1"/>
        </w:rPr>
        <w:t>A</w:t>
      </w:r>
      <w:proofErr w:type="spellEnd"/>
      <w:r w:rsidRPr="00053DB1">
        <w:rPr>
          <w:color w:val="000000"/>
          <w:bdr w:val="none" w:sz="0" w:space="0" w:color="auto" w:frame="1"/>
        </w:rPr>
        <w:t xml:space="preserve">    &lt;NA&gt; C    A    X    &lt;NA&gt; A    &lt;NA&gt; &lt;NA&gt;</w:t>
      </w:r>
    </w:p>
    <w:p w14:paraId="793A2B33" w14:textId="77777777" w:rsidR="00053DB1" w:rsidRPr="00053DB1" w:rsidRDefault="00053DB1" w:rsidP="00053DB1">
      <w:pPr>
        <w:pStyle w:val="QT3klein"/>
        <w:ind w:left="0"/>
        <w:rPr>
          <w:color w:val="000000"/>
        </w:rPr>
      </w:pPr>
      <w:r w:rsidRPr="00053DB1">
        <w:rPr>
          <w:color w:val="000000"/>
          <w:bdr w:val="none" w:sz="0" w:space="0" w:color="auto" w:frame="1"/>
        </w:rPr>
        <w:t>Levels: A &lt; X &lt; C</w:t>
      </w:r>
    </w:p>
    <w:p w14:paraId="5C691880" w14:textId="596C1AEE" w:rsidR="00053DB1" w:rsidRDefault="00053DB1" w:rsidP="003A1872"/>
    <w:p w14:paraId="23520DD4" w14:textId="5C1339F0" w:rsidR="00053DB1" w:rsidRDefault="00053DB1" w:rsidP="00373D01">
      <w:pPr>
        <w:pStyle w:val="AufgNr"/>
      </w:pPr>
      <w:r>
        <w:t xml:space="preserve">Ersetzen Sie in </w:t>
      </w:r>
      <w:r w:rsidRPr="00053DB1">
        <w:rPr>
          <w:rStyle w:val="QWordZchn"/>
        </w:rPr>
        <w:t>f1</w:t>
      </w:r>
      <w:r>
        <w:t xml:space="preserve"> d</w:t>
      </w:r>
      <w:r w:rsidR="00373D01">
        <w:t>ie</w:t>
      </w:r>
      <w:r>
        <w:t xml:space="preserve"> Wer</w:t>
      </w:r>
      <w:r w:rsidR="00373D01">
        <w:t xml:space="preserve">te </w:t>
      </w:r>
      <w:r w:rsidR="00373D01">
        <w:rPr>
          <w:rStyle w:val="QWordZchn"/>
        </w:rPr>
        <w:t>A</w:t>
      </w:r>
      <w:r w:rsidR="00373D01">
        <w:t xml:space="preserve"> und </w:t>
      </w:r>
      <w:r w:rsidR="00373D01">
        <w:rPr>
          <w:rStyle w:val="QWordZchn"/>
        </w:rPr>
        <w:t>C</w:t>
      </w:r>
      <w:r w:rsidR="00373D01" w:rsidRPr="00A46A86">
        <w:t xml:space="preserve"> </w:t>
      </w:r>
      <w:r w:rsidR="00373D01">
        <w:t xml:space="preserve">durch </w:t>
      </w:r>
      <w:r w:rsidR="00373D01">
        <w:rPr>
          <w:rStyle w:val="QWordZchn"/>
        </w:rPr>
        <w:t>Y</w:t>
      </w:r>
      <w:r w:rsidR="00373D01" w:rsidRPr="00A55FA2">
        <w:t>.</w:t>
      </w:r>
    </w:p>
    <w:p w14:paraId="393D7F1C" w14:textId="077054BC" w:rsidR="00091ADB" w:rsidRPr="00F767F9" w:rsidRDefault="00E9301A" w:rsidP="00F767F9">
      <w:pPr>
        <w:pStyle w:val="AufgNr"/>
      </w:pPr>
      <w:r>
        <w:t xml:space="preserve">Löschen Sie in </w:t>
      </w:r>
      <w:r w:rsidRPr="00053DB1">
        <w:rPr>
          <w:rStyle w:val="QWordZchn"/>
        </w:rPr>
        <w:t>f1</w:t>
      </w:r>
      <w:r>
        <w:t xml:space="preserve"> alle </w:t>
      </w:r>
      <w:r>
        <w:rPr>
          <w:rStyle w:val="QWordZchn"/>
        </w:rPr>
        <w:t>NA</w:t>
      </w:r>
      <w:r>
        <w:t>-Werte</w:t>
      </w:r>
      <w:r w:rsidR="00091ADB">
        <w:t>:</w:t>
      </w:r>
    </w:p>
    <w:p w14:paraId="7891FBA9" w14:textId="77777777" w:rsidR="00F767F9" w:rsidRPr="00F767F9" w:rsidRDefault="00F767F9" w:rsidP="00F767F9">
      <w:pPr>
        <w:pStyle w:val="QT3klein"/>
        <w:ind w:left="993"/>
      </w:pPr>
      <w:r w:rsidRPr="00F767F9">
        <w:t>&gt; f1</w:t>
      </w:r>
    </w:p>
    <w:p w14:paraId="13706DEB" w14:textId="77777777" w:rsidR="00F767F9" w:rsidRPr="00F767F9" w:rsidRDefault="00F767F9" w:rsidP="00F767F9">
      <w:pPr>
        <w:pStyle w:val="QT3klein"/>
        <w:ind w:left="993"/>
        <w:rPr>
          <w:color w:val="000000"/>
          <w:bdr w:val="none" w:sz="0" w:space="0" w:color="auto" w:frame="1"/>
        </w:rPr>
      </w:pPr>
      <w:r w:rsidRPr="00F767F9">
        <w:rPr>
          <w:color w:val="000000"/>
          <w:bdr w:val="none" w:sz="0" w:space="0" w:color="auto" w:frame="1"/>
        </w:rPr>
        <w:t xml:space="preserve"> [1]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Y X Y X Y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X Y X </w:t>
      </w:r>
      <w:proofErr w:type="spellStart"/>
      <w:r w:rsidRPr="00F767F9">
        <w:rPr>
          <w:color w:val="000000"/>
          <w:bdr w:val="none" w:sz="0" w:space="0" w:color="auto" w:frame="1"/>
        </w:rPr>
        <w:t>X</w:t>
      </w:r>
      <w:proofErr w:type="spellEnd"/>
      <w:r w:rsidRPr="00F767F9">
        <w:rPr>
          <w:color w:val="000000"/>
          <w:bdr w:val="none" w:sz="0" w:space="0" w:color="auto" w:frame="1"/>
        </w:rPr>
        <w:t xml:space="preserve">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</w:p>
    <w:p w14:paraId="5B359D05" w14:textId="77777777" w:rsidR="00F767F9" w:rsidRPr="00F767F9" w:rsidRDefault="00F767F9" w:rsidP="00F767F9">
      <w:pPr>
        <w:pStyle w:val="QT3klein"/>
        <w:ind w:left="993"/>
        <w:rPr>
          <w:color w:val="000000"/>
          <w:bdr w:val="none" w:sz="0" w:space="0" w:color="auto" w:frame="1"/>
        </w:rPr>
      </w:pPr>
      <w:r w:rsidRPr="00F767F9">
        <w:rPr>
          <w:color w:val="000000"/>
          <w:bdr w:val="none" w:sz="0" w:space="0" w:color="auto" w:frame="1"/>
        </w:rPr>
        <w:t xml:space="preserve">[51] Y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</w:t>
      </w:r>
      <w:proofErr w:type="spellStart"/>
      <w:r w:rsidRPr="00F767F9">
        <w:rPr>
          <w:color w:val="000000"/>
          <w:bdr w:val="none" w:sz="0" w:space="0" w:color="auto" w:frame="1"/>
        </w:rPr>
        <w:t>Y</w:t>
      </w:r>
      <w:proofErr w:type="spellEnd"/>
      <w:r w:rsidRPr="00F767F9">
        <w:rPr>
          <w:color w:val="000000"/>
          <w:bdr w:val="none" w:sz="0" w:space="0" w:color="auto" w:frame="1"/>
        </w:rPr>
        <w:t xml:space="preserve"> X Y</w:t>
      </w:r>
    </w:p>
    <w:p w14:paraId="32D5C20D" w14:textId="77777777" w:rsidR="00F767F9" w:rsidRPr="00F767F9" w:rsidRDefault="00F767F9" w:rsidP="00F767F9">
      <w:pPr>
        <w:pStyle w:val="QT3klein"/>
        <w:ind w:left="993"/>
        <w:rPr>
          <w:color w:val="000000"/>
        </w:rPr>
      </w:pPr>
      <w:r w:rsidRPr="00F767F9">
        <w:rPr>
          <w:color w:val="000000"/>
          <w:bdr w:val="none" w:sz="0" w:space="0" w:color="auto" w:frame="1"/>
        </w:rPr>
        <w:t>Levels: Y &lt; X</w:t>
      </w:r>
    </w:p>
    <w:p w14:paraId="550C577A" w14:textId="28C90A62" w:rsidR="00F767F9" w:rsidRPr="00F767F9" w:rsidRDefault="00F767F9" w:rsidP="00F767F9"/>
    <w:p w14:paraId="68ECA953" w14:textId="2EAD42CE" w:rsidR="009243A7" w:rsidRDefault="009243A7" w:rsidP="009243A7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9</w:t>
      </w:r>
      <w:r w:rsidR="00724116">
        <w:rPr>
          <w:noProof/>
        </w:rPr>
        <w:fldChar w:fldCharType="end"/>
      </w:r>
      <w:r>
        <w:rPr>
          <w:noProof/>
        </w:rPr>
        <w:t xml:space="preserve">     </w:t>
      </w:r>
      <w:r w:rsidR="00F767F9">
        <w:rPr>
          <w:noProof/>
        </w:rPr>
        <w:t xml:space="preserve"> </w:t>
      </w:r>
    </w:p>
    <w:p w14:paraId="29165886" w14:textId="7FD07EDD" w:rsidR="00423FBA" w:rsidRDefault="00423FBA" w:rsidP="00423FBA">
      <w:r w:rsidRPr="00423FBA">
        <w:t xml:space="preserve">Machen Sie sich mit den Funktionen </w:t>
      </w:r>
      <w:proofErr w:type="spellStart"/>
      <w:proofErr w:type="gramStart"/>
      <w:r w:rsidRPr="00423FBA">
        <w:rPr>
          <w:rStyle w:val="QWordZchn"/>
        </w:rPr>
        <w:t>rev</w:t>
      </w:r>
      <w:proofErr w:type="spellEnd"/>
      <w:r w:rsidRPr="00423FBA">
        <w:rPr>
          <w:rStyle w:val="QWordZchn"/>
        </w:rPr>
        <w:t>(</w:t>
      </w:r>
      <w:proofErr w:type="gramEnd"/>
      <w:r w:rsidRPr="00423FBA">
        <w:rPr>
          <w:rStyle w:val="QWordZchn"/>
        </w:rPr>
        <w:t>)</w:t>
      </w:r>
      <w:r>
        <w:t xml:space="preserve"> und </w:t>
      </w:r>
      <w:proofErr w:type="spellStart"/>
      <w:r w:rsidRPr="00423FBA">
        <w:rPr>
          <w:rStyle w:val="QWordZchn"/>
        </w:rPr>
        <w:t>unique</w:t>
      </w:r>
      <w:proofErr w:type="spellEnd"/>
      <w:r w:rsidRPr="00423FBA">
        <w:rPr>
          <w:rStyle w:val="QWordZchn"/>
        </w:rPr>
        <w:t>()</w:t>
      </w:r>
      <w:r>
        <w:t xml:space="preserve"> vertraut, die im einfachsten Fall auf einen Vektor angewandt werden.</w:t>
      </w:r>
    </w:p>
    <w:p w14:paraId="7C9FEA8E" w14:textId="56AAB445" w:rsidR="00423FBA" w:rsidRDefault="00423FBA" w:rsidP="00423FBA">
      <w:pPr>
        <w:pStyle w:val="AufgNr"/>
        <w:numPr>
          <w:ilvl w:val="0"/>
          <w:numId w:val="38"/>
        </w:numPr>
      </w:pPr>
      <w:r>
        <w:t xml:space="preserve">Ist </w:t>
      </w:r>
      <w:proofErr w:type="spellStart"/>
      <w:r w:rsidRPr="00423FBA">
        <w:rPr>
          <w:rStyle w:val="QWordsZchn"/>
        </w:rPr>
        <w:t>identical</w:t>
      </w:r>
      <w:proofErr w:type="spellEnd"/>
      <w:r w:rsidRPr="00423FBA">
        <w:rPr>
          <w:rStyle w:val="QWordsZchn"/>
        </w:rPr>
        <w:t>(</w:t>
      </w:r>
      <w:proofErr w:type="spellStart"/>
      <w:proofErr w:type="gramStart"/>
      <w:r w:rsidRPr="00423FBA">
        <w:rPr>
          <w:rStyle w:val="QWordsZchn"/>
        </w:rPr>
        <w:t>rev</w:t>
      </w:r>
      <w:proofErr w:type="spellEnd"/>
      <w:r w:rsidRPr="00423FBA">
        <w:rPr>
          <w:rStyle w:val="QWordsZchn"/>
        </w:rPr>
        <w:t>(</w:t>
      </w:r>
      <w:proofErr w:type="gramEnd"/>
      <w:r w:rsidRPr="00423FBA">
        <w:rPr>
          <w:rStyle w:val="QWordsZchn"/>
        </w:rPr>
        <w:t>1:100),100:1)</w:t>
      </w:r>
      <w:r>
        <w:t xml:space="preserve"> </w:t>
      </w:r>
      <w:r w:rsidR="0022635A">
        <w:t xml:space="preserve">stets </w:t>
      </w:r>
      <w:r>
        <w:t>wahr?</w:t>
      </w:r>
    </w:p>
    <w:p w14:paraId="069C1896" w14:textId="1C1A5B61" w:rsidR="00423FBA" w:rsidRDefault="0022635A" w:rsidP="0022635A">
      <w:pPr>
        <w:pStyle w:val="AufgNr"/>
        <w:numPr>
          <w:ilvl w:val="0"/>
          <w:numId w:val="38"/>
        </w:numPr>
      </w:pPr>
      <w:r>
        <w:t>Gegeben ist</w:t>
      </w:r>
      <w:r w:rsidR="006E3FC6">
        <w:t>:</w:t>
      </w:r>
      <w:r>
        <w:t xml:space="preserve"> </w:t>
      </w:r>
      <w:r w:rsidRPr="0022635A">
        <w:rPr>
          <w:rStyle w:val="QWordZchn"/>
        </w:rPr>
        <w:t xml:space="preserve">d &lt;- sample(1:10, 50, </w:t>
      </w:r>
      <w:proofErr w:type="spellStart"/>
      <w:r w:rsidRPr="0022635A">
        <w:rPr>
          <w:rStyle w:val="QWordZchn"/>
        </w:rPr>
        <w:t>replace</w:t>
      </w:r>
      <w:proofErr w:type="spellEnd"/>
      <w:r w:rsidRPr="0022635A">
        <w:rPr>
          <w:rStyle w:val="QWordZchn"/>
        </w:rPr>
        <w:t xml:space="preserve"> = TRUE)</w:t>
      </w:r>
      <w:r w:rsidRPr="0022635A">
        <w:t>.</w:t>
      </w:r>
      <w:r>
        <w:br/>
      </w:r>
      <w:r w:rsidR="00423FBA">
        <w:t xml:space="preserve">Ist </w:t>
      </w:r>
      <w:proofErr w:type="spellStart"/>
      <w:r w:rsidRPr="0022635A">
        <w:rPr>
          <w:rStyle w:val="QWordsZchn"/>
        </w:rPr>
        <w:t>identical</w:t>
      </w:r>
      <w:proofErr w:type="spellEnd"/>
      <w:r w:rsidRPr="0022635A">
        <w:rPr>
          <w:rStyle w:val="QWordsZchn"/>
        </w:rPr>
        <w:t>(</w:t>
      </w:r>
      <w:proofErr w:type="spellStart"/>
      <w:r w:rsidRPr="0022635A">
        <w:rPr>
          <w:rStyle w:val="QWordsZchn"/>
        </w:rPr>
        <w:t>sort</w:t>
      </w:r>
      <w:proofErr w:type="spellEnd"/>
      <w:r w:rsidRPr="0022635A">
        <w:rPr>
          <w:rStyle w:val="QWordsZchn"/>
        </w:rPr>
        <w:t>(</w:t>
      </w:r>
      <w:proofErr w:type="spellStart"/>
      <w:r w:rsidRPr="0022635A">
        <w:rPr>
          <w:rStyle w:val="QWordsZchn"/>
        </w:rPr>
        <w:t>unique</w:t>
      </w:r>
      <w:proofErr w:type="spellEnd"/>
      <w:r w:rsidRPr="0022635A">
        <w:rPr>
          <w:rStyle w:val="QWordsZchn"/>
        </w:rPr>
        <w:t>(d)), 1:10)</w:t>
      </w:r>
      <w:r w:rsidR="00423FBA">
        <w:t xml:space="preserve"> </w:t>
      </w:r>
      <w:r>
        <w:t xml:space="preserve">stets </w:t>
      </w:r>
      <w:r w:rsidR="00423FBA">
        <w:t>wahr?</w:t>
      </w:r>
    </w:p>
    <w:p w14:paraId="7643ED16" w14:textId="5D8BC00A" w:rsidR="0022635A" w:rsidRDefault="0022635A" w:rsidP="0022635A">
      <w:pPr>
        <w:pStyle w:val="AufgNr"/>
        <w:numPr>
          <w:ilvl w:val="0"/>
          <w:numId w:val="0"/>
        </w:numPr>
        <w:ind w:left="928"/>
      </w:pPr>
      <w:r>
        <w:t xml:space="preserve">Bestimmen Sie per Simulation die ungefähre Wahrscheinlichkeit, dass </w:t>
      </w:r>
      <w:r>
        <w:br/>
      </w:r>
      <w:proofErr w:type="spellStart"/>
      <w:r w:rsidRPr="0022635A">
        <w:rPr>
          <w:rStyle w:val="QWordsZchn"/>
        </w:rPr>
        <w:t>identical</w:t>
      </w:r>
      <w:proofErr w:type="spellEnd"/>
      <w:r w:rsidRPr="0022635A">
        <w:rPr>
          <w:rStyle w:val="QWordsZchn"/>
        </w:rPr>
        <w:t>(</w:t>
      </w:r>
      <w:proofErr w:type="spellStart"/>
      <w:r w:rsidRPr="0022635A">
        <w:rPr>
          <w:rStyle w:val="QWordsZchn"/>
        </w:rPr>
        <w:t>sort</w:t>
      </w:r>
      <w:proofErr w:type="spellEnd"/>
      <w:r w:rsidRPr="0022635A">
        <w:rPr>
          <w:rStyle w:val="QWordsZchn"/>
        </w:rPr>
        <w:t>(</w:t>
      </w:r>
      <w:proofErr w:type="spellStart"/>
      <w:r w:rsidRPr="0022635A">
        <w:rPr>
          <w:rStyle w:val="QWordsZchn"/>
        </w:rPr>
        <w:t>unique</w:t>
      </w:r>
      <w:proofErr w:type="spellEnd"/>
      <w:r w:rsidRPr="0022635A">
        <w:rPr>
          <w:rStyle w:val="QWordsZchn"/>
        </w:rPr>
        <w:t>(d)), 1:10)</w:t>
      </w:r>
      <w:r w:rsidRPr="0022635A">
        <w:t xml:space="preserve"> falsch ist.</w:t>
      </w:r>
    </w:p>
    <w:p w14:paraId="3E6A2EB0" w14:textId="20855C16" w:rsidR="0022635A" w:rsidRDefault="0022635A" w:rsidP="006E3FC6">
      <w:pPr>
        <w:pStyle w:val="AufgNr"/>
        <w:numPr>
          <w:ilvl w:val="0"/>
          <w:numId w:val="0"/>
        </w:numPr>
        <w:ind w:left="928"/>
      </w:pPr>
      <w:r>
        <w:t xml:space="preserve">Wie ändert sich diese </w:t>
      </w:r>
      <w:r w:rsidR="006E3FC6">
        <w:t xml:space="preserve">so </w:t>
      </w:r>
      <w:r>
        <w:t>ermittelte Wahrscheinlichkeit, wenn ma</w:t>
      </w:r>
      <w:r w:rsidR="00460E7D">
        <w:t>n statt den Wert 50, die Werte 1</w:t>
      </w:r>
      <w:r>
        <w:t xml:space="preserve">0, 20, 30, …, 100 </w:t>
      </w:r>
      <w:r w:rsidR="006E3FC6">
        <w:t>zugrunde legt</w:t>
      </w:r>
      <w:r>
        <w:t>?</w:t>
      </w:r>
    </w:p>
    <w:p w14:paraId="01E56C33" w14:textId="2C0466BA" w:rsidR="00091ADB" w:rsidRPr="00423FBA" w:rsidRDefault="00091ADB" w:rsidP="00423FBA">
      <w:pPr>
        <w:pStyle w:val="AufgNr"/>
        <w:numPr>
          <w:ilvl w:val="0"/>
          <w:numId w:val="38"/>
        </w:numPr>
      </w:pPr>
      <w:r>
        <w:t xml:space="preserve">Gegeben ist </w:t>
      </w:r>
      <w:r w:rsidRPr="00091ADB">
        <w:rPr>
          <w:rStyle w:val="QWordZchn"/>
        </w:rPr>
        <w:t>f1</w:t>
      </w:r>
      <w:r>
        <w:t xml:space="preserve"> wie am Beginn der vorherigen Aufgabe. Bestimmen Sie </w:t>
      </w:r>
      <w:r>
        <w:br/>
      </w:r>
      <w:proofErr w:type="spellStart"/>
      <w:r w:rsidRPr="00091ADB">
        <w:rPr>
          <w:rStyle w:val="QWordZchn"/>
        </w:rPr>
        <w:t>rev</w:t>
      </w:r>
      <w:proofErr w:type="spellEnd"/>
      <w:r w:rsidRPr="00091ADB">
        <w:rPr>
          <w:rStyle w:val="QWordZchn"/>
        </w:rPr>
        <w:t>(f1)</w:t>
      </w:r>
      <w:r>
        <w:t xml:space="preserve"> und </w:t>
      </w:r>
      <w:proofErr w:type="spellStart"/>
      <w:r w:rsidRPr="00091ADB">
        <w:rPr>
          <w:rStyle w:val="QWordZchn"/>
        </w:rPr>
        <w:t>unique</w:t>
      </w:r>
      <w:proofErr w:type="spellEnd"/>
      <w:r w:rsidRPr="00091ADB">
        <w:rPr>
          <w:rStyle w:val="QWordZchn"/>
        </w:rPr>
        <w:t>(f1)</w:t>
      </w:r>
      <w:r>
        <w:t>.</w:t>
      </w:r>
    </w:p>
    <w:p w14:paraId="7CC95ACF" w14:textId="77777777" w:rsidR="00423FBA" w:rsidRPr="00423FBA" w:rsidRDefault="00423FBA" w:rsidP="00423FBA">
      <w:pPr>
        <w:pStyle w:val="AufgNr"/>
        <w:numPr>
          <w:ilvl w:val="0"/>
          <w:numId w:val="0"/>
        </w:numPr>
        <w:ind w:left="568"/>
      </w:pPr>
    </w:p>
    <w:p w14:paraId="6265A605" w14:textId="4F754825" w:rsidR="009243A7" w:rsidRDefault="009243A7" w:rsidP="00423FBA"/>
    <w:p w14:paraId="615D9FDC" w14:textId="77777777" w:rsidR="006E3FC6" w:rsidRPr="00423FBA" w:rsidRDefault="006E3FC6" w:rsidP="00423FBA"/>
    <w:p w14:paraId="36C90A58" w14:textId="2F4E84D0" w:rsidR="00DF3BD3" w:rsidRDefault="00614682" w:rsidP="00DF3BD3">
      <w:pPr>
        <w:pStyle w:val="AufgabeH1"/>
        <w:rPr>
          <w:noProof/>
        </w:rPr>
      </w:pPr>
      <w:r>
        <w:lastRenderedPageBreak/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10</w:t>
      </w:r>
      <w:r w:rsidR="00724116">
        <w:rPr>
          <w:noProof/>
        </w:rPr>
        <w:fldChar w:fldCharType="end"/>
      </w:r>
      <w:r w:rsidR="00DF3BD3">
        <w:rPr>
          <w:noProof/>
        </w:rPr>
        <w:t xml:space="preserve"> </w:t>
      </w:r>
      <w:r w:rsidR="007266E2">
        <w:rPr>
          <w:noProof/>
        </w:rPr>
        <w:t xml:space="preserve">    </w:t>
      </w:r>
    </w:p>
    <w:p w14:paraId="7AB5F6A8" w14:textId="6DF9F27F" w:rsidR="007266E2" w:rsidRDefault="007266E2" w:rsidP="003A1872">
      <w:pPr>
        <w:pStyle w:val="Text"/>
      </w:pPr>
      <w:r>
        <w:t>Wir haben im Abschnitt „</w:t>
      </w:r>
      <w:r w:rsidRPr="007266E2">
        <w:t>Data Frame erzeugen</w:t>
      </w:r>
      <w:r>
        <w:t>“ gesehen, dass die Namen der Argumente automatisch übernommen werden, wenn kein Name explizit angegeben wird. Beispiel:</w:t>
      </w:r>
    </w:p>
    <w:p w14:paraId="3A595E2D" w14:textId="77777777" w:rsidR="007266E2" w:rsidRPr="007266E2" w:rsidRDefault="007266E2" w:rsidP="007266E2">
      <w:pPr>
        <w:pStyle w:val="QT3"/>
      </w:pPr>
      <w:proofErr w:type="spellStart"/>
      <w:r w:rsidRPr="007266E2">
        <w:t>bezeichnung</w:t>
      </w:r>
      <w:proofErr w:type="spellEnd"/>
      <w:r w:rsidRPr="007266E2">
        <w:t xml:space="preserve"> &lt;- </w:t>
      </w:r>
      <w:proofErr w:type="spellStart"/>
      <w:proofErr w:type="gramStart"/>
      <w:r w:rsidRPr="007266E2">
        <w:t>paste</w:t>
      </w:r>
      <w:proofErr w:type="spellEnd"/>
      <w:r w:rsidRPr="007266E2">
        <w:t>(</w:t>
      </w:r>
      <w:proofErr w:type="gramEnd"/>
      <w:r w:rsidRPr="007266E2">
        <w:t xml:space="preserve">"M", 1:6, </w:t>
      </w:r>
      <w:proofErr w:type="spellStart"/>
      <w:r w:rsidRPr="007266E2">
        <w:t>sep</w:t>
      </w:r>
      <w:proofErr w:type="spellEnd"/>
      <w:r w:rsidRPr="007266E2">
        <w:t>="")</w:t>
      </w:r>
    </w:p>
    <w:p w14:paraId="117EA5B0" w14:textId="77777777" w:rsidR="007266E2" w:rsidRPr="007266E2" w:rsidRDefault="007266E2" w:rsidP="007266E2">
      <w:pPr>
        <w:pStyle w:val="QT3"/>
      </w:pPr>
      <w:proofErr w:type="spellStart"/>
      <w:r w:rsidRPr="007266E2">
        <w:t>nr</w:t>
      </w:r>
      <w:proofErr w:type="spellEnd"/>
      <w:r w:rsidRPr="007266E2">
        <w:t xml:space="preserve"> &lt;- 1:6</w:t>
      </w:r>
    </w:p>
    <w:p w14:paraId="33FC5BB5" w14:textId="77777777" w:rsidR="007266E2" w:rsidRDefault="007266E2" w:rsidP="007266E2">
      <w:pPr>
        <w:pStyle w:val="QT3"/>
        <w:rPr>
          <w:b/>
        </w:rPr>
      </w:pPr>
      <w:proofErr w:type="spellStart"/>
      <w:r w:rsidRPr="007266E2">
        <w:t>df</w:t>
      </w:r>
      <w:proofErr w:type="spellEnd"/>
      <w:r w:rsidRPr="007266E2">
        <w:t xml:space="preserve"> &lt;- </w:t>
      </w:r>
      <w:proofErr w:type="spellStart"/>
      <w:proofErr w:type="gramStart"/>
      <w:r w:rsidRPr="007266E2">
        <w:t>data.frame</w:t>
      </w:r>
      <w:proofErr w:type="spellEnd"/>
      <w:proofErr w:type="gramEnd"/>
      <w:r w:rsidRPr="007266E2">
        <w:t>(</w:t>
      </w:r>
      <w:proofErr w:type="spellStart"/>
      <w:r w:rsidRPr="007266E2">
        <w:t>nr</w:t>
      </w:r>
      <w:proofErr w:type="spellEnd"/>
      <w:r w:rsidRPr="007266E2">
        <w:t xml:space="preserve">, </w:t>
      </w:r>
      <w:proofErr w:type="spellStart"/>
      <w:r w:rsidRPr="007266E2">
        <w:t>bezeichnung</w:t>
      </w:r>
      <w:proofErr w:type="spellEnd"/>
      <w:r w:rsidRPr="007266E2">
        <w:t>)</w:t>
      </w:r>
    </w:p>
    <w:p w14:paraId="7DF3B14F" w14:textId="151F97BC" w:rsidR="007266E2" w:rsidRDefault="007266E2" w:rsidP="007266E2">
      <w:pPr>
        <w:pStyle w:val="AufgabeH1"/>
        <w:rPr>
          <w:b w:val="0"/>
          <w:color w:val="auto"/>
          <w:sz w:val="22"/>
          <w:szCs w:val="21"/>
        </w:rPr>
      </w:pPr>
      <w:r>
        <w:rPr>
          <w:b w:val="0"/>
          <w:color w:val="auto"/>
          <w:sz w:val="22"/>
          <w:szCs w:val="21"/>
        </w:rPr>
        <w:t>Gilt das auch für Listen?</w:t>
      </w:r>
    </w:p>
    <w:p w14:paraId="780CBB72" w14:textId="20A7CBEE" w:rsidR="00CF38AC" w:rsidRDefault="00CF38AC" w:rsidP="007266E2">
      <w:pPr>
        <w:pStyle w:val="AufgabeH1"/>
        <w:rPr>
          <w:b w:val="0"/>
          <w:color w:val="auto"/>
          <w:sz w:val="22"/>
          <w:szCs w:val="21"/>
        </w:rPr>
      </w:pPr>
    </w:p>
    <w:p w14:paraId="604721E1" w14:textId="5976B472" w:rsidR="00CF38AC" w:rsidRDefault="00CF38AC" w:rsidP="00CF38AC">
      <w:pPr>
        <w:pStyle w:val="AufgabeH1"/>
        <w:rPr>
          <w:sz w:val="32"/>
          <w:szCs w:val="32"/>
        </w:rPr>
      </w:pPr>
      <w:r w:rsidRPr="00CF38AC">
        <w:rPr>
          <w:sz w:val="32"/>
          <w:szCs w:val="32"/>
        </w:rPr>
        <w:t>Teil 2</w:t>
      </w:r>
    </w:p>
    <w:p w14:paraId="1F591EB0" w14:textId="4016754E" w:rsidR="00CF38AC" w:rsidRDefault="00CF38AC" w:rsidP="00CF38AC">
      <w:r>
        <w:t xml:space="preserve">Für die Aufgaben im Teil 2 betrachten wir </w:t>
      </w:r>
      <w:r w:rsidR="00A7673C">
        <w:t>ein</w:t>
      </w:r>
      <w:r>
        <w:t xml:space="preserve"> Data Frame </w:t>
      </w:r>
      <w:proofErr w:type="spellStart"/>
      <w:r w:rsidRPr="00CF38AC">
        <w:rPr>
          <w:rStyle w:val="QWordZchn"/>
        </w:rPr>
        <w:t>student</w:t>
      </w:r>
      <w:proofErr w:type="spellEnd"/>
      <w:r w:rsidR="00A7673C">
        <w:t xml:space="preserve">. Erzeugt werden kann </w:t>
      </w:r>
      <w:proofErr w:type="spellStart"/>
      <w:r w:rsidR="00A7673C" w:rsidRPr="00CF38AC">
        <w:rPr>
          <w:rStyle w:val="QWordZchn"/>
        </w:rPr>
        <w:t>student</w:t>
      </w:r>
      <w:proofErr w:type="spellEnd"/>
      <w:r>
        <w:t xml:space="preserve"> </w:t>
      </w:r>
      <w:r w:rsidR="00A7673C">
        <w:t>durch</w:t>
      </w:r>
      <w:r>
        <w:t>:</w:t>
      </w:r>
    </w:p>
    <w:p w14:paraId="5EC9A83E" w14:textId="77777777" w:rsidR="007B7574" w:rsidRPr="007B7574" w:rsidRDefault="007B7574" w:rsidP="007B7574">
      <w:pPr>
        <w:pStyle w:val="QT3klein"/>
      </w:pPr>
      <w:proofErr w:type="spellStart"/>
      <w:proofErr w:type="gramStart"/>
      <w:r w:rsidRPr="007B7574">
        <w:t>set.seed</w:t>
      </w:r>
      <w:proofErr w:type="spellEnd"/>
      <w:proofErr w:type="gramEnd"/>
      <w:r w:rsidRPr="007B7574">
        <w:t>(1)</w:t>
      </w:r>
    </w:p>
    <w:p w14:paraId="794844B6" w14:textId="77777777" w:rsidR="007B7574" w:rsidRPr="007B7574" w:rsidRDefault="007B7574" w:rsidP="007B7574">
      <w:pPr>
        <w:pStyle w:val="QT3klein"/>
      </w:pPr>
      <w:proofErr w:type="spellStart"/>
      <w:r w:rsidRPr="007B7574">
        <w:t>anzahl</w:t>
      </w:r>
      <w:proofErr w:type="spellEnd"/>
      <w:r w:rsidRPr="007B7574">
        <w:t xml:space="preserve"> &lt;-  100</w:t>
      </w:r>
    </w:p>
    <w:p w14:paraId="6480F36D" w14:textId="77777777" w:rsidR="007B7574" w:rsidRPr="007B7574" w:rsidRDefault="007B7574" w:rsidP="007B7574">
      <w:pPr>
        <w:pStyle w:val="QT3klein"/>
      </w:pPr>
      <w:r w:rsidRPr="007B7574">
        <w:t xml:space="preserve">Punkte &lt;-  </w:t>
      </w:r>
      <w:proofErr w:type="spellStart"/>
      <w:proofErr w:type="gramStart"/>
      <w:r w:rsidRPr="007B7574">
        <w:t>rnorm</w:t>
      </w:r>
      <w:proofErr w:type="spellEnd"/>
      <w:r w:rsidRPr="007B7574">
        <w:t>(</w:t>
      </w:r>
      <w:proofErr w:type="spellStart"/>
      <w:proofErr w:type="gramEnd"/>
      <w:r w:rsidRPr="007B7574">
        <w:t>anzahl</w:t>
      </w:r>
      <w:proofErr w:type="spellEnd"/>
      <w:r w:rsidRPr="007B7574">
        <w:t xml:space="preserve">, </w:t>
      </w:r>
      <w:proofErr w:type="spellStart"/>
      <w:r w:rsidRPr="007B7574">
        <w:t>mean</w:t>
      </w:r>
      <w:proofErr w:type="spellEnd"/>
      <w:r w:rsidRPr="007B7574">
        <w:t xml:space="preserve"> = 65, </w:t>
      </w:r>
      <w:proofErr w:type="spellStart"/>
      <w:r w:rsidRPr="007B7574">
        <w:t>sd</w:t>
      </w:r>
      <w:proofErr w:type="spellEnd"/>
      <w:r w:rsidRPr="007B7574">
        <w:t xml:space="preserve"> = 20)</w:t>
      </w:r>
    </w:p>
    <w:p w14:paraId="4207796F" w14:textId="77777777" w:rsidR="007B7574" w:rsidRPr="007B7574" w:rsidRDefault="007B7574" w:rsidP="007B7574">
      <w:pPr>
        <w:pStyle w:val="QT3klein"/>
      </w:pPr>
      <w:r w:rsidRPr="007B7574">
        <w:t xml:space="preserve">Punkte &lt;- </w:t>
      </w:r>
      <w:proofErr w:type="spellStart"/>
      <w:proofErr w:type="gramStart"/>
      <w:r w:rsidRPr="007B7574">
        <w:t>as.integer</w:t>
      </w:r>
      <w:proofErr w:type="spellEnd"/>
      <w:proofErr w:type="gramEnd"/>
      <w:r w:rsidRPr="007B7574">
        <w:t>(Punkte)</w:t>
      </w:r>
    </w:p>
    <w:p w14:paraId="33CA7330" w14:textId="77777777" w:rsidR="007B7574" w:rsidRPr="007B7574" w:rsidRDefault="007B7574" w:rsidP="007B7574">
      <w:pPr>
        <w:pStyle w:val="QT3klein"/>
      </w:pPr>
      <w:proofErr w:type="spellStart"/>
      <w:r w:rsidRPr="007B7574">
        <w:t>MatNr</w:t>
      </w:r>
      <w:proofErr w:type="spellEnd"/>
      <w:r w:rsidRPr="007B7574">
        <w:t xml:space="preserve"> &lt;- </w:t>
      </w:r>
      <w:proofErr w:type="gramStart"/>
      <w:r w:rsidRPr="007B7574">
        <w:t>sample(</w:t>
      </w:r>
      <w:proofErr w:type="gramEnd"/>
      <w:r w:rsidRPr="007B7574">
        <w:t xml:space="preserve">1E6:1E7-1, </w:t>
      </w:r>
      <w:proofErr w:type="spellStart"/>
      <w:r w:rsidRPr="007B7574">
        <w:t>anzahl</w:t>
      </w:r>
      <w:proofErr w:type="spellEnd"/>
      <w:r w:rsidRPr="007B7574">
        <w:t>)</w:t>
      </w:r>
    </w:p>
    <w:p w14:paraId="78B1C66F" w14:textId="77777777" w:rsidR="007B7574" w:rsidRPr="007B7574" w:rsidRDefault="007B7574" w:rsidP="007B7574">
      <w:pPr>
        <w:pStyle w:val="QT3klein"/>
      </w:pPr>
      <w:proofErr w:type="spellStart"/>
      <w:r w:rsidRPr="007B7574">
        <w:t>names</w:t>
      </w:r>
      <w:proofErr w:type="spellEnd"/>
      <w:r w:rsidRPr="007B7574">
        <w:t>(</w:t>
      </w:r>
      <w:proofErr w:type="spellStart"/>
      <w:r w:rsidRPr="007B7574">
        <w:t>MatNr</w:t>
      </w:r>
      <w:proofErr w:type="spellEnd"/>
      <w:r w:rsidRPr="007B7574">
        <w:t xml:space="preserve">) &lt;- sample(c("ET","MB"), </w:t>
      </w:r>
      <w:proofErr w:type="spellStart"/>
      <w:r w:rsidRPr="007B7574">
        <w:t>anzahl</w:t>
      </w:r>
      <w:proofErr w:type="spellEnd"/>
      <w:r w:rsidRPr="007B7574">
        <w:t xml:space="preserve">, </w:t>
      </w:r>
      <w:proofErr w:type="spellStart"/>
      <w:r w:rsidRPr="007B7574">
        <w:t>replace</w:t>
      </w:r>
      <w:proofErr w:type="spellEnd"/>
      <w:r w:rsidRPr="007B7574">
        <w:t>=TRUE)</w:t>
      </w:r>
    </w:p>
    <w:p w14:paraId="571693E6" w14:textId="77777777" w:rsidR="007B7574" w:rsidRPr="007B7574" w:rsidRDefault="007B7574" w:rsidP="007B7574">
      <w:pPr>
        <w:pStyle w:val="QT3klein"/>
      </w:pPr>
      <w:r w:rsidRPr="007B7574">
        <w:t>Bestanden &lt;- F</w:t>
      </w:r>
    </w:p>
    <w:p w14:paraId="1834B6E6" w14:textId="77777777" w:rsidR="007B7574" w:rsidRPr="007B7574" w:rsidRDefault="007B7574" w:rsidP="007B7574">
      <w:pPr>
        <w:pStyle w:val="QT3klein"/>
      </w:pPr>
      <w:proofErr w:type="spellStart"/>
      <w:r w:rsidRPr="007B7574">
        <w:t>student</w:t>
      </w:r>
      <w:proofErr w:type="spellEnd"/>
      <w:r w:rsidRPr="007B7574">
        <w:t xml:space="preserve"> &lt;- </w:t>
      </w:r>
      <w:proofErr w:type="spellStart"/>
      <w:proofErr w:type="gramStart"/>
      <w:r w:rsidRPr="007B7574">
        <w:t>data.frame</w:t>
      </w:r>
      <w:proofErr w:type="spellEnd"/>
      <w:proofErr w:type="gramEnd"/>
      <w:r w:rsidRPr="007B7574">
        <w:t>(</w:t>
      </w:r>
      <w:proofErr w:type="spellStart"/>
      <w:r w:rsidRPr="007B7574">
        <w:t>MatNr</w:t>
      </w:r>
      <w:proofErr w:type="spellEnd"/>
      <w:r w:rsidRPr="007B7574">
        <w:t>, Punkte, Bestanden)</w:t>
      </w:r>
    </w:p>
    <w:p w14:paraId="39594EF3" w14:textId="77777777" w:rsidR="007B7574" w:rsidRPr="007B7574" w:rsidRDefault="007B7574" w:rsidP="007B7574">
      <w:pPr>
        <w:pStyle w:val="QT3klein"/>
      </w:pPr>
      <w:proofErr w:type="spellStart"/>
      <w:r w:rsidRPr="007B7574">
        <w:t>student$Stdgang</w:t>
      </w:r>
      <w:proofErr w:type="spellEnd"/>
      <w:r w:rsidRPr="007B7574">
        <w:t xml:space="preserve"> &lt;- </w:t>
      </w:r>
      <w:proofErr w:type="spellStart"/>
      <w:r w:rsidRPr="007B7574">
        <w:t>names</w:t>
      </w:r>
      <w:proofErr w:type="spellEnd"/>
      <w:r w:rsidRPr="007B7574">
        <w:t>(</w:t>
      </w:r>
      <w:proofErr w:type="spellStart"/>
      <w:r w:rsidRPr="007B7574">
        <w:t>MatNr</w:t>
      </w:r>
      <w:proofErr w:type="spellEnd"/>
      <w:r w:rsidRPr="007B7574">
        <w:t>)</w:t>
      </w:r>
    </w:p>
    <w:p w14:paraId="2CC925DD" w14:textId="32369F5D" w:rsidR="006E2889" w:rsidRDefault="007B7574" w:rsidP="007B7574">
      <w:pPr>
        <w:pStyle w:val="QT3klein"/>
      </w:pPr>
      <w:proofErr w:type="spellStart"/>
      <w:proofErr w:type="gramStart"/>
      <w:r w:rsidRPr="007B7574">
        <w:t>rm</w:t>
      </w:r>
      <w:proofErr w:type="spellEnd"/>
      <w:r w:rsidRPr="007B7574">
        <w:t>(</w:t>
      </w:r>
      <w:proofErr w:type="gramEnd"/>
      <w:r w:rsidRPr="007B7574">
        <w:t xml:space="preserve">Punkte, </w:t>
      </w:r>
      <w:proofErr w:type="spellStart"/>
      <w:r w:rsidRPr="007B7574">
        <w:t>MatNr,Bestanden,anzahl</w:t>
      </w:r>
      <w:proofErr w:type="spellEnd"/>
      <w:r w:rsidRPr="007B7574">
        <w:t>)</w:t>
      </w:r>
    </w:p>
    <w:p w14:paraId="4E0E63D6" w14:textId="55800EEB" w:rsidR="00CF38AC" w:rsidRDefault="0072293F" w:rsidP="00CF38AC">
      <w:r>
        <w:t xml:space="preserve">Die Ausgabe von </w:t>
      </w:r>
      <w:proofErr w:type="spellStart"/>
      <w:r w:rsidRPr="00CF38AC">
        <w:rPr>
          <w:rStyle w:val="QWordZchn"/>
        </w:rPr>
        <w:t>head</w:t>
      </w:r>
      <w:proofErr w:type="spellEnd"/>
      <w:r w:rsidRPr="00CF38AC">
        <w:rPr>
          <w:rStyle w:val="QWordZchn"/>
        </w:rPr>
        <w:t>(</w:t>
      </w:r>
      <w:proofErr w:type="spellStart"/>
      <w:r w:rsidRPr="00CF38AC">
        <w:rPr>
          <w:rStyle w:val="QWordZchn"/>
        </w:rPr>
        <w:t>student</w:t>
      </w:r>
      <w:proofErr w:type="spellEnd"/>
      <w:r w:rsidRPr="00CF38AC">
        <w:rPr>
          <w:rStyle w:val="QWordZchn"/>
        </w:rPr>
        <w:t>)</w:t>
      </w:r>
      <w:r w:rsidR="00A7673C">
        <w:t xml:space="preserve"> lautet</w:t>
      </w:r>
      <w:r>
        <w:t>:</w:t>
      </w:r>
    </w:p>
    <w:p w14:paraId="16519120" w14:textId="77777777" w:rsidR="0072293F" w:rsidRPr="0072293F" w:rsidRDefault="0072293F" w:rsidP="0072293F">
      <w:pPr>
        <w:pStyle w:val="QT3klein"/>
      </w:pPr>
      <w:r w:rsidRPr="0072293F">
        <w:t xml:space="preserve">&gt; </w:t>
      </w:r>
      <w:proofErr w:type="spellStart"/>
      <w:r w:rsidRPr="0072293F">
        <w:t>head</w:t>
      </w:r>
      <w:proofErr w:type="spellEnd"/>
      <w:r w:rsidRPr="0072293F">
        <w:t>(</w:t>
      </w:r>
      <w:proofErr w:type="spellStart"/>
      <w:r w:rsidRPr="0072293F">
        <w:t>student</w:t>
      </w:r>
      <w:proofErr w:type="spellEnd"/>
      <w:r w:rsidRPr="0072293F">
        <w:t>)</w:t>
      </w:r>
    </w:p>
    <w:p w14:paraId="5239486C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 xml:space="preserve">    </w:t>
      </w:r>
      <w:proofErr w:type="spellStart"/>
      <w:r w:rsidRPr="0072293F">
        <w:rPr>
          <w:color w:val="000000"/>
          <w:bdr w:val="none" w:sz="0" w:space="0" w:color="auto" w:frame="1"/>
        </w:rPr>
        <w:t>MatNr</w:t>
      </w:r>
      <w:proofErr w:type="spellEnd"/>
      <w:r w:rsidRPr="0072293F">
        <w:rPr>
          <w:color w:val="000000"/>
          <w:bdr w:val="none" w:sz="0" w:space="0" w:color="auto" w:frame="1"/>
        </w:rPr>
        <w:t xml:space="preserve"> Punkte Bestanden </w:t>
      </w:r>
      <w:proofErr w:type="spellStart"/>
      <w:r w:rsidRPr="0072293F">
        <w:rPr>
          <w:color w:val="000000"/>
          <w:bdr w:val="none" w:sz="0" w:space="0" w:color="auto" w:frame="1"/>
        </w:rPr>
        <w:t>Stdgang</w:t>
      </w:r>
      <w:proofErr w:type="spellEnd"/>
    </w:p>
    <w:p w14:paraId="7A9C423B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>1 9075256     52     FALSE      MB</w:t>
      </w:r>
    </w:p>
    <w:p w14:paraId="57A5B9F5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>2 5998360     68     FALSE      ET</w:t>
      </w:r>
    </w:p>
    <w:p w14:paraId="0BDBD4D5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>3 7390976     48     FALSE      MB</w:t>
      </w:r>
    </w:p>
    <w:p w14:paraId="0B80A747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>4 2188111     96     FALSE      ET</w:t>
      </w:r>
    </w:p>
    <w:p w14:paraId="619E1599" w14:textId="77777777" w:rsidR="0072293F" w:rsidRPr="0072293F" w:rsidRDefault="0072293F" w:rsidP="0072293F">
      <w:pPr>
        <w:pStyle w:val="QT3klein"/>
        <w:rPr>
          <w:color w:val="000000"/>
          <w:bdr w:val="none" w:sz="0" w:space="0" w:color="auto" w:frame="1"/>
        </w:rPr>
      </w:pPr>
      <w:r w:rsidRPr="0072293F">
        <w:rPr>
          <w:color w:val="000000"/>
          <w:bdr w:val="none" w:sz="0" w:space="0" w:color="auto" w:frame="1"/>
        </w:rPr>
        <w:t>5 2972641     71     FALSE      MB</w:t>
      </w:r>
    </w:p>
    <w:p w14:paraId="08AF8160" w14:textId="77777777" w:rsidR="0072293F" w:rsidRPr="0072293F" w:rsidRDefault="0072293F" w:rsidP="0072293F">
      <w:pPr>
        <w:pStyle w:val="QT3klein"/>
        <w:rPr>
          <w:color w:val="000000"/>
        </w:rPr>
      </w:pPr>
      <w:r w:rsidRPr="0072293F">
        <w:rPr>
          <w:color w:val="000000"/>
          <w:bdr w:val="none" w:sz="0" w:space="0" w:color="auto" w:frame="1"/>
        </w:rPr>
        <w:t>6 7484652     48     FALSE      ET</w:t>
      </w:r>
    </w:p>
    <w:p w14:paraId="5746EEE5" w14:textId="06F2F1D2" w:rsidR="0072293F" w:rsidRDefault="0072293F" w:rsidP="00CF38AC"/>
    <w:p w14:paraId="3133B16C" w14:textId="77777777" w:rsidR="00A37633" w:rsidRPr="00CF38AC" w:rsidRDefault="00A37633" w:rsidP="00CF38AC"/>
    <w:p w14:paraId="64120C43" w14:textId="6359C5F6" w:rsidR="003A1872" w:rsidRDefault="003A1872" w:rsidP="007266E2">
      <w:pPr>
        <w:pStyle w:val="AufgabeH1"/>
        <w:rPr>
          <w:noProof/>
        </w:rPr>
      </w:pPr>
      <w:r>
        <w:t xml:space="preserve">Aufgabe </w:t>
      </w:r>
      <w:r w:rsidR="00724116">
        <w:fldChar w:fldCharType="begin"/>
      </w:r>
      <w:r w:rsidR="00724116">
        <w:instrText xml:space="preserve"> SEQ  Aufagbe \* MERGEFORMAT </w:instrText>
      </w:r>
      <w:r w:rsidR="00724116">
        <w:fldChar w:fldCharType="separate"/>
      </w:r>
      <w:r w:rsidR="008027A0">
        <w:rPr>
          <w:noProof/>
        </w:rPr>
        <w:t>11</w:t>
      </w:r>
      <w:r w:rsidR="00724116">
        <w:rPr>
          <w:noProof/>
        </w:rPr>
        <w:fldChar w:fldCharType="end"/>
      </w:r>
      <w:r>
        <w:rPr>
          <w:noProof/>
        </w:rPr>
        <w:t xml:space="preserve"> </w:t>
      </w:r>
    </w:p>
    <w:p w14:paraId="1BEC5512" w14:textId="564F07FB" w:rsidR="00CF38AC" w:rsidRDefault="0072293F" w:rsidP="00CF38AC">
      <w:pPr>
        <w:pStyle w:val="AufgNr"/>
        <w:numPr>
          <w:ilvl w:val="0"/>
          <w:numId w:val="39"/>
        </w:numPr>
      </w:pPr>
      <w:r>
        <w:t>Aus w</w:t>
      </w:r>
      <w:r w:rsidR="00CF38AC">
        <w:t>ie viele</w:t>
      </w:r>
      <w:r w:rsidR="00A46A86">
        <w:t>n</w:t>
      </w:r>
      <w:r w:rsidR="00CF38AC">
        <w:t xml:space="preserve"> Variablen und </w:t>
      </w:r>
      <w:r>
        <w:t xml:space="preserve">aus </w:t>
      </w:r>
      <w:r w:rsidR="00CF38AC">
        <w:t>wie viele</w:t>
      </w:r>
      <w:r w:rsidR="00A46A86">
        <w:t>n</w:t>
      </w:r>
      <w:r w:rsidR="00CF38AC">
        <w:t xml:space="preserve"> Observationen </w:t>
      </w:r>
      <w:r>
        <w:t>besteht</w:t>
      </w:r>
      <w:r w:rsidR="00CF38AC">
        <w:t xml:space="preserve"> </w:t>
      </w:r>
      <w:proofErr w:type="spellStart"/>
      <w:r w:rsidR="00CF38AC" w:rsidRPr="00CF38AC">
        <w:rPr>
          <w:rStyle w:val="QWordZchn"/>
        </w:rPr>
        <w:t>student</w:t>
      </w:r>
      <w:proofErr w:type="spellEnd"/>
      <w:r w:rsidR="00CF38AC">
        <w:t>?</w:t>
      </w:r>
    </w:p>
    <w:p w14:paraId="1CCB27C9" w14:textId="77777777" w:rsidR="00B86FE0" w:rsidRDefault="00CF38AC" w:rsidP="00B86FE0">
      <w:pPr>
        <w:pStyle w:val="AufgNr"/>
        <w:numPr>
          <w:ilvl w:val="0"/>
          <w:numId w:val="39"/>
        </w:numPr>
      </w:pPr>
      <w:r>
        <w:t>Die</w:t>
      </w:r>
      <w:r w:rsidRPr="00CF38AC">
        <w:t xml:space="preserve"> </w:t>
      </w:r>
      <w:r>
        <w:t xml:space="preserve">Funktionen </w:t>
      </w:r>
      <w:proofErr w:type="spellStart"/>
      <w:r w:rsidRPr="00CF38AC">
        <w:rPr>
          <w:rStyle w:val="QWordZchn"/>
        </w:rPr>
        <w:t>head</w:t>
      </w:r>
      <w:proofErr w:type="spellEnd"/>
      <w:r w:rsidRPr="00CF38AC">
        <w:rPr>
          <w:rStyle w:val="QWordZchn"/>
        </w:rPr>
        <w:t>(</w:t>
      </w:r>
      <w:r w:rsidR="0072293F">
        <w:rPr>
          <w:rStyle w:val="QWordZchn"/>
        </w:rPr>
        <w:t>x</w:t>
      </w:r>
      <w:r w:rsidRPr="00CF38AC">
        <w:rPr>
          <w:rStyle w:val="QWordZchn"/>
        </w:rPr>
        <w:t>)</w:t>
      </w:r>
      <w:r>
        <w:t xml:space="preserve"> und </w:t>
      </w:r>
      <w:proofErr w:type="spellStart"/>
      <w:r w:rsidRPr="00CF38AC">
        <w:rPr>
          <w:rStyle w:val="QWordZchn"/>
        </w:rPr>
        <w:t>tail</w:t>
      </w:r>
      <w:proofErr w:type="spellEnd"/>
      <w:r w:rsidRPr="00CF38AC">
        <w:rPr>
          <w:rStyle w:val="QWordZchn"/>
        </w:rPr>
        <w:t>(</w:t>
      </w:r>
      <w:r w:rsidR="0072293F">
        <w:rPr>
          <w:rStyle w:val="QWordZchn"/>
        </w:rPr>
        <w:t>x</w:t>
      </w:r>
      <w:r w:rsidRPr="00CF38AC">
        <w:rPr>
          <w:rStyle w:val="QWordZchn"/>
        </w:rPr>
        <w:t>)</w:t>
      </w:r>
      <w:r>
        <w:t xml:space="preserve"> liefern den ersten und letzten Teil </w:t>
      </w:r>
      <w:r w:rsidR="0072293F">
        <w:t xml:space="preserve">von </w:t>
      </w:r>
      <w:r w:rsidR="0072293F" w:rsidRPr="0072293F">
        <w:rPr>
          <w:rStyle w:val="QWordZchn"/>
        </w:rPr>
        <w:t>x</w:t>
      </w:r>
      <w:r>
        <w:t xml:space="preserve"> zurück. Was </w:t>
      </w:r>
      <w:r w:rsidR="00B86FE0">
        <w:t xml:space="preserve">wird ausgegeben </w:t>
      </w:r>
      <w:r>
        <w:t>durch</w:t>
      </w:r>
      <w:r w:rsidR="00B86FE0">
        <w:t>:</w:t>
      </w:r>
      <w:r w:rsidR="00B86FE0" w:rsidRPr="00B86FE0">
        <w:t xml:space="preserve"> </w:t>
      </w:r>
    </w:p>
    <w:p w14:paraId="64F956A8" w14:textId="4BA06237" w:rsidR="00CF38AC" w:rsidRDefault="00CF38AC" w:rsidP="00B86FE0">
      <w:pPr>
        <w:pStyle w:val="QWords"/>
        <w:ind w:left="1420"/>
      </w:pPr>
      <w:proofErr w:type="spellStart"/>
      <w:r w:rsidRPr="00B86FE0">
        <w:t>head</w:t>
      </w:r>
      <w:proofErr w:type="spellEnd"/>
      <w:r w:rsidRPr="00B86FE0">
        <w:t>(</w:t>
      </w:r>
      <w:proofErr w:type="spellStart"/>
      <w:r w:rsidRPr="00B86FE0">
        <w:t>student</w:t>
      </w:r>
      <w:proofErr w:type="spellEnd"/>
      <w:r w:rsidR="00B86FE0" w:rsidRPr="00B86FE0">
        <w:t>, n=10</w:t>
      </w:r>
      <w:r w:rsidRPr="00B86FE0">
        <w:t>)</w:t>
      </w:r>
      <w:r w:rsidR="00B86FE0" w:rsidRPr="00B86FE0">
        <w:br/>
      </w:r>
      <w:proofErr w:type="spellStart"/>
      <w:r w:rsidR="00B86FE0" w:rsidRPr="00B86FE0">
        <w:t>head</w:t>
      </w:r>
      <w:proofErr w:type="spellEnd"/>
      <w:r w:rsidR="00B86FE0" w:rsidRPr="00B86FE0">
        <w:t>(</w:t>
      </w:r>
      <w:proofErr w:type="spellStart"/>
      <w:r w:rsidR="00B86FE0" w:rsidRPr="00B86FE0">
        <w:t>student</w:t>
      </w:r>
      <w:proofErr w:type="spellEnd"/>
      <w:r w:rsidR="00B86FE0" w:rsidRPr="00B86FE0">
        <w:t>, n=-95)</w:t>
      </w:r>
      <w:r w:rsidR="00B86FE0" w:rsidRPr="00B86FE0">
        <w:br/>
      </w:r>
      <w:proofErr w:type="spellStart"/>
      <w:r w:rsidR="00B86FE0" w:rsidRPr="00B86FE0">
        <w:t>head</w:t>
      </w:r>
      <w:proofErr w:type="spellEnd"/>
      <w:r w:rsidR="00B86FE0" w:rsidRPr="00B86FE0">
        <w:t>(</w:t>
      </w:r>
      <w:proofErr w:type="spellStart"/>
      <w:r w:rsidR="00B86FE0" w:rsidRPr="00B86FE0">
        <w:t>student</w:t>
      </w:r>
      <w:proofErr w:type="spellEnd"/>
      <w:r w:rsidR="00B86FE0" w:rsidRPr="00B86FE0">
        <w:t>, n=-93)</w:t>
      </w:r>
      <w:r w:rsidR="00B86FE0" w:rsidRPr="00B86FE0">
        <w:br/>
      </w:r>
      <w:proofErr w:type="spellStart"/>
      <w:r w:rsidRPr="00B86FE0">
        <w:t>tail</w:t>
      </w:r>
      <w:proofErr w:type="spellEnd"/>
      <w:r w:rsidRPr="00B86FE0">
        <w:t>(</w:t>
      </w:r>
      <w:proofErr w:type="spellStart"/>
      <w:r w:rsidRPr="00B86FE0">
        <w:t>student</w:t>
      </w:r>
      <w:proofErr w:type="spellEnd"/>
      <w:r w:rsidRPr="00B86FE0">
        <w:t>)</w:t>
      </w:r>
      <w:r w:rsidR="00B86FE0" w:rsidRPr="00B86FE0">
        <w:t xml:space="preserve"> </w:t>
      </w:r>
    </w:p>
    <w:p w14:paraId="73942ECE" w14:textId="77777777" w:rsidR="00A37633" w:rsidRDefault="00A37633">
      <w:pPr>
        <w:spacing w:after="0"/>
      </w:pPr>
      <w:r>
        <w:br w:type="page"/>
      </w:r>
    </w:p>
    <w:p w14:paraId="4A4ECC1F" w14:textId="00951D5D" w:rsidR="00B86FE0" w:rsidRDefault="00B86FE0" w:rsidP="00B86FE0">
      <w:pPr>
        <w:pStyle w:val="AufgNr"/>
        <w:numPr>
          <w:ilvl w:val="0"/>
          <w:numId w:val="39"/>
        </w:numPr>
      </w:pPr>
      <w:r>
        <w:lastRenderedPageBreak/>
        <w:t>Was wird ausgegeben durch:</w:t>
      </w:r>
      <w:r w:rsidRPr="00B86FE0">
        <w:t xml:space="preserve"> </w:t>
      </w:r>
    </w:p>
    <w:p w14:paraId="6995CE43" w14:textId="77777777" w:rsidR="00123A86" w:rsidRDefault="00B86FE0" w:rsidP="00123A86">
      <w:pPr>
        <w:pStyle w:val="QWords"/>
        <w:ind w:left="1420"/>
      </w:pPr>
      <w:proofErr w:type="spellStart"/>
      <w:r w:rsidRPr="00B86FE0">
        <w:t>student</w:t>
      </w:r>
      <w:proofErr w:type="spellEnd"/>
      <w:r w:rsidRPr="00B86FE0">
        <w:t>[1]</w:t>
      </w:r>
      <w:r w:rsidRPr="00B86FE0">
        <w:br/>
      </w:r>
      <w:proofErr w:type="spellStart"/>
      <w:r w:rsidRPr="00B86FE0">
        <w:t>student</w:t>
      </w:r>
      <w:proofErr w:type="spellEnd"/>
      <w:r w:rsidRPr="00B86FE0">
        <w:t>[</w:t>
      </w:r>
      <w:r>
        <w:t>2</w:t>
      </w:r>
      <w:r w:rsidRPr="00B86FE0">
        <w:t>]</w:t>
      </w:r>
      <w:r w:rsidR="00123A86" w:rsidRPr="00B86FE0">
        <w:t xml:space="preserve"> </w:t>
      </w:r>
    </w:p>
    <w:p w14:paraId="778DAA82" w14:textId="71622D4C" w:rsidR="00A37633" w:rsidRDefault="00123A86" w:rsidP="00A37633">
      <w:pPr>
        <w:pStyle w:val="AufgNr"/>
        <w:numPr>
          <w:ilvl w:val="0"/>
          <w:numId w:val="39"/>
        </w:numPr>
      </w:pPr>
      <w:r>
        <w:t>Geben Sie die erste Zeile von Student aus.</w:t>
      </w:r>
    </w:p>
    <w:p w14:paraId="24DA9251" w14:textId="64F77AC0" w:rsidR="00123A86" w:rsidRDefault="00123A86" w:rsidP="00123A86">
      <w:pPr>
        <w:pStyle w:val="AufgNr"/>
        <w:numPr>
          <w:ilvl w:val="0"/>
          <w:numId w:val="39"/>
        </w:numPr>
      </w:pPr>
      <w:r>
        <w:t xml:space="preserve">Um die Klausur zu bestehen, reichen 50 Punkte. Ändern Sie </w:t>
      </w:r>
      <w:proofErr w:type="spellStart"/>
      <w:r w:rsidRPr="00123A86">
        <w:rPr>
          <w:rStyle w:val="QWordZchn"/>
        </w:rPr>
        <w:t>student</w:t>
      </w:r>
      <w:proofErr w:type="spellEnd"/>
      <w:r>
        <w:t xml:space="preserve"> entsprechend!</w:t>
      </w:r>
    </w:p>
    <w:p w14:paraId="2E88BC7B" w14:textId="77777777" w:rsidR="00123A86" w:rsidRPr="00123A86" w:rsidRDefault="00123A86" w:rsidP="00123A86">
      <w:pPr>
        <w:pStyle w:val="QT3klein"/>
        <w:ind w:left="1134"/>
      </w:pPr>
      <w:r w:rsidRPr="00123A86">
        <w:t xml:space="preserve">&gt; </w:t>
      </w:r>
      <w:proofErr w:type="spellStart"/>
      <w:r w:rsidRPr="00123A86">
        <w:t>head</w:t>
      </w:r>
      <w:proofErr w:type="spellEnd"/>
      <w:r w:rsidRPr="00123A86">
        <w:t>(</w:t>
      </w:r>
      <w:proofErr w:type="spellStart"/>
      <w:r w:rsidRPr="00123A86">
        <w:t>student</w:t>
      </w:r>
      <w:proofErr w:type="spellEnd"/>
      <w:r w:rsidRPr="00123A86">
        <w:t>)</w:t>
      </w:r>
    </w:p>
    <w:p w14:paraId="4EB37A26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 xml:space="preserve">    </w:t>
      </w:r>
      <w:proofErr w:type="spellStart"/>
      <w:r w:rsidRPr="00123A86">
        <w:rPr>
          <w:color w:val="000000"/>
          <w:bdr w:val="none" w:sz="0" w:space="0" w:color="auto" w:frame="1"/>
        </w:rPr>
        <w:t>MatNr</w:t>
      </w:r>
      <w:proofErr w:type="spellEnd"/>
      <w:r w:rsidRPr="00123A86">
        <w:rPr>
          <w:color w:val="000000"/>
          <w:bdr w:val="none" w:sz="0" w:space="0" w:color="auto" w:frame="1"/>
        </w:rPr>
        <w:t xml:space="preserve"> Punkte Bestanden </w:t>
      </w:r>
      <w:proofErr w:type="spellStart"/>
      <w:r w:rsidRPr="00123A86">
        <w:rPr>
          <w:color w:val="000000"/>
          <w:bdr w:val="none" w:sz="0" w:space="0" w:color="auto" w:frame="1"/>
        </w:rPr>
        <w:t>Stdgang</w:t>
      </w:r>
      <w:proofErr w:type="spellEnd"/>
    </w:p>
    <w:p w14:paraId="5661D7E0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>1 9075256     52      TRUE      MB</w:t>
      </w:r>
    </w:p>
    <w:p w14:paraId="02A37E93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>2 5998360     68      TRUE      ET</w:t>
      </w:r>
    </w:p>
    <w:p w14:paraId="553B8AD8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>3 7390976     48     FALSE      MB</w:t>
      </w:r>
    </w:p>
    <w:p w14:paraId="684A5836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>4 2188111     96      TRUE      ET</w:t>
      </w:r>
    </w:p>
    <w:p w14:paraId="0726F500" w14:textId="77777777" w:rsidR="00123A86" w:rsidRPr="00123A86" w:rsidRDefault="00123A86" w:rsidP="00123A86">
      <w:pPr>
        <w:pStyle w:val="QT3klein"/>
        <w:ind w:left="1134"/>
        <w:rPr>
          <w:color w:val="000000"/>
          <w:bdr w:val="none" w:sz="0" w:space="0" w:color="auto" w:frame="1"/>
        </w:rPr>
      </w:pPr>
      <w:r w:rsidRPr="00123A86">
        <w:rPr>
          <w:color w:val="000000"/>
          <w:bdr w:val="none" w:sz="0" w:space="0" w:color="auto" w:frame="1"/>
        </w:rPr>
        <w:t>5 2972641     71      TRUE      MB</w:t>
      </w:r>
    </w:p>
    <w:p w14:paraId="3D746256" w14:textId="203C2304" w:rsidR="004B310D" w:rsidRPr="00A37633" w:rsidRDefault="00123A86" w:rsidP="00A37633">
      <w:pPr>
        <w:pStyle w:val="QT3klein"/>
        <w:ind w:left="1134"/>
        <w:rPr>
          <w:color w:val="000000"/>
        </w:rPr>
      </w:pPr>
      <w:r w:rsidRPr="00123A86">
        <w:rPr>
          <w:color w:val="000000"/>
          <w:bdr w:val="none" w:sz="0" w:space="0" w:color="auto" w:frame="1"/>
        </w:rPr>
        <w:t>6 7484652     48     FALSE      ET</w:t>
      </w:r>
    </w:p>
    <w:p w14:paraId="77D651FB" w14:textId="77777777" w:rsidR="00A37633" w:rsidRDefault="00A37633" w:rsidP="0072293F">
      <w:pPr>
        <w:pStyle w:val="AufgabeH1"/>
      </w:pPr>
    </w:p>
    <w:p w14:paraId="18D76D16" w14:textId="525090F8" w:rsidR="0072293F" w:rsidRDefault="0072293F" w:rsidP="0072293F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8027A0">
          <w:rPr>
            <w:noProof/>
          </w:rPr>
          <w:t>12</w:t>
        </w:r>
      </w:fldSimple>
      <w:r>
        <w:rPr>
          <w:noProof/>
        </w:rPr>
        <w:t xml:space="preserve"> </w:t>
      </w:r>
    </w:p>
    <w:p w14:paraId="67D9BE88" w14:textId="7FE66607" w:rsidR="00CF38AC" w:rsidRDefault="00123A86" w:rsidP="0072293F">
      <w:r>
        <w:t>I</w:t>
      </w:r>
      <w:r w:rsidR="0081317D">
        <w:t>n den</w:t>
      </w:r>
      <w:r>
        <w:t xml:space="preserve"> Übung</w:t>
      </w:r>
      <w:r w:rsidR="0081317D">
        <w:t>en</w:t>
      </w:r>
      <w:r>
        <w:t xml:space="preserve"> zu Kapitel 4 haben wir bereits die Funktion </w:t>
      </w:r>
      <w:proofErr w:type="spellStart"/>
      <w:proofErr w:type="gramStart"/>
      <w:r w:rsidRPr="00123A86">
        <w:rPr>
          <w:rStyle w:val="QWordZchn"/>
        </w:rPr>
        <w:t>order</w:t>
      </w:r>
      <w:proofErr w:type="spellEnd"/>
      <w:r w:rsidRPr="00123A86">
        <w:rPr>
          <w:rStyle w:val="QWordZchn"/>
        </w:rPr>
        <w:t>(</w:t>
      </w:r>
      <w:proofErr w:type="gramEnd"/>
      <w:r w:rsidRPr="00123A86">
        <w:rPr>
          <w:rStyle w:val="QWordZchn"/>
        </w:rPr>
        <w:t>)</w:t>
      </w:r>
      <w:r>
        <w:t xml:space="preserve"> kennengelernt.</w:t>
      </w:r>
    </w:p>
    <w:p w14:paraId="0BA09F18" w14:textId="05DEDA94" w:rsidR="004B310D" w:rsidRDefault="004B310D" w:rsidP="004B310D">
      <w:pPr>
        <w:pStyle w:val="AufgNr"/>
        <w:numPr>
          <w:ilvl w:val="0"/>
          <w:numId w:val="40"/>
        </w:numPr>
      </w:pPr>
      <w:r>
        <w:t>Was geben die Funktionen zurück:</w:t>
      </w:r>
    </w:p>
    <w:p w14:paraId="5CC3FB98" w14:textId="77777777" w:rsidR="004B310D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student$Punkte</w:t>
      </w:r>
      <w:proofErr w:type="spellEnd"/>
      <w:r w:rsidRPr="004B310D">
        <w:rPr>
          <w:rFonts w:ascii="Consolas" w:hAnsi="Consolas"/>
        </w:rPr>
        <w:t>)</w:t>
      </w:r>
    </w:p>
    <w:p w14:paraId="6597E9C2" w14:textId="77777777" w:rsidR="004B310D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student$MatNr</w:t>
      </w:r>
      <w:proofErr w:type="spellEnd"/>
      <w:r w:rsidRPr="004B310D">
        <w:rPr>
          <w:rFonts w:ascii="Consolas" w:hAnsi="Consolas"/>
        </w:rPr>
        <w:t>)</w:t>
      </w:r>
    </w:p>
    <w:p w14:paraId="1B07995B" w14:textId="0FEF94C4" w:rsidR="00CF38AC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student$Stdgang</w:t>
      </w:r>
      <w:proofErr w:type="spellEnd"/>
      <w:r w:rsidRPr="004B310D">
        <w:rPr>
          <w:rFonts w:ascii="Consolas" w:hAnsi="Consolas"/>
        </w:rPr>
        <w:t>)</w:t>
      </w:r>
    </w:p>
    <w:p w14:paraId="62EB6C8F" w14:textId="00B8970D" w:rsidR="004B310D" w:rsidRDefault="004B310D" w:rsidP="004B310D">
      <w:pPr>
        <w:pStyle w:val="AufgNr"/>
        <w:numPr>
          <w:ilvl w:val="0"/>
          <w:numId w:val="40"/>
        </w:numPr>
      </w:pPr>
      <w:r>
        <w:t xml:space="preserve">Was </w:t>
      </w:r>
      <w:r w:rsidR="006B5039">
        <w:t>wird zurückgegeben</w:t>
      </w:r>
      <w:r>
        <w:t>:</w:t>
      </w:r>
    </w:p>
    <w:p w14:paraId="687DC6D4" w14:textId="77777777" w:rsidR="004B310D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student</w:t>
      </w:r>
      <w:proofErr w:type="spellEnd"/>
      <w:r w:rsidRPr="004B310D">
        <w:rPr>
          <w:rFonts w:ascii="Consolas" w:hAnsi="Consolas"/>
        </w:rPr>
        <w:t>[</w:t>
      </w: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student$Punkte</w:t>
      </w:r>
      <w:proofErr w:type="spellEnd"/>
      <w:r w:rsidRPr="004B310D">
        <w:rPr>
          <w:rFonts w:ascii="Consolas" w:hAnsi="Consolas"/>
        </w:rPr>
        <w:t>)</w:t>
      </w:r>
      <w:proofErr w:type="gramStart"/>
      <w:r w:rsidRPr="004B310D">
        <w:rPr>
          <w:rFonts w:ascii="Consolas" w:hAnsi="Consolas"/>
        </w:rPr>
        <w:t>, ]</w:t>
      </w:r>
      <w:proofErr w:type="gramEnd"/>
    </w:p>
    <w:p w14:paraId="3C41B3BE" w14:textId="77777777" w:rsidR="004B310D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student</w:t>
      </w:r>
      <w:proofErr w:type="spellEnd"/>
      <w:r w:rsidRPr="004B310D">
        <w:rPr>
          <w:rFonts w:ascii="Consolas" w:hAnsi="Consolas"/>
        </w:rPr>
        <w:t>[</w:t>
      </w: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student$MatNr</w:t>
      </w:r>
      <w:proofErr w:type="spellEnd"/>
      <w:r w:rsidRPr="004B310D">
        <w:rPr>
          <w:rFonts w:ascii="Consolas" w:hAnsi="Consolas"/>
        </w:rPr>
        <w:t>)</w:t>
      </w:r>
      <w:proofErr w:type="gramStart"/>
      <w:r w:rsidRPr="004B310D">
        <w:rPr>
          <w:rFonts w:ascii="Consolas" w:hAnsi="Consolas"/>
        </w:rPr>
        <w:t>, ]</w:t>
      </w:r>
      <w:proofErr w:type="gramEnd"/>
    </w:p>
    <w:p w14:paraId="34E2B26C" w14:textId="170DF60A" w:rsidR="004B310D" w:rsidRPr="004B310D" w:rsidRDefault="004B310D" w:rsidP="00EE0950">
      <w:pPr>
        <w:pStyle w:val="Aufzhl"/>
        <w:ind w:left="1418" w:hanging="284"/>
        <w:contextualSpacing/>
        <w:rPr>
          <w:rFonts w:ascii="Consolas" w:hAnsi="Consolas"/>
        </w:rPr>
      </w:pPr>
      <w:proofErr w:type="spellStart"/>
      <w:r w:rsidRPr="004B310D">
        <w:rPr>
          <w:rFonts w:ascii="Consolas" w:hAnsi="Consolas"/>
        </w:rPr>
        <w:t>student</w:t>
      </w:r>
      <w:proofErr w:type="spellEnd"/>
      <w:r w:rsidRPr="004B310D">
        <w:rPr>
          <w:rFonts w:ascii="Consolas" w:hAnsi="Consolas"/>
        </w:rPr>
        <w:t>[</w:t>
      </w:r>
      <w:proofErr w:type="spellStart"/>
      <w:r w:rsidRPr="004B310D">
        <w:rPr>
          <w:rFonts w:ascii="Consolas" w:hAnsi="Consolas"/>
        </w:rPr>
        <w:t>order</w:t>
      </w:r>
      <w:proofErr w:type="spellEnd"/>
      <w:r w:rsidRPr="004B310D">
        <w:rPr>
          <w:rFonts w:ascii="Consolas" w:hAnsi="Consolas"/>
        </w:rPr>
        <w:t>(</w:t>
      </w:r>
      <w:proofErr w:type="spellStart"/>
      <w:r w:rsidRPr="004B310D">
        <w:rPr>
          <w:rFonts w:ascii="Consolas" w:hAnsi="Consolas"/>
        </w:rPr>
        <w:t>student$Stdgang</w:t>
      </w:r>
      <w:proofErr w:type="spellEnd"/>
      <w:r w:rsidRPr="004B310D">
        <w:rPr>
          <w:rFonts w:ascii="Consolas" w:hAnsi="Consolas"/>
        </w:rPr>
        <w:t>)</w:t>
      </w:r>
      <w:proofErr w:type="gramStart"/>
      <w:r w:rsidRPr="004B310D">
        <w:rPr>
          <w:rFonts w:ascii="Consolas" w:hAnsi="Consolas"/>
        </w:rPr>
        <w:t>, ]</w:t>
      </w:r>
      <w:proofErr w:type="gramEnd"/>
      <w:r w:rsidRPr="004B310D">
        <w:rPr>
          <w:rFonts w:ascii="Consolas" w:hAnsi="Consolas"/>
        </w:rPr>
        <w:t xml:space="preserve"> </w:t>
      </w:r>
    </w:p>
    <w:p w14:paraId="1D2BCB7F" w14:textId="056A9485" w:rsidR="00AD0621" w:rsidRDefault="004B310D" w:rsidP="00AD0621">
      <w:pPr>
        <w:pStyle w:val="AufgNr"/>
        <w:numPr>
          <w:ilvl w:val="0"/>
          <w:numId w:val="40"/>
        </w:numPr>
      </w:pPr>
      <w:r>
        <w:t xml:space="preserve">Geben Sie geordnet nach Punkten die Ergebnisse im Studiengang MB aus. </w:t>
      </w:r>
      <w:r w:rsidR="0081317D">
        <w:t xml:space="preserve">Die Ausgabe der ersten </w:t>
      </w:r>
      <w:r w:rsidR="00AD0621">
        <w:t xml:space="preserve">zehn </w:t>
      </w:r>
      <w:r>
        <w:t>Zeilen</w:t>
      </w:r>
      <w:r w:rsidR="0081317D">
        <w:t xml:space="preserve"> in unserem Be</w:t>
      </w:r>
      <w:r w:rsidR="00A46A86">
        <w:t>i</w:t>
      </w:r>
      <w:r w:rsidR="0081317D">
        <w:t>spiel</w:t>
      </w:r>
      <w:r>
        <w:t xml:space="preserve"> </w:t>
      </w:r>
      <w:r w:rsidR="00A46A86">
        <w:t>lautet</w:t>
      </w:r>
      <w:r w:rsidR="0081317D">
        <w:t xml:space="preserve"> dann</w:t>
      </w:r>
      <w:r>
        <w:t>:</w:t>
      </w:r>
    </w:p>
    <w:p w14:paraId="0E951339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 xml:space="preserve">     </w:t>
      </w:r>
      <w:proofErr w:type="spellStart"/>
      <w:r w:rsidRPr="00AD0621">
        <w:rPr>
          <w:bdr w:val="none" w:sz="0" w:space="0" w:color="auto" w:frame="1"/>
        </w:rPr>
        <w:t>MatNr</w:t>
      </w:r>
      <w:proofErr w:type="spellEnd"/>
      <w:r w:rsidRPr="00AD0621">
        <w:rPr>
          <w:bdr w:val="none" w:sz="0" w:space="0" w:color="auto" w:frame="1"/>
        </w:rPr>
        <w:t xml:space="preserve"> Punkte Bestanden </w:t>
      </w:r>
      <w:proofErr w:type="spellStart"/>
      <w:r w:rsidRPr="00AD0621">
        <w:rPr>
          <w:bdr w:val="none" w:sz="0" w:space="0" w:color="auto" w:frame="1"/>
        </w:rPr>
        <w:t>Stdgang</w:t>
      </w:r>
      <w:proofErr w:type="spellEnd"/>
    </w:p>
    <w:p w14:paraId="080F349F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84 7589118     34     FALSE      MB</w:t>
      </w:r>
    </w:p>
    <w:p w14:paraId="4A62731B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35 9742530     37     FALSE      MB</w:t>
      </w:r>
    </w:p>
    <w:p w14:paraId="3DE6A741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75 3243959     39     FALSE      MB</w:t>
      </w:r>
    </w:p>
    <w:p w14:paraId="54AB3749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97 4658829     39     FALSE      MB</w:t>
      </w:r>
    </w:p>
    <w:p w14:paraId="4774E115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54 5707891     42     FALSE      MB</w:t>
      </w:r>
    </w:p>
    <w:p w14:paraId="69EBBC3E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3  7390976</w:t>
      </w:r>
      <w:proofErr w:type="gramEnd"/>
      <w:r w:rsidRPr="00AD0621">
        <w:rPr>
          <w:bdr w:val="none" w:sz="0" w:space="0" w:color="auto" w:frame="1"/>
        </w:rPr>
        <w:t xml:space="preserve">     48     FALSE      MB</w:t>
      </w:r>
    </w:p>
    <w:p w14:paraId="13A179A8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46 6188906     50      TRUE      MB</w:t>
      </w:r>
    </w:p>
    <w:p w14:paraId="34C4E16C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>72 9286466     50      TRUE      MB</w:t>
      </w:r>
    </w:p>
    <w:p w14:paraId="0008B957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1  9075256</w:t>
      </w:r>
      <w:proofErr w:type="gramEnd"/>
      <w:r w:rsidRPr="00AD0621">
        <w:rPr>
          <w:bdr w:val="none" w:sz="0" w:space="0" w:color="auto" w:frame="1"/>
        </w:rPr>
        <w:t xml:space="preserve">     52      TRUE      MB</w:t>
      </w:r>
    </w:p>
    <w:p w14:paraId="5C88F448" w14:textId="7C778A3E" w:rsidR="00AD0621" w:rsidRPr="00AD0621" w:rsidRDefault="00AD0621" w:rsidP="00AD0621">
      <w:pPr>
        <w:pStyle w:val="QT3klein"/>
        <w:ind w:left="993"/>
      </w:pPr>
      <w:r w:rsidRPr="00AD0621">
        <w:rPr>
          <w:bdr w:val="none" w:sz="0" w:space="0" w:color="auto" w:frame="1"/>
        </w:rPr>
        <w:t>13 1926848     52      TRUE      MB</w:t>
      </w:r>
    </w:p>
    <w:p w14:paraId="4AC7828F" w14:textId="77777777" w:rsidR="00AD0621" w:rsidRDefault="00AD0621" w:rsidP="0081317D">
      <w:pPr>
        <w:pStyle w:val="Aufzhl"/>
        <w:numPr>
          <w:ilvl w:val="0"/>
          <w:numId w:val="0"/>
        </w:numPr>
        <w:rPr>
          <w:rFonts w:ascii="Consolas" w:hAnsi="Consolas"/>
        </w:rPr>
      </w:pPr>
    </w:p>
    <w:p w14:paraId="6CFF41FC" w14:textId="77777777" w:rsidR="00A37633" w:rsidRDefault="00A37633">
      <w:pPr>
        <w:spacing w:after="0"/>
        <w:rPr>
          <w:b/>
          <w:color w:val="660033"/>
          <w:sz w:val="24"/>
          <w:szCs w:val="24"/>
        </w:rPr>
      </w:pPr>
      <w:r>
        <w:br w:type="page"/>
      </w:r>
    </w:p>
    <w:p w14:paraId="13882AAF" w14:textId="10D24073" w:rsidR="00EE0950" w:rsidRDefault="00EE0950" w:rsidP="00EE0950">
      <w:pPr>
        <w:pStyle w:val="AufgabeH1"/>
      </w:pPr>
      <w:r>
        <w:lastRenderedPageBreak/>
        <w:t xml:space="preserve">Aufgabe </w:t>
      </w:r>
      <w:fldSimple w:instr=" SEQ  Aufagbe \* MERGEFORMAT ">
        <w:r w:rsidR="008027A0">
          <w:rPr>
            <w:noProof/>
          </w:rPr>
          <w:t>13</w:t>
        </w:r>
      </w:fldSimple>
      <w:r>
        <w:t xml:space="preserve"> </w:t>
      </w:r>
    </w:p>
    <w:p w14:paraId="13241BA1" w14:textId="5DA03F50" w:rsidR="003A1872" w:rsidRPr="00E73902" w:rsidRDefault="00EE0950" w:rsidP="00E73902">
      <w:r w:rsidRPr="00E73902">
        <w:t xml:space="preserve">Als Nächstes sollen Noten in </w:t>
      </w:r>
      <w:proofErr w:type="spellStart"/>
      <w:r w:rsidRPr="00E73902">
        <w:rPr>
          <w:rStyle w:val="QWordZchn"/>
        </w:rPr>
        <w:t>student</w:t>
      </w:r>
      <w:proofErr w:type="spellEnd"/>
      <w:r w:rsidRPr="00E73902">
        <w:t xml:space="preserve"> eingefügt werden. Zugrunde liegt das folgende Notenschema:</w:t>
      </w:r>
    </w:p>
    <w:p w14:paraId="71D42B3A" w14:textId="1EE85426" w:rsidR="0081317D" w:rsidRPr="00AD0621" w:rsidRDefault="00AD0621" w:rsidP="00AD0621">
      <w:pPr>
        <w:pStyle w:val="Aufzhl"/>
        <w:numPr>
          <w:ilvl w:val="0"/>
          <w:numId w:val="0"/>
        </w:numPr>
        <w:spacing w:after="0"/>
        <w:ind w:left="782" w:hanging="357"/>
        <w:rPr>
          <w:rFonts w:ascii="Consolas" w:hAnsi="Consolas"/>
          <w:i/>
          <w:u w:val="single"/>
        </w:rPr>
      </w:pPr>
      <w:r w:rsidRPr="00AD0621">
        <w:rPr>
          <w:rFonts w:ascii="Consolas" w:hAnsi="Consolas"/>
          <w:u w:val="single"/>
        </w:rPr>
        <w:t xml:space="preserve">        </w:t>
      </w:r>
      <w:r w:rsidR="0081317D" w:rsidRPr="00AD0621">
        <w:rPr>
          <w:rFonts w:ascii="Consolas" w:hAnsi="Consolas"/>
          <w:i/>
          <w:u w:val="single"/>
        </w:rPr>
        <w:t xml:space="preserve">Punkte          </w:t>
      </w:r>
      <w:r w:rsidRPr="00AD0621">
        <w:rPr>
          <w:rFonts w:ascii="Consolas" w:hAnsi="Consolas"/>
          <w:i/>
          <w:u w:val="single"/>
        </w:rPr>
        <w:t xml:space="preserve"> </w:t>
      </w:r>
      <w:proofErr w:type="spellStart"/>
      <w:r w:rsidR="0081317D" w:rsidRPr="00AD0621">
        <w:rPr>
          <w:rFonts w:ascii="Consolas" w:hAnsi="Consolas"/>
          <w:i/>
          <w:u w:val="single"/>
        </w:rPr>
        <w:t>Punkte</w:t>
      </w:r>
      <w:proofErr w:type="spellEnd"/>
      <w:r w:rsidR="0081317D" w:rsidRPr="00AD0621">
        <w:rPr>
          <w:rFonts w:ascii="Consolas" w:hAnsi="Consolas"/>
          <w:i/>
          <w:u w:val="single"/>
        </w:rPr>
        <w:t xml:space="preserve">          </w:t>
      </w:r>
      <w:r w:rsidRPr="00AD0621">
        <w:rPr>
          <w:rFonts w:ascii="Consolas" w:hAnsi="Consolas"/>
          <w:i/>
          <w:u w:val="single"/>
        </w:rPr>
        <w:t xml:space="preserve"> </w:t>
      </w:r>
      <w:proofErr w:type="spellStart"/>
      <w:r w:rsidR="0081317D" w:rsidRPr="00AD0621">
        <w:rPr>
          <w:rFonts w:ascii="Consolas" w:hAnsi="Consolas"/>
          <w:i/>
          <w:u w:val="single"/>
        </w:rPr>
        <w:t>Punkte</w:t>
      </w:r>
      <w:proofErr w:type="spellEnd"/>
      <w:r w:rsidR="0081317D" w:rsidRPr="00AD0621">
        <w:rPr>
          <w:rFonts w:ascii="Consolas" w:hAnsi="Consolas"/>
          <w:i/>
          <w:u w:val="single"/>
        </w:rPr>
        <w:t xml:space="preserve">          </w:t>
      </w:r>
      <w:r w:rsidRPr="00AD0621">
        <w:rPr>
          <w:rFonts w:ascii="Consolas" w:hAnsi="Consolas"/>
          <w:i/>
          <w:u w:val="single"/>
        </w:rPr>
        <w:t xml:space="preserve"> </w:t>
      </w:r>
      <w:proofErr w:type="spellStart"/>
      <w:r w:rsidR="0081317D" w:rsidRPr="00AD0621">
        <w:rPr>
          <w:rFonts w:ascii="Consolas" w:hAnsi="Consolas"/>
          <w:i/>
          <w:u w:val="single"/>
        </w:rPr>
        <w:t>Punkte</w:t>
      </w:r>
      <w:proofErr w:type="spellEnd"/>
    </w:p>
    <w:p w14:paraId="39EDE012" w14:textId="5FE30B23" w:rsidR="0081317D" w:rsidRPr="001C0313" w:rsidRDefault="008013FD" w:rsidP="001C0313">
      <w:pPr>
        <w:pStyle w:val="Aufzhl"/>
        <w:numPr>
          <w:ilvl w:val="0"/>
          <w:numId w:val="0"/>
        </w:numPr>
        <w:ind w:left="786" w:hanging="360"/>
        <w:rPr>
          <w:rFonts w:ascii="Consolas" w:hAnsi="Consolas"/>
        </w:rPr>
      </w:pPr>
      <w:r w:rsidRPr="0081317D">
        <w:rPr>
          <w:rFonts w:ascii="Consolas" w:hAnsi="Consolas"/>
          <w:b/>
        </w:rPr>
        <w:t>Note 4</w:t>
      </w:r>
      <w:r>
        <w:rPr>
          <w:rFonts w:ascii="Consolas" w:hAnsi="Consolas"/>
        </w:rPr>
        <w:t xml:space="preserve">: </w:t>
      </w:r>
      <w:r w:rsidR="0081317D">
        <w:rPr>
          <w:rFonts w:ascii="Consolas" w:hAnsi="Consolas"/>
        </w:rPr>
        <w:t>50–</w:t>
      </w:r>
      <w:r>
        <w:rPr>
          <w:rFonts w:ascii="Consolas" w:hAnsi="Consolas"/>
        </w:rPr>
        <w:t xml:space="preserve">58   </w:t>
      </w:r>
      <w:r w:rsidR="00AD0621">
        <w:rPr>
          <w:rFonts w:ascii="Consolas" w:hAnsi="Consolas"/>
        </w:rPr>
        <w:t xml:space="preserve"> </w:t>
      </w:r>
      <w:r w:rsidRPr="0081317D">
        <w:rPr>
          <w:rFonts w:ascii="Consolas" w:hAnsi="Consolas"/>
          <w:b/>
        </w:rPr>
        <w:t>Note 3</w:t>
      </w:r>
      <w:r>
        <w:rPr>
          <w:rFonts w:ascii="Consolas" w:hAnsi="Consolas"/>
        </w:rPr>
        <w:t>:</w:t>
      </w:r>
      <w:r w:rsidR="0081317D">
        <w:rPr>
          <w:rFonts w:ascii="Consolas" w:hAnsi="Consolas"/>
        </w:rPr>
        <w:t xml:space="preserve"> 59-</w:t>
      </w:r>
      <w:r w:rsidRPr="008013FD">
        <w:rPr>
          <w:rFonts w:ascii="Consolas" w:hAnsi="Consolas"/>
        </w:rPr>
        <w:t xml:space="preserve">69  </w:t>
      </w:r>
      <w:r>
        <w:rPr>
          <w:rFonts w:ascii="Consolas" w:hAnsi="Consolas"/>
        </w:rPr>
        <w:t xml:space="preserve"> </w:t>
      </w:r>
      <w:r w:rsidR="00AD0621">
        <w:rPr>
          <w:rFonts w:ascii="Consolas" w:hAnsi="Consolas"/>
        </w:rPr>
        <w:t xml:space="preserve"> </w:t>
      </w:r>
      <w:r w:rsidRPr="0081317D">
        <w:rPr>
          <w:rFonts w:ascii="Consolas" w:hAnsi="Consolas"/>
          <w:b/>
        </w:rPr>
        <w:t>Note 2</w:t>
      </w:r>
      <w:r>
        <w:rPr>
          <w:rFonts w:ascii="Consolas" w:hAnsi="Consolas"/>
        </w:rPr>
        <w:t>:</w:t>
      </w:r>
      <w:r w:rsidRPr="008013FD">
        <w:rPr>
          <w:rFonts w:ascii="Consolas" w:hAnsi="Consolas"/>
        </w:rPr>
        <w:t xml:space="preserve"> 70</w:t>
      </w:r>
      <w:r w:rsidR="0081317D">
        <w:rPr>
          <w:rFonts w:ascii="Consolas" w:hAnsi="Consolas"/>
        </w:rPr>
        <w:t>-</w:t>
      </w:r>
      <w:r w:rsidRPr="008013FD">
        <w:rPr>
          <w:rFonts w:ascii="Consolas" w:hAnsi="Consolas"/>
        </w:rPr>
        <w:t xml:space="preserve">80 </w:t>
      </w:r>
      <w:r>
        <w:rPr>
          <w:rFonts w:ascii="Consolas" w:hAnsi="Consolas"/>
        </w:rPr>
        <w:t xml:space="preserve"> </w:t>
      </w:r>
      <w:r w:rsidRPr="008013FD">
        <w:rPr>
          <w:rFonts w:ascii="Consolas" w:hAnsi="Consolas"/>
        </w:rPr>
        <w:t xml:space="preserve"> </w:t>
      </w:r>
      <w:r w:rsidR="00AD0621">
        <w:rPr>
          <w:rFonts w:ascii="Consolas" w:hAnsi="Consolas"/>
        </w:rPr>
        <w:t xml:space="preserve"> </w:t>
      </w:r>
      <w:r w:rsidRPr="0081317D">
        <w:rPr>
          <w:rFonts w:ascii="Consolas" w:hAnsi="Consolas"/>
          <w:b/>
        </w:rPr>
        <w:t>Note 1</w:t>
      </w:r>
      <w:r>
        <w:rPr>
          <w:rFonts w:ascii="Consolas" w:hAnsi="Consolas"/>
        </w:rPr>
        <w:t>:</w:t>
      </w:r>
      <w:r w:rsidRPr="008013FD">
        <w:rPr>
          <w:rFonts w:ascii="Consolas" w:hAnsi="Consolas"/>
        </w:rPr>
        <w:t xml:space="preserve"> &gt;=8</w:t>
      </w:r>
      <w:r w:rsidR="00AD0621">
        <w:rPr>
          <w:rFonts w:ascii="Consolas" w:hAnsi="Consolas"/>
        </w:rPr>
        <w:t>1</w:t>
      </w:r>
    </w:p>
    <w:p w14:paraId="63A1A8EE" w14:textId="6B46BEAE" w:rsidR="00AD0621" w:rsidRPr="00AD0621" w:rsidRDefault="001C0313" w:rsidP="003366F8">
      <w:pPr>
        <w:pStyle w:val="AufgNr"/>
        <w:numPr>
          <w:ilvl w:val="0"/>
          <w:numId w:val="44"/>
        </w:numPr>
      </w:pPr>
      <w:r>
        <w:t xml:space="preserve">Benutzen Sie die Funktion </w:t>
      </w:r>
      <w:proofErr w:type="spellStart"/>
      <w:proofErr w:type="gramStart"/>
      <w:r w:rsidRPr="00AD0621">
        <w:rPr>
          <w:rStyle w:val="QWordZchn"/>
        </w:rPr>
        <w:t>cut</w:t>
      </w:r>
      <w:proofErr w:type="spellEnd"/>
      <w:r w:rsidRPr="00AD0621">
        <w:rPr>
          <w:rStyle w:val="QWordZchn"/>
        </w:rPr>
        <w:t>(</w:t>
      </w:r>
      <w:proofErr w:type="gramEnd"/>
      <w:r w:rsidRPr="00AD0621">
        <w:rPr>
          <w:rStyle w:val="QWordZchn"/>
        </w:rPr>
        <w:t>)</w:t>
      </w:r>
      <w:r>
        <w:t xml:space="preserve">, um aus </w:t>
      </w:r>
      <w:proofErr w:type="spellStart"/>
      <w:r w:rsidRPr="00AD0621">
        <w:rPr>
          <w:rStyle w:val="QWordZchn"/>
        </w:rPr>
        <w:t>student$Punkte</w:t>
      </w:r>
      <w:proofErr w:type="spellEnd"/>
      <w:r>
        <w:t xml:space="preserve"> einen Faktor zu erzeugen, der </w:t>
      </w:r>
      <w:r w:rsidR="00AD0621">
        <w:t xml:space="preserve">als Note </w:t>
      </w:r>
      <w:r>
        <w:t xml:space="preserve">in </w:t>
      </w:r>
      <w:proofErr w:type="spellStart"/>
      <w:r w:rsidRPr="00E73902">
        <w:rPr>
          <w:rStyle w:val="QWordZchn"/>
        </w:rPr>
        <w:t>student</w:t>
      </w:r>
      <w:proofErr w:type="spellEnd"/>
      <w:r w:rsidRPr="00E73902">
        <w:t xml:space="preserve"> eingefügt werden</w:t>
      </w:r>
      <w:r w:rsidR="003366F8">
        <w:t xml:space="preserve"> kann</w:t>
      </w:r>
      <w:r w:rsidRPr="00E73902">
        <w:t>.</w:t>
      </w:r>
      <w:r w:rsidR="00AD0621">
        <w:t xml:space="preserve"> Die Ausgabe der ersten zehn </w:t>
      </w:r>
      <w:r w:rsidR="00A46A86">
        <w:t>Zeilen in unserem Bespiel lautet</w:t>
      </w:r>
      <w:r w:rsidR="00AD0621">
        <w:t xml:space="preserve"> dann:</w:t>
      </w:r>
    </w:p>
    <w:p w14:paraId="33A4AC07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r w:rsidRPr="00AD0621">
        <w:rPr>
          <w:bdr w:val="none" w:sz="0" w:space="0" w:color="auto" w:frame="1"/>
        </w:rPr>
        <w:t xml:space="preserve">     </w:t>
      </w:r>
      <w:proofErr w:type="spellStart"/>
      <w:r w:rsidRPr="00AD0621">
        <w:rPr>
          <w:bdr w:val="none" w:sz="0" w:space="0" w:color="auto" w:frame="1"/>
        </w:rPr>
        <w:t>MatNr</w:t>
      </w:r>
      <w:proofErr w:type="spellEnd"/>
      <w:r w:rsidRPr="00AD0621">
        <w:rPr>
          <w:bdr w:val="none" w:sz="0" w:space="0" w:color="auto" w:frame="1"/>
        </w:rPr>
        <w:t xml:space="preserve"> Punkte Bestanden </w:t>
      </w:r>
      <w:proofErr w:type="spellStart"/>
      <w:r w:rsidRPr="00AD0621">
        <w:rPr>
          <w:bdr w:val="none" w:sz="0" w:space="0" w:color="auto" w:frame="1"/>
        </w:rPr>
        <w:t>Stdgang</w:t>
      </w:r>
      <w:proofErr w:type="spellEnd"/>
      <w:r w:rsidRPr="00AD0621">
        <w:rPr>
          <w:bdr w:val="none" w:sz="0" w:space="0" w:color="auto" w:frame="1"/>
        </w:rPr>
        <w:t xml:space="preserve"> Note</w:t>
      </w:r>
    </w:p>
    <w:p w14:paraId="4F68448F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1  9075256</w:t>
      </w:r>
      <w:proofErr w:type="gramEnd"/>
      <w:r w:rsidRPr="00AD0621">
        <w:rPr>
          <w:bdr w:val="none" w:sz="0" w:space="0" w:color="auto" w:frame="1"/>
        </w:rPr>
        <w:t xml:space="preserve">     52      TRUE      MB    4</w:t>
      </w:r>
    </w:p>
    <w:p w14:paraId="6E1B0EBE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2  5998360</w:t>
      </w:r>
      <w:proofErr w:type="gramEnd"/>
      <w:r w:rsidRPr="00AD0621">
        <w:rPr>
          <w:bdr w:val="none" w:sz="0" w:space="0" w:color="auto" w:frame="1"/>
        </w:rPr>
        <w:t xml:space="preserve">     68      TRUE      ET    3</w:t>
      </w:r>
    </w:p>
    <w:p w14:paraId="1F118556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3  7390976</w:t>
      </w:r>
      <w:proofErr w:type="gramEnd"/>
      <w:r w:rsidRPr="00AD0621">
        <w:rPr>
          <w:bdr w:val="none" w:sz="0" w:space="0" w:color="auto" w:frame="1"/>
        </w:rPr>
        <w:t xml:space="preserve">     48     FALSE      MB    5</w:t>
      </w:r>
    </w:p>
    <w:p w14:paraId="7E3506E2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4  2188111</w:t>
      </w:r>
      <w:proofErr w:type="gramEnd"/>
      <w:r w:rsidRPr="00AD0621">
        <w:rPr>
          <w:bdr w:val="none" w:sz="0" w:space="0" w:color="auto" w:frame="1"/>
        </w:rPr>
        <w:t xml:space="preserve">     96      TRUE      ET    1</w:t>
      </w:r>
    </w:p>
    <w:p w14:paraId="535619B7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5  2972641</w:t>
      </w:r>
      <w:proofErr w:type="gramEnd"/>
      <w:r w:rsidRPr="00AD0621">
        <w:rPr>
          <w:bdr w:val="none" w:sz="0" w:space="0" w:color="auto" w:frame="1"/>
        </w:rPr>
        <w:t xml:space="preserve">     71      TRUE      MB    2</w:t>
      </w:r>
    </w:p>
    <w:p w14:paraId="29256703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6  7484652</w:t>
      </w:r>
      <w:proofErr w:type="gramEnd"/>
      <w:r w:rsidRPr="00AD0621">
        <w:rPr>
          <w:bdr w:val="none" w:sz="0" w:space="0" w:color="auto" w:frame="1"/>
        </w:rPr>
        <w:t xml:space="preserve">     48     FALSE      ET    5</w:t>
      </w:r>
    </w:p>
    <w:p w14:paraId="1AED964A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7  5912142</w:t>
      </w:r>
      <w:proofErr w:type="gramEnd"/>
      <w:r w:rsidRPr="00AD0621">
        <w:rPr>
          <w:bdr w:val="none" w:sz="0" w:space="0" w:color="auto" w:frame="1"/>
        </w:rPr>
        <w:t xml:space="preserve">     74      TRUE      MB    2</w:t>
      </w:r>
    </w:p>
    <w:p w14:paraId="27AB5134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8  3578183</w:t>
      </w:r>
      <w:proofErr w:type="gramEnd"/>
      <w:r w:rsidRPr="00AD0621">
        <w:rPr>
          <w:bdr w:val="none" w:sz="0" w:space="0" w:color="auto" w:frame="1"/>
        </w:rPr>
        <w:t xml:space="preserve">     79      TRUE      MB    2</w:t>
      </w:r>
    </w:p>
    <w:p w14:paraId="7256F3D5" w14:textId="77777777" w:rsidR="00AD0621" w:rsidRPr="00AD0621" w:rsidRDefault="00AD0621" w:rsidP="00AD0621">
      <w:pPr>
        <w:pStyle w:val="QT3klein"/>
        <w:ind w:left="993"/>
        <w:rPr>
          <w:bdr w:val="none" w:sz="0" w:space="0" w:color="auto" w:frame="1"/>
        </w:rPr>
      </w:pPr>
      <w:proofErr w:type="gramStart"/>
      <w:r w:rsidRPr="00AD0621">
        <w:rPr>
          <w:bdr w:val="none" w:sz="0" w:space="0" w:color="auto" w:frame="1"/>
        </w:rPr>
        <w:t>9  4222106</w:t>
      </w:r>
      <w:proofErr w:type="gramEnd"/>
      <w:r w:rsidRPr="00AD0621">
        <w:rPr>
          <w:bdr w:val="none" w:sz="0" w:space="0" w:color="auto" w:frame="1"/>
        </w:rPr>
        <w:t xml:space="preserve">     76      TRUE      ET    2</w:t>
      </w:r>
    </w:p>
    <w:p w14:paraId="0CD51836" w14:textId="77777777" w:rsidR="00AD0621" w:rsidRPr="00AD0621" w:rsidRDefault="00AD0621" w:rsidP="00AD0621">
      <w:pPr>
        <w:pStyle w:val="QT3klein"/>
        <w:ind w:left="993"/>
      </w:pPr>
      <w:r w:rsidRPr="00AD0621">
        <w:rPr>
          <w:bdr w:val="none" w:sz="0" w:space="0" w:color="auto" w:frame="1"/>
        </w:rPr>
        <w:t>10 8963286     58      TRUE      MB    4</w:t>
      </w:r>
    </w:p>
    <w:p w14:paraId="5A2BC50F" w14:textId="7F783724" w:rsidR="003366F8" w:rsidRPr="003366F8" w:rsidRDefault="003366F8" w:rsidP="003366F8">
      <w:pPr>
        <w:pStyle w:val="AufgNr"/>
      </w:pPr>
      <w:r>
        <w:t>G</w:t>
      </w:r>
      <w:r w:rsidR="00A46A86">
        <w:t xml:space="preserve">eben Sie nach Punkten sortiert </w:t>
      </w:r>
      <w:r>
        <w:t>alle Studierenden aus, die mindestens 48 und höchsten</w:t>
      </w:r>
      <w:r w:rsidR="00A46A86">
        <w:t>s</w:t>
      </w:r>
      <w:r>
        <w:t xml:space="preserve"> 52 Punkte erhalten haben:</w:t>
      </w:r>
    </w:p>
    <w:p w14:paraId="23855BC5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 xml:space="preserve">     </w:t>
      </w:r>
      <w:proofErr w:type="spellStart"/>
      <w:r w:rsidRPr="003366F8">
        <w:rPr>
          <w:bdr w:val="none" w:sz="0" w:space="0" w:color="auto" w:frame="1"/>
        </w:rPr>
        <w:t>MatNr</w:t>
      </w:r>
      <w:proofErr w:type="spellEnd"/>
      <w:r w:rsidRPr="003366F8">
        <w:rPr>
          <w:bdr w:val="none" w:sz="0" w:space="0" w:color="auto" w:frame="1"/>
        </w:rPr>
        <w:t xml:space="preserve"> Punkte Bestanden </w:t>
      </w:r>
      <w:proofErr w:type="spellStart"/>
      <w:r w:rsidRPr="003366F8">
        <w:rPr>
          <w:bdr w:val="none" w:sz="0" w:space="0" w:color="auto" w:frame="1"/>
        </w:rPr>
        <w:t>Stdgang</w:t>
      </w:r>
      <w:proofErr w:type="spellEnd"/>
      <w:r w:rsidRPr="003366F8">
        <w:rPr>
          <w:bdr w:val="none" w:sz="0" w:space="0" w:color="auto" w:frame="1"/>
        </w:rPr>
        <w:t xml:space="preserve"> Note</w:t>
      </w:r>
    </w:p>
    <w:p w14:paraId="4E1E5AEC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proofErr w:type="gramStart"/>
      <w:r w:rsidRPr="003366F8">
        <w:rPr>
          <w:bdr w:val="none" w:sz="0" w:space="0" w:color="auto" w:frame="1"/>
        </w:rPr>
        <w:t>3  7390976</w:t>
      </w:r>
      <w:proofErr w:type="gramEnd"/>
      <w:r w:rsidRPr="003366F8">
        <w:rPr>
          <w:bdr w:val="none" w:sz="0" w:space="0" w:color="auto" w:frame="1"/>
        </w:rPr>
        <w:t xml:space="preserve">     48     FALSE      MB    5</w:t>
      </w:r>
    </w:p>
    <w:p w14:paraId="7D92FF13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proofErr w:type="gramStart"/>
      <w:r w:rsidRPr="003366F8">
        <w:rPr>
          <w:bdr w:val="none" w:sz="0" w:space="0" w:color="auto" w:frame="1"/>
        </w:rPr>
        <w:t>6  7484652</w:t>
      </w:r>
      <w:proofErr w:type="gramEnd"/>
      <w:r w:rsidRPr="003366F8">
        <w:rPr>
          <w:bdr w:val="none" w:sz="0" w:space="0" w:color="auto" w:frame="1"/>
        </w:rPr>
        <w:t xml:space="preserve">     48     FALSE      ET    5</w:t>
      </w:r>
    </w:p>
    <w:p w14:paraId="0B5078F6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46 6188906     50      TRUE      MB    4</w:t>
      </w:r>
    </w:p>
    <w:p w14:paraId="293D2EFD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65 5817860     50      TRUE      ET    4</w:t>
      </w:r>
    </w:p>
    <w:p w14:paraId="2B406D8A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72 9286466     50      TRUE      MB    4</w:t>
      </w:r>
    </w:p>
    <w:p w14:paraId="61B70180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45 1784475     51      TRUE      ET    4</w:t>
      </w:r>
    </w:p>
    <w:p w14:paraId="44C17872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proofErr w:type="gramStart"/>
      <w:r w:rsidRPr="003366F8">
        <w:rPr>
          <w:bdr w:val="none" w:sz="0" w:space="0" w:color="auto" w:frame="1"/>
        </w:rPr>
        <w:t>1  9075256</w:t>
      </w:r>
      <w:proofErr w:type="gramEnd"/>
      <w:r w:rsidRPr="003366F8">
        <w:rPr>
          <w:bdr w:val="none" w:sz="0" w:space="0" w:color="auto" w:frame="1"/>
        </w:rPr>
        <w:t xml:space="preserve">     52      TRUE      MB    4</w:t>
      </w:r>
    </w:p>
    <w:p w14:paraId="4D368B4C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13 1926848     52      TRUE      MB    4</w:t>
      </w:r>
    </w:p>
    <w:p w14:paraId="558EBCAC" w14:textId="670D90F7" w:rsidR="003366F8" w:rsidRDefault="003366F8" w:rsidP="003366F8">
      <w:pPr>
        <w:pStyle w:val="QT3klein"/>
        <w:ind w:left="993"/>
      </w:pPr>
      <w:r w:rsidRPr="003366F8">
        <w:rPr>
          <w:bdr w:val="none" w:sz="0" w:space="0" w:color="auto" w:frame="1"/>
        </w:rPr>
        <w:t>52 1922892     52      TRUE      ET    4</w:t>
      </w:r>
    </w:p>
    <w:p w14:paraId="4676D28B" w14:textId="18F26551" w:rsidR="003366F8" w:rsidRPr="003366F8" w:rsidRDefault="00A46A86" w:rsidP="003366F8">
      <w:pPr>
        <w:pStyle w:val="AufgNr"/>
      </w:pPr>
      <w:r>
        <w:t>Geben Sie nach Punkten sortiert</w:t>
      </w:r>
      <w:r w:rsidR="003366F8">
        <w:t xml:space="preserve"> alle Studierenden aus, die mindestens 79 und höchsten</w:t>
      </w:r>
      <w:r>
        <w:t>s</w:t>
      </w:r>
      <w:r w:rsidR="003366F8">
        <w:t xml:space="preserve"> 82 Punkte erhalten haben:</w:t>
      </w:r>
    </w:p>
    <w:p w14:paraId="4786A0EC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 xml:space="preserve">     </w:t>
      </w:r>
      <w:proofErr w:type="spellStart"/>
      <w:r w:rsidRPr="003366F8">
        <w:rPr>
          <w:bdr w:val="none" w:sz="0" w:space="0" w:color="auto" w:frame="1"/>
        </w:rPr>
        <w:t>MatNr</w:t>
      </w:r>
      <w:proofErr w:type="spellEnd"/>
      <w:r w:rsidRPr="003366F8">
        <w:rPr>
          <w:bdr w:val="none" w:sz="0" w:space="0" w:color="auto" w:frame="1"/>
        </w:rPr>
        <w:t xml:space="preserve"> Punkte Bestanden </w:t>
      </w:r>
      <w:proofErr w:type="spellStart"/>
      <w:r w:rsidRPr="003366F8">
        <w:rPr>
          <w:bdr w:val="none" w:sz="0" w:space="0" w:color="auto" w:frame="1"/>
        </w:rPr>
        <w:t>Stdgang</w:t>
      </w:r>
      <w:proofErr w:type="spellEnd"/>
      <w:r w:rsidRPr="003366F8">
        <w:rPr>
          <w:bdr w:val="none" w:sz="0" w:space="0" w:color="auto" w:frame="1"/>
        </w:rPr>
        <w:t xml:space="preserve"> Note</w:t>
      </w:r>
    </w:p>
    <w:p w14:paraId="12D84F7C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proofErr w:type="gramStart"/>
      <w:r w:rsidRPr="003366F8">
        <w:rPr>
          <w:bdr w:val="none" w:sz="0" w:space="0" w:color="auto" w:frame="1"/>
        </w:rPr>
        <w:t>8  3578183</w:t>
      </w:r>
      <w:proofErr w:type="gramEnd"/>
      <w:r w:rsidRPr="003366F8">
        <w:rPr>
          <w:bdr w:val="none" w:sz="0" w:space="0" w:color="auto" w:frame="1"/>
        </w:rPr>
        <w:t xml:space="preserve">     79      TRUE      MB    2</w:t>
      </w:r>
    </w:p>
    <w:p w14:paraId="0F6E020B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94 8871878     79      TRUE      ET    2</w:t>
      </w:r>
    </w:p>
    <w:p w14:paraId="0A512A1B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22 9438067     80      TRUE      MB    2</w:t>
      </w:r>
    </w:p>
    <w:p w14:paraId="66C8F392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40 3007020     80      TRUE      ET    2</w:t>
      </w:r>
    </w:p>
    <w:p w14:paraId="463516DC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48 3108410     80      TRUE      MB    2</w:t>
      </w:r>
    </w:p>
    <w:p w14:paraId="7DBAC232" w14:textId="77777777" w:rsidR="003366F8" w:rsidRPr="003366F8" w:rsidRDefault="003366F8" w:rsidP="003366F8">
      <w:pPr>
        <w:pStyle w:val="QT3klein"/>
        <w:ind w:left="993"/>
        <w:rPr>
          <w:bdr w:val="none" w:sz="0" w:space="0" w:color="auto" w:frame="1"/>
        </w:rPr>
      </w:pPr>
      <w:r w:rsidRPr="003366F8">
        <w:rPr>
          <w:bdr w:val="none" w:sz="0" w:space="0" w:color="auto" w:frame="1"/>
        </w:rPr>
        <w:t>19 8663430     81      TRUE      MB    1</w:t>
      </w:r>
    </w:p>
    <w:p w14:paraId="7420FF01" w14:textId="33CC1CE4" w:rsidR="003366F8" w:rsidRDefault="003366F8" w:rsidP="003366F8">
      <w:pPr>
        <w:pStyle w:val="QT3klein"/>
        <w:ind w:left="993"/>
      </w:pPr>
      <w:r w:rsidRPr="003366F8">
        <w:rPr>
          <w:bdr w:val="none" w:sz="0" w:space="0" w:color="auto" w:frame="1"/>
        </w:rPr>
        <w:t>50 8606356     82      TRUE      ET    1</w:t>
      </w:r>
    </w:p>
    <w:p w14:paraId="48A52CD4" w14:textId="77777777" w:rsidR="00A37633" w:rsidRDefault="00A37633">
      <w:pPr>
        <w:spacing w:after="0"/>
      </w:pPr>
      <w:r>
        <w:br w:type="page"/>
      </w:r>
    </w:p>
    <w:p w14:paraId="5C46B9B5" w14:textId="2A83E4CB" w:rsidR="001C0313" w:rsidRDefault="00A37633" w:rsidP="003366F8">
      <w:pPr>
        <w:pStyle w:val="AufgNr"/>
      </w:pPr>
      <w:r>
        <w:lastRenderedPageBreak/>
        <w:t>Erstellen Sie f</w:t>
      </w:r>
      <w:r w:rsidR="001C0313">
        <w:t>ür den Notenspiegel ein entsprechendes Balkendiagramm:</w:t>
      </w:r>
      <w:r w:rsidR="00CF754F">
        <w:rPr>
          <w:rStyle w:val="Funotenzeichen"/>
        </w:rPr>
        <w:footnoteReference w:id="3"/>
      </w:r>
    </w:p>
    <w:p w14:paraId="61593FFB" w14:textId="7755DFF4" w:rsidR="001C0313" w:rsidRPr="001C0313" w:rsidRDefault="001C0313" w:rsidP="001C0313">
      <w:r>
        <w:rPr>
          <w:noProof/>
        </w:rPr>
        <w:drawing>
          <wp:anchor distT="0" distB="0" distL="114300" distR="114300" simplePos="0" relativeHeight="251658240" behindDoc="1" locked="0" layoutInCell="1" allowOverlap="1" wp14:anchorId="5CAC52AC" wp14:editId="663B6430">
            <wp:simplePos x="0" y="0"/>
            <wp:positionH relativeFrom="column">
              <wp:posOffset>705802</wp:posOffset>
            </wp:positionH>
            <wp:positionV relativeFrom="paragraph">
              <wp:posOffset>31750</wp:posOffset>
            </wp:positionV>
            <wp:extent cx="3780000" cy="2620800"/>
            <wp:effectExtent l="0" t="0" r="0" b="825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rplotNotenspiegel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2A11E" w14:textId="283FF02E" w:rsidR="001C0313" w:rsidRDefault="001C0313" w:rsidP="001C0313">
      <w:pPr>
        <w:pStyle w:val="AufgNr"/>
        <w:numPr>
          <w:ilvl w:val="0"/>
          <w:numId w:val="0"/>
        </w:numPr>
      </w:pPr>
    </w:p>
    <w:p w14:paraId="37EDEFF9" w14:textId="4FBAD212" w:rsidR="00A37633" w:rsidRDefault="00A37633" w:rsidP="001C0313">
      <w:pPr>
        <w:pStyle w:val="AufgNr"/>
        <w:numPr>
          <w:ilvl w:val="0"/>
          <w:numId w:val="0"/>
        </w:numPr>
      </w:pPr>
    </w:p>
    <w:p w14:paraId="4D19CE96" w14:textId="7BC16306" w:rsidR="00A37633" w:rsidRDefault="00A37633" w:rsidP="001C0313">
      <w:pPr>
        <w:pStyle w:val="AufgNr"/>
        <w:numPr>
          <w:ilvl w:val="0"/>
          <w:numId w:val="0"/>
        </w:numPr>
      </w:pPr>
    </w:p>
    <w:p w14:paraId="4500D30B" w14:textId="059349B9" w:rsidR="00A37633" w:rsidRDefault="00A37633" w:rsidP="001C0313">
      <w:pPr>
        <w:pStyle w:val="AufgNr"/>
        <w:numPr>
          <w:ilvl w:val="0"/>
          <w:numId w:val="0"/>
        </w:numPr>
      </w:pPr>
    </w:p>
    <w:p w14:paraId="7E7FEFA8" w14:textId="09BD5B4A" w:rsidR="00A37633" w:rsidRDefault="00A37633" w:rsidP="001C0313">
      <w:pPr>
        <w:pStyle w:val="AufgNr"/>
        <w:numPr>
          <w:ilvl w:val="0"/>
          <w:numId w:val="0"/>
        </w:numPr>
      </w:pPr>
    </w:p>
    <w:p w14:paraId="4063EB1E" w14:textId="63F11D5D" w:rsidR="00A37633" w:rsidRDefault="00A37633" w:rsidP="001C0313">
      <w:pPr>
        <w:pStyle w:val="AufgNr"/>
        <w:numPr>
          <w:ilvl w:val="0"/>
          <w:numId w:val="0"/>
        </w:numPr>
      </w:pPr>
    </w:p>
    <w:p w14:paraId="34005399" w14:textId="31AF4E67" w:rsidR="00A37633" w:rsidRDefault="00A37633" w:rsidP="001C0313">
      <w:pPr>
        <w:pStyle w:val="AufgNr"/>
        <w:numPr>
          <w:ilvl w:val="0"/>
          <w:numId w:val="0"/>
        </w:numPr>
      </w:pPr>
    </w:p>
    <w:p w14:paraId="2D5FA5A1" w14:textId="3C190FDA" w:rsidR="00A37633" w:rsidRDefault="00A37633" w:rsidP="001C0313">
      <w:pPr>
        <w:pStyle w:val="AufgNr"/>
        <w:numPr>
          <w:ilvl w:val="0"/>
          <w:numId w:val="0"/>
        </w:numPr>
      </w:pPr>
    </w:p>
    <w:p w14:paraId="24BADAFA" w14:textId="48B59894" w:rsidR="00A37633" w:rsidRDefault="00A37633" w:rsidP="00A37633">
      <w:pPr>
        <w:pStyle w:val="AufgNr"/>
      </w:pPr>
      <w:r>
        <w:t xml:space="preserve">Ist </w:t>
      </w:r>
      <w:proofErr w:type="spellStart"/>
      <w:r w:rsidRPr="00A37633">
        <w:rPr>
          <w:rStyle w:val="QWordZchn"/>
        </w:rPr>
        <w:t>summary</w:t>
      </w:r>
      <w:proofErr w:type="spellEnd"/>
      <w:r w:rsidRPr="00A37633">
        <w:rPr>
          <w:rStyle w:val="QWordZchn"/>
        </w:rPr>
        <w:t>(</w:t>
      </w:r>
      <w:proofErr w:type="spellStart"/>
      <w:r w:rsidRPr="00A37633">
        <w:rPr>
          <w:rStyle w:val="QWordZchn"/>
        </w:rPr>
        <w:t>student</w:t>
      </w:r>
      <w:proofErr w:type="spellEnd"/>
      <w:r w:rsidRPr="00A37633">
        <w:rPr>
          <w:rStyle w:val="QWordZchn"/>
        </w:rPr>
        <w:t>)</w:t>
      </w:r>
      <w:r>
        <w:t xml:space="preserve"> hilfreich?</w:t>
      </w:r>
    </w:p>
    <w:p w14:paraId="2881F15E" w14:textId="03244AA5" w:rsidR="00A37633" w:rsidRDefault="00A37633" w:rsidP="001C0313">
      <w:pPr>
        <w:pStyle w:val="AufgNr"/>
        <w:numPr>
          <w:ilvl w:val="0"/>
          <w:numId w:val="0"/>
        </w:numPr>
      </w:pPr>
    </w:p>
    <w:p w14:paraId="22503C2A" w14:textId="545CFFCF" w:rsidR="009129D6" w:rsidRDefault="009129D6" w:rsidP="001C0313">
      <w:pPr>
        <w:pStyle w:val="AufgNr"/>
        <w:numPr>
          <w:ilvl w:val="0"/>
          <w:numId w:val="0"/>
        </w:numPr>
      </w:pPr>
    </w:p>
    <w:p w14:paraId="1B9FCCE1" w14:textId="77777777" w:rsidR="009129D6" w:rsidRPr="00DA48B4" w:rsidRDefault="009129D6" w:rsidP="009129D6">
      <w:pPr>
        <w:pStyle w:val="Markiert1"/>
        <w:spacing w:before="240"/>
        <w:rPr>
          <w:rStyle w:val="Fett"/>
        </w:rPr>
      </w:pPr>
      <w:r w:rsidRPr="00DA48B4">
        <w:rPr>
          <w:rStyle w:val="Fett"/>
        </w:rPr>
        <w:t>Wichtig</w:t>
      </w:r>
    </w:p>
    <w:p w14:paraId="5C8390BA" w14:textId="77777777" w:rsidR="009129D6" w:rsidRDefault="009129D6" w:rsidP="009129D6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rev()</w:t>
      </w:r>
    </w:p>
    <w:p w14:paraId="3E542A3A" w14:textId="77777777" w:rsidR="009129D6" w:rsidRPr="00F54986" w:rsidRDefault="009129D6" w:rsidP="009129D6">
      <w:pPr>
        <w:pStyle w:val="AufzhlMarkiert"/>
        <w:widowControl w:val="0"/>
        <w:spacing w:after="240"/>
        <w:ind w:left="1077" w:hanging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unique()</w:t>
      </w:r>
    </w:p>
    <w:p w14:paraId="0ECE7B39" w14:textId="77777777" w:rsidR="009129D6" w:rsidRPr="009129D6" w:rsidRDefault="009129D6" w:rsidP="009129D6"/>
    <w:sectPr w:rsidR="009129D6" w:rsidRPr="009129D6" w:rsidSect="00AA008C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E67A1" w14:textId="77777777" w:rsidR="00724116" w:rsidRDefault="00724116" w:rsidP="00B22FB3"/>
    <w:p w14:paraId="31AA5751" w14:textId="77777777" w:rsidR="00724116" w:rsidRDefault="00724116" w:rsidP="00B22FB3"/>
    <w:p w14:paraId="6EE4915E" w14:textId="77777777" w:rsidR="00724116" w:rsidRDefault="00724116" w:rsidP="00B22FB3"/>
    <w:p w14:paraId="51A9C646" w14:textId="77777777" w:rsidR="00724116" w:rsidRDefault="00724116"/>
  </w:endnote>
  <w:endnote w:type="continuationSeparator" w:id="0">
    <w:p w14:paraId="183E4205" w14:textId="77777777" w:rsidR="00724116" w:rsidRDefault="00724116" w:rsidP="00B22FB3"/>
    <w:p w14:paraId="27776833" w14:textId="77777777" w:rsidR="00724116" w:rsidRDefault="00724116" w:rsidP="00B22FB3"/>
    <w:p w14:paraId="2AE530B7" w14:textId="77777777" w:rsidR="00724116" w:rsidRDefault="00724116" w:rsidP="00B22FB3"/>
    <w:p w14:paraId="358A9B32" w14:textId="77777777" w:rsidR="00724116" w:rsidRDefault="00724116"/>
  </w:endnote>
  <w:endnote w:type="continuationNotice" w:id="1">
    <w:p w14:paraId="79F480D5" w14:textId="77777777" w:rsidR="00724116" w:rsidRDefault="00724116" w:rsidP="00B22FB3"/>
    <w:p w14:paraId="33FF71CD" w14:textId="77777777" w:rsidR="00724116" w:rsidRDefault="00724116" w:rsidP="00B22FB3"/>
    <w:p w14:paraId="69BD9A37" w14:textId="77777777" w:rsidR="00724116" w:rsidRDefault="00724116" w:rsidP="00B22FB3"/>
    <w:p w14:paraId="29D21A88" w14:textId="77777777" w:rsidR="00724116" w:rsidRDefault="007241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798E75C0" w:rsidR="00460E7D" w:rsidRPr="00D3643B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B074EB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B074EB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16.10.2019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0ACA1A16" w:rsidR="00460E7D" w:rsidRDefault="00460E7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B074EB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B074EB">
      <w:rPr>
        <w:rFonts w:asciiTheme="minorHAnsi" w:hAnsiTheme="minorHAnsi" w:cstheme="minorHAnsi"/>
        <w:bCs/>
        <w:noProof/>
        <w:sz w:val="24"/>
        <w:szCs w:val="24"/>
      </w:rPr>
      <w:t>7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16.10.2019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DC6DDC" w14:textId="77777777" w:rsidR="00724116" w:rsidRDefault="00724116" w:rsidP="00B27513">
      <w:pPr>
        <w:pStyle w:val="stdText"/>
      </w:pPr>
      <w:r>
        <w:continuationSeparator/>
      </w:r>
    </w:p>
    <w:p w14:paraId="376F691D" w14:textId="77777777" w:rsidR="00724116" w:rsidRDefault="00724116"/>
  </w:footnote>
  <w:footnote w:type="continuationSeparator" w:id="0">
    <w:p w14:paraId="1A913D63" w14:textId="77777777" w:rsidR="00724116" w:rsidRDefault="00724116" w:rsidP="00B27513">
      <w:pPr>
        <w:pStyle w:val="stdText"/>
      </w:pPr>
      <w:r>
        <w:continuationSeparator/>
      </w:r>
    </w:p>
    <w:p w14:paraId="50ECC4F2" w14:textId="77777777" w:rsidR="00724116" w:rsidRDefault="00724116"/>
  </w:footnote>
  <w:footnote w:type="continuationNotice" w:id="1">
    <w:p w14:paraId="5CA93F97" w14:textId="77777777" w:rsidR="00724116" w:rsidRDefault="00724116" w:rsidP="00B22FB3"/>
    <w:p w14:paraId="63F961E3" w14:textId="77777777" w:rsidR="00724116" w:rsidRDefault="00724116" w:rsidP="00B22FB3"/>
    <w:p w14:paraId="712D4017" w14:textId="77777777" w:rsidR="00724116" w:rsidRDefault="00724116" w:rsidP="00B22FB3"/>
    <w:p w14:paraId="7000B182" w14:textId="77777777" w:rsidR="00724116" w:rsidRDefault="00724116"/>
  </w:footnote>
  <w:footnote w:id="2">
    <w:p w14:paraId="1A2FA764" w14:textId="1EDB18AD" w:rsidR="00374D7C" w:rsidRPr="00374D7C" w:rsidRDefault="00374D7C">
      <w:pPr>
        <w:pStyle w:val="Funotentext"/>
        <w:rPr>
          <w:rFonts w:ascii="Consolas" w:hAnsi="Consolas"/>
        </w:rPr>
      </w:pPr>
      <w:r>
        <w:rPr>
          <w:rStyle w:val="Funotenzeichen"/>
        </w:rPr>
        <w:footnoteRef/>
      </w:r>
      <w:r>
        <w:t xml:space="preserve"> Hinweis: </w:t>
      </w:r>
      <w:proofErr w:type="spellStart"/>
      <w:proofErr w:type="gramStart"/>
      <w:r w:rsidRPr="00374D7C">
        <w:rPr>
          <w:rFonts w:ascii="Consolas" w:hAnsi="Consolas"/>
        </w:rPr>
        <w:t>unlist</w:t>
      </w:r>
      <w:proofErr w:type="spellEnd"/>
      <w:r w:rsidRPr="00374D7C">
        <w:rPr>
          <w:rFonts w:ascii="Consolas" w:hAnsi="Consolas"/>
        </w:rPr>
        <w:t>(</w:t>
      </w:r>
      <w:proofErr w:type="gramEnd"/>
      <w:r w:rsidRPr="00374D7C">
        <w:rPr>
          <w:rFonts w:ascii="Consolas" w:hAnsi="Consolas"/>
        </w:rPr>
        <w:t>)</w:t>
      </w:r>
    </w:p>
  </w:footnote>
  <w:footnote w:id="3">
    <w:p w14:paraId="43E180BF" w14:textId="05D0FD85" w:rsidR="00CF754F" w:rsidRDefault="00CF754F">
      <w:pPr>
        <w:pStyle w:val="Funotentext"/>
      </w:pPr>
      <w:r>
        <w:rPr>
          <w:rStyle w:val="Funotenzeichen"/>
        </w:rPr>
        <w:footnoteRef/>
      </w:r>
      <w:r>
        <w:t xml:space="preserve"> Benutzt wurden die Argumente: </w:t>
      </w:r>
      <w:proofErr w:type="spellStart"/>
      <w:r w:rsidRPr="00CF754F">
        <w:rPr>
          <w:rFonts w:ascii="Consolas" w:hAnsi="Consolas"/>
        </w:rPr>
        <w:t>main</w:t>
      </w:r>
      <w:proofErr w:type="spellEnd"/>
      <w:r w:rsidRPr="00CF754F">
        <w:rPr>
          <w:rFonts w:ascii="Consolas" w:hAnsi="Consolas"/>
        </w:rPr>
        <w:t xml:space="preserve"> = "Notenspiegel", </w:t>
      </w:r>
      <w:proofErr w:type="spellStart"/>
      <w:r w:rsidRPr="00CF754F">
        <w:rPr>
          <w:rFonts w:ascii="Consolas" w:hAnsi="Consolas"/>
        </w:rPr>
        <w:t>xlab</w:t>
      </w:r>
      <w:proofErr w:type="spellEnd"/>
      <w:r w:rsidRPr="00CF754F">
        <w:rPr>
          <w:rFonts w:ascii="Consolas" w:hAnsi="Consolas"/>
        </w:rPr>
        <w:t xml:space="preserve">="Noten", </w:t>
      </w:r>
      <w:proofErr w:type="spellStart"/>
      <w:r w:rsidRPr="00CF754F">
        <w:rPr>
          <w:rFonts w:ascii="Consolas" w:hAnsi="Consolas"/>
        </w:rPr>
        <w:t>ylab</w:t>
      </w:r>
      <w:proofErr w:type="spellEnd"/>
      <w:r w:rsidRPr="00CF754F">
        <w:rPr>
          <w:rFonts w:ascii="Consolas" w:hAnsi="Consolas"/>
        </w:rPr>
        <w:t>="Anzahl"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24EA38AB" w:rsidR="00460E7D" w:rsidRDefault="00460E7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5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460E7D" w:rsidRPr="00D47F29" w:rsidRDefault="00460E7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6C906460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22888"/>
    <w:multiLevelType w:val="hybridMultilevel"/>
    <w:tmpl w:val="B8EE1586"/>
    <w:lvl w:ilvl="0" w:tplc="275C3AD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F87DAE"/>
    <w:multiLevelType w:val="hybridMultilevel"/>
    <w:tmpl w:val="91BC55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E98537C"/>
    <w:multiLevelType w:val="hybridMultilevel"/>
    <w:tmpl w:val="2F1234D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37A8C"/>
    <w:multiLevelType w:val="hybridMultilevel"/>
    <w:tmpl w:val="EE7EF0BE"/>
    <w:lvl w:ilvl="0" w:tplc="E2E4FCD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423C5"/>
    <w:multiLevelType w:val="hybridMultilevel"/>
    <w:tmpl w:val="C63EAE00"/>
    <w:lvl w:ilvl="0" w:tplc="0407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16E0D80"/>
    <w:multiLevelType w:val="hybridMultilevel"/>
    <w:tmpl w:val="1DEC364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A10B7"/>
    <w:multiLevelType w:val="hybridMultilevel"/>
    <w:tmpl w:val="F552CE9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F47F3"/>
    <w:multiLevelType w:val="hybridMultilevel"/>
    <w:tmpl w:val="E38E681C"/>
    <w:lvl w:ilvl="0" w:tplc="05F87F28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6CA054B"/>
    <w:multiLevelType w:val="hybridMultilevel"/>
    <w:tmpl w:val="B6125E6C"/>
    <w:lvl w:ilvl="0" w:tplc="214CCA34">
      <w:start w:val="1"/>
      <w:numFmt w:val="lowerLetter"/>
      <w:lvlText w:val="%1)"/>
      <w:lvlJc w:val="left"/>
      <w:pPr>
        <w:ind w:left="284" w:hanging="284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224E8"/>
    <w:multiLevelType w:val="hybridMultilevel"/>
    <w:tmpl w:val="9654AE64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76ECF"/>
    <w:multiLevelType w:val="hybridMultilevel"/>
    <w:tmpl w:val="99944D22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2"/>
  </w:num>
  <w:num w:numId="5">
    <w:abstractNumId w:val="1"/>
  </w:num>
  <w:num w:numId="6">
    <w:abstractNumId w:val="15"/>
  </w:num>
  <w:num w:numId="7">
    <w:abstractNumId w:val="0"/>
  </w:num>
  <w:num w:numId="8">
    <w:abstractNumId w:val="10"/>
  </w:num>
  <w:num w:numId="9">
    <w:abstractNumId w:val="18"/>
  </w:num>
  <w:num w:numId="10">
    <w:abstractNumId w:val="4"/>
  </w:num>
  <w:num w:numId="11">
    <w:abstractNumId w:val="21"/>
  </w:num>
  <w:num w:numId="12">
    <w:abstractNumId w:val="14"/>
  </w:num>
  <w:num w:numId="13">
    <w:abstractNumId w:val="16"/>
  </w:num>
  <w:num w:numId="14">
    <w:abstractNumId w:val="5"/>
  </w:num>
  <w:num w:numId="15">
    <w:abstractNumId w:val="13"/>
  </w:num>
  <w:num w:numId="16">
    <w:abstractNumId w:val="17"/>
  </w:num>
  <w:num w:numId="17">
    <w:abstractNumId w:val="11"/>
  </w:num>
  <w:num w:numId="18">
    <w:abstractNumId w:val="19"/>
  </w:num>
  <w:num w:numId="19">
    <w:abstractNumId w:val="12"/>
  </w:num>
  <w:num w:numId="20">
    <w:abstractNumId w:val="20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9"/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7"/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10"/>
  </w:num>
  <w:num w:numId="42">
    <w:abstractNumId w:val="2"/>
    <w:lvlOverride w:ilvl="0">
      <w:startOverride w:val="1"/>
    </w:lvlOverride>
  </w:num>
  <w:num w:numId="43">
    <w:abstractNumId w:val="2"/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2401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223"/>
    <w:rsid w:val="002D2342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0E7D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8055B"/>
    <w:rsid w:val="005827C9"/>
    <w:rsid w:val="005844BB"/>
    <w:rsid w:val="00584B4E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4820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3DD3"/>
    <w:rsid w:val="00654AB5"/>
    <w:rsid w:val="006561C2"/>
    <w:rsid w:val="00660B77"/>
    <w:rsid w:val="00662063"/>
    <w:rsid w:val="00662C34"/>
    <w:rsid w:val="0066405F"/>
    <w:rsid w:val="006656BA"/>
    <w:rsid w:val="006673E0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116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074EB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43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123A86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123A86"/>
    <w:rPr>
      <w:rFonts w:ascii="Lucida Console" w:hAnsi="Lucida Console"/>
      <w:color w:val="0000FF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20E83"/>
    <w:rsid w:val="0005445F"/>
    <w:rsid w:val="00227F75"/>
    <w:rsid w:val="002376EC"/>
    <w:rsid w:val="0028714E"/>
    <w:rsid w:val="002F49C9"/>
    <w:rsid w:val="00300572"/>
    <w:rsid w:val="003503F7"/>
    <w:rsid w:val="00391249"/>
    <w:rsid w:val="003D4DDF"/>
    <w:rsid w:val="005C68F0"/>
    <w:rsid w:val="00734020"/>
    <w:rsid w:val="009206F6"/>
    <w:rsid w:val="009227C6"/>
    <w:rsid w:val="00961DBF"/>
    <w:rsid w:val="00971E4E"/>
    <w:rsid w:val="00A471ED"/>
    <w:rsid w:val="00A81104"/>
    <w:rsid w:val="00AD2B01"/>
    <w:rsid w:val="00B5103A"/>
    <w:rsid w:val="00CB754F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EC326-ECED-49AB-894C-38F56F0CD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7</Pages>
  <Words>1197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5</vt:lpstr>
    </vt:vector>
  </TitlesOfParts>
  <Company>FH Südwestfalen</Company>
  <LinksUpToDate>false</LinksUpToDate>
  <CharactersWithSpaces>8723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5</dc:title>
  <dc:subject/>
  <dc:creator>willms</dc:creator>
  <cp:keywords/>
  <cp:lastModifiedBy>J Willms</cp:lastModifiedBy>
  <cp:revision>4</cp:revision>
  <cp:lastPrinted>2019-10-04T11:13:00Z</cp:lastPrinted>
  <dcterms:created xsi:type="dcterms:W3CDTF">2019-11-19T09:21:00Z</dcterms:created>
  <dcterms:modified xsi:type="dcterms:W3CDTF">2020-07-22T14:00:00Z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