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9E4713" w14:textId="7FD073CF" w:rsidR="0017335C" w:rsidRPr="00B71FD6" w:rsidRDefault="00445660" w:rsidP="00B71FD6">
      <w:pPr>
        <w:pStyle w:val="Titel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 xml:space="preserve">Programmierung für </w:t>
      </w:r>
      <w:r w:rsidR="0017335C" w:rsidRPr="00445660">
        <w:rPr>
          <w:sz w:val="44"/>
          <w:szCs w:val="44"/>
        </w:rPr>
        <w:t>statistische Datenanalyse</w:t>
      </w:r>
    </w:p>
    <w:p w14:paraId="5F1993D8" w14:textId="25BD7F2B" w:rsidR="0017335C" w:rsidRPr="00B71FD6" w:rsidRDefault="0017335C" w:rsidP="00A64F90">
      <w:pPr>
        <w:pStyle w:val="Titel"/>
        <w:rPr>
          <w:b/>
          <w:sz w:val="48"/>
          <w:szCs w:val="48"/>
        </w:rPr>
      </w:pPr>
      <w:r w:rsidRPr="00B71FD6">
        <w:rPr>
          <w:b/>
          <w:sz w:val="48"/>
          <w:szCs w:val="48"/>
        </w:rPr>
        <w:t>Übungen zu Kapitel 2</w:t>
      </w:r>
    </w:p>
    <w:p w14:paraId="04987273" w14:textId="268357E4" w:rsidR="006129AD" w:rsidRDefault="008A63C4" w:rsidP="00C56B26">
      <w:bookmarkStart w:id="1" w:name="jwTitle"/>
      <w:bookmarkEnd w:id="1"/>
      <w:r>
        <w:t>Alle Aufgaben beziehen sich auf die Programmiersprache R!</w:t>
      </w:r>
      <w:r w:rsidR="00230CEE">
        <w:t xml:space="preserve"> In den Übungen werden an manchen Stellen R-Funktionen benutzt, die im Skript nicht detailliert erläutert werden. Benutzen Sie deswegen ausgiebig die entsprechenden Manual-Einträge und Hilfe-Systeme.</w:t>
      </w:r>
    </w:p>
    <w:p w14:paraId="08BF7237" w14:textId="0A30218B" w:rsidR="00BF04EB" w:rsidRDefault="00917FCF" w:rsidP="006129AD">
      <w:pPr>
        <w:pStyle w:val="FragenText"/>
      </w:pPr>
      <w:r>
        <w:t>Aufgabe</w:t>
      </w:r>
      <w:r w:rsidR="00BF04EB">
        <w:t xml:space="preserve"> </w:t>
      </w:r>
      <w:fldSimple w:instr=" SEQ  Aufagbe \* MERGEFORMAT ">
        <w:r w:rsidR="009518E3">
          <w:rPr>
            <w:noProof/>
          </w:rPr>
          <w:t>1</w:t>
        </w:r>
      </w:fldSimple>
    </w:p>
    <w:p w14:paraId="567D90A1" w14:textId="53D8F258" w:rsidR="006129AD" w:rsidRPr="00C56B26" w:rsidRDefault="006129AD" w:rsidP="00F91FA4">
      <w:pPr>
        <w:pStyle w:val="Text"/>
        <w:numPr>
          <w:ilvl w:val="0"/>
          <w:numId w:val="37"/>
        </w:numPr>
        <w:rPr>
          <w:szCs w:val="20"/>
        </w:rPr>
      </w:pPr>
      <w:r w:rsidRPr="00C56B26">
        <w:rPr>
          <w:szCs w:val="20"/>
        </w:rPr>
        <w:t>Im Downloadbereich finden Sie Skripte, die alle R-Beispiele dieses Skriptes e</w:t>
      </w:r>
      <w:r w:rsidR="00BF04EB" w:rsidRPr="00C56B26">
        <w:rPr>
          <w:szCs w:val="20"/>
        </w:rPr>
        <w:t>nthalten. Öffnen Sie das Skript</w:t>
      </w:r>
      <w:r w:rsidRPr="00C56B26">
        <w:rPr>
          <w:szCs w:val="20"/>
        </w:rPr>
        <w:t xml:space="preserve"> „02_jw_psd_</w:t>
      </w:r>
      <w:proofErr w:type="gramStart"/>
      <w:r w:rsidRPr="00C56B26">
        <w:rPr>
          <w:szCs w:val="20"/>
        </w:rPr>
        <w:t>x.R</w:t>
      </w:r>
      <w:proofErr w:type="gramEnd"/>
      <w:r w:rsidRPr="00C56B26">
        <w:rPr>
          <w:szCs w:val="20"/>
        </w:rPr>
        <w:t>“ und führen Sie es schrittweise aus.</w:t>
      </w:r>
    </w:p>
    <w:p w14:paraId="519C6DFF" w14:textId="2753E1FB" w:rsidR="008A63C4" w:rsidRPr="00C56B26" w:rsidRDefault="006129AD" w:rsidP="00F91FA4">
      <w:pPr>
        <w:pStyle w:val="Text"/>
        <w:numPr>
          <w:ilvl w:val="0"/>
          <w:numId w:val="37"/>
        </w:numPr>
        <w:rPr>
          <w:szCs w:val="20"/>
        </w:rPr>
      </w:pPr>
      <w:r w:rsidRPr="00C56B26">
        <w:rPr>
          <w:szCs w:val="20"/>
        </w:rPr>
        <w:t>Erstellen Sie ein Skript</w:t>
      </w:r>
      <w:r w:rsidR="008A63C4" w:rsidRPr="00C56B26">
        <w:rPr>
          <w:szCs w:val="20"/>
        </w:rPr>
        <w:t xml:space="preserve"> „01_ersteBeispiele2.R“, indem S</w:t>
      </w:r>
      <w:r w:rsidRPr="00C56B26">
        <w:rPr>
          <w:szCs w:val="20"/>
        </w:rPr>
        <w:t xml:space="preserve">ie </w:t>
      </w:r>
      <w:r w:rsidR="00C56B26" w:rsidRPr="00C56B26">
        <w:rPr>
          <w:szCs w:val="20"/>
        </w:rPr>
        <w:t>das Skript aus Au</w:t>
      </w:r>
      <w:r w:rsidR="00107AD6">
        <w:rPr>
          <w:szCs w:val="20"/>
        </w:rPr>
        <w:t>f</w:t>
      </w:r>
      <w:r w:rsidR="008A63C4" w:rsidRPr="00C56B26">
        <w:rPr>
          <w:szCs w:val="20"/>
        </w:rPr>
        <w:t>gabenteil a)</w:t>
      </w:r>
      <w:r w:rsidRPr="00C56B26">
        <w:rPr>
          <w:szCs w:val="20"/>
        </w:rPr>
        <w:t xml:space="preserve"> leicht abwandeln. Untersuchen Sie, wie im Editor Fehler unmittelbar angezeigt werden und testen Sie die </w:t>
      </w:r>
      <w:r w:rsidRPr="00C56B26">
        <w:rPr>
          <w:i/>
          <w:szCs w:val="20"/>
        </w:rPr>
        <w:t>Autovervollständigung</w:t>
      </w:r>
      <w:r w:rsidRPr="00C56B26">
        <w:rPr>
          <w:szCs w:val="20"/>
        </w:rPr>
        <w:t xml:space="preserve"> in der Konsole und im Editor.</w:t>
      </w:r>
    </w:p>
    <w:p w14:paraId="113236E7" w14:textId="59255048" w:rsidR="00BF04EB" w:rsidRDefault="00917FCF" w:rsidP="00BF04EB">
      <w:pPr>
        <w:pStyle w:val="FragenText"/>
        <w:rPr>
          <w:noProof/>
        </w:rPr>
      </w:pPr>
      <w:r>
        <w:t xml:space="preserve">Aufgabe </w:t>
      </w:r>
      <w:fldSimple w:instr=" SEQ  Aufagbe \* MERGEFORMAT ">
        <w:r w:rsidR="009518E3">
          <w:rPr>
            <w:noProof/>
          </w:rPr>
          <w:t>2</w:t>
        </w:r>
      </w:fldSimple>
    </w:p>
    <w:p w14:paraId="05C300ED" w14:textId="55D801EE" w:rsidR="00C56B26" w:rsidRDefault="00BF04EB" w:rsidP="00C56B26">
      <w:pPr>
        <w:rPr>
          <w:noProof/>
        </w:rPr>
      </w:pPr>
      <w:r>
        <w:rPr>
          <w:noProof/>
        </w:rPr>
        <w:t>Erstellen Sie im RStudio ein Projekt „psd_1“  in einem neu zu erstellenden Verzei</w:t>
      </w:r>
      <w:r w:rsidR="00C56B26">
        <w:rPr>
          <w:noProof/>
        </w:rPr>
        <w:t>chnis „psd_1“. Alle relev</w:t>
      </w:r>
      <w:r>
        <w:rPr>
          <w:noProof/>
        </w:rPr>
        <w:t>a</w:t>
      </w:r>
      <w:r w:rsidR="00C56B26">
        <w:rPr>
          <w:noProof/>
        </w:rPr>
        <w:t>n</w:t>
      </w:r>
      <w:r>
        <w:rPr>
          <w:noProof/>
        </w:rPr>
        <w:t xml:space="preserve">ten Quelldateien für den ersten Teil des Skripts und der entsprechenden Übungen sollen in Ihrem Verzeichnis „psd_1“ gespeichert sein. </w:t>
      </w:r>
    </w:p>
    <w:p w14:paraId="6DDD65D6" w14:textId="340B95C8" w:rsidR="00C80CDC" w:rsidRDefault="00917FCF" w:rsidP="00C80CDC">
      <w:pPr>
        <w:pStyle w:val="FragenText"/>
        <w:rPr>
          <w:noProof/>
        </w:rPr>
      </w:pPr>
      <w:r>
        <w:t xml:space="preserve">Aufgabe </w:t>
      </w:r>
      <w:fldSimple w:instr=" SEQ  Aufagbe \* MERGEFORMAT ">
        <w:r w:rsidR="009518E3">
          <w:rPr>
            <w:noProof/>
          </w:rPr>
          <w:t>3</w:t>
        </w:r>
      </w:fldSimple>
    </w:p>
    <w:p w14:paraId="386306A0" w14:textId="243B1441" w:rsidR="00230917" w:rsidRPr="00C80CDC" w:rsidRDefault="00230917" w:rsidP="00F91FA4">
      <w:pPr>
        <w:pStyle w:val="Text"/>
        <w:numPr>
          <w:ilvl w:val="0"/>
          <w:numId w:val="42"/>
        </w:numPr>
      </w:pPr>
      <w:r w:rsidRPr="00230917">
        <w:t>Welchen Wert haben folgende Anweisungen?</w:t>
      </w:r>
    </w:p>
    <w:tbl>
      <w:tblPr>
        <w:tblStyle w:val="Tabellenraster"/>
        <w:tblW w:w="0" w:type="auto"/>
        <w:tblInd w:w="568" w:type="dxa"/>
        <w:tblBorders>
          <w:top w:val="single" w:sz="4" w:space="0" w:color="1F4E79" w:themeColor="accent1" w:themeShade="80"/>
          <w:left w:val="single" w:sz="4" w:space="0" w:color="1F4E79" w:themeColor="accent1" w:themeShade="80"/>
          <w:bottom w:val="single" w:sz="4" w:space="0" w:color="1F4E79" w:themeColor="accent1" w:themeShade="80"/>
          <w:right w:val="single" w:sz="4" w:space="0" w:color="1F4E79" w:themeColor="accent1" w:themeShade="80"/>
          <w:insideH w:val="single" w:sz="4" w:space="0" w:color="1F4E79" w:themeColor="accent1" w:themeShade="80"/>
          <w:insideV w:val="single" w:sz="4" w:space="0" w:color="1F4E79" w:themeColor="accent1" w:themeShade="80"/>
        </w:tblBorders>
        <w:tblLook w:val="0480" w:firstRow="0" w:lastRow="0" w:firstColumn="1" w:lastColumn="0" w:noHBand="0" w:noVBand="1"/>
      </w:tblPr>
      <w:tblGrid>
        <w:gridCol w:w="2262"/>
        <w:gridCol w:w="4678"/>
      </w:tblGrid>
      <w:tr w:rsidR="00230CEE" w:rsidRPr="00230CEE" w14:paraId="594C0CF7" w14:textId="741569C0" w:rsidTr="005C1D62">
        <w:tc>
          <w:tcPr>
            <w:tcW w:w="2262" w:type="dxa"/>
          </w:tcPr>
          <w:p w14:paraId="476DC5DA" w14:textId="77777777" w:rsidR="00230CEE" w:rsidRPr="00230CEE" w:rsidRDefault="00230CEE" w:rsidP="00C77931">
            <w:pPr>
              <w:pStyle w:val="QWords"/>
              <w:ind w:left="0"/>
            </w:pPr>
            <w:r w:rsidRPr="00230CEE">
              <w:t>1/0</w:t>
            </w:r>
          </w:p>
        </w:tc>
        <w:tc>
          <w:tcPr>
            <w:tcW w:w="4678" w:type="dxa"/>
          </w:tcPr>
          <w:p w14:paraId="7486DD76" w14:textId="77777777" w:rsidR="00230CEE" w:rsidRPr="00230CEE" w:rsidRDefault="00230CEE" w:rsidP="00C77931">
            <w:pPr>
              <w:pStyle w:val="QWords"/>
              <w:ind w:left="0"/>
            </w:pPr>
          </w:p>
        </w:tc>
      </w:tr>
      <w:tr w:rsidR="00230CEE" w:rsidRPr="00230CEE" w14:paraId="1D45722C" w14:textId="74EAFBAA" w:rsidTr="005C1D62">
        <w:tc>
          <w:tcPr>
            <w:tcW w:w="2262" w:type="dxa"/>
          </w:tcPr>
          <w:p w14:paraId="559A5897" w14:textId="77777777" w:rsidR="00230CEE" w:rsidRPr="00230CEE" w:rsidRDefault="00230CEE" w:rsidP="00C77931">
            <w:pPr>
              <w:pStyle w:val="QWords"/>
              <w:ind w:left="0"/>
            </w:pPr>
            <w:r w:rsidRPr="00230CEE">
              <w:t>0/0</w:t>
            </w:r>
          </w:p>
        </w:tc>
        <w:tc>
          <w:tcPr>
            <w:tcW w:w="4678" w:type="dxa"/>
          </w:tcPr>
          <w:p w14:paraId="75C59613" w14:textId="77777777" w:rsidR="00230CEE" w:rsidRPr="00230CEE" w:rsidRDefault="00230CEE" w:rsidP="00C77931">
            <w:pPr>
              <w:pStyle w:val="QWords"/>
              <w:ind w:left="0"/>
            </w:pPr>
          </w:p>
        </w:tc>
      </w:tr>
      <w:tr w:rsidR="00230CEE" w:rsidRPr="00230CEE" w14:paraId="1FEA1F66" w14:textId="381B57B4" w:rsidTr="005C1D62">
        <w:tc>
          <w:tcPr>
            <w:tcW w:w="2262" w:type="dxa"/>
          </w:tcPr>
          <w:p w14:paraId="0C39C93F" w14:textId="1827466A" w:rsidR="00230CEE" w:rsidRPr="00230CEE" w:rsidRDefault="00230CEE" w:rsidP="00C77931">
            <w:pPr>
              <w:pStyle w:val="QWords"/>
              <w:ind w:left="0"/>
            </w:pPr>
            <w:r w:rsidRPr="00230CEE">
              <w:t>1/0 -</w:t>
            </w:r>
            <w:r w:rsidR="00230917">
              <w:t xml:space="preserve"> </w:t>
            </w:r>
            <w:r w:rsidRPr="00230CEE">
              <w:t>1/0</w:t>
            </w:r>
          </w:p>
        </w:tc>
        <w:tc>
          <w:tcPr>
            <w:tcW w:w="4678" w:type="dxa"/>
          </w:tcPr>
          <w:p w14:paraId="0C007786" w14:textId="77777777" w:rsidR="00230CEE" w:rsidRPr="00230CEE" w:rsidRDefault="00230CEE" w:rsidP="00C77931">
            <w:pPr>
              <w:pStyle w:val="QWords"/>
              <w:ind w:left="0"/>
            </w:pPr>
          </w:p>
        </w:tc>
      </w:tr>
      <w:tr w:rsidR="00230917" w:rsidRPr="00230CEE" w14:paraId="2806AC70" w14:textId="08F60F13" w:rsidTr="005C1D62">
        <w:trPr>
          <w:trHeight w:val="879"/>
        </w:trPr>
        <w:tc>
          <w:tcPr>
            <w:tcW w:w="6940" w:type="dxa"/>
            <w:gridSpan w:val="2"/>
          </w:tcPr>
          <w:p w14:paraId="62ACF2A3" w14:textId="449AEFD9" w:rsidR="00230917" w:rsidRPr="00230CEE" w:rsidRDefault="00230917" w:rsidP="00C80CDC">
            <w:pPr>
              <w:jc w:val="center"/>
            </w:pPr>
            <w:r w:rsidRPr="00230CEE">
              <w:t xml:space="preserve">Was ist der Unterschied zwischen </w:t>
            </w:r>
            <w:proofErr w:type="spellStart"/>
            <w:r w:rsidRPr="00C80CDC">
              <w:rPr>
                <w:rStyle w:val="QWordZchn"/>
              </w:rPr>
              <w:t>Inf</w:t>
            </w:r>
            <w:proofErr w:type="spellEnd"/>
            <w:r w:rsidRPr="00230CEE">
              <w:t xml:space="preserve"> und </w:t>
            </w:r>
            <w:proofErr w:type="spellStart"/>
            <w:proofErr w:type="gramStart"/>
            <w:r w:rsidRPr="00C80CDC">
              <w:rPr>
                <w:rStyle w:val="QWordZchn"/>
              </w:rPr>
              <w:t>NaN</w:t>
            </w:r>
            <w:proofErr w:type="spellEnd"/>
            <w:r w:rsidRPr="00230CEE">
              <w:t xml:space="preserve"> ?</w:t>
            </w:r>
            <w:proofErr w:type="gramEnd"/>
            <w:r w:rsidRPr="00230CEE">
              <w:t xml:space="preserve"> (siehe </w:t>
            </w:r>
            <w:r w:rsidRPr="00C80CDC">
              <w:rPr>
                <w:rStyle w:val="QWordZchn"/>
              </w:rPr>
              <w:t>?</w:t>
            </w:r>
            <w:proofErr w:type="spellStart"/>
            <w:r w:rsidRPr="00C80CDC">
              <w:rPr>
                <w:rStyle w:val="QWordZchn"/>
              </w:rPr>
              <w:t>NaN</w:t>
            </w:r>
            <w:proofErr w:type="spellEnd"/>
            <w:r w:rsidRPr="00230CEE">
              <w:t>)</w:t>
            </w:r>
            <w:r>
              <w:t>:</w:t>
            </w:r>
          </w:p>
        </w:tc>
      </w:tr>
      <w:tr w:rsidR="00C80CDC" w:rsidRPr="00230CEE" w14:paraId="657C4B2A" w14:textId="36073A70" w:rsidTr="005C1D62">
        <w:tc>
          <w:tcPr>
            <w:tcW w:w="2262" w:type="dxa"/>
          </w:tcPr>
          <w:p w14:paraId="2C9183DC" w14:textId="2093F029" w:rsidR="00C80CDC" w:rsidRPr="00230CEE" w:rsidRDefault="00C80CDC" w:rsidP="00C80CDC">
            <w:pPr>
              <w:pStyle w:val="QWords"/>
              <w:ind w:left="0"/>
            </w:pPr>
            <w:r w:rsidRPr="00230917">
              <w:t>47%%10</w:t>
            </w:r>
          </w:p>
        </w:tc>
        <w:tc>
          <w:tcPr>
            <w:tcW w:w="4678" w:type="dxa"/>
          </w:tcPr>
          <w:p w14:paraId="4E599ECC" w14:textId="77777777" w:rsidR="00C80CDC" w:rsidRPr="00230CEE" w:rsidRDefault="00C80CDC" w:rsidP="00C80CDC">
            <w:pPr>
              <w:pStyle w:val="QWords"/>
              <w:ind w:left="0"/>
            </w:pPr>
          </w:p>
        </w:tc>
      </w:tr>
      <w:tr w:rsidR="00C80CDC" w:rsidRPr="00230CEE" w14:paraId="2FB2622B" w14:textId="5F2DD638" w:rsidTr="005C1D62">
        <w:tc>
          <w:tcPr>
            <w:tcW w:w="2262" w:type="dxa"/>
          </w:tcPr>
          <w:p w14:paraId="6C5C6598" w14:textId="14577A6F" w:rsidR="00C80CDC" w:rsidRPr="00230CEE" w:rsidRDefault="00C56B26" w:rsidP="00C80CDC">
            <w:pPr>
              <w:pStyle w:val="QWords"/>
              <w:ind w:left="0"/>
            </w:pPr>
            <w:r>
              <w:t>47%/%</w:t>
            </w:r>
            <w:r w:rsidR="00C80CDC" w:rsidRPr="00230917">
              <w:t>10</w:t>
            </w:r>
          </w:p>
        </w:tc>
        <w:tc>
          <w:tcPr>
            <w:tcW w:w="4678" w:type="dxa"/>
          </w:tcPr>
          <w:p w14:paraId="7C800193" w14:textId="77777777" w:rsidR="00C80CDC" w:rsidRPr="00230CEE" w:rsidRDefault="00C80CDC" w:rsidP="00C80CDC">
            <w:pPr>
              <w:pStyle w:val="QWords"/>
              <w:ind w:left="0"/>
            </w:pPr>
          </w:p>
        </w:tc>
      </w:tr>
      <w:tr w:rsidR="00C80CDC" w:rsidRPr="00230CEE" w14:paraId="10C5BBE3" w14:textId="55C95F6F" w:rsidTr="005C1D62">
        <w:tc>
          <w:tcPr>
            <w:tcW w:w="6940" w:type="dxa"/>
            <w:gridSpan w:val="2"/>
          </w:tcPr>
          <w:p w14:paraId="295F090E" w14:textId="385A0106" w:rsidR="00C80CDC" w:rsidRPr="00230CEE" w:rsidRDefault="00C80CDC" w:rsidP="00C80CDC">
            <w:pPr>
              <w:pStyle w:val="QWords"/>
              <w:ind w:left="0"/>
              <w:jc w:val="center"/>
            </w:pPr>
            <w:r w:rsidRPr="00C80CDC">
              <w:rPr>
                <w:rStyle w:val="ATextZchn"/>
              </w:rPr>
              <w:t>Hinweis: siehe</w:t>
            </w:r>
            <w:r>
              <w:t xml:space="preserve"> </w:t>
            </w:r>
            <w:r w:rsidRPr="00C80CDC">
              <w:t>?'%</w:t>
            </w:r>
            <w:r w:rsidR="00C50372">
              <w:t>/</w:t>
            </w:r>
            <w:r w:rsidRPr="00C80CDC">
              <w:t>%'</w:t>
            </w:r>
          </w:p>
        </w:tc>
      </w:tr>
      <w:tr w:rsidR="00C80CDC" w:rsidRPr="00230CEE" w14:paraId="0DB6F607" w14:textId="6CD3E16B" w:rsidTr="005C1D62">
        <w:tc>
          <w:tcPr>
            <w:tcW w:w="2262" w:type="dxa"/>
          </w:tcPr>
          <w:p w14:paraId="502099BE" w14:textId="5C8194C5" w:rsidR="00C80CDC" w:rsidRPr="00230CEE" w:rsidRDefault="00C80CDC" w:rsidP="00C80CDC">
            <w:pPr>
              <w:pStyle w:val="QWords"/>
              <w:ind w:left="0"/>
            </w:pPr>
            <w:r w:rsidRPr="00C80CDC">
              <w:t>-9%%5</w:t>
            </w:r>
          </w:p>
        </w:tc>
        <w:tc>
          <w:tcPr>
            <w:tcW w:w="4678" w:type="dxa"/>
          </w:tcPr>
          <w:p w14:paraId="177BC986" w14:textId="77777777" w:rsidR="00C80CDC" w:rsidRPr="00230CEE" w:rsidRDefault="00C80CDC" w:rsidP="00C80CDC">
            <w:pPr>
              <w:pStyle w:val="QWords"/>
              <w:ind w:left="0"/>
            </w:pPr>
          </w:p>
        </w:tc>
      </w:tr>
      <w:tr w:rsidR="00C80CDC" w:rsidRPr="00230CEE" w14:paraId="5C7DEFBA" w14:textId="02EED2B4" w:rsidTr="005C1D62">
        <w:tc>
          <w:tcPr>
            <w:tcW w:w="2262" w:type="dxa"/>
          </w:tcPr>
          <w:p w14:paraId="3F092284" w14:textId="72353F33" w:rsidR="00C80CDC" w:rsidRPr="00230CEE" w:rsidRDefault="00C80CDC" w:rsidP="00C80CDC">
            <w:pPr>
              <w:pStyle w:val="QWords"/>
              <w:ind w:left="0"/>
            </w:pPr>
            <w:r w:rsidRPr="00C80CDC">
              <w:t>-11%%5</w:t>
            </w:r>
          </w:p>
        </w:tc>
        <w:tc>
          <w:tcPr>
            <w:tcW w:w="4678" w:type="dxa"/>
          </w:tcPr>
          <w:p w14:paraId="1F15FFA3" w14:textId="77777777" w:rsidR="00C80CDC" w:rsidRPr="00230CEE" w:rsidRDefault="00C80CDC" w:rsidP="00C80CDC">
            <w:pPr>
              <w:pStyle w:val="QWords"/>
              <w:ind w:left="0"/>
            </w:pPr>
          </w:p>
        </w:tc>
      </w:tr>
      <w:tr w:rsidR="00C80CDC" w:rsidRPr="00230CEE" w14:paraId="70D085DC" w14:textId="29FCC531" w:rsidTr="005C1D62">
        <w:tc>
          <w:tcPr>
            <w:tcW w:w="2262" w:type="dxa"/>
          </w:tcPr>
          <w:p w14:paraId="6662A13D" w14:textId="7FC68E78" w:rsidR="00C80CDC" w:rsidRPr="00230CEE" w:rsidRDefault="00C80CDC" w:rsidP="00C80CDC">
            <w:pPr>
              <w:pStyle w:val="QWords"/>
              <w:ind w:left="0"/>
            </w:pPr>
            <w:r w:rsidRPr="00C80CDC">
              <w:t>3.1%%3</w:t>
            </w:r>
          </w:p>
        </w:tc>
        <w:tc>
          <w:tcPr>
            <w:tcW w:w="4678" w:type="dxa"/>
          </w:tcPr>
          <w:p w14:paraId="6125C363" w14:textId="77777777" w:rsidR="00C80CDC" w:rsidRPr="00230CEE" w:rsidRDefault="00C80CDC" w:rsidP="00C80CDC">
            <w:pPr>
              <w:pStyle w:val="QWords"/>
              <w:ind w:left="0"/>
            </w:pPr>
          </w:p>
        </w:tc>
      </w:tr>
      <w:tr w:rsidR="00C80CDC" w:rsidRPr="00230CEE" w14:paraId="24213961" w14:textId="77777777" w:rsidTr="005C1D62">
        <w:tc>
          <w:tcPr>
            <w:tcW w:w="2262" w:type="dxa"/>
          </w:tcPr>
          <w:p w14:paraId="1088CB3E" w14:textId="7F54970A" w:rsidR="00C80CDC" w:rsidRPr="00230CEE" w:rsidRDefault="00C80CDC" w:rsidP="00C80CDC">
            <w:pPr>
              <w:pStyle w:val="QWords"/>
              <w:ind w:left="0"/>
            </w:pPr>
            <w:proofErr w:type="spellStart"/>
            <w:r w:rsidRPr="00C80CDC">
              <w:t>pi</w:t>
            </w:r>
            <w:proofErr w:type="spellEnd"/>
            <w:r w:rsidRPr="00C80CDC">
              <w:t>%%3</w:t>
            </w:r>
          </w:p>
        </w:tc>
        <w:tc>
          <w:tcPr>
            <w:tcW w:w="4678" w:type="dxa"/>
          </w:tcPr>
          <w:p w14:paraId="6AE9BDBF" w14:textId="77777777" w:rsidR="00C80CDC" w:rsidRPr="00230CEE" w:rsidRDefault="00C80CDC" w:rsidP="00C80CDC">
            <w:pPr>
              <w:pStyle w:val="QWords"/>
              <w:ind w:left="0"/>
            </w:pPr>
          </w:p>
        </w:tc>
      </w:tr>
      <w:tr w:rsidR="00C80CDC" w:rsidRPr="00230CEE" w14:paraId="57C22C97" w14:textId="77777777" w:rsidTr="005C1D62">
        <w:tc>
          <w:tcPr>
            <w:tcW w:w="2262" w:type="dxa"/>
          </w:tcPr>
          <w:p w14:paraId="0E853FBD" w14:textId="468775F9" w:rsidR="00C80CDC" w:rsidRPr="00230CEE" w:rsidRDefault="00C80CDC" w:rsidP="00C80CDC">
            <w:pPr>
              <w:pStyle w:val="QWords"/>
              <w:ind w:left="0"/>
            </w:pPr>
          </w:p>
        </w:tc>
        <w:tc>
          <w:tcPr>
            <w:tcW w:w="4678" w:type="dxa"/>
          </w:tcPr>
          <w:p w14:paraId="28EAEE3C" w14:textId="77777777" w:rsidR="00C80CDC" w:rsidRPr="00230CEE" w:rsidRDefault="00C80CDC" w:rsidP="00C80CDC">
            <w:pPr>
              <w:pStyle w:val="QWords"/>
              <w:ind w:left="0"/>
            </w:pPr>
          </w:p>
        </w:tc>
      </w:tr>
      <w:tr w:rsidR="00C80CDC" w:rsidRPr="00230CEE" w14:paraId="59709C58" w14:textId="77777777" w:rsidTr="005C1D62">
        <w:tc>
          <w:tcPr>
            <w:tcW w:w="2262" w:type="dxa"/>
          </w:tcPr>
          <w:p w14:paraId="08ED932A" w14:textId="7A4A00EA" w:rsidR="00C80CDC" w:rsidRPr="00230CEE" w:rsidRDefault="00C80CDC" w:rsidP="00C80CDC">
            <w:pPr>
              <w:pStyle w:val="QWords"/>
              <w:ind w:left="0"/>
            </w:pPr>
            <w:proofErr w:type="spellStart"/>
            <w:r w:rsidRPr="00230CEE">
              <w:t>factorial</w:t>
            </w:r>
            <w:proofErr w:type="spellEnd"/>
            <w:r w:rsidRPr="00230CEE">
              <w:t>(5)</w:t>
            </w:r>
          </w:p>
        </w:tc>
        <w:tc>
          <w:tcPr>
            <w:tcW w:w="4678" w:type="dxa"/>
          </w:tcPr>
          <w:p w14:paraId="1D337087" w14:textId="77777777" w:rsidR="00C80CDC" w:rsidRPr="00230CEE" w:rsidRDefault="00C80CDC" w:rsidP="00C80CDC">
            <w:pPr>
              <w:pStyle w:val="QWords"/>
              <w:ind w:left="0"/>
            </w:pPr>
          </w:p>
        </w:tc>
      </w:tr>
      <w:tr w:rsidR="00C80CDC" w:rsidRPr="00230CEE" w14:paraId="695B128F" w14:textId="77777777" w:rsidTr="005C1D62">
        <w:tc>
          <w:tcPr>
            <w:tcW w:w="2262" w:type="dxa"/>
          </w:tcPr>
          <w:p w14:paraId="53A4C601" w14:textId="04120ED1" w:rsidR="00C80CDC" w:rsidRPr="00230CEE" w:rsidRDefault="00C80CDC" w:rsidP="00C80CDC">
            <w:pPr>
              <w:pStyle w:val="QWords"/>
              <w:ind w:left="0"/>
            </w:pPr>
            <w:proofErr w:type="spellStart"/>
            <w:r w:rsidRPr="00230CEE">
              <w:t>factorial</w:t>
            </w:r>
            <w:proofErr w:type="spellEnd"/>
            <w:r w:rsidRPr="00230CEE">
              <w:t>(60)</w:t>
            </w:r>
          </w:p>
        </w:tc>
        <w:tc>
          <w:tcPr>
            <w:tcW w:w="4678" w:type="dxa"/>
          </w:tcPr>
          <w:p w14:paraId="734CEE33" w14:textId="77777777" w:rsidR="00C80CDC" w:rsidRPr="00230CEE" w:rsidRDefault="00C80CDC" w:rsidP="00C80CDC">
            <w:pPr>
              <w:pStyle w:val="QWords"/>
              <w:ind w:left="0"/>
            </w:pPr>
          </w:p>
        </w:tc>
      </w:tr>
      <w:tr w:rsidR="00C80CDC" w:rsidRPr="00230CEE" w14:paraId="7BD0EBA2" w14:textId="77777777" w:rsidTr="005C1D62">
        <w:tc>
          <w:tcPr>
            <w:tcW w:w="2262" w:type="dxa"/>
          </w:tcPr>
          <w:p w14:paraId="6AFFF6B7" w14:textId="43CF1A81" w:rsidR="00C80CDC" w:rsidRPr="00230CEE" w:rsidRDefault="00C80CDC" w:rsidP="00C80CDC">
            <w:pPr>
              <w:pStyle w:val="QWords"/>
              <w:ind w:left="0"/>
            </w:pPr>
            <w:proofErr w:type="spellStart"/>
            <w:r w:rsidRPr="00230CEE">
              <w:t>abs</w:t>
            </w:r>
            <w:proofErr w:type="spellEnd"/>
            <w:r w:rsidRPr="00230CEE">
              <w:t>(-3)</w:t>
            </w:r>
          </w:p>
        </w:tc>
        <w:tc>
          <w:tcPr>
            <w:tcW w:w="4678" w:type="dxa"/>
          </w:tcPr>
          <w:p w14:paraId="78A8B912" w14:textId="77777777" w:rsidR="00C80CDC" w:rsidRPr="00230CEE" w:rsidRDefault="00C80CDC" w:rsidP="00C80CDC">
            <w:pPr>
              <w:pStyle w:val="QWords"/>
              <w:ind w:left="0"/>
            </w:pPr>
          </w:p>
        </w:tc>
      </w:tr>
      <w:tr w:rsidR="00F91FA4" w:rsidRPr="00230CEE" w14:paraId="6C034F67" w14:textId="77777777" w:rsidTr="005C1D62">
        <w:tc>
          <w:tcPr>
            <w:tcW w:w="2262" w:type="dxa"/>
          </w:tcPr>
          <w:p w14:paraId="18229478" w14:textId="13F51E55" w:rsidR="00F91FA4" w:rsidRPr="00230CEE" w:rsidRDefault="00F91FA4" w:rsidP="00F91FA4">
            <w:pPr>
              <w:pStyle w:val="QWords"/>
              <w:ind w:left="0"/>
            </w:pPr>
            <w:proofErr w:type="spellStart"/>
            <w:r w:rsidRPr="000723D7">
              <w:t>choose</w:t>
            </w:r>
            <w:proofErr w:type="spellEnd"/>
            <w:r w:rsidRPr="000723D7">
              <w:t>(4,2)</w:t>
            </w:r>
          </w:p>
        </w:tc>
        <w:tc>
          <w:tcPr>
            <w:tcW w:w="4678" w:type="dxa"/>
          </w:tcPr>
          <w:p w14:paraId="01A6832F" w14:textId="77777777" w:rsidR="00F91FA4" w:rsidRPr="00230CEE" w:rsidRDefault="00F91FA4" w:rsidP="00F91FA4">
            <w:pPr>
              <w:pStyle w:val="QWords"/>
              <w:ind w:left="0"/>
            </w:pPr>
          </w:p>
        </w:tc>
      </w:tr>
      <w:tr w:rsidR="00F91FA4" w:rsidRPr="00230CEE" w14:paraId="3E81D85D" w14:textId="77777777" w:rsidTr="005C1D62">
        <w:tc>
          <w:tcPr>
            <w:tcW w:w="2262" w:type="dxa"/>
          </w:tcPr>
          <w:p w14:paraId="61BFA4C0" w14:textId="3D994FC3" w:rsidR="00F91FA4" w:rsidRPr="00230CEE" w:rsidRDefault="00F91FA4" w:rsidP="00F91FA4">
            <w:pPr>
              <w:pStyle w:val="QWords"/>
              <w:ind w:left="0"/>
            </w:pPr>
            <w:proofErr w:type="spellStart"/>
            <w:r w:rsidRPr="000723D7">
              <w:t>choose</w:t>
            </w:r>
            <w:proofErr w:type="spellEnd"/>
            <w:r w:rsidRPr="000723D7">
              <w:t>(6,1)</w:t>
            </w:r>
          </w:p>
        </w:tc>
        <w:tc>
          <w:tcPr>
            <w:tcW w:w="4678" w:type="dxa"/>
          </w:tcPr>
          <w:p w14:paraId="10203444" w14:textId="77777777" w:rsidR="00F91FA4" w:rsidRPr="00230CEE" w:rsidRDefault="00F91FA4" w:rsidP="00F91FA4">
            <w:pPr>
              <w:pStyle w:val="QWords"/>
              <w:ind w:left="0"/>
            </w:pPr>
          </w:p>
        </w:tc>
      </w:tr>
      <w:tr w:rsidR="00F91FA4" w:rsidRPr="00230CEE" w14:paraId="3CA1572F" w14:textId="77777777" w:rsidTr="005C1D62">
        <w:tc>
          <w:tcPr>
            <w:tcW w:w="2262" w:type="dxa"/>
          </w:tcPr>
          <w:p w14:paraId="5E8A8B1E" w14:textId="3D95BE1D" w:rsidR="00F91FA4" w:rsidRPr="00230CEE" w:rsidRDefault="00F91FA4" w:rsidP="00F91FA4">
            <w:pPr>
              <w:pStyle w:val="QWords"/>
              <w:ind w:left="0"/>
            </w:pPr>
            <w:proofErr w:type="spellStart"/>
            <w:r w:rsidRPr="000723D7">
              <w:t>choose</w:t>
            </w:r>
            <w:proofErr w:type="spellEnd"/>
            <w:r w:rsidRPr="000723D7">
              <w:t>(6,2)</w:t>
            </w:r>
          </w:p>
        </w:tc>
        <w:tc>
          <w:tcPr>
            <w:tcW w:w="4678" w:type="dxa"/>
          </w:tcPr>
          <w:p w14:paraId="0407DC76" w14:textId="77777777" w:rsidR="00F91FA4" w:rsidRPr="00230CEE" w:rsidRDefault="00F91FA4" w:rsidP="00F91FA4">
            <w:pPr>
              <w:pStyle w:val="QWords"/>
              <w:ind w:left="0"/>
            </w:pPr>
          </w:p>
        </w:tc>
      </w:tr>
      <w:tr w:rsidR="00F91FA4" w:rsidRPr="00230CEE" w14:paraId="1CB65717" w14:textId="77777777" w:rsidTr="005C1D62">
        <w:tc>
          <w:tcPr>
            <w:tcW w:w="2262" w:type="dxa"/>
          </w:tcPr>
          <w:p w14:paraId="723A5868" w14:textId="34AB22F2" w:rsidR="00F91FA4" w:rsidRPr="00230CEE" w:rsidRDefault="00F91FA4" w:rsidP="00F91FA4">
            <w:pPr>
              <w:pStyle w:val="QWords"/>
              <w:ind w:left="0"/>
            </w:pPr>
            <w:proofErr w:type="spellStart"/>
            <w:r w:rsidRPr="000723D7">
              <w:t>choose</w:t>
            </w:r>
            <w:proofErr w:type="spellEnd"/>
            <w:r w:rsidRPr="000723D7">
              <w:t>(6,3)</w:t>
            </w:r>
          </w:p>
        </w:tc>
        <w:tc>
          <w:tcPr>
            <w:tcW w:w="4678" w:type="dxa"/>
          </w:tcPr>
          <w:p w14:paraId="435E88E3" w14:textId="77777777" w:rsidR="00F91FA4" w:rsidRPr="00230CEE" w:rsidRDefault="00F91FA4" w:rsidP="00F91FA4">
            <w:pPr>
              <w:pStyle w:val="QWords"/>
              <w:ind w:left="0"/>
            </w:pPr>
          </w:p>
        </w:tc>
      </w:tr>
      <w:tr w:rsidR="00F91FA4" w:rsidRPr="00230CEE" w14:paraId="79BA0184" w14:textId="77777777" w:rsidTr="005C1D62">
        <w:tc>
          <w:tcPr>
            <w:tcW w:w="2262" w:type="dxa"/>
          </w:tcPr>
          <w:p w14:paraId="50695AB5" w14:textId="24687189" w:rsidR="00F91FA4" w:rsidRPr="00230CEE" w:rsidRDefault="00F91FA4" w:rsidP="00F91FA4">
            <w:pPr>
              <w:pStyle w:val="QWords"/>
              <w:ind w:left="0"/>
            </w:pPr>
            <w:proofErr w:type="spellStart"/>
            <w:r w:rsidRPr="000723D7">
              <w:lastRenderedPageBreak/>
              <w:t>choose</w:t>
            </w:r>
            <w:proofErr w:type="spellEnd"/>
            <w:r w:rsidRPr="000723D7">
              <w:t xml:space="preserve">(6,4) </w:t>
            </w:r>
          </w:p>
        </w:tc>
        <w:tc>
          <w:tcPr>
            <w:tcW w:w="4678" w:type="dxa"/>
          </w:tcPr>
          <w:p w14:paraId="74C9B88D" w14:textId="77777777" w:rsidR="00F91FA4" w:rsidRPr="00230CEE" w:rsidRDefault="00F91FA4" w:rsidP="00F91FA4">
            <w:pPr>
              <w:pStyle w:val="QWords"/>
              <w:ind w:left="0"/>
            </w:pPr>
          </w:p>
        </w:tc>
      </w:tr>
      <w:tr w:rsidR="00F91FA4" w:rsidRPr="00230CEE" w14:paraId="3026538B" w14:textId="77777777" w:rsidTr="005C1D62">
        <w:tc>
          <w:tcPr>
            <w:tcW w:w="2262" w:type="dxa"/>
          </w:tcPr>
          <w:p w14:paraId="3F803B67" w14:textId="55D86385" w:rsidR="00F91FA4" w:rsidRPr="00230CEE" w:rsidRDefault="00F91FA4" w:rsidP="00F91FA4">
            <w:pPr>
              <w:pStyle w:val="QWords"/>
              <w:ind w:left="0"/>
            </w:pPr>
            <w:proofErr w:type="spellStart"/>
            <w:r w:rsidRPr="000723D7">
              <w:t>choose</w:t>
            </w:r>
            <w:proofErr w:type="spellEnd"/>
            <w:r w:rsidRPr="000723D7">
              <w:t>(49,6)</w:t>
            </w:r>
          </w:p>
        </w:tc>
        <w:tc>
          <w:tcPr>
            <w:tcW w:w="4678" w:type="dxa"/>
          </w:tcPr>
          <w:p w14:paraId="3573A24E" w14:textId="77777777" w:rsidR="00F91FA4" w:rsidRPr="00230CEE" w:rsidRDefault="00F91FA4" w:rsidP="00F91FA4">
            <w:pPr>
              <w:pStyle w:val="QWords"/>
              <w:ind w:left="0"/>
            </w:pPr>
          </w:p>
        </w:tc>
      </w:tr>
      <w:tr w:rsidR="00F91FA4" w:rsidRPr="00230CEE" w14:paraId="5616B95F" w14:textId="77777777" w:rsidTr="00C77931">
        <w:tc>
          <w:tcPr>
            <w:tcW w:w="6940" w:type="dxa"/>
            <w:gridSpan w:val="2"/>
          </w:tcPr>
          <w:p w14:paraId="79D406D3" w14:textId="50C97458" w:rsidR="00F91FA4" w:rsidRPr="00230CEE" w:rsidRDefault="00F91FA4" w:rsidP="00603C96">
            <w:pPr>
              <w:pStyle w:val="AText"/>
            </w:pPr>
            <w:r>
              <w:t>Was hat der letzte Ausdruck mit Lo</w:t>
            </w:r>
            <w:r w:rsidR="00603C96">
              <w:t>t</w:t>
            </w:r>
            <w:r>
              <w:t>to zu tun?</w:t>
            </w:r>
          </w:p>
        </w:tc>
      </w:tr>
      <w:tr w:rsidR="00F91FA4" w:rsidRPr="00230CEE" w14:paraId="0DF0F97E" w14:textId="77777777" w:rsidTr="005C1D62">
        <w:tc>
          <w:tcPr>
            <w:tcW w:w="2262" w:type="dxa"/>
          </w:tcPr>
          <w:p w14:paraId="09E5769D" w14:textId="77777777" w:rsidR="00F91FA4" w:rsidRPr="00230CEE" w:rsidRDefault="00F91FA4" w:rsidP="00F91FA4">
            <w:pPr>
              <w:pStyle w:val="QWords"/>
              <w:ind w:left="0"/>
            </w:pPr>
          </w:p>
        </w:tc>
        <w:tc>
          <w:tcPr>
            <w:tcW w:w="4678" w:type="dxa"/>
          </w:tcPr>
          <w:p w14:paraId="43041045" w14:textId="77777777" w:rsidR="00F91FA4" w:rsidRPr="00230CEE" w:rsidRDefault="00F91FA4" w:rsidP="00F91FA4">
            <w:pPr>
              <w:pStyle w:val="QWords"/>
              <w:ind w:left="0"/>
            </w:pPr>
          </w:p>
        </w:tc>
      </w:tr>
      <w:tr w:rsidR="00F91FA4" w:rsidRPr="00230CEE" w14:paraId="271A17D8" w14:textId="77777777" w:rsidTr="005C1D62">
        <w:tc>
          <w:tcPr>
            <w:tcW w:w="2262" w:type="dxa"/>
          </w:tcPr>
          <w:p w14:paraId="158EF80E" w14:textId="71177347" w:rsidR="00F91FA4" w:rsidRPr="00230CEE" w:rsidRDefault="00F91FA4" w:rsidP="00F91FA4">
            <w:pPr>
              <w:pStyle w:val="QWords"/>
              <w:ind w:left="0"/>
            </w:pPr>
            <w:r w:rsidRPr="00230CEE">
              <w:t>x &lt;- 1:6</w:t>
            </w:r>
          </w:p>
        </w:tc>
        <w:tc>
          <w:tcPr>
            <w:tcW w:w="4678" w:type="dxa"/>
          </w:tcPr>
          <w:p w14:paraId="28CEF858" w14:textId="77777777" w:rsidR="00F91FA4" w:rsidRPr="00230CEE" w:rsidRDefault="00F91FA4" w:rsidP="00F91FA4">
            <w:pPr>
              <w:pStyle w:val="QWords"/>
              <w:ind w:left="0"/>
            </w:pPr>
          </w:p>
        </w:tc>
      </w:tr>
      <w:tr w:rsidR="00F91FA4" w:rsidRPr="00230CEE" w14:paraId="0EE78386" w14:textId="77777777" w:rsidTr="005C1D62">
        <w:tc>
          <w:tcPr>
            <w:tcW w:w="2262" w:type="dxa"/>
          </w:tcPr>
          <w:p w14:paraId="2EDEFD9D" w14:textId="2BAE5DBC" w:rsidR="00F91FA4" w:rsidRPr="00230CEE" w:rsidRDefault="00F91FA4" w:rsidP="00F91FA4">
            <w:pPr>
              <w:pStyle w:val="QWords"/>
              <w:ind w:left="0"/>
            </w:pPr>
            <w:r w:rsidRPr="00230CEE">
              <w:t>tan(</w:t>
            </w:r>
            <w:proofErr w:type="spellStart"/>
            <w:r w:rsidRPr="00230CEE">
              <w:t>atan</w:t>
            </w:r>
            <w:proofErr w:type="spellEnd"/>
            <w:r w:rsidRPr="00230CEE">
              <w:t>(x))</w:t>
            </w:r>
          </w:p>
        </w:tc>
        <w:tc>
          <w:tcPr>
            <w:tcW w:w="4678" w:type="dxa"/>
          </w:tcPr>
          <w:p w14:paraId="3BB44C7F" w14:textId="77777777" w:rsidR="00F91FA4" w:rsidRPr="00230CEE" w:rsidRDefault="00F91FA4" w:rsidP="00F91FA4">
            <w:pPr>
              <w:pStyle w:val="QWords"/>
              <w:ind w:left="0"/>
            </w:pPr>
          </w:p>
        </w:tc>
      </w:tr>
      <w:tr w:rsidR="00F91FA4" w:rsidRPr="00230CEE" w14:paraId="455A5E76" w14:textId="77777777" w:rsidTr="005C1D62">
        <w:tc>
          <w:tcPr>
            <w:tcW w:w="2262" w:type="dxa"/>
          </w:tcPr>
          <w:p w14:paraId="6E15CF83" w14:textId="5B4EC159" w:rsidR="00F91FA4" w:rsidRPr="00230CEE" w:rsidRDefault="00F91FA4" w:rsidP="00F91FA4">
            <w:pPr>
              <w:pStyle w:val="QWords"/>
              <w:ind w:left="0"/>
            </w:pPr>
            <w:r w:rsidRPr="00230CEE">
              <w:t>log(</w:t>
            </w:r>
            <w:proofErr w:type="spellStart"/>
            <w:r w:rsidRPr="00230CEE">
              <w:t>exp</w:t>
            </w:r>
            <w:proofErr w:type="spellEnd"/>
            <w:r w:rsidRPr="00230CEE">
              <w:t>(x))</w:t>
            </w:r>
          </w:p>
        </w:tc>
        <w:tc>
          <w:tcPr>
            <w:tcW w:w="4678" w:type="dxa"/>
          </w:tcPr>
          <w:p w14:paraId="55C6C402" w14:textId="77777777" w:rsidR="00F91FA4" w:rsidRPr="00230CEE" w:rsidRDefault="00F91FA4" w:rsidP="00F91FA4">
            <w:pPr>
              <w:pStyle w:val="QWords"/>
              <w:ind w:left="0"/>
            </w:pPr>
          </w:p>
        </w:tc>
      </w:tr>
    </w:tbl>
    <w:p w14:paraId="7849653B" w14:textId="6362D76F" w:rsidR="006B285A" w:rsidRDefault="006B285A">
      <w:pPr>
        <w:spacing w:after="0"/>
      </w:pPr>
    </w:p>
    <w:p w14:paraId="083916EB" w14:textId="01D0B540" w:rsidR="00C56B26" w:rsidRDefault="00C56B26">
      <w:pPr>
        <w:spacing w:after="0"/>
      </w:pPr>
    </w:p>
    <w:p w14:paraId="4CF86C43" w14:textId="28599D75" w:rsidR="006B285A" w:rsidRDefault="006B285A" w:rsidP="00F91FA4">
      <w:pPr>
        <w:pStyle w:val="Text"/>
        <w:numPr>
          <w:ilvl w:val="0"/>
          <w:numId w:val="42"/>
        </w:numPr>
      </w:pPr>
      <w:r w:rsidRPr="006B285A">
        <w:t>Wenn</w:t>
      </w:r>
      <w:r w:rsidRPr="006B285A">
        <w:rPr>
          <w:rStyle w:val="QWordZchn"/>
        </w:rPr>
        <w:t xml:space="preserve"> </w:t>
      </w:r>
      <w:r w:rsidRPr="00586605">
        <w:rPr>
          <w:rStyle w:val="QWordZchn"/>
          <w:b/>
        </w:rPr>
        <w:t xml:space="preserve">x &lt;- </w:t>
      </w:r>
      <w:proofErr w:type="gramStart"/>
      <w:r w:rsidRPr="00586605">
        <w:rPr>
          <w:rStyle w:val="QWordZchn"/>
          <w:b/>
        </w:rPr>
        <w:t>c(</w:t>
      </w:r>
      <w:proofErr w:type="gramEnd"/>
      <w:r w:rsidRPr="00586605">
        <w:rPr>
          <w:rStyle w:val="QWordZchn"/>
          <w:b/>
        </w:rPr>
        <w:t>2,3,5,2)</w:t>
      </w:r>
      <w:r w:rsidRPr="00107AD6">
        <w:t xml:space="preserve">, </w:t>
      </w:r>
      <w:r w:rsidRPr="006B285A">
        <w:t>was wird au</w:t>
      </w:r>
      <w:r w:rsidR="00D233EB">
        <w:t>s</w:t>
      </w:r>
      <w:r w:rsidRPr="006B285A">
        <w:t>gegeben</w:t>
      </w:r>
      <w:r w:rsidR="00D233EB">
        <w:t xml:space="preserve"> und wieso</w:t>
      </w:r>
      <w:r w:rsidRPr="006B285A">
        <w:t>?</w:t>
      </w:r>
      <w:r w:rsidR="00B61CB5">
        <w:t xml:space="preserve"> </w:t>
      </w:r>
      <w:r w:rsidR="0031260F">
        <w:t>Erstellen Sie zusätzlich eine kurze Beschreibung der Funktionen.</w:t>
      </w:r>
    </w:p>
    <w:tbl>
      <w:tblPr>
        <w:tblStyle w:val="Tabellenraster"/>
        <w:tblW w:w="0" w:type="auto"/>
        <w:tblInd w:w="562" w:type="dxa"/>
        <w:tblBorders>
          <w:top w:val="single" w:sz="4" w:space="0" w:color="1F4E79" w:themeColor="accent1" w:themeShade="80"/>
          <w:left w:val="single" w:sz="4" w:space="0" w:color="1F4E79" w:themeColor="accent1" w:themeShade="80"/>
          <w:bottom w:val="single" w:sz="4" w:space="0" w:color="1F4E79" w:themeColor="accent1" w:themeShade="80"/>
          <w:right w:val="single" w:sz="4" w:space="0" w:color="1F4E79" w:themeColor="accent1" w:themeShade="80"/>
          <w:insideH w:val="single" w:sz="4" w:space="0" w:color="1F4E79" w:themeColor="accent1" w:themeShade="80"/>
          <w:insideV w:val="single" w:sz="4" w:space="0" w:color="1F4E79" w:themeColor="accent1" w:themeShade="80"/>
        </w:tblBorders>
        <w:tblLook w:val="04A0" w:firstRow="1" w:lastRow="0" w:firstColumn="1" w:lastColumn="0" w:noHBand="0" w:noVBand="1"/>
      </w:tblPr>
      <w:tblGrid>
        <w:gridCol w:w="2268"/>
        <w:gridCol w:w="6374"/>
      </w:tblGrid>
      <w:tr w:rsidR="006B285A" w:rsidRPr="006B285A" w14:paraId="2DDC83AD" w14:textId="77777777" w:rsidTr="00E54436">
        <w:tc>
          <w:tcPr>
            <w:tcW w:w="2268" w:type="dxa"/>
          </w:tcPr>
          <w:p w14:paraId="00712E75" w14:textId="77777777" w:rsidR="006B285A" w:rsidRPr="006B285A" w:rsidRDefault="006B285A" w:rsidP="00C77931">
            <w:pPr>
              <w:pStyle w:val="QWords"/>
              <w:ind w:left="0"/>
            </w:pPr>
            <w:proofErr w:type="spellStart"/>
            <w:r w:rsidRPr="006B285A">
              <w:t>sum</w:t>
            </w:r>
            <w:proofErr w:type="spellEnd"/>
            <w:r w:rsidRPr="006B285A">
              <w:t>(x)</w:t>
            </w:r>
          </w:p>
        </w:tc>
        <w:tc>
          <w:tcPr>
            <w:tcW w:w="6374" w:type="dxa"/>
          </w:tcPr>
          <w:p w14:paraId="110FFFFF" w14:textId="77777777" w:rsidR="006B285A" w:rsidRPr="006B285A" w:rsidRDefault="006B285A" w:rsidP="00C77931">
            <w:pPr>
              <w:pStyle w:val="QWords"/>
              <w:ind w:left="0"/>
            </w:pPr>
          </w:p>
        </w:tc>
      </w:tr>
      <w:tr w:rsidR="006B285A" w:rsidRPr="006B285A" w14:paraId="344AA9F3" w14:textId="77777777" w:rsidTr="00E54436">
        <w:tc>
          <w:tcPr>
            <w:tcW w:w="2268" w:type="dxa"/>
          </w:tcPr>
          <w:p w14:paraId="7FB43F00" w14:textId="77777777" w:rsidR="006B285A" w:rsidRPr="006B285A" w:rsidRDefault="006B285A" w:rsidP="00C77931">
            <w:pPr>
              <w:pStyle w:val="QWords"/>
              <w:ind w:left="0"/>
            </w:pPr>
            <w:proofErr w:type="spellStart"/>
            <w:r w:rsidRPr="006B285A">
              <w:t>prod</w:t>
            </w:r>
            <w:proofErr w:type="spellEnd"/>
            <w:r w:rsidRPr="006B285A">
              <w:t>(x)</w:t>
            </w:r>
          </w:p>
        </w:tc>
        <w:tc>
          <w:tcPr>
            <w:tcW w:w="6374" w:type="dxa"/>
          </w:tcPr>
          <w:p w14:paraId="40E1DF92" w14:textId="77777777" w:rsidR="006B285A" w:rsidRPr="006B285A" w:rsidRDefault="006B285A" w:rsidP="00C77931">
            <w:pPr>
              <w:pStyle w:val="QWords"/>
              <w:ind w:left="0"/>
            </w:pPr>
          </w:p>
        </w:tc>
      </w:tr>
      <w:tr w:rsidR="006B285A" w:rsidRPr="006B285A" w14:paraId="5F22630F" w14:textId="77777777" w:rsidTr="00E54436">
        <w:tc>
          <w:tcPr>
            <w:tcW w:w="2268" w:type="dxa"/>
          </w:tcPr>
          <w:p w14:paraId="2F6694D0" w14:textId="77777777" w:rsidR="006B285A" w:rsidRPr="006B285A" w:rsidRDefault="006B285A" w:rsidP="00C77931">
            <w:pPr>
              <w:pStyle w:val="QWords"/>
              <w:ind w:left="0"/>
            </w:pPr>
            <w:proofErr w:type="spellStart"/>
            <w:r w:rsidRPr="006B285A">
              <w:t>cumsum</w:t>
            </w:r>
            <w:proofErr w:type="spellEnd"/>
            <w:r w:rsidRPr="006B285A">
              <w:t>(x)</w:t>
            </w:r>
          </w:p>
        </w:tc>
        <w:tc>
          <w:tcPr>
            <w:tcW w:w="6374" w:type="dxa"/>
          </w:tcPr>
          <w:p w14:paraId="0D67B89F" w14:textId="77777777" w:rsidR="006B285A" w:rsidRPr="006B285A" w:rsidRDefault="006B285A" w:rsidP="00C77931">
            <w:pPr>
              <w:pStyle w:val="QWords"/>
              <w:ind w:left="0"/>
            </w:pPr>
          </w:p>
        </w:tc>
      </w:tr>
      <w:tr w:rsidR="006B285A" w:rsidRPr="006B285A" w14:paraId="0FBBBA23" w14:textId="77777777" w:rsidTr="00E54436">
        <w:tc>
          <w:tcPr>
            <w:tcW w:w="2268" w:type="dxa"/>
          </w:tcPr>
          <w:p w14:paraId="453F123D" w14:textId="77777777" w:rsidR="006B285A" w:rsidRPr="006B285A" w:rsidRDefault="006B285A" w:rsidP="00C77931">
            <w:pPr>
              <w:pStyle w:val="QWords"/>
              <w:ind w:left="0"/>
            </w:pPr>
            <w:proofErr w:type="spellStart"/>
            <w:r w:rsidRPr="006B285A">
              <w:t>cumprod</w:t>
            </w:r>
            <w:proofErr w:type="spellEnd"/>
            <w:r w:rsidRPr="006B285A">
              <w:t>(x)</w:t>
            </w:r>
          </w:p>
        </w:tc>
        <w:tc>
          <w:tcPr>
            <w:tcW w:w="6374" w:type="dxa"/>
          </w:tcPr>
          <w:p w14:paraId="1FAB7532" w14:textId="77777777" w:rsidR="006B285A" w:rsidRPr="006B285A" w:rsidRDefault="006B285A" w:rsidP="00C77931">
            <w:pPr>
              <w:pStyle w:val="QWords"/>
              <w:ind w:left="0"/>
            </w:pPr>
          </w:p>
        </w:tc>
      </w:tr>
      <w:tr w:rsidR="006B285A" w:rsidRPr="006B285A" w14:paraId="7F632D14" w14:textId="77777777" w:rsidTr="005C1D62">
        <w:tc>
          <w:tcPr>
            <w:tcW w:w="8642" w:type="dxa"/>
            <w:gridSpan w:val="2"/>
          </w:tcPr>
          <w:p w14:paraId="52F440B4" w14:textId="540C853D" w:rsidR="006B285A" w:rsidRPr="006B285A" w:rsidRDefault="00B61CB5" w:rsidP="00C77931">
            <w:pPr>
              <w:pStyle w:val="QWords"/>
              <w:ind w:left="0"/>
            </w:pPr>
            <w:proofErr w:type="spellStart"/>
            <w:r>
              <w:t>diff</w:t>
            </w:r>
            <w:proofErr w:type="spellEnd"/>
            <w:r>
              <w:t>(x)</w:t>
            </w:r>
          </w:p>
        </w:tc>
      </w:tr>
      <w:tr w:rsidR="00B61CB5" w:rsidRPr="006B285A" w14:paraId="03448B4C" w14:textId="77777777" w:rsidTr="005C1D62">
        <w:tc>
          <w:tcPr>
            <w:tcW w:w="8642" w:type="dxa"/>
            <w:gridSpan w:val="2"/>
          </w:tcPr>
          <w:p w14:paraId="3629F90F" w14:textId="77777777" w:rsidR="00B61CB5" w:rsidRPr="006B285A" w:rsidRDefault="00B61CB5" w:rsidP="00C77931">
            <w:pPr>
              <w:pStyle w:val="QWords"/>
              <w:ind w:left="0"/>
            </w:pPr>
          </w:p>
        </w:tc>
      </w:tr>
      <w:tr w:rsidR="006B285A" w:rsidRPr="006B285A" w14:paraId="499EA994" w14:textId="77777777" w:rsidTr="00E54436">
        <w:tc>
          <w:tcPr>
            <w:tcW w:w="2268" w:type="dxa"/>
          </w:tcPr>
          <w:p w14:paraId="1AC5437E" w14:textId="77777777" w:rsidR="006B285A" w:rsidRPr="006B285A" w:rsidRDefault="006B285A" w:rsidP="00C77931">
            <w:pPr>
              <w:pStyle w:val="QWords"/>
              <w:ind w:left="0"/>
            </w:pPr>
            <w:r w:rsidRPr="006B285A">
              <w:t>min(x)</w:t>
            </w:r>
          </w:p>
        </w:tc>
        <w:tc>
          <w:tcPr>
            <w:tcW w:w="6374" w:type="dxa"/>
          </w:tcPr>
          <w:p w14:paraId="1CBAE98E" w14:textId="77777777" w:rsidR="006B285A" w:rsidRPr="006B285A" w:rsidRDefault="006B285A" w:rsidP="00C77931">
            <w:pPr>
              <w:pStyle w:val="QWords"/>
              <w:ind w:left="0"/>
            </w:pPr>
          </w:p>
        </w:tc>
      </w:tr>
      <w:tr w:rsidR="006B285A" w:rsidRPr="006B285A" w14:paraId="035EA5AB" w14:textId="77777777" w:rsidTr="00E54436">
        <w:tc>
          <w:tcPr>
            <w:tcW w:w="2268" w:type="dxa"/>
          </w:tcPr>
          <w:p w14:paraId="66DC670F" w14:textId="77777777" w:rsidR="006B285A" w:rsidRPr="006B285A" w:rsidRDefault="006B285A" w:rsidP="00C77931">
            <w:pPr>
              <w:pStyle w:val="QWords"/>
              <w:ind w:left="0"/>
            </w:pPr>
            <w:proofErr w:type="spellStart"/>
            <w:r w:rsidRPr="006B285A">
              <w:t>max</w:t>
            </w:r>
            <w:proofErr w:type="spellEnd"/>
            <w:r w:rsidRPr="006B285A">
              <w:t>(x)</w:t>
            </w:r>
          </w:p>
        </w:tc>
        <w:tc>
          <w:tcPr>
            <w:tcW w:w="6374" w:type="dxa"/>
          </w:tcPr>
          <w:p w14:paraId="306A918D" w14:textId="77777777" w:rsidR="006B285A" w:rsidRPr="006B285A" w:rsidRDefault="006B285A" w:rsidP="00C77931">
            <w:pPr>
              <w:pStyle w:val="QWords"/>
              <w:ind w:left="0"/>
            </w:pPr>
          </w:p>
        </w:tc>
      </w:tr>
      <w:tr w:rsidR="006B285A" w:rsidRPr="006B285A" w14:paraId="35F8FD6D" w14:textId="77777777" w:rsidTr="00E54436">
        <w:tc>
          <w:tcPr>
            <w:tcW w:w="2268" w:type="dxa"/>
          </w:tcPr>
          <w:p w14:paraId="6106439F" w14:textId="77777777" w:rsidR="006B285A" w:rsidRPr="006B285A" w:rsidRDefault="006B285A" w:rsidP="00C77931">
            <w:pPr>
              <w:pStyle w:val="QWords"/>
              <w:ind w:left="0"/>
            </w:pPr>
            <w:proofErr w:type="spellStart"/>
            <w:r w:rsidRPr="006B285A">
              <w:t>range</w:t>
            </w:r>
            <w:proofErr w:type="spellEnd"/>
            <w:r w:rsidRPr="006B285A">
              <w:t>(x)</w:t>
            </w:r>
          </w:p>
        </w:tc>
        <w:tc>
          <w:tcPr>
            <w:tcW w:w="6374" w:type="dxa"/>
          </w:tcPr>
          <w:p w14:paraId="485D14EF" w14:textId="77777777" w:rsidR="006B285A" w:rsidRPr="006B285A" w:rsidRDefault="006B285A" w:rsidP="00C77931">
            <w:pPr>
              <w:pStyle w:val="QWords"/>
              <w:ind w:left="0"/>
            </w:pPr>
          </w:p>
        </w:tc>
      </w:tr>
      <w:tr w:rsidR="006B285A" w:rsidRPr="006B285A" w14:paraId="16566CDE" w14:textId="77777777" w:rsidTr="00E54436">
        <w:tc>
          <w:tcPr>
            <w:tcW w:w="2268" w:type="dxa"/>
          </w:tcPr>
          <w:p w14:paraId="2C1F07F4" w14:textId="77777777" w:rsidR="006B285A" w:rsidRPr="006B285A" w:rsidRDefault="006B285A" w:rsidP="00C77931">
            <w:pPr>
              <w:pStyle w:val="QWords"/>
              <w:ind w:left="0"/>
            </w:pPr>
            <w:proofErr w:type="spellStart"/>
            <w:r w:rsidRPr="006B285A">
              <w:t>sort</w:t>
            </w:r>
            <w:proofErr w:type="spellEnd"/>
            <w:r w:rsidRPr="006B285A">
              <w:t>(x)</w:t>
            </w:r>
          </w:p>
        </w:tc>
        <w:tc>
          <w:tcPr>
            <w:tcW w:w="6374" w:type="dxa"/>
          </w:tcPr>
          <w:p w14:paraId="3D80EED0" w14:textId="77777777" w:rsidR="006B285A" w:rsidRPr="006B285A" w:rsidRDefault="006B285A" w:rsidP="00C77931">
            <w:pPr>
              <w:pStyle w:val="QWords"/>
              <w:ind w:left="0"/>
            </w:pPr>
          </w:p>
        </w:tc>
      </w:tr>
      <w:tr w:rsidR="00D233EB" w:rsidRPr="006B285A" w14:paraId="0CB9C9BE" w14:textId="77777777" w:rsidTr="005C1D62">
        <w:tc>
          <w:tcPr>
            <w:tcW w:w="8642" w:type="dxa"/>
            <w:gridSpan w:val="2"/>
          </w:tcPr>
          <w:p w14:paraId="5BF6236C" w14:textId="77777777" w:rsidR="00D233EB" w:rsidRPr="006B285A" w:rsidRDefault="00D233EB" w:rsidP="00C77931">
            <w:pPr>
              <w:pStyle w:val="QWords"/>
              <w:ind w:left="0"/>
            </w:pPr>
          </w:p>
        </w:tc>
      </w:tr>
      <w:tr w:rsidR="00D233EB" w:rsidRPr="006B285A" w14:paraId="3946F2C6" w14:textId="77777777" w:rsidTr="00E54436">
        <w:tc>
          <w:tcPr>
            <w:tcW w:w="2268" w:type="dxa"/>
          </w:tcPr>
          <w:p w14:paraId="7E40DD57" w14:textId="709AEF98" w:rsidR="00D233EB" w:rsidRPr="006B285A" w:rsidRDefault="00D233EB" w:rsidP="00C77931">
            <w:pPr>
              <w:pStyle w:val="QWords"/>
              <w:ind w:left="0"/>
            </w:pPr>
            <w:proofErr w:type="spellStart"/>
            <w:r w:rsidRPr="006B285A">
              <w:t>mean</w:t>
            </w:r>
            <w:proofErr w:type="spellEnd"/>
            <w:r w:rsidRPr="006B285A">
              <w:t>(x)</w:t>
            </w:r>
          </w:p>
        </w:tc>
        <w:tc>
          <w:tcPr>
            <w:tcW w:w="6374" w:type="dxa"/>
          </w:tcPr>
          <w:p w14:paraId="19785AFA" w14:textId="77777777" w:rsidR="00D233EB" w:rsidRPr="006B285A" w:rsidRDefault="00D233EB" w:rsidP="00C77931">
            <w:pPr>
              <w:pStyle w:val="QWords"/>
              <w:ind w:left="0"/>
            </w:pPr>
          </w:p>
        </w:tc>
      </w:tr>
      <w:tr w:rsidR="006B285A" w:rsidRPr="006B285A" w14:paraId="10FA3E22" w14:textId="77777777" w:rsidTr="00E54436">
        <w:tc>
          <w:tcPr>
            <w:tcW w:w="2268" w:type="dxa"/>
          </w:tcPr>
          <w:p w14:paraId="4E7D39E4" w14:textId="30F36325" w:rsidR="006B285A" w:rsidRPr="006B285A" w:rsidRDefault="006B285A" w:rsidP="00C77931">
            <w:pPr>
              <w:pStyle w:val="QWords"/>
              <w:ind w:left="0"/>
            </w:pPr>
            <w:proofErr w:type="spellStart"/>
            <w:r w:rsidRPr="006B285A">
              <w:t>var</w:t>
            </w:r>
            <w:proofErr w:type="spellEnd"/>
            <w:r w:rsidRPr="006B285A">
              <w:t>(x)</w:t>
            </w:r>
          </w:p>
        </w:tc>
        <w:tc>
          <w:tcPr>
            <w:tcW w:w="6374" w:type="dxa"/>
          </w:tcPr>
          <w:p w14:paraId="3522BEB0" w14:textId="77777777" w:rsidR="006B285A" w:rsidRPr="006B285A" w:rsidRDefault="006B285A" w:rsidP="00C77931">
            <w:pPr>
              <w:pStyle w:val="QWords"/>
              <w:ind w:left="0"/>
            </w:pPr>
          </w:p>
        </w:tc>
      </w:tr>
      <w:tr w:rsidR="006B285A" w:rsidRPr="006B285A" w14:paraId="495A0E1A" w14:textId="77777777" w:rsidTr="00E54436">
        <w:tc>
          <w:tcPr>
            <w:tcW w:w="2268" w:type="dxa"/>
          </w:tcPr>
          <w:p w14:paraId="6B2E49CF" w14:textId="77777777" w:rsidR="006B285A" w:rsidRPr="006B285A" w:rsidRDefault="006B285A" w:rsidP="00C77931">
            <w:pPr>
              <w:pStyle w:val="QWords"/>
              <w:ind w:left="0"/>
            </w:pPr>
            <w:proofErr w:type="spellStart"/>
            <w:r w:rsidRPr="006B285A">
              <w:t>sd</w:t>
            </w:r>
            <w:proofErr w:type="spellEnd"/>
            <w:r w:rsidRPr="006B285A">
              <w:t>(x)</w:t>
            </w:r>
          </w:p>
        </w:tc>
        <w:tc>
          <w:tcPr>
            <w:tcW w:w="6374" w:type="dxa"/>
          </w:tcPr>
          <w:p w14:paraId="69D27186" w14:textId="77777777" w:rsidR="006B285A" w:rsidRPr="006B285A" w:rsidRDefault="006B285A" w:rsidP="00C77931">
            <w:pPr>
              <w:pStyle w:val="QWords"/>
              <w:ind w:left="0"/>
            </w:pPr>
          </w:p>
        </w:tc>
      </w:tr>
      <w:tr w:rsidR="006B285A" w:rsidRPr="006B285A" w14:paraId="4DFBBF7C" w14:textId="77777777" w:rsidTr="005C1D62">
        <w:tc>
          <w:tcPr>
            <w:tcW w:w="8642" w:type="dxa"/>
            <w:gridSpan w:val="2"/>
          </w:tcPr>
          <w:p w14:paraId="719DCE2E" w14:textId="3EEE9D21" w:rsidR="006B285A" w:rsidRPr="006B285A" w:rsidRDefault="006B285A" w:rsidP="00C77931">
            <w:pPr>
              <w:pStyle w:val="QWords"/>
              <w:ind w:left="0"/>
            </w:pPr>
            <w:r w:rsidRPr="006B285A">
              <w:t xml:space="preserve"> </w:t>
            </w:r>
          </w:p>
        </w:tc>
      </w:tr>
      <w:tr w:rsidR="006B285A" w:rsidRPr="006B285A" w14:paraId="562BCE8A" w14:textId="77777777" w:rsidTr="00E54436">
        <w:tc>
          <w:tcPr>
            <w:tcW w:w="2268" w:type="dxa"/>
          </w:tcPr>
          <w:p w14:paraId="4DEDCCCA" w14:textId="410193F5" w:rsidR="006B285A" w:rsidRPr="006B285A" w:rsidRDefault="00D233EB" w:rsidP="00C77931">
            <w:pPr>
              <w:pStyle w:val="QWords"/>
              <w:ind w:left="0"/>
            </w:pPr>
            <w:r>
              <w:t xml:space="preserve">x %% 5 </w:t>
            </w:r>
          </w:p>
        </w:tc>
        <w:tc>
          <w:tcPr>
            <w:tcW w:w="6374" w:type="dxa"/>
          </w:tcPr>
          <w:p w14:paraId="36D64BEF" w14:textId="77777777" w:rsidR="006B285A" w:rsidRPr="006B285A" w:rsidRDefault="006B285A" w:rsidP="00C77931">
            <w:pPr>
              <w:pStyle w:val="QWords"/>
              <w:ind w:left="0"/>
            </w:pPr>
          </w:p>
        </w:tc>
      </w:tr>
      <w:tr w:rsidR="00D233EB" w:rsidRPr="006B285A" w14:paraId="38CA3285" w14:textId="77777777" w:rsidTr="00E54436">
        <w:tc>
          <w:tcPr>
            <w:tcW w:w="2268" w:type="dxa"/>
          </w:tcPr>
          <w:p w14:paraId="699F5F3E" w14:textId="610B0116" w:rsidR="00D233EB" w:rsidRPr="006B285A" w:rsidRDefault="00D233EB" w:rsidP="00D233EB">
            <w:pPr>
              <w:pStyle w:val="QWords"/>
              <w:ind w:left="0"/>
            </w:pPr>
            <w:r w:rsidRPr="006B285A">
              <w:t>x %% 5 - 3</w:t>
            </w:r>
          </w:p>
        </w:tc>
        <w:tc>
          <w:tcPr>
            <w:tcW w:w="6374" w:type="dxa"/>
          </w:tcPr>
          <w:p w14:paraId="2215C8EF" w14:textId="77777777" w:rsidR="00D233EB" w:rsidRPr="006B285A" w:rsidRDefault="00D233EB" w:rsidP="00D233EB">
            <w:pPr>
              <w:pStyle w:val="QWords"/>
              <w:ind w:left="0"/>
            </w:pPr>
          </w:p>
        </w:tc>
      </w:tr>
      <w:tr w:rsidR="00D233EB" w:rsidRPr="006B285A" w14:paraId="5A4A2A46" w14:textId="77777777" w:rsidTr="00E54436">
        <w:tc>
          <w:tcPr>
            <w:tcW w:w="2268" w:type="dxa"/>
          </w:tcPr>
          <w:p w14:paraId="27A8A4F6" w14:textId="6894D201" w:rsidR="00D233EB" w:rsidRPr="006B285A" w:rsidRDefault="00D233EB" w:rsidP="00C77931">
            <w:pPr>
              <w:pStyle w:val="QWords"/>
              <w:ind w:left="0"/>
            </w:pPr>
            <w:r w:rsidRPr="006B285A">
              <w:t>x + c(1,2)</w:t>
            </w:r>
          </w:p>
        </w:tc>
        <w:tc>
          <w:tcPr>
            <w:tcW w:w="6374" w:type="dxa"/>
          </w:tcPr>
          <w:p w14:paraId="0BCD33D5" w14:textId="77777777" w:rsidR="00D233EB" w:rsidRPr="006B285A" w:rsidRDefault="00D233EB" w:rsidP="00C77931">
            <w:pPr>
              <w:pStyle w:val="QWords"/>
              <w:ind w:left="0"/>
            </w:pPr>
          </w:p>
        </w:tc>
      </w:tr>
      <w:tr w:rsidR="00D233EB" w:rsidRPr="006B285A" w14:paraId="13F9454D" w14:textId="77777777" w:rsidTr="00E54436">
        <w:tc>
          <w:tcPr>
            <w:tcW w:w="2268" w:type="dxa"/>
          </w:tcPr>
          <w:p w14:paraId="2100B85A" w14:textId="0EB06232" w:rsidR="00D233EB" w:rsidRPr="006B285A" w:rsidRDefault="00D233EB" w:rsidP="00D233EB">
            <w:pPr>
              <w:pStyle w:val="QWords"/>
              <w:ind w:left="0"/>
            </w:pPr>
            <w:r w:rsidRPr="006B285A">
              <w:t xml:space="preserve">x + </w:t>
            </w:r>
            <w:r>
              <w:t>1:8</w:t>
            </w:r>
          </w:p>
        </w:tc>
        <w:tc>
          <w:tcPr>
            <w:tcW w:w="6374" w:type="dxa"/>
          </w:tcPr>
          <w:p w14:paraId="33AD21DF" w14:textId="77777777" w:rsidR="00D233EB" w:rsidRPr="006B285A" w:rsidRDefault="00D233EB" w:rsidP="00C77931">
            <w:pPr>
              <w:pStyle w:val="QWords"/>
              <w:ind w:left="0"/>
            </w:pPr>
          </w:p>
        </w:tc>
      </w:tr>
      <w:tr w:rsidR="00F46AAD" w:rsidRPr="006B285A" w14:paraId="19EBBAE4" w14:textId="77777777" w:rsidTr="00E54436">
        <w:tc>
          <w:tcPr>
            <w:tcW w:w="2268" w:type="dxa"/>
          </w:tcPr>
          <w:p w14:paraId="39E631C0" w14:textId="0F78B1DA" w:rsidR="00F46AAD" w:rsidRPr="006B285A" w:rsidRDefault="00F46AAD" w:rsidP="00D233EB">
            <w:pPr>
              <w:pStyle w:val="QWords"/>
              <w:ind w:left="0"/>
            </w:pPr>
            <w:r>
              <w:t>8:4</w:t>
            </w:r>
          </w:p>
        </w:tc>
        <w:tc>
          <w:tcPr>
            <w:tcW w:w="6374" w:type="dxa"/>
          </w:tcPr>
          <w:p w14:paraId="4F0F52E3" w14:textId="77777777" w:rsidR="00F46AAD" w:rsidRPr="006B285A" w:rsidRDefault="00F46AAD" w:rsidP="00C77931">
            <w:pPr>
              <w:pStyle w:val="QWords"/>
              <w:ind w:left="0"/>
            </w:pPr>
          </w:p>
        </w:tc>
      </w:tr>
      <w:tr w:rsidR="00F46AAD" w:rsidRPr="006B285A" w14:paraId="248F75FC" w14:textId="77777777" w:rsidTr="00E54436">
        <w:tc>
          <w:tcPr>
            <w:tcW w:w="2268" w:type="dxa"/>
          </w:tcPr>
          <w:p w14:paraId="7CA40B05" w14:textId="57E3A90F" w:rsidR="00F46AAD" w:rsidRPr="006B285A" w:rsidRDefault="00F46AAD" w:rsidP="00D233EB">
            <w:pPr>
              <w:pStyle w:val="QWords"/>
              <w:ind w:left="0"/>
            </w:pPr>
            <w:r>
              <w:t>3.</w:t>
            </w:r>
            <w:r w:rsidR="00586605">
              <w:t>8 :</w:t>
            </w:r>
            <w:r w:rsidR="0031260F">
              <w:t xml:space="preserve"> </w:t>
            </w:r>
            <w:r w:rsidR="00586605">
              <w:t>7.2</w:t>
            </w:r>
          </w:p>
        </w:tc>
        <w:tc>
          <w:tcPr>
            <w:tcW w:w="6374" w:type="dxa"/>
          </w:tcPr>
          <w:p w14:paraId="3C47AB9D" w14:textId="77777777" w:rsidR="00F46AAD" w:rsidRPr="006B285A" w:rsidRDefault="00F46AAD" w:rsidP="00C77931">
            <w:pPr>
              <w:pStyle w:val="QWords"/>
              <w:ind w:left="0"/>
            </w:pPr>
          </w:p>
        </w:tc>
      </w:tr>
      <w:tr w:rsidR="00F46AAD" w:rsidRPr="006B285A" w14:paraId="1C45B730" w14:textId="77777777" w:rsidTr="00E54436">
        <w:tc>
          <w:tcPr>
            <w:tcW w:w="2268" w:type="dxa"/>
          </w:tcPr>
          <w:p w14:paraId="3D74BBAA" w14:textId="426F793B" w:rsidR="00F46AAD" w:rsidRPr="006B285A" w:rsidRDefault="00586605" w:rsidP="00D233EB">
            <w:pPr>
              <w:pStyle w:val="QWords"/>
              <w:ind w:left="0"/>
            </w:pPr>
            <w:r>
              <w:t>7.2 : 3.8</w:t>
            </w:r>
          </w:p>
        </w:tc>
        <w:tc>
          <w:tcPr>
            <w:tcW w:w="6374" w:type="dxa"/>
          </w:tcPr>
          <w:p w14:paraId="425043CC" w14:textId="77777777" w:rsidR="00F46AAD" w:rsidRPr="006B285A" w:rsidRDefault="00F46AAD" w:rsidP="00C77931">
            <w:pPr>
              <w:pStyle w:val="QWords"/>
              <w:ind w:left="0"/>
            </w:pPr>
          </w:p>
        </w:tc>
      </w:tr>
      <w:tr w:rsidR="00F46AAD" w:rsidRPr="006B285A" w14:paraId="175D2EC0" w14:textId="77777777" w:rsidTr="00E54436">
        <w:tc>
          <w:tcPr>
            <w:tcW w:w="2268" w:type="dxa"/>
          </w:tcPr>
          <w:p w14:paraId="7982067F" w14:textId="31AE87A9" w:rsidR="00F46AAD" w:rsidRPr="006B285A" w:rsidRDefault="00586605" w:rsidP="00586605">
            <w:pPr>
              <w:pStyle w:val="QWords"/>
              <w:ind w:left="0"/>
            </w:pPr>
            <w:proofErr w:type="spellStart"/>
            <w:r>
              <w:t>rep</w:t>
            </w:r>
            <w:proofErr w:type="spellEnd"/>
            <w:r>
              <w:t>(x</w:t>
            </w:r>
            <w:r w:rsidRPr="00586605">
              <w:t>,3)</w:t>
            </w:r>
          </w:p>
        </w:tc>
        <w:tc>
          <w:tcPr>
            <w:tcW w:w="6374" w:type="dxa"/>
          </w:tcPr>
          <w:p w14:paraId="0C403C7D" w14:textId="77777777" w:rsidR="00F46AAD" w:rsidRPr="006B285A" w:rsidRDefault="00F46AAD" w:rsidP="00C77931">
            <w:pPr>
              <w:pStyle w:val="QWords"/>
              <w:ind w:left="0"/>
            </w:pPr>
          </w:p>
        </w:tc>
      </w:tr>
    </w:tbl>
    <w:p w14:paraId="6A85C03D" w14:textId="2456EE4C" w:rsidR="00563696" w:rsidRDefault="00563696" w:rsidP="00D233EB"/>
    <w:p w14:paraId="76CFFE2D" w14:textId="692B4C3D" w:rsidR="00D233EB" w:rsidRDefault="00563696" w:rsidP="00563696">
      <w:pPr>
        <w:spacing w:after="0"/>
      </w:pPr>
      <w:r>
        <w:br w:type="page"/>
      </w:r>
    </w:p>
    <w:tbl>
      <w:tblPr>
        <w:tblStyle w:val="Tabellenraster"/>
        <w:tblW w:w="0" w:type="auto"/>
        <w:tblInd w:w="562" w:type="dxa"/>
        <w:tblBorders>
          <w:top w:val="single" w:sz="4" w:space="0" w:color="1F4E79" w:themeColor="accent1" w:themeShade="80"/>
          <w:left w:val="single" w:sz="4" w:space="0" w:color="1F4E79" w:themeColor="accent1" w:themeShade="80"/>
          <w:bottom w:val="single" w:sz="4" w:space="0" w:color="1F4E79" w:themeColor="accent1" w:themeShade="80"/>
          <w:right w:val="single" w:sz="4" w:space="0" w:color="1F4E79" w:themeColor="accent1" w:themeShade="80"/>
          <w:insideH w:val="single" w:sz="4" w:space="0" w:color="1F4E79" w:themeColor="accent1" w:themeShade="80"/>
          <w:insideV w:val="single" w:sz="4" w:space="0" w:color="1F4E79" w:themeColor="accent1" w:themeShade="80"/>
        </w:tblBorders>
        <w:tblLook w:val="04A0" w:firstRow="1" w:lastRow="0" w:firstColumn="1" w:lastColumn="0" w:noHBand="0" w:noVBand="1"/>
      </w:tblPr>
      <w:tblGrid>
        <w:gridCol w:w="2835"/>
        <w:gridCol w:w="5807"/>
      </w:tblGrid>
      <w:tr w:rsidR="00F46AAD" w:rsidRPr="006B285A" w14:paraId="5320FC87" w14:textId="77777777" w:rsidTr="005C1D62">
        <w:tc>
          <w:tcPr>
            <w:tcW w:w="8642" w:type="dxa"/>
            <w:gridSpan w:val="2"/>
          </w:tcPr>
          <w:p w14:paraId="48006B4B" w14:textId="0E97AE12" w:rsidR="00F46AAD" w:rsidRPr="00586605" w:rsidRDefault="00F46AAD" w:rsidP="00F46AAD">
            <w:pPr>
              <w:pStyle w:val="QWord"/>
              <w:rPr>
                <w:b/>
              </w:rPr>
            </w:pPr>
            <w:r w:rsidRPr="00586605">
              <w:rPr>
                <w:b/>
              </w:rPr>
              <w:lastRenderedPageBreak/>
              <w:t>x &lt;- c(2,3,5,2); x[6] &lt;- 10</w:t>
            </w:r>
          </w:p>
        </w:tc>
      </w:tr>
      <w:tr w:rsidR="00F46AAD" w:rsidRPr="006B285A" w14:paraId="2DD82B78" w14:textId="77777777" w:rsidTr="00E54436">
        <w:tc>
          <w:tcPr>
            <w:tcW w:w="2835" w:type="dxa"/>
          </w:tcPr>
          <w:p w14:paraId="3384B08B" w14:textId="75D25B1F" w:rsidR="00F46AAD" w:rsidRPr="00F46AAD" w:rsidRDefault="00F46AAD" w:rsidP="00F46AAD">
            <w:pPr>
              <w:pStyle w:val="QWord"/>
            </w:pPr>
            <w:r w:rsidRPr="00F46AAD">
              <w:t>x</w:t>
            </w:r>
          </w:p>
        </w:tc>
        <w:tc>
          <w:tcPr>
            <w:tcW w:w="5807" w:type="dxa"/>
          </w:tcPr>
          <w:p w14:paraId="047594C0" w14:textId="77777777" w:rsidR="00F46AAD" w:rsidRPr="006B285A" w:rsidRDefault="00F46AAD" w:rsidP="00C77931">
            <w:pPr>
              <w:pStyle w:val="QWords"/>
              <w:ind w:left="0"/>
            </w:pPr>
          </w:p>
        </w:tc>
      </w:tr>
      <w:tr w:rsidR="00F46AAD" w:rsidRPr="006B285A" w14:paraId="4C637DAD" w14:textId="77777777" w:rsidTr="00E54436">
        <w:tc>
          <w:tcPr>
            <w:tcW w:w="2835" w:type="dxa"/>
          </w:tcPr>
          <w:p w14:paraId="59086A64" w14:textId="3A12A190" w:rsidR="00F46AAD" w:rsidRPr="00F46AAD" w:rsidRDefault="00F46AAD" w:rsidP="00F46AAD">
            <w:pPr>
              <w:pStyle w:val="QWord"/>
            </w:pPr>
            <w:proofErr w:type="spellStart"/>
            <w:r w:rsidRPr="00F46AAD">
              <w:t>sum</w:t>
            </w:r>
            <w:proofErr w:type="spellEnd"/>
            <w:r w:rsidRPr="00F46AAD">
              <w:t>(x)</w:t>
            </w:r>
          </w:p>
        </w:tc>
        <w:tc>
          <w:tcPr>
            <w:tcW w:w="5807" w:type="dxa"/>
          </w:tcPr>
          <w:p w14:paraId="32E66954" w14:textId="77777777" w:rsidR="00F46AAD" w:rsidRPr="006B285A" w:rsidRDefault="00F46AAD" w:rsidP="00C77931">
            <w:pPr>
              <w:pStyle w:val="QWords"/>
              <w:ind w:left="0"/>
            </w:pPr>
          </w:p>
        </w:tc>
      </w:tr>
      <w:tr w:rsidR="00F46AAD" w:rsidRPr="006B285A" w14:paraId="6C9C3E4D" w14:textId="77777777" w:rsidTr="00E54436">
        <w:tc>
          <w:tcPr>
            <w:tcW w:w="2835" w:type="dxa"/>
          </w:tcPr>
          <w:p w14:paraId="1FD93E9A" w14:textId="7E7FA115" w:rsidR="00F46AAD" w:rsidRPr="00F46AAD" w:rsidRDefault="00F46AAD" w:rsidP="00F46AAD">
            <w:pPr>
              <w:pStyle w:val="QWord"/>
            </w:pPr>
            <w:proofErr w:type="spellStart"/>
            <w:r w:rsidRPr="00F46AAD">
              <w:t>sum</w:t>
            </w:r>
            <w:proofErr w:type="spellEnd"/>
            <w:r w:rsidRPr="00F46AAD">
              <w:t>(x, na.rm = TRUE)</w:t>
            </w:r>
          </w:p>
        </w:tc>
        <w:tc>
          <w:tcPr>
            <w:tcW w:w="5807" w:type="dxa"/>
          </w:tcPr>
          <w:p w14:paraId="6C434ADF" w14:textId="77777777" w:rsidR="00F46AAD" w:rsidRPr="006B285A" w:rsidRDefault="00F46AAD" w:rsidP="00C77931">
            <w:pPr>
              <w:pStyle w:val="QWords"/>
              <w:ind w:left="0"/>
            </w:pPr>
          </w:p>
        </w:tc>
      </w:tr>
      <w:tr w:rsidR="00F46AAD" w:rsidRPr="006B285A" w14:paraId="60F9E27C" w14:textId="77777777" w:rsidTr="00E54436">
        <w:tc>
          <w:tcPr>
            <w:tcW w:w="2835" w:type="dxa"/>
          </w:tcPr>
          <w:p w14:paraId="39933D32" w14:textId="166849AE" w:rsidR="00F46AAD" w:rsidRPr="00F46AAD" w:rsidRDefault="00F46AAD" w:rsidP="00F46AAD">
            <w:pPr>
              <w:pStyle w:val="QWord"/>
            </w:pPr>
            <w:proofErr w:type="spellStart"/>
            <w:r w:rsidRPr="00F46AAD">
              <w:t>mean</w:t>
            </w:r>
            <w:proofErr w:type="spellEnd"/>
            <w:r w:rsidRPr="00F46AAD">
              <w:t>(x)</w:t>
            </w:r>
          </w:p>
        </w:tc>
        <w:tc>
          <w:tcPr>
            <w:tcW w:w="5807" w:type="dxa"/>
          </w:tcPr>
          <w:p w14:paraId="609F7935" w14:textId="77777777" w:rsidR="00F46AAD" w:rsidRPr="006B285A" w:rsidRDefault="00F46AAD" w:rsidP="00F46AAD">
            <w:pPr>
              <w:pStyle w:val="QWords"/>
              <w:ind w:left="0"/>
            </w:pPr>
          </w:p>
        </w:tc>
      </w:tr>
      <w:tr w:rsidR="00F46AAD" w:rsidRPr="006B285A" w14:paraId="48D8E2AE" w14:textId="77777777" w:rsidTr="00E54436">
        <w:tc>
          <w:tcPr>
            <w:tcW w:w="2835" w:type="dxa"/>
          </w:tcPr>
          <w:p w14:paraId="31D87F90" w14:textId="39DF4F70" w:rsidR="00F46AAD" w:rsidRPr="00F46AAD" w:rsidRDefault="00F46AAD" w:rsidP="00F46AAD">
            <w:pPr>
              <w:pStyle w:val="QWord"/>
            </w:pPr>
            <w:proofErr w:type="spellStart"/>
            <w:r w:rsidRPr="00F46AAD">
              <w:t>mean</w:t>
            </w:r>
            <w:proofErr w:type="spellEnd"/>
            <w:r w:rsidRPr="00F46AAD">
              <w:t>(p, na.rm = TRUE)</w:t>
            </w:r>
          </w:p>
        </w:tc>
        <w:tc>
          <w:tcPr>
            <w:tcW w:w="5807" w:type="dxa"/>
          </w:tcPr>
          <w:p w14:paraId="59A277C0" w14:textId="77777777" w:rsidR="00F46AAD" w:rsidRPr="006B285A" w:rsidRDefault="00F46AAD" w:rsidP="00F46AAD">
            <w:pPr>
              <w:pStyle w:val="QWords"/>
              <w:ind w:left="0"/>
            </w:pPr>
          </w:p>
        </w:tc>
      </w:tr>
    </w:tbl>
    <w:p w14:paraId="413B1A18" w14:textId="77777777" w:rsidR="00BE6791" w:rsidRDefault="00BE6791" w:rsidP="00BE6791">
      <w:pPr>
        <w:pStyle w:val="Text"/>
        <w:ind w:left="720"/>
      </w:pPr>
    </w:p>
    <w:p w14:paraId="7CCDFD40" w14:textId="164DC995" w:rsidR="00586605" w:rsidRDefault="0090234F" w:rsidP="00F91FA4">
      <w:pPr>
        <w:pStyle w:val="Text"/>
        <w:numPr>
          <w:ilvl w:val="0"/>
          <w:numId w:val="42"/>
        </w:numPr>
      </w:pPr>
      <w:r>
        <w:t>Gegeben ist:</w:t>
      </w:r>
    </w:p>
    <w:p w14:paraId="2DD4D0F8" w14:textId="03E89506" w:rsidR="00586605" w:rsidRDefault="0090234F" w:rsidP="00B61CB5">
      <w:pPr>
        <w:pStyle w:val="QWords"/>
        <w:ind w:left="720"/>
      </w:pPr>
      <w:r>
        <w:t xml:space="preserve">x &lt;- </w:t>
      </w:r>
      <w:proofErr w:type="gramStart"/>
      <w:r>
        <w:t>c(</w:t>
      </w:r>
      <w:proofErr w:type="gramEnd"/>
      <w:r>
        <w:t>5</w:t>
      </w:r>
      <w:r w:rsidR="00586605">
        <w:t>,3,5,7)</w:t>
      </w:r>
    </w:p>
    <w:p w14:paraId="2E647850" w14:textId="1365DAF0" w:rsidR="00586605" w:rsidRDefault="00586605" w:rsidP="00B61CB5">
      <w:pPr>
        <w:pStyle w:val="QWords"/>
        <w:ind w:left="720"/>
      </w:pPr>
      <w:r>
        <w:t>y &lt;- c(2,</w:t>
      </w:r>
      <w:proofErr w:type="gramStart"/>
      <w:r>
        <w:t>3,c</w:t>
      </w:r>
      <w:proofErr w:type="gramEnd"/>
      <w:r>
        <w:t xml:space="preserve">(1,2),7) </w:t>
      </w:r>
    </w:p>
    <w:p w14:paraId="43BB6DDE" w14:textId="4E1860D0" w:rsidR="00586605" w:rsidRDefault="00586605" w:rsidP="00B61CB5">
      <w:pPr>
        <w:pStyle w:val="QWords"/>
        <w:ind w:left="720"/>
      </w:pPr>
      <w:r>
        <w:t>z &lt;- c(</w:t>
      </w:r>
      <w:proofErr w:type="gramStart"/>
      <w:r>
        <w:t>x,y</w:t>
      </w:r>
      <w:proofErr w:type="gramEnd"/>
      <w:r>
        <w:t>,17)</w:t>
      </w:r>
    </w:p>
    <w:p w14:paraId="65489722" w14:textId="098E1688" w:rsidR="00586605" w:rsidRDefault="00586605" w:rsidP="00B61CB5">
      <w:pPr>
        <w:pStyle w:val="QWords"/>
        <w:ind w:left="720"/>
      </w:pPr>
      <w:r>
        <w:t>z &lt;- c(</w:t>
      </w:r>
      <w:proofErr w:type="spellStart"/>
      <w:proofErr w:type="gramStart"/>
      <w:r>
        <w:t>z,z</w:t>
      </w:r>
      <w:proofErr w:type="spellEnd"/>
      <w:proofErr w:type="gramEnd"/>
      <w:r>
        <w:t>)</w:t>
      </w:r>
    </w:p>
    <w:p w14:paraId="46213B03" w14:textId="00BC6740" w:rsidR="001376B7" w:rsidRPr="00B61CB5" w:rsidRDefault="0090234F" w:rsidP="00B61CB5">
      <w:pPr>
        <w:pStyle w:val="StdEinzug"/>
      </w:pPr>
      <w:r w:rsidRPr="00B61CB5">
        <w:t xml:space="preserve">Was wird ausgegeben und wieso? </w:t>
      </w:r>
    </w:p>
    <w:tbl>
      <w:tblPr>
        <w:tblStyle w:val="Tabellenraster"/>
        <w:tblW w:w="0" w:type="auto"/>
        <w:tblInd w:w="562" w:type="dxa"/>
        <w:tblBorders>
          <w:top w:val="single" w:sz="4" w:space="0" w:color="1F4E79" w:themeColor="accent1" w:themeShade="80"/>
          <w:left w:val="single" w:sz="4" w:space="0" w:color="1F4E79" w:themeColor="accent1" w:themeShade="80"/>
          <w:bottom w:val="single" w:sz="4" w:space="0" w:color="1F4E79" w:themeColor="accent1" w:themeShade="80"/>
          <w:right w:val="single" w:sz="4" w:space="0" w:color="1F4E79" w:themeColor="accent1" w:themeShade="80"/>
          <w:insideH w:val="single" w:sz="4" w:space="0" w:color="1F4E79" w:themeColor="accent1" w:themeShade="80"/>
          <w:insideV w:val="single" w:sz="4" w:space="0" w:color="1F4E79" w:themeColor="accent1" w:themeShade="80"/>
        </w:tblBorders>
        <w:tblLook w:val="04A0" w:firstRow="1" w:lastRow="0" w:firstColumn="1" w:lastColumn="0" w:noHBand="0" w:noVBand="1"/>
      </w:tblPr>
      <w:tblGrid>
        <w:gridCol w:w="1701"/>
        <w:gridCol w:w="6941"/>
      </w:tblGrid>
      <w:tr w:rsidR="00586605" w:rsidRPr="006B285A" w14:paraId="41084943" w14:textId="77777777" w:rsidTr="005C1D62">
        <w:tc>
          <w:tcPr>
            <w:tcW w:w="1701" w:type="dxa"/>
          </w:tcPr>
          <w:p w14:paraId="50824D72" w14:textId="77777777" w:rsidR="00586605" w:rsidRPr="00F46AAD" w:rsidRDefault="00586605" w:rsidP="00C77931">
            <w:pPr>
              <w:pStyle w:val="QWord"/>
            </w:pPr>
            <w:r w:rsidRPr="00F46AAD">
              <w:t>x</w:t>
            </w:r>
          </w:p>
        </w:tc>
        <w:tc>
          <w:tcPr>
            <w:tcW w:w="6941" w:type="dxa"/>
          </w:tcPr>
          <w:p w14:paraId="31E1DDD7" w14:textId="77777777" w:rsidR="00586605" w:rsidRPr="006B285A" w:rsidRDefault="00586605" w:rsidP="00C77931">
            <w:pPr>
              <w:pStyle w:val="QWords"/>
              <w:ind w:left="0"/>
            </w:pPr>
          </w:p>
        </w:tc>
      </w:tr>
      <w:tr w:rsidR="00586605" w:rsidRPr="006B285A" w14:paraId="6580228C" w14:textId="77777777" w:rsidTr="005C1D62">
        <w:tc>
          <w:tcPr>
            <w:tcW w:w="1701" w:type="dxa"/>
          </w:tcPr>
          <w:p w14:paraId="75EF661B" w14:textId="6CFB2E33" w:rsidR="00586605" w:rsidRPr="00F46AAD" w:rsidRDefault="0090234F" w:rsidP="00C77931">
            <w:pPr>
              <w:pStyle w:val="QWord"/>
            </w:pPr>
            <w:r>
              <w:t>y</w:t>
            </w:r>
          </w:p>
        </w:tc>
        <w:tc>
          <w:tcPr>
            <w:tcW w:w="6941" w:type="dxa"/>
          </w:tcPr>
          <w:p w14:paraId="7C2D00AF" w14:textId="77777777" w:rsidR="00586605" w:rsidRPr="006B285A" w:rsidRDefault="00586605" w:rsidP="00C77931">
            <w:pPr>
              <w:pStyle w:val="QWords"/>
              <w:ind w:left="0"/>
            </w:pPr>
          </w:p>
        </w:tc>
      </w:tr>
      <w:tr w:rsidR="00586605" w:rsidRPr="006B285A" w14:paraId="61B41F85" w14:textId="77777777" w:rsidTr="005C1D62">
        <w:tc>
          <w:tcPr>
            <w:tcW w:w="1701" w:type="dxa"/>
          </w:tcPr>
          <w:p w14:paraId="7FBA4121" w14:textId="17677CE5" w:rsidR="00586605" w:rsidRPr="00F46AAD" w:rsidRDefault="0090234F" w:rsidP="00C77931">
            <w:pPr>
              <w:pStyle w:val="QWord"/>
            </w:pPr>
            <w:proofErr w:type="spellStart"/>
            <w:r>
              <w:t>length</w:t>
            </w:r>
            <w:proofErr w:type="spellEnd"/>
            <w:r>
              <w:t>(z)</w:t>
            </w:r>
          </w:p>
        </w:tc>
        <w:tc>
          <w:tcPr>
            <w:tcW w:w="6941" w:type="dxa"/>
          </w:tcPr>
          <w:p w14:paraId="27617AE3" w14:textId="77777777" w:rsidR="00586605" w:rsidRPr="006B285A" w:rsidRDefault="00586605" w:rsidP="00C77931">
            <w:pPr>
              <w:pStyle w:val="QWords"/>
              <w:ind w:left="0"/>
            </w:pPr>
          </w:p>
        </w:tc>
      </w:tr>
    </w:tbl>
    <w:p w14:paraId="2B737DF0" w14:textId="24609E88" w:rsidR="00586605" w:rsidRDefault="00586605" w:rsidP="008A63C4">
      <w:pPr>
        <w:pStyle w:val="Aufzhl"/>
        <w:numPr>
          <w:ilvl w:val="0"/>
          <w:numId w:val="0"/>
        </w:numPr>
        <w:ind w:left="720" w:hanging="360"/>
      </w:pPr>
    </w:p>
    <w:p w14:paraId="29AE7D6E" w14:textId="4F50A0A9" w:rsidR="00F91FA4" w:rsidRDefault="005D4E5B" w:rsidP="005D4E5B">
      <w:pPr>
        <w:pStyle w:val="Text"/>
        <w:numPr>
          <w:ilvl w:val="0"/>
          <w:numId w:val="42"/>
        </w:numPr>
      </w:pPr>
      <w:r>
        <w:t>Vervollständigen Sie die folgenden beiden Tabellen, die eine kurze Zusammenfassung kennengelernter R-Funktionen geben.</w:t>
      </w:r>
    </w:p>
    <w:p w14:paraId="41171CAF" w14:textId="0B67A98A" w:rsidR="00F91FA4" w:rsidRPr="00531764" w:rsidRDefault="005D4E5B" w:rsidP="005D4E5B">
      <w:pPr>
        <w:pStyle w:val="emphH1"/>
        <w:spacing w:after="0"/>
        <w:ind w:left="284" w:right="862" w:firstLine="284"/>
      </w:pPr>
      <w:r>
        <w:t>Ele</w:t>
      </w:r>
      <w:r w:rsidR="00F91FA4" w:rsidRPr="00531764">
        <w:t>mentare Funktionen</w:t>
      </w:r>
    </w:p>
    <w:tbl>
      <w:tblPr>
        <w:tblStyle w:val="Tabellenraster"/>
        <w:tblW w:w="0" w:type="auto"/>
        <w:tblInd w:w="562" w:type="dxa"/>
        <w:tblBorders>
          <w:top w:val="single" w:sz="4" w:space="0" w:color="1F4E79" w:themeColor="accent1" w:themeShade="80"/>
          <w:left w:val="single" w:sz="4" w:space="0" w:color="1F4E79" w:themeColor="accent1" w:themeShade="80"/>
          <w:bottom w:val="single" w:sz="4" w:space="0" w:color="1F4E79" w:themeColor="accent1" w:themeShade="80"/>
          <w:right w:val="single" w:sz="4" w:space="0" w:color="1F4E79" w:themeColor="accent1" w:themeShade="80"/>
          <w:insideH w:val="single" w:sz="4" w:space="0" w:color="1F4E79" w:themeColor="accent1" w:themeShade="80"/>
          <w:insideV w:val="single" w:sz="4" w:space="0" w:color="1F4E79" w:themeColor="accent1" w:themeShade="80"/>
        </w:tblBorders>
        <w:tblLook w:val="06A0" w:firstRow="1" w:lastRow="0" w:firstColumn="1" w:lastColumn="0" w:noHBand="1" w:noVBand="1"/>
      </w:tblPr>
      <w:tblGrid>
        <w:gridCol w:w="1560"/>
        <w:gridCol w:w="7082"/>
      </w:tblGrid>
      <w:tr w:rsidR="00F91FA4" w:rsidRPr="0072104E" w14:paraId="16445484" w14:textId="77777777" w:rsidTr="00E54436">
        <w:tc>
          <w:tcPr>
            <w:tcW w:w="1560" w:type="dxa"/>
          </w:tcPr>
          <w:p w14:paraId="2EB42B42" w14:textId="77777777" w:rsidR="00F91FA4" w:rsidRPr="0072104E" w:rsidRDefault="00F91FA4" w:rsidP="00C77931">
            <w:pPr>
              <w:pStyle w:val="QWord"/>
              <w:rPr>
                <w:sz w:val="18"/>
                <w:szCs w:val="18"/>
              </w:rPr>
            </w:pPr>
            <w:proofErr w:type="spellStart"/>
            <w:r w:rsidRPr="0072104E">
              <w:rPr>
                <w:sz w:val="18"/>
                <w:szCs w:val="18"/>
              </w:rPr>
              <w:t>abs</w:t>
            </w:r>
            <w:proofErr w:type="spellEnd"/>
            <w:r w:rsidRPr="0072104E">
              <w:rPr>
                <w:sz w:val="18"/>
                <w:szCs w:val="18"/>
              </w:rPr>
              <w:t>(x)</w:t>
            </w:r>
          </w:p>
        </w:tc>
        <w:tc>
          <w:tcPr>
            <w:tcW w:w="7082" w:type="dxa"/>
          </w:tcPr>
          <w:p w14:paraId="50EC59F8" w14:textId="46ADDCF6" w:rsidR="00F91FA4" w:rsidRPr="0072104E" w:rsidRDefault="00F91FA4" w:rsidP="00C77931">
            <w:pPr>
              <w:pStyle w:val="KeinLeerraum"/>
              <w:rPr>
                <w:rStyle w:val="QWordZchn"/>
                <w:sz w:val="18"/>
                <w:szCs w:val="18"/>
              </w:rPr>
            </w:pPr>
          </w:p>
        </w:tc>
      </w:tr>
      <w:tr w:rsidR="00F91FA4" w:rsidRPr="0072104E" w14:paraId="6964344D" w14:textId="77777777" w:rsidTr="00E54436">
        <w:tc>
          <w:tcPr>
            <w:tcW w:w="1560" w:type="dxa"/>
          </w:tcPr>
          <w:p w14:paraId="566B0220" w14:textId="77777777" w:rsidR="00F91FA4" w:rsidRPr="0072104E" w:rsidRDefault="00F91FA4" w:rsidP="00C77931">
            <w:pPr>
              <w:pStyle w:val="QWord"/>
              <w:rPr>
                <w:sz w:val="18"/>
                <w:szCs w:val="18"/>
              </w:rPr>
            </w:pPr>
            <w:proofErr w:type="spellStart"/>
            <w:r w:rsidRPr="0072104E">
              <w:rPr>
                <w:sz w:val="18"/>
                <w:szCs w:val="18"/>
              </w:rPr>
              <w:t>choose</w:t>
            </w:r>
            <w:proofErr w:type="spellEnd"/>
            <w:r w:rsidRPr="0072104E">
              <w:rPr>
                <w:sz w:val="18"/>
                <w:szCs w:val="18"/>
              </w:rPr>
              <w:t>(</w:t>
            </w:r>
            <w:proofErr w:type="spellStart"/>
            <w:r w:rsidRPr="0072104E">
              <w:rPr>
                <w:sz w:val="18"/>
                <w:szCs w:val="18"/>
              </w:rPr>
              <w:t>n,k</w:t>
            </w:r>
            <w:proofErr w:type="spellEnd"/>
            <w:r w:rsidRPr="0072104E">
              <w:rPr>
                <w:sz w:val="18"/>
                <w:szCs w:val="18"/>
              </w:rPr>
              <w:t xml:space="preserve">) </w:t>
            </w:r>
          </w:p>
        </w:tc>
        <w:tc>
          <w:tcPr>
            <w:tcW w:w="7082" w:type="dxa"/>
          </w:tcPr>
          <w:p w14:paraId="623D6BFA" w14:textId="170292E0" w:rsidR="00F91FA4" w:rsidRPr="0072104E" w:rsidRDefault="00F91FA4" w:rsidP="00C77931">
            <w:pPr>
              <w:pStyle w:val="KeinLeerraum"/>
              <w:rPr>
                <w:sz w:val="18"/>
                <w:szCs w:val="18"/>
              </w:rPr>
            </w:pPr>
          </w:p>
        </w:tc>
      </w:tr>
      <w:tr w:rsidR="00F91FA4" w:rsidRPr="0072104E" w14:paraId="2B249E79" w14:textId="77777777" w:rsidTr="00E54436">
        <w:tc>
          <w:tcPr>
            <w:tcW w:w="1560" w:type="dxa"/>
          </w:tcPr>
          <w:p w14:paraId="4437700C" w14:textId="77777777" w:rsidR="00F91FA4" w:rsidRPr="0072104E" w:rsidRDefault="00F91FA4" w:rsidP="00C77931">
            <w:pPr>
              <w:pStyle w:val="QWord"/>
              <w:rPr>
                <w:sz w:val="18"/>
                <w:szCs w:val="18"/>
              </w:rPr>
            </w:pPr>
            <w:proofErr w:type="spellStart"/>
            <w:r w:rsidRPr="0072104E">
              <w:rPr>
                <w:sz w:val="18"/>
                <w:szCs w:val="18"/>
              </w:rPr>
              <w:t>factorial</w:t>
            </w:r>
            <w:proofErr w:type="spellEnd"/>
            <w:r w:rsidRPr="0072104E">
              <w:rPr>
                <w:sz w:val="18"/>
                <w:szCs w:val="18"/>
              </w:rPr>
              <w:t xml:space="preserve">(n) </w:t>
            </w:r>
          </w:p>
        </w:tc>
        <w:tc>
          <w:tcPr>
            <w:tcW w:w="7082" w:type="dxa"/>
          </w:tcPr>
          <w:p w14:paraId="1DD262CA" w14:textId="58C9561E" w:rsidR="00F91FA4" w:rsidRPr="0072104E" w:rsidRDefault="00F91FA4" w:rsidP="00C77931">
            <w:pPr>
              <w:pStyle w:val="KeinLeerraum"/>
              <w:rPr>
                <w:sz w:val="18"/>
                <w:szCs w:val="18"/>
              </w:rPr>
            </w:pPr>
          </w:p>
        </w:tc>
      </w:tr>
      <w:tr w:rsidR="00F91FA4" w:rsidRPr="0072104E" w14:paraId="1B288954" w14:textId="77777777" w:rsidTr="00E54436">
        <w:tc>
          <w:tcPr>
            <w:tcW w:w="1560" w:type="dxa"/>
          </w:tcPr>
          <w:p w14:paraId="36E05F8D" w14:textId="77777777" w:rsidR="00F91FA4" w:rsidRPr="0072104E" w:rsidRDefault="00F91FA4" w:rsidP="00C77931">
            <w:pPr>
              <w:pStyle w:val="QWord"/>
              <w:rPr>
                <w:sz w:val="18"/>
                <w:szCs w:val="18"/>
              </w:rPr>
            </w:pPr>
          </w:p>
        </w:tc>
        <w:tc>
          <w:tcPr>
            <w:tcW w:w="7082" w:type="dxa"/>
          </w:tcPr>
          <w:p w14:paraId="58BE64A9" w14:textId="77777777" w:rsidR="00F91FA4" w:rsidRPr="0072104E" w:rsidRDefault="00F91FA4" w:rsidP="00C77931">
            <w:pPr>
              <w:pStyle w:val="KeinLeerraum"/>
              <w:rPr>
                <w:sz w:val="18"/>
                <w:szCs w:val="18"/>
              </w:rPr>
            </w:pPr>
          </w:p>
        </w:tc>
      </w:tr>
      <w:tr w:rsidR="00F91FA4" w:rsidRPr="0072104E" w14:paraId="3B9477BF" w14:textId="77777777" w:rsidTr="00E54436">
        <w:tc>
          <w:tcPr>
            <w:tcW w:w="1560" w:type="dxa"/>
          </w:tcPr>
          <w:p w14:paraId="7D291E80" w14:textId="77777777" w:rsidR="00F91FA4" w:rsidRPr="0072104E" w:rsidRDefault="00F91FA4" w:rsidP="00C77931">
            <w:pPr>
              <w:pStyle w:val="QWord"/>
              <w:rPr>
                <w:sz w:val="18"/>
                <w:szCs w:val="18"/>
              </w:rPr>
            </w:pPr>
            <w:r w:rsidRPr="0072104E">
              <w:rPr>
                <w:sz w:val="18"/>
                <w:szCs w:val="18"/>
              </w:rPr>
              <w:t xml:space="preserve">log(x) </w:t>
            </w:r>
          </w:p>
        </w:tc>
        <w:tc>
          <w:tcPr>
            <w:tcW w:w="7082" w:type="dxa"/>
          </w:tcPr>
          <w:p w14:paraId="2D83FD2D" w14:textId="77777777" w:rsidR="00F91FA4" w:rsidRPr="0072104E" w:rsidRDefault="00F91FA4" w:rsidP="00C77931">
            <w:pPr>
              <w:pStyle w:val="KeinLeerraum"/>
              <w:rPr>
                <w:sz w:val="18"/>
                <w:szCs w:val="18"/>
              </w:rPr>
            </w:pPr>
            <w:r w:rsidRPr="0072104E">
              <w:rPr>
                <w:sz w:val="18"/>
                <w:szCs w:val="18"/>
              </w:rPr>
              <w:t xml:space="preserve">natürlicher Logarithmus von </w:t>
            </w:r>
            <w:r w:rsidRPr="0072104E">
              <w:rPr>
                <w:rStyle w:val="QWordZchn"/>
                <w:sz w:val="18"/>
                <w:szCs w:val="18"/>
              </w:rPr>
              <w:t>x</w:t>
            </w:r>
          </w:p>
        </w:tc>
      </w:tr>
      <w:tr w:rsidR="00F91FA4" w:rsidRPr="0072104E" w14:paraId="2001C7FE" w14:textId="77777777" w:rsidTr="00E54436">
        <w:tc>
          <w:tcPr>
            <w:tcW w:w="1560" w:type="dxa"/>
          </w:tcPr>
          <w:p w14:paraId="49C2B067" w14:textId="77777777" w:rsidR="00F91FA4" w:rsidRPr="0072104E" w:rsidRDefault="00F91FA4" w:rsidP="00C77931">
            <w:pPr>
              <w:pStyle w:val="QWord"/>
              <w:rPr>
                <w:sz w:val="18"/>
                <w:szCs w:val="18"/>
              </w:rPr>
            </w:pPr>
            <w:r w:rsidRPr="0072104E">
              <w:rPr>
                <w:sz w:val="18"/>
                <w:szCs w:val="18"/>
              </w:rPr>
              <w:t xml:space="preserve">log10(x) </w:t>
            </w:r>
          </w:p>
        </w:tc>
        <w:tc>
          <w:tcPr>
            <w:tcW w:w="7082" w:type="dxa"/>
          </w:tcPr>
          <w:p w14:paraId="4CF64D56" w14:textId="77777777" w:rsidR="00F91FA4" w:rsidRPr="0072104E" w:rsidRDefault="00F91FA4" w:rsidP="00C77931">
            <w:pPr>
              <w:pStyle w:val="KeinLeerraum"/>
              <w:rPr>
                <w:sz w:val="18"/>
                <w:szCs w:val="18"/>
              </w:rPr>
            </w:pPr>
            <w:r w:rsidRPr="0072104E">
              <w:rPr>
                <w:sz w:val="18"/>
                <w:szCs w:val="18"/>
              </w:rPr>
              <w:t xml:space="preserve">Logarithmus von </w:t>
            </w:r>
            <w:r w:rsidRPr="0072104E">
              <w:rPr>
                <w:rStyle w:val="QWordZchn"/>
                <w:sz w:val="18"/>
                <w:szCs w:val="18"/>
              </w:rPr>
              <w:t>x</w:t>
            </w:r>
            <w:r w:rsidRPr="0072104E">
              <w:rPr>
                <w:sz w:val="18"/>
                <w:szCs w:val="18"/>
              </w:rPr>
              <w:t xml:space="preserve"> zur Basis 10</w:t>
            </w:r>
          </w:p>
        </w:tc>
      </w:tr>
      <w:tr w:rsidR="00F91FA4" w:rsidRPr="0072104E" w14:paraId="70041278" w14:textId="77777777" w:rsidTr="00E54436">
        <w:tc>
          <w:tcPr>
            <w:tcW w:w="1560" w:type="dxa"/>
          </w:tcPr>
          <w:p w14:paraId="7F621663" w14:textId="77777777" w:rsidR="00F91FA4" w:rsidRPr="0072104E" w:rsidRDefault="00F91FA4" w:rsidP="00C77931">
            <w:pPr>
              <w:pStyle w:val="QWord"/>
              <w:rPr>
                <w:sz w:val="18"/>
                <w:szCs w:val="18"/>
              </w:rPr>
            </w:pPr>
            <w:proofErr w:type="spellStart"/>
            <w:r w:rsidRPr="0072104E">
              <w:rPr>
                <w:sz w:val="18"/>
                <w:szCs w:val="18"/>
              </w:rPr>
              <w:t>exp</w:t>
            </w:r>
            <w:proofErr w:type="spellEnd"/>
            <w:r w:rsidRPr="0072104E">
              <w:rPr>
                <w:sz w:val="18"/>
                <w:szCs w:val="18"/>
              </w:rPr>
              <w:t xml:space="preserve">(x) </w:t>
            </w:r>
          </w:p>
        </w:tc>
        <w:tc>
          <w:tcPr>
            <w:tcW w:w="7082" w:type="dxa"/>
          </w:tcPr>
          <w:p w14:paraId="7101E03A" w14:textId="77777777" w:rsidR="00F91FA4" w:rsidRPr="0072104E" w:rsidRDefault="00F91FA4" w:rsidP="00C77931">
            <w:pPr>
              <w:pStyle w:val="KeinLeerraum"/>
              <w:rPr>
                <w:sz w:val="18"/>
                <w:szCs w:val="18"/>
              </w:rPr>
            </w:pPr>
            <w:r w:rsidRPr="0072104E">
              <w:rPr>
                <w:sz w:val="18"/>
                <w:szCs w:val="18"/>
              </w:rPr>
              <w:t xml:space="preserve">Exponentialfunktion angewandt auf </w:t>
            </w:r>
            <w:r w:rsidRPr="0072104E">
              <w:rPr>
                <w:rStyle w:val="QWordZchn"/>
                <w:sz w:val="18"/>
                <w:szCs w:val="18"/>
              </w:rPr>
              <w:t>x</w:t>
            </w:r>
          </w:p>
        </w:tc>
      </w:tr>
      <w:tr w:rsidR="00F91FA4" w:rsidRPr="0072104E" w14:paraId="5B808EF9" w14:textId="77777777" w:rsidTr="00E54436">
        <w:tc>
          <w:tcPr>
            <w:tcW w:w="1560" w:type="dxa"/>
          </w:tcPr>
          <w:p w14:paraId="67457A1B" w14:textId="77777777" w:rsidR="00F91FA4" w:rsidRPr="0072104E" w:rsidRDefault="00F91FA4" w:rsidP="00C77931">
            <w:pPr>
              <w:pStyle w:val="QWord"/>
              <w:rPr>
                <w:sz w:val="18"/>
                <w:szCs w:val="18"/>
              </w:rPr>
            </w:pPr>
            <w:r w:rsidRPr="0072104E">
              <w:rPr>
                <w:sz w:val="18"/>
                <w:szCs w:val="18"/>
              </w:rPr>
              <w:t xml:space="preserve">sin(x) </w:t>
            </w:r>
          </w:p>
        </w:tc>
        <w:tc>
          <w:tcPr>
            <w:tcW w:w="7082" w:type="dxa"/>
          </w:tcPr>
          <w:p w14:paraId="6F6A4907" w14:textId="77777777" w:rsidR="00F91FA4" w:rsidRPr="0072104E" w:rsidRDefault="00F91FA4" w:rsidP="00C77931">
            <w:pPr>
              <w:pStyle w:val="KeinLeerraum"/>
              <w:rPr>
                <w:sz w:val="18"/>
                <w:szCs w:val="18"/>
              </w:rPr>
            </w:pPr>
            <w:r w:rsidRPr="0072104E">
              <w:rPr>
                <w:sz w:val="18"/>
                <w:szCs w:val="18"/>
              </w:rPr>
              <w:t xml:space="preserve">Sinus von </w:t>
            </w:r>
            <w:r w:rsidRPr="0072104E">
              <w:rPr>
                <w:rStyle w:val="QWordZchn"/>
                <w:sz w:val="18"/>
                <w:szCs w:val="18"/>
              </w:rPr>
              <w:t>x</w:t>
            </w:r>
          </w:p>
        </w:tc>
      </w:tr>
      <w:tr w:rsidR="00F91FA4" w:rsidRPr="0072104E" w14:paraId="087F88C3" w14:textId="77777777" w:rsidTr="00E54436">
        <w:tc>
          <w:tcPr>
            <w:tcW w:w="1560" w:type="dxa"/>
          </w:tcPr>
          <w:p w14:paraId="6DF9C2FE" w14:textId="77777777" w:rsidR="00F91FA4" w:rsidRPr="0072104E" w:rsidRDefault="00F91FA4" w:rsidP="00C77931">
            <w:pPr>
              <w:pStyle w:val="QWord"/>
              <w:rPr>
                <w:sz w:val="18"/>
                <w:szCs w:val="18"/>
              </w:rPr>
            </w:pPr>
            <w:r w:rsidRPr="0072104E">
              <w:rPr>
                <w:sz w:val="18"/>
                <w:szCs w:val="18"/>
              </w:rPr>
              <w:t xml:space="preserve">cos(x) </w:t>
            </w:r>
          </w:p>
        </w:tc>
        <w:tc>
          <w:tcPr>
            <w:tcW w:w="7082" w:type="dxa"/>
          </w:tcPr>
          <w:p w14:paraId="21BA70A1" w14:textId="77777777" w:rsidR="00F91FA4" w:rsidRPr="0072104E" w:rsidRDefault="00F91FA4" w:rsidP="00C77931">
            <w:pPr>
              <w:pStyle w:val="KeinLeerraum"/>
              <w:rPr>
                <w:sz w:val="18"/>
                <w:szCs w:val="18"/>
              </w:rPr>
            </w:pPr>
            <w:r w:rsidRPr="0072104E">
              <w:rPr>
                <w:sz w:val="18"/>
                <w:szCs w:val="18"/>
              </w:rPr>
              <w:t xml:space="preserve">Kosinus von </w:t>
            </w:r>
            <w:r w:rsidRPr="0072104E">
              <w:rPr>
                <w:rStyle w:val="QWordZchn"/>
                <w:sz w:val="18"/>
                <w:szCs w:val="18"/>
              </w:rPr>
              <w:t>x</w:t>
            </w:r>
          </w:p>
        </w:tc>
      </w:tr>
      <w:tr w:rsidR="00F91FA4" w:rsidRPr="0072104E" w14:paraId="4B6CD467" w14:textId="77777777" w:rsidTr="00E54436">
        <w:tc>
          <w:tcPr>
            <w:tcW w:w="1560" w:type="dxa"/>
          </w:tcPr>
          <w:p w14:paraId="1FAE6421" w14:textId="77777777" w:rsidR="00F91FA4" w:rsidRPr="0072104E" w:rsidRDefault="00F91FA4" w:rsidP="00C77931">
            <w:pPr>
              <w:pStyle w:val="QWord"/>
              <w:rPr>
                <w:sz w:val="18"/>
                <w:szCs w:val="18"/>
              </w:rPr>
            </w:pPr>
            <w:r w:rsidRPr="0072104E">
              <w:rPr>
                <w:sz w:val="18"/>
                <w:szCs w:val="18"/>
              </w:rPr>
              <w:t xml:space="preserve">tan(x) </w:t>
            </w:r>
          </w:p>
        </w:tc>
        <w:tc>
          <w:tcPr>
            <w:tcW w:w="7082" w:type="dxa"/>
          </w:tcPr>
          <w:p w14:paraId="0043FDD0" w14:textId="77777777" w:rsidR="00F91FA4" w:rsidRPr="0072104E" w:rsidRDefault="00F91FA4" w:rsidP="00C77931">
            <w:pPr>
              <w:pStyle w:val="KeinLeerraum"/>
              <w:rPr>
                <w:sz w:val="18"/>
                <w:szCs w:val="18"/>
              </w:rPr>
            </w:pPr>
            <w:r w:rsidRPr="0072104E">
              <w:rPr>
                <w:sz w:val="18"/>
                <w:szCs w:val="18"/>
              </w:rPr>
              <w:t xml:space="preserve">Tangens von </w:t>
            </w:r>
            <w:r w:rsidRPr="0072104E">
              <w:rPr>
                <w:rStyle w:val="QWordZchn"/>
                <w:sz w:val="18"/>
                <w:szCs w:val="18"/>
              </w:rPr>
              <w:t>x</w:t>
            </w:r>
          </w:p>
        </w:tc>
      </w:tr>
      <w:tr w:rsidR="00F91FA4" w:rsidRPr="0072104E" w14:paraId="462A8C6C" w14:textId="77777777" w:rsidTr="00E54436">
        <w:tc>
          <w:tcPr>
            <w:tcW w:w="1560" w:type="dxa"/>
          </w:tcPr>
          <w:p w14:paraId="291D43F8" w14:textId="77777777" w:rsidR="00F91FA4" w:rsidRPr="0072104E" w:rsidRDefault="00F91FA4" w:rsidP="00C77931">
            <w:pPr>
              <w:pStyle w:val="QWord"/>
              <w:rPr>
                <w:sz w:val="18"/>
                <w:szCs w:val="18"/>
              </w:rPr>
            </w:pPr>
            <w:proofErr w:type="spellStart"/>
            <w:r w:rsidRPr="0072104E">
              <w:rPr>
                <w:sz w:val="18"/>
                <w:szCs w:val="18"/>
              </w:rPr>
              <w:t>asin</w:t>
            </w:r>
            <w:proofErr w:type="spellEnd"/>
            <w:r w:rsidRPr="0072104E">
              <w:rPr>
                <w:sz w:val="18"/>
                <w:szCs w:val="18"/>
              </w:rPr>
              <w:t xml:space="preserve">(x) </w:t>
            </w:r>
          </w:p>
        </w:tc>
        <w:tc>
          <w:tcPr>
            <w:tcW w:w="7082" w:type="dxa"/>
          </w:tcPr>
          <w:p w14:paraId="62C54D12" w14:textId="77777777" w:rsidR="00F91FA4" w:rsidRPr="0072104E" w:rsidRDefault="00F91FA4" w:rsidP="00C77931">
            <w:pPr>
              <w:pStyle w:val="KeinLeerraum"/>
              <w:rPr>
                <w:sz w:val="18"/>
                <w:szCs w:val="18"/>
              </w:rPr>
            </w:pPr>
            <w:r w:rsidRPr="0072104E">
              <w:rPr>
                <w:sz w:val="18"/>
                <w:szCs w:val="18"/>
              </w:rPr>
              <w:t xml:space="preserve">Arkussinus von </w:t>
            </w:r>
            <w:r w:rsidRPr="0072104E">
              <w:rPr>
                <w:rStyle w:val="QWordZchn"/>
                <w:sz w:val="18"/>
                <w:szCs w:val="18"/>
              </w:rPr>
              <w:t>x</w:t>
            </w:r>
          </w:p>
        </w:tc>
      </w:tr>
      <w:tr w:rsidR="00F91FA4" w:rsidRPr="0072104E" w14:paraId="1E2E118F" w14:textId="77777777" w:rsidTr="00E54436">
        <w:tc>
          <w:tcPr>
            <w:tcW w:w="1560" w:type="dxa"/>
          </w:tcPr>
          <w:p w14:paraId="6959DFC0" w14:textId="77777777" w:rsidR="00F91FA4" w:rsidRPr="0072104E" w:rsidRDefault="00F91FA4" w:rsidP="00C77931">
            <w:pPr>
              <w:pStyle w:val="QWord"/>
              <w:rPr>
                <w:sz w:val="18"/>
                <w:szCs w:val="18"/>
              </w:rPr>
            </w:pPr>
            <w:proofErr w:type="spellStart"/>
            <w:r w:rsidRPr="0072104E">
              <w:rPr>
                <w:sz w:val="18"/>
                <w:szCs w:val="18"/>
              </w:rPr>
              <w:t>acos</w:t>
            </w:r>
            <w:proofErr w:type="spellEnd"/>
            <w:r w:rsidRPr="0072104E">
              <w:rPr>
                <w:sz w:val="18"/>
                <w:szCs w:val="18"/>
              </w:rPr>
              <w:t xml:space="preserve">(x) </w:t>
            </w:r>
          </w:p>
        </w:tc>
        <w:tc>
          <w:tcPr>
            <w:tcW w:w="7082" w:type="dxa"/>
          </w:tcPr>
          <w:p w14:paraId="37E9C4C2" w14:textId="77777777" w:rsidR="00F91FA4" w:rsidRPr="0072104E" w:rsidRDefault="00F91FA4" w:rsidP="00C77931">
            <w:pPr>
              <w:pStyle w:val="KeinLeerraum"/>
              <w:rPr>
                <w:sz w:val="18"/>
                <w:szCs w:val="18"/>
              </w:rPr>
            </w:pPr>
            <w:r w:rsidRPr="0072104E">
              <w:rPr>
                <w:sz w:val="18"/>
                <w:szCs w:val="18"/>
              </w:rPr>
              <w:t xml:space="preserve">Arkuskosinus von </w:t>
            </w:r>
            <w:r w:rsidRPr="0072104E">
              <w:rPr>
                <w:rStyle w:val="QWordZchn"/>
                <w:sz w:val="18"/>
                <w:szCs w:val="18"/>
              </w:rPr>
              <w:t>x</w:t>
            </w:r>
          </w:p>
        </w:tc>
      </w:tr>
      <w:tr w:rsidR="00F91FA4" w:rsidRPr="0072104E" w14:paraId="5B5C6D3C" w14:textId="77777777" w:rsidTr="00E54436">
        <w:tc>
          <w:tcPr>
            <w:tcW w:w="1560" w:type="dxa"/>
          </w:tcPr>
          <w:p w14:paraId="68644E93" w14:textId="77777777" w:rsidR="00F91FA4" w:rsidRPr="0072104E" w:rsidRDefault="00F91FA4" w:rsidP="00C77931">
            <w:pPr>
              <w:pStyle w:val="QWord"/>
              <w:rPr>
                <w:sz w:val="18"/>
                <w:szCs w:val="18"/>
              </w:rPr>
            </w:pPr>
            <w:proofErr w:type="spellStart"/>
            <w:r w:rsidRPr="0072104E">
              <w:rPr>
                <w:sz w:val="18"/>
                <w:szCs w:val="18"/>
              </w:rPr>
              <w:t>atan</w:t>
            </w:r>
            <w:proofErr w:type="spellEnd"/>
            <w:r w:rsidRPr="0072104E">
              <w:rPr>
                <w:sz w:val="18"/>
                <w:szCs w:val="18"/>
              </w:rPr>
              <w:t xml:space="preserve">(x) </w:t>
            </w:r>
          </w:p>
        </w:tc>
        <w:tc>
          <w:tcPr>
            <w:tcW w:w="7082" w:type="dxa"/>
          </w:tcPr>
          <w:p w14:paraId="6B273D02" w14:textId="77777777" w:rsidR="00F91FA4" w:rsidRPr="0072104E" w:rsidRDefault="00F91FA4" w:rsidP="00C77931">
            <w:pPr>
              <w:pStyle w:val="KeinLeerraum"/>
              <w:rPr>
                <w:sz w:val="18"/>
                <w:szCs w:val="18"/>
              </w:rPr>
            </w:pPr>
            <w:r w:rsidRPr="0072104E">
              <w:rPr>
                <w:sz w:val="18"/>
                <w:szCs w:val="18"/>
              </w:rPr>
              <w:t xml:space="preserve">Arkustangens von </w:t>
            </w:r>
            <w:r w:rsidRPr="0072104E">
              <w:rPr>
                <w:rStyle w:val="QWordZchn"/>
                <w:sz w:val="18"/>
                <w:szCs w:val="18"/>
              </w:rPr>
              <w:t>x</w:t>
            </w:r>
          </w:p>
        </w:tc>
      </w:tr>
    </w:tbl>
    <w:p w14:paraId="25ECEB8A" w14:textId="77777777" w:rsidR="00563696" w:rsidRDefault="00563696" w:rsidP="005D4E5B">
      <w:pPr>
        <w:pStyle w:val="emphH1"/>
        <w:spacing w:after="0"/>
        <w:ind w:left="284" w:right="862" w:firstLine="284"/>
      </w:pPr>
    </w:p>
    <w:p w14:paraId="70F7294A" w14:textId="77777777" w:rsidR="00563696" w:rsidRDefault="00563696">
      <w:pPr>
        <w:spacing w:after="0"/>
        <w:rPr>
          <w:rFonts w:ascii="Calibri Light" w:eastAsia="SimSun" w:hAnsi="Calibri Light"/>
          <w:b/>
          <w:color w:val="002060"/>
          <w:sz w:val="28"/>
          <w:szCs w:val="28"/>
        </w:rPr>
      </w:pPr>
      <w:r>
        <w:br w:type="page"/>
      </w:r>
    </w:p>
    <w:p w14:paraId="716E1179" w14:textId="0D14C5DB" w:rsidR="00F91FA4" w:rsidRDefault="00F91FA4" w:rsidP="005D4E5B">
      <w:pPr>
        <w:pStyle w:val="emphH1"/>
        <w:spacing w:after="0"/>
        <w:ind w:left="284" w:right="862" w:firstLine="284"/>
      </w:pPr>
      <w:r>
        <w:lastRenderedPageBreak/>
        <w:t>Funktionen für Vektoren x</w:t>
      </w:r>
    </w:p>
    <w:tbl>
      <w:tblPr>
        <w:tblStyle w:val="Tabellenraster"/>
        <w:tblW w:w="0" w:type="auto"/>
        <w:tblInd w:w="562" w:type="dxa"/>
        <w:tblBorders>
          <w:top w:val="single" w:sz="4" w:space="0" w:color="1F4E79" w:themeColor="accent1" w:themeShade="80"/>
          <w:left w:val="single" w:sz="4" w:space="0" w:color="1F4E79" w:themeColor="accent1" w:themeShade="80"/>
          <w:bottom w:val="single" w:sz="4" w:space="0" w:color="1F4E79" w:themeColor="accent1" w:themeShade="80"/>
          <w:right w:val="single" w:sz="4" w:space="0" w:color="1F4E79" w:themeColor="accent1" w:themeShade="80"/>
          <w:insideH w:val="single" w:sz="4" w:space="0" w:color="1F4E79" w:themeColor="accent1" w:themeShade="80"/>
          <w:insideV w:val="single" w:sz="4" w:space="0" w:color="1F4E79" w:themeColor="accent1" w:themeShade="80"/>
        </w:tblBorders>
        <w:tblLook w:val="04A0" w:firstRow="1" w:lastRow="0" w:firstColumn="1" w:lastColumn="0" w:noHBand="0" w:noVBand="1"/>
      </w:tblPr>
      <w:tblGrid>
        <w:gridCol w:w="1560"/>
        <w:gridCol w:w="5955"/>
      </w:tblGrid>
      <w:tr w:rsidR="00F91FA4" w:rsidRPr="0072104E" w14:paraId="71310134" w14:textId="77777777" w:rsidTr="00E54436">
        <w:tc>
          <w:tcPr>
            <w:tcW w:w="1560" w:type="dxa"/>
          </w:tcPr>
          <w:p w14:paraId="26A1506F" w14:textId="77777777" w:rsidR="00F91FA4" w:rsidRPr="0072104E" w:rsidRDefault="00F91FA4" w:rsidP="00C77931">
            <w:pPr>
              <w:pStyle w:val="QWord"/>
              <w:rPr>
                <w:sz w:val="18"/>
                <w:szCs w:val="18"/>
              </w:rPr>
            </w:pPr>
            <w:proofErr w:type="spellStart"/>
            <w:r w:rsidRPr="0072104E">
              <w:rPr>
                <w:sz w:val="18"/>
                <w:szCs w:val="18"/>
              </w:rPr>
              <w:t>sort</w:t>
            </w:r>
            <w:proofErr w:type="spellEnd"/>
            <w:r w:rsidRPr="0072104E">
              <w:rPr>
                <w:sz w:val="18"/>
                <w:szCs w:val="18"/>
              </w:rPr>
              <w:t xml:space="preserve">(x) </w:t>
            </w:r>
          </w:p>
        </w:tc>
        <w:tc>
          <w:tcPr>
            <w:tcW w:w="5955" w:type="dxa"/>
          </w:tcPr>
          <w:p w14:paraId="1597875F" w14:textId="4AAA85E1" w:rsidR="00F91FA4" w:rsidRPr="0072104E" w:rsidRDefault="00F91FA4" w:rsidP="00C77931">
            <w:pPr>
              <w:pStyle w:val="KeinLeerraum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91FA4" w:rsidRPr="0072104E" w14:paraId="1C7FAB3F" w14:textId="77777777" w:rsidTr="00E54436">
        <w:tc>
          <w:tcPr>
            <w:tcW w:w="1560" w:type="dxa"/>
          </w:tcPr>
          <w:p w14:paraId="000822DA" w14:textId="77777777" w:rsidR="00F91FA4" w:rsidRPr="0072104E" w:rsidRDefault="00F91FA4" w:rsidP="00C77931">
            <w:pPr>
              <w:pStyle w:val="QWord"/>
              <w:rPr>
                <w:sz w:val="18"/>
                <w:szCs w:val="18"/>
              </w:rPr>
            </w:pPr>
            <w:proofErr w:type="spellStart"/>
            <w:r w:rsidRPr="0072104E">
              <w:rPr>
                <w:sz w:val="18"/>
                <w:szCs w:val="18"/>
              </w:rPr>
              <w:t>length</w:t>
            </w:r>
            <w:proofErr w:type="spellEnd"/>
            <w:r w:rsidRPr="0072104E">
              <w:rPr>
                <w:sz w:val="18"/>
                <w:szCs w:val="18"/>
              </w:rPr>
              <w:t xml:space="preserve">(x) </w:t>
            </w:r>
          </w:p>
        </w:tc>
        <w:tc>
          <w:tcPr>
            <w:tcW w:w="5955" w:type="dxa"/>
          </w:tcPr>
          <w:p w14:paraId="532DBB84" w14:textId="64FD4848" w:rsidR="00F91FA4" w:rsidRPr="0072104E" w:rsidRDefault="00F91FA4" w:rsidP="00C77931">
            <w:pPr>
              <w:pStyle w:val="KeinLeerraum"/>
              <w:rPr>
                <w:sz w:val="18"/>
                <w:szCs w:val="18"/>
              </w:rPr>
            </w:pPr>
            <w:r w:rsidRPr="0072104E">
              <w:rPr>
                <w:sz w:val="18"/>
                <w:szCs w:val="18"/>
              </w:rPr>
              <w:t xml:space="preserve">Anzahl der Elemente </w:t>
            </w:r>
            <w:r w:rsidR="005D4E5B">
              <w:rPr>
                <w:sz w:val="18"/>
                <w:szCs w:val="18"/>
              </w:rPr>
              <w:t xml:space="preserve">von </w:t>
            </w:r>
            <w:r w:rsidRPr="0072104E">
              <w:rPr>
                <w:rStyle w:val="QWordZchn"/>
                <w:sz w:val="18"/>
                <w:szCs w:val="18"/>
              </w:rPr>
              <w:t>x</w:t>
            </w:r>
          </w:p>
        </w:tc>
      </w:tr>
      <w:tr w:rsidR="00F91FA4" w:rsidRPr="0072104E" w14:paraId="5B64873E" w14:textId="77777777" w:rsidTr="00E54436">
        <w:tc>
          <w:tcPr>
            <w:tcW w:w="1560" w:type="dxa"/>
          </w:tcPr>
          <w:p w14:paraId="68D94D67" w14:textId="5066BC28" w:rsidR="00F91FA4" w:rsidRPr="0072104E" w:rsidRDefault="00107AD6" w:rsidP="00C77931">
            <w:pPr>
              <w:pStyle w:val="QWord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any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x,</w:t>
            </w:r>
            <w:r w:rsidR="00F91FA4" w:rsidRPr="0072104E">
              <w:rPr>
                <w:sz w:val="18"/>
                <w:szCs w:val="18"/>
              </w:rPr>
              <w:t>cond</w:t>
            </w:r>
            <w:proofErr w:type="spellEnd"/>
            <w:r w:rsidR="00F91FA4" w:rsidRPr="0072104E">
              <w:rPr>
                <w:sz w:val="18"/>
                <w:szCs w:val="18"/>
              </w:rPr>
              <w:t xml:space="preserve">) </w:t>
            </w:r>
          </w:p>
        </w:tc>
        <w:tc>
          <w:tcPr>
            <w:tcW w:w="5955" w:type="dxa"/>
          </w:tcPr>
          <w:p w14:paraId="737B4720" w14:textId="77777777" w:rsidR="00F91FA4" w:rsidRPr="0072104E" w:rsidRDefault="00F91FA4" w:rsidP="00C77931">
            <w:pPr>
              <w:pStyle w:val="KeinLeerraum"/>
              <w:rPr>
                <w:sz w:val="18"/>
                <w:szCs w:val="18"/>
              </w:rPr>
            </w:pPr>
            <w:r w:rsidRPr="0072104E">
              <w:rPr>
                <w:sz w:val="18"/>
                <w:szCs w:val="18"/>
              </w:rPr>
              <w:t xml:space="preserve">TRUE, falls mindestens ein Element von </w:t>
            </w:r>
            <w:r w:rsidRPr="0072104E">
              <w:rPr>
                <w:rStyle w:val="QWordZchn"/>
                <w:sz w:val="18"/>
                <w:szCs w:val="18"/>
              </w:rPr>
              <w:t>x</w:t>
            </w:r>
            <w:r w:rsidRPr="0072104E">
              <w:rPr>
                <w:sz w:val="18"/>
                <w:szCs w:val="18"/>
              </w:rPr>
              <w:t xml:space="preserve"> die übergebene Bedingung </w:t>
            </w:r>
            <w:proofErr w:type="spellStart"/>
            <w:r w:rsidRPr="0072104E">
              <w:rPr>
                <w:rStyle w:val="QWordZchn"/>
                <w:sz w:val="18"/>
                <w:szCs w:val="18"/>
              </w:rPr>
              <w:t>cond</w:t>
            </w:r>
            <w:proofErr w:type="spellEnd"/>
            <w:r w:rsidRPr="0072104E">
              <w:rPr>
                <w:sz w:val="18"/>
                <w:szCs w:val="18"/>
              </w:rPr>
              <w:t xml:space="preserve">  erfüllt</w:t>
            </w:r>
          </w:p>
        </w:tc>
      </w:tr>
      <w:tr w:rsidR="00F91FA4" w:rsidRPr="0072104E" w14:paraId="35FB0D75" w14:textId="77777777" w:rsidTr="00E54436">
        <w:tc>
          <w:tcPr>
            <w:tcW w:w="1560" w:type="dxa"/>
          </w:tcPr>
          <w:p w14:paraId="3AA52FAA" w14:textId="77777777" w:rsidR="00F91FA4" w:rsidRPr="0072104E" w:rsidRDefault="00F91FA4" w:rsidP="00C77931">
            <w:pPr>
              <w:pStyle w:val="QWord"/>
              <w:rPr>
                <w:sz w:val="18"/>
                <w:szCs w:val="18"/>
              </w:rPr>
            </w:pPr>
            <w:r w:rsidRPr="0072104E">
              <w:rPr>
                <w:sz w:val="18"/>
                <w:szCs w:val="18"/>
              </w:rPr>
              <w:t>all(</w:t>
            </w:r>
            <w:proofErr w:type="spellStart"/>
            <w:r w:rsidRPr="0072104E">
              <w:rPr>
                <w:sz w:val="18"/>
                <w:szCs w:val="18"/>
              </w:rPr>
              <w:t>x,cond</w:t>
            </w:r>
            <w:proofErr w:type="spellEnd"/>
            <w:r w:rsidRPr="0072104E">
              <w:rPr>
                <w:sz w:val="18"/>
                <w:szCs w:val="18"/>
              </w:rPr>
              <w:t xml:space="preserve">) </w:t>
            </w:r>
          </w:p>
        </w:tc>
        <w:tc>
          <w:tcPr>
            <w:tcW w:w="5955" w:type="dxa"/>
          </w:tcPr>
          <w:p w14:paraId="6E2253F0" w14:textId="77777777" w:rsidR="00F91FA4" w:rsidRPr="0072104E" w:rsidRDefault="00F91FA4" w:rsidP="00C77931">
            <w:pPr>
              <w:pStyle w:val="KeinLeerraum"/>
              <w:rPr>
                <w:sz w:val="18"/>
                <w:szCs w:val="18"/>
              </w:rPr>
            </w:pPr>
            <w:r w:rsidRPr="0072104E">
              <w:rPr>
                <w:sz w:val="18"/>
                <w:szCs w:val="18"/>
              </w:rPr>
              <w:t xml:space="preserve">TRUE, falls alle Elemente von </w:t>
            </w:r>
            <w:r w:rsidRPr="0072104E">
              <w:rPr>
                <w:rStyle w:val="QWordZchn"/>
                <w:sz w:val="18"/>
                <w:szCs w:val="18"/>
              </w:rPr>
              <w:t>x</w:t>
            </w:r>
            <w:r w:rsidRPr="0072104E">
              <w:rPr>
                <w:sz w:val="18"/>
                <w:szCs w:val="18"/>
              </w:rPr>
              <w:t xml:space="preserve"> die übergebene Bedingung </w:t>
            </w:r>
            <w:proofErr w:type="spellStart"/>
            <w:r w:rsidRPr="0072104E">
              <w:rPr>
                <w:sz w:val="18"/>
                <w:szCs w:val="18"/>
              </w:rPr>
              <w:t>cond</w:t>
            </w:r>
            <w:proofErr w:type="spellEnd"/>
            <w:r w:rsidRPr="0072104E">
              <w:rPr>
                <w:sz w:val="18"/>
                <w:szCs w:val="18"/>
              </w:rPr>
              <w:t xml:space="preserve"> erfüllt</w:t>
            </w:r>
          </w:p>
        </w:tc>
      </w:tr>
      <w:tr w:rsidR="00F91FA4" w:rsidRPr="0072104E" w14:paraId="55268F9E" w14:textId="77777777" w:rsidTr="00E54436">
        <w:tc>
          <w:tcPr>
            <w:tcW w:w="1560" w:type="dxa"/>
          </w:tcPr>
          <w:p w14:paraId="7B40114D" w14:textId="77777777" w:rsidR="00F91FA4" w:rsidRPr="0072104E" w:rsidRDefault="00F91FA4" w:rsidP="00C77931">
            <w:pPr>
              <w:pStyle w:val="QWord"/>
              <w:rPr>
                <w:sz w:val="18"/>
                <w:szCs w:val="18"/>
              </w:rPr>
            </w:pPr>
            <w:r w:rsidRPr="0072104E">
              <w:rPr>
                <w:sz w:val="18"/>
                <w:szCs w:val="18"/>
              </w:rPr>
              <w:t xml:space="preserve">min(x) </w:t>
            </w:r>
          </w:p>
        </w:tc>
        <w:tc>
          <w:tcPr>
            <w:tcW w:w="5955" w:type="dxa"/>
          </w:tcPr>
          <w:p w14:paraId="63E4A1F8" w14:textId="77777777" w:rsidR="00F91FA4" w:rsidRPr="0072104E" w:rsidRDefault="00F91FA4" w:rsidP="00C77931">
            <w:pPr>
              <w:pStyle w:val="KeinLeerraum"/>
              <w:rPr>
                <w:sz w:val="18"/>
                <w:szCs w:val="18"/>
              </w:rPr>
            </w:pPr>
            <w:r w:rsidRPr="0072104E">
              <w:rPr>
                <w:sz w:val="18"/>
                <w:szCs w:val="18"/>
              </w:rPr>
              <w:t xml:space="preserve">Minimum der Elemente von </w:t>
            </w:r>
            <w:r w:rsidRPr="0072104E">
              <w:rPr>
                <w:rStyle w:val="QWordZchn"/>
                <w:sz w:val="18"/>
                <w:szCs w:val="18"/>
              </w:rPr>
              <w:t xml:space="preserve">x </w:t>
            </w:r>
          </w:p>
        </w:tc>
      </w:tr>
      <w:tr w:rsidR="00F91FA4" w:rsidRPr="0072104E" w14:paraId="1412E003" w14:textId="77777777" w:rsidTr="00E54436">
        <w:tc>
          <w:tcPr>
            <w:tcW w:w="1560" w:type="dxa"/>
          </w:tcPr>
          <w:p w14:paraId="43608926" w14:textId="77777777" w:rsidR="00F91FA4" w:rsidRPr="0072104E" w:rsidRDefault="00F91FA4" w:rsidP="00C77931">
            <w:pPr>
              <w:pStyle w:val="QWord"/>
              <w:rPr>
                <w:sz w:val="18"/>
                <w:szCs w:val="18"/>
              </w:rPr>
            </w:pPr>
            <w:proofErr w:type="spellStart"/>
            <w:r w:rsidRPr="0072104E">
              <w:rPr>
                <w:sz w:val="18"/>
                <w:szCs w:val="18"/>
              </w:rPr>
              <w:t>max</w:t>
            </w:r>
            <w:proofErr w:type="spellEnd"/>
            <w:r w:rsidRPr="0072104E">
              <w:rPr>
                <w:sz w:val="18"/>
                <w:szCs w:val="18"/>
              </w:rPr>
              <w:t xml:space="preserve">(x) </w:t>
            </w:r>
          </w:p>
        </w:tc>
        <w:tc>
          <w:tcPr>
            <w:tcW w:w="5955" w:type="dxa"/>
          </w:tcPr>
          <w:p w14:paraId="697A4E18" w14:textId="77777777" w:rsidR="00F91FA4" w:rsidRPr="0072104E" w:rsidRDefault="00F91FA4" w:rsidP="00C77931">
            <w:pPr>
              <w:pStyle w:val="KeinLeerraum"/>
              <w:rPr>
                <w:sz w:val="18"/>
                <w:szCs w:val="18"/>
              </w:rPr>
            </w:pPr>
            <w:r w:rsidRPr="0072104E">
              <w:rPr>
                <w:sz w:val="18"/>
                <w:szCs w:val="18"/>
              </w:rPr>
              <w:t xml:space="preserve">Maximum der Elemente von </w:t>
            </w:r>
            <w:r w:rsidRPr="0072104E">
              <w:rPr>
                <w:rStyle w:val="QWordZchn"/>
                <w:sz w:val="18"/>
                <w:szCs w:val="18"/>
              </w:rPr>
              <w:t>x</w:t>
            </w:r>
          </w:p>
        </w:tc>
      </w:tr>
      <w:tr w:rsidR="00F91FA4" w:rsidRPr="0072104E" w14:paraId="7165EDDB" w14:textId="77777777" w:rsidTr="00E54436">
        <w:tc>
          <w:tcPr>
            <w:tcW w:w="1560" w:type="dxa"/>
          </w:tcPr>
          <w:p w14:paraId="33289F25" w14:textId="77777777" w:rsidR="00F91FA4" w:rsidRPr="0072104E" w:rsidRDefault="00F91FA4" w:rsidP="00C77931">
            <w:pPr>
              <w:pStyle w:val="QWord"/>
              <w:rPr>
                <w:sz w:val="18"/>
                <w:szCs w:val="18"/>
              </w:rPr>
            </w:pPr>
            <w:proofErr w:type="spellStart"/>
            <w:r w:rsidRPr="0072104E">
              <w:rPr>
                <w:sz w:val="18"/>
                <w:szCs w:val="18"/>
              </w:rPr>
              <w:t>range</w:t>
            </w:r>
            <w:proofErr w:type="spellEnd"/>
            <w:r w:rsidRPr="0072104E">
              <w:rPr>
                <w:sz w:val="18"/>
                <w:szCs w:val="18"/>
              </w:rPr>
              <w:t xml:space="preserve">(x) </w:t>
            </w:r>
          </w:p>
        </w:tc>
        <w:tc>
          <w:tcPr>
            <w:tcW w:w="5955" w:type="dxa"/>
          </w:tcPr>
          <w:p w14:paraId="386E0FEE" w14:textId="1106743F" w:rsidR="00F91FA4" w:rsidRPr="0072104E" w:rsidRDefault="00F91FA4" w:rsidP="00C77931">
            <w:pPr>
              <w:pStyle w:val="KeinLeerraum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91FA4" w:rsidRPr="0072104E" w14:paraId="0746BEA2" w14:textId="77777777" w:rsidTr="00E54436">
        <w:tc>
          <w:tcPr>
            <w:tcW w:w="1560" w:type="dxa"/>
          </w:tcPr>
          <w:p w14:paraId="6E62E6F0" w14:textId="77777777" w:rsidR="00F91FA4" w:rsidRPr="0072104E" w:rsidRDefault="00F91FA4" w:rsidP="00C77931">
            <w:pPr>
              <w:pStyle w:val="QWord"/>
              <w:rPr>
                <w:sz w:val="18"/>
                <w:szCs w:val="18"/>
              </w:rPr>
            </w:pPr>
            <w:proofErr w:type="spellStart"/>
            <w:r w:rsidRPr="0072104E">
              <w:rPr>
                <w:sz w:val="18"/>
                <w:szCs w:val="18"/>
              </w:rPr>
              <w:t>sum</w:t>
            </w:r>
            <w:proofErr w:type="spellEnd"/>
            <w:r w:rsidRPr="0072104E">
              <w:rPr>
                <w:sz w:val="18"/>
                <w:szCs w:val="18"/>
              </w:rPr>
              <w:t xml:space="preserve">(x) </w:t>
            </w:r>
          </w:p>
        </w:tc>
        <w:tc>
          <w:tcPr>
            <w:tcW w:w="5955" w:type="dxa"/>
          </w:tcPr>
          <w:p w14:paraId="6342731B" w14:textId="4B8B7E8E" w:rsidR="00F91FA4" w:rsidRPr="0072104E" w:rsidRDefault="00F91FA4" w:rsidP="00C77931">
            <w:pPr>
              <w:pStyle w:val="KeinLeerraum"/>
              <w:rPr>
                <w:sz w:val="18"/>
                <w:szCs w:val="18"/>
              </w:rPr>
            </w:pPr>
          </w:p>
        </w:tc>
      </w:tr>
      <w:tr w:rsidR="00F91FA4" w:rsidRPr="0072104E" w14:paraId="5DCD7B81" w14:textId="77777777" w:rsidTr="00E54436">
        <w:tc>
          <w:tcPr>
            <w:tcW w:w="1560" w:type="dxa"/>
          </w:tcPr>
          <w:p w14:paraId="400C0EF0" w14:textId="77777777" w:rsidR="00F91FA4" w:rsidRPr="0072104E" w:rsidRDefault="00F91FA4" w:rsidP="00C77931">
            <w:pPr>
              <w:pStyle w:val="QWord"/>
              <w:rPr>
                <w:sz w:val="18"/>
                <w:szCs w:val="18"/>
              </w:rPr>
            </w:pPr>
            <w:proofErr w:type="spellStart"/>
            <w:r w:rsidRPr="0072104E">
              <w:rPr>
                <w:sz w:val="18"/>
                <w:szCs w:val="18"/>
              </w:rPr>
              <w:t>prod</w:t>
            </w:r>
            <w:proofErr w:type="spellEnd"/>
            <w:r w:rsidRPr="0072104E">
              <w:rPr>
                <w:sz w:val="18"/>
                <w:szCs w:val="18"/>
              </w:rPr>
              <w:t xml:space="preserve">(x) </w:t>
            </w:r>
          </w:p>
        </w:tc>
        <w:tc>
          <w:tcPr>
            <w:tcW w:w="5955" w:type="dxa"/>
          </w:tcPr>
          <w:p w14:paraId="29A5EEF8" w14:textId="4182EF98" w:rsidR="00F91FA4" w:rsidRPr="0072104E" w:rsidRDefault="00F91FA4" w:rsidP="00C77931">
            <w:pPr>
              <w:pStyle w:val="KeinLeerraum"/>
              <w:rPr>
                <w:sz w:val="18"/>
                <w:szCs w:val="18"/>
              </w:rPr>
            </w:pPr>
          </w:p>
        </w:tc>
      </w:tr>
      <w:tr w:rsidR="00F91FA4" w:rsidRPr="0072104E" w14:paraId="2BB2E987" w14:textId="77777777" w:rsidTr="00E54436">
        <w:tc>
          <w:tcPr>
            <w:tcW w:w="1560" w:type="dxa"/>
          </w:tcPr>
          <w:p w14:paraId="2F07F4C8" w14:textId="77777777" w:rsidR="00F91FA4" w:rsidRPr="0072104E" w:rsidRDefault="00F91FA4" w:rsidP="00C77931">
            <w:pPr>
              <w:pStyle w:val="QWord"/>
              <w:rPr>
                <w:sz w:val="18"/>
                <w:szCs w:val="18"/>
              </w:rPr>
            </w:pPr>
            <w:proofErr w:type="spellStart"/>
            <w:r w:rsidRPr="0072104E">
              <w:rPr>
                <w:sz w:val="18"/>
                <w:szCs w:val="18"/>
              </w:rPr>
              <w:t>cumsum</w:t>
            </w:r>
            <w:proofErr w:type="spellEnd"/>
            <w:r w:rsidRPr="0072104E">
              <w:rPr>
                <w:sz w:val="18"/>
                <w:szCs w:val="18"/>
              </w:rPr>
              <w:t xml:space="preserve">(x) </w:t>
            </w:r>
          </w:p>
        </w:tc>
        <w:tc>
          <w:tcPr>
            <w:tcW w:w="5955" w:type="dxa"/>
          </w:tcPr>
          <w:p w14:paraId="5F466C3A" w14:textId="572E642C" w:rsidR="00F91FA4" w:rsidRPr="0072104E" w:rsidRDefault="00F91FA4" w:rsidP="00C77931">
            <w:pPr>
              <w:pStyle w:val="KeinLeerraum"/>
              <w:rPr>
                <w:sz w:val="18"/>
                <w:szCs w:val="18"/>
              </w:rPr>
            </w:pPr>
          </w:p>
        </w:tc>
      </w:tr>
      <w:tr w:rsidR="00F91FA4" w:rsidRPr="0072104E" w14:paraId="2DD4E3D5" w14:textId="77777777" w:rsidTr="00E54436">
        <w:tc>
          <w:tcPr>
            <w:tcW w:w="1560" w:type="dxa"/>
          </w:tcPr>
          <w:p w14:paraId="09B5AE92" w14:textId="77777777" w:rsidR="00F91FA4" w:rsidRPr="0072104E" w:rsidRDefault="00F91FA4" w:rsidP="00C77931">
            <w:pPr>
              <w:pStyle w:val="QWord"/>
              <w:rPr>
                <w:sz w:val="18"/>
                <w:szCs w:val="18"/>
              </w:rPr>
            </w:pPr>
            <w:proofErr w:type="spellStart"/>
            <w:r w:rsidRPr="0072104E">
              <w:rPr>
                <w:sz w:val="18"/>
                <w:szCs w:val="18"/>
              </w:rPr>
              <w:t>cumprod</w:t>
            </w:r>
            <w:proofErr w:type="spellEnd"/>
            <w:r w:rsidRPr="0072104E">
              <w:rPr>
                <w:sz w:val="18"/>
                <w:szCs w:val="18"/>
              </w:rPr>
              <w:t xml:space="preserve">(x) </w:t>
            </w:r>
          </w:p>
        </w:tc>
        <w:tc>
          <w:tcPr>
            <w:tcW w:w="5955" w:type="dxa"/>
          </w:tcPr>
          <w:p w14:paraId="19F6D84E" w14:textId="29C5D08A" w:rsidR="00F91FA4" w:rsidRPr="0072104E" w:rsidRDefault="00F91FA4" w:rsidP="00C77931">
            <w:pPr>
              <w:pStyle w:val="KeinLeerraum"/>
              <w:rPr>
                <w:sz w:val="18"/>
                <w:szCs w:val="18"/>
              </w:rPr>
            </w:pPr>
          </w:p>
        </w:tc>
      </w:tr>
    </w:tbl>
    <w:p w14:paraId="5A410205" w14:textId="6BA015A8" w:rsidR="008A63C4" w:rsidRDefault="008A63C4" w:rsidP="005C1D62">
      <w:pPr>
        <w:pStyle w:val="Aufzhl"/>
        <w:numPr>
          <w:ilvl w:val="0"/>
          <w:numId w:val="0"/>
        </w:numPr>
      </w:pPr>
    </w:p>
    <w:p w14:paraId="00AFA883" w14:textId="2655002A" w:rsidR="006129AD" w:rsidRDefault="00917FCF" w:rsidP="006129AD">
      <w:pPr>
        <w:pStyle w:val="FragenText"/>
        <w:rPr>
          <w:noProof/>
        </w:rPr>
      </w:pPr>
      <w:r>
        <w:t xml:space="preserve">Aufgabe </w:t>
      </w:r>
      <w:fldSimple w:instr=" SEQ  Aufagbe \* MERGEFORMAT ">
        <w:r w:rsidR="009518E3">
          <w:rPr>
            <w:noProof/>
          </w:rPr>
          <w:t>4</w:t>
        </w:r>
      </w:fldSimple>
    </w:p>
    <w:p w14:paraId="129E992D" w14:textId="4D6E80E4" w:rsidR="00C95FC9" w:rsidRDefault="008A63C4" w:rsidP="00C77931">
      <w:r>
        <w:t xml:space="preserve">Gegeben ist ein numerischer Vektor wie z. B. </w:t>
      </w:r>
      <w:r w:rsidRPr="008A63C4">
        <w:rPr>
          <w:rStyle w:val="QWordZchn"/>
        </w:rPr>
        <w:t>p &lt;- c(2,3,5,</w:t>
      </w:r>
      <w:r w:rsidR="00797A10">
        <w:rPr>
          <w:rStyle w:val="QWordZchn"/>
        </w:rPr>
        <w:t>-</w:t>
      </w:r>
      <w:r w:rsidRPr="008A63C4">
        <w:rPr>
          <w:rStyle w:val="QWordZchn"/>
        </w:rPr>
        <w:t>7,11,13,17,19,</w:t>
      </w:r>
      <w:r w:rsidR="00797A10">
        <w:rPr>
          <w:rStyle w:val="QWordZchn"/>
        </w:rPr>
        <w:t>-</w:t>
      </w:r>
      <w:r w:rsidRPr="008A63C4">
        <w:rPr>
          <w:rStyle w:val="QWordZchn"/>
        </w:rPr>
        <w:t>23,</w:t>
      </w:r>
      <w:r w:rsidR="00797A10">
        <w:rPr>
          <w:rStyle w:val="QWordZchn"/>
        </w:rPr>
        <w:t>-</w:t>
      </w:r>
      <w:r w:rsidRPr="008A63C4">
        <w:rPr>
          <w:rStyle w:val="QWordZchn"/>
        </w:rPr>
        <w:t>29)</w:t>
      </w:r>
      <w:r w:rsidR="00F91FA4">
        <w:t xml:space="preserve"> und </w:t>
      </w:r>
      <w:r w:rsidR="005C1D62" w:rsidRPr="005C1D62">
        <w:t xml:space="preserve"> </w:t>
      </w:r>
      <w:r w:rsidR="00F91FA4">
        <w:br/>
      </w:r>
      <w:proofErr w:type="spellStart"/>
      <w:r w:rsidR="005C1D62" w:rsidRPr="005C1D62">
        <w:rPr>
          <w:rStyle w:val="QWordZchn"/>
        </w:rPr>
        <w:t>dp</w:t>
      </w:r>
      <w:proofErr w:type="spellEnd"/>
      <w:r w:rsidR="005C1D62" w:rsidRPr="005C1D62">
        <w:rPr>
          <w:rStyle w:val="QWordZchn"/>
        </w:rPr>
        <w:t xml:space="preserve"> &lt;- </w:t>
      </w:r>
      <w:proofErr w:type="spellStart"/>
      <w:r w:rsidR="005C1D62" w:rsidRPr="005C1D62">
        <w:rPr>
          <w:rStyle w:val="QWordZchn"/>
        </w:rPr>
        <w:t>diff</w:t>
      </w:r>
      <w:proofErr w:type="spellEnd"/>
      <w:r w:rsidR="005C1D62" w:rsidRPr="005C1D62">
        <w:rPr>
          <w:rStyle w:val="QWordZchn"/>
        </w:rPr>
        <w:t>(p)</w:t>
      </w:r>
      <w:r w:rsidR="005C1D62" w:rsidRPr="005C1D62">
        <w:t xml:space="preserve">. Wie kann man mithilfe von </w:t>
      </w:r>
      <w:proofErr w:type="spellStart"/>
      <w:r w:rsidR="005C1D62" w:rsidRPr="005C1D62">
        <w:rPr>
          <w:rStyle w:val="QWordZchn"/>
        </w:rPr>
        <w:t>dp</w:t>
      </w:r>
      <w:proofErr w:type="spellEnd"/>
      <w:r w:rsidR="005C1D62" w:rsidRPr="005C1D62">
        <w:t xml:space="preserve"> und </w:t>
      </w:r>
      <w:proofErr w:type="gramStart"/>
      <w:r w:rsidR="005C1D62" w:rsidRPr="005C1D62">
        <w:rPr>
          <w:rStyle w:val="QWordZchn"/>
        </w:rPr>
        <w:t>p[</w:t>
      </w:r>
      <w:proofErr w:type="gramEnd"/>
      <w:r w:rsidR="005C1D62" w:rsidRPr="005C1D62">
        <w:rPr>
          <w:rStyle w:val="QWordZchn"/>
        </w:rPr>
        <w:t>1]</w:t>
      </w:r>
      <w:r w:rsidR="005C1D62" w:rsidRPr="005C1D62">
        <w:t xml:space="preserve"> in einer Anweisung die Werte von </w:t>
      </w:r>
      <w:r w:rsidR="005C1D62" w:rsidRPr="005C1D62">
        <w:rPr>
          <w:rStyle w:val="QWordZchn"/>
        </w:rPr>
        <w:t>p</w:t>
      </w:r>
      <w:r w:rsidR="005C1D62" w:rsidRPr="005C1D62">
        <w:t xml:space="preserve"> wieder zurückgewinnen?</w:t>
      </w:r>
      <w:r w:rsidR="005C1D62">
        <w:t xml:space="preserve"> </w:t>
      </w:r>
    </w:p>
    <w:p w14:paraId="23537755" w14:textId="77777777" w:rsidR="00563696" w:rsidRDefault="00563696" w:rsidP="00C77931"/>
    <w:tbl>
      <w:tblPr>
        <w:tblStyle w:val="Tabellenraster"/>
        <w:tblpPr w:leftFromText="141" w:rightFromText="141" w:vertAnchor="text" w:horzAnchor="page" w:tblpX="3921" w:tblpY="490"/>
        <w:tblW w:w="0" w:type="auto"/>
        <w:tblBorders>
          <w:top w:val="single" w:sz="4" w:space="0" w:color="1F4E79" w:themeColor="accent1" w:themeShade="80"/>
          <w:left w:val="single" w:sz="4" w:space="0" w:color="1F4E79" w:themeColor="accent1" w:themeShade="80"/>
          <w:bottom w:val="single" w:sz="4" w:space="0" w:color="1F4E79" w:themeColor="accent1" w:themeShade="80"/>
          <w:right w:val="single" w:sz="4" w:space="0" w:color="1F4E79" w:themeColor="accent1" w:themeShade="80"/>
          <w:insideH w:val="single" w:sz="4" w:space="0" w:color="1F4E79" w:themeColor="accent1" w:themeShade="80"/>
          <w:insideV w:val="single" w:sz="4" w:space="0" w:color="1F4E79" w:themeColor="accent1" w:themeShade="80"/>
        </w:tblBorders>
        <w:tblLook w:val="04A0" w:firstRow="1" w:lastRow="0" w:firstColumn="1" w:lastColumn="0" w:noHBand="0" w:noVBand="1"/>
      </w:tblPr>
      <w:tblGrid>
        <w:gridCol w:w="1800"/>
        <w:gridCol w:w="3724"/>
      </w:tblGrid>
      <w:tr w:rsidR="00563696" w:rsidRPr="00535F84" w14:paraId="0B8AB490" w14:textId="77777777" w:rsidTr="00563696">
        <w:tc>
          <w:tcPr>
            <w:tcW w:w="0" w:type="auto"/>
          </w:tcPr>
          <w:p w14:paraId="56D6ACD1" w14:textId="77777777" w:rsidR="00563696" w:rsidRPr="00535F84" w:rsidRDefault="00563696" w:rsidP="00563696">
            <w:pPr>
              <w:pStyle w:val="QWord"/>
              <w:rPr>
                <w:sz w:val="18"/>
                <w:szCs w:val="18"/>
              </w:rPr>
            </w:pPr>
            <w:r w:rsidRPr="00535F84">
              <w:rPr>
                <w:sz w:val="18"/>
                <w:szCs w:val="18"/>
              </w:rPr>
              <w:t>sample(</w:t>
            </w:r>
            <w:proofErr w:type="spellStart"/>
            <w:r w:rsidRPr="00535F84">
              <w:rPr>
                <w:sz w:val="18"/>
                <w:szCs w:val="18"/>
              </w:rPr>
              <w:t>x,k</w:t>
            </w:r>
            <w:proofErr w:type="spellEnd"/>
            <w:r w:rsidRPr="00535F84">
              <w:rPr>
                <w:sz w:val="18"/>
                <w:szCs w:val="18"/>
              </w:rPr>
              <w:t>)</w:t>
            </w:r>
            <w:r w:rsidRPr="00535F84">
              <w:rPr>
                <w:sz w:val="18"/>
                <w:szCs w:val="18"/>
              </w:rPr>
              <w:br/>
              <w:t>sample(</w:t>
            </w:r>
            <w:proofErr w:type="spellStart"/>
            <w:r w:rsidRPr="00535F84">
              <w:rPr>
                <w:sz w:val="18"/>
                <w:szCs w:val="18"/>
              </w:rPr>
              <w:t>x,k,TRUE</w:t>
            </w:r>
            <w:proofErr w:type="spellEnd"/>
            <w:r w:rsidRPr="00535F84">
              <w:rPr>
                <w:sz w:val="18"/>
                <w:szCs w:val="18"/>
              </w:rPr>
              <w:t>)</w:t>
            </w:r>
          </w:p>
        </w:tc>
        <w:tc>
          <w:tcPr>
            <w:tcW w:w="3724" w:type="dxa"/>
          </w:tcPr>
          <w:p w14:paraId="04B0BE8C" w14:textId="77777777" w:rsidR="00563696" w:rsidRPr="00535F84" w:rsidRDefault="00563696" w:rsidP="00563696">
            <w:pPr>
              <w:rPr>
                <w:sz w:val="18"/>
                <w:szCs w:val="18"/>
              </w:rPr>
            </w:pPr>
            <w:r w:rsidRPr="00535F84">
              <w:rPr>
                <w:sz w:val="18"/>
                <w:szCs w:val="18"/>
              </w:rPr>
              <w:t xml:space="preserve">Zufällige Auswahl von </w:t>
            </w:r>
            <w:r w:rsidRPr="00535F84">
              <w:rPr>
                <w:rStyle w:val="QWordZchn"/>
              </w:rPr>
              <w:t>k</w:t>
            </w:r>
            <w:r w:rsidRPr="00535F84">
              <w:rPr>
                <w:sz w:val="18"/>
                <w:szCs w:val="18"/>
              </w:rPr>
              <w:t xml:space="preserve"> Elementen aus </w:t>
            </w:r>
            <w:r w:rsidRPr="00535F84">
              <w:rPr>
                <w:rStyle w:val="QWordZchn"/>
              </w:rPr>
              <w:t>x</w:t>
            </w:r>
            <w:r w:rsidRPr="00535F84">
              <w:rPr>
                <w:sz w:val="18"/>
                <w:szCs w:val="18"/>
              </w:rPr>
              <w:t xml:space="preserve"> </w:t>
            </w:r>
            <w:r w:rsidRPr="00535F84">
              <w:rPr>
                <w:sz w:val="18"/>
                <w:szCs w:val="18"/>
              </w:rPr>
              <w:br/>
              <w:t>(ohne und mit Zurücklegen)</w:t>
            </w:r>
          </w:p>
        </w:tc>
      </w:tr>
    </w:tbl>
    <w:p w14:paraId="6597B8DE" w14:textId="27E2B293" w:rsidR="00C95FC9" w:rsidRPr="00C95FC9" w:rsidRDefault="00DF1675" w:rsidP="003A2CE7">
      <w:pPr>
        <w:pStyle w:val="FragenText"/>
        <w:rPr>
          <w:noProof/>
        </w:rPr>
      </w:pPr>
      <w:r>
        <w:t xml:space="preserve"> </w:t>
      </w:r>
      <w:r w:rsidR="00917FCF">
        <w:t xml:space="preserve">Aufgabe </w:t>
      </w:r>
      <w:fldSimple w:instr=" SEQ  Aufagbe \* MERGEFORMAT ">
        <w:r w:rsidR="009518E3">
          <w:rPr>
            <w:noProof/>
          </w:rPr>
          <w:t>5</w:t>
        </w:r>
      </w:fldSimple>
    </w:p>
    <w:p w14:paraId="589A168C" w14:textId="07BA99FB" w:rsidR="003A2CE7" w:rsidRDefault="003A2CE7" w:rsidP="00C95FC9"/>
    <w:p w14:paraId="1CB1D8A0" w14:textId="77777777" w:rsidR="00DF1675" w:rsidRDefault="00DF1675" w:rsidP="00C95FC9"/>
    <w:p w14:paraId="4EAB9AA2" w14:textId="61F51FDF" w:rsidR="00C95FC9" w:rsidRDefault="00C95FC9" w:rsidP="0027285D">
      <w:pPr>
        <w:pStyle w:val="Listenabsatz"/>
        <w:numPr>
          <w:ilvl w:val="0"/>
          <w:numId w:val="45"/>
        </w:numPr>
      </w:pPr>
      <w:r w:rsidRPr="00C95FC9">
        <w:t>Gegeben ist</w:t>
      </w:r>
      <w:r w:rsidRPr="00C95FC9">
        <w:rPr>
          <w:rStyle w:val="QWordZchn"/>
        </w:rPr>
        <w:t xml:space="preserve"> </w:t>
      </w:r>
      <w:proofErr w:type="spellStart"/>
      <w:proofErr w:type="gramStart"/>
      <w:r w:rsidR="003A2CE7" w:rsidRPr="003A2CE7">
        <w:rPr>
          <w:rStyle w:val="QWordZchn"/>
        </w:rPr>
        <w:t>set.seed</w:t>
      </w:r>
      <w:proofErr w:type="spellEnd"/>
      <w:proofErr w:type="gramEnd"/>
      <w:r w:rsidR="003A2CE7" w:rsidRPr="003A2CE7">
        <w:rPr>
          <w:rStyle w:val="QWordZchn"/>
        </w:rPr>
        <w:t xml:space="preserve">(1); </w:t>
      </w:r>
      <w:r w:rsidRPr="003A2CE7">
        <w:rPr>
          <w:rStyle w:val="QWordZchn"/>
        </w:rPr>
        <w:t>x &lt;- 1:5</w:t>
      </w:r>
      <w:r w:rsidR="003A2CE7" w:rsidRPr="003A2CE7">
        <w:t xml:space="preserve">. </w:t>
      </w:r>
      <w:r w:rsidR="003A2CE7" w:rsidRPr="00C95FC9">
        <w:t xml:space="preserve">Was gibt die Funktion </w:t>
      </w:r>
      <w:proofErr w:type="gramStart"/>
      <w:r w:rsidR="003A2CE7" w:rsidRPr="003A2CE7">
        <w:rPr>
          <w:rStyle w:val="QWordZchn"/>
        </w:rPr>
        <w:t>sample(</w:t>
      </w:r>
      <w:proofErr w:type="gramEnd"/>
      <w:r w:rsidR="003A2CE7" w:rsidRPr="003A2CE7">
        <w:rPr>
          <w:rStyle w:val="QWordZchn"/>
        </w:rPr>
        <w:t>)</w:t>
      </w:r>
      <w:r w:rsidR="003A2CE7" w:rsidRPr="00C95FC9">
        <w:t xml:space="preserve"> zurück?</w:t>
      </w:r>
    </w:p>
    <w:tbl>
      <w:tblPr>
        <w:tblStyle w:val="Tabellenraster"/>
        <w:tblW w:w="0" w:type="auto"/>
        <w:tblInd w:w="562" w:type="dxa"/>
        <w:tblBorders>
          <w:top w:val="single" w:sz="4" w:space="0" w:color="1F4E79" w:themeColor="accent1" w:themeShade="80"/>
          <w:left w:val="single" w:sz="4" w:space="0" w:color="1F4E79" w:themeColor="accent1" w:themeShade="80"/>
          <w:bottom w:val="single" w:sz="4" w:space="0" w:color="1F4E79" w:themeColor="accent1" w:themeShade="80"/>
          <w:right w:val="single" w:sz="4" w:space="0" w:color="1F4E79" w:themeColor="accent1" w:themeShade="80"/>
          <w:insideH w:val="single" w:sz="4" w:space="0" w:color="1F4E79" w:themeColor="accent1" w:themeShade="80"/>
          <w:insideV w:val="single" w:sz="4" w:space="0" w:color="1F4E79" w:themeColor="accent1" w:themeShade="80"/>
        </w:tblBorders>
        <w:tblLook w:val="04A0" w:firstRow="1" w:lastRow="0" w:firstColumn="1" w:lastColumn="0" w:noHBand="0" w:noVBand="1"/>
      </w:tblPr>
      <w:tblGrid>
        <w:gridCol w:w="1800"/>
        <w:gridCol w:w="6842"/>
      </w:tblGrid>
      <w:tr w:rsidR="00C95FC9" w:rsidRPr="006B285A" w14:paraId="19DF849B" w14:textId="77777777" w:rsidTr="003A2CE7">
        <w:tc>
          <w:tcPr>
            <w:tcW w:w="1800" w:type="dxa"/>
          </w:tcPr>
          <w:p w14:paraId="61F1C875" w14:textId="03B2FCB3" w:rsidR="00C95FC9" w:rsidRPr="00F46AAD" w:rsidRDefault="003A2CE7" w:rsidP="003A2CE7">
            <w:pPr>
              <w:pStyle w:val="QWord"/>
            </w:pPr>
            <w:r w:rsidRPr="00535F84">
              <w:rPr>
                <w:sz w:val="18"/>
                <w:szCs w:val="18"/>
              </w:rPr>
              <w:t>sample(</w:t>
            </w:r>
            <w:r>
              <w:rPr>
                <w:sz w:val="18"/>
                <w:szCs w:val="18"/>
              </w:rPr>
              <w:t>5</w:t>
            </w:r>
            <w:r w:rsidRPr="00535F84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3</w:t>
            </w:r>
            <w:r w:rsidRPr="00535F84">
              <w:rPr>
                <w:sz w:val="18"/>
                <w:szCs w:val="18"/>
              </w:rPr>
              <w:t>)</w:t>
            </w:r>
          </w:p>
        </w:tc>
        <w:tc>
          <w:tcPr>
            <w:tcW w:w="6842" w:type="dxa"/>
          </w:tcPr>
          <w:p w14:paraId="13A41C54" w14:textId="77777777" w:rsidR="00C95FC9" w:rsidRPr="006B285A" w:rsidRDefault="00C95FC9" w:rsidP="00C77931">
            <w:pPr>
              <w:pStyle w:val="QWords"/>
              <w:ind w:left="0"/>
            </w:pPr>
          </w:p>
        </w:tc>
      </w:tr>
      <w:tr w:rsidR="00C95FC9" w:rsidRPr="006B285A" w14:paraId="1734111A" w14:textId="77777777" w:rsidTr="003A2CE7">
        <w:tc>
          <w:tcPr>
            <w:tcW w:w="1800" w:type="dxa"/>
          </w:tcPr>
          <w:p w14:paraId="2EEEE9BA" w14:textId="6F8293C4" w:rsidR="00C95FC9" w:rsidRPr="00F46AAD" w:rsidRDefault="003A2CE7" w:rsidP="00C77931">
            <w:pPr>
              <w:pStyle w:val="QWord"/>
            </w:pPr>
            <w:r w:rsidRPr="00535F84">
              <w:rPr>
                <w:sz w:val="18"/>
                <w:szCs w:val="18"/>
              </w:rPr>
              <w:t>sample(</w:t>
            </w:r>
            <w:r>
              <w:rPr>
                <w:sz w:val="18"/>
                <w:szCs w:val="18"/>
              </w:rPr>
              <w:t>5</w:t>
            </w:r>
            <w:r w:rsidRPr="00535F84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3</w:t>
            </w:r>
            <w:r w:rsidRPr="00535F84">
              <w:rPr>
                <w:sz w:val="18"/>
                <w:szCs w:val="18"/>
              </w:rPr>
              <w:t>)</w:t>
            </w:r>
          </w:p>
        </w:tc>
        <w:tc>
          <w:tcPr>
            <w:tcW w:w="6842" w:type="dxa"/>
          </w:tcPr>
          <w:p w14:paraId="1E895FFC" w14:textId="77777777" w:rsidR="00C95FC9" w:rsidRPr="006B285A" w:rsidRDefault="00C95FC9" w:rsidP="00C77931">
            <w:pPr>
              <w:pStyle w:val="QWords"/>
              <w:ind w:left="0"/>
            </w:pPr>
          </w:p>
        </w:tc>
      </w:tr>
      <w:tr w:rsidR="00C95FC9" w:rsidRPr="006B285A" w14:paraId="38484C2C" w14:textId="77777777" w:rsidTr="003A2CE7">
        <w:tc>
          <w:tcPr>
            <w:tcW w:w="1800" w:type="dxa"/>
          </w:tcPr>
          <w:p w14:paraId="4380E205" w14:textId="7ABBA8E3" w:rsidR="00C95FC9" w:rsidRPr="00F46AAD" w:rsidRDefault="003A2CE7" w:rsidP="00C77931">
            <w:pPr>
              <w:pStyle w:val="QWord"/>
            </w:pPr>
            <w:r w:rsidRPr="00535F84">
              <w:rPr>
                <w:sz w:val="18"/>
                <w:szCs w:val="18"/>
              </w:rPr>
              <w:t>sample(</w:t>
            </w:r>
            <w:r>
              <w:rPr>
                <w:sz w:val="18"/>
                <w:szCs w:val="18"/>
              </w:rPr>
              <w:t>5</w:t>
            </w:r>
            <w:r w:rsidRPr="00535F84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5</w:t>
            </w:r>
            <w:r w:rsidRPr="00535F84">
              <w:rPr>
                <w:sz w:val="18"/>
                <w:szCs w:val="18"/>
              </w:rPr>
              <w:t>)</w:t>
            </w:r>
          </w:p>
        </w:tc>
        <w:tc>
          <w:tcPr>
            <w:tcW w:w="6842" w:type="dxa"/>
          </w:tcPr>
          <w:p w14:paraId="426BAFE9" w14:textId="77777777" w:rsidR="00C95FC9" w:rsidRPr="006B285A" w:rsidRDefault="00C95FC9" w:rsidP="00C77931">
            <w:pPr>
              <w:pStyle w:val="QWords"/>
              <w:ind w:left="0"/>
            </w:pPr>
          </w:p>
        </w:tc>
      </w:tr>
      <w:tr w:rsidR="003A2CE7" w:rsidRPr="006B285A" w14:paraId="1D505768" w14:textId="77777777" w:rsidTr="003A2CE7">
        <w:tc>
          <w:tcPr>
            <w:tcW w:w="1800" w:type="dxa"/>
          </w:tcPr>
          <w:p w14:paraId="49EBD7A5" w14:textId="62977E9B" w:rsidR="003A2CE7" w:rsidRPr="00535F84" w:rsidRDefault="003A2CE7" w:rsidP="00C77931">
            <w:pPr>
              <w:pStyle w:val="QWord"/>
              <w:rPr>
                <w:sz w:val="18"/>
                <w:szCs w:val="18"/>
              </w:rPr>
            </w:pPr>
            <w:r w:rsidRPr="00535F84">
              <w:rPr>
                <w:sz w:val="18"/>
                <w:szCs w:val="18"/>
              </w:rPr>
              <w:t>sample(</w:t>
            </w:r>
            <w:r>
              <w:rPr>
                <w:sz w:val="18"/>
                <w:szCs w:val="18"/>
              </w:rPr>
              <w:t>5</w:t>
            </w:r>
            <w:r w:rsidRPr="00535F84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5</w:t>
            </w:r>
            <w:r w:rsidRPr="00535F84">
              <w:rPr>
                <w:sz w:val="18"/>
                <w:szCs w:val="18"/>
              </w:rPr>
              <w:t>)</w:t>
            </w:r>
          </w:p>
        </w:tc>
        <w:tc>
          <w:tcPr>
            <w:tcW w:w="6842" w:type="dxa"/>
          </w:tcPr>
          <w:p w14:paraId="77BCB3F3" w14:textId="77777777" w:rsidR="003A2CE7" w:rsidRPr="006B285A" w:rsidRDefault="003A2CE7" w:rsidP="00C77931">
            <w:pPr>
              <w:pStyle w:val="QWords"/>
              <w:ind w:left="0"/>
            </w:pPr>
          </w:p>
        </w:tc>
      </w:tr>
      <w:tr w:rsidR="003A2CE7" w:rsidRPr="006B285A" w14:paraId="6C751DB5" w14:textId="77777777" w:rsidTr="003A2CE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800" w:type="dxa"/>
          </w:tcPr>
          <w:p w14:paraId="225080E9" w14:textId="3859B6FD" w:rsidR="003A2CE7" w:rsidRPr="00F46AAD" w:rsidRDefault="003A2CE7" w:rsidP="00C77931">
            <w:pPr>
              <w:pStyle w:val="QWord"/>
            </w:pPr>
            <w:r w:rsidRPr="00535F84">
              <w:rPr>
                <w:sz w:val="18"/>
                <w:szCs w:val="18"/>
              </w:rPr>
              <w:t>sample(</w:t>
            </w:r>
            <w:r>
              <w:rPr>
                <w:sz w:val="18"/>
                <w:szCs w:val="18"/>
              </w:rPr>
              <w:t>5</w:t>
            </w:r>
            <w:r w:rsidRPr="00535F84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3,TRUE</w:t>
            </w:r>
            <w:r w:rsidRPr="00535F84">
              <w:rPr>
                <w:sz w:val="18"/>
                <w:szCs w:val="18"/>
              </w:rPr>
              <w:t>)</w:t>
            </w:r>
          </w:p>
        </w:tc>
        <w:tc>
          <w:tcPr>
            <w:tcW w:w="6842" w:type="dxa"/>
          </w:tcPr>
          <w:p w14:paraId="056E1DAD" w14:textId="77777777" w:rsidR="003A2CE7" w:rsidRPr="006B285A" w:rsidRDefault="003A2CE7" w:rsidP="00C77931">
            <w:pPr>
              <w:pStyle w:val="QWords"/>
              <w:ind w:left="0"/>
            </w:pPr>
          </w:p>
        </w:tc>
      </w:tr>
      <w:tr w:rsidR="003A2CE7" w:rsidRPr="006B285A" w14:paraId="70F732A9" w14:textId="77777777" w:rsidTr="003A2CE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800" w:type="dxa"/>
          </w:tcPr>
          <w:p w14:paraId="64019ADE" w14:textId="717156E5" w:rsidR="003A2CE7" w:rsidRPr="00F46AAD" w:rsidRDefault="003A2CE7" w:rsidP="00C77931">
            <w:pPr>
              <w:pStyle w:val="QWord"/>
            </w:pPr>
            <w:r w:rsidRPr="00535F84">
              <w:rPr>
                <w:sz w:val="18"/>
                <w:szCs w:val="18"/>
              </w:rPr>
              <w:t>sample(</w:t>
            </w:r>
            <w:r>
              <w:rPr>
                <w:sz w:val="18"/>
                <w:szCs w:val="18"/>
              </w:rPr>
              <w:t>5</w:t>
            </w:r>
            <w:r w:rsidRPr="00535F84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3,TRUE</w:t>
            </w:r>
            <w:r w:rsidRPr="00535F84">
              <w:rPr>
                <w:sz w:val="18"/>
                <w:szCs w:val="18"/>
              </w:rPr>
              <w:t>)</w:t>
            </w:r>
          </w:p>
        </w:tc>
        <w:tc>
          <w:tcPr>
            <w:tcW w:w="6842" w:type="dxa"/>
          </w:tcPr>
          <w:p w14:paraId="2C9F2911" w14:textId="77777777" w:rsidR="003A2CE7" w:rsidRPr="006B285A" w:rsidRDefault="003A2CE7" w:rsidP="00C77931">
            <w:pPr>
              <w:pStyle w:val="QWords"/>
              <w:ind w:left="0"/>
            </w:pPr>
          </w:p>
        </w:tc>
      </w:tr>
      <w:tr w:rsidR="003A2CE7" w:rsidRPr="006B285A" w14:paraId="1209E0A7" w14:textId="77777777" w:rsidTr="003A2CE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800" w:type="dxa"/>
          </w:tcPr>
          <w:p w14:paraId="565F7428" w14:textId="7029A1CD" w:rsidR="003A2CE7" w:rsidRPr="00F46AAD" w:rsidRDefault="003A2CE7" w:rsidP="00C77931">
            <w:pPr>
              <w:pStyle w:val="QWord"/>
            </w:pPr>
            <w:r w:rsidRPr="00535F84">
              <w:rPr>
                <w:sz w:val="18"/>
                <w:szCs w:val="18"/>
              </w:rPr>
              <w:t>sample(</w:t>
            </w:r>
            <w:r>
              <w:rPr>
                <w:sz w:val="18"/>
                <w:szCs w:val="18"/>
              </w:rPr>
              <w:t>5</w:t>
            </w:r>
            <w:r w:rsidRPr="00535F84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5,TRUE</w:t>
            </w:r>
            <w:r w:rsidRPr="00535F84">
              <w:rPr>
                <w:sz w:val="18"/>
                <w:szCs w:val="18"/>
              </w:rPr>
              <w:t>)</w:t>
            </w:r>
          </w:p>
        </w:tc>
        <w:tc>
          <w:tcPr>
            <w:tcW w:w="6842" w:type="dxa"/>
          </w:tcPr>
          <w:p w14:paraId="26F7F8A0" w14:textId="77777777" w:rsidR="003A2CE7" w:rsidRPr="006B285A" w:rsidRDefault="003A2CE7" w:rsidP="00C77931">
            <w:pPr>
              <w:pStyle w:val="QWords"/>
              <w:ind w:left="0"/>
            </w:pPr>
          </w:p>
        </w:tc>
      </w:tr>
      <w:tr w:rsidR="003A2CE7" w:rsidRPr="006B285A" w14:paraId="193F0451" w14:textId="77777777" w:rsidTr="003A2CE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800" w:type="dxa"/>
          </w:tcPr>
          <w:p w14:paraId="2BDAB5D7" w14:textId="7B74F56F" w:rsidR="003A2CE7" w:rsidRPr="00535F84" w:rsidRDefault="003A2CE7" w:rsidP="003A2CE7">
            <w:pPr>
              <w:pStyle w:val="QWord"/>
              <w:rPr>
                <w:sz w:val="18"/>
                <w:szCs w:val="18"/>
              </w:rPr>
            </w:pPr>
            <w:r w:rsidRPr="00535F84">
              <w:rPr>
                <w:sz w:val="18"/>
                <w:szCs w:val="18"/>
              </w:rPr>
              <w:t>sample(</w:t>
            </w:r>
            <w:r>
              <w:rPr>
                <w:sz w:val="18"/>
                <w:szCs w:val="18"/>
              </w:rPr>
              <w:t>5</w:t>
            </w:r>
            <w:r w:rsidRPr="00535F84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5,TRUE</w:t>
            </w:r>
            <w:r w:rsidRPr="00535F84">
              <w:rPr>
                <w:sz w:val="18"/>
                <w:szCs w:val="18"/>
              </w:rPr>
              <w:t>)</w:t>
            </w:r>
          </w:p>
        </w:tc>
        <w:tc>
          <w:tcPr>
            <w:tcW w:w="6842" w:type="dxa"/>
          </w:tcPr>
          <w:p w14:paraId="007EBDAB" w14:textId="77777777" w:rsidR="003A2CE7" w:rsidRPr="006B285A" w:rsidRDefault="003A2CE7" w:rsidP="003A2CE7">
            <w:pPr>
              <w:pStyle w:val="QWords"/>
              <w:ind w:left="0"/>
            </w:pPr>
          </w:p>
        </w:tc>
      </w:tr>
    </w:tbl>
    <w:p w14:paraId="500974FB" w14:textId="7249ECBB" w:rsidR="00C95FC9" w:rsidRDefault="00C95FC9" w:rsidP="0027285D"/>
    <w:p w14:paraId="0554B902" w14:textId="7AA5FFFC" w:rsidR="00C95FC9" w:rsidRDefault="0027285D" w:rsidP="00C95FC9">
      <w:pPr>
        <w:pStyle w:val="Listenabsatz"/>
        <w:numPr>
          <w:ilvl w:val="0"/>
          <w:numId w:val="45"/>
        </w:numPr>
      </w:pPr>
      <w:r>
        <w:t>Erzeugen Sie eine zufällige Folge von Nullen und Einsen der Länge 1000 (</w:t>
      </w:r>
      <w:r w:rsidRPr="0027285D">
        <w:rPr>
          <w:caps/>
        </w:rPr>
        <w:t>Hinweis</w:t>
      </w:r>
      <w:r>
        <w:t xml:space="preserve">: </w:t>
      </w:r>
      <w:proofErr w:type="gramStart"/>
      <w:r w:rsidRPr="0027285D">
        <w:rPr>
          <w:rStyle w:val="QWordZchn"/>
        </w:rPr>
        <w:t>sample(</w:t>
      </w:r>
      <w:proofErr w:type="gramEnd"/>
      <w:r w:rsidRPr="0027285D">
        <w:rPr>
          <w:rStyle w:val="QWordZchn"/>
        </w:rPr>
        <w:t>)</w:t>
      </w:r>
      <w:r>
        <w:t>)</w:t>
      </w:r>
    </w:p>
    <w:p w14:paraId="4D5A4F5F" w14:textId="604D714A" w:rsidR="00DF1675" w:rsidRDefault="00DF1675" w:rsidP="00C95FC9">
      <w:pPr>
        <w:pStyle w:val="Listenabsatz"/>
        <w:numPr>
          <w:ilvl w:val="0"/>
          <w:numId w:val="45"/>
        </w:numPr>
      </w:pPr>
      <w:r>
        <w:t>Erzeugen Sie fünf Permutationen der Ziffern von 0 bis 9</w:t>
      </w:r>
    </w:p>
    <w:p w14:paraId="16000FDB" w14:textId="0AA290FA" w:rsidR="00563696" w:rsidRDefault="00563696" w:rsidP="00563696"/>
    <w:p w14:paraId="5D11228C" w14:textId="6852481F" w:rsidR="00563696" w:rsidRDefault="00563696" w:rsidP="00563696"/>
    <w:p w14:paraId="02CD2F69" w14:textId="77777777" w:rsidR="00563696" w:rsidRDefault="00563696">
      <w:pPr>
        <w:spacing w:after="0"/>
        <w:rPr>
          <w:b/>
          <w:color w:val="660033"/>
          <w:sz w:val="24"/>
          <w:szCs w:val="24"/>
        </w:rPr>
      </w:pPr>
      <w:r>
        <w:br w:type="page"/>
      </w:r>
    </w:p>
    <w:p w14:paraId="0750E9A4" w14:textId="287238BE" w:rsidR="00C95FC9" w:rsidRPr="00EA0144" w:rsidRDefault="00917FCF" w:rsidP="00C95FC9">
      <w:pPr>
        <w:pStyle w:val="FragenText"/>
        <w:rPr>
          <w:color w:val="000000" w:themeColor="text1"/>
          <w:sz w:val="20"/>
          <w:szCs w:val="20"/>
        </w:rPr>
      </w:pPr>
      <w:r>
        <w:lastRenderedPageBreak/>
        <w:t xml:space="preserve">Aufgabe </w:t>
      </w:r>
      <w:fldSimple w:instr=" SEQ  Aufagbe \* MERGEFORMAT ">
        <w:r w:rsidR="009518E3">
          <w:rPr>
            <w:noProof/>
          </w:rPr>
          <w:t>6</w:t>
        </w:r>
      </w:fldSimple>
      <w:r w:rsidR="00EA0144">
        <w:rPr>
          <w:noProof/>
        </w:rPr>
        <w:t xml:space="preserve">  </w:t>
      </w:r>
      <w:r w:rsidR="00EA0144" w:rsidRPr="00EA0144">
        <w:rPr>
          <w:b w:val="0"/>
          <w:color w:val="000000" w:themeColor="text1"/>
          <w:sz w:val="20"/>
          <w:szCs w:val="20"/>
        </w:rPr>
        <w:t>(</w:t>
      </w:r>
      <w:r w:rsidR="00973CF6">
        <w:rPr>
          <w:b w:val="0"/>
          <w:color w:val="000000" w:themeColor="text1"/>
          <w:sz w:val="20"/>
          <w:szCs w:val="20"/>
        </w:rPr>
        <w:t xml:space="preserve">Random </w:t>
      </w:r>
      <w:proofErr w:type="spellStart"/>
      <w:r w:rsidR="00973CF6">
        <w:rPr>
          <w:b w:val="0"/>
          <w:color w:val="000000" w:themeColor="text1"/>
          <w:sz w:val="20"/>
          <w:szCs w:val="20"/>
        </w:rPr>
        <w:t>Walk</w:t>
      </w:r>
      <w:proofErr w:type="spellEnd"/>
      <w:r w:rsidR="00973CF6">
        <w:rPr>
          <w:b w:val="0"/>
          <w:color w:val="000000" w:themeColor="text1"/>
          <w:sz w:val="20"/>
          <w:szCs w:val="20"/>
        </w:rPr>
        <w:t>, s</w:t>
      </w:r>
      <w:r w:rsidR="00EA0144" w:rsidRPr="00EA0144">
        <w:rPr>
          <w:b w:val="0"/>
          <w:color w:val="000000" w:themeColor="text1"/>
          <w:sz w:val="20"/>
          <w:szCs w:val="20"/>
        </w:rPr>
        <w:t>iehe auch: https://de.wikipedia.org/wiki/Random_Walk)</w:t>
      </w:r>
    </w:p>
    <w:p w14:paraId="15A374F2" w14:textId="6FEB9DE3" w:rsidR="00EA0144" w:rsidRDefault="0027285D" w:rsidP="00C95FC9">
      <w:pPr>
        <w:pStyle w:val="stdText"/>
        <w:rPr>
          <w:noProof/>
        </w:rPr>
      </w:pPr>
      <w:r>
        <w:rPr>
          <w:noProof/>
        </w:rPr>
        <w:t xml:space="preserve">Ein Betrunkener läuft mit Wahrscheinlichkeit </w:t>
      </w:r>
      <w:r w:rsidRPr="00EA0144">
        <w:rPr>
          <w:i/>
          <w:noProof/>
        </w:rPr>
        <w:t>p</w:t>
      </w:r>
      <w:r>
        <w:rPr>
          <w:noProof/>
        </w:rPr>
        <w:t>=0.5 einen Schritt nach rechts und mit gleicher Wahrscheinlichkeit eine</w:t>
      </w:r>
      <w:r w:rsidR="00107AD6">
        <w:rPr>
          <w:noProof/>
        </w:rPr>
        <w:t>n</w:t>
      </w:r>
      <w:r>
        <w:rPr>
          <w:noProof/>
        </w:rPr>
        <w:t xml:space="preserve"> Schritt nach links. Die Schritte sind alle gleich lang </w:t>
      </w:r>
      <w:r w:rsidR="00107AD6">
        <w:rPr>
          <w:noProof/>
        </w:rPr>
        <w:t>und die Entscheidung, in welche</w:t>
      </w:r>
      <w:r>
        <w:rPr>
          <w:noProof/>
        </w:rPr>
        <w:t xml:space="preserve"> Richtung er geht, hängt nicht von der Vergangenheit ab. Visualisieren Sie</w:t>
      </w:r>
      <w:r w:rsidR="00EA0144">
        <w:rPr>
          <w:noProof/>
        </w:rPr>
        <w:t xml:space="preserve"> </w:t>
      </w:r>
      <w:r w:rsidR="0050465B">
        <w:rPr>
          <w:noProof/>
        </w:rPr>
        <w:t>die Realisierung eines möglichen</w:t>
      </w:r>
      <w:r w:rsidR="00EA0144">
        <w:rPr>
          <w:noProof/>
        </w:rPr>
        <w:t xml:space="preserve"> Weg</w:t>
      </w:r>
      <w:r w:rsidR="0050465B">
        <w:rPr>
          <w:noProof/>
        </w:rPr>
        <w:t xml:space="preserve">s, der </w:t>
      </w:r>
      <w:r w:rsidR="00EA0144">
        <w:rPr>
          <w:noProof/>
        </w:rPr>
        <w:t>1000</w:t>
      </w:r>
      <w:r w:rsidR="0050465B">
        <w:rPr>
          <w:noProof/>
        </w:rPr>
        <w:t>00 Schritte umfasst</w:t>
      </w:r>
      <w:r w:rsidR="00EA0144">
        <w:rPr>
          <w:noProof/>
        </w:rPr>
        <w:t xml:space="preserve">.  </w:t>
      </w:r>
    </w:p>
    <w:p w14:paraId="69233D45" w14:textId="05A275E6" w:rsidR="00563696" w:rsidRDefault="00563696" w:rsidP="00C95FC9">
      <w:pPr>
        <w:pStyle w:val="stdText"/>
        <w:rPr>
          <w:noProof/>
        </w:rPr>
      </w:pPr>
    </w:p>
    <w:p w14:paraId="3F0337FC" w14:textId="4491A630" w:rsidR="00C95FC9" w:rsidRDefault="00563696" w:rsidP="00C95FC9">
      <w:pPr>
        <w:pStyle w:val="stdTex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371DB2F" wp14:editId="02033BF5">
            <wp:simplePos x="0" y="0"/>
            <wp:positionH relativeFrom="column">
              <wp:posOffset>-17780</wp:posOffset>
            </wp:positionH>
            <wp:positionV relativeFrom="paragraph">
              <wp:posOffset>-34925</wp:posOffset>
            </wp:positionV>
            <wp:extent cx="5255576" cy="3343275"/>
            <wp:effectExtent l="0" t="0" r="2540" b="0"/>
            <wp:wrapNone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eb2_ramdomWalk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576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0144">
        <w:rPr>
          <w:noProof/>
        </w:rPr>
        <w:t xml:space="preserve">Eine </w:t>
      </w:r>
      <w:r w:rsidR="0050465B">
        <w:rPr>
          <w:noProof/>
        </w:rPr>
        <w:t>Realisierung</w:t>
      </w:r>
      <w:r w:rsidR="00EA0144">
        <w:rPr>
          <w:noProof/>
        </w:rPr>
        <w:t xml:space="preserve"> </w:t>
      </w:r>
      <w:r w:rsidR="0031260F">
        <w:rPr>
          <w:noProof/>
        </w:rPr>
        <w:t xml:space="preserve">eines möglichen Wegs </w:t>
      </w:r>
      <w:r w:rsidR="00EA0144">
        <w:rPr>
          <w:noProof/>
        </w:rPr>
        <w:t>könnte wie folgt aussehen:</w:t>
      </w:r>
    </w:p>
    <w:p w14:paraId="6937B569" w14:textId="64F25CA2" w:rsidR="00C27685" w:rsidRDefault="00C27685" w:rsidP="00444076">
      <w:pPr>
        <w:pStyle w:val="stdText"/>
      </w:pPr>
    </w:p>
    <w:p w14:paraId="457ADF0D" w14:textId="50D1869C" w:rsidR="00C27685" w:rsidRDefault="00C27685" w:rsidP="00444076">
      <w:pPr>
        <w:pStyle w:val="stdText"/>
      </w:pPr>
    </w:p>
    <w:p w14:paraId="1125EBA9" w14:textId="0FC70E74" w:rsidR="00C27685" w:rsidRDefault="00C27685" w:rsidP="00444076">
      <w:pPr>
        <w:pStyle w:val="stdText"/>
      </w:pPr>
    </w:p>
    <w:p w14:paraId="6282397A" w14:textId="48D5585B" w:rsidR="00C27685" w:rsidRDefault="00C27685" w:rsidP="00444076">
      <w:pPr>
        <w:pStyle w:val="stdText"/>
      </w:pPr>
    </w:p>
    <w:p w14:paraId="0902D95E" w14:textId="70876681" w:rsidR="00C27685" w:rsidRDefault="00C27685" w:rsidP="00444076">
      <w:pPr>
        <w:pStyle w:val="stdText"/>
      </w:pPr>
    </w:p>
    <w:p w14:paraId="157468D7" w14:textId="185B5D1F" w:rsidR="00C27685" w:rsidRDefault="00C27685" w:rsidP="00444076">
      <w:pPr>
        <w:pStyle w:val="stdText"/>
      </w:pPr>
    </w:p>
    <w:p w14:paraId="48A39CCE" w14:textId="551F4E8E" w:rsidR="00C27685" w:rsidRDefault="00C27685" w:rsidP="00444076">
      <w:pPr>
        <w:pStyle w:val="stdText"/>
      </w:pPr>
    </w:p>
    <w:p w14:paraId="2D158B82" w14:textId="71AD214F" w:rsidR="00C27685" w:rsidRDefault="00C27685" w:rsidP="00444076">
      <w:pPr>
        <w:pStyle w:val="stdText"/>
      </w:pPr>
    </w:p>
    <w:p w14:paraId="19E3C704" w14:textId="65D45C7A" w:rsidR="00C27685" w:rsidRDefault="00C27685" w:rsidP="00444076">
      <w:pPr>
        <w:pStyle w:val="stdText"/>
      </w:pPr>
    </w:p>
    <w:p w14:paraId="1EECA132" w14:textId="441F97CF" w:rsidR="00C27685" w:rsidRDefault="00C27685" w:rsidP="00444076">
      <w:pPr>
        <w:pStyle w:val="stdText"/>
      </w:pPr>
    </w:p>
    <w:p w14:paraId="0B0FBF70" w14:textId="51FACA44" w:rsidR="00C27685" w:rsidRDefault="00C27685" w:rsidP="00444076">
      <w:pPr>
        <w:pStyle w:val="stdText"/>
      </w:pPr>
    </w:p>
    <w:p w14:paraId="1D2E69B3" w14:textId="27491455" w:rsidR="00C27685" w:rsidRDefault="00C27685" w:rsidP="00444076">
      <w:pPr>
        <w:pStyle w:val="stdText"/>
      </w:pPr>
    </w:p>
    <w:p w14:paraId="46C51361" w14:textId="568C1BAC" w:rsidR="00C27685" w:rsidRDefault="00C27685" w:rsidP="00444076">
      <w:pPr>
        <w:pStyle w:val="stdText"/>
      </w:pPr>
    </w:p>
    <w:p w14:paraId="580E8880" w14:textId="33AC3241" w:rsidR="00C27685" w:rsidRDefault="00C27685" w:rsidP="00444076">
      <w:pPr>
        <w:pStyle w:val="stdText"/>
      </w:pPr>
    </w:p>
    <w:p w14:paraId="46E9C360" w14:textId="3968629C" w:rsidR="00C27685" w:rsidRPr="00973CF6" w:rsidRDefault="00973CF6" w:rsidP="00973CF6">
      <w:pPr>
        <w:pStyle w:val="Markiert1"/>
        <w:spacing w:before="240"/>
        <w:rPr>
          <w:b/>
          <w:bCs/>
        </w:rPr>
      </w:pPr>
      <w:r w:rsidRPr="00B35ED0">
        <w:rPr>
          <w:rStyle w:val="Fett"/>
        </w:rPr>
        <w:t>Wichtig</w:t>
      </w:r>
    </w:p>
    <w:p w14:paraId="4F23C04F" w14:textId="2B4D3C91" w:rsidR="00C50372" w:rsidRPr="00C50372" w:rsidRDefault="00C50372" w:rsidP="00973CF6">
      <w:pPr>
        <w:pStyle w:val="AufzhlMarkiert"/>
        <w:spacing w:after="240"/>
        <w:rPr>
          <w:rFonts w:ascii="Consolas" w:hAnsi="Consolas"/>
          <w:szCs w:val="20"/>
        </w:rPr>
      </w:pPr>
      <w:r w:rsidRPr="00C50372">
        <w:rPr>
          <w:rFonts w:ascii="Consolas" w:hAnsi="Consolas"/>
        </w:rPr>
        <w:t>%/%</w:t>
      </w:r>
    </w:p>
    <w:p w14:paraId="0046D89E" w14:textId="27284675" w:rsidR="00973CF6" w:rsidRPr="00973CF6" w:rsidRDefault="00973CF6" w:rsidP="00973CF6">
      <w:pPr>
        <w:pStyle w:val="AufzhlMarkiert"/>
        <w:spacing w:after="240"/>
        <w:rPr>
          <w:rFonts w:ascii="Consolas" w:hAnsi="Consolas"/>
          <w:szCs w:val="20"/>
        </w:rPr>
      </w:pPr>
      <w:proofErr w:type="gramStart"/>
      <w:r w:rsidRPr="00973CF6">
        <w:rPr>
          <w:rFonts w:ascii="Consolas" w:hAnsi="Consolas"/>
          <w:szCs w:val="20"/>
        </w:rPr>
        <w:t>log(</w:t>
      </w:r>
      <w:proofErr w:type="gramEnd"/>
      <w:r w:rsidRPr="00973CF6">
        <w:rPr>
          <w:rFonts w:ascii="Consolas" w:hAnsi="Consolas"/>
          <w:szCs w:val="20"/>
        </w:rPr>
        <w:t xml:space="preserve">), log10(), </w:t>
      </w:r>
      <w:proofErr w:type="spellStart"/>
      <w:r w:rsidRPr="00973CF6">
        <w:rPr>
          <w:rFonts w:ascii="Consolas" w:hAnsi="Consolas"/>
          <w:szCs w:val="20"/>
        </w:rPr>
        <w:t>exp</w:t>
      </w:r>
      <w:proofErr w:type="spellEnd"/>
      <w:r w:rsidRPr="00973CF6">
        <w:rPr>
          <w:rFonts w:ascii="Consolas" w:hAnsi="Consolas"/>
          <w:szCs w:val="20"/>
        </w:rPr>
        <w:t xml:space="preserve">() </w:t>
      </w:r>
    </w:p>
    <w:p w14:paraId="38F0C3AC" w14:textId="77777777" w:rsidR="00973CF6" w:rsidRPr="00973CF6" w:rsidRDefault="00973CF6" w:rsidP="00973CF6">
      <w:pPr>
        <w:pStyle w:val="AufzhlMarkiert"/>
        <w:spacing w:after="240"/>
        <w:rPr>
          <w:rFonts w:ascii="Consolas" w:hAnsi="Consolas"/>
          <w:szCs w:val="20"/>
        </w:rPr>
      </w:pPr>
      <w:proofErr w:type="gramStart"/>
      <w:r w:rsidRPr="00973CF6">
        <w:rPr>
          <w:rFonts w:ascii="Consolas" w:hAnsi="Consolas"/>
          <w:szCs w:val="20"/>
        </w:rPr>
        <w:t>sin(</w:t>
      </w:r>
      <w:proofErr w:type="gramEnd"/>
      <w:r w:rsidRPr="00973CF6">
        <w:rPr>
          <w:rFonts w:ascii="Consolas" w:hAnsi="Consolas"/>
          <w:szCs w:val="20"/>
        </w:rPr>
        <w:t xml:space="preserve">), cos(), tan() </w:t>
      </w:r>
    </w:p>
    <w:p w14:paraId="078F5FA7" w14:textId="77777777" w:rsidR="00973CF6" w:rsidRPr="00973CF6" w:rsidRDefault="00973CF6" w:rsidP="00973CF6">
      <w:pPr>
        <w:pStyle w:val="AufzhlMarkiert"/>
        <w:spacing w:after="240"/>
        <w:rPr>
          <w:rFonts w:ascii="Consolas" w:hAnsi="Consolas"/>
          <w:szCs w:val="20"/>
        </w:rPr>
      </w:pPr>
      <w:proofErr w:type="spellStart"/>
      <w:proofErr w:type="gramStart"/>
      <w:r w:rsidRPr="00973CF6">
        <w:rPr>
          <w:rFonts w:ascii="Consolas" w:hAnsi="Consolas"/>
          <w:szCs w:val="20"/>
        </w:rPr>
        <w:t>asin</w:t>
      </w:r>
      <w:proofErr w:type="spellEnd"/>
      <w:r w:rsidRPr="00973CF6">
        <w:rPr>
          <w:rFonts w:ascii="Consolas" w:hAnsi="Consolas"/>
          <w:szCs w:val="20"/>
        </w:rPr>
        <w:t>(</w:t>
      </w:r>
      <w:proofErr w:type="gramEnd"/>
      <w:r w:rsidRPr="00973CF6">
        <w:rPr>
          <w:rFonts w:ascii="Consolas" w:hAnsi="Consolas"/>
          <w:szCs w:val="20"/>
        </w:rPr>
        <w:t xml:space="preserve">), </w:t>
      </w:r>
      <w:proofErr w:type="spellStart"/>
      <w:r w:rsidRPr="00973CF6">
        <w:rPr>
          <w:rFonts w:ascii="Consolas" w:hAnsi="Consolas"/>
          <w:szCs w:val="20"/>
        </w:rPr>
        <w:t>acos</w:t>
      </w:r>
      <w:proofErr w:type="spellEnd"/>
      <w:r w:rsidRPr="00973CF6">
        <w:rPr>
          <w:rFonts w:ascii="Consolas" w:hAnsi="Consolas"/>
          <w:szCs w:val="20"/>
        </w:rPr>
        <w:t xml:space="preserve">(), </w:t>
      </w:r>
      <w:proofErr w:type="spellStart"/>
      <w:r w:rsidRPr="00973CF6">
        <w:rPr>
          <w:rFonts w:ascii="Consolas" w:hAnsi="Consolas"/>
          <w:szCs w:val="20"/>
        </w:rPr>
        <w:t>atan</w:t>
      </w:r>
      <w:proofErr w:type="spellEnd"/>
      <w:r w:rsidRPr="00973CF6">
        <w:rPr>
          <w:rFonts w:ascii="Consolas" w:hAnsi="Consolas"/>
          <w:szCs w:val="20"/>
        </w:rPr>
        <w:t xml:space="preserve">() </w:t>
      </w:r>
    </w:p>
    <w:p w14:paraId="22553414" w14:textId="77777777" w:rsidR="00973CF6" w:rsidRPr="00973CF6" w:rsidRDefault="00973CF6" w:rsidP="00973CF6">
      <w:pPr>
        <w:pStyle w:val="AufzhlMarkiert"/>
        <w:spacing w:after="240"/>
        <w:rPr>
          <w:rFonts w:ascii="Consolas" w:hAnsi="Consolas"/>
          <w:szCs w:val="20"/>
        </w:rPr>
      </w:pPr>
      <w:proofErr w:type="spellStart"/>
      <w:proofErr w:type="gramStart"/>
      <w:r w:rsidRPr="00973CF6">
        <w:rPr>
          <w:rFonts w:ascii="Consolas" w:hAnsi="Consolas"/>
          <w:szCs w:val="20"/>
        </w:rPr>
        <w:t>abs</w:t>
      </w:r>
      <w:proofErr w:type="spellEnd"/>
      <w:r w:rsidRPr="00973CF6">
        <w:rPr>
          <w:rFonts w:ascii="Consolas" w:hAnsi="Consolas"/>
          <w:szCs w:val="20"/>
        </w:rPr>
        <w:t>(</w:t>
      </w:r>
      <w:proofErr w:type="gramEnd"/>
      <w:r w:rsidRPr="00973CF6">
        <w:rPr>
          <w:rFonts w:ascii="Consolas" w:hAnsi="Consolas"/>
          <w:szCs w:val="20"/>
        </w:rPr>
        <w:t>)</w:t>
      </w:r>
    </w:p>
    <w:p w14:paraId="39BBB5C3" w14:textId="77777777" w:rsidR="00973CF6" w:rsidRPr="00973CF6" w:rsidRDefault="00973CF6" w:rsidP="00973CF6">
      <w:pPr>
        <w:pStyle w:val="AufzhlMarkiert"/>
        <w:spacing w:after="240"/>
        <w:rPr>
          <w:rFonts w:ascii="Consolas" w:hAnsi="Consolas"/>
          <w:szCs w:val="20"/>
        </w:rPr>
      </w:pPr>
      <w:proofErr w:type="spellStart"/>
      <w:r w:rsidRPr="00973CF6">
        <w:rPr>
          <w:rFonts w:ascii="Consolas" w:hAnsi="Consolas"/>
          <w:szCs w:val="20"/>
        </w:rPr>
        <w:t>choose</w:t>
      </w:r>
      <w:proofErr w:type="spellEnd"/>
      <w:r w:rsidRPr="00973CF6">
        <w:rPr>
          <w:rFonts w:ascii="Consolas" w:hAnsi="Consolas"/>
          <w:szCs w:val="20"/>
        </w:rPr>
        <w:t>(</w:t>
      </w:r>
      <w:proofErr w:type="spellStart"/>
      <w:proofErr w:type="gramStart"/>
      <w:r w:rsidRPr="00973CF6">
        <w:rPr>
          <w:rFonts w:ascii="Consolas" w:hAnsi="Consolas"/>
          <w:szCs w:val="20"/>
        </w:rPr>
        <w:t>n,k</w:t>
      </w:r>
      <w:proofErr w:type="spellEnd"/>
      <w:proofErr w:type="gramEnd"/>
      <w:r w:rsidRPr="00973CF6">
        <w:rPr>
          <w:rFonts w:ascii="Consolas" w:hAnsi="Consolas"/>
          <w:szCs w:val="20"/>
        </w:rPr>
        <w:t xml:space="preserve">) </w:t>
      </w:r>
    </w:p>
    <w:p w14:paraId="7138D327" w14:textId="77777777" w:rsidR="00973CF6" w:rsidRPr="00973CF6" w:rsidRDefault="00973CF6" w:rsidP="00973CF6">
      <w:pPr>
        <w:pStyle w:val="AufzhlMarkiert"/>
        <w:spacing w:after="240"/>
        <w:rPr>
          <w:rFonts w:ascii="Consolas" w:hAnsi="Consolas"/>
          <w:szCs w:val="20"/>
        </w:rPr>
      </w:pPr>
      <w:proofErr w:type="spellStart"/>
      <w:r w:rsidRPr="00973CF6">
        <w:rPr>
          <w:rFonts w:ascii="Consolas" w:hAnsi="Consolas"/>
          <w:szCs w:val="20"/>
        </w:rPr>
        <w:t>factorial</w:t>
      </w:r>
      <w:proofErr w:type="spellEnd"/>
      <w:r w:rsidRPr="00973CF6">
        <w:rPr>
          <w:rFonts w:ascii="Consolas" w:hAnsi="Consolas"/>
          <w:szCs w:val="20"/>
        </w:rPr>
        <w:t xml:space="preserve">(n) </w:t>
      </w:r>
    </w:p>
    <w:p w14:paraId="2C096CCA" w14:textId="77777777" w:rsidR="00973CF6" w:rsidRPr="00973CF6" w:rsidRDefault="00973CF6" w:rsidP="00973CF6">
      <w:pPr>
        <w:pStyle w:val="AufzhlMarkiert"/>
        <w:spacing w:after="240"/>
        <w:rPr>
          <w:rFonts w:ascii="Consolas" w:hAnsi="Consolas"/>
          <w:szCs w:val="20"/>
        </w:rPr>
      </w:pPr>
      <w:proofErr w:type="spellStart"/>
      <w:proofErr w:type="gramStart"/>
      <w:r w:rsidRPr="00973CF6">
        <w:rPr>
          <w:rFonts w:ascii="Consolas" w:hAnsi="Consolas"/>
          <w:szCs w:val="20"/>
        </w:rPr>
        <w:t>sort</w:t>
      </w:r>
      <w:proofErr w:type="spellEnd"/>
      <w:r w:rsidRPr="00973CF6">
        <w:rPr>
          <w:rFonts w:ascii="Consolas" w:hAnsi="Consolas"/>
          <w:szCs w:val="20"/>
        </w:rPr>
        <w:t>(</w:t>
      </w:r>
      <w:proofErr w:type="gramEnd"/>
      <w:r w:rsidRPr="00973CF6">
        <w:rPr>
          <w:rFonts w:ascii="Consolas" w:hAnsi="Consolas"/>
          <w:szCs w:val="20"/>
        </w:rPr>
        <w:t xml:space="preserve">)  </w:t>
      </w:r>
    </w:p>
    <w:p w14:paraId="009F5156" w14:textId="77777777" w:rsidR="00973CF6" w:rsidRPr="00973CF6" w:rsidRDefault="00973CF6" w:rsidP="00973CF6">
      <w:pPr>
        <w:pStyle w:val="AufzhlMarkiert"/>
        <w:spacing w:after="240"/>
        <w:rPr>
          <w:rFonts w:ascii="Consolas" w:hAnsi="Consolas"/>
          <w:szCs w:val="20"/>
        </w:rPr>
      </w:pPr>
      <w:proofErr w:type="gramStart"/>
      <w:r w:rsidRPr="00973CF6">
        <w:rPr>
          <w:rFonts w:ascii="Consolas" w:hAnsi="Consolas"/>
          <w:szCs w:val="20"/>
        </w:rPr>
        <w:t>min(</w:t>
      </w:r>
      <w:proofErr w:type="gramEnd"/>
      <w:r w:rsidRPr="00973CF6">
        <w:rPr>
          <w:rFonts w:ascii="Consolas" w:hAnsi="Consolas"/>
          <w:szCs w:val="20"/>
        </w:rPr>
        <w:t xml:space="preserve">), </w:t>
      </w:r>
      <w:proofErr w:type="spellStart"/>
      <w:r w:rsidRPr="00973CF6">
        <w:rPr>
          <w:rFonts w:ascii="Consolas" w:hAnsi="Consolas"/>
          <w:szCs w:val="20"/>
        </w:rPr>
        <w:t>max</w:t>
      </w:r>
      <w:proofErr w:type="spellEnd"/>
      <w:r w:rsidRPr="00973CF6">
        <w:rPr>
          <w:rFonts w:ascii="Consolas" w:hAnsi="Consolas"/>
          <w:szCs w:val="20"/>
        </w:rPr>
        <w:t xml:space="preserve">(), </w:t>
      </w:r>
      <w:proofErr w:type="spellStart"/>
      <w:r w:rsidRPr="00973CF6">
        <w:rPr>
          <w:rFonts w:ascii="Consolas" w:hAnsi="Consolas"/>
          <w:szCs w:val="20"/>
        </w:rPr>
        <w:t>range</w:t>
      </w:r>
      <w:proofErr w:type="spellEnd"/>
      <w:r w:rsidRPr="00973CF6">
        <w:rPr>
          <w:rFonts w:ascii="Consolas" w:hAnsi="Consolas"/>
          <w:szCs w:val="20"/>
        </w:rPr>
        <w:t xml:space="preserve">() </w:t>
      </w:r>
    </w:p>
    <w:p w14:paraId="7AFFFC72" w14:textId="77777777" w:rsidR="00973CF6" w:rsidRPr="00973CF6" w:rsidRDefault="00973CF6" w:rsidP="00973CF6">
      <w:pPr>
        <w:pStyle w:val="AufzhlMarkiert"/>
        <w:spacing w:after="240"/>
        <w:rPr>
          <w:rFonts w:ascii="Consolas" w:hAnsi="Consolas"/>
          <w:szCs w:val="20"/>
        </w:rPr>
      </w:pPr>
      <w:proofErr w:type="spellStart"/>
      <w:proofErr w:type="gramStart"/>
      <w:r w:rsidRPr="00973CF6">
        <w:rPr>
          <w:rFonts w:ascii="Consolas" w:hAnsi="Consolas"/>
          <w:szCs w:val="20"/>
        </w:rPr>
        <w:t>sum</w:t>
      </w:r>
      <w:proofErr w:type="spellEnd"/>
      <w:r w:rsidRPr="00973CF6">
        <w:rPr>
          <w:rFonts w:ascii="Consolas" w:hAnsi="Consolas"/>
          <w:szCs w:val="20"/>
        </w:rPr>
        <w:t>(</w:t>
      </w:r>
      <w:proofErr w:type="gramEnd"/>
      <w:r w:rsidRPr="00973CF6">
        <w:rPr>
          <w:rFonts w:ascii="Consolas" w:hAnsi="Consolas"/>
          <w:szCs w:val="20"/>
        </w:rPr>
        <w:t xml:space="preserve">), </w:t>
      </w:r>
      <w:proofErr w:type="spellStart"/>
      <w:r w:rsidRPr="00973CF6">
        <w:rPr>
          <w:rFonts w:ascii="Consolas" w:hAnsi="Consolas"/>
          <w:szCs w:val="20"/>
        </w:rPr>
        <w:t>prod</w:t>
      </w:r>
      <w:proofErr w:type="spellEnd"/>
      <w:r w:rsidRPr="00973CF6">
        <w:rPr>
          <w:rFonts w:ascii="Consolas" w:hAnsi="Consolas"/>
          <w:szCs w:val="20"/>
        </w:rPr>
        <w:t xml:space="preserve">() </w:t>
      </w:r>
    </w:p>
    <w:p w14:paraId="4984A810" w14:textId="05D26369" w:rsidR="00973CF6" w:rsidRDefault="00973CF6" w:rsidP="00973CF6">
      <w:pPr>
        <w:pStyle w:val="AufzhlMarkiert"/>
        <w:spacing w:after="240"/>
        <w:rPr>
          <w:rFonts w:ascii="Consolas" w:hAnsi="Consolas"/>
          <w:szCs w:val="20"/>
        </w:rPr>
      </w:pPr>
      <w:proofErr w:type="spellStart"/>
      <w:proofErr w:type="gramStart"/>
      <w:r w:rsidRPr="00973CF6">
        <w:rPr>
          <w:rFonts w:ascii="Consolas" w:hAnsi="Consolas"/>
          <w:szCs w:val="20"/>
        </w:rPr>
        <w:t>cumsum</w:t>
      </w:r>
      <w:proofErr w:type="spellEnd"/>
      <w:r w:rsidRPr="00973CF6">
        <w:rPr>
          <w:rFonts w:ascii="Consolas" w:hAnsi="Consolas"/>
          <w:szCs w:val="20"/>
        </w:rPr>
        <w:t>(</w:t>
      </w:r>
      <w:proofErr w:type="gramEnd"/>
      <w:r w:rsidRPr="00973CF6">
        <w:rPr>
          <w:rFonts w:ascii="Consolas" w:hAnsi="Consolas"/>
          <w:szCs w:val="20"/>
        </w:rPr>
        <w:t xml:space="preserve">), </w:t>
      </w:r>
      <w:proofErr w:type="spellStart"/>
      <w:r w:rsidRPr="00973CF6">
        <w:rPr>
          <w:rFonts w:ascii="Consolas" w:hAnsi="Consolas"/>
          <w:szCs w:val="20"/>
        </w:rPr>
        <w:t>cumprod</w:t>
      </w:r>
      <w:proofErr w:type="spellEnd"/>
      <w:r w:rsidRPr="00973CF6">
        <w:rPr>
          <w:rFonts w:ascii="Consolas" w:hAnsi="Consolas"/>
          <w:szCs w:val="20"/>
        </w:rPr>
        <w:t xml:space="preserve">() </w:t>
      </w:r>
    </w:p>
    <w:p w14:paraId="733C5862" w14:textId="6E8C0C33" w:rsidR="00973CF6" w:rsidRDefault="00973CF6" w:rsidP="00973CF6">
      <w:pPr>
        <w:pStyle w:val="AufzhlMarkiert"/>
        <w:spacing w:after="240"/>
        <w:rPr>
          <w:rFonts w:ascii="Consolas" w:hAnsi="Consolas"/>
          <w:szCs w:val="20"/>
        </w:rPr>
      </w:pPr>
      <w:proofErr w:type="gramStart"/>
      <w:r>
        <w:rPr>
          <w:rFonts w:ascii="Consolas" w:hAnsi="Consolas"/>
          <w:szCs w:val="20"/>
        </w:rPr>
        <w:t>sample(</w:t>
      </w:r>
      <w:proofErr w:type="gramEnd"/>
      <w:r>
        <w:rPr>
          <w:rFonts w:ascii="Consolas" w:hAnsi="Consolas"/>
          <w:szCs w:val="20"/>
        </w:rPr>
        <w:t>)</w:t>
      </w:r>
    </w:p>
    <w:p w14:paraId="0DBCE1DD" w14:textId="7974A8A7" w:rsidR="003061A9" w:rsidRPr="003061A9" w:rsidRDefault="003061A9" w:rsidP="003061A9"/>
    <w:p w14:paraId="7AABFC1A" w14:textId="2CDD8876" w:rsidR="00C27685" w:rsidRDefault="00C27685" w:rsidP="00973CF6">
      <w:pPr>
        <w:pStyle w:val="stdText"/>
      </w:pPr>
    </w:p>
    <w:p w14:paraId="396B5674" w14:textId="3CAA3C90" w:rsidR="00C95FC9" w:rsidRPr="00973CF6" w:rsidRDefault="00C95FC9" w:rsidP="00973CF6">
      <w:pPr>
        <w:spacing w:after="0"/>
        <w:rPr>
          <w:color w:val="000000"/>
        </w:rPr>
      </w:pPr>
    </w:p>
    <w:p w14:paraId="642393B9" w14:textId="77777777" w:rsidR="009518E3" w:rsidRPr="00973CF6" w:rsidRDefault="009518E3">
      <w:pPr>
        <w:spacing w:after="0"/>
        <w:rPr>
          <w:color w:val="000000"/>
        </w:rPr>
      </w:pPr>
    </w:p>
    <w:sectPr w:rsidR="009518E3" w:rsidRPr="00973CF6" w:rsidSect="00B71FD6">
      <w:headerReference w:type="default" r:id="rId9"/>
      <w:footerReference w:type="default" r:id="rId10"/>
      <w:headerReference w:type="first" r:id="rId11"/>
      <w:footerReference w:type="first" r:id="rId12"/>
      <w:pgSz w:w="11907" w:h="16840" w:code="9"/>
      <w:pgMar w:top="1418" w:right="992" w:bottom="1134" w:left="1701" w:header="567" w:footer="567" w:gutter="0"/>
      <w:cols w:space="39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01FE3E" w14:textId="77777777" w:rsidR="00FF1E3C" w:rsidRDefault="00FF1E3C" w:rsidP="00B22FB3"/>
    <w:p w14:paraId="64835D19" w14:textId="77777777" w:rsidR="00FF1E3C" w:rsidRDefault="00FF1E3C" w:rsidP="00B22FB3"/>
    <w:p w14:paraId="1E977A5A" w14:textId="77777777" w:rsidR="00FF1E3C" w:rsidRDefault="00FF1E3C" w:rsidP="00B22FB3"/>
    <w:p w14:paraId="343D823F" w14:textId="77777777" w:rsidR="00FF1E3C" w:rsidRDefault="00FF1E3C"/>
  </w:endnote>
  <w:endnote w:type="continuationSeparator" w:id="0">
    <w:p w14:paraId="2C54A750" w14:textId="77777777" w:rsidR="00FF1E3C" w:rsidRDefault="00FF1E3C" w:rsidP="00B22FB3"/>
    <w:p w14:paraId="46A376AA" w14:textId="77777777" w:rsidR="00FF1E3C" w:rsidRDefault="00FF1E3C" w:rsidP="00B22FB3"/>
    <w:p w14:paraId="080C1FFE" w14:textId="77777777" w:rsidR="00FF1E3C" w:rsidRDefault="00FF1E3C" w:rsidP="00B22FB3"/>
    <w:p w14:paraId="54340AA5" w14:textId="77777777" w:rsidR="00FF1E3C" w:rsidRDefault="00FF1E3C"/>
  </w:endnote>
  <w:endnote w:type="continuationNotice" w:id="1">
    <w:p w14:paraId="0B371BF1" w14:textId="77777777" w:rsidR="00FF1E3C" w:rsidRDefault="00FF1E3C" w:rsidP="00B22FB3"/>
    <w:p w14:paraId="5C37A7F8" w14:textId="77777777" w:rsidR="00FF1E3C" w:rsidRDefault="00FF1E3C" w:rsidP="00B22FB3"/>
    <w:p w14:paraId="5E33B081" w14:textId="77777777" w:rsidR="00FF1E3C" w:rsidRDefault="00FF1E3C" w:rsidP="00B22FB3"/>
    <w:p w14:paraId="000735C9" w14:textId="77777777" w:rsidR="00FF1E3C" w:rsidRDefault="00FF1E3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338B0" w14:textId="23AC09F7" w:rsidR="00C77931" w:rsidRPr="00D3643B" w:rsidRDefault="00C77931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="0031260F" w:rsidRPr="009518E3">
      <w:rPr>
        <w:rFonts w:asciiTheme="minorHAnsi" w:hAnsiTheme="minorHAnsi" w:cstheme="minorHAnsi"/>
        <w:sz w:val="24"/>
        <w:szCs w:val="24"/>
      </w:rPr>
      <w:t xml:space="preserve">Seite </w:t>
    </w:r>
    <w:r w:rsidR="0031260F" w:rsidRPr="009518E3">
      <w:rPr>
        <w:rFonts w:asciiTheme="minorHAnsi" w:hAnsiTheme="minorHAnsi" w:cstheme="minorHAnsi"/>
        <w:bCs/>
        <w:sz w:val="24"/>
        <w:szCs w:val="24"/>
      </w:rPr>
      <w:fldChar w:fldCharType="begin"/>
    </w:r>
    <w:r w:rsidR="0031260F" w:rsidRPr="009518E3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="0031260F" w:rsidRPr="009518E3">
      <w:rPr>
        <w:rFonts w:asciiTheme="minorHAnsi" w:hAnsiTheme="minorHAnsi" w:cstheme="minorHAnsi"/>
        <w:bCs/>
        <w:sz w:val="24"/>
        <w:szCs w:val="24"/>
      </w:rPr>
      <w:fldChar w:fldCharType="separate"/>
    </w:r>
    <w:r w:rsidR="00D91EE9">
      <w:rPr>
        <w:rFonts w:asciiTheme="minorHAnsi" w:hAnsiTheme="minorHAnsi" w:cstheme="minorHAnsi"/>
        <w:bCs/>
        <w:noProof/>
        <w:sz w:val="24"/>
        <w:szCs w:val="24"/>
      </w:rPr>
      <w:t>5</w:t>
    </w:r>
    <w:r w:rsidR="0031260F" w:rsidRPr="009518E3">
      <w:rPr>
        <w:rFonts w:asciiTheme="minorHAnsi" w:hAnsiTheme="minorHAnsi" w:cstheme="minorHAnsi"/>
        <w:bCs/>
        <w:sz w:val="24"/>
        <w:szCs w:val="24"/>
      </w:rPr>
      <w:fldChar w:fldCharType="end"/>
    </w:r>
    <w:r w:rsidR="0031260F" w:rsidRPr="009518E3">
      <w:rPr>
        <w:rFonts w:asciiTheme="minorHAnsi" w:hAnsiTheme="minorHAnsi" w:cstheme="minorHAnsi"/>
        <w:sz w:val="24"/>
        <w:szCs w:val="24"/>
      </w:rPr>
      <w:t xml:space="preserve"> von </w:t>
    </w:r>
    <w:r w:rsidR="0031260F" w:rsidRPr="009518E3">
      <w:rPr>
        <w:rFonts w:asciiTheme="minorHAnsi" w:hAnsiTheme="minorHAnsi" w:cstheme="minorHAnsi"/>
        <w:bCs/>
        <w:sz w:val="24"/>
        <w:szCs w:val="24"/>
      </w:rPr>
      <w:fldChar w:fldCharType="begin"/>
    </w:r>
    <w:r w:rsidR="0031260F" w:rsidRPr="009518E3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="0031260F" w:rsidRPr="009518E3">
      <w:rPr>
        <w:rFonts w:asciiTheme="minorHAnsi" w:hAnsiTheme="minorHAnsi" w:cstheme="minorHAnsi"/>
        <w:bCs/>
        <w:sz w:val="24"/>
        <w:szCs w:val="24"/>
      </w:rPr>
      <w:fldChar w:fldCharType="separate"/>
    </w:r>
    <w:r w:rsidR="00D91EE9">
      <w:rPr>
        <w:rFonts w:asciiTheme="minorHAnsi" w:hAnsiTheme="minorHAnsi" w:cstheme="minorHAnsi"/>
        <w:bCs/>
        <w:noProof/>
        <w:sz w:val="24"/>
        <w:szCs w:val="24"/>
      </w:rPr>
      <w:t>5</w:t>
    </w:r>
    <w:r w:rsidR="0031260F" w:rsidRPr="009518E3">
      <w:rPr>
        <w:rFonts w:asciiTheme="minorHAnsi" w:hAnsiTheme="minorHAnsi" w:cstheme="minorHAnsi"/>
        <w:bCs/>
        <w:sz w:val="24"/>
        <w:szCs w:val="24"/>
      </w:rPr>
      <w:fldChar w:fldCharType="end"/>
    </w:r>
    <w:r w:rsidRPr="009518E3">
      <w:rPr>
        <w:rFonts w:asciiTheme="minorHAnsi" w:hAnsiTheme="minorHAnsi" w:cstheme="minorHAnsi"/>
        <w:sz w:val="24"/>
        <w:szCs w:val="24"/>
      </w:rPr>
      <w:tab/>
    </w:r>
    <w:r>
      <w:rPr>
        <w:rFonts w:ascii="Arial" w:hAnsi="Arial" w:cs="Arial"/>
        <w:sz w:val="18"/>
        <w:szCs w:val="18"/>
      </w:rPr>
      <w:t xml:space="preserve">  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jwRScript_ueb_Kapitel2_a1.docx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, 21.08.2019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B5C4B" w14:textId="7540FB87" w:rsidR="00C77931" w:rsidRDefault="00C77931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="0031260F" w:rsidRPr="009518E3">
      <w:rPr>
        <w:rFonts w:asciiTheme="minorHAnsi" w:hAnsiTheme="minorHAnsi" w:cstheme="minorHAnsi"/>
        <w:sz w:val="24"/>
        <w:szCs w:val="24"/>
      </w:rPr>
      <w:t xml:space="preserve">Seite </w:t>
    </w:r>
    <w:r w:rsidR="0031260F" w:rsidRPr="009518E3">
      <w:rPr>
        <w:rFonts w:asciiTheme="minorHAnsi" w:hAnsiTheme="minorHAnsi" w:cstheme="minorHAnsi"/>
        <w:bCs/>
        <w:sz w:val="24"/>
        <w:szCs w:val="24"/>
      </w:rPr>
      <w:fldChar w:fldCharType="begin"/>
    </w:r>
    <w:r w:rsidR="0031260F" w:rsidRPr="009518E3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="0031260F" w:rsidRPr="009518E3">
      <w:rPr>
        <w:rFonts w:asciiTheme="minorHAnsi" w:hAnsiTheme="minorHAnsi" w:cstheme="minorHAnsi"/>
        <w:bCs/>
        <w:sz w:val="24"/>
        <w:szCs w:val="24"/>
      </w:rPr>
      <w:fldChar w:fldCharType="separate"/>
    </w:r>
    <w:r w:rsidR="00D91EE9">
      <w:rPr>
        <w:rFonts w:asciiTheme="minorHAnsi" w:hAnsiTheme="minorHAnsi" w:cstheme="minorHAnsi"/>
        <w:bCs/>
        <w:noProof/>
        <w:sz w:val="24"/>
        <w:szCs w:val="24"/>
      </w:rPr>
      <w:t>1</w:t>
    </w:r>
    <w:r w:rsidR="0031260F" w:rsidRPr="009518E3">
      <w:rPr>
        <w:rFonts w:asciiTheme="minorHAnsi" w:hAnsiTheme="minorHAnsi" w:cstheme="minorHAnsi"/>
        <w:bCs/>
        <w:sz w:val="24"/>
        <w:szCs w:val="24"/>
      </w:rPr>
      <w:fldChar w:fldCharType="end"/>
    </w:r>
    <w:r w:rsidR="0031260F" w:rsidRPr="009518E3">
      <w:rPr>
        <w:rFonts w:asciiTheme="minorHAnsi" w:hAnsiTheme="minorHAnsi" w:cstheme="minorHAnsi"/>
        <w:sz w:val="24"/>
        <w:szCs w:val="24"/>
      </w:rPr>
      <w:t xml:space="preserve"> von </w:t>
    </w:r>
    <w:r w:rsidR="0031260F" w:rsidRPr="009518E3">
      <w:rPr>
        <w:rFonts w:asciiTheme="minorHAnsi" w:hAnsiTheme="minorHAnsi" w:cstheme="minorHAnsi"/>
        <w:bCs/>
        <w:sz w:val="24"/>
        <w:szCs w:val="24"/>
      </w:rPr>
      <w:fldChar w:fldCharType="begin"/>
    </w:r>
    <w:r w:rsidR="0031260F" w:rsidRPr="009518E3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="0031260F" w:rsidRPr="009518E3">
      <w:rPr>
        <w:rFonts w:asciiTheme="minorHAnsi" w:hAnsiTheme="minorHAnsi" w:cstheme="minorHAnsi"/>
        <w:bCs/>
        <w:sz w:val="24"/>
        <w:szCs w:val="24"/>
      </w:rPr>
      <w:fldChar w:fldCharType="separate"/>
    </w:r>
    <w:r w:rsidR="00D91EE9">
      <w:rPr>
        <w:rFonts w:asciiTheme="minorHAnsi" w:hAnsiTheme="minorHAnsi" w:cstheme="minorHAnsi"/>
        <w:bCs/>
        <w:noProof/>
        <w:sz w:val="24"/>
        <w:szCs w:val="24"/>
      </w:rPr>
      <w:t>5</w:t>
    </w:r>
    <w:r w:rsidR="0031260F" w:rsidRPr="009518E3">
      <w:rPr>
        <w:rFonts w:asciiTheme="minorHAnsi" w:hAnsiTheme="minorHAnsi" w:cstheme="minorHAnsi"/>
        <w:bCs/>
        <w:sz w:val="24"/>
        <w:szCs w:val="24"/>
      </w:rPr>
      <w:fldChar w:fldCharType="end"/>
    </w:r>
    <w:r w:rsidRPr="009518E3">
      <w:rPr>
        <w:rFonts w:asciiTheme="minorHAnsi" w:hAnsiTheme="minorHAnsi" w:cstheme="minorHAnsi"/>
        <w:sz w:val="24"/>
        <w:szCs w:val="24"/>
      </w:rPr>
      <w:tab/>
    </w:r>
    <w:r>
      <w:rPr>
        <w:rFonts w:ascii="Arial" w:hAnsi="Arial" w:cs="Arial"/>
        <w:sz w:val="18"/>
        <w:szCs w:val="18"/>
      </w:rPr>
      <w:t xml:space="preserve">  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jwRScript_ueb_Kapitel2_a1.docx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, 21.08.2019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ADF9AD" w14:textId="77777777" w:rsidR="00FF1E3C" w:rsidRDefault="00FF1E3C" w:rsidP="00B27513">
      <w:pPr>
        <w:pStyle w:val="stdText"/>
      </w:pPr>
      <w:r>
        <w:continuationSeparator/>
      </w:r>
    </w:p>
    <w:p w14:paraId="355038C4" w14:textId="77777777" w:rsidR="00FF1E3C" w:rsidRDefault="00FF1E3C"/>
  </w:footnote>
  <w:footnote w:type="continuationSeparator" w:id="0">
    <w:p w14:paraId="197A3854" w14:textId="77777777" w:rsidR="00FF1E3C" w:rsidRDefault="00FF1E3C" w:rsidP="00B27513">
      <w:pPr>
        <w:pStyle w:val="stdText"/>
      </w:pPr>
      <w:r>
        <w:continuationSeparator/>
      </w:r>
    </w:p>
    <w:p w14:paraId="00CFAE22" w14:textId="77777777" w:rsidR="00FF1E3C" w:rsidRDefault="00FF1E3C"/>
  </w:footnote>
  <w:footnote w:type="continuationNotice" w:id="1">
    <w:p w14:paraId="5E844597" w14:textId="77777777" w:rsidR="00FF1E3C" w:rsidRDefault="00FF1E3C" w:rsidP="00B22FB3"/>
    <w:p w14:paraId="136EA1E0" w14:textId="77777777" w:rsidR="00FF1E3C" w:rsidRDefault="00FF1E3C" w:rsidP="00B22FB3"/>
    <w:p w14:paraId="1644D70F" w14:textId="77777777" w:rsidR="00FF1E3C" w:rsidRDefault="00FF1E3C" w:rsidP="00B22FB3"/>
    <w:p w14:paraId="69FB1544" w14:textId="77777777" w:rsidR="00FF1E3C" w:rsidRDefault="00FF1E3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bri Light" w:eastAsia="SimSun" w:hAnsi="Calibri Light" w:cs="Calibri Light"/>
        <w:color w:val="002060"/>
        <w:spacing w:val="-7"/>
        <w:sz w:val="28"/>
        <w:szCs w:val="28"/>
      </w:rPr>
      <w:alias w:val="Titel"/>
      <w:tag w:val=""/>
      <w:id w:val="-1676337075"/>
      <w:placeholder>
        <w:docPart w:val="5A92EFEADDDA41E99D8A3DEA665D4E4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06FAC72" w14:textId="441627B6" w:rsidR="00C77931" w:rsidRDefault="00C77931">
        <w:r w:rsidRPr="00B71FD6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Programmierung für statistische Datenanalyse</w:t>
        </w:r>
        <w:r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 xml:space="preserve">, </w:t>
        </w:r>
        <w:r w:rsidRPr="00B71FD6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Übungen zu Kapitel 2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219315" w14:textId="79D7DD17" w:rsidR="00C77931" w:rsidRPr="00D47F29" w:rsidRDefault="00C77931">
    <w:pPr>
      <w:pStyle w:val="Kopfzeile"/>
      <w:rPr>
        <w:rFonts w:ascii="Arial" w:hAnsi="Arial" w:cs="Arial"/>
        <w:color w:val="000000" w:themeColor="text1"/>
      </w:rPr>
    </w:pPr>
    <w:r w:rsidRPr="00D47F29">
      <w:rPr>
        <w:rFonts w:ascii="Arial" w:hAnsi="Arial" w:cs="Arial"/>
        <w:color w:val="000000" w:themeColor="text1"/>
      </w:rPr>
      <w:t xml:space="preserve">Jürgen Willms  </w:t>
    </w:r>
    <w:r w:rsidRPr="00D47F29">
      <w:rPr>
        <w:rFonts w:ascii="Arial" w:hAnsi="Arial" w:cs="Arial"/>
        <w:noProof/>
        <w:color w:val="000000" w:themeColor="text1"/>
        <w:sz w:val="16"/>
      </w:rPr>
      <w:t xml:space="preserve"> </w:t>
    </w:r>
    <w:r w:rsidRPr="00D47F29">
      <w:rPr>
        <w:rFonts w:ascii="Arial" w:hAnsi="Arial" w:cs="Arial"/>
        <w:noProof/>
        <w:color w:val="000000" w:themeColor="text1"/>
        <w:sz w:val="16"/>
      </w:rPr>
      <w:drawing>
        <wp:anchor distT="0" distB="0" distL="114300" distR="114300" simplePos="0" relativeHeight="251659264" behindDoc="1" locked="0" layoutInCell="1" allowOverlap="1" wp14:anchorId="4A6D405C" wp14:editId="4221D4A5">
          <wp:simplePos x="0" y="0"/>
          <wp:positionH relativeFrom="column">
            <wp:posOffset>4143375</wp:posOffset>
          </wp:positionH>
          <wp:positionV relativeFrom="paragraph">
            <wp:posOffset>-128270</wp:posOffset>
          </wp:positionV>
          <wp:extent cx="1648460" cy="511175"/>
          <wp:effectExtent l="0" t="0" r="8890" b="3175"/>
          <wp:wrapTight wrapText="bothSides">
            <wp:wrapPolygon edited="0">
              <wp:start x="17972" y="0"/>
              <wp:lineTo x="0" y="2415"/>
              <wp:lineTo x="0" y="8855"/>
              <wp:lineTo x="1747" y="12880"/>
              <wp:lineTo x="0" y="18514"/>
              <wp:lineTo x="0" y="20929"/>
              <wp:lineTo x="20219" y="20929"/>
              <wp:lineTo x="20219" y="12880"/>
              <wp:lineTo x="21467" y="8855"/>
              <wp:lineTo x="21467" y="4025"/>
              <wp:lineTo x="20219" y="0"/>
              <wp:lineTo x="17972" y="0"/>
            </wp:wrapPolygon>
          </wp:wrapTight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H-SWF_Logo-RGB~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8460" cy="511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81BD1"/>
    <w:multiLevelType w:val="multilevel"/>
    <w:tmpl w:val="A1F0F976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1573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35E530C"/>
    <w:multiLevelType w:val="hybridMultilevel"/>
    <w:tmpl w:val="FD9026C2"/>
    <w:lvl w:ilvl="0" w:tplc="33EE8306">
      <w:start w:val="1"/>
      <w:numFmt w:val="bullet"/>
      <w:pStyle w:val="AufzhlKompak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317C4"/>
    <w:multiLevelType w:val="hybridMultilevel"/>
    <w:tmpl w:val="E1CCCE1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361BB"/>
    <w:multiLevelType w:val="hybridMultilevel"/>
    <w:tmpl w:val="FD4621A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74690"/>
    <w:multiLevelType w:val="hybridMultilevel"/>
    <w:tmpl w:val="7570CAFE"/>
    <w:lvl w:ilvl="0" w:tplc="9DF2E696">
      <w:start w:val="1"/>
      <w:numFmt w:val="lowerLetter"/>
      <w:pStyle w:val="Teilaufgabe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E017B"/>
    <w:multiLevelType w:val="hybridMultilevel"/>
    <w:tmpl w:val="03E84652"/>
    <w:lvl w:ilvl="0" w:tplc="408823E6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A4742CA"/>
    <w:multiLevelType w:val="hybridMultilevel"/>
    <w:tmpl w:val="343AEE42"/>
    <w:lvl w:ilvl="0" w:tplc="133085A8">
      <w:start w:val="1"/>
      <w:numFmt w:val="lowerLetter"/>
      <w:pStyle w:val="LEAufzhlung"/>
      <w:lvlText w:val="%1)"/>
      <w:lvlJc w:val="left"/>
      <w:pPr>
        <w:ind w:left="1004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C791551"/>
    <w:multiLevelType w:val="hybridMultilevel"/>
    <w:tmpl w:val="181AFB3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0255C0"/>
    <w:multiLevelType w:val="hybridMultilevel"/>
    <w:tmpl w:val="EE500BF6"/>
    <w:lvl w:ilvl="0" w:tplc="408823E6">
      <w:start w:val="1"/>
      <w:numFmt w:val="bullet"/>
      <w:lvlText w:val="-"/>
      <w:lvlJc w:val="left"/>
      <w:pPr>
        <w:ind w:left="1074" w:hanging="360"/>
      </w:pPr>
      <w:rPr>
        <w:rFonts w:ascii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9" w15:restartNumberingAfterBreak="0">
    <w:nsid w:val="206573D8"/>
    <w:multiLevelType w:val="hybridMultilevel"/>
    <w:tmpl w:val="E2C2D458"/>
    <w:lvl w:ilvl="0" w:tplc="BC721AC6">
      <w:start w:val="1"/>
      <w:numFmt w:val="bullet"/>
      <w:pStyle w:val="LETextSpiegelstrich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3A2067"/>
    <w:multiLevelType w:val="hybridMultilevel"/>
    <w:tmpl w:val="6DD8833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84AAE"/>
    <w:multiLevelType w:val="hybridMultilevel"/>
    <w:tmpl w:val="4DDA266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3929DE"/>
    <w:multiLevelType w:val="hybridMultilevel"/>
    <w:tmpl w:val="BB9831E6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170237"/>
    <w:multiLevelType w:val="hybridMultilevel"/>
    <w:tmpl w:val="3154C5A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CE583E"/>
    <w:multiLevelType w:val="hybridMultilevel"/>
    <w:tmpl w:val="128E4BE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8A5F94"/>
    <w:multiLevelType w:val="hybridMultilevel"/>
    <w:tmpl w:val="A792293A"/>
    <w:lvl w:ilvl="0" w:tplc="F8104328">
      <w:start w:val="1"/>
      <w:numFmt w:val="bullet"/>
      <w:lvlText w:val=""/>
      <w:lvlJc w:val="left"/>
      <w:pPr>
        <w:ind w:left="5181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17652F"/>
    <w:multiLevelType w:val="hybridMultilevel"/>
    <w:tmpl w:val="57EA44B8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CD2409"/>
    <w:multiLevelType w:val="hybridMultilevel"/>
    <w:tmpl w:val="2C40EEA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F9549F"/>
    <w:multiLevelType w:val="hybridMultilevel"/>
    <w:tmpl w:val="0EE4BC82"/>
    <w:lvl w:ilvl="0" w:tplc="A20C26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46DAE6">
      <w:start w:val="1"/>
      <w:numFmt w:val="lowerLetter"/>
      <w:lvlText w:val="%2."/>
      <w:lvlJc w:val="left"/>
      <w:pPr>
        <w:ind w:left="1440" w:hanging="360"/>
      </w:pPr>
      <w:rPr>
        <w:rFonts w:ascii="Calibri" w:hAnsi="Calibri" w:cs="Calibri" w:hint="default"/>
        <w:b w:val="0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0B0468"/>
    <w:multiLevelType w:val="hybridMultilevel"/>
    <w:tmpl w:val="C0FC2F74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7A2224"/>
    <w:multiLevelType w:val="hybridMultilevel"/>
    <w:tmpl w:val="D4CAE8D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E95A41"/>
    <w:multiLevelType w:val="hybridMultilevel"/>
    <w:tmpl w:val="C1A6744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F1466B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7D03630"/>
    <w:multiLevelType w:val="hybridMultilevel"/>
    <w:tmpl w:val="1ABC1B5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5A32ED"/>
    <w:multiLevelType w:val="hybridMultilevel"/>
    <w:tmpl w:val="BB16ED46"/>
    <w:lvl w:ilvl="0" w:tplc="04070017">
      <w:start w:val="1"/>
      <w:numFmt w:val="lowerLetter"/>
      <w:lvlText w:val="%1)"/>
      <w:lvlJc w:val="left"/>
      <w:pPr>
        <w:ind w:left="1800" w:hanging="360"/>
      </w:pPr>
    </w:lvl>
    <w:lvl w:ilvl="1" w:tplc="04070019">
      <w:start w:val="1"/>
      <w:numFmt w:val="lowerLetter"/>
      <w:lvlText w:val="%2."/>
      <w:lvlJc w:val="left"/>
      <w:pPr>
        <w:ind w:left="2520" w:hanging="360"/>
      </w:pPr>
    </w:lvl>
    <w:lvl w:ilvl="2" w:tplc="0407001B" w:tentative="1">
      <w:start w:val="1"/>
      <w:numFmt w:val="lowerRoman"/>
      <w:lvlText w:val="%3."/>
      <w:lvlJc w:val="right"/>
      <w:pPr>
        <w:ind w:left="3240" w:hanging="180"/>
      </w:pPr>
    </w:lvl>
    <w:lvl w:ilvl="3" w:tplc="0407000F" w:tentative="1">
      <w:start w:val="1"/>
      <w:numFmt w:val="decimal"/>
      <w:lvlText w:val="%4."/>
      <w:lvlJc w:val="left"/>
      <w:pPr>
        <w:ind w:left="3960" w:hanging="360"/>
      </w:pPr>
    </w:lvl>
    <w:lvl w:ilvl="4" w:tplc="04070019" w:tentative="1">
      <w:start w:val="1"/>
      <w:numFmt w:val="lowerLetter"/>
      <w:lvlText w:val="%5."/>
      <w:lvlJc w:val="left"/>
      <w:pPr>
        <w:ind w:left="4680" w:hanging="360"/>
      </w:pPr>
    </w:lvl>
    <w:lvl w:ilvl="5" w:tplc="0407001B" w:tentative="1">
      <w:start w:val="1"/>
      <w:numFmt w:val="lowerRoman"/>
      <w:lvlText w:val="%6."/>
      <w:lvlJc w:val="right"/>
      <w:pPr>
        <w:ind w:left="5400" w:hanging="180"/>
      </w:pPr>
    </w:lvl>
    <w:lvl w:ilvl="6" w:tplc="0407000F" w:tentative="1">
      <w:start w:val="1"/>
      <w:numFmt w:val="decimal"/>
      <w:lvlText w:val="%7."/>
      <w:lvlJc w:val="left"/>
      <w:pPr>
        <w:ind w:left="6120" w:hanging="360"/>
      </w:pPr>
    </w:lvl>
    <w:lvl w:ilvl="7" w:tplc="04070019" w:tentative="1">
      <w:start w:val="1"/>
      <w:numFmt w:val="lowerLetter"/>
      <w:lvlText w:val="%8."/>
      <w:lvlJc w:val="left"/>
      <w:pPr>
        <w:ind w:left="6840" w:hanging="360"/>
      </w:pPr>
    </w:lvl>
    <w:lvl w:ilvl="8" w:tplc="0407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4BE14212"/>
    <w:multiLevelType w:val="hybridMultilevel"/>
    <w:tmpl w:val="FF6A44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602EFD"/>
    <w:multiLevelType w:val="hybridMultilevel"/>
    <w:tmpl w:val="C1A6744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865A17"/>
    <w:multiLevelType w:val="hybridMultilevel"/>
    <w:tmpl w:val="4AC6F9C6"/>
    <w:lvl w:ilvl="0" w:tplc="D17ACA48">
      <w:start w:val="1"/>
      <w:numFmt w:val="bullet"/>
      <w:pStyle w:val="Aufzhl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3708EA"/>
    <w:multiLevelType w:val="hybridMultilevel"/>
    <w:tmpl w:val="3D2E93A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60155"/>
    <w:multiLevelType w:val="hybridMultilevel"/>
    <w:tmpl w:val="7C16ECB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032FA9"/>
    <w:multiLevelType w:val="hybridMultilevel"/>
    <w:tmpl w:val="5004115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B97BDE"/>
    <w:multiLevelType w:val="hybridMultilevel"/>
    <w:tmpl w:val="A4444AD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A133B9"/>
    <w:multiLevelType w:val="hybridMultilevel"/>
    <w:tmpl w:val="F418F5D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5B6CEC"/>
    <w:multiLevelType w:val="hybridMultilevel"/>
    <w:tmpl w:val="C3E01F82"/>
    <w:lvl w:ilvl="0" w:tplc="0E5081E8">
      <w:start w:val="1"/>
      <w:numFmt w:val="bullet"/>
      <w:pStyle w:val="AufzhlungTex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6A7FE5"/>
    <w:multiLevelType w:val="hybridMultilevel"/>
    <w:tmpl w:val="951CF482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7970B6"/>
    <w:multiLevelType w:val="hybridMultilevel"/>
    <w:tmpl w:val="8D521C3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744C4B"/>
    <w:multiLevelType w:val="hybridMultilevel"/>
    <w:tmpl w:val="C0FC2F74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FA7053"/>
    <w:multiLevelType w:val="hybridMultilevel"/>
    <w:tmpl w:val="EF0C63C8"/>
    <w:lvl w:ilvl="0" w:tplc="5BAC5D96">
      <w:start w:val="1"/>
      <w:numFmt w:val="bullet"/>
      <w:pStyle w:val="AufzhlMarkier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8" w15:restartNumberingAfterBreak="0">
    <w:nsid w:val="75E10D64"/>
    <w:multiLevelType w:val="hybridMultilevel"/>
    <w:tmpl w:val="8B0832C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FE582A"/>
    <w:multiLevelType w:val="hybridMultilevel"/>
    <w:tmpl w:val="FD646C3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966E16"/>
    <w:multiLevelType w:val="hybridMultilevel"/>
    <w:tmpl w:val="1DA22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8631FA"/>
    <w:multiLevelType w:val="hybridMultilevel"/>
    <w:tmpl w:val="EA3A6C64"/>
    <w:lvl w:ilvl="0" w:tplc="9D9CEB4A">
      <w:start w:val="1"/>
      <w:numFmt w:val="decimal"/>
      <w:pStyle w:val="LEbH"/>
      <w:lvlText w:val="Übungsaufgabe 1.%1"/>
      <w:lvlJc w:val="left"/>
      <w:pPr>
        <w:tabs>
          <w:tab w:val="num" w:pos="2160"/>
        </w:tabs>
        <w:ind w:left="36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41"/>
  </w:num>
  <w:num w:numId="5">
    <w:abstractNumId w:val="1"/>
  </w:num>
  <w:num w:numId="6">
    <w:abstractNumId w:val="18"/>
  </w:num>
  <w:num w:numId="7">
    <w:abstractNumId w:val="31"/>
  </w:num>
  <w:num w:numId="8">
    <w:abstractNumId w:val="24"/>
  </w:num>
  <w:num w:numId="9">
    <w:abstractNumId w:val="14"/>
  </w:num>
  <w:num w:numId="10">
    <w:abstractNumId w:val="33"/>
  </w:num>
  <w:num w:numId="11">
    <w:abstractNumId w:val="2"/>
  </w:num>
  <w:num w:numId="12">
    <w:abstractNumId w:val="39"/>
  </w:num>
  <w:num w:numId="13">
    <w:abstractNumId w:val="0"/>
  </w:num>
  <w:num w:numId="14">
    <w:abstractNumId w:val="40"/>
  </w:num>
  <w:num w:numId="15">
    <w:abstractNumId w:val="10"/>
  </w:num>
  <w:num w:numId="16">
    <w:abstractNumId w:val="27"/>
  </w:num>
  <w:num w:numId="17">
    <w:abstractNumId w:val="15"/>
  </w:num>
  <w:num w:numId="18">
    <w:abstractNumId w:val="35"/>
  </w:num>
  <w:num w:numId="19">
    <w:abstractNumId w:val="32"/>
  </w:num>
  <w:num w:numId="20">
    <w:abstractNumId w:val="0"/>
  </w:num>
  <w:num w:numId="21">
    <w:abstractNumId w:val="23"/>
  </w:num>
  <w:num w:numId="22">
    <w:abstractNumId w:val="37"/>
  </w:num>
  <w:num w:numId="23">
    <w:abstractNumId w:val="29"/>
  </w:num>
  <w:num w:numId="24">
    <w:abstractNumId w:val="25"/>
  </w:num>
  <w:num w:numId="25">
    <w:abstractNumId w:val="8"/>
  </w:num>
  <w:num w:numId="26">
    <w:abstractNumId w:val="5"/>
  </w:num>
  <w:num w:numId="27">
    <w:abstractNumId w:val="22"/>
  </w:num>
  <w:num w:numId="28">
    <w:abstractNumId w:val="7"/>
  </w:num>
  <w:num w:numId="29">
    <w:abstractNumId w:val="28"/>
  </w:num>
  <w:num w:numId="30">
    <w:abstractNumId w:val="13"/>
  </w:num>
  <w:num w:numId="31">
    <w:abstractNumId w:val="3"/>
  </w:num>
  <w:num w:numId="32">
    <w:abstractNumId w:val="28"/>
    <w:lvlOverride w:ilvl="0">
      <w:startOverride w:val="1"/>
    </w:lvlOverride>
  </w:num>
  <w:num w:numId="33">
    <w:abstractNumId w:val="11"/>
  </w:num>
  <w:num w:numId="34">
    <w:abstractNumId w:val="20"/>
  </w:num>
  <w:num w:numId="35">
    <w:abstractNumId w:val="17"/>
  </w:num>
  <w:num w:numId="36">
    <w:abstractNumId w:val="28"/>
    <w:lvlOverride w:ilvl="0">
      <w:startOverride w:val="1"/>
    </w:lvlOverride>
  </w:num>
  <w:num w:numId="37">
    <w:abstractNumId w:val="19"/>
  </w:num>
  <w:num w:numId="38">
    <w:abstractNumId w:val="38"/>
  </w:num>
  <w:num w:numId="39">
    <w:abstractNumId w:val="30"/>
  </w:num>
  <w:num w:numId="40">
    <w:abstractNumId w:val="26"/>
  </w:num>
  <w:num w:numId="41">
    <w:abstractNumId w:val="21"/>
  </w:num>
  <w:num w:numId="42">
    <w:abstractNumId w:val="34"/>
  </w:num>
  <w:num w:numId="43">
    <w:abstractNumId w:val="36"/>
  </w:num>
  <w:num w:numId="44">
    <w:abstractNumId w:val="12"/>
  </w:num>
  <w:num w:numId="45">
    <w:abstractNumId w:val="1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activeWritingStyle w:appName="MSWord" w:lang="it-IT" w:vendorID="64" w:dllVersion="131078" w:nlCheck="1" w:checkStyle="0"/>
  <w:activeWritingStyle w:appName="MSWord" w:lang="de-DE" w:vendorID="64" w:dllVersion="131078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de-DE" w:vendorID="9" w:dllVersion="512" w:checkStyle="1"/>
  <w:activeWritingStyle w:appName="MSWord" w:lang="it-IT" w:vendorID="3" w:dllVersion="517" w:checkStyle="1"/>
  <w:activeWritingStyle w:appName="MSWord" w:lang="de-DE" w:vendorID="3" w:dllVersion="517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autoHyphenation/>
  <w:hyphenationZone w:val="425"/>
  <w:clickAndTypeStyle w:val="stdText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B2E"/>
    <w:rsid w:val="00002EE5"/>
    <w:rsid w:val="00003AD2"/>
    <w:rsid w:val="00003B38"/>
    <w:rsid w:val="0000406E"/>
    <w:rsid w:val="00004A91"/>
    <w:rsid w:val="00007294"/>
    <w:rsid w:val="00007348"/>
    <w:rsid w:val="0000763D"/>
    <w:rsid w:val="00013372"/>
    <w:rsid w:val="00014C1C"/>
    <w:rsid w:val="00014D23"/>
    <w:rsid w:val="00014D66"/>
    <w:rsid w:val="00015986"/>
    <w:rsid w:val="000161A6"/>
    <w:rsid w:val="0002250E"/>
    <w:rsid w:val="00022B68"/>
    <w:rsid w:val="000242B2"/>
    <w:rsid w:val="000242CF"/>
    <w:rsid w:val="000243B5"/>
    <w:rsid w:val="00024B95"/>
    <w:rsid w:val="00024DC1"/>
    <w:rsid w:val="00024F3A"/>
    <w:rsid w:val="000263D5"/>
    <w:rsid w:val="00026E28"/>
    <w:rsid w:val="00027031"/>
    <w:rsid w:val="000270F6"/>
    <w:rsid w:val="00030B97"/>
    <w:rsid w:val="000355AB"/>
    <w:rsid w:val="00037400"/>
    <w:rsid w:val="0004012C"/>
    <w:rsid w:val="00040B36"/>
    <w:rsid w:val="00042273"/>
    <w:rsid w:val="00042BC3"/>
    <w:rsid w:val="00042CE1"/>
    <w:rsid w:val="00043231"/>
    <w:rsid w:val="00044304"/>
    <w:rsid w:val="00044C47"/>
    <w:rsid w:val="000473F9"/>
    <w:rsid w:val="00052A31"/>
    <w:rsid w:val="000546A3"/>
    <w:rsid w:val="000549C4"/>
    <w:rsid w:val="00055A42"/>
    <w:rsid w:val="00056356"/>
    <w:rsid w:val="00060169"/>
    <w:rsid w:val="000603D1"/>
    <w:rsid w:val="000609FC"/>
    <w:rsid w:val="00060A24"/>
    <w:rsid w:val="00060A4F"/>
    <w:rsid w:val="00063572"/>
    <w:rsid w:val="00065039"/>
    <w:rsid w:val="00066457"/>
    <w:rsid w:val="00066EF1"/>
    <w:rsid w:val="00067171"/>
    <w:rsid w:val="00067783"/>
    <w:rsid w:val="00067A64"/>
    <w:rsid w:val="00067F2A"/>
    <w:rsid w:val="00070B4E"/>
    <w:rsid w:val="00070ECE"/>
    <w:rsid w:val="00072244"/>
    <w:rsid w:val="000724DD"/>
    <w:rsid w:val="00074E36"/>
    <w:rsid w:val="00075381"/>
    <w:rsid w:val="00075E32"/>
    <w:rsid w:val="00077B6A"/>
    <w:rsid w:val="00077BE2"/>
    <w:rsid w:val="00081302"/>
    <w:rsid w:val="0008172C"/>
    <w:rsid w:val="00082C3F"/>
    <w:rsid w:val="00084448"/>
    <w:rsid w:val="000846E0"/>
    <w:rsid w:val="00086296"/>
    <w:rsid w:val="00086E2A"/>
    <w:rsid w:val="00090F1B"/>
    <w:rsid w:val="00092557"/>
    <w:rsid w:val="000930ED"/>
    <w:rsid w:val="00093F50"/>
    <w:rsid w:val="000942A9"/>
    <w:rsid w:val="000947B5"/>
    <w:rsid w:val="00096CF6"/>
    <w:rsid w:val="000A4D04"/>
    <w:rsid w:val="000A4FFD"/>
    <w:rsid w:val="000A7765"/>
    <w:rsid w:val="000B0D9A"/>
    <w:rsid w:val="000B2DD8"/>
    <w:rsid w:val="000B4E46"/>
    <w:rsid w:val="000B5C72"/>
    <w:rsid w:val="000B648E"/>
    <w:rsid w:val="000B6AD3"/>
    <w:rsid w:val="000B70AB"/>
    <w:rsid w:val="000B79B0"/>
    <w:rsid w:val="000C03CC"/>
    <w:rsid w:val="000C0C00"/>
    <w:rsid w:val="000C1556"/>
    <w:rsid w:val="000C249B"/>
    <w:rsid w:val="000C32DD"/>
    <w:rsid w:val="000C41C4"/>
    <w:rsid w:val="000C4238"/>
    <w:rsid w:val="000C453C"/>
    <w:rsid w:val="000C4C91"/>
    <w:rsid w:val="000C4D90"/>
    <w:rsid w:val="000C4F13"/>
    <w:rsid w:val="000C532D"/>
    <w:rsid w:val="000C5518"/>
    <w:rsid w:val="000C6415"/>
    <w:rsid w:val="000C67D9"/>
    <w:rsid w:val="000D00B4"/>
    <w:rsid w:val="000D0136"/>
    <w:rsid w:val="000D0844"/>
    <w:rsid w:val="000D0F46"/>
    <w:rsid w:val="000D1F27"/>
    <w:rsid w:val="000D3398"/>
    <w:rsid w:val="000D4B25"/>
    <w:rsid w:val="000D4D46"/>
    <w:rsid w:val="000D551A"/>
    <w:rsid w:val="000D7091"/>
    <w:rsid w:val="000D7466"/>
    <w:rsid w:val="000E30EC"/>
    <w:rsid w:val="000E4D8F"/>
    <w:rsid w:val="000E4EDF"/>
    <w:rsid w:val="000E55B1"/>
    <w:rsid w:val="000E707F"/>
    <w:rsid w:val="000F14AA"/>
    <w:rsid w:val="000F1E8E"/>
    <w:rsid w:val="000F5109"/>
    <w:rsid w:val="000F5527"/>
    <w:rsid w:val="000F79D0"/>
    <w:rsid w:val="000F7C85"/>
    <w:rsid w:val="0010064D"/>
    <w:rsid w:val="00102403"/>
    <w:rsid w:val="00103869"/>
    <w:rsid w:val="00103D3F"/>
    <w:rsid w:val="001055FB"/>
    <w:rsid w:val="00105F4B"/>
    <w:rsid w:val="00105F95"/>
    <w:rsid w:val="00106A3E"/>
    <w:rsid w:val="0010732A"/>
    <w:rsid w:val="001076D8"/>
    <w:rsid w:val="001078CC"/>
    <w:rsid w:val="00107AD6"/>
    <w:rsid w:val="0011083C"/>
    <w:rsid w:val="00110FCF"/>
    <w:rsid w:val="00111C10"/>
    <w:rsid w:val="0011213A"/>
    <w:rsid w:val="00114B56"/>
    <w:rsid w:val="00115117"/>
    <w:rsid w:val="00115367"/>
    <w:rsid w:val="00115F8D"/>
    <w:rsid w:val="001161A4"/>
    <w:rsid w:val="00116671"/>
    <w:rsid w:val="00116F35"/>
    <w:rsid w:val="001233E0"/>
    <w:rsid w:val="00125930"/>
    <w:rsid w:val="00130968"/>
    <w:rsid w:val="00132861"/>
    <w:rsid w:val="00133377"/>
    <w:rsid w:val="00133C8E"/>
    <w:rsid w:val="00133CE1"/>
    <w:rsid w:val="00134420"/>
    <w:rsid w:val="001350EC"/>
    <w:rsid w:val="001376B7"/>
    <w:rsid w:val="001418DC"/>
    <w:rsid w:val="00142C9E"/>
    <w:rsid w:val="00143434"/>
    <w:rsid w:val="00145169"/>
    <w:rsid w:val="00146E1D"/>
    <w:rsid w:val="001471E6"/>
    <w:rsid w:val="00151083"/>
    <w:rsid w:val="00151965"/>
    <w:rsid w:val="001526D7"/>
    <w:rsid w:val="001532C2"/>
    <w:rsid w:val="00153ECD"/>
    <w:rsid w:val="00153F6D"/>
    <w:rsid w:val="00154FC2"/>
    <w:rsid w:val="00155887"/>
    <w:rsid w:val="00155E12"/>
    <w:rsid w:val="00156FF0"/>
    <w:rsid w:val="0016006E"/>
    <w:rsid w:val="00160463"/>
    <w:rsid w:val="0016128D"/>
    <w:rsid w:val="0016139C"/>
    <w:rsid w:val="00161FCC"/>
    <w:rsid w:val="0016558E"/>
    <w:rsid w:val="0016645A"/>
    <w:rsid w:val="001670B5"/>
    <w:rsid w:val="00167A64"/>
    <w:rsid w:val="00167F90"/>
    <w:rsid w:val="00172D3B"/>
    <w:rsid w:val="0017307F"/>
    <w:rsid w:val="0017335C"/>
    <w:rsid w:val="00173A84"/>
    <w:rsid w:val="00174391"/>
    <w:rsid w:val="001747D1"/>
    <w:rsid w:val="001760CE"/>
    <w:rsid w:val="00176C42"/>
    <w:rsid w:val="00177E59"/>
    <w:rsid w:val="001802BE"/>
    <w:rsid w:val="00182DED"/>
    <w:rsid w:val="001852E1"/>
    <w:rsid w:val="00185AB0"/>
    <w:rsid w:val="00186490"/>
    <w:rsid w:val="00187233"/>
    <w:rsid w:val="001914DE"/>
    <w:rsid w:val="00191610"/>
    <w:rsid w:val="00192A18"/>
    <w:rsid w:val="00193284"/>
    <w:rsid w:val="00193D7D"/>
    <w:rsid w:val="0019545B"/>
    <w:rsid w:val="00195AE6"/>
    <w:rsid w:val="00197633"/>
    <w:rsid w:val="001A0A52"/>
    <w:rsid w:val="001A0D68"/>
    <w:rsid w:val="001A1B0A"/>
    <w:rsid w:val="001A27D8"/>
    <w:rsid w:val="001A3CB3"/>
    <w:rsid w:val="001A6498"/>
    <w:rsid w:val="001A6A3B"/>
    <w:rsid w:val="001A6C73"/>
    <w:rsid w:val="001B1BFF"/>
    <w:rsid w:val="001B33D0"/>
    <w:rsid w:val="001B39B7"/>
    <w:rsid w:val="001B416B"/>
    <w:rsid w:val="001B52A3"/>
    <w:rsid w:val="001B5550"/>
    <w:rsid w:val="001B5977"/>
    <w:rsid w:val="001B61A1"/>
    <w:rsid w:val="001B6488"/>
    <w:rsid w:val="001B66C5"/>
    <w:rsid w:val="001C005E"/>
    <w:rsid w:val="001C1331"/>
    <w:rsid w:val="001C1523"/>
    <w:rsid w:val="001C1BAA"/>
    <w:rsid w:val="001C2BC6"/>
    <w:rsid w:val="001C3344"/>
    <w:rsid w:val="001C4F2F"/>
    <w:rsid w:val="001C5C0E"/>
    <w:rsid w:val="001C6012"/>
    <w:rsid w:val="001C6934"/>
    <w:rsid w:val="001C698A"/>
    <w:rsid w:val="001C7917"/>
    <w:rsid w:val="001D06CD"/>
    <w:rsid w:val="001D2E3B"/>
    <w:rsid w:val="001D371D"/>
    <w:rsid w:val="001D473B"/>
    <w:rsid w:val="001D4C78"/>
    <w:rsid w:val="001D5D0F"/>
    <w:rsid w:val="001D6418"/>
    <w:rsid w:val="001D735B"/>
    <w:rsid w:val="001E0BD5"/>
    <w:rsid w:val="001E28B4"/>
    <w:rsid w:val="001E2921"/>
    <w:rsid w:val="001E39DA"/>
    <w:rsid w:val="001E47E1"/>
    <w:rsid w:val="001E5EB6"/>
    <w:rsid w:val="001E62C7"/>
    <w:rsid w:val="001E71FE"/>
    <w:rsid w:val="001F14F7"/>
    <w:rsid w:val="001F1D82"/>
    <w:rsid w:val="001F1D89"/>
    <w:rsid w:val="001F25C2"/>
    <w:rsid w:val="001F409D"/>
    <w:rsid w:val="001F4F31"/>
    <w:rsid w:val="001F5312"/>
    <w:rsid w:val="001F74B4"/>
    <w:rsid w:val="0020006D"/>
    <w:rsid w:val="00200266"/>
    <w:rsid w:val="00200F67"/>
    <w:rsid w:val="0020131B"/>
    <w:rsid w:val="0020189E"/>
    <w:rsid w:val="00201A92"/>
    <w:rsid w:val="00202E05"/>
    <w:rsid w:val="0020372D"/>
    <w:rsid w:val="0020454C"/>
    <w:rsid w:val="00205358"/>
    <w:rsid w:val="00206893"/>
    <w:rsid w:val="0021078C"/>
    <w:rsid w:val="00211650"/>
    <w:rsid w:val="002116EE"/>
    <w:rsid w:val="00211F06"/>
    <w:rsid w:val="00213BF7"/>
    <w:rsid w:val="00215071"/>
    <w:rsid w:val="0021678F"/>
    <w:rsid w:val="00216D1F"/>
    <w:rsid w:val="00216E38"/>
    <w:rsid w:val="00217043"/>
    <w:rsid w:val="002175F7"/>
    <w:rsid w:val="0022418A"/>
    <w:rsid w:val="002247D9"/>
    <w:rsid w:val="002302E5"/>
    <w:rsid w:val="00230917"/>
    <w:rsid w:val="00230CEE"/>
    <w:rsid w:val="002313FB"/>
    <w:rsid w:val="00233431"/>
    <w:rsid w:val="002334AA"/>
    <w:rsid w:val="00233762"/>
    <w:rsid w:val="0023412D"/>
    <w:rsid w:val="0023435D"/>
    <w:rsid w:val="0023455D"/>
    <w:rsid w:val="00234A4A"/>
    <w:rsid w:val="00234DA5"/>
    <w:rsid w:val="002360F9"/>
    <w:rsid w:val="00236437"/>
    <w:rsid w:val="00236C4C"/>
    <w:rsid w:val="00240BEF"/>
    <w:rsid w:val="0024515F"/>
    <w:rsid w:val="00245506"/>
    <w:rsid w:val="002461CC"/>
    <w:rsid w:val="0024713E"/>
    <w:rsid w:val="00247408"/>
    <w:rsid w:val="00250F61"/>
    <w:rsid w:val="00251561"/>
    <w:rsid w:val="00251D76"/>
    <w:rsid w:val="00252D78"/>
    <w:rsid w:val="00253519"/>
    <w:rsid w:val="002538D5"/>
    <w:rsid w:val="00254130"/>
    <w:rsid w:val="00254239"/>
    <w:rsid w:val="002556C0"/>
    <w:rsid w:val="0025680D"/>
    <w:rsid w:val="00260947"/>
    <w:rsid w:val="0026171F"/>
    <w:rsid w:val="00261775"/>
    <w:rsid w:val="00262416"/>
    <w:rsid w:val="00262A7E"/>
    <w:rsid w:val="00263739"/>
    <w:rsid w:val="002664CD"/>
    <w:rsid w:val="00267335"/>
    <w:rsid w:val="00267419"/>
    <w:rsid w:val="00270155"/>
    <w:rsid w:val="00271148"/>
    <w:rsid w:val="0027285D"/>
    <w:rsid w:val="0027351E"/>
    <w:rsid w:val="00273723"/>
    <w:rsid w:val="00274ED4"/>
    <w:rsid w:val="00280473"/>
    <w:rsid w:val="00281CAE"/>
    <w:rsid w:val="0028207A"/>
    <w:rsid w:val="002824A9"/>
    <w:rsid w:val="002830EF"/>
    <w:rsid w:val="00284E67"/>
    <w:rsid w:val="00286494"/>
    <w:rsid w:val="00290FB4"/>
    <w:rsid w:val="00296061"/>
    <w:rsid w:val="00296849"/>
    <w:rsid w:val="00296F2C"/>
    <w:rsid w:val="00297010"/>
    <w:rsid w:val="002974DC"/>
    <w:rsid w:val="002975A5"/>
    <w:rsid w:val="00297F23"/>
    <w:rsid w:val="002A0705"/>
    <w:rsid w:val="002A2023"/>
    <w:rsid w:val="002A275D"/>
    <w:rsid w:val="002A28C9"/>
    <w:rsid w:val="002A3CB2"/>
    <w:rsid w:val="002A6306"/>
    <w:rsid w:val="002A7222"/>
    <w:rsid w:val="002A7BAA"/>
    <w:rsid w:val="002B18D4"/>
    <w:rsid w:val="002B1D75"/>
    <w:rsid w:val="002B2CBB"/>
    <w:rsid w:val="002B2DEC"/>
    <w:rsid w:val="002B3035"/>
    <w:rsid w:val="002B478F"/>
    <w:rsid w:val="002B4B70"/>
    <w:rsid w:val="002B6E6F"/>
    <w:rsid w:val="002C0B9B"/>
    <w:rsid w:val="002C1AC9"/>
    <w:rsid w:val="002C2AF2"/>
    <w:rsid w:val="002C3753"/>
    <w:rsid w:val="002C5BFB"/>
    <w:rsid w:val="002C7725"/>
    <w:rsid w:val="002D031F"/>
    <w:rsid w:val="002D0480"/>
    <w:rsid w:val="002D063A"/>
    <w:rsid w:val="002D0B42"/>
    <w:rsid w:val="002D161F"/>
    <w:rsid w:val="002D2223"/>
    <w:rsid w:val="002D2B9D"/>
    <w:rsid w:val="002D2E1B"/>
    <w:rsid w:val="002D34FD"/>
    <w:rsid w:val="002D5817"/>
    <w:rsid w:val="002D69D4"/>
    <w:rsid w:val="002E2000"/>
    <w:rsid w:val="002E294A"/>
    <w:rsid w:val="002E2CD0"/>
    <w:rsid w:val="002E40C8"/>
    <w:rsid w:val="002E4149"/>
    <w:rsid w:val="002E42A2"/>
    <w:rsid w:val="002E494D"/>
    <w:rsid w:val="002E5A55"/>
    <w:rsid w:val="002E666E"/>
    <w:rsid w:val="002E69FD"/>
    <w:rsid w:val="002E6AA0"/>
    <w:rsid w:val="002E70D4"/>
    <w:rsid w:val="002E7D99"/>
    <w:rsid w:val="002F0762"/>
    <w:rsid w:val="002F07C3"/>
    <w:rsid w:val="002F1838"/>
    <w:rsid w:val="002F2F1A"/>
    <w:rsid w:val="002F2F79"/>
    <w:rsid w:val="002F2FE8"/>
    <w:rsid w:val="002F56B6"/>
    <w:rsid w:val="002F624B"/>
    <w:rsid w:val="002F7109"/>
    <w:rsid w:val="002F76D4"/>
    <w:rsid w:val="0030298D"/>
    <w:rsid w:val="00304F85"/>
    <w:rsid w:val="00305E0E"/>
    <w:rsid w:val="003061A9"/>
    <w:rsid w:val="00306500"/>
    <w:rsid w:val="00306F73"/>
    <w:rsid w:val="0030718D"/>
    <w:rsid w:val="00307E8F"/>
    <w:rsid w:val="00307FDC"/>
    <w:rsid w:val="00310197"/>
    <w:rsid w:val="003104CD"/>
    <w:rsid w:val="00310EC7"/>
    <w:rsid w:val="00311493"/>
    <w:rsid w:val="003116A1"/>
    <w:rsid w:val="0031221D"/>
    <w:rsid w:val="00312255"/>
    <w:rsid w:val="0031260F"/>
    <w:rsid w:val="00313FCC"/>
    <w:rsid w:val="00314827"/>
    <w:rsid w:val="00315344"/>
    <w:rsid w:val="00315776"/>
    <w:rsid w:val="00316060"/>
    <w:rsid w:val="003174E9"/>
    <w:rsid w:val="00317EC3"/>
    <w:rsid w:val="003234D6"/>
    <w:rsid w:val="00325506"/>
    <w:rsid w:val="0033056A"/>
    <w:rsid w:val="00330F7B"/>
    <w:rsid w:val="0033385F"/>
    <w:rsid w:val="00333C7E"/>
    <w:rsid w:val="00333FDE"/>
    <w:rsid w:val="00335CC0"/>
    <w:rsid w:val="00335D90"/>
    <w:rsid w:val="00336CDC"/>
    <w:rsid w:val="003371F7"/>
    <w:rsid w:val="0034084B"/>
    <w:rsid w:val="00343E51"/>
    <w:rsid w:val="00344D3A"/>
    <w:rsid w:val="003465B9"/>
    <w:rsid w:val="00346B26"/>
    <w:rsid w:val="00350616"/>
    <w:rsid w:val="0035118F"/>
    <w:rsid w:val="00351C7C"/>
    <w:rsid w:val="00352A4D"/>
    <w:rsid w:val="00353291"/>
    <w:rsid w:val="0035348E"/>
    <w:rsid w:val="00355EC9"/>
    <w:rsid w:val="00360296"/>
    <w:rsid w:val="00361943"/>
    <w:rsid w:val="00362223"/>
    <w:rsid w:val="0036253C"/>
    <w:rsid w:val="003627B0"/>
    <w:rsid w:val="00366B4A"/>
    <w:rsid w:val="00370145"/>
    <w:rsid w:val="003705B7"/>
    <w:rsid w:val="00370CAD"/>
    <w:rsid w:val="00372538"/>
    <w:rsid w:val="00372867"/>
    <w:rsid w:val="00374ABD"/>
    <w:rsid w:val="00375950"/>
    <w:rsid w:val="00376E3F"/>
    <w:rsid w:val="00376FD6"/>
    <w:rsid w:val="003812C0"/>
    <w:rsid w:val="00382039"/>
    <w:rsid w:val="00382921"/>
    <w:rsid w:val="00384904"/>
    <w:rsid w:val="0038795F"/>
    <w:rsid w:val="00387FC9"/>
    <w:rsid w:val="00390014"/>
    <w:rsid w:val="00391347"/>
    <w:rsid w:val="003914D6"/>
    <w:rsid w:val="0039283A"/>
    <w:rsid w:val="003929C6"/>
    <w:rsid w:val="00393E3B"/>
    <w:rsid w:val="00393E82"/>
    <w:rsid w:val="00394009"/>
    <w:rsid w:val="00394AAF"/>
    <w:rsid w:val="003957B9"/>
    <w:rsid w:val="00395D4D"/>
    <w:rsid w:val="00396E5F"/>
    <w:rsid w:val="003974E2"/>
    <w:rsid w:val="003A2CE7"/>
    <w:rsid w:val="003A3084"/>
    <w:rsid w:val="003A35F2"/>
    <w:rsid w:val="003A53FE"/>
    <w:rsid w:val="003A7FC1"/>
    <w:rsid w:val="003B0F42"/>
    <w:rsid w:val="003B1611"/>
    <w:rsid w:val="003B1D48"/>
    <w:rsid w:val="003B26AA"/>
    <w:rsid w:val="003B41E4"/>
    <w:rsid w:val="003B4EAC"/>
    <w:rsid w:val="003B5A66"/>
    <w:rsid w:val="003C1C10"/>
    <w:rsid w:val="003C3812"/>
    <w:rsid w:val="003C3998"/>
    <w:rsid w:val="003C3AE1"/>
    <w:rsid w:val="003C45F6"/>
    <w:rsid w:val="003C5A6A"/>
    <w:rsid w:val="003C6C7D"/>
    <w:rsid w:val="003D1D88"/>
    <w:rsid w:val="003D366F"/>
    <w:rsid w:val="003D3BE6"/>
    <w:rsid w:val="003D4133"/>
    <w:rsid w:val="003D4D55"/>
    <w:rsid w:val="003D4F02"/>
    <w:rsid w:val="003D5D25"/>
    <w:rsid w:val="003E00F3"/>
    <w:rsid w:val="003E0308"/>
    <w:rsid w:val="003E3708"/>
    <w:rsid w:val="003E3B11"/>
    <w:rsid w:val="003E480A"/>
    <w:rsid w:val="003E6709"/>
    <w:rsid w:val="003E6A79"/>
    <w:rsid w:val="003E6C65"/>
    <w:rsid w:val="003E714E"/>
    <w:rsid w:val="003E7DCB"/>
    <w:rsid w:val="003F0744"/>
    <w:rsid w:val="003F1C7C"/>
    <w:rsid w:val="003F21E1"/>
    <w:rsid w:val="003F5038"/>
    <w:rsid w:val="003F58FF"/>
    <w:rsid w:val="003F5F06"/>
    <w:rsid w:val="003F6F36"/>
    <w:rsid w:val="004037CC"/>
    <w:rsid w:val="00403B04"/>
    <w:rsid w:val="00404808"/>
    <w:rsid w:val="0040498F"/>
    <w:rsid w:val="00406065"/>
    <w:rsid w:val="0040660F"/>
    <w:rsid w:val="004110C7"/>
    <w:rsid w:val="0041262D"/>
    <w:rsid w:val="00412E52"/>
    <w:rsid w:val="00412EE7"/>
    <w:rsid w:val="004146E0"/>
    <w:rsid w:val="00415CFD"/>
    <w:rsid w:val="00415FFC"/>
    <w:rsid w:val="00416AB8"/>
    <w:rsid w:val="00416BFC"/>
    <w:rsid w:val="0042074F"/>
    <w:rsid w:val="004232A9"/>
    <w:rsid w:val="00423F8C"/>
    <w:rsid w:val="004242F8"/>
    <w:rsid w:val="00424497"/>
    <w:rsid w:val="00425B01"/>
    <w:rsid w:val="0042735A"/>
    <w:rsid w:val="00427D30"/>
    <w:rsid w:val="004302A1"/>
    <w:rsid w:val="00430B3E"/>
    <w:rsid w:val="0043360F"/>
    <w:rsid w:val="004341F4"/>
    <w:rsid w:val="00434B5E"/>
    <w:rsid w:val="00435A4E"/>
    <w:rsid w:val="00435AC0"/>
    <w:rsid w:val="00436D15"/>
    <w:rsid w:val="00441ACA"/>
    <w:rsid w:val="004421AC"/>
    <w:rsid w:val="00444076"/>
    <w:rsid w:val="004444A2"/>
    <w:rsid w:val="00444BE4"/>
    <w:rsid w:val="00445151"/>
    <w:rsid w:val="00445660"/>
    <w:rsid w:val="00446432"/>
    <w:rsid w:val="00450AE3"/>
    <w:rsid w:val="00451F61"/>
    <w:rsid w:val="0045240E"/>
    <w:rsid w:val="00455430"/>
    <w:rsid w:val="004558F3"/>
    <w:rsid w:val="0045596F"/>
    <w:rsid w:val="004573DA"/>
    <w:rsid w:val="004578E7"/>
    <w:rsid w:val="0046089D"/>
    <w:rsid w:val="00460BB5"/>
    <w:rsid w:val="0046216F"/>
    <w:rsid w:val="00462F1B"/>
    <w:rsid w:val="004642F1"/>
    <w:rsid w:val="00465732"/>
    <w:rsid w:val="0046622A"/>
    <w:rsid w:val="0046744A"/>
    <w:rsid w:val="00470410"/>
    <w:rsid w:val="00471017"/>
    <w:rsid w:val="00473159"/>
    <w:rsid w:val="004734F8"/>
    <w:rsid w:val="00473A0D"/>
    <w:rsid w:val="00474436"/>
    <w:rsid w:val="00475953"/>
    <w:rsid w:val="00476A08"/>
    <w:rsid w:val="004840FE"/>
    <w:rsid w:val="00484F00"/>
    <w:rsid w:val="0048536F"/>
    <w:rsid w:val="00485767"/>
    <w:rsid w:val="004916E4"/>
    <w:rsid w:val="0049304F"/>
    <w:rsid w:val="00493466"/>
    <w:rsid w:val="004946B6"/>
    <w:rsid w:val="004946E2"/>
    <w:rsid w:val="00495D73"/>
    <w:rsid w:val="0049639F"/>
    <w:rsid w:val="0049740D"/>
    <w:rsid w:val="004A01B4"/>
    <w:rsid w:val="004A01DF"/>
    <w:rsid w:val="004A08C0"/>
    <w:rsid w:val="004A1531"/>
    <w:rsid w:val="004A2823"/>
    <w:rsid w:val="004A2A6B"/>
    <w:rsid w:val="004A2B61"/>
    <w:rsid w:val="004A30CA"/>
    <w:rsid w:val="004A3548"/>
    <w:rsid w:val="004A5A94"/>
    <w:rsid w:val="004A6570"/>
    <w:rsid w:val="004B10FB"/>
    <w:rsid w:val="004B189A"/>
    <w:rsid w:val="004B2489"/>
    <w:rsid w:val="004B2E70"/>
    <w:rsid w:val="004B546B"/>
    <w:rsid w:val="004B562C"/>
    <w:rsid w:val="004B5933"/>
    <w:rsid w:val="004B7AF1"/>
    <w:rsid w:val="004C0A5B"/>
    <w:rsid w:val="004C266B"/>
    <w:rsid w:val="004C3EF8"/>
    <w:rsid w:val="004C4371"/>
    <w:rsid w:val="004C4DC5"/>
    <w:rsid w:val="004C52AD"/>
    <w:rsid w:val="004D129F"/>
    <w:rsid w:val="004D1404"/>
    <w:rsid w:val="004D2FC5"/>
    <w:rsid w:val="004D401B"/>
    <w:rsid w:val="004D4740"/>
    <w:rsid w:val="004D4824"/>
    <w:rsid w:val="004D4CB5"/>
    <w:rsid w:val="004D52D4"/>
    <w:rsid w:val="004D66F2"/>
    <w:rsid w:val="004E3685"/>
    <w:rsid w:val="004E4344"/>
    <w:rsid w:val="004E46B3"/>
    <w:rsid w:val="004E5F38"/>
    <w:rsid w:val="004E638F"/>
    <w:rsid w:val="004E7E91"/>
    <w:rsid w:val="004F0F71"/>
    <w:rsid w:val="004F2595"/>
    <w:rsid w:val="004F2A06"/>
    <w:rsid w:val="004F4266"/>
    <w:rsid w:val="004F6692"/>
    <w:rsid w:val="0050051F"/>
    <w:rsid w:val="00500703"/>
    <w:rsid w:val="00500AC2"/>
    <w:rsid w:val="005022A6"/>
    <w:rsid w:val="00502C90"/>
    <w:rsid w:val="00503394"/>
    <w:rsid w:val="005035F3"/>
    <w:rsid w:val="0050465B"/>
    <w:rsid w:val="00505135"/>
    <w:rsid w:val="00505908"/>
    <w:rsid w:val="005105E1"/>
    <w:rsid w:val="00511CAF"/>
    <w:rsid w:val="005134CC"/>
    <w:rsid w:val="00513ABB"/>
    <w:rsid w:val="00513F4C"/>
    <w:rsid w:val="005143A3"/>
    <w:rsid w:val="00516ADA"/>
    <w:rsid w:val="0051788F"/>
    <w:rsid w:val="0052028D"/>
    <w:rsid w:val="00522617"/>
    <w:rsid w:val="0052383B"/>
    <w:rsid w:val="0052475C"/>
    <w:rsid w:val="00524FAB"/>
    <w:rsid w:val="00525218"/>
    <w:rsid w:val="00526819"/>
    <w:rsid w:val="00526C1C"/>
    <w:rsid w:val="005270AF"/>
    <w:rsid w:val="00527464"/>
    <w:rsid w:val="005306CA"/>
    <w:rsid w:val="0053119C"/>
    <w:rsid w:val="00531E07"/>
    <w:rsid w:val="005332BD"/>
    <w:rsid w:val="005332D9"/>
    <w:rsid w:val="00533C33"/>
    <w:rsid w:val="00533C5F"/>
    <w:rsid w:val="00534D38"/>
    <w:rsid w:val="00534EDD"/>
    <w:rsid w:val="00535887"/>
    <w:rsid w:val="00536EB2"/>
    <w:rsid w:val="005404F3"/>
    <w:rsid w:val="0054069F"/>
    <w:rsid w:val="00541A41"/>
    <w:rsid w:val="00541BD9"/>
    <w:rsid w:val="005431B2"/>
    <w:rsid w:val="0054327D"/>
    <w:rsid w:val="00543880"/>
    <w:rsid w:val="005447D4"/>
    <w:rsid w:val="00547003"/>
    <w:rsid w:val="00547D58"/>
    <w:rsid w:val="00550727"/>
    <w:rsid w:val="00551422"/>
    <w:rsid w:val="00552DDA"/>
    <w:rsid w:val="00553BCB"/>
    <w:rsid w:val="005540EA"/>
    <w:rsid w:val="0055722F"/>
    <w:rsid w:val="00560CD6"/>
    <w:rsid w:val="0056165C"/>
    <w:rsid w:val="00561756"/>
    <w:rsid w:val="00561CDA"/>
    <w:rsid w:val="00562316"/>
    <w:rsid w:val="0056265A"/>
    <w:rsid w:val="00563696"/>
    <w:rsid w:val="00564500"/>
    <w:rsid w:val="00564A28"/>
    <w:rsid w:val="00565625"/>
    <w:rsid w:val="00566FFD"/>
    <w:rsid w:val="005670BF"/>
    <w:rsid w:val="00570B51"/>
    <w:rsid w:val="00571BE3"/>
    <w:rsid w:val="00571D5C"/>
    <w:rsid w:val="00571E1B"/>
    <w:rsid w:val="005731F6"/>
    <w:rsid w:val="005750C2"/>
    <w:rsid w:val="00575111"/>
    <w:rsid w:val="005752D4"/>
    <w:rsid w:val="00575DB4"/>
    <w:rsid w:val="005760A4"/>
    <w:rsid w:val="0058055B"/>
    <w:rsid w:val="005827C9"/>
    <w:rsid w:val="005844BB"/>
    <w:rsid w:val="00586605"/>
    <w:rsid w:val="005869D7"/>
    <w:rsid w:val="0058761E"/>
    <w:rsid w:val="00590BF3"/>
    <w:rsid w:val="005916C0"/>
    <w:rsid w:val="0059195A"/>
    <w:rsid w:val="00594426"/>
    <w:rsid w:val="005957E4"/>
    <w:rsid w:val="00595814"/>
    <w:rsid w:val="005A0C7F"/>
    <w:rsid w:val="005A198A"/>
    <w:rsid w:val="005A4461"/>
    <w:rsid w:val="005A49FC"/>
    <w:rsid w:val="005A4D83"/>
    <w:rsid w:val="005A5427"/>
    <w:rsid w:val="005A5525"/>
    <w:rsid w:val="005A57FC"/>
    <w:rsid w:val="005A6CD1"/>
    <w:rsid w:val="005A6E71"/>
    <w:rsid w:val="005A793A"/>
    <w:rsid w:val="005B0BD3"/>
    <w:rsid w:val="005B2532"/>
    <w:rsid w:val="005B549D"/>
    <w:rsid w:val="005B5837"/>
    <w:rsid w:val="005B65BC"/>
    <w:rsid w:val="005B790C"/>
    <w:rsid w:val="005C1D62"/>
    <w:rsid w:val="005C1DEC"/>
    <w:rsid w:val="005C2046"/>
    <w:rsid w:val="005D0F64"/>
    <w:rsid w:val="005D319C"/>
    <w:rsid w:val="005D39F7"/>
    <w:rsid w:val="005D3EF4"/>
    <w:rsid w:val="005D4E5B"/>
    <w:rsid w:val="005D4E8F"/>
    <w:rsid w:val="005D5408"/>
    <w:rsid w:val="005D7C25"/>
    <w:rsid w:val="005E00E9"/>
    <w:rsid w:val="005E01B2"/>
    <w:rsid w:val="005E0E41"/>
    <w:rsid w:val="005E1195"/>
    <w:rsid w:val="005E1398"/>
    <w:rsid w:val="005E1F90"/>
    <w:rsid w:val="005E32C2"/>
    <w:rsid w:val="005E4C90"/>
    <w:rsid w:val="005E4D48"/>
    <w:rsid w:val="005E6D22"/>
    <w:rsid w:val="005E7E0E"/>
    <w:rsid w:val="005F28C8"/>
    <w:rsid w:val="005F2A27"/>
    <w:rsid w:val="005F2EF1"/>
    <w:rsid w:val="005F3DED"/>
    <w:rsid w:val="005F542C"/>
    <w:rsid w:val="005F79CB"/>
    <w:rsid w:val="00600648"/>
    <w:rsid w:val="00601552"/>
    <w:rsid w:val="00602948"/>
    <w:rsid w:val="00602DE2"/>
    <w:rsid w:val="00603C96"/>
    <w:rsid w:val="00603E3A"/>
    <w:rsid w:val="006044B2"/>
    <w:rsid w:val="0060787C"/>
    <w:rsid w:val="00607B4E"/>
    <w:rsid w:val="00611540"/>
    <w:rsid w:val="006121AC"/>
    <w:rsid w:val="00612315"/>
    <w:rsid w:val="006129AD"/>
    <w:rsid w:val="006132BE"/>
    <w:rsid w:val="00613E46"/>
    <w:rsid w:val="0061430F"/>
    <w:rsid w:val="00617237"/>
    <w:rsid w:val="006173A1"/>
    <w:rsid w:val="00617DB6"/>
    <w:rsid w:val="00620032"/>
    <w:rsid w:val="0062110C"/>
    <w:rsid w:val="00621A87"/>
    <w:rsid w:val="00621C40"/>
    <w:rsid w:val="00621C46"/>
    <w:rsid w:val="00624494"/>
    <w:rsid w:val="00624763"/>
    <w:rsid w:val="00626890"/>
    <w:rsid w:val="00627760"/>
    <w:rsid w:val="0063001A"/>
    <w:rsid w:val="006321E9"/>
    <w:rsid w:val="00633ED1"/>
    <w:rsid w:val="00634E05"/>
    <w:rsid w:val="006365E1"/>
    <w:rsid w:val="006367AE"/>
    <w:rsid w:val="00636F9B"/>
    <w:rsid w:val="00637CD0"/>
    <w:rsid w:val="00637F28"/>
    <w:rsid w:val="00640056"/>
    <w:rsid w:val="006406FD"/>
    <w:rsid w:val="00640C5B"/>
    <w:rsid w:val="00641E9E"/>
    <w:rsid w:val="00645126"/>
    <w:rsid w:val="00645559"/>
    <w:rsid w:val="00645805"/>
    <w:rsid w:val="0064642B"/>
    <w:rsid w:val="00647EA2"/>
    <w:rsid w:val="00647F98"/>
    <w:rsid w:val="00650BA5"/>
    <w:rsid w:val="0065137C"/>
    <w:rsid w:val="00652322"/>
    <w:rsid w:val="00653DD3"/>
    <w:rsid w:val="00654AB5"/>
    <w:rsid w:val="006561C2"/>
    <w:rsid w:val="00660B77"/>
    <w:rsid w:val="00662063"/>
    <w:rsid w:val="00662C34"/>
    <w:rsid w:val="0066405F"/>
    <w:rsid w:val="006656BA"/>
    <w:rsid w:val="00667A07"/>
    <w:rsid w:val="0067060D"/>
    <w:rsid w:val="006717BD"/>
    <w:rsid w:val="00674982"/>
    <w:rsid w:val="006750BF"/>
    <w:rsid w:val="006754C9"/>
    <w:rsid w:val="00675CD8"/>
    <w:rsid w:val="006772CB"/>
    <w:rsid w:val="00682005"/>
    <w:rsid w:val="00682159"/>
    <w:rsid w:val="006828FA"/>
    <w:rsid w:val="00683E79"/>
    <w:rsid w:val="006868AA"/>
    <w:rsid w:val="00686ECC"/>
    <w:rsid w:val="006873B8"/>
    <w:rsid w:val="006875F1"/>
    <w:rsid w:val="006903A1"/>
    <w:rsid w:val="006904E1"/>
    <w:rsid w:val="0069652F"/>
    <w:rsid w:val="00697060"/>
    <w:rsid w:val="006A043E"/>
    <w:rsid w:val="006A0922"/>
    <w:rsid w:val="006A2216"/>
    <w:rsid w:val="006A26A8"/>
    <w:rsid w:val="006A3B39"/>
    <w:rsid w:val="006B0FA2"/>
    <w:rsid w:val="006B251D"/>
    <w:rsid w:val="006B285A"/>
    <w:rsid w:val="006B3890"/>
    <w:rsid w:val="006B399E"/>
    <w:rsid w:val="006B4148"/>
    <w:rsid w:val="006B44C3"/>
    <w:rsid w:val="006B5504"/>
    <w:rsid w:val="006B5D5E"/>
    <w:rsid w:val="006B6167"/>
    <w:rsid w:val="006B6B16"/>
    <w:rsid w:val="006B6D24"/>
    <w:rsid w:val="006B7523"/>
    <w:rsid w:val="006C0DEA"/>
    <w:rsid w:val="006C13AD"/>
    <w:rsid w:val="006C149A"/>
    <w:rsid w:val="006C1EC3"/>
    <w:rsid w:val="006C298D"/>
    <w:rsid w:val="006C2C40"/>
    <w:rsid w:val="006C38E9"/>
    <w:rsid w:val="006C3D39"/>
    <w:rsid w:val="006C3D7E"/>
    <w:rsid w:val="006C3E05"/>
    <w:rsid w:val="006C51C3"/>
    <w:rsid w:val="006C7C41"/>
    <w:rsid w:val="006C7D90"/>
    <w:rsid w:val="006D105C"/>
    <w:rsid w:val="006D13C8"/>
    <w:rsid w:val="006D160F"/>
    <w:rsid w:val="006D231B"/>
    <w:rsid w:val="006D493D"/>
    <w:rsid w:val="006E13C5"/>
    <w:rsid w:val="006E3DA3"/>
    <w:rsid w:val="006E4417"/>
    <w:rsid w:val="006E494B"/>
    <w:rsid w:val="006E4C63"/>
    <w:rsid w:val="006E4E4C"/>
    <w:rsid w:val="006E796D"/>
    <w:rsid w:val="006E7FDA"/>
    <w:rsid w:val="006F00D7"/>
    <w:rsid w:val="006F053E"/>
    <w:rsid w:val="006F126C"/>
    <w:rsid w:val="006F3445"/>
    <w:rsid w:val="006F4784"/>
    <w:rsid w:val="006F48B7"/>
    <w:rsid w:val="006F4CDA"/>
    <w:rsid w:val="006F7A74"/>
    <w:rsid w:val="00700461"/>
    <w:rsid w:val="00701AA1"/>
    <w:rsid w:val="00701D75"/>
    <w:rsid w:val="00704AA8"/>
    <w:rsid w:val="00705205"/>
    <w:rsid w:val="00705B0D"/>
    <w:rsid w:val="00705C0B"/>
    <w:rsid w:val="00705F27"/>
    <w:rsid w:val="00706B27"/>
    <w:rsid w:val="00711E40"/>
    <w:rsid w:val="00712FE7"/>
    <w:rsid w:val="007147B3"/>
    <w:rsid w:val="00714B71"/>
    <w:rsid w:val="007152A9"/>
    <w:rsid w:val="007171EA"/>
    <w:rsid w:val="00721350"/>
    <w:rsid w:val="00722823"/>
    <w:rsid w:val="00722D0D"/>
    <w:rsid w:val="00722D38"/>
    <w:rsid w:val="00724866"/>
    <w:rsid w:val="00725B6B"/>
    <w:rsid w:val="0072666E"/>
    <w:rsid w:val="0073045F"/>
    <w:rsid w:val="00730B3A"/>
    <w:rsid w:val="00733A7D"/>
    <w:rsid w:val="00733D9D"/>
    <w:rsid w:val="00734358"/>
    <w:rsid w:val="0073457B"/>
    <w:rsid w:val="00735D3F"/>
    <w:rsid w:val="00735D7E"/>
    <w:rsid w:val="0074060D"/>
    <w:rsid w:val="00740D8B"/>
    <w:rsid w:val="00741A67"/>
    <w:rsid w:val="0074233F"/>
    <w:rsid w:val="007436E4"/>
    <w:rsid w:val="00746861"/>
    <w:rsid w:val="00746B51"/>
    <w:rsid w:val="0074719B"/>
    <w:rsid w:val="007500F9"/>
    <w:rsid w:val="0075315B"/>
    <w:rsid w:val="0075356F"/>
    <w:rsid w:val="007554B5"/>
    <w:rsid w:val="007601F6"/>
    <w:rsid w:val="00761408"/>
    <w:rsid w:val="007627F2"/>
    <w:rsid w:val="00763281"/>
    <w:rsid w:val="007635E4"/>
    <w:rsid w:val="00763A74"/>
    <w:rsid w:val="00763B9E"/>
    <w:rsid w:val="00763FD6"/>
    <w:rsid w:val="007641AD"/>
    <w:rsid w:val="00764B5C"/>
    <w:rsid w:val="00765046"/>
    <w:rsid w:val="007658D3"/>
    <w:rsid w:val="00770084"/>
    <w:rsid w:val="00771AF5"/>
    <w:rsid w:val="0077226C"/>
    <w:rsid w:val="007723F8"/>
    <w:rsid w:val="007770CC"/>
    <w:rsid w:val="00777A2E"/>
    <w:rsid w:val="00780985"/>
    <w:rsid w:val="00780E5D"/>
    <w:rsid w:val="0078122A"/>
    <w:rsid w:val="00782925"/>
    <w:rsid w:val="00783EC4"/>
    <w:rsid w:val="00784584"/>
    <w:rsid w:val="007853E2"/>
    <w:rsid w:val="00787ACB"/>
    <w:rsid w:val="007900F9"/>
    <w:rsid w:val="00792ACD"/>
    <w:rsid w:val="007953AC"/>
    <w:rsid w:val="007955CC"/>
    <w:rsid w:val="00795C6A"/>
    <w:rsid w:val="007965D2"/>
    <w:rsid w:val="0079685F"/>
    <w:rsid w:val="00796F65"/>
    <w:rsid w:val="00797A10"/>
    <w:rsid w:val="00797D05"/>
    <w:rsid w:val="007A03A5"/>
    <w:rsid w:val="007A33FD"/>
    <w:rsid w:val="007A4FA0"/>
    <w:rsid w:val="007A53C7"/>
    <w:rsid w:val="007A552B"/>
    <w:rsid w:val="007A55D7"/>
    <w:rsid w:val="007A668A"/>
    <w:rsid w:val="007A6A06"/>
    <w:rsid w:val="007B1F8A"/>
    <w:rsid w:val="007B4300"/>
    <w:rsid w:val="007B497D"/>
    <w:rsid w:val="007B4F31"/>
    <w:rsid w:val="007B5EBD"/>
    <w:rsid w:val="007C01E8"/>
    <w:rsid w:val="007C10DA"/>
    <w:rsid w:val="007C1A35"/>
    <w:rsid w:val="007C27A9"/>
    <w:rsid w:val="007C31A0"/>
    <w:rsid w:val="007C3F0B"/>
    <w:rsid w:val="007C3FBF"/>
    <w:rsid w:val="007C41A1"/>
    <w:rsid w:val="007C5E03"/>
    <w:rsid w:val="007C617B"/>
    <w:rsid w:val="007D0934"/>
    <w:rsid w:val="007D1894"/>
    <w:rsid w:val="007D1D5D"/>
    <w:rsid w:val="007D2350"/>
    <w:rsid w:val="007D2B2E"/>
    <w:rsid w:val="007D2CEC"/>
    <w:rsid w:val="007D2E48"/>
    <w:rsid w:val="007D38CB"/>
    <w:rsid w:val="007D4E40"/>
    <w:rsid w:val="007D54F4"/>
    <w:rsid w:val="007D62CE"/>
    <w:rsid w:val="007D7D33"/>
    <w:rsid w:val="007E30FA"/>
    <w:rsid w:val="007E4569"/>
    <w:rsid w:val="007E4E5E"/>
    <w:rsid w:val="007E6E7F"/>
    <w:rsid w:val="007F0F95"/>
    <w:rsid w:val="007F150C"/>
    <w:rsid w:val="007F2CA0"/>
    <w:rsid w:val="007F4476"/>
    <w:rsid w:val="007F5423"/>
    <w:rsid w:val="007F5697"/>
    <w:rsid w:val="007F617F"/>
    <w:rsid w:val="007F74E4"/>
    <w:rsid w:val="00801690"/>
    <w:rsid w:val="00801A78"/>
    <w:rsid w:val="00803114"/>
    <w:rsid w:val="0080396D"/>
    <w:rsid w:val="00803F0F"/>
    <w:rsid w:val="00803FD5"/>
    <w:rsid w:val="00804A12"/>
    <w:rsid w:val="00811F7C"/>
    <w:rsid w:val="00812186"/>
    <w:rsid w:val="00812F66"/>
    <w:rsid w:val="00813943"/>
    <w:rsid w:val="00813A57"/>
    <w:rsid w:val="00815D22"/>
    <w:rsid w:val="008210E9"/>
    <w:rsid w:val="00821138"/>
    <w:rsid w:val="00821BA8"/>
    <w:rsid w:val="00822331"/>
    <w:rsid w:val="00824184"/>
    <w:rsid w:val="00824D20"/>
    <w:rsid w:val="008255B3"/>
    <w:rsid w:val="00826F43"/>
    <w:rsid w:val="0083137C"/>
    <w:rsid w:val="00832148"/>
    <w:rsid w:val="0083457A"/>
    <w:rsid w:val="00834879"/>
    <w:rsid w:val="00834D5A"/>
    <w:rsid w:val="00835344"/>
    <w:rsid w:val="008356E5"/>
    <w:rsid w:val="00836232"/>
    <w:rsid w:val="008365AB"/>
    <w:rsid w:val="00836667"/>
    <w:rsid w:val="00841FBF"/>
    <w:rsid w:val="0084254D"/>
    <w:rsid w:val="00842870"/>
    <w:rsid w:val="00842C3D"/>
    <w:rsid w:val="00842F45"/>
    <w:rsid w:val="008444B8"/>
    <w:rsid w:val="00845343"/>
    <w:rsid w:val="0084559C"/>
    <w:rsid w:val="00845903"/>
    <w:rsid w:val="008459C0"/>
    <w:rsid w:val="00845F81"/>
    <w:rsid w:val="00846746"/>
    <w:rsid w:val="00846960"/>
    <w:rsid w:val="008475CF"/>
    <w:rsid w:val="00847A8A"/>
    <w:rsid w:val="008513C1"/>
    <w:rsid w:val="00851CFA"/>
    <w:rsid w:val="00852AF6"/>
    <w:rsid w:val="00854B6D"/>
    <w:rsid w:val="0086016A"/>
    <w:rsid w:val="008602DA"/>
    <w:rsid w:val="00861168"/>
    <w:rsid w:val="008611E2"/>
    <w:rsid w:val="00861861"/>
    <w:rsid w:val="00861862"/>
    <w:rsid w:val="00861FCC"/>
    <w:rsid w:val="008625BE"/>
    <w:rsid w:val="0086683C"/>
    <w:rsid w:val="00867778"/>
    <w:rsid w:val="00867B5A"/>
    <w:rsid w:val="008718B8"/>
    <w:rsid w:val="00875EB5"/>
    <w:rsid w:val="0087622F"/>
    <w:rsid w:val="0087648B"/>
    <w:rsid w:val="008774B1"/>
    <w:rsid w:val="008801B6"/>
    <w:rsid w:val="00880538"/>
    <w:rsid w:val="00883C1C"/>
    <w:rsid w:val="0088417D"/>
    <w:rsid w:val="008841A9"/>
    <w:rsid w:val="008867FA"/>
    <w:rsid w:val="00886B74"/>
    <w:rsid w:val="008910EC"/>
    <w:rsid w:val="00892DDF"/>
    <w:rsid w:val="0089446E"/>
    <w:rsid w:val="00894A49"/>
    <w:rsid w:val="008959D7"/>
    <w:rsid w:val="00896FD1"/>
    <w:rsid w:val="008A007C"/>
    <w:rsid w:val="008A00C7"/>
    <w:rsid w:val="008A0E0E"/>
    <w:rsid w:val="008A1D55"/>
    <w:rsid w:val="008A2C8A"/>
    <w:rsid w:val="008A3150"/>
    <w:rsid w:val="008A3BEB"/>
    <w:rsid w:val="008A5585"/>
    <w:rsid w:val="008A5A7F"/>
    <w:rsid w:val="008A5C54"/>
    <w:rsid w:val="008A63C4"/>
    <w:rsid w:val="008B049C"/>
    <w:rsid w:val="008B065D"/>
    <w:rsid w:val="008B111D"/>
    <w:rsid w:val="008B1DCD"/>
    <w:rsid w:val="008B292E"/>
    <w:rsid w:val="008B2A0B"/>
    <w:rsid w:val="008B3AFA"/>
    <w:rsid w:val="008B4169"/>
    <w:rsid w:val="008B46E8"/>
    <w:rsid w:val="008B5361"/>
    <w:rsid w:val="008B59E6"/>
    <w:rsid w:val="008B5D13"/>
    <w:rsid w:val="008B6E8A"/>
    <w:rsid w:val="008B7E9C"/>
    <w:rsid w:val="008C1BF1"/>
    <w:rsid w:val="008C3693"/>
    <w:rsid w:val="008C67A7"/>
    <w:rsid w:val="008C78B3"/>
    <w:rsid w:val="008D0008"/>
    <w:rsid w:val="008D0738"/>
    <w:rsid w:val="008D12F5"/>
    <w:rsid w:val="008D1A53"/>
    <w:rsid w:val="008D54B5"/>
    <w:rsid w:val="008D7AE0"/>
    <w:rsid w:val="008E04FB"/>
    <w:rsid w:val="008E0A7C"/>
    <w:rsid w:val="008E0DBC"/>
    <w:rsid w:val="008E323F"/>
    <w:rsid w:val="008E3294"/>
    <w:rsid w:val="008E4866"/>
    <w:rsid w:val="008E54CF"/>
    <w:rsid w:val="008E5E86"/>
    <w:rsid w:val="008E6103"/>
    <w:rsid w:val="008F1001"/>
    <w:rsid w:val="008F425A"/>
    <w:rsid w:val="008F4295"/>
    <w:rsid w:val="008F6038"/>
    <w:rsid w:val="00901020"/>
    <w:rsid w:val="009020A8"/>
    <w:rsid w:val="009020E1"/>
    <w:rsid w:val="0090234F"/>
    <w:rsid w:val="009032C3"/>
    <w:rsid w:val="00903EB4"/>
    <w:rsid w:val="00904347"/>
    <w:rsid w:val="00904BC0"/>
    <w:rsid w:val="00910419"/>
    <w:rsid w:val="0091078B"/>
    <w:rsid w:val="00911990"/>
    <w:rsid w:val="0091263F"/>
    <w:rsid w:val="00913376"/>
    <w:rsid w:val="00913525"/>
    <w:rsid w:val="009138F1"/>
    <w:rsid w:val="009143E5"/>
    <w:rsid w:val="009171F5"/>
    <w:rsid w:val="009173CF"/>
    <w:rsid w:val="00917626"/>
    <w:rsid w:val="00917D65"/>
    <w:rsid w:val="00917FCF"/>
    <w:rsid w:val="00921EA5"/>
    <w:rsid w:val="00922FE6"/>
    <w:rsid w:val="00923131"/>
    <w:rsid w:val="009244B7"/>
    <w:rsid w:val="00924FE4"/>
    <w:rsid w:val="00925201"/>
    <w:rsid w:val="00926658"/>
    <w:rsid w:val="009269BF"/>
    <w:rsid w:val="00926EC3"/>
    <w:rsid w:val="00931B6A"/>
    <w:rsid w:val="00933A9C"/>
    <w:rsid w:val="00934103"/>
    <w:rsid w:val="009350FA"/>
    <w:rsid w:val="009359E6"/>
    <w:rsid w:val="00935B69"/>
    <w:rsid w:val="00936078"/>
    <w:rsid w:val="0093625A"/>
    <w:rsid w:val="009368BC"/>
    <w:rsid w:val="00937856"/>
    <w:rsid w:val="00940122"/>
    <w:rsid w:val="0094171A"/>
    <w:rsid w:val="00941D62"/>
    <w:rsid w:val="00942C3C"/>
    <w:rsid w:val="00943E3A"/>
    <w:rsid w:val="00944068"/>
    <w:rsid w:val="009447F2"/>
    <w:rsid w:val="00944CA9"/>
    <w:rsid w:val="00945E05"/>
    <w:rsid w:val="009518E3"/>
    <w:rsid w:val="00951BF2"/>
    <w:rsid w:val="00953AEF"/>
    <w:rsid w:val="00953D5E"/>
    <w:rsid w:val="00953FFD"/>
    <w:rsid w:val="009557BE"/>
    <w:rsid w:val="0095625D"/>
    <w:rsid w:val="00960E9D"/>
    <w:rsid w:val="00961805"/>
    <w:rsid w:val="00964B3A"/>
    <w:rsid w:val="00964BC8"/>
    <w:rsid w:val="00965AF9"/>
    <w:rsid w:val="00967DB1"/>
    <w:rsid w:val="00970481"/>
    <w:rsid w:val="00973CF6"/>
    <w:rsid w:val="00973E06"/>
    <w:rsid w:val="00975078"/>
    <w:rsid w:val="00975249"/>
    <w:rsid w:val="00975C75"/>
    <w:rsid w:val="00977542"/>
    <w:rsid w:val="00977F07"/>
    <w:rsid w:val="009800D8"/>
    <w:rsid w:val="0098025F"/>
    <w:rsid w:val="00983355"/>
    <w:rsid w:val="00983474"/>
    <w:rsid w:val="00984AFB"/>
    <w:rsid w:val="00985503"/>
    <w:rsid w:val="009867F0"/>
    <w:rsid w:val="00987220"/>
    <w:rsid w:val="0098740A"/>
    <w:rsid w:val="00987D7A"/>
    <w:rsid w:val="00992E34"/>
    <w:rsid w:val="00997293"/>
    <w:rsid w:val="009A082A"/>
    <w:rsid w:val="009A1F07"/>
    <w:rsid w:val="009A2FA6"/>
    <w:rsid w:val="009A44E3"/>
    <w:rsid w:val="009A4DCA"/>
    <w:rsid w:val="009A503E"/>
    <w:rsid w:val="009A5103"/>
    <w:rsid w:val="009A682D"/>
    <w:rsid w:val="009A753C"/>
    <w:rsid w:val="009B000C"/>
    <w:rsid w:val="009B03A7"/>
    <w:rsid w:val="009B0780"/>
    <w:rsid w:val="009B42DD"/>
    <w:rsid w:val="009B7113"/>
    <w:rsid w:val="009C5EAA"/>
    <w:rsid w:val="009C7E89"/>
    <w:rsid w:val="009D0370"/>
    <w:rsid w:val="009D1352"/>
    <w:rsid w:val="009D1F49"/>
    <w:rsid w:val="009D214F"/>
    <w:rsid w:val="009D28E3"/>
    <w:rsid w:val="009D520D"/>
    <w:rsid w:val="009D5377"/>
    <w:rsid w:val="009D6101"/>
    <w:rsid w:val="009D6ACF"/>
    <w:rsid w:val="009D77E1"/>
    <w:rsid w:val="009D7DE8"/>
    <w:rsid w:val="009E0654"/>
    <w:rsid w:val="009E1402"/>
    <w:rsid w:val="009E1A36"/>
    <w:rsid w:val="009E24B0"/>
    <w:rsid w:val="009E2F5B"/>
    <w:rsid w:val="009E2F78"/>
    <w:rsid w:val="009E370A"/>
    <w:rsid w:val="009E3A3E"/>
    <w:rsid w:val="009E3CF7"/>
    <w:rsid w:val="009E6277"/>
    <w:rsid w:val="009F0635"/>
    <w:rsid w:val="009F452A"/>
    <w:rsid w:val="009F4C93"/>
    <w:rsid w:val="009F4FD4"/>
    <w:rsid w:val="009F678D"/>
    <w:rsid w:val="009F7AB3"/>
    <w:rsid w:val="00A01130"/>
    <w:rsid w:val="00A0270B"/>
    <w:rsid w:val="00A03B2E"/>
    <w:rsid w:val="00A0480C"/>
    <w:rsid w:val="00A0554B"/>
    <w:rsid w:val="00A06176"/>
    <w:rsid w:val="00A0630D"/>
    <w:rsid w:val="00A06AEA"/>
    <w:rsid w:val="00A10435"/>
    <w:rsid w:val="00A10C83"/>
    <w:rsid w:val="00A111C3"/>
    <w:rsid w:val="00A11895"/>
    <w:rsid w:val="00A140A0"/>
    <w:rsid w:val="00A16693"/>
    <w:rsid w:val="00A171C1"/>
    <w:rsid w:val="00A20B9C"/>
    <w:rsid w:val="00A20C33"/>
    <w:rsid w:val="00A228FC"/>
    <w:rsid w:val="00A246C5"/>
    <w:rsid w:val="00A25699"/>
    <w:rsid w:val="00A271E6"/>
    <w:rsid w:val="00A27906"/>
    <w:rsid w:val="00A27CCC"/>
    <w:rsid w:val="00A30F80"/>
    <w:rsid w:val="00A3106B"/>
    <w:rsid w:val="00A32103"/>
    <w:rsid w:val="00A344D4"/>
    <w:rsid w:val="00A344DC"/>
    <w:rsid w:val="00A37DE6"/>
    <w:rsid w:val="00A4026C"/>
    <w:rsid w:val="00A404E4"/>
    <w:rsid w:val="00A41D5D"/>
    <w:rsid w:val="00A41FC2"/>
    <w:rsid w:val="00A42CB9"/>
    <w:rsid w:val="00A437DD"/>
    <w:rsid w:val="00A43AB8"/>
    <w:rsid w:val="00A44CFC"/>
    <w:rsid w:val="00A462C9"/>
    <w:rsid w:val="00A469B8"/>
    <w:rsid w:val="00A50158"/>
    <w:rsid w:val="00A5040F"/>
    <w:rsid w:val="00A52A2C"/>
    <w:rsid w:val="00A5343A"/>
    <w:rsid w:val="00A55421"/>
    <w:rsid w:val="00A604E0"/>
    <w:rsid w:val="00A6112D"/>
    <w:rsid w:val="00A61635"/>
    <w:rsid w:val="00A63E21"/>
    <w:rsid w:val="00A63EB0"/>
    <w:rsid w:val="00A6458F"/>
    <w:rsid w:val="00A64F90"/>
    <w:rsid w:val="00A65F88"/>
    <w:rsid w:val="00A67AC1"/>
    <w:rsid w:val="00A71366"/>
    <w:rsid w:val="00A7248D"/>
    <w:rsid w:val="00A735E8"/>
    <w:rsid w:val="00A743D0"/>
    <w:rsid w:val="00A747D7"/>
    <w:rsid w:val="00A75EFF"/>
    <w:rsid w:val="00A76905"/>
    <w:rsid w:val="00A77F52"/>
    <w:rsid w:val="00A810B7"/>
    <w:rsid w:val="00A821B5"/>
    <w:rsid w:val="00A83F89"/>
    <w:rsid w:val="00A85102"/>
    <w:rsid w:val="00A85750"/>
    <w:rsid w:val="00A85871"/>
    <w:rsid w:val="00A86060"/>
    <w:rsid w:val="00A863B1"/>
    <w:rsid w:val="00A8642E"/>
    <w:rsid w:val="00A903A2"/>
    <w:rsid w:val="00A915FF"/>
    <w:rsid w:val="00A942E8"/>
    <w:rsid w:val="00A950A8"/>
    <w:rsid w:val="00A952E9"/>
    <w:rsid w:val="00A95B34"/>
    <w:rsid w:val="00A97111"/>
    <w:rsid w:val="00AA08FE"/>
    <w:rsid w:val="00AA0D43"/>
    <w:rsid w:val="00AA401B"/>
    <w:rsid w:val="00AA45F8"/>
    <w:rsid w:val="00AA46D7"/>
    <w:rsid w:val="00AA57AB"/>
    <w:rsid w:val="00AB0AE7"/>
    <w:rsid w:val="00AB0B76"/>
    <w:rsid w:val="00AB1C81"/>
    <w:rsid w:val="00AB27AA"/>
    <w:rsid w:val="00AB59E6"/>
    <w:rsid w:val="00AB695D"/>
    <w:rsid w:val="00AB7FD8"/>
    <w:rsid w:val="00AC076F"/>
    <w:rsid w:val="00AC0BFC"/>
    <w:rsid w:val="00AC0CAB"/>
    <w:rsid w:val="00AC1814"/>
    <w:rsid w:val="00AC1845"/>
    <w:rsid w:val="00AC1A14"/>
    <w:rsid w:val="00AC2813"/>
    <w:rsid w:val="00AC2DE5"/>
    <w:rsid w:val="00AC41AD"/>
    <w:rsid w:val="00AC4BCE"/>
    <w:rsid w:val="00AC4D6F"/>
    <w:rsid w:val="00AC5318"/>
    <w:rsid w:val="00AC66D3"/>
    <w:rsid w:val="00AC6FDC"/>
    <w:rsid w:val="00AC7592"/>
    <w:rsid w:val="00AD0D2D"/>
    <w:rsid w:val="00AD28A2"/>
    <w:rsid w:val="00AD2E65"/>
    <w:rsid w:val="00AD3323"/>
    <w:rsid w:val="00AD3812"/>
    <w:rsid w:val="00AD3AFB"/>
    <w:rsid w:val="00AD3BDA"/>
    <w:rsid w:val="00AD48D6"/>
    <w:rsid w:val="00AD4E82"/>
    <w:rsid w:val="00AD59C4"/>
    <w:rsid w:val="00AD5D53"/>
    <w:rsid w:val="00AD5F3B"/>
    <w:rsid w:val="00AD6317"/>
    <w:rsid w:val="00AD7635"/>
    <w:rsid w:val="00AE03AC"/>
    <w:rsid w:val="00AE35DA"/>
    <w:rsid w:val="00AE3C2F"/>
    <w:rsid w:val="00AF0832"/>
    <w:rsid w:val="00AF0AEB"/>
    <w:rsid w:val="00AF4D47"/>
    <w:rsid w:val="00AF6844"/>
    <w:rsid w:val="00AF6A3F"/>
    <w:rsid w:val="00AF6CC5"/>
    <w:rsid w:val="00AF7A91"/>
    <w:rsid w:val="00B00C6F"/>
    <w:rsid w:val="00B03FD7"/>
    <w:rsid w:val="00B056EE"/>
    <w:rsid w:val="00B05722"/>
    <w:rsid w:val="00B05C0B"/>
    <w:rsid w:val="00B05C4C"/>
    <w:rsid w:val="00B06E56"/>
    <w:rsid w:val="00B1130A"/>
    <w:rsid w:val="00B12FA0"/>
    <w:rsid w:val="00B13FC9"/>
    <w:rsid w:val="00B1442D"/>
    <w:rsid w:val="00B14811"/>
    <w:rsid w:val="00B14A84"/>
    <w:rsid w:val="00B15B48"/>
    <w:rsid w:val="00B16062"/>
    <w:rsid w:val="00B16B84"/>
    <w:rsid w:val="00B17078"/>
    <w:rsid w:val="00B203E8"/>
    <w:rsid w:val="00B2073C"/>
    <w:rsid w:val="00B22303"/>
    <w:rsid w:val="00B22D1F"/>
    <w:rsid w:val="00B22FB3"/>
    <w:rsid w:val="00B23D66"/>
    <w:rsid w:val="00B25443"/>
    <w:rsid w:val="00B254E9"/>
    <w:rsid w:val="00B25C26"/>
    <w:rsid w:val="00B26CEB"/>
    <w:rsid w:val="00B27513"/>
    <w:rsid w:val="00B324F9"/>
    <w:rsid w:val="00B32738"/>
    <w:rsid w:val="00B32B80"/>
    <w:rsid w:val="00B32DDC"/>
    <w:rsid w:val="00B3319C"/>
    <w:rsid w:val="00B35143"/>
    <w:rsid w:val="00B35ED0"/>
    <w:rsid w:val="00B36109"/>
    <w:rsid w:val="00B36738"/>
    <w:rsid w:val="00B41005"/>
    <w:rsid w:val="00B41A24"/>
    <w:rsid w:val="00B44445"/>
    <w:rsid w:val="00B4516D"/>
    <w:rsid w:val="00B45680"/>
    <w:rsid w:val="00B460D4"/>
    <w:rsid w:val="00B46F96"/>
    <w:rsid w:val="00B508CD"/>
    <w:rsid w:val="00B5187C"/>
    <w:rsid w:val="00B51E65"/>
    <w:rsid w:val="00B526B4"/>
    <w:rsid w:val="00B52B79"/>
    <w:rsid w:val="00B53237"/>
    <w:rsid w:val="00B54E80"/>
    <w:rsid w:val="00B602DE"/>
    <w:rsid w:val="00B60A90"/>
    <w:rsid w:val="00B61491"/>
    <w:rsid w:val="00B6166B"/>
    <w:rsid w:val="00B61CB5"/>
    <w:rsid w:val="00B622E5"/>
    <w:rsid w:val="00B629B2"/>
    <w:rsid w:val="00B65688"/>
    <w:rsid w:val="00B67323"/>
    <w:rsid w:val="00B67C24"/>
    <w:rsid w:val="00B707B9"/>
    <w:rsid w:val="00B71E31"/>
    <w:rsid w:val="00B71FD6"/>
    <w:rsid w:val="00B7346E"/>
    <w:rsid w:val="00B7483C"/>
    <w:rsid w:val="00B74DA9"/>
    <w:rsid w:val="00B77788"/>
    <w:rsid w:val="00B80020"/>
    <w:rsid w:val="00B82E32"/>
    <w:rsid w:val="00B85B88"/>
    <w:rsid w:val="00B9055C"/>
    <w:rsid w:val="00B90E0B"/>
    <w:rsid w:val="00B91191"/>
    <w:rsid w:val="00B91638"/>
    <w:rsid w:val="00B916B7"/>
    <w:rsid w:val="00B91D13"/>
    <w:rsid w:val="00B92FFE"/>
    <w:rsid w:val="00B934F2"/>
    <w:rsid w:val="00B94CBE"/>
    <w:rsid w:val="00B96A35"/>
    <w:rsid w:val="00B970E4"/>
    <w:rsid w:val="00BA2AE3"/>
    <w:rsid w:val="00BA36BF"/>
    <w:rsid w:val="00BA3843"/>
    <w:rsid w:val="00BA3A38"/>
    <w:rsid w:val="00BA44A7"/>
    <w:rsid w:val="00BA570C"/>
    <w:rsid w:val="00BA702A"/>
    <w:rsid w:val="00BB03F6"/>
    <w:rsid w:val="00BB1F08"/>
    <w:rsid w:val="00BB4ABA"/>
    <w:rsid w:val="00BB59F6"/>
    <w:rsid w:val="00BB5BAA"/>
    <w:rsid w:val="00BB650D"/>
    <w:rsid w:val="00BB79A5"/>
    <w:rsid w:val="00BC0151"/>
    <w:rsid w:val="00BC0B1C"/>
    <w:rsid w:val="00BC2D79"/>
    <w:rsid w:val="00BC340E"/>
    <w:rsid w:val="00BC3ADD"/>
    <w:rsid w:val="00BC3C2A"/>
    <w:rsid w:val="00BC6187"/>
    <w:rsid w:val="00BC694F"/>
    <w:rsid w:val="00BC7F74"/>
    <w:rsid w:val="00BD179D"/>
    <w:rsid w:val="00BD2C35"/>
    <w:rsid w:val="00BD4219"/>
    <w:rsid w:val="00BD5A03"/>
    <w:rsid w:val="00BD67D6"/>
    <w:rsid w:val="00BD7247"/>
    <w:rsid w:val="00BE15DE"/>
    <w:rsid w:val="00BE2DCF"/>
    <w:rsid w:val="00BE34A0"/>
    <w:rsid w:val="00BE3D20"/>
    <w:rsid w:val="00BE587E"/>
    <w:rsid w:val="00BE6791"/>
    <w:rsid w:val="00BE68E1"/>
    <w:rsid w:val="00BE6CDD"/>
    <w:rsid w:val="00BE70CB"/>
    <w:rsid w:val="00BF04EB"/>
    <w:rsid w:val="00BF0627"/>
    <w:rsid w:val="00BF1F56"/>
    <w:rsid w:val="00BF23DA"/>
    <w:rsid w:val="00BF3149"/>
    <w:rsid w:val="00BF4F4D"/>
    <w:rsid w:val="00BF695D"/>
    <w:rsid w:val="00BF70E0"/>
    <w:rsid w:val="00C01682"/>
    <w:rsid w:val="00C0219F"/>
    <w:rsid w:val="00C026A9"/>
    <w:rsid w:val="00C026CA"/>
    <w:rsid w:val="00C03140"/>
    <w:rsid w:val="00C03F15"/>
    <w:rsid w:val="00C0451C"/>
    <w:rsid w:val="00C05729"/>
    <w:rsid w:val="00C068E4"/>
    <w:rsid w:val="00C101B5"/>
    <w:rsid w:val="00C10EA2"/>
    <w:rsid w:val="00C11ACC"/>
    <w:rsid w:val="00C11B3C"/>
    <w:rsid w:val="00C11D32"/>
    <w:rsid w:val="00C12BEE"/>
    <w:rsid w:val="00C1393D"/>
    <w:rsid w:val="00C15928"/>
    <w:rsid w:val="00C16350"/>
    <w:rsid w:val="00C16BAE"/>
    <w:rsid w:val="00C17A70"/>
    <w:rsid w:val="00C2220D"/>
    <w:rsid w:val="00C222EA"/>
    <w:rsid w:val="00C22B34"/>
    <w:rsid w:val="00C234D9"/>
    <w:rsid w:val="00C23E3C"/>
    <w:rsid w:val="00C24496"/>
    <w:rsid w:val="00C245E8"/>
    <w:rsid w:val="00C24D0D"/>
    <w:rsid w:val="00C24F7B"/>
    <w:rsid w:val="00C252EE"/>
    <w:rsid w:val="00C262C4"/>
    <w:rsid w:val="00C274DD"/>
    <w:rsid w:val="00C27685"/>
    <w:rsid w:val="00C276B2"/>
    <w:rsid w:val="00C30160"/>
    <w:rsid w:val="00C30758"/>
    <w:rsid w:val="00C30EF6"/>
    <w:rsid w:val="00C31C73"/>
    <w:rsid w:val="00C32453"/>
    <w:rsid w:val="00C3388E"/>
    <w:rsid w:val="00C343F2"/>
    <w:rsid w:val="00C3498F"/>
    <w:rsid w:val="00C3504C"/>
    <w:rsid w:val="00C35643"/>
    <w:rsid w:val="00C40900"/>
    <w:rsid w:val="00C40F8A"/>
    <w:rsid w:val="00C41DD4"/>
    <w:rsid w:val="00C4442C"/>
    <w:rsid w:val="00C4597C"/>
    <w:rsid w:val="00C462EB"/>
    <w:rsid w:val="00C4671E"/>
    <w:rsid w:val="00C469FC"/>
    <w:rsid w:val="00C47843"/>
    <w:rsid w:val="00C50372"/>
    <w:rsid w:val="00C525C8"/>
    <w:rsid w:val="00C52779"/>
    <w:rsid w:val="00C53ABA"/>
    <w:rsid w:val="00C54D58"/>
    <w:rsid w:val="00C54D8B"/>
    <w:rsid w:val="00C54F1F"/>
    <w:rsid w:val="00C56B26"/>
    <w:rsid w:val="00C6111B"/>
    <w:rsid w:val="00C645A9"/>
    <w:rsid w:val="00C64B46"/>
    <w:rsid w:val="00C65F86"/>
    <w:rsid w:val="00C6771C"/>
    <w:rsid w:val="00C67B7D"/>
    <w:rsid w:val="00C70D5D"/>
    <w:rsid w:val="00C71E17"/>
    <w:rsid w:val="00C742C0"/>
    <w:rsid w:val="00C7439F"/>
    <w:rsid w:val="00C756C3"/>
    <w:rsid w:val="00C76861"/>
    <w:rsid w:val="00C76A14"/>
    <w:rsid w:val="00C7738A"/>
    <w:rsid w:val="00C77931"/>
    <w:rsid w:val="00C80CDC"/>
    <w:rsid w:val="00C815C1"/>
    <w:rsid w:val="00C82A1A"/>
    <w:rsid w:val="00C83026"/>
    <w:rsid w:val="00C83CDA"/>
    <w:rsid w:val="00C8537A"/>
    <w:rsid w:val="00C8613E"/>
    <w:rsid w:val="00C87AAE"/>
    <w:rsid w:val="00C87F72"/>
    <w:rsid w:val="00C9006E"/>
    <w:rsid w:val="00C93034"/>
    <w:rsid w:val="00C9378C"/>
    <w:rsid w:val="00C94A5E"/>
    <w:rsid w:val="00C951E7"/>
    <w:rsid w:val="00C95CB6"/>
    <w:rsid w:val="00C95FC9"/>
    <w:rsid w:val="00C979F3"/>
    <w:rsid w:val="00C97C19"/>
    <w:rsid w:val="00C97CB7"/>
    <w:rsid w:val="00CA239C"/>
    <w:rsid w:val="00CA3F71"/>
    <w:rsid w:val="00CA40CC"/>
    <w:rsid w:val="00CA4587"/>
    <w:rsid w:val="00CA49B8"/>
    <w:rsid w:val="00CA5107"/>
    <w:rsid w:val="00CA6762"/>
    <w:rsid w:val="00CA6EFF"/>
    <w:rsid w:val="00CA738A"/>
    <w:rsid w:val="00CA7C60"/>
    <w:rsid w:val="00CB1097"/>
    <w:rsid w:val="00CB1440"/>
    <w:rsid w:val="00CB2B41"/>
    <w:rsid w:val="00CB39BE"/>
    <w:rsid w:val="00CB3F58"/>
    <w:rsid w:val="00CB4836"/>
    <w:rsid w:val="00CB563D"/>
    <w:rsid w:val="00CB691F"/>
    <w:rsid w:val="00CB6BED"/>
    <w:rsid w:val="00CB734D"/>
    <w:rsid w:val="00CC02F3"/>
    <w:rsid w:val="00CC144B"/>
    <w:rsid w:val="00CC20B5"/>
    <w:rsid w:val="00CC2FB4"/>
    <w:rsid w:val="00CC4959"/>
    <w:rsid w:val="00CC4B27"/>
    <w:rsid w:val="00CC6686"/>
    <w:rsid w:val="00CC71C0"/>
    <w:rsid w:val="00CC73DF"/>
    <w:rsid w:val="00CC7C88"/>
    <w:rsid w:val="00CD0197"/>
    <w:rsid w:val="00CD06DC"/>
    <w:rsid w:val="00CD101E"/>
    <w:rsid w:val="00CD24FB"/>
    <w:rsid w:val="00CD30CB"/>
    <w:rsid w:val="00CD5A14"/>
    <w:rsid w:val="00CD72F9"/>
    <w:rsid w:val="00CD788A"/>
    <w:rsid w:val="00CD7EAD"/>
    <w:rsid w:val="00CE0856"/>
    <w:rsid w:val="00CE2371"/>
    <w:rsid w:val="00CE2B70"/>
    <w:rsid w:val="00CE391A"/>
    <w:rsid w:val="00CE4DE4"/>
    <w:rsid w:val="00CE67F6"/>
    <w:rsid w:val="00CE68E4"/>
    <w:rsid w:val="00CF01A7"/>
    <w:rsid w:val="00CF0CAD"/>
    <w:rsid w:val="00CF13B3"/>
    <w:rsid w:val="00CF1F04"/>
    <w:rsid w:val="00CF2185"/>
    <w:rsid w:val="00CF2683"/>
    <w:rsid w:val="00CF2CFF"/>
    <w:rsid w:val="00CF3F86"/>
    <w:rsid w:val="00CF4BB2"/>
    <w:rsid w:val="00CF721E"/>
    <w:rsid w:val="00CF78C4"/>
    <w:rsid w:val="00D024E3"/>
    <w:rsid w:val="00D02784"/>
    <w:rsid w:val="00D02DDC"/>
    <w:rsid w:val="00D04B1A"/>
    <w:rsid w:val="00D075AD"/>
    <w:rsid w:val="00D10281"/>
    <w:rsid w:val="00D11873"/>
    <w:rsid w:val="00D13607"/>
    <w:rsid w:val="00D13787"/>
    <w:rsid w:val="00D14626"/>
    <w:rsid w:val="00D152A5"/>
    <w:rsid w:val="00D17E49"/>
    <w:rsid w:val="00D21220"/>
    <w:rsid w:val="00D21AA1"/>
    <w:rsid w:val="00D21B1F"/>
    <w:rsid w:val="00D2217C"/>
    <w:rsid w:val="00D22194"/>
    <w:rsid w:val="00D233EB"/>
    <w:rsid w:val="00D23BF0"/>
    <w:rsid w:val="00D259F2"/>
    <w:rsid w:val="00D25F69"/>
    <w:rsid w:val="00D2644D"/>
    <w:rsid w:val="00D2666C"/>
    <w:rsid w:val="00D30019"/>
    <w:rsid w:val="00D30AFD"/>
    <w:rsid w:val="00D31408"/>
    <w:rsid w:val="00D31610"/>
    <w:rsid w:val="00D32E9C"/>
    <w:rsid w:val="00D336BA"/>
    <w:rsid w:val="00D363EA"/>
    <w:rsid w:val="00D3643B"/>
    <w:rsid w:val="00D3652C"/>
    <w:rsid w:val="00D367EB"/>
    <w:rsid w:val="00D36FC0"/>
    <w:rsid w:val="00D411A2"/>
    <w:rsid w:val="00D41437"/>
    <w:rsid w:val="00D414E1"/>
    <w:rsid w:val="00D41ED5"/>
    <w:rsid w:val="00D42702"/>
    <w:rsid w:val="00D42B6D"/>
    <w:rsid w:val="00D47F29"/>
    <w:rsid w:val="00D50B4F"/>
    <w:rsid w:val="00D51A6E"/>
    <w:rsid w:val="00D51DE6"/>
    <w:rsid w:val="00D52A38"/>
    <w:rsid w:val="00D52F54"/>
    <w:rsid w:val="00D53CE1"/>
    <w:rsid w:val="00D55063"/>
    <w:rsid w:val="00D552AA"/>
    <w:rsid w:val="00D55704"/>
    <w:rsid w:val="00D56E1B"/>
    <w:rsid w:val="00D5782A"/>
    <w:rsid w:val="00D61451"/>
    <w:rsid w:val="00D63D1A"/>
    <w:rsid w:val="00D649C8"/>
    <w:rsid w:val="00D668B6"/>
    <w:rsid w:val="00D66DE2"/>
    <w:rsid w:val="00D67842"/>
    <w:rsid w:val="00D70B90"/>
    <w:rsid w:val="00D71EAB"/>
    <w:rsid w:val="00D7317C"/>
    <w:rsid w:val="00D73A5E"/>
    <w:rsid w:val="00D73AC7"/>
    <w:rsid w:val="00D75191"/>
    <w:rsid w:val="00D75B9E"/>
    <w:rsid w:val="00D76EA4"/>
    <w:rsid w:val="00D7714D"/>
    <w:rsid w:val="00D80A38"/>
    <w:rsid w:val="00D80CAF"/>
    <w:rsid w:val="00D824DC"/>
    <w:rsid w:val="00D8387C"/>
    <w:rsid w:val="00D83E5E"/>
    <w:rsid w:val="00D86299"/>
    <w:rsid w:val="00D91EE9"/>
    <w:rsid w:val="00D932D8"/>
    <w:rsid w:val="00D955A7"/>
    <w:rsid w:val="00D96F0B"/>
    <w:rsid w:val="00D9758A"/>
    <w:rsid w:val="00D978F5"/>
    <w:rsid w:val="00D97BAE"/>
    <w:rsid w:val="00DA0293"/>
    <w:rsid w:val="00DA09E0"/>
    <w:rsid w:val="00DA1F45"/>
    <w:rsid w:val="00DA37C1"/>
    <w:rsid w:val="00DA419C"/>
    <w:rsid w:val="00DA41CA"/>
    <w:rsid w:val="00DA4232"/>
    <w:rsid w:val="00DA51FC"/>
    <w:rsid w:val="00DA5AC3"/>
    <w:rsid w:val="00DA6B0B"/>
    <w:rsid w:val="00DA6BB2"/>
    <w:rsid w:val="00DA74B3"/>
    <w:rsid w:val="00DB5401"/>
    <w:rsid w:val="00DB626B"/>
    <w:rsid w:val="00DC05A0"/>
    <w:rsid w:val="00DC1AC1"/>
    <w:rsid w:val="00DC389F"/>
    <w:rsid w:val="00DC629B"/>
    <w:rsid w:val="00DC72C8"/>
    <w:rsid w:val="00DC7BC1"/>
    <w:rsid w:val="00DC7DAD"/>
    <w:rsid w:val="00DD2A0E"/>
    <w:rsid w:val="00DD5876"/>
    <w:rsid w:val="00DD6515"/>
    <w:rsid w:val="00DD661F"/>
    <w:rsid w:val="00DD6B0D"/>
    <w:rsid w:val="00DD779D"/>
    <w:rsid w:val="00DE034F"/>
    <w:rsid w:val="00DE04A0"/>
    <w:rsid w:val="00DE0893"/>
    <w:rsid w:val="00DE0A98"/>
    <w:rsid w:val="00DE15C5"/>
    <w:rsid w:val="00DE6EA1"/>
    <w:rsid w:val="00DF0E0A"/>
    <w:rsid w:val="00DF1675"/>
    <w:rsid w:val="00DF2377"/>
    <w:rsid w:val="00DF4163"/>
    <w:rsid w:val="00DF46B5"/>
    <w:rsid w:val="00DF577A"/>
    <w:rsid w:val="00DF5C4D"/>
    <w:rsid w:val="00DF625E"/>
    <w:rsid w:val="00DF635B"/>
    <w:rsid w:val="00DF79A4"/>
    <w:rsid w:val="00DF7AC7"/>
    <w:rsid w:val="00DF7E73"/>
    <w:rsid w:val="00E01F61"/>
    <w:rsid w:val="00E02260"/>
    <w:rsid w:val="00E04900"/>
    <w:rsid w:val="00E04F87"/>
    <w:rsid w:val="00E059CF"/>
    <w:rsid w:val="00E06478"/>
    <w:rsid w:val="00E071E4"/>
    <w:rsid w:val="00E117A2"/>
    <w:rsid w:val="00E12014"/>
    <w:rsid w:val="00E1358F"/>
    <w:rsid w:val="00E144E6"/>
    <w:rsid w:val="00E15E13"/>
    <w:rsid w:val="00E1694D"/>
    <w:rsid w:val="00E20174"/>
    <w:rsid w:val="00E207F3"/>
    <w:rsid w:val="00E20B0C"/>
    <w:rsid w:val="00E21D59"/>
    <w:rsid w:val="00E22655"/>
    <w:rsid w:val="00E226FA"/>
    <w:rsid w:val="00E2287F"/>
    <w:rsid w:val="00E23453"/>
    <w:rsid w:val="00E23B29"/>
    <w:rsid w:val="00E24349"/>
    <w:rsid w:val="00E25CC8"/>
    <w:rsid w:val="00E3073E"/>
    <w:rsid w:val="00E31CD6"/>
    <w:rsid w:val="00E33B7E"/>
    <w:rsid w:val="00E35282"/>
    <w:rsid w:val="00E36747"/>
    <w:rsid w:val="00E36A7E"/>
    <w:rsid w:val="00E36C99"/>
    <w:rsid w:val="00E36D58"/>
    <w:rsid w:val="00E372FD"/>
    <w:rsid w:val="00E374FC"/>
    <w:rsid w:val="00E40035"/>
    <w:rsid w:val="00E40A9E"/>
    <w:rsid w:val="00E40C9B"/>
    <w:rsid w:val="00E40FA3"/>
    <w:rsid w:val="00E4195D"/>
    <w:rsid w:val="00E41F3D"/>
    <w:rsid w:val="00E43BF5"/>
    <w:rsid w:val="00E44D54"/>
    <w:rsid w:val="00E52A45"/>
    <w:rsid w:val="00E54436"/>
    <w:rsid w:val="00E54637"/>
    <w:rsid w:val="00E54648"/>
    <w:rsid w:val="00E556E8"/>
    <w:rsid w:val="00E5611F"/>
    <w:rsid w:val="00E564B8"/>
    <w:rsid w:val="00E56652"/>
    <w:rsid w:val="00E56744"/>
    <w:rsid w:val="00E568EE"/>
    <w:rsid w:val="00E6050E"/>
    <w:rsid w:val="00E60ADA"/>
    <w:rsid w:val="00E60C50"/>
    <w:rsid w:val="00E614FD"/>
    <w:rsid w:val="00E6248B"/>
    <w:rsid w:val="00E630DE"/>
    <w:rsid w:val="00E647D7"/>
    <w:rsid w:val="00E64ABB"/>
    <w:rsid w:val="00E67A65"/>
    <w:rsid w:val="00E70AC3"/>
    <w:rsid w:val="00E70C32"/>
    <w:rsid w:val="00E71C91"/>
    <w:rsid w:val="00E71D05"/>
    <w:rsid w:val="00E73E33"/>
    <w:rsid w:val="00E74A32"/>
    <w:rsid w:val="00E7550F"/>
    <w:rsid w:val="00E76A0D"/>
    <w:rsid w:val="00E76B14"/>
    <w:rsid w:val="00E770C1"/>
    <w:rsid w:val="00E8259B"/>
    <w:rsid w:val="00E825CD"/>
    <w:rsid w:val="00E82C8D"/>
    <w:rsid w:val="00E83067"/>
    <w:rsid w:val="00E864E9"/>
    <w:rsid w:val="00E86675"/>
    <w:rsid w:val="00E87374"/>
    <w:rsid w:val="00E879CC"/>
    <w:rsid w:val="00E903F9"/>
    <w:rsid w:val="00E91563"/>
    <w:rsid w:val="00E91DAE"/>
    <w:rsid w:val="00E93691"/>
    <w:rsid w:val="00E94BAD"/>
    <w:rsid w:val="00E9550A"/>
    <w:rsid w:val="00E957C1"/>
    <w:rsid w:val="00E96A52"/>
    <w:rsid w:val="00E96ABC"/>
    <w:rsid w:val="00E97A38"/>
    <w:rsid w:val="00EA0144"/>
    <w:rsid w:val="00EA225B"/>
    <w:rsid w:val="00EA3750"/>
    <w:rsid w:val="00EA4871"/>
    <w:rsid w:val="00EA4ED3"/>
    <w:rsid w:val="00EA5241"/>
    <w:rsid w:val="00EA5E82"/>
    <w:rsid w:val="00EA687C"/>
    <w:rsid w:val="00EA76F6"/>
    <w:rsid w:val="00EB0CEC"/>
    <w:rsid w:val="00EB1303"/>
    <w:rsid w:val="00EB1A4B"/>
    <w:rsid w:val="00EB1A83"/>
    <w:rsid w:val="00EB1AEE"/>
    <w:rsid w:val="00EB1D21"/>
    <w:rsid w:val="00EB2093"/>
    <w:rsid w:val="00EB4FA4"/>
    <w:rsid w:val="00EB6BA9"/>
    <w:rsid w:val="00EB73AD"/>
    <w:rsid w:val="00EC01B3"/>
    <w:rsid w:val="00EC13BC"/>
    <w:rsid w:val="00EC25D9"/>
    <w:rsid w:val="00EC25DF"/>
    <w:rsid w:val="00EC2D13"/>
    <w:rsid w:val="00EC2F3F"/>
    <w:rsid w:val="00EC3152"/>
    <w:rsid w:val="00EC3949"/>
    <w:rsid w:val="00EC3CE4"/>
    <w:rsid w:val="00EC4239"/>
    <w:rsid w:val="00EC4377"/>
    <w:rsid w:val="00EC5649"/>
    <w:rsid w:val="00EC69B3"/>
    <w:rsid w:val="00EC72B4"/>
    <w:rsid w:val="00EC72F4"/>
    <w:rsid w:val="00ED0185"/>
    <w:rsid w:val="00ED04CF"/>
    <w:rsid w:val="00ED04E8"/>
    <w:rsid w:val="00ED073F"/>
    <w:rsid w:val="00ED1269"/>
    <w:rsid w:val="00ED22B6"/>
    <w:rsid w:val="00ED2FDD"/>
    <w:rsid w:val="00ED32D3"/>
    <w:rsid w:val="00ED4324"/>
    <w:rsid w:val="00ED4AB1"/>
    <w:rsid w:val="00ED5932"/>
    <w:rsid w:val="00ED6C18"/>
    <w:rsid w:val="00ED782B"/>
    <w:rsid w:val="00EE5809"/>
    <w:rsid w:val="00EE604D"/>
    <w:rsid w:val="00EE6440"/>
    <w:rsid w:val="00EE6890"/>
    <w:rsid w:val="00EE73FB"/>
    <w:rsid w:val="00EE77A1"/>
    <w:rsid w:val="00EF247E"/>
    <w:rsid w:val="00EF24A8"/>
    <w:rsid w:val="00EF2F01"/>
    <w:rsid w:val="00EF3AA4"/>
    <w:rsid w:val="00EF7ABD"/>
    <w:rsid w:val="00F00566"/>
    <w:rsid w:val="00F00A64"/>
    <w:rsid w:val="00F030DB"/>
    <w:rsid w:val="00F03E88"/>
    <w:rsid w:val="00F048D6"/>
    <w:rsid w:val="00F064AE"/>
    <w:rsid w:val="00F06788"/>
    <w:rsid w:val="00F10186"/>
    <w:rsid w:val="00F1077C"/>
    <w:rsid w:val="00F11A7E"/>
    <w:rsid w:val="00F12F2B"/>
    <w:rsid w:val="00F149CA"/>
    <w:rsid w:val="00F20887"/>
    <w:rsid w:val="00F20B80"/>
    <w:rsid w:val="00F21DED"/>
    <w:rsid w:val="00F222F9"/>
    <w:rsid w:val="00F2419E"/>
    <w:rsid w:val="00F30031"/>
    <w:rsid w:val="00F304C7"/>
    <w:rsid w:val="00F30D36"/>
    <w:rsid w:val="00F32846"/>
    <w:rsid w:val="00F337BA"/>
    <w:rsid w:val="00F33C68"/>
    <w:rsid w:val="00F35FAE"/>
    <w:rsid w:val="00F362F4"/>
    <w:rsid w:val="00F374FD"/>
    <w:rsid w:val="00F37A45"/>
    <w:rsid w:val="00F416D4"/>
    <w:rsid w:val="00F42E85"/>
    <w:rsid w:val="00F43407"/>
    <w:rsid w:val="00F446FE"/>
    <w:rsid w:val="00F46AAD"/>
    <w:rsid w:val="00F46B92"/>
    <w:rsid w:val="00F46C78"/>
    <w:rsid w:val="00F50754"/>
    <w:rsid w:val="00F53172"/>
    <w:rsid w:val="00F54157"/>
    <w:rsid w:val="00F54D87"/>
    <w:rsid w:val="00F5541A"/>
    <w:rsid w:val="00F55656"/>
    <w:rsid w:val="00F56C5F"/>
    <w:rsid w:val="00F57CF8"/>
    <w:rsid w:val="00F60070"/>
    <w:rsid w:val="00F6095F"/>
    <w:rsid w:val="00F60CC7"/>
    <w:rsid w:val="00F610B6"/>
    <w:rsid w:val="00F62672"/>
    <w:rsid w:val="00F649FD"/>
    <w:rsid w:val="00F65251"/>
    <w:rsid w:val="00F66A62"/>
    <w:rsid w:val="00F66C0C"/>
    <w:rsid w:val="00F73192"/>
    <w:rsid w:val="00F731CC"/>
    <w:rsid w:val="00F7468E"/>
    <w:rsid w:val="00F75AC8"/>
    <w:rsid w:val="00F76CED"/>
    <w:rsid w:val="00F77F9C"/>
    <w:rsid w:val="00F80498"/>
    <w:rsid w:val="00F806A9"/>
    <w:rsid w:val="00F808D8"/>
    <w:rsid w:val="00F8193D"/>
    <w:rsid w:val="00F81D5A"/>
    <w:rsid w:val="00F84B02"/>
    <w:rsid w:val="00F84D30"/>
    <w:rsid w:val="00F85DF9"/>
    <w:rsid w:val="00F8721D"/>
    <w:rsid w:val="00F875F0"/>
    <w:rsid w:val="00F91B2E"/>
    <w:rsid w:val="00F91FA4"/>
    <w:rsid w:val="00F92549"/>
    <w:rsid w:val="00F928B4"/>
    <w:rsid w:val="00F92C14"/>
    <w:rsid w:val="00F9358A"/>
    <w:rsid w:val="00F935B8"/>
    <w:rsid w:val="00F9646C"/>
    <w:rsid w:val="00F966BC"/>
    <w:rsid w:val="00F97831"/>
    <w:rsid w:val="00FA1758"/>
    <w:rsid w:val="00FA3C65"/>
    <w:rsid w:val="00FA50B8"/>
    <w:rsid w:val="00FA6948"/>
    <w:rsid w:val="00FB0140"/>
    <w:rsid w:val="00FB08C5"/>
    <w:rsid w:val="00FB0A6B"/>
    <w:rsid w:val="00FB48BF"/>
    <w:rsid w:val="00FB4F22"/>
    <w:rsid w:val="00FB529C"/>
    <w:rsid w:val="00FB58D7"/>
    <w:rsid w:val="00FB5E12"/>
    <w:rsid w:val="00FC1D5A"/>
    <w:rsid w:val="00FC2314"/>
    <w:rsid w:val="00FC30D4"/>
    <w:rsid w:val="00FC32D6"/>
    <w:rsid w:val="00FD1002"/>
    <w:rsid w:val="00FD3291"/>
    <w:rsid w:val="00FD4397"/>
    <w:rsid w:val="00FD4819"/>
    <w:rsid w:val="00FD4CA0"/>
    <w:rsid w:val="00FD68A8"/>
    <w:rsid w:val="00FD6A58"/>
    <w:rsid w:val="00FD7277"/>
    <w:rsid w:val="00FD7E95"/>
    <w:rsid w:val="00FE2A05"/>
    <w:rsid w:val="00FE33AC"/>
    <w:rsid w:val="00FE34AA"/>
    <w:rsid w:val="00FE3CBE"/>
    <w:rsid w:val="00FE4F35"/>
    <w:rsid w:val="00FE5DC6"/>
    <w:rsid w:val="00FE6A95"/>
    <w:rsid w:val="00FE7377"/>
    <w:rsid w:val="00FE7E1B"/>
    <w:rsid w:val="00FF1074"/>
    <w:rsid w:val="00FF1A97"/>
    <w:rsid w:val="00FF1D58"/>
    <w:rsid w:val="00FF1E3C"/>
    <w:rsid w:val="00FF33F4"/>
    <w:rsid w:val="00FF4151"/>
    <w:rsid w:val="00FF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867CBD"/>
  <w15:chartTrackingRefBased/>
  <w15:docId w15:val="{237B7642-B43E-4E8E-A64D-FF3250BA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uiPriority="11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ode" w:uiPriority="99"/>
    <w:lsdException w:name="HTML Keyboard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563696"/>
    <w:pPr>
      <w:spacing w:after="120"/>
    </w:pPr>
    <w:rPr>
      <w:rFonts w:ascii="Times New Roman" w:hAnsi="Times New Roman"/>
      <w:sz w:val="22"/>
      <w:szCs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16671"/>
    <w:pPr>
      <w:keepNext/>
      <w:keepLines/>
      <w:numPr>
        <w:numId w:val="13"/>
      </w:numPr>
      <w:pBdr>
        <w:bottom w:val="single" w:sz="4" w:space="1" w:color="5B9BD5"/>
      </w:pBdr>
      <w:tabs>
        <w:tab w:val="left" w:pos="567"/>
      </w:tabs>
      <w:spacing w:before="120" w:after="360"/>
      <w:ind w:left="431" w:right="-567" w:hanging="431"/>
      <w:outlineLvl w:val="0"/>
    </w:pPr>
    <w:rPr>
      <w:rFonts w:ascii="Arial" w:eastAsia="SimSun" w:hAnsi="Arial" w:cs="Arial"/>
      <w:color w:val="002060"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242F8"/>
    <w:pPr>
      <w:keepNext/>
      <w:keepLines/>
      <w:numPr>
        <w:ilvl w:val="1"/>
        <w:numId w:val="13"/>
      </w:numPr>
      <w:tabs>
        <w:tab w:val="left" w:pos="851"/>
      </w:tabs>
      <w:spacing w:before="360"/>
      <w:ind w:left="578" w:hanging="578"/>
      <w:outlineLvl w:val="1"/>
    </w:pPr>
    <w:rPr>
      <w:rFonts w:ascii="Arial" w:eastAsia="SimSun" w:hAnsi="Arial" w:cs="Arial"/>
      <w:color w:val="002060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A5E82"/>
    <w:pPr>
      <w:keepNext/>
      <w:keepLines/>
      <w:numPr>
        <w:ilvl w:val="2"/>
        <w:numId w:val="13"/>
      </w:numPr>
      <w:tabs>
        <w:tab w:val="left" w:pos="1701"/>
      </w:tabs>
      <w:spacing w:before="240"/>
      <w:ind w:left="2552" w:hanging="2552"/>
      <w:outlineLvl w:val="2"/>
    </w:pPr>
    <w:rPr>
      <w:rFonts w:ascii="Arial" w:eastAsia="SimSun" w:hAnsi="Arial" w:cs="Arial"/>
      <w:color w:val="002060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22FB3"/>
    <w:pPr>
      <w:keepNext/>
      <w:keepLines/>
      <w:numPr>
        <w:ilvl w:val="3"/>
        <w:numId w:val="13"/>
      </w:numPr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B22FB3"/>
    <w:pPr>
      <w:keepNext/>
      <w:keepLines/>
      <w:numPr>
        <w:ilvl w:val="4"/>
        <w:numId w:val="13"/>
      </w:numPr>
      <w:spacing w:before="80" w:after="0"/>
      <w:outlineLvl w:val="4"/>
    </w:pPr>
    <w:rPr>
      <w:rFonts w:ascii="Calibri Light" w:eastAsia="SimSun" w:hAnsi="Calibri Light"/>
      <w:i/>
      <w:iCs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B22FB3"/>
    <w:pPr>
      <w:keepNext/>
      <w:keepLines/>
      <w:numPr>
        <w:ilvl w:val="5"/>
        <w:numId w:val="13"/>
      </w:numPr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B22FB3"/>
    <w:pPr>
      <w:keepNext/>
      <w:keepLines/>
      <w:numPr>
        <w:ilvl w:val="6"/>
        <w:numId w:val="13"/>
      </w:numPr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B22FB3"/>
    <w:pPr>
      <w:keepNext/>
      <w:keepLines/>
      <w:numPr>
        <w:ilvl w:val="7"/>
        <w:numId w:val="13"/>
      </w:numPr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rsid w:val="00B22FB3"/>
    <w:pPr>
      <w:keepNext/>
      <w:keepLines/>
      <w:numPr>
        <w:ilvl w:val="8"/>
        <w:numId w:val="13"/>
      </w:numPr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dText">
    <w:name w:val="stdText"/>
    <w:basedOn w:val="Standard"/>
    <w:link w:val="stdTextZchn"/>
    <w:qFormat/>
    <w:rsid w:val="00C56B26"/>
    <w:rPr>
      <w:color w:val="000000"/>
    </w:rPr>
  </w:style>
  <w:style w:type="character" w:customStyle="1" w:styleId="stdTextZchn">
    <w:name w:val="stdText Zchn"/>
    <w:link w:val="stdText"/>
    <w:rsid w:val="00C56B26"/>
    <w:rPr>
      <w:rFonts w:ascii="Times New Roman" w:hAnsi="Times New Roman"/>
      <w:color w:val="000000"/>
      <w:szCs w:val="21"/>
    </w:rPr>
  </w:style>
  <w:style w:type="paragraph" w:styleId="Kopfzeile">
    <w:name w:val="header"/>
    <w:next w:val="stdText"/>
    <w:pPr>
      <w:tabs>
        <w:tab w:val="center" w:pos="4536"/>
        <w:tab w:val="right" w:pos="9072"/>
      </w:tabs>
      <w:spacing w:after="120" w:line="264" w:lineRule="auto"/>
    </w:pPr>
    <w:rPr>
      <w:rFonts w:ascii="Arial Black" w:hAnsi="Arial Black"/>
      <w:color w:val="FFFFFF"/>
      <w:sz w:val="22"/>
      <w:szCs w:val="21"/>
    </w:rPr>
  </w:style>
  <w:style w:type="paragraph" w:styleId="Fuzeile">
    <w:name w:val="footer"/>
    <w:pPr>
      <w:tabs>
        <w:tab w:val="center" w:pos="4536"/>
        <w:tab w:val="right" w:pos="9072"/>
      </w:tabs>
      <w:spacing w:after="120" w:line="360" w:lineRule="exact"/>
    </w:pPr>
    <w:rPr>
      <w:rFonts w:ascii="Arial Black" w:hAnsi="Arial Black"/>
      <w:color w:val="FFFFFF"/>
      <w:spacing w:val="10"/>
      <w:sz w:val="22"/>
      <w:szCs w:val="21"/>
    </w:rPr>
  </w:style>
  <w:style w:type="character" w:styleId="Seitenzahl">
    <w:name w:val="page number"/>
    <w:basedOn w:val="Absatz-Standardschriftart"/>
  </w:style>
  <w:style w:type="character" w:styleId="Zeilennummer">
    <w:name w:val="line number"/>
    <w:basedOn w:val="Absatz-Standardschriftart"/>
  </w:style>
  <w:style w:type="paragraph" w:styleId="Beschriftung">
    <w:name w:val="caption"/>
    <w:aliases w:val="Beschriftung_Abbildung"/>
    <w:basedOn w:val="Standard"/>
    <w:next w:val="Standard"/>
    <w:link w:val="BeschriftungZchn"/>
    <w:unhideWhenUsed/>
    <w:qFormat/>
    <w:rsid w:val="00CD0197"/>
    <w:rPr>
      <w:rFonts w:ascii="Calibri" w:hAnsi="Calibri" w:cs="Calibri"/>
      <w:bCs/>
      <w:color w:val="002060"/>
      <w:sz w:val="18"/>
      <w:szCs w:val="18"/>
    </w:rPr>
  </w:style>
  <w:style w:type="character" w:customStyle="1" w:styleId="BeschriftungZchn">
    <w:name w:val="Beschriftung Zchn"/>
    <w:aliases w:val="Beschriftung_Abbildung Zchn"/>
    <w:link w:val="Beschriftung"/>
    <w:rsid w:val="00CD0197"/>
    <w:rPr>
      <w:rFonts w:cs="Calibri"/>
      <w:bCs/>
      <w:color w:val="002060"/>
      <w:sz w:val="18"/>
      <w:szCs w:val="18"/>
    </w:rPr>
  </w:style>
  <w:style w:type="paragraph" w:styleId="Endnotentext">
    <w:name w:val="endnote text"/>
    <w:semiHidden/>
    <w:pPr>
      <w:keepLines/>
      <w:tabs>
        <w:tab w:val="left" w:pos="397"/>
      </w:tabs>
      <w:spacing w:before="60" w:after="120" w:line="240" w:lineRule="atLeast"/>
      <w:ind w:left="397" w:hanging="397"/>
    </w:pPr>
    <w:rPr>
      <w:color w:val="000000"/>
      <w:sz w:val="19"/>
      <w:szCs w:val="21"/>
    </w:rPr>
  </w:style>
  <w:style w:type="character" w:styleId="Endnotenzeichen">
    <w:name w:val="endnote reference"/>
    <w:semiHidden/>
    <w:rPr>
      <w:vertAlign w:val="superscript"/>
    </w:rPr>
  </w:style>
  <w:style w:type="paragraph" w:styleId="Funotentext">
    <w:name w:val="footnote text"/>
    <w:basedOn w:val="Anrede"/>
    <w:link w:val="FunotentextZchn"/>
    <w:rsid w:val="007C10DA"/>
    <w:pPr>
      <w:keepLines/>
      <w:tabs>
        <w:tab w:val="left" w:pos="397"/>
      </w:tabs>
      <w:spacing w:before="60"/>
      <w:ind w:left="397" w:hanging="397"/>
      <w:contextualSpacing/>
    </w:pPr>
    <w:rPr>
      <w:color w:val="000000"/>
      <w:sz w:val="18"/>
    </w:rPr>
  </w:style>
  <w:style w:type="character" w:styleId="Funotenzeichen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00"/>
      <w:u w:val="none"/>
    </w:rPr>
  </w:style>
  <w:style w:type="paragraph" w:styleId="Abbildungsverzeichnis">
    <w:name w:val="table of figures"/>
    <w:next w:val="stdText"/>
    <w:pPr>
      <w:keepLines/>
      <w:tabs>
        <w:tab w:val="left" w:pos="1361"/>
        <w:tab w:val="right" w:leader="dot" w:pos="6124"/>
      </w:tabs>
      <w:spacing w:after="120" w:line="280" w:lineRule="atLeast"/>
      <w:ind w:left="1361" w:right="794" w:hanging="1361"/>
    </w:pPr>
    <w:rPr>
      <w:color w:val="000000"/>
      <w:sz w:val="22"/>
      <w:szCs w:val="21"/>
    </w:rPr>
  </w:style>
  <w:style w:type="paragraph" w:customStyle="1" w:styleId="LEMarginalie">
    <w:name w:val="LE Marginalie"/>
    <w:next w:val="stdText"/>
    <w:link w:val="LEMarginalieZchn"/>
    <w:qFormat/>
    <w:rsid w:val="008E5E86"/>
    <w:pPr>
      <w:keepNext/>
      <w:keepLines/>
      <w:framePr w:w="2041" w:hSpace="284" w:wrap="notBeside" w:vAnchor="text" w:hAnchor="page" w:xAlign="outside" w:y="1"/>
      <w:shd w:val="clear" w:color="FFFFFF" w:fill="auto"/>
      <w:spacing w:after="120" w:line="280" w:lineRule="atLeast"/>
    </w:pPr>
    <w:rPr>
      <w:rFonts w:ascii="Arial" w:hAnsi="Arial"/>
      <w:color w:val="000000"/>
      <w:sz w:val="19"/>
      <w:szCs w:val="21"/>
    </w:rPr>
  </w:style>
  <w:style w:type="character" w:customStyle="1" w:styleId="LEMarginalieZchn">
    <w:name w:val="LE Marginalie Zchn"/>
    <w:link w:val="LEMarginalie"/>
    <w:rsid w:val="008E5E86"/>
    <w:rPr>
      <w:rFonts w:ascii="Arial" w:hAnsi="Arial"/>
      <w:color w:val="000000"/>
      <w:sz w:val="19"/>
      <w:shd w:val="clear" w:color="FFFFFF" w:fill="auto"/>
      <w:lang w:val="de-DE" w:eastAsia="de-DE" w:bidi="ar-SA"/>
    </w:rPr>
  </w:style>
  <w:style w:type="paragraph" w:customStyle="1" w:styleId="LETextDefinition">
    <w:name w:val="LE Text Definition"/>
    <w:next w:val="stdText"/>
    <w:link w:val="LETextDefinitionZchn"/>
    <w:pPr>
      <w:tabs>
        <w:tab w:val="left" w:pos="794"/>
        <w:tab w:val="left" w:pos="1191"/>
      </w:tabs>
      <w:spacing w:after="120" w:line="280" w:lineRule="atLeast"/>
      <w:ind w:left="397" w:right="794"/>
    </w:pPr>
    <w:rPr>
      <w:i/>
      <w:color w:val="000000"/>
      <w:sz w:val="22"/>
      <w:szCs w:val="21"/>
    </w:rPr>
  </w:style>
  <w:style w:type="character" w:customStyle="1" w:styleId="LETextDefinitionZchn">
    <w:name w:val="LE Text Definition Zchn"/>
    <w:link w:val="LETextDefinition"/>
    <w:rsid w:val="00CB3F58"/>
    <w:rPr>
      <w:i/>
      <w:color w:val="000000"/>
      <w:sz w:val="22"/>
      <w:lang w:val="de-DE" w:eastAsia="de-DE" w:bidi="ar-SA"/>
    </w:rPr>
  </w:style>
  <w:style w:type="paragraph" w:customStyle="1" w:styleId="LETexteingezogen">
    <w:name w:val="LE Text eingezogen"/>
    <w:next w:val="stdText"/>
    <w:pPr>
      <w:tabs>
        <w:tab w:val="left" w:pos="794"/>
        <w:tab w:val="left" w:pos="1191"/>
      </w:tabs>
      <w:spacing w:after="120" w:line="280" w:lineRule="atLeast"/>
      <w:ind w:left="397"/>
    </w:pPr>
    <w:rPr>
      <w:color w:val="000000"/>
      <w:sz w:val="22"/>
      <w:szCs w:val="21"/>
    </w:rPr>
  </w:style>
  <w:style w:type="paragraph" w:customStyle="1" w:styleId="LEZwischenberschrift">
    <w:name w:val="LE Zwischenüberschrift"/>
    <w:next w:val="stdText"/>
    <w:link w:val="LEZwischenberschriftZchn"/>
    <w:pPr>
      <w:keepLines/>
      <w:tabs>
        <w:tab w:val="left" w:pos="397"/>
        <w:tab w:val="left" w:pos="794"/>
      </w:tabs>
      <w:spacing w:after="120" w:line="280" w:lineRule="atLeast"/>
    </w:pPr>
    <w:rPr>
      <w:rFonts w:ascii="Arial" w:hAnsi="Arial"/>
      <w:b/>
      <w:color w:val="000000"/>
      <w:spacing w:val="2"/>
      <w:sz w:val="21"/>
      <w:szCs w:val="21"/>
    </w:rPr>
  </w:style>
  <w:style w:type="character" w:customStyle="1" w:styleId="LEZwischenberschriftZchn">
    <w:name w:val="LE Zwischenüberschrift Zchn"/>
    <w:link w:val="LEZwischenberschrift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customStyle="1" w:styleId="LETextLinienrahmen">
    <w:name w:val="LE Text Linienrahmen"/>
    <w:next w:val="stdText"/>
    <w:pPr>
      <w:keepLines/>
      <w:pBdr>
        <w:top w:val="single" w:sz="4" w:space="9" w:color="000000"/>
        <w:left w:val="single" w:sz="4" w:space="7" w:color="000000"/>
        <w:bottom w:val="single" w:sz="4" w:space="9" w:color="000000"/>
        <w:right w:val="single" w:sz="4" w:space="7" w:color="000000"/>
      </w:pBdr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color w:val="000000"/>
      <w:sz w:val="22"/>
      <w:szCs w:val="21"/>
    </w:rPr>
  </w:style>
  <w:style w:type="paragraph" w:customStyle="1" w:styleId="LETextnichtproportional">
    <w:name w:val="LE Text nichtproportional"/>
    <w:next w:val="stdText"/>
    <w:link w:val="LETextnichtproportionalZchn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character" w:customStyle="1" w:styleId="LETextnichtproportionalZchn">
    <w:name w:val="LE Text nichtproportional Zchn"/>
    <w:link w:val="LETextnichtproportional"/>
    <w:rsid w:val="00CB3F58"/>
    <w:rPr>
      <w:rFonts w:ascii="Courier New" w:hAnsi="Courier New" w:cs="Courier New"/>
      <w:color w:val="000000"/>
      <w:lang w:val="de-DE" w:eastAsia="de-DE" w:bidi="ar-SA"/>
    </w:rPr>
  </w:style>
  <w:style w:type="paragraph" w:customStyle="1" w:styleId="berschriftInhalt">
    <w:name w:val="Überschrift Inhalt"/>
    <w:basedOn w:val="berschrift1"/>
    <w:next w:val="stdText"/>
    <w:pPr>
      <w:numPr>
        <w:numId w:val="0"/>
      </w:numPr>
      <w:outlineLvl w:val="9"/>
    </w:pPr>
  </w:style>
  <w:style w:type="paragraph" w:styleId="Verzeichnis1">
    <w:name w:val="toc 1"/>
    <w:basedOn w:val="berschrift1"/>
    <w:next w:val="stdText"/>
    <w:uiPriority w:val="39"/>
    <w:pPr>
      <w:keepNext w:val="0"/>
      <w:keepLines w:val="0"/>
      <w:numPr>
        <w:numId w:val="0"/>
      </w:numPr>
      <w:pBdr>
        <w:bottom w:val="none" w:sz="0" w:space="0" w:color="auto"/>
      </w:pBdr>
      <w:tabs>
        <w:tab w:val="clear" w:pos="567"/>
      </w:tabs>
      <w:spacing w:before="360"/>
      <w:ind w:right="0"/>
      <w:outlineLvl w:val="9"/>
    </w:pPr>
    <w:rPr>
      <w:rFonts w:asciiTheme="minorHAnsi" w:eastAsia="Times New Roman" w:hAnsiTheme="minorHAnsi" w:cs="Times New Roman"/>
      <w:b/>
      <w:bCs/>
      <w:caps/>
      <w:color w:val="auto"/>
      <w:sz w:val="22"/>
      <w:szCs w:val="22"/>
      <w:u w:val="single"/>
    </w:rPr>
  </w:style>
  <w:style w:type="paragraph" w:styleId="Verzeichnis2">
    <w:name w:val="toc 2"/>
    <w:basedOn w:val="berschrift2"/>
    <w:next w:val="stdText"/>
    <w:uiPriority w:val="39"/>
    <w:pPr>
      <w:keepNext w:val="0"/>
      <w:keepLines w:val="0"/>
      <w:numPr>
        <w:ilvl w:val="0"/>
        <w:numId w:val="0"/>
      </w:numPr>
      <w:tabs>
        <w:tab w:val="clear" w:pos="851"/>
      </w:tabs>
      <w:spacing w:before="0" w:after="0"/>
      <w:outlineLvl w:val="9"/>
    </w:pPr>
    <w:rPr>
      <w:rFonts w:asciiTheme="minorHAnsi" w:eastAsia="Times New Roman" w:hAnsiTheme="minorHAnsi" w:cs="Times New Roman"/>
      <w:b/>
      <w:bCs/>
      <w:smallCaps/>
      <w:color w:val="auto"/>
      <w:sz w:val="22"/>
      <w:szCs w:val="22"/>
    </w:rPr>
  </w:style>
  <w:style w:type="paragraph" w:styleId="Verzeichnis3">
    <w:name w:val="toc 3"/>
    <w:basedOn w:val="berschrift3"/>
    <w:next w:val="stdText"/>
    <w:uiPriority w:val="39"/>
    <w:pPr>
      <w:keepNext w:val="0"/>
      <w:keepLines w:val="0"/>
      <w:numPr>
        <w:ilvl w:val="0"/>
        <w:numId w:val="0"/>
      </w:numPr>
      <w:tabs>
        <w:tab w:val="clear" w:pos="1701"/>
      </w:tabs>
      <w:spacing w:before="0" w:after="0"/>
      <w:outlineLvl w:val="9"/>
    </w:pPr>
    <w:rPr>
      <w:rFonts w:asciiTheme="minorHAnsi" w:eastAsia="Times New Roman" w:hAnsiTheme="minorHAnsi" w:cs="Times New Roman"/>
      <w:smallCaps/>
      <w:color w:val="auto"/>
      <w:sz w:val="22"/>
      <w:szCs w:val="22"/>
    </w:rPr>
  </w:style>
  <w:style w:type="paragraph" w:styleId="Verzeichnis4">
    <w:name w:val="toc 4"/>
    <w:basedOn w:val="berschrift4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z w:val="22"/>
      <w:szCs w:val="22"/>
    </w:rPr>
  </w:style>
  <w:style w:type="paragraph" w:styleId="Verzeichnis5">
    <w:name w:val="toc 5"/>
    <w:basedOn w:val="berschrift5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</w:rPr>
  </w:style>
  <w:style w:type="paragraph" w:styleId="Verzeichnis6">
    <w:name w:val="toc 6"/>
    <w:basedOn w:val="berschrift6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color w:val="auto"/>
      <w:szCs w:val="22"/>
    </w:rPr>
  </w:style>
  <w:style w:type="paragraph" w:styleId="Verzeichnis7">
    <w:name w:val="toc 7"/>
    <w:basedOn w:val="berschrift7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color w:val="auto"/>
      <w:szCs w:val="22"/>
    </w:rPr>
  </w:style>
  <w:style w:type="paragraph" w:styleId="Verzeichnis8">
    <w:name w:val="toc 8"/>
    <w:basedOn w:val="berschrift8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mallCaps w:val="0"/>
      <w:color w:val="auto"/>
      <w:szCs w:val="22"/>
    </w:rPr>
  </w:style>
  <w:style w:type="paragraph" w:styleId="Verzeichnis9">
    <w:name w:val="toc 9"/>
    <w:basedOn w:val="berschrift9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smallCaps w:val="0"/>
      <w:color w:val="auto"/>
      <w:szCs w:val="22"/>
    </w:rPr>
  </w:style>
  <w:style w:type="character" w:customStyle="1" w:styleId="BesuchterHyperlink">
    <w:name w:val="BesuchterHyperlink"/>
    <w:rPr>
      <w:color w:val="000000"/>
      <w:u w:val="none"/>
    </w:rPr>
  </w:style>
  <w:style w:type="paragraph" w:styleId="Index1">
    <w:name w:val="index 1"/>
    <w:next w:val="stdText"/>
    <w:semiHidden/>
    <w:pPr>
      <w:keepLines/>
      <w:tabs>
        <w:tab w:val="right" w:pos="4451"/>
      </w:tabs>
      <w:spacing w:after="120" w:line="280" w:lineRule="atLeast"/>
      <w:ind w:left="397" w:right="397" w:hanging="397"/>
    </w:pPr>
    <w:rPr>
      <w:color w:val="000000"/>
      <w:sz w:val="21"/>
      <w:szCs w:val="21"/>
    </w:rPr>
  </w:style>
  <w:style w:type="paragraph" w:styleId="Index2">
    <w:name w:val="index 2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Texthngendgro">
    <w:name w:val="LE Text hängend groß"/>
    <w:next w:val="stdText"/>
    <w:link w:val="LETexthngendgroZchn"/>
    <w:pPr>
      <w:tabs>
        <w:tab w:val="left" w:pos="1588"/>
      </w:tabs>
      <w:spacing w:after="140" w:line="280" w:lineRule="atLeast"/>
      <w:ind w:left="1588" w:hanging="1588"/>
    </w:pPr>
    <w:rPr>
      <w:bCs/>
      <w:color w:val="000000"/>
      <w:sz w:val="22"/>
      <w:szCs w:val="21"/>
    </w:rPr>
  </w:style>
  <w:style w:type="paragraph" w:customStyle="1" w:styleId="LETextRasterflche">
    <w:name w:val="LE Text Rasterfläche"/>
    <w:next w:val="stdText"/>
    <w:link w:val="LETextRasterflcheZchn"/>
    <w:pPr>
      <w:keepLines/>
      <w:pBdr>
        <w:top w:val="single" w:sz="4" w:space="9" w:color="D9D9D9"/>
        <w:left w:val="single" w:sz="4" w:space="7" w:color="D9D9D9"/>
        <w:bottom w:val="single" w:sz="4" w:space="9" w:color="D9D9D9"/>
        <w:right w:val="single" w:sz="4" w:space="7" w:color="D9D9D9"/>
      </w:pBdr>
      <w:shd w:val="clear" w:color="auto" w:fill="D9D9D9"/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rFonts w:eastAsia="MS Mincho"/>
      <w:color w:val="000000"/>
      <w:sz w:val="22"/>
      <w:szCs w:val="21"/>
    </w:rPr>
  </w:style>
  <w:style w:type="character" w:customStyle="1" w:styleId="LETextRasterflcheZchn">
    <w:name w:val="LE Text Rasterfläche Zchn"/>
    <w:link w:val="LETextRasterflche"/>
    <w:rsid w:val="00CB3F58"/>
    <w:rPr>
      <w:rFonts w:eastAsia="MS Mincho"/>
      <w:color w:val="000000"/>
      <w:sz w:val="22"/>
      <w:shd w:val="clear" w:color="auto" w:fill="D9D9D9"/>
      <w:lang w:val="de-DE" w:eastAsia="de-DE" w:bidi="ar-SA"/>
    </w:rPr>
  </w:style>
  <w:style w:type="paragraph" w:customStyle="1" w:styleId="LETexthngendklein">
    <w:name w:val="LE Text hängend klein"/>
    <w:next w:val="stdText"/>
    <w:link w:val="LETexthngendkleinZchn"/>
    <w:pPr>
      <w:spacing w:after="140" w:line="280" w:lineRule="atLeast"/>
      <w:ind w:left="397" w:hanging="397"/>
    </w:pPr>
    <w:rPr>
      <w:bCs/>
      <w:color w:val="000000"/>
      <w:sz w:val="22"/>
      <w:szCs w:val="21"/>
    </w:rPr>
  </w:style>
  <w:style w:type="paragraph" w:customStyle="1" w:styleId="LETextSpiegelstrich">
    <w:name w:val="LE Text Spiegelstrich"/>
    <w:next w:val="stdText"/>
    <w:link w:val="LETextSpiegelstrichZchn"/>
    <w:pPr>
      <w:numPr>
        <w:numId w:val="1"/>
      </w:numPr>
      <w:tabs>
        <w:tab w:val="left" w:pos="794"/>
        <w:tab w:val="left" w:pos="1191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">
    <w:name w:val="LE Text Tabelle"/>
    <w:link w:val="LETextTabelleZchn"/>
    <w:pPr>
      <w:keepNext/>
      <w:keepLines/>
      <w:spacing w:before="68" w:after="68" w:line="240" w:lineRule="atLeast"/>
      <w:ind w:left="68" w:right="68"/>
    </w:pPr>
    <w:rPr>
      <w:rFonts w:ascii="Arial" w:hAnsi="Arial"/>
      <w:color w:val="000000"/>
      <w:sz w:val="19"/>
      <w:szCs w:val="21"/>
    </w:rPr>
  </w:style>
  <w:style w:type="paragraph" w:customStyle="1" w:styleId="LEFormel">
    <w:name w:val="LE Formel"/>
    <w:next w:val="stdText"/>
    <w:pPr>
      <w:tabs>
        <w:tab w:val="left" w:pos="397"/>
        <w:tab w:val="left" w:pos="794"/>
        <w:tab w:val="center" w:pos="3062"/>
        <w:tab w:val="right" w:pos="6124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nberschrift">
    <w:name w:val="LE Text Tabellenüberschrift"/>
    <w:next w:val="LETextTabelle"/>
    <w:pPr>
      <w:keepNext/>
      <w:keepLines/>
      <w:spacing w:before="280" w:after="140" w:line="280" w:lineRule="atLeast"/>
      <w:ind w:left="1191" w:hanging="1191"/>
    </w:pPr>
    <w:rPr>
      <w:rFonts w:ascii="Arial" w:hAnsi="Arial"/>
      <w:b/>
      <w:color w:val="000000"/>
      <w:spacing w:val="2"/>
      <w:sz w:val="19"/>
      <w:szCs w:val="21"/>
    </w:rPr>
  </w:style>
  <w:style w:type="paragraph" w:customStyle="1" w:styleId="berschriftVerzeichnisse">
    <w:name w:val="Überschrift Verzeichnisse"/>
    <w:basedOn w:val="berschrift2"/>
    <w:next w:val="stdText"/>
    <w:link w:val="berschriftVerzeichnisseZchn"/>
    <w:pPr>
      <w:pageBreakBefore/>
      <w:numPr>
        <w:ilvl w:val="0"/>
        <w:numId w:val="0"/>
      </w:numPr>
      <w:spacing w:before="0"/>
    </w:pPr>
  </w:style>
  <w:style w:type="character" w:customStyle="1" w:styleId="berschriftVerzeichnisseZchn">
    <w:name w:val="Überschrift Verzeichnisse Zchn"/>
    <w:link w:val="berschriftVerzeichnisse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styleId="Index3">
    <w:name w:val="index 3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4">
    <w:name w:val="index 4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5">
    <w:name w:val="index 5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6">
    <w:name w:val="index 6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7">
    <w:name w:val="index 7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8">
    <w:name w:val="index 8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9">
    <w:name w:val="index 9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JWTextDBTabelle">
    <w:name w:val="LEJW Text DBTabelle"/>
    <w:rsid w:val="00CB3F58"/>
    <w:pPr>
      <w:keepNext/>
      <w:keepLines/>
      <w:spacing w:before="8" w:after="8" w:line="200" w:lineRule="atLeast"/>
    </w:pPr>
    <w:rPr>
      <w:rFonts w:ascii="Arial" w:hAnsi="Arial"/>
      <w:bCs/>
      <w:color w:val="000000"/>
      <w:sz w:val="18"/>
      <w:szCs w:val="21"/>
    </w:rPr>
  </w:style>
  <w:style w:type="paragraph" w:customStyle="1" w:styleId="LEJWbung">
    <w:name w:val="LEJW Übung"/>
    <w:basedOn w:val="LEZwischenberschrift"/>
    <w:next w:val="LETexteingezogen"/>
    <w:rsid w:val="00CB3F58"/>
    <w:pPr>
      <w:spacing w:before="120"/>
    </w:pPr>
  </w:style>
  <w:style w:type="character" w:styleId="Fett">
    <w:name w:val="Strong"/>
    <w:aliases w:val="Markiert 0"/>
    <w:qFormat/>
    <w:rsid w:val="00B35ED0"/>
    <w:rPr>
      <w:b/>
      <w:bCs/>
    </w:rPr>
  </w:style>
  <w:style w:type="character" w:styleId="Hervorhebung">
    <w:name w:val="Emphasis"/>
    <w:aliases w:val="A_Hervorhebung"/>
    <w:uiPriority w:val="20"/>
    <w:qFormat/>
    <w:rsid w:val="00130968"/>
    <w:rPr>
      <w:i/>
      <w:iCs/>
      <w:color w:val="385623"/>
    </w:rPr>
  </w:style>
  <w:style w:type="paragraph" w:styleId="Kommentartext">
    <w:name w:val="annotation text"/>
    <w:basedOn w:val="Standard"/>
    <w:semiHidden/>
    <w:rsid w:val="00CB3F58"/>
    <w:pPr>
      <w:widowControl w:val="0"/>
    </w:pPr>
    <w:rPr>
      <w:rFonts w:ascii="Arial" w:hAnsi="Arial"/>
      <w:szCs w:val="20"/>
    </w:rPr>
  </w:style>
  <w:style w:type="character" w:customStyle="1" w:styleId="grundtext">
    <w:name w:val="grundtext"/>
    <w:basedOn w:val="Absatz-Standardschriftart"/>
    <w:rsid w:val="00CB3F58"/>
  </w:style>
  <w:style w:type="paragraph" w:styleId="Textkrper">
    <w:name w:val="Body Text"/>
    <w:basedOn w:val="Standard"/>
    <w:rsid w:val="00CB3F58"/>
    <w:pPr>
      <w:autoSpaceDE w:val="0"/>
      <w:autoSpaceDN w:val="0"/>
      <w:adjustRightInd w:val="0"/>
    </w:pPr>
    <w:rPr>
      <w:rFonts w:ascii="Arial,Bold" w:hAnsi="Arial,Bold"/>
      <w:szCs w:val="22"/>
    </w:rPr>
  </w:style>
  <w:style w:type="paragraph" w:styleId="StandardWeb">
    <w:name w:val="Normal (Web)"/>
    <w:basedOn w:val="Standard"/>
    <w:uiPriority w:val="99"/>
    <w:rsid w:val="00CB3F58"/>
    <w:pPr>
      <w:spacing w:before="100" w:beforeAutospacing="1" w:after="100" w:afterAutospacing="1"/>
    </w:pPr>
    <w:rPr>
      <w:sz w:val="24"/>
    </w:rPr>
  </w:style>
  <w:style w:type="paragraph" w:customStyle="1" w:styleId="LEJWTextGrafik">
    <w:name w:val="LEJW  Text Grafik"/>
    <w:rsid w:val="00CB3F58"/>
    <w:pPr>
      <w:keepNext/>
      <w:keepLines/>
      <w:spacing w:before="40" w:after="120" w:line="264" w:lineRule="auto"/>
      <w:jc w:val="center"/>
    </w:pPr>
    <w:rPr>
      <w:rFonts w:ascii="Arial" w:hAnsi="Arial"/>
      <w:color w:val="000000"/>
      <w:sz w:val="18"/>
      <w:szCs w:val="21"/>
    </w:rPr>
  </w:style>
  <w:style w:type="paragraph" w:styleId="Textkrper2">
    <w:name w:val="Body Text 2"/>
    <w:basedOn w:val="Standard"/>
    <w:rsid w:val="00CB3F58"/>
    <w:pPr>
      <w:widowControl w:val="0"/>
    </w:pPr>
    <w:rPr>
      <w:rFonts w:ascii="Arial" w:hAnsi="Arial"/>
      <w:sz w:val="24"/>
      <w:szCs w:val="20"/>
    </w:rPr>
  </w:style>
  <w:style w:type="paragraph" w:customStyle="1" w:styleId="StandardMittel">
    <w:name w:val="StandardMittel"/>
    <w:basedOn w:val="Standard"/>
    <w:rsid w:val="00CB3F58"/>
    <w:pPr>
      <w:widowControl w:val="0"/>
      <w:ind w:left="1191" w:hanging="1191"/>
    </w:pPr>
    <w:rPr>
      <w:rFonts w:ascii="Arial" w:hAnsi="Arial"/>
      <w:sz w:val="24"/>
      <w:szCs w:val="20"/>
    </w:rPr>
  </w:style>
  <w:style w:type="paragraph" w:styleId="HTMLVorformatiert">
    <w:name w:val="HTML Preformatted"/>
    <w:basedOn w:val="Standard"/>
    <w:link w:val="HTMLVorformatiertZchn"/>
    <w:uiPriority w:val="99"/>
    <w:rsid w:val="00CB3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Cs w:val="20"/>
    </w:rPr>
  </w:style>
  <w:style w:type="character" w:styleId="HTMLSchreibmaschine">
    <w:name w:val="HTML Typewriter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zitat-ergebnis">
    <w:name w:val="zitat-ergebnis"/>
    <w:basedOn w:val="Absatz-Standardschriftart"/>
    <w:rsid w:val="00CB3F58"/>
  </w:style>
  <w:style w:type="character" w:customStyle="1" w:styleId="copy">
    <w:name w:val="copy"/>
    <w:basedOn w:val="Absatz-Standardschriftart"/>
    <w:rsid w:val="00CB3F58"/>
  </w:style>
  <w:style w:type="paragraph" w:customStyle="1" w:styleId="LEJWTextGrafik0">
    <w:name w:val="LEJW Text Grafik"/>
    <w:next w:val="LETextTabelle"/>
    <w:rsid w:val="00CB3F58"/>
    <w:pPr>
      <w:keepNext/>
      <w:keepLines/>
      <w:spacing w:after="120" w:line="280" w:lineRule="atLeast"/>
      <w:jc w:val="center"/>
    </w:pPr>
    <w:rPr>
      <w:rFonts w:ascii="Arial" w:hAnsi="Arial"/>
      <w:color w:val="000000"/>
      <w:sz w:val="19"/>
      <w:szCs w:val="21"/>
    </w:rPr>
  </w:style>
  <w:style w:type="character" w:customStyle="1" w:styleId="bodytext">
    <w:name w:val="bodytext"/>
    <w:basedOn w:val="Absatz-Standardschriftart"/>
    <w:rsid w:val="00CB3F58"/>
  </w:style>
  <w:style w:type="paragraph" w:customStyle="1" w:styleId="Bemerkung">
    <w:name w:val="Bemerkung"/>
    <w:basedOn w:val="Standard"/>
    <w:rsid w:val="00CB3F58"/>
    <w:pPr>
      <w:widowControl w:val="0"/>
      <w:ind w:left="720"/>
    </w:pPr>
    <w:rPr>
      <w:rFonts w:ascii="Arial" w:hAnsi="Arial"/>
      <w:sz w:val="24"/>
      <w:szCs w:val="20"/>
    </w:rPr>
  </w:style>
  <w:style w:type="paragraph" w:customStyle="1" w:styleId="StandardKlein11">
    <w:name w:val="StandardKlein11"/>
    <w:basedOn w:val="Standard"/>
    <w:rsid w:val="00CB3F58"/>
    <w:pPr>
      <w:widowControl w:val="0"/>
    </w:pPr>
    <w:rPr>
      <w:rFonts w:ascii="Arial" w:hAnsi="Arial"/>
      <w:sz w:val="28"/>
      <w:szCs w:val="20"/>
    </w:rPr>
  </w:style>
  <w:style w:type="paragraph" w:customStyle="1" w:styleId="liste">
    <w:name w:val="liste"/>
    <w:basedOn w:val="Standard"/>
    <w:rsid w:val="00CB3F58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liste31">
    <w:name w:val="liste31"/>
    <w:basedOn w:val="Standard"/>
    <w:rsid w:val="00CB3F58"/>
    <w:pPr>
      <w:widowControl w:val="0"/>
      <w:ind w:left="2835" w:hanging="2835"/>
    </w:pPr>
    <w:rPr>
      <w:rFonts w:ascii="Arial" w:hAnsi="Arial"/>
      <w:sz w:val="24"/>
      <w:szCs w:val="20"/>
    </w:rPr>
  </w:style>
  <w:style w:type="paragraph" w:customStyle="1" w:styleId="liste11">
    <w:name w:val="liste11"/>
    <w:basedOn w:val="liste"/>
    <w:rsid w:val="00CB3F58"/>
    <w:pPr>
      <w:ind w:left="2835" w:hanging="2268"/>
    </w:pPr>
    <w:rPr>
      <w:sz w:val="24"/>
    </w:rPr>
  </w:style>
  <w:style w:type="paragraph" w:customStyle="1" w:styleId="listeEngKlein2">
    <w:name w:val="listeEngKlein2"/>
    <w:basedOn w:val="liste"/>
    <w:autoRedefine/>
    <w:rsid w:val="00CB3F58"/>
    <w:pPr>
      <w:ind w:left="709" w:hanging="709"/>
    </w:pPr>
    <w:rPr>
      <w:sz w:val="24"/>
    </w:rPr>
  </w:style>
  <w:style w:type="paragraph" w:customStyle="1" w:styleId="StandardKlein">
    <w:name w:val="StandardKlein"/>
    <w:basedOn w:val="Standard"/>
    <w:autoRedefine/>
    <w:rsid w:val="00CB3F58"/>
    <w:pPr>
      <w:widowControl w:val="0"/>
      <w:jc w:val="center"/>
    </w:pPr>
    <w:rPr>
      <w:rFonts w:ascii="Arial" w:hAnsi="Arial"/>
      <w:sz w:val="24"/>
      <w:szCs w:val="20"/>
    </w:rPr>
  </w:style>
  <w:style w:type="paragraph" w:customStyle="1" w:styleId="Punkt2">
    <w:name w:val="Punkt2"/>
    <w:basedOn w:val="Standard"/>
    <w:next w:val="Standard"/>
    <w:rsid w:val="00CB3F58"/>
    <w:pPr>
      <w:widowControl w:val="0"/>
    </w:pPr>
    <w:rPr>
      <w:rFonts w:ascii="Arial" w:hAnsi="Arial"/>
      <w:b/>
      <w:sz w:val="28"/>
      <w:szCs w:val="20"/>
    </w:rPr>
  </w:style>
  <w:style w:type="character" w:styleId="HTMLCode">
    <w:name w:val="HTML Code"/>
    <w:uiPriority w:val="99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urlexpansion">
    <w:name w:val="urlexpansion"/>
    <w:basedOn w:val="Absatz-Standardschriftart"/>
    <w:rsid w:val="00CB3F58"/>
  </w:style>
  <w:style w:type="paragraph" w:styleId="Standardeinzug">
    <w:name w:val="Normal Indent"/>
    <w:basedOn w:val="Standard"/>
    <w:rsid w:val="00CB3F58"/>
    <w:pPr>
      <w:widowControl w:val="0"/>
      <w:ind w:left="708"/>
    </w:pPr>
    <w:rPr>
      <w:rFonts w:ascii="Arial" w:hAnsi="Arial"/>
      <w:sz w:val="28"/>
      <w:szCs w:val="20"/>
    </w:rPr>
  </w:style>
  <w:style w:type="paragraph" w:customStyle="1" w:styleId="LEJWTEXTSpiegelstrich">
    <w:name w:val="LEJW TEXT Spiegelstrich"/>
    <w:basedOn w:val="LETextSpiegelstrich"/>
    <w:rsid w:val="00CB3F58"/>
    <w:pPr>
      <w:tabs>
        <w:tab w:val="num" w:pos="1191"/>
        <w:tab w:val="left" w:pos="1588"/>
        <w:tab w:val="left" w:pos="1985"/>
      </w:tabs>
      <w:ind w:left="1089" w:hanging="1089"/>
    </w:pPr>
    <w:rPr>
      <w:lang w:val="en-GB"/>
    </w:rPr>
  </w:style>
  <w:style w:type="paragraph" w:styleId="Indexberschrift">
    <w:name w:val="index heading"/>
    <w:basedOn w:val="LEZwischenberschrift"/>
    <w:next w:val="Index1"/>
    <w:semiHidden/>
    <w:rsid w:val="00CB3F58"/>
    <w:pPr>
      <w:tabs>
        <w:tab w:val="right" w:pos="397"/>
      </w:tabs>
      <w:spacing w:before="240"/>
    </w:pPr>
    <w:rPr>
      <w:bCs/>
      <w:szCs w:val="26"/>
    </w:rPr>
  </w:style>
  <w:style w:type="character" w:styleId="HTMLZitat">
    <w:name w:val="HTML Cite"/>
    <w:rsid w:val="00CB3F58"/>
    <w:rPr>
      <w:i/>
      <w:iCs/>
    </w:rPr>
  </w:style>
  <w:style w:type="paragraph" w:styleId="Aufzhlungszeichen2">
    <w:name w:val="List Bullet 2"/>
    <w:basedOn w:val="Standard"/>
    <w:autoRedefine/>
    <w:rsid w:val="00CB3F58"/>
    <w:pPr>
      <w:tabs>
        <w:tab w:val="num" w:pos="794"/>
      </w:tabs>
      <w:ind w:left="794" w:hanging="397"/>
    </w:pPr>
  </w:style>
  <w:style w:type="paragraph" w:styleId="Aufzhlungszeichen">
    <w:name w:val="List Bullet"/>
    <w:basedOn w:val="Standard"/>
    <w:autoRedefine/>
    <w:rsid w:val="00CB3F58"/>
    <w:pPr>
      <w:tabs>
        <w:tab w:val="num" w:pos="1191"/>
      </w:tabs>
      <w:ind w:left="1191" w:hanging="1191"/>
    </w:pPr>
  </w:style>
  <w:style w:type="paragraph" w:styleId="Aufzhlungszeichen3">
    <w:name w:val="List Bullet 3"/>
    <w:basedOn w:val="Standard"/>
    <w:autoRedefine/>
    <w:rsid w:val="00CB3F58"/>
    <w:pPr>
      <w:tabs>
        <w:tab w:val="num" w:pos="1191"/>
      </w:tabs>
      <w:ind w:left="1191" w:hanging="397"/>
    </w:pPr>
  </w:style>
  <w:style w:type="paragraph" w:styleId="Aufzhlungszeichen4">
    <w:name w:val="List Bullet 4"/>
    <w:basedOn w:val="Standard"/>
    <w:autoRedefine/>
    <w:rsid w:val="00CB3F58"/>
    <w:pPr>
      <w:tabs>
        <w:tab w:val="num" w:pos="1588"/>
      </w:tabs>
      <w:ind w:left="1588" w:hanging="397"/>
    </w:pPr>
  </w:style>
  <w:style w:type="paragraph" w:styleId="Aufzhlungszeichen5">
    <w:name w:val="List Bullet 5"/>
    <w:basedOn w:val="Standard"/>
    <w:autoRedefine/>
    <w:rsid w:val="00CB3F58"/>
    <w:pPr>
      <w:tabs>
        <w:tab w:val="num" w:pos="1985"/>
      </w:tabs>
      <w:ind w:left="1985" w:hanging="397"/>
    </w:pPr>
  </w:style>
  <w:style w:type="paragraph" w:styleId="Listennummer">
    <w:name w:val="List Number"/>
    <w:basedOn w:val="Standard"/>
    <w:rsid w:val="00CB3F58"/>
    <w:pPr>
      <w:tabs>
        <w:tab w:val="num" w:pos="397"/>
      </w:tabs>
      <w:ind w:left="397" w:hanging="397"/>
    </w:pPr>
  </w:style>
  <w:style w:type="paragraph" w:styleId="Listennummer2">
    <w:name w:val="List Number 2"/>
    <w:basedOn w:val="Standard"/>
    <w:rsid w:val="00CB3F58"/>
    <w:pPr>
      <w:tabs>
        <w:tab w:val="num" w:pos="1191"/>
      </w:tabs>
      <w:ind w:left="1191" w:hanging="1191"/>
    </w:pPr>
  </w:style>
  <w:style w:type="paragraph" w:styleId="Listennummer3">
    <w:name w:val="List Number 3"/>
    <w:basedOn w:val="Standard"/>
    <w:rsid w:val="00CB3F58"/>
    <w:pPr>
      <w:tabs>
        <w:tab w:val="num" w:pos="1191"/>
      </w:tabs>
      <w:ind w:left="1191" w:hanging="1191"/>
    </w:pPr>
  </w:style>
  <w:style w:type="paragraph" w:styleId="Listennummer4">
    <w:name w:val="List Number 4"/>
    <w:basedOn w:val="Standard"/>
    <w:rsid w:val="00CB3F58"/>
    <w:pPr>
      <w:tabs>
        <w:tab w:val="num" w:pos="1191"/>
      </w:tabs>
      <w:ind w:left="1191" w:hanging="1191"/>
    </w:pPr>
  </w:style>
  <w:style w:type="paragraph" w:styleId="Listennummer5">
    <w:name w:val="List Number 5"/>
    <w:basedOn w:val="Standard"/>
    <w:rsid w:val="00CB3F58"/>
    <w:pPr>
      <w:tabs>
        <w:tab w:val="num" w:pos="1191"/>
      </w:tabs>
      <w:ind w:left="1191" w:hanging="1191"/>
    </w:pPr>
  </w:style>
  <w:style w:type="paragraph" w:customStyle="1" w:styleId="FormatvorlageQuelltext12pt">
    <w:name w:val="Formatvorlage Quelltext + 12 pt"/>
    <w:basedOn w:val="Standard"/>
    <w:rsid w:val="00CB3F58"/>
    <w:rPr>
      <w:rFonts w:ascii="Courier New" w:hAnsi="Courier New"/>
      <w:szCs w:val="20"/>
    </w:rPr>
  </w:style>
  <w:style w:type="paragraph" w:styleId="Anrede">
    <w:name w:val="Salutation"/>
    <w:basedOn w:val="Standard"/>
    <w:next w:val="Standard"/>
    <w:rsid w:val="00CB3F58"/>
  </w:style>
  <w:style w:type="paragraph" w:styleId="Blocktext">
    <w:name w:val="Block Text"/>
    <w:basedOn w:val="Standard"/>
    <w:rsid w:val="00CB3F58"/>
    <w:pPr>
      <w:ind w:left="1440" w:right="1440"/>
    </w:pPr>
  </w:style>
  <w:style w:type="paragraph" w:styleId="Datum">
    <w:name w:val="Date"/>
    <w:basedOn w:val="Standard"/>
    <w:next w:val="Standard"/>
    <w:rsid w:val="00CB3F58"/>
  </w:style>
  <w:style w:type="paragraph" w:styleId="Dokumentstruktur">
    <w:name w:val="Document Map"/>
    <w:basedOn w:val="Standard"/>
    <w:semiHidden/>
    <w:rsid w:val="00CB3F58"/>
    <w:pPr>
      <w:shd w:val="clear" w:color="auto" w:fill="000080"/>
    </w:pPr>
    <w:rPr>
      <w:rFonts w:ascii="Tahoma" w:hAnsi="Tahoma" w:cs="Tahoma"/>
      <w:szCs w:val="20"/>
    </w:rPr>
  </w:style>
  <w:style w:type="paragraph" w:styleId="E-Mail-Signatur">
    <w:name w:val="E-mail Signature"/>
    <w:basedOn w:val="Standard"/>
    <w:rsid w:val="00CB3F58"/>
  </w:style>
  <w:style w:type="paragraph" w:styleId="Fu-Endnotenberschrift">
    <w:name w:val="Note Heading"/>
    <w:basedOn w:val="Standard"/>
    <w:next w:val="Standard"/>
    <w:link w:val="Fu-EndnotenberschriftZchn"/>
    <w:rsid w:val="00CB3F58"/>
  </w:style>
  <w:style w:type="paragraph" w:styleId="Gruformel">
    <w:name w:val="Closing"/>
    <w:basedOn w:val="Standard"/>
    <w:rsid w:val="00CB3F58"/>
    <w:pPr>
      <w:ind w:left="4252"/>
    </w:pPr>
  </w:style>
  <w:style w:type="paragraph" w:styleId="HTMLAdresse">
    <w:name w:val="HTML Address"/>
    <w:basedOn w:val="Standard"/>
    <w:rsid w:val="00CB3F58"/>
    <w:rPr>
      <w:i/>
      <w:iCs/>
    </w:rPr>
  </w:style>
  <w:style w:type="paragraph" w:styleId="Kommentarthema">
    <w:name w:val="annotation subject"/>
    <w:basedOn w:val="Kommentartext"/>
    <w:next w:val="Kommentartext"/>
    <w:semiHidden/>
    <w:rsid w:val="00CB3F58"/>
    <w:pPr>
      <w:widowControl/>
      <w:tabs>
        <w:tab w:val="left" w:pos="397"/>
        <w:tab w:val="left" w:pos="794"/>
        <w:tab w:val="left" w:pos="1191"/>
      </w:tabs>
      <w:spacing w:line="280" w:lineRule="atLeast"/>
    </w:pPr>
    <w:rPr>
      <w:rFonts w:ascii="Times New Roman" w:hAnsi="Times New Roman"/>
      <w:b/>
      <w:bCs/>
      <w:color w:val="000000"/>
    </w:rPr>
  </w:style>
  <w:style w:type="paragraph" w:styleId="Liste0">
    <w:name w:val="List"/>
    <w:basedOn w:val="Standard"/>
    <w:rsid w:val="00CB3F58"/>
    <w:pPr>
      <w:ind w:left="283" w:hanging="283"/>
    </w:pPr>
  </w:style>
  <w:style w:type="paragraph" w:styleId="Liste2">
    <w:name w:val="List 2"/>
    <w:basedOn w:val="Standard"/>
    <w:rsid w:val="00CB3F58"/>
    <w:pPr>
      <w:ind w:left="566" w:hanging="283"/>
    </w:pPr>
  </w:style>
  <w:style w:type="paragraph" w:styleId="Liste3">
    <w:name w:val="List 3"/>
    <w:basedOn w:val="Standard"/>
    <w:rsid w:val="00CB3F58"/>
    <w:pPr>
      <w:ind w:left="849" w:hanging="283"/>
    </w:pPr>
  </w:style>
  <w:style w:type="paragraph" w:styleId="Liste4">
    <w:name w:val="List 4"/>
    <w:basedOn w:val="Standard"/>
    <w:rsid w:val="00CB3F58"/>
    <w:pPr>
      <w:ind w:left="1132" w:hanging="283"/>
    </w:pPr>
  </w:style>
  <w:style w:type="paragraph" w:styleId="Liste5">
    <w:name w:val="List 5"/>
    <w:basedOn w:val="Standard"/>
    <w:rsid w:val="00CB3F58"/>
    <w:pPr>
      <w:ind w:left="1415" w:hanging="283"/>
    </w:pPr>
  </w:style>
  <w:style w:type="paragraph" w:styleId="Listenfortsetzung">
    <w:name w:val="List Continue"/>
    <w:basedOn w:val="Standard"/>
    <w:rsid w:val="00CB3F58"/>
    <w:pPr>
      <w:ind w:left="283"/>
    </w:pPr>
  </w:style>
  <w:style w:type="paragraph" w:styleId="Listenfortsetzung2">
    <w:name w:val="List Continue 2"/>
    <w:basedOn w:val="Standard"/>
    <w:rsid w:val="00CB3F58"/>
    <w:pPr>
      <w:ind w:left="566"/>
    </w:pPr>
  </w:style>
  <w:style w:type="paragraph" w:styleId="Listenfortsetzung3">
    <w:name w:val="List Continue 3"/>
    <w:basedOn w:val="Standard"/>
    <w:rsid w:val="00CB3F58"/>
    <w:pPr>
      <w:ind w:left="849"/>
    </w:pPr>
  </w:style>
  <w:style w:type="paragraph" w:styleId="Listenfortsetzung4">
    <w:name w:val="List Continue 4"/>
    <w:basedOn w:val="Standard"/>
    <w:rsid w:val="00CB3F58"/>
    <w:pPr>
      <w:ind w:left="1132"/>
    </w:pPr>
  </w:style>
  <w:style w:type="paragraph" w:styleId="Listenfortsetzung5">
    <w:name w:val="List Continue 5"/>
    <w:basedOn w:val="Standard"/>
    <w:rsid w:val="00CB3F58"/>
    <w:pPr>
      <w:ind w:left="1415"/>
    </w:pPr>
  </w:style>
  <w:style w:type="paragraph" w:styleId="Makrotext">
    <w:name w:val="macro"/>
    <w:semiHidden/>
    <w:rsid w:val="00CB3F5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paragraph" w:styleId="Nachrichtenkopf">
    <w:name w:val="Message Header"/>
    <w:basedOn w:val="Standard"/>
    <w:rsid w:val="00CB3F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urText">
    <w:name w:val="Plain Text"/>
    <w:basedOn w:val="Standard"/>
    <w:rsid w:val="00CB3F58"/>
    <w:rPr>
      <w:rFonts w:ascii="Courier New" w:hAnsi="Courier New" w:cs="Courier New"/>
      <w:szCs w:val="20"/>
    </w:rPr>
  </w:style>
  <w:style w:type="paragraph" w:styleId="Rechtsgrundlagenverzeichnis">
    <w:name w:val="table of authorities"/>
    <w:basedOn w:val="Standard"/>
    <w:next w:val="Standard"/>
    <w:semiHidden/>
    <w:rsid w:val="00CB3F58"/>
    <w:pPr>
      <w:ind w:left="220" w:hanging="220"/>
    </w:pPr>
  </w:style>
  <w:style w:type="paragraph" w:styleId="RGV-berschrift">
    <w:name w:val="toa heading"/>
    <w:basedOn w:val="Standard"/>
    <w:next w:val="Standard"/>
    <w:semiHidden/>
    <w:rsid w:val="00CB3F58"/>
    <w:pPr>
      <w:spacing w:before="120"/>
    </w:pPr>
    <w:rPr>
      <w:rFonts w:ascii="Arial" w:hAnsi="Arial" w:cs="Arial"/>
      <w:b/>
      <w:bCs/>
      <w:sz w:val="24"/>
    </w:rPr>
  </w:style>
  <w:style w:type="paragraph" w:styleId="Sprechblasentext">
    <w:name w:val="Balloon Text"/>
    <w:basedOn w:val="Standard"/>
    <w:semiHidden/>
    <w:rsid w:val="00CB3F58"/>
    <w:rPr>
      <w:rFonts w:ascii="Tahoma" w:hAnsi="Tahoma" w:cs="Tahoma"/>
      <w:sz w:val="16"/>
      <w:szCs w:val="16"/>
    </w:rPr>
  </w:style>
  <w:style w:type="paragraph" w:styleId="Textkrper3">
    <w:name w:val="Body Text 3"/>
    <w:basedOn w:val="Standard"/>
    <w:rsid w:val="00CB3F58"/>
    <w:rPr>
      <w:sz w:val="16"/>
      <w:szCs w:val="16"/>
    </w:rPr>
  </w:style>
  <w:style w:type="paragraph" w:styleId="Textkrper-Einzug2">
    <w:name w:val="Body Text Indent 2"/>
    <w:basedOn w:val="Standard"/>
    <w:rsid w:val="00CB3F58"/>
    <w:pPr>
      <w:spacing w:line="480" w:lineRule="auto"/>
      <w:ind w:left="283"/>
    </w:pPr>
  </w:style>
  <w:style w:type="paragraph" w:styleId="Textkrper-Einzug3">
    <w:name w:val="Body Text Indent 3"/>
    <w:basedOn w:val="Standard"/>
    <w:rsid w:val="00CB3F58"/>
    <w:pPr>
      <w:ind w:left="283"/>
    </w:pPr>
    <w:rPr>
      <w:sz w:val="16"/>
      <w:szCs w:val="16"/>
    </w:rPr>
  </w:style>
  <w:style w:type="paragraph" w:styleId="Textkrper-Erstzeileneinzug">
    <w:name w:val="Body Text First Indent"/>
    <w:basedOn w:val="Textkrper"/>
    <w:rsid w:val="00CB3F58"/>
    <w:pPr>
      <w:tabs>
        <w:tab w:val="left" w:pos="397"/>
        <w:tab w:val="left" w:pos="794"/>
        <w:tab w:val="left" w:pos="1191"/>
      </w:tabs>
      <w:autoSpaceDE/>
      <w:autoSpaceDN/>
      <w:adjustRightInd/>
      <w:spacing w:line="280" w:lineRule="atLeast"/>
      <w:ind w:firstLine="210"/>
    </w:pPr>
    <w:rPr>
      <w:rFonts w:ascii="Times New Roman" w:hAnsi="Times New Roman"/>
      <w:color w:val="000000"/>
      <w:szCs w:val="24"/>
    </w:rPr>
  </w:style>
  <w:style w:type="paragraph" w:styleId="Textkrper-Zeileneinzug">
    <w:name w:val="Body Text Indent"/>
    <w:basedOn w:val="Standard"/>
    <w:rsid w:val="00CB3F58"/>
    <w:pPr>
      <w:ind w:left="283"/>
    </w:pPr>
  </w:style>
  <w:style w:type="paragraph" w:styleId="Textkrper-Erstzeileneinzug2">
    <w:name w:val="Body Text First Indent 2"/>
    <w:basedOn w:val="Textkrper-Zeileneinzug"/>
    <w:rsid w:val="00CB3F58"/>
    <w:pPr>
      <w:ind w:firstLine="210"/>
    </w:pPr>
  </w:style>
  <w:style w:type="paragraph" w:styleId="Titel">
    <w:name w:val="Title"/>
    <w:aliases w:val="-Verzeichnis"/>
    <w:basedOn w:val="Standard"/>
    <w:next w:val="Standard"/>
    <w:link w:val="TitelZchn"/>
    <w:qFormat/>
    <w:rsid w:val="00A27CCC"/>
    <w:pPr>
      <w:spacing w:after="0"/>
      <w:contextualSpacing/>
    </w:pPr>
    <w:rPr>
      <w:rFonts w:ascii="Calibri Light" w:eastAsia="SimSun" w:hAnsi="Calibri Light"/>
      <w:color w:val="002060"/>
      <w:spacing w:val="-7"/>
      <w:sz w:val="56"/>
      <w:szCs w:val="80"/>
    </w:rPr>
  </w:style>
  <w:style w:type="paragraph" w:styleId="Umschlagabsenderadresse">
    <w:name w:val="envelope return"/>
    <w:basedOn w:val="Standard"/>
    <w:rsid w:val="00CB3F58"/>
    <w:rPr>
      <w:rFonts w:ascii="Arial" w:hAnsi="Arial" w:cs="Arial"/>
      <w:szCs w:val="20"/>
    </w:rPr>
  </w:style>
  <w:style w:type="paragraph" w:styleId="Umschlagadresse">
    <w:name w:val="envelope address"/>
    <w:basedOn w:val="Standard"/>
    <w:rsid w:val="00CB3F58"/>
    <w:pPr>
      <w:framePr w:w="4320" w:h="2160" w:hRule="exact" w:hSpace="141" w:wrap="auto" w:hAnchor="page" w:xAlign="center" w:yAlign="bottom"/>
      <w:ind w:left="1"/>
    </w:pPr>
    <w:rPr>
      <w:rFonts w:ascii="Arial" w:hAnsi="Arial" w:cs="Arial"/>
      <w:sz w:val="24"/>
    </w:rPr>
  </w:style>
  <w:style w:type="paragraph" w:styleId="Unterschrift">
    <w:name w:val="Signature"/>
    <w:basedOn w:val="Standard"/>
    <w:rsid w:val="00CB3F58"/>
    <w:pPr>
      <w:ind w:left="4252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B22FB3"/>
    <w:pPr>
      <w:numPr>
        <w:ilvl w:val="1"/>
      </w:numPr>
      <w:spacing w:after="240"/>
    </w:pPr>
    <w:rPr>
      <w:rFonts w:ascii="Calibri Light" w:eastAsia="SimSun" w:hAnsi="Calibri Light"/>
      <w:color w:val="404040"/>
      <w:sz w:val="30"/>
      <w:szCs w:val="30"/>
    </w:rPr>
  </w:style>
  <w:style w:type="table" w:customStyle="1" w:styleId="Tabellengitternetz">
    <w:name w:val="Tabellengitternetz"/>
    <w:basedOn w:val="NormaleTabelle"/>
    <w:rsid w:val="00CB3F58"/>
    <w:pPr>
      <w:tabs>
        <w:tab w:val="left" w:pos="397"/>
        <w:tab w:val="left" w:pos="794"/>
        <w:tab w:val="left" w:pos="1191"/>
      </w:tabs>
      <w:spacing w:line="28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rsid w:val="002F2F1A"/>
    <w:rPr>
      <w:sz w:val="16"/>
    </w:rPr>
  </w:style>
  <w:style w:type="paragraph" w:customStyle="1" w:styleId="Quelltext2">
    <w:name w:val="Quelltext2"/>
    <w:basedOn w:val="Standard"/>
    <w:link w:val="Quelltext2Zchn"/>
    <w:rsid w:val="00D17E49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0" w:line="150" w:lineRule="atLeast"/>
    </w:pPr>
    <w:rPr>
      <w:rFonts w:ascii="Lucida Console" w:hAnsi="Lucida Console" w:cs="Courier New"/>
      <w:color w:val="0000FF"/>
      <w:szCs w:val="20"/>
    </w:rPr>
  </w:style>
  <w:style w:type="paragraph" w:customStyle="1" w:styleId="QText">
    <w:name w:val="QText"/>
    <w:basedOn w:val="stdText"/>
    <w:link w:val="QTextZchn"/>
    <w:autoRedefine/>
    <w:rsid w:val="00F65251"/>
    <w:rPr>
      <w:rFonts w:ascii="Consolas" w:hAnsi="Consolas"/>
    </w:rPr>
  </w:style>
  <w:style w:type="character" w:customStyle="1" w:styleId="QTextZchn">
    <w:name w:val="QText Zchn"/>
    <w:link w:val="QText"/>
    <w:rsid w:val="00F65251"/>
    <w:rPr>
      <w:rFonts w:ascii="Consolas" w:eastAsia="MS Mincho" w:hAnsi="Consolas"/>
      <w:color w:val="000000"/>
    </w:rPr>
  </w:style>
  <w:style w:type="paragraph" w:customStyle="1" w:styleId="Punkt1">
    <w:name w:val="Punkt1"/>
    <w:basedOn w:val="Standard"/>
    <w:next w:val="Standard"/>
    <w:rsid w:val="00D824DC"/>
    <w:pPr>
      <w:widowControl w:val="0"/>
      <w:spacing w:after="240"/>
    </w:pPr>
    <w:rPr>
      <w:rFonts w:ascii="Arial" w:hAnsi="Arial"/>
      <w:b/>
      <w:sz w:val="32"/>
      <w:szCs w:val="20"/>
    </w:rPr>
  </w:style>
  <w:style w:type="paragraph" w:styleId="berarbeitung">
    <w:name w:val="Revision"/>
    <w:hidden/>
    <w:uiPriority w:val="99"/>
    <w:semiHidden/>
    <w:rsid w:val="00F374FD"/>
    <w:pPr>
      <w:spacing w:after="120" w:line="264" w:lineRule="auto"/>
    </w:pPr>
    <w:rPr>
      <w:color w:val="000000"/>
      <w:sz w:val="22"/>
      <w:szCs w:val="24"/>
    </w:rPr>
  </w:style>
  <w:style w:type="character" w:customStyle="1" w:styleId="Quelltext2Zchn">
    <w:name w:val="Quelltext2 Zchn"/>
    <w:link w:val="Quelltext2"/>
    <w:rsid w:val="00D17E49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paragraph" w:customStyle="1" w:styleId="QuelltextEinzeilig">
    <w:name w:val="QuelltextEinzeilig"/>
    <w:basedOn w:val="Quelltext2"/>
    <w:link w:val="QuelltextEinzeiligZchn"/>
    <w:rsid w:val="002F624B"/>
    <w:pPr>
      <w:tabs>
        <w:tab w:val="left" w:pos="2268"/>
        <w:tab w:val="left" w:pos="2552"/>
        <w:tab w:val="left" w:pos="2835"/>
      </w:tabs>
      <w:spacing w:before="60" w:line="240" w:lineRule="auto"/>
    </w:pPr>
  </w:style>
  <w:style w:type="character" w:customStyle="1" w:styleId="QuelltextEinzeiligZchn">
    <w:name w:val="QuelltextEinzeilig Zchn"/>
    <w:basedOn w:val="Quelltext2Zchn"/>
    <w:link w:val="QuelltextEinzeilig"/>
    <w:rsid w:val="002F624B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character" w:customStyle="1" w:styleId="LETextSpiegelstrichZchn">
    <w:name w:val="LE Text Spiegelstrich Zchn"/>
    <w:link w:val="LETextSpiegelstrich"/>
    <w:rsid w:val="00D96F0B"/>
    <w:rPr>
      <w:color w:val="000000"/>
      <w:sz w:val="22"/>
      <w:szCs w:val="21"/>
    </w:rPr>
  </w:style>
  <w:style w:type="paragraph" w:customStyle="1" w:styleId="StandardKlein6">
    <w:name w:val="StandardKlein6"/>
    <w:basedOn w:val="Standard"/>
    <w:rsid w:val="00D96F0B"/>
    <w:pPr>
      <w:widowControl w:val="0"/>
    </w:pPr>
    <w:rPr>
      <w:rFonts w:ascii="Arial" w:hAnsi="Arial"/>
      <w:sz w:val="28"/>
      <w:szCs w:val="20"/>
    </w:rPr>
  </w:style>
  <w:style w:type="paragraph" w:customStyle="1" w:styleId="Ausgabe">
    <w:name w:val="Ausgabe"/>
    <w:basedOn w:val="stdText"/>
    <w:link w:val="AusgabeZchn"/>
    <w:rsid w:val="00D96F0B"/>
    <w:pPr>
      <w:spacing w:line="280" w:lineRule="atLeast"/>
    </w:pPr>
    <w:rPr>
      <w:rFonts w:ascii="Courier New" w:hAnsi="Courier New" w:cs="Courier New"/>
    </w:rPr>
  </w:style>
  <w:style w:type="paragraph" w:customStyle="1" w:styleId="QForm">
    <w:name w:val="QForm"/>
    <w:basedOn w:val="stdText"/>
    <w:link w:val="QFormZchn"/>
    <w:rsid w:val="00D96F0B"/>
    <w:pPr>
      <w:spacing w:line="280" w:lineRule="atLeast"/>
      <w:ind w:left="397"/>
    </w:pPr>
    <w:rPr>
      <w:rFonts w:ascii="Courier New" w:hAnsi="Courier New" w:cs="Courier New"/>
      <w:b/>
      <w:noProof/>
    </w:rPr>
  </w:style>
  <w:style w:type="character" w:customStyle="1" w:styleId="AusgabeZchn">
    <w:name w:val="Ausgabe Zchn"/>
    <w:link w:val="Ausgabe"/>
    <w:rsid w:val="00D96F0B"/>
    <w:rPr>
      <w:rFonts w:ascii="Courier New" w:eastAsia="MS Mincho" w:hAnsi="Courier New" w:cs="Courier New"/>
      <w:color w:val="000000"/>
      <w:sz w:val="22"/>
      <w:lang w:val="de-DE" w:eastAsia="de-DE" w:bidi="ar-SA"/>
    </w:rPr>
  </w:style>
  <w:style w:type="character" w:customStyle="1" w:styleId="QFormZchn">
    <w:name w:val="QForm Zchn"/>
    <w:link w:val="QForm"/>
    <w:rsid w:val="00D96F0B"/>
    <w:rPr>
      <w:rFonts w:ascii="Courier New" w:eastAsia="MS Mincho" w:hAnsi="Courier New" w:cs="Courier New"/>
      <w:b/>
      <w:noProof/>
      <w:color w:val="000000"/>
      <w:sz w:val="22"/>
      <w:lang w:val="de-DE" w:eastAsia="de-DE" w:bidi="ar-SA"/>
    </w:rPr>
  </w:style>
  <w:style w:type="paragraph" w:customStyle="1" w:styleId="liste40">
    <w:name w:val="liste4"/>
    <w:basedOn w:val="Standard"/>
    <w:rsid w:val="00D96F0B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tablehead">
    <w:name w:val="tablehead"/>
    <w:basedOn w:val="Standard"/>
    <w:rsid w:val="00D96F0B"/>
    <w:pPr>
      <w:spacing w:before="100" w:beforeAutospacing="1" w:after="100" w:afterAutospacing="1"/>
    </w:pPr>
    <w:rPr>
      <w:sz w:val="24"/>
    </w:rPr>
  </w:style>
  <w:style w:type="paragraph" w:customStyle="1" w:styleId="Zeichentext">
    <w:name w:val="Zeichentext"/>
    <w:basedOn w:val="Standard"/>
    <w:link w:val="Zeichentex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</w:tabs>
      <w:jc w:val="both"/>
    </w:pPr>
    <w:rPr>
      <w:rFonts w:ascii="Arial" w:hAnsi="Arial" w:cs="Arial"/>
      <w:sz w:val="18"/>
      <w:szCs w:val="18"/>
    </w:rPr>
  </w:style>
  <w:style w:type="character" w:customStyle="1" w:styleId="ZeichentextZchn">
    <w:name w:val="Zeichentext Zchn"/>
    <w:link w:val="Zeichentext"/>
    <w:rsid w:val="00D96F0B"/>
    <w:rPr>
      <w:rFonts w:ascii="Arial" w:hAnsi="Arial" w:cs="Arial"/>
      <w:sz w:val="18"/>
      <w:szCs w:val="18"/>
    </w:rPr>
  </w:style>
  <w:style w:type="paragraph" w:customStyle="1" w:styleId="QuellformatBreit">
    <w:name w:val="QuellformatBreit"/>
    <w:basedOn w:val="Quelltext2"/>
    <w:link w:val="QuellformatBrei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ind w:left="-1134"/>
      <w:mirrorIndents/>
    </w:pPr>
    <w:rPr>
      <w:rFonts w:eastAsia="Calibri"/>
    </w:rPr>
  </w:style>
  <w:style w:type="character" w:customStyle="1" w:styleId="QuellformatBreitZchn">
    <w:name w:val="QuellformatBreit Zchn"/>
    <w:link w:val="QuellformatBreit"/>
    <w:rsid w:val="00D96F0B"/>
    <w:rPr>
      <w:rFonts w:ascii="Adobe Garamond Pro" w:eastAsia="Calibri" w:hAnsi="Adobe Garamond Pro" w:cs="Courier New"/>
      <w:noProof/>
      <w:sz w:val="22"/>
      <w:szCs w:val="22"/>
      <w:lang w:val="en-US"/>
    </w:rPr>
  </w:style>
  <w:style w:type="paragraph" w:customStyle="1" w:styleId="MapleOutput">
    <w:name w:val="Maple Output"/>
    <w:uiPriority w:val="99"/>
    <w:rsid w:val="00D96F0B"/>
    <w:pPr>
      <w:autoSpaceDE w:val="0"/>
      <w:autoSpaceDN w:val="0"/>
      <w:adjustRightInd w:val="0"/>
      <w:spacing w:after="120" w:line="360" w:lineRule="auto"/>
      <w:jc w:val="center"/>
    </w:pPr>
    <w:rPr>
      <w:color w:val="000000"/>
      <w:sz w:val="24"/>
      <w:szCs w:val="24"/>
      <w:lang w:val="en-US"/>
    </w:rPr>
  </w:style>
  <w:style w:type="paragraph" w:customStyle="1" w:styleId="Anfhrungszeichen">
    <w:name w:val="Anführungszeichen"/>
    <w:basedOn w:val="Standard"/>
    <w:next w:val="Standard"/>
    <w:link w:val="ZitatZchn"/>
    <w:uiPriority w:val="29"/>
    <w:qFormat/>
    <w:rsid w:val="00B22FB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nfhrungszeichenZchn">
    <w:name w:val="Anführungszeichen Zchn"/>
    <w:uiPriority w:val="29"/>
    <w:rsid w:val="001A0A52"/>
    <w:rPr>
      <w:i/>
      <w:iCs/>
      <w:color w:val="000000"/>
      <w:sz w:val="22"/>
      <w:szCs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22FB3"/>
    <w:pPr>
      <w:outlineLvl w:val="9"/>
    </w:pPr>
    <w:rPr>
      <w:color w:val="2E74B5"/>
    </w:rPr>
  </w:style>
  <w:style w:type="paragraph" w:customStyle="1" w:styleId="IntensivesAnfhrungszeichen">
    <w:name w:val="Intensives Anführungszeichen"/>
    <w:basedOn w:val="Standard"/>
    <w:next w:val="Standard"/>
    <w:link w:val="IntensivesZitatZchn"/>
    <w:uiPriority w:val="30"/>
    <w:rsid w:val="00935B69"/>
    <w:pPr>
      <w:spacing w:before="100" w:beforeAutospacing="1" w:after="240"/>
      <w:ind w:right="864"/>
      <w:jc w:val="both"/>
    </w:pPr>
    <w:rPr>
      <w:rFonts w:ascii="Calibri Light" w:eastAsia="SimSun" w:hAnsi="Calibri Light"/>
      <w:b/>
      <w:color w:val="5B9BD5"/>
      <w:sz w:val="28"/>
      <w:szCs w:val="28"/>
    </w:rPr>
  </w:style>
  <w:style w:type="character" w:customStyle="1" w:styleId="IntensivesAnfhrungszeichenZchn">
    <w:name w:val="Intensives Anführungszeichen Zchn"/>
    <w:uiPriority w:val="30"/>
    <w:rsid w:val="001A0A52"/>
    <w:rPr>
      <w:b/>
      <w:bCs/>
      <w:i/>
      <w:iCs/>
      <w:color w:val="4F81BD"/>
      <w:sz w:val="22"/>
      <w:szCs w:val="24"/>
    </w:rPr>
  </w:style>
  <w:style w:type="paragraph" w:styleId="KeinLeerraum">
    <w:name w:val="No Spacing"/>
    <w:uiPriority w:val="1"/>
    <w:qFormat/>
    <w:rsid w:val="00B22FB3"/>
    <w:rPr>
      <w:sz w:val="21"/>
      <w:szCs w:val="21"/>
    </w:rPr>
  </w:style>
  <w:style w:type="paragraph" w:styleId="Listenabsatz">
    <w:name w:val="List Paragraph"/>
    <w:basedOn w:val="Standard"/>
    <w:uiPriority w:val="34"/>
    <w:qFormat/>
    <w:rsid w:val="001A0A52"/>
    <w:pPr>
      <w:ind w:left="720"/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1A0A52"/>
  </w:style>
  <w:style w:type="paragraph" w:customStyle="1" w:styleId="MTDisplayEquation">
    <w:name w:val="MTDisplayEquation"/>
    <w:basedOn w:val="stdText"/>
    <w:next w:val="Standard"/>
    <w:link w:val="MTDisplayEquationZchn"/>
    <w:rsid w:val="0083137C"/>
    <w:pPr>
      <w:tabs>
        <w:tab w:val="center" w:pos="3680"/>
        <w:tab w:val="right" w:pos="7380"/>
      </w:tabs>
    </w:pPr>
  </w:style>
  <w:style w:type="character" w:customStyle="1" w:styleId="MTDisplayEquationZchn">
    <w:name w:val="MTDisplayEquation Zchn"/>
    <w:basedOn w:val="stdTextZchn"/>
    <w:link w:val="MTDisplayEquation"/>
    <w:rsid w:val="0083137C"/>
    <w:rPr>
      <w:rFonts w:ascii="Times New Roman" w:hAnsi="Times New Roman"/>
      <w:color w:val="000000"/>
      <w:sz w:val="21"/>
      <w:szCs w:val="21"/>
    </w:rPr>
  </w:style>
  <w:style w:type="character" w:customStyle="1" w:styleId="HTMLVorformatiertZchn">
    <w:name w:val="HTML Vorformatiert Zchn"/>
    <w:link w:val="HTMLVorformatiert"/>
    <w:uiPriority w:val="99"/>
    <w:rsid w:val="00ED4AB1"/>
    <w:rPr>
      <w:rFonts w:ascii="Courier New" w:eastAsia="Courier New" w:hAnsi="Courier New" w:cs="Courier New"/>
    </w:rPr>
  </w:style>
  <w:style w:type="paragraph" w:customStyle="1" w:styleId="Zwischenberschrift">
    <w:name w:val="Zwischenüberschrift"/>
    <w:basedOn w:val="LEZwischenberschrift"/>
    <w:link w:val="ZwischenberschriftZchn"/>
    <w:rsid w:val="00DE0A98"/>
    <w:rPr>
      <w:lang w:val="en-US"/>
    </w:rPr>
  </w:style>
  <w:style w:type="character" w:customStyle="1" w:styleId="FunotentextZchn">
    <w:name w:val="Fußnotentext Zchn"/>
    <w:link w:val="Funotentext"/>
    <w:rsid w:val="007C10DA"/>
    <w:rPr>
      <w:rFonts w:ascii="Times New Roman" w:hAnsi="Times New Roman"/>
      <w:color w:val="000000"/>
      <w:sz w:val="18"/>
      <w:szCs w:val="21"/>
    </w:rPr>
  </w:style>
  <w:style w:type="character" w:customStyle="1" w:styleId="ZwischenberschriftZchn">
    <w:name w:val="Zwischenüberschrift Zchn"/>
    <w:link w:val="Zwischenberschrift"/>
    <w:rsid w:val="00DE0A98"/>
    <w:rPr>
      <w:rFonts w:ascii="Arial" w:hAnsi="Arial"/>
      <w:b/>
      <w:color w:val="000000"/>
      <w:spacing w:val="2"/>
      <w:sz w:val="21"/>
      <w:lang w:val="en-US" w:eastAsia="de-DE" w:bidi="ar-SA"/>
    </w:rPr>
  </w:style>
  <w:style w:type="paragraph" w:customStyle="1" w:styleId="LEJWQuellcodeberschrift">
    <w:name w:val="LEJW Quellcodeüberschrift"/>
    <w:basedOn w:val="LETextTabellenberschrift"/>
    <w:rsid w:val="00FE5DC6"/>
    <w:pPr>
      <w:spacing w:before="0" w:after="240"/>
    </w:pPr>
    <w:rPr>
      <w:color w:val="auto"/>
    </w:rPr>
  </w:style>
  <w:style w:type="paragraph" w:customStyle="1" w:styleId="LEJWQuelltext">
    <w:name w:val="LEJW Quelltext"/>
    <w:basedOn w:val="LETextnichtproportional"/>
    <w:next w:val="stdText"/>
    <w:rsid w:val="00FE5DC6"/>
    <w:rPr>
      <w:b/>
      <w:lang w:val="en-GB"/>
    </w:rPr>
  </w:style>
  <w:style w:type="paragraph" w:customStyle="1" w:styleId="LEJWQuelltextbreit">
    <w:name w:val="LEJW Quelltext breit"/>
    <w:basedOn w:val="LEJWQuelltext"/>
    <w:rsid w:val="00FE5DC6"/>
    <w:pPr>
      <w:ind w:right="-2892"/>
    </w:pPr>
    <w:rPr>
      <w:bCs/>
      <w:lang w:val="de-DE"/>
    </w:rPr>
  </w:style>
  <w:style w:type="paragraph" w:customStyle="1" w:styleId="QuelltextName">
    <w:name w:val="QuelltextName"/>
    <w:basedOn w:val="Standard"/>
    <w:rsid w:val="00FE5DC6"/>
    <w:pPr>
      <w:jc w:val="right"/>
    </w:pPr>
    <w:rPr>
      <w:szCs w:val="22"/>
    </w:rPr>
  </w:style>
  <w:style w:type="character" w:customStyle="1" w:styleId="LETexthngendkleinZchn">
    <w:name w:val="LE Text hängend klein Zchn"/>
    <w:link w:val="LETexthngendklein"/>
    <w:rsid w:val="000161A6"/>
    <w:rPr>
      <w:bCs/>
      <w:color w:val="000000"/>
      <w:sz w:val="22"/>
      <w:lang w:val="de-DE" w:eastAsia="de-DE" w:bidi="ar-SA"/>
    </w:rPr>
  </w:style>
  <w:style w:type="character" w:customStyle="1" w:styleId="LETexthngendgroZchn">
    <w:name w:val="LE Text hängend groß Zchn"/>
    <w:link w:val="LETexthngendgro"/>
    <w:rsid w:val="000161A6"/>
    <w:rPr>
      <w:bCs/>
      <w:color w:val="000000"/>
      <w:sz w:val="22"/>
      <w:lang w:val="de-DE" w:eastAsia="de-DE" w:bidi="ar-SA"/>
    </w:rPr>
  </w:style>
  <w:style w:type="character" w:customStyle="1" w:styleId="samp">
    <w:name w:val="samp"/>
    <w:basedOn w:val="Absatz-Standardschriftart"/>
    <w:rsid w:val="000161A6"/>
  </w:style>
  <w:style w:type="character" w:styleId="HTMLVariable">
    <w:name w:val="HTML Variable"/>
    <w:rsid w:val="000161A6"/>
    <w:rPr>
      <w:i/>
      <w:iCs/>
    </w:rPr>
  </w:style>
  <w:style w:type="character" w:customStyle="1" w:styleId="berschrift2Zchn">
    <w:name w:val="Überschrift 2 Zchn"/>
    <w:link w:val="berschrift2"/>
    <w:uiPriority w:val="9"/>
    <w:rsid w:val="004242F8"/>
    <w:rPr>
      <w:rFonts w:ascii="Arial" w:eastAsia="SimSun" w:hAnsi="Arial" w:cs="Arial"/>
      <w:color w:val="002060"/>
      <w:sz w:val="28"/>
      <w:szCs w:val="28"/>
    </w:rPr>
  </w:style>
  <w:style w:type="character" w:customStyle="1" w:styleId="Fu-EndnotenberschriftZchn">
    <w:name w:val="Fuß/-Endnotenüberschrift Zchn"/>
    <w:link w:val="Fu-Endnotenberschrift"/>
    <w:rsid w:val="000161A6"/>
    <w:rPr>
      <w:color w:val="000000"/>
      <w:sz w:val="22"/>
      <w:szCs w:val="24"/>
    </w:rPr>
  </w:style>
  <w:style w:type="paragraph" w:customStyle="1" w:styleId="LEAufzhlung">
    <w:name w:val="LE Aufzählung"/>
    <w:basedOn w:val="stdText"/>
    <w:link w:val="LEAufzhlungZchn"/>
    <w:rsid w:val="006A3B39"/>
    <w:pPr>
      <w:numPr>
        <w:numId w:val="2"/>
      </w:numPr>
      <w:tabs>
        <w:tab w:val="left" w:pos="426"/>
      </w:tabs>
    </w:pPr>
    <w:rPr>
      <w:color w:val="auto"/>
    </w:rPr>
  </w:style>
  <w:style w:type="character" w:customStyle="1" w:styleId="LEAufzhlungZchn">
    <w:name w:val="LE Aufzählung Zchn"/>
    <w:basedOn w:val="stdTextZchn"/>
    <w:link w:val="LEAufzhlung"/>
    <w:rsid w:val="006A3B39"/>
    <w:rPr>
      <w:rFonts w:ascii="Times New Roman" w:hAnsi="Times New Roman"/>
      <w:color w:val="000000"/>
      <w:sz w:val="21"/>
      <w:szCs w:val="21"/>
    </w:rPr>
  </w:style>
  <w:style w:type="paragraph" w:customStyle="1" w:styleId="Teilaufgabe">
    <w:name w:val="Teilaufgabe"/>
    <w:basedOn w:val="Standard"/>
    <w:rsid w:val="00DF46B5"/>
    <w:pPr>
      <w:numPr>
        <w:numId w:val="3"/>
      </w:numPr>
    </w:pPr>
  </w:style>
  <w:style w:type="table" w:customStyle="1" w:styleId="Tabellengitternetz1">
    <w:name w:val="Tabellengitternetz1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gitternetz2">
    <w:name w:val="Tabellengitternetz2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Glyphenformat">
    <w:name w:val="1_Glyphenformat"/>
    <w:rsid w:val="0062110C"/>
    <w:rPr>
      <w:color w:val="F20032"/>
    </w:rPr>
  </w:style>
  <w:style w:type="paragraph" w:customStyle="1" w:styleId="1Descriptionright">
    <w:name w:val="1_Description right"/>
    <w:basedOn w:val="Standard"/>
    <w:rsid w:val="0062110C"/>
    <w:pPr>
      <w:autoSpaceDE w:val="0"/>
      <w:autoSpaceDN w:val="0"/>
      <w:adjustRightInd w:val="0"/>
      <w:spacing w:after="283" w:line="288" w:lineRule="auto"/>
      <w:jc w:val="right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1Descriptionleft">
    <w:name w:val="1_Description left"/>
    <w:basedOn w:val="Standard"/>
    <w:rsid w:val="003A53FE"/>
    <w:pPr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Hervorhebung2">
    <w:name w:val="Hervorhebung2"/>
    <w:basedOn w:val="stdText"/>
    <w:link w:val="Hervorhebung2Zchn"/>
    <w:rsid w:val="00B0572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paragraph" w:customStyle="1" w:styleId="LEbung">
    <w:name w:val="LE Übung"/>
    <w:basedOn w:val="LETexteingezogen"/>
    <w:rsid w:val="00C83026"/>
  </w:style>
  <w:style w:type="character" w:customStyle="1" w:styleId="Hervorhebung2Zchn">
    <w:name w:val="Hervorhebung2 Zchn"/>
    <w:basedOn w:val="stdTextZchn"/>
    <w:link w:val="Hervorhebung2"/>
    <w:rsid w:val="00B05722"/>
    <w:rPr>
      <w:rFonts w:ascii="Times New Roman" w:hAnsi="Times New Roman"/>
      <w:color w:val="000000"/>
      <w:sz w:val="21"/>
      <w:szCs w:val="21"/>
    </w:rPr>
  </w:style>
  <w:style w:type="paragraph" w:customStyle="1" w:styleId="LEBAufzhlung">
    <w:name w:val="LE ÜB Aufzählung"/>
    <w:basedOn w:val="stdText"/>
    <w:next w:val="stdText"/>
    <w:rsid w:val="00C83026"/>
    <w:pPr>
      <w:tabs>
        <w:tab w:val="left" w:pos="709"/>
      </w:tabs>
      <w:ind w:left="709" w:hanging="283"/>
    </w:pPr>
  </w:style>
  <w:style w:type="paragraph" w:customStyle="1" w:styleId="LEBAufz">
    <w:name w:val="LE ÜB Aufz"/>
    <w:basedOn w:val="LEAufzhlung"/>
    <w:rsid w:val="008F1001"/>
    <w:pPr>
      <w:tabs>
        <w:tab w:val="clear" w:pos="426"/>
        <w:tab w:val="left" w:pos="567"/>
        <w:tab w:val="left" w:pos="851"/>
      </w:tabs>
      <w:ind w:firstLine="0"/>
    </w:pPr>
  </w:style>
  <w:style w:type="paragraph" w:customStyle="1" w:styleId="LEbH">
    <w:name w:val="LE Üb H"/>
    <w:basedOn w:val="LEJWbung"/>
    <w:rsid w:val="004F2595"/>
    <w:pPr>
      <w:numPr>
        <w:numId w:val="4"/>
      </w:numPr>
    </w:pPr>
  </w:style>
  <w:style w:type="paragraph" w:customStyle="1" w:styleId="LETAB">
    <w:name w:val="LE TAB"/>
    <w:basedOn w:val="LETextTabelle"/>
    <w:link w:val="LETABZchn"/>
    <w:rsid w:val="009E1A36"/>
    <w:pPr>
      <w:spacing w:before="0" w:after="0" w:line="180" w:lineRule="atLeast"/>
    </w:pPr>
    <w:rPr>
      <w:sz w:val="18"/>
    </w:rPr>
  </w:style>
  <w:style w:type="character" w:styleId="SchwacherVerweis">
    <w:name w:val="Subtle Reference"/>
    <w:uiPriority w:val="31"/>
    <w:qFormat/>
    <w:rsid w:val="00B22FB3"/>
    <w:rPr>
      <w:smallCaps/>
      <w:color w:val="404040"/>
    </w:rPr>
  </w:style>
  <w:style w:type="character" w:customStyle="1" w:styleId="LETextTabelleZchn">
    <w:name w:val="LE Text Tabelle Zchn"/>
    <w:link w:val="LETextTabelle"/>
    <w:rsid w:val="009E1A36"/>
    <w:rPr>
      <w:rFonts w:ascii="Arial" w:hAnsi="Arial"/>
      <w:color w:val="000000"/>
      <w:sz w:val="19"/>
    </w:rPr>
  </w:style>
  <w:style w:type="character" w:customStyle="1" w:styleId="LETABZchn">
    <w:name w:val="LE TAB Zchn"/>
    <w:link w:val="LETAB"/>
    <w:rsid w:val="009E1A36"/>
    <w:rPr>
      <w:rFonts w:ascii="Arial" w:hAnsi="Arial"/>
      <w:color w:val="000000"/>
      <w:sz w:val="18"/>
    </w:rPr>
  </w:style>
  <w:style w:type="character" w:styleId="IntensiveHervorhebung">
    <w:name w:val="Intense Emphasis"/>
    <w:uiPriority w:val="21"/>
    <w:qFormat/>
    <w:rsid w:val="00B22FB3"/>
    <w:rPr>
      <w:b/>
      <w:bCs/>
      <w:i/>
      <w:iCs/>
    </w:rPr>
  </w:style>
  <w:style w:type="paragraph" w:customStyle="1" w:styleId="c5">
    <w:name w:val="c5"/>
    <w:basedOn w:val="Standard"/>
    <w:rsid w:val="00513ABB"/>
    <w:pPr>
      <w:spacing w:before="100" w:beforeAutospacing="1" w:after="100" w:afterAutospacing="1"/>
    </w:pPr>
    <w:rPr>
      <w:sz w:val="24"/>
    </w:rPr>
  </w:style>
  <w:style w:type="character" w:customStyle="1" w:styleId="c3">
    <w:name w:val="c3"/>
    <w:rsid w:val="00513ABB"/>
  </w:style>
  <w:style w:type="character" w:customStyle="1" w:styleId="c12">
    <w:name w:val="c12"/>
    <w:rsid w:val="00513ABB"/>
  </w:style>
  <w:style w:type="character" w:customStyle="1" w:styleId="apple-converted-space">
    <w:name w:val="apple-converted-space"/>
    <w:rsid w:val="00B2073C"/>
  </w:style>
  <w:style w:type="paragraph" w:customStyle="1" w:styleId="Quelltext">
    <w:name w:val="Quelltext"/>
    <w:basedOn w:val="Standard"/>
    <w:link w:val="QuelltextZchn"/>
    <w:rsid w:val="00D02DDC"/>
    <w:pPr>
      <w:pBdr>
        <w:top w:val="single" w:sz="4" w:space="4" w:color="1F3864" w:themeColor="accent5" w:themeShade="80"/>
        <w:bottom w:val="single" w:sz="4" w:space="4" w:color="1F3864" w:themeColor="accent5" w:themeShade="80"/>
      </w:pBdr>
      <w:shd w:val="clear" w:color="auto" w:fill="FFFFFF"/>
      <w:tabs>
        <w:tab w:val="left" w:pos="8931"/>
      </w:tabs>
      <w:wordWrap w:val="0"/>
      <w:spacing w:after="60" w:line="170" w:lineRule="atLeast"/>
      <w:ind w:left="142"/>
    </w:pPr>
    <w:rPr>
      <w:rFonts w:ascii="Lucida Console" w:hAnsi="Lucida Console"/>
      <w:color w:val="0000FF"/>
    </w:rPr>
  </w:style>
  <w:style w:type="character" w:customStyle="1" w:styleId="standard0">
    <w:name w:val="standard"/>
    <w:rsid w:val="00B67C24"/>
    <w:rPr>
      <w:sz w:val="22"/>
    </w:rPr>
  </w:style>
  <w:style w:type="character" w:customStyle="1" w:styleId="QuelltextZchn">
    <w:name w:val="Quelltext Zchn"/>
    <w:link w:val="Quelltext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kw">
    <w:name w:val="kw"/>
    <w:rsid w:val="00F875F0"/>
  </w:style>
  <w:style w:type="character" w:customStyle="1" w:styleId="dt">
    <w:name w:val="dt"/>
    <w:rsid w:val="00F875F0"/>
  </w:style>
  <w:style w:type="character" w:customStyle="1" w:styleId="dv">
    <w:name w:val="dv"/>
    <w:rsid w:val="00F875F0"/>
  </w:style>
  <w:style w:type="character" w:customStyle="1" w:styleId="file">
    <w:name w:val="file"/>
    <w:rsid w:val="00CA40CC"/>
  </w:style>
  <w:style w:type="paragraph" w:customStyle="1" w:styleId="Beispiel">
    <w:name w:val="Beispiel"/>
    <w:basedOn w:val="Beschriftung"/>
    <w:link w:val="BeispielZchn"/>
    <w:qFormat/>
    <w:rsid w:val="00B15B48"/>
  </w:style>
  <w:style w:type="character" w:customStyle="1" w:styleId="gnkrckgcgsb">
    <w:name w:val="gnkrckgcgsb"/>
    <w:rsid w:val="00AC5318"/>
  </w:style>
  <w:style w:type="character" w:customStyle="1" w:styleId="BeispielZchn">
    <w:name w:val="Beispiel Zchn"/>
    <w:link w:val="Beispiel"/>
    <w:rsid w:val="00B15B48"/>
    <w:rPr>
      <w:bCs/>
      <w:i/>
      <w:color w:val="000000"/>
      <w:sz w:val="22"/>
      <w:lang w:val="de-DE" w:eastAsia="de-DE" w:bidi="ar-SA"/>
    </w:rPr>
  </w:style>
  <w:style w:type="character" w:styleId="Buchtitel">
    <w:name w:val="Book Title"/>
    <w:uiPriority w:val="33"/>
    <w:qFormat/>
    <w:rsid w:val="00B22FB3"/>
    <w:rPr>
      <w:b/>
      <w:bCs/>
      <w:smallCaps/>
    </w:rPr>
  </w:style>
  <w:style w:type="character" w:customStyle="1" w:styleId="berschrift1Zchn">
    <w:name w:val="Überschrift 1 Zchn"/>
    <w:link w:val="berschrift1"/>
    <w:uiPriority w:val="9"/>
    <w:rsid w:val="00116671"/>
    <w:rPr>
      <w:rFonts w:ascii="Arial" w:eastAsia="SimSun" w:hAnsi="Arial" w:cs="Arial"/>
      <w:color w:val="002060"/>
      <w:sz w:val="36"/>
      <w:szCs w:val="36"/>
    </w:rPr>
  </w:style>
  <w:style w:type="character" w:customStyle="1" w:styleId="berschrift3Zchn">
    <w:name w:val="Überschrift 3 Zchn"/>
    <w:link w:val="berschrift3"/>
    <w:uiPriority w:val="9"/>
    <w:rsid w:val="00EA5E82"/>
    <w:rPr>
      <w:rFonts w:ascii="Arial" w:eastAsia="SimSun" w:hAnsi="Arial" w:cs="Arial"/>
      <w:color w:val="002060"/>
      <w:sz w:val="26"/>
      <w:szCs w:val="26"/>
    </w:rPr>
  </w:style>
  <w:style w:type="character" w:customStyle="1" w:styleId="berschrift4Zchn">
    <w:name w:val="Überschrift 4 Zchn"/>
    <w:link w:val="berschrift4"/>
    <w:uiPriority w:val="9"/>
    <w:rsid w:val="00B22FB3"/>
    <w:rPr>
      <w:rFonts w:ascii="Calibri Light" w:eastAsia="SimSun" w:hAnsi="Calibri Light"/>
      <w:sz w:val="24"/>
      <w:szCs w:val="24"/>
    </w:rPr>
  </w:style>
  <w:style w:type="character" w:customStyle="1" w:styleId="berschrift5Zchn">
    <w:name w:val="Überschrift 5 Zchn"/>
    <w:link w:val="berschrift5"/>
    <w:uiPriority w:val="9"/>
    <w:rsid w:val="00B22FB3"/>
    <w:rPr>
      <w:rFonts w:ascii="Calibri Light" w:eastAsia="SimSun" w:hAnsi="Calibri Light"/>
      <w:i/>
      <w:iCs/>
      <w:sz w:val="22"/>
      <w:szCs w:val="22"/>
    </w:rPr>
  </w:style>
  <w:style w:type="character" w:customStyle="1" w:styleId="berschrift6Zchn">
    <w:name w:val="Überschrift 6 Zchn"/>
    <w:link w:val="berschrift6"/>
    <w:uiPriority w:val="9"/>
    <w:rsid w:val="00B22FB3"/>
    <w:rPr>
      <w:rFonts w:ascii="Calibri Light" w:eastAsia="SimSun" w:hAnsi="Calibri Light"/>
      <w:color w:val="595959"/>
      <w:sz w:val="21"/>
      <w:szCs w:val="21"/>
    </w:rPr>
  </w:style>
  <w:style w:type="character" w:customStyle="1" w:styleId="berschrift7Zchn">
    <w:name w:val="Überschrift 7 Zchn"/>
    <w:link w:val="berschrift7"/>
    <w:uiPriority w:val="9"/>
    <w:rsid w:val="00B22FB3"/>
    <w:rPr>
      <w:rFonts w:ascii="Calibri Light" w:eastAsia="SimSun" w:hAnsi="Calibri Light"/>
      <w:i/>
      <w:iCs/>
      <w:color w:val="595959"/>
      <w:sz w:val="21"/>
      <w:szCs w:val="21"/>
    </w:rPr>
  </w:style>
  <w:style w:type="character" w:customStyle="1" w:styleId="berschrift8Zchn">
    <w:name w:val="Überschrift 8 Zchn"/>
    <w:link w:val="berschrift8"/>
    <w:uiPriority w:val="9"/>
    <w:rsid w:val="00B22FB3"/>
    <w:rPr>
      <w:rFonts w:ascii="Calibri Light" w:eastAsia="SimSun" w:hAnsi="Calibri Light"/>
      <w:smallCaps/>
      <w:color w:val="595959"/>
      <w:sz w:val="21"/>
      <w:szCs w:val="21"/>
    </w:rPr>
  </w:style>
  <w:style w:type="character" w:customStyle="1" w:styleId="berschrift9Zchn">
    <w:name w:val="Überschrift 9 Zchn"/>
    <w:link w:val="berschrift9"/>
    <w:uiPriority w:val="9"/>
    <w:rsid w:val="00B22FB3"/>
    <w:rPr>
      <w:rFonts w:ascii="Calibri Light" w:eastAsia="SimSun" w:hAnsi="Calibri Light"/>
      <w:i/>
      <w:iCs/>
      <w:smallCaps/>
      <w:color w:val="595959"/>
      <w:sz w:val="21"/>
      <w:szCs w:val="21"/>
    </w:rPr>
  </w:style>
  <w:style w:type="character" w:customStyle="1" w:styleId="TitelZchn">
    <w:name w:val="Titel Zchn"/>
    <w:aliases w:val="-Verzeichnis Zchn"/>
    <w:link w:val="Titel"/>
    <w:rsid w:val="00A27CCC"/>
    <w:rPr>
      <w:rFonts w:ascii="Calibri Light" w:eastAsia="SimSun" w:hAnsi="Calibri Light"/>
      <w:color w:val="002060"/>
      <w:spacing w:val="-7"/>
      <w:sz w:val="56"/>
      <w:szCs w:val="80"/>
    </w:rPr>
  </w:style>
  <w:style w:type="character" w:customStyle="1" w:styleId="UntertitelZchn">
    <w:name w:val="Untertitel Zchn"/>
    <w:link w:val="Untertitel"/>
    <w:uiPriority w:val="11"/>
    <w:rsid w:val="00B22FB3"/>
    <w:rPr>
      <w:rFonts w:ascii="Calibri Light" w:eastAsia="SimSun" w:hAnsi="Calibri Light" w:cs="Times New Roman"/>
      <w:color w:val="404040"/>
      <w:sz w:val="30"/>
      <w:szCs w:val="30"/>
    </w:rPr>
  </w:style>
  <w:style w:type="character" w:customStyle="1" w:styleId="ZitatZchn">
    <w:name w:val="Zitat Zchn"/>
    <w:link w:val="Anfhrungszeichen"/>
    <w:uiPriority w:val="29"/>
    <w:rsid w:val="00B22FB3"/>
    <w:rPr>
      <w:i/>
      <w:iCs/>
    </w:rPr>
  </w:style>
  <w:style w:type="character" w:customStyle="1" w:styleId="IntensivesZitatZchn">
    <w:name w:val="Intensives Zitat Zchn"/>
    <w:link w:val="IntensivesAnfhrungszeichen"/>
    <w:uiPriority w:val="30"/>
    <w:rsid w:val="00935B69"/>
    <w:rPr>
      <w:rFonts w:ascii="Calibri Light" w:eastAsia="SimSun" w:hAnsi="Calibri Light" w:cs="Times New Roman"/>
      <w:b/>
      <w:color w:val="5B9BD5"/>
      <w:sz w:val="28"/>
      <w:szCs w:val="28"/>
    </w:rPr>
  </w:style>
  <w:style w:type="character" w:styleId="SchwacheHervorhebung">
    <w:name w:val="Subtle Emphasis"/>
    <w:uiPriority w:val="19"/>
    <w:qFormat/>
    <w:rsid w:val="00B22FB3"/>
    <w:rPr>
      <w:i/>
      <w:iCs/>
      <w:color w:val="595959"/>
    </w:rPr>
  </w:style>
  <w:style w:type="character" w:styleId="IntensiverVerweis">
    <w:name w:val="Intense Reference"/>
    <w:uiPriority w:val="32"/>
    <w:qFormat/>
    <w:rsid w:val="00B22FB3"/>
    <w:rPr>
      <w:b/>
      <w:bCs/>
      <w:smallCaps/>
      <w:u w:val="single"/>
    </w:rPr>
  </w:style>
  <w:style w:type="paragraph" w:customStyle="1" w:styleId="AText">
    <w:name w:val="AText"/>
    <w:basedOn w:val="Standard"/>
    <w:link w:val="ATextZchn"/>
    <w:qFormat/>
    <w:rsid w:val="00563696"/>
    <w:pPr>
      <w:tabs>
        <w:tab w:val="left" w:pos="397"/>
        <w:tab w:val="left" w:pos="794"/>
        <w:tab w:val="left" w:pos="1191"/>
      </w:tabs>
      <w:spacing w:before="120" w:line="280" w:lineRule="atLeast"/>
    </w:pPr>
    <w:rPr>
      <w:rFonts w:eastAsia="MS Mincho"/>
      <w:color w:val="000000"/>
      <w:szCs w:val="20"/>
    </w:rPr>
  </w:style>
  <w:style w:type="paragraph" w:customStyle="1" w:styleId="AufzhlKompakt">
    <w:name w:val="AufzhlKompakt"/>
    <w:basedOn w:val="AText"/>
    <w:link w:val="AufzhlKompaktZchn"/>
    <w:qFormat/>
    <w:rsid w:val="005E0E41"/>
    <w:pPr>
      <w:numPr>
        <w:numId w:val="5"/>
      </w:numPr>
      <w:tabs>
        <w:tab w:val="clear" w:pos="794"/>
        <w:tab w:val="left" w:pos="709"/>
      </w:tabs>
      <w:spacing w:line="240" w:lineRule="auto"/>
      <w:ind w:left="714" w:hanging="357"/>
      <w:contextualSpacing/>
    </w:pPr>
  </w:style>
  <w:style w:type="character" w:customStyle="1" w:styleId="ATextZchn">
    <w:name w:val="AText Zchn"/>
    <w:link w:val="AText"/>
    <w:rsid w:val="00563696"/>
    <w:rPr>
      <w:rFonts w:ascii="Times New Roman" w:eastAsia="MS Mincho" w:hAnsi="Times New Roman"/>
      <w:color w:val="000000"/>
      <w:sz w:val="22"/>
    </w:rPr>
  </w:style>
  <w:style w:type="paragraph" w:customStyle="1" w:styleId="QWord">
    <w:name w:val="QWord"/>
    <w:basedOn w:val="Standard"/>
    <w:link w:val="QWordZchn"/>
    <w:qFormat/>
    <w:rsid w:val="007D2350"/>
    <w:rPr>
      <w:rFonts w:ascii="Consolas" w:hAnsi="Consolas"/>
    </w:rPr>
  </w:style>
  <w:style w:type="character" w:customStyle="1" w:styleId="AufzhlKompaktZchn">
    <w:name w:val="AufzhlKompakt Zchn"/>
    <w:basedOn w:val="ATextZchn"/>
    <w:link w:val="AufzhlKompakt"/>
    <w:rsid w:val="005E0E41"/>
    <w:rPr>
      <w:rFonts w:ascii="Times New Roman" w:eastAsia="MS Mincho" w:hAnsi="Times New Roman" w:cs="Times New Roman"/>
      <w:color w:val="000000"/>
      <w:sz w:val="22"/>
      <w:szCs w:val="20"/>
    </w:rPr>
  </w:style>
  <w:style w:type="character" w:customStyle="1" w:styleId="gnkrckgcmrb">
    <w:name w:val="gnkrckgcmrb"/>
    <w:rsid w:val="00D17E49"/>
  </w:style>
  <w:style w:type="character" w:customStyle="1" w:styleId="QWordZchn">
    <w:name w:val="QWord Zchn"/>
    <w:link w:val="QWord"/>
    <w:rsid w:val="007D2350"/>
    <w:rPr>
      <w:rFonts w:ascii="Consolas" w:hAnsi="Consolas"/>
      <w:szCs w:val="21"/>
    </w:rPr>
  </w:style>
  <w:style w:type="character" w:customStyle="1" w:styleId="gnkrckgcmsb">
    <w:name w:val="gnkrckgcmsb"/>
    <w:rsid w:val="00D17E49"/>
  </w:style>
  <w:style w:type="table" w:styleId="TabelleKlassisch2">
    <w:name w:val="Table Classic 2"/>
    <w:basedOn w:val="NormaleTabelle"/>
    <w:rsid w:val="00B6732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Eingerckt">
    <w:name w:val="Eingerückt"/>
    <w:basedOn w:val="KeinLeerraum"/>
    <w:link w:val="EingercktZchn"/>
    <w:qFormat/>
    <w:rsid w:val="000E4D8F"/>
    <w:pPr>
      <w:ind w:left="709"/>
    </w:pPr>
    <w:rPr>
      <w:rFonts w:eastAsia="Calibri"/>
      <w:sz w:val="22"/>
      <w:szCs w:val="22"/>
      <w:lang w:eastAsia="en-US"/>
    </w:rPr>
  </w:style>
  <w:style w:type="character" w:customStyle="1" w:styleId="EingercktZchn">
    <w:name w:val="Eingerückt Zchn"/>
    <w:link w:val="Eingerckt"/>
    <w:rsid w:val="000E4D8F"/>
    <w:rPr>
      <w:rFonts w:eastAsia="Calibri"/>
      <w:sz w:val="22"/>
      <w:szCs w:val="22"/>
      <w:lang w:eastAsia="en-US"/>
    </w:rPr>
  </w:style>
  <w:style w:type="character" w:customStyle="1" w:styleId="mw-headline">
    <w:name w:val="mw-headline"/>
    <w:rsid w:val="005C1DEC"/>
  </w:style>
  <w:style w:type="paragraph" w:customStyle="1" w:styleId="Markiert1">
    <w:name w:val="Markiert 1"/>
    <w:basedOn w:val="stdText"/>
    <w:link w:val="Markiert1Zchn"/>
    <w:qFormat/>
    <w:rsid w:val="002A6306"/>
    <w:rPr>
      <w:caps/>
      <w:color w:val="1F4E79"/>
      <w:szCs w:val="22"/>
    </w:rPr>
  </w:style>
  <w:style w:type="paragraph" w:customStyle="1" w:styleId="Fuss">
    <w:name w:val="Fuss"/>
    <w:basedOn w:val="Funotentext"/>
    <w:link w:val="FussZchn"/>
    <w:rsid w:val="0023412D"/>
    <w:pPr>
      <w:spacing w:before="120"/>
    </w:pPr>
  </w:style>
  <w:style w:type="character" w:customStyle="1" w:styleId="Markiert1Zchn">
    <w:name w:val="Markiert 1 Zchn"/>
    <w:link w:val="Markiert1"/>
    <w:rsid w:val="002A6306"/>
    <w:rPr>
      <w:rFonts w:ascii="Times New Roman" w:hAnsi="Times New Roman"/>
      <w:caps/>
      <w:color w:val="1F4E79"/>
      <w:sz w:val="22"/>
      <w:szCs w:val="22"/>
    </w:rPr>
  </w:style>
  <w:style w:type="paragraph" w:customStyle="1" w:styleId="FragenText">
    <w:name w:val="FragenText"/>
    <w:basedOn w:val="Standard"/>
    <w:link w:val="FragenTextZchn"/>
    <w:qFormat/>
    <w:rsid w:val="00F46B92"/>
    <w:pPr>
      <w:spacing w:before="240"/>
    </w:pPr>
    <w:rPr>
      <w:b/>
      <w:color w:val="660033"/>
      <w:sz w:val="24"/>
      <w:szCs w:val="24"/>
    </w:rPr>
  </w:style>
  <w:style w:type="character" w:customStyle="1" w:styleId="FussZchn">
    <w:name w:val="Fuss Zchn"/>
    <w:link w:val="Fuss"/>
    <w:rsid w:val="0023412D"/>
    <w:rPr>
      <w:color w:val="000000"/>
      <w:sz w:val="19"/>
      <w:szCs w:val="21"/>
      <w:lang w:val="de-DE" w:eastAsia="de-DE" w:bidi="ar-SA"/>
    </w:rPr>
  </w:style>
  <w:style w:type="paragraph" w:customStyle="1" w:styleId="AufzhlungText">
    <w:name w:val="AufzählungText"/>
    <w:basedOn w:val="stdText"/>
    <w:rsid w:val="00DA6BB2"/>
    <w:pPr>
      <w:numPr>
        <w:numId w:val="10"/>
      </w:numPr>
    </w:pPr>
  </w:style>
  <w:style w:type="character" w:customStyle="1" w:styleId="FragenTextZchn">
    <w:name w:val="FragenText Zchn"/>
    <w:link w:val="FragenText"/>
    <w:rsid w:val="00F46B92"/>
    <w:rPr>
      <w:rFonts w:ascii="Times New Roman" w:hAnsi="Times New Roman"/>
      <w:b/>
      <w:color w:val="660033"/>
      <w:sz w:val="24"/>
      <w:szCs w:val="24"/>
    </w:rPr>
  </w:style>
  <w:style w:type="paragraph" w:customStyle="1" w:styleId="Aufzhl">
    <w:name w:val="Aufzhl"/>
    <w:basedOn w:val="stdText"/>
    <w:link w:val="AufzhlZchn"/>
    <w:qFormat/>
    <w:rsid w:val="00F92C14"/>
    <w:pPr>
      <w:numPr>
        <w:numId w:val="16"/>
      </w:numPr>
    </w:pPr>
  </w:style>
  <w:style w:type="paragraph" w:customStyle="1" w:styleId="TODO">
    <w:name w:val="TO DO"/>
    <w:basedOn w:val="Standard"/>
    <w:link w:val="TODOZchn"/>
    <w:qFormat/>
    <w:rsid w:val="00F808D8"/>
    <w:rPr>
      <w:b/>
      <w:i/>
      <w:color w:val="FF0000"/>
      <w:sz w:val="36"/>
      <w:szCs w:val="36"/>
    </w:rPr>
  </w:style>
  <w:style w:type="character" w:customStyle="1" w:styleId="AufzhlZchn">
    <w:name w:val="Aufzhl Zchn"/>
    <w:basedOn w:val="stdTextZchn"/>
    <w:link w:val="Aufzhl"/>
    <w:rsid w:val="00F92C14"/>
    <w:rPr>
      <w:rFonts w:ascii="Times New Roman" w:hAnsi="Times New Roman"/>
      <w:color w:val="000000"/>
      <w:sz w:val="21"/>
      <w:szCs w:val="21"/>
    </w:rPr>
  </w:style>
  <w:style w:type="character" w:customStyle="1" w:styleId="text-base">
    <w:name w:val="text-base"/>
    <w:rsid w:val="006E7FDA"/>
  </w:style>
  <w:style w:type="character" w:customStyle="1" w:styleId="TODOZchn">
    <w:name w:val="TO DO Zchn"/>
    <w:link w:val="TODO"/>
    <w:rsid w:val="00F808D8"/>
    <w:rPr>
      <w:rFonts w:ascii="Times New Roman" w:hAnsi="Times New Roman"/>
      <w:b/>
      <w:i/>
      <w:color w:val="FF0000"/>
      <w:sz w:val="36"/>
      <w:szCs w:val="36"/>
    </w:rPr>
  </w:style>
  <w:style w:type="paragraph" w:customStyle="1" w:styleId="AufzhlMarkiert">
    <w:name w:val="AufzhlMarkiert"/>
    <w:basedOn w:val="Standard"/>
    <w:link w:val="AufzhlMarkiertZchn"/>
    <w:qFormat/>
    <w:rsid w:val="00973CF6"/>
    <w:pPr>
      <w:numPr>
        <w:numId w:val="22"/>
      </w:numPr>
      <w:shd w:val="clear" w:color="auto" w:fill="EDEDED"/>
      <w:spacing w:after="360" w:line="360" w:lineRule="auto"/>
      <w:ind w:left="1071" w:hanging="357"/>
      <w:contextualSpacing/>
    </w:pPr>
    <w:rPr>
      <w:color w:val="000000"/>
    </w:rPr>
  </w:style>
  <w:style w:type="character" w:styleId="HTMLTastatur">
    <w:name w:val="HTML Keyboard"/>
    <w:uiPriority w:val="99"/>
    <w:unhideWhenUsed/>
    <w:rsid w:val="001E71FE"/>
    <w:rPr>
      <w:rFonts w:ascii="Courier New" w:eastAsia="Times New Roman" w:hAnsi="Courier New" w:cs="Courier New"/>
      <w:sz w:val="20"/>
      <w:szCs w:val="20"/>
    </w:rPr>
  </w:style>
  <w:style w:type="character" w:customStyle="1" w:styleId="AufzhlMarkiertZchn">
    <w:name w:val="AufzhlMarkiert Zchn"/>
    <w:link w:val="AufzhlMarkiert"/>
    <w:rsid w:val="00973CF6"/>
    <w:rPr>
      <w:rFonts w:ascii="Times New Roman" w:hAnsi="Times New Roman"/>
      <w:color w:val="000000"/>
      <w:szCs w:val="21"/>
      <w:shd w:val="clear" w:color="auto" w:fill="EDEDED"/>
    </w:rPr>
  </w:style>
  <w:style w:type="paragraph" w:customStyle="1" w:styleId="QT2">
    <w:name w:val="QT2"/>
    <w:basedOn w:val="Quelltext"/>
    <w:link w:val="QT2Zchn"/>
    <w:rsid w:val="003F21E1"/>
    <w:pPr>
      <w:spacing w:line="240" w:lineRule="auto"/>
      <w:ind w:left="170"/>
    </w:pPr>
  </w:style>
  <w:style w:type="paragraph" w:customStyle="1" w:styleId="QT3">
    <w:name w:val="QT3"/>
    <w:basedOn w:val="Quelltext"/>
    <w:next w:val="AText"/>
    <w:link w:val="QT3Zchn"/>
    <w:qFormat/>
    <w:rsid w:val="00EA5E82"/>
    <w:pPr>
      <w:spacing w:before="120" w:after="240" w:line="336" w:lineRule="auto"/>
      <w:ind w:right="-567"/>
      <w:contextualSpacing/>
    </w:pPr>
  </w:style>
  <w:style w:type="character" w:customStyle="1" w:styleId="QT2Zchn">
    <w:name w:val="QT2 Zchn"/>
    <w:basedOn w:val="QuelltextZchn"/>
    <w:link w:val="QT2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QT3Zchn">
    <w:name w:val="QT3 Zchn"/>
    <w:basedOn w:val="QuelltextZchn"/>
    <w:link w:val="QT3"/>
    <w:rsid w:val="00EA5E82"/>
    <w:rPr>
      <w:rFonts w:ascii="Lucida Console" w:hAnsi="Lucida Console"/>
      <w:color w:val="0000FF"/>
      <w:sz w:val="21"/>
      <w:szCs w:val="21"/>
      <w:shd w:val="clear" w:color="auto" w:fill="FFFFFF"/>
    </w:rPr>
  </w:style>
  <w:style w:type="paragraph" w:customStyle="1" w:styleId="emph1">
    <w:name w:val="emph1"/>
    <w:basedOn w:val="AText"/>
    <w:link w:val="emph1Zchn"/>
    <w:qFormat/>
    <w:rsid w:val="002A7222"/>
    <w:rPr>
      <w:i/>
    </w:rPr>
  </w:style>
  <w:style w:type="paragraph" w:customStyle="1" w:styleId="emphColor">
    <w:name w:val="emphColor"/>
    <w:basedOn w:val="AText"/>
    <w:link w:val="emphColorZchn"/>
    <w:qFormat/>
    <w:rsid w:val="008774B1"/>
    <w:rPr>
      <w:i/>
      <w:color w:val="003300"/>
    </w:rPr>
  </w:style>
  <w:style w:type="character" w:customStyle="1" w:styleId="emph1Zchn">
    <w:name w:val="emph1 Zchn"/>
    <w:basedOn w:val="ATextZchn"/>
    <w:link w:val="emph1"/>
    <w:rsid w:val="002A7222"/>
    <w:rPr>
      <w:rFonts w:ascii="Times New Roman" w:eastAsia="MS Mincho" w:hAnsi="Times New Roman"/>
      <w:i/>
      <w:color w:val="000000"/>
      <w:sz w:val="22"/>
    </w:rPr>
  </w:style>
  <w:style w:type="paragraph" w:customStyle="1" w:styleId="emphH1">
    <w:name w:val="emphH1"/>
    <w:basedOn w:val="IntensivesAnfhrungszeichen"/>
    <w:link w:val="emphH1Zchn"/>
    <w:qFormat/>
    <w:rsid w:val="00B60A90"/>
    <w:rPr>
      <w:color w:val="002060"/>
    </w:rPr>
  </w:style>
  <w:style w:type="character" w:customStyle="1" w:styleId="emphColorZchn">
    <w:name w:val="emphColor Zchn"/>
    <w:basedOn w:val="Absatz-Standardschriftart"/>
    <w:link w:val="emphColor"/>
    <w:rsid w:val="008774B1"/>
    <w:rPr>
      <w:rFonts w:ascii="Times New Roman" w:eastAsia="MS Mincho" w:hAnsi="Times New Roman"/>
      <w:i/>
      <w:color w:val="003300"/>
      <w:sz w:val="22"/>
    </w:rPr>
  </w:style>
  <w:style w:type="character" w:customStyle="1" w:styleId="emphH1Zchn">
    <w:name w:val="emphH1 Zchn"/>
    <w:basedOn w:val="IntensivesZitatZchn"/>
    <w:link w:val="emphH1"/>
    <w:rsid w:val="00B60A90"/>
    <w:rPr>
      <w:rFonts w:ascii="Calibri Light" w:eastAsia="SimSun" w:hAnsi="Calibri Light" w:cs="Times New Roman"/>
      <w:b/>
      <w:color w:val="002060"/>
      <w:sz w:val="28"/>
      <w:szCs w:val="28"/>
    </w:rPr>
  </w:style>
  <w:style w:type="paragraph" w:customStyle="1" w:styleId="QWords">
    <w:name w:val="QWords"/>
    <w:basedOn w:val="QWord"/>
    <w:next w:val="Standard"/>
    <w:link w:val="QWordsZchn"/>
    <w:qFormat/>
    <w:rsid w:val="0049639F"/>
    <w:pPr>
      <w:ind w:left="568"/>
      <w:contextualSpacing/>
    </w:pPr>
  </w:style>
  <w:style w:type="character" w:customStyle="1" w:styleId="QWordsZchn">
    <w:name w:val="QWords Zchn"/>
    <w:basedOn w:val="QWordZchn"/>
    <w:link w:val="QWords"/>
    <w:rsid w:val="0049639F"/>
    <w:rPr>
      <w:rFonts w:ascii="Consolas" w:hAnsi="Consolas"/>
      <w:szCs w:val="21"/>
    </w:rPr>
  </w:style>
  <w:style w:type="character" w:customStyle="1" w:styleId="gnkrckgcasb">
    <w:name w:val="gnkrckgcasb"/>
    <w:basedOn w:val="Absatz-Standardschriftart"/>
    <w:rsid w:val="00D36FC0"/>
  </w:style>
  <w:style w:type="character" w:styleId="Platzhaltertext">
    <w:name w:val="Placeholder Text"/>
    <w:basedOn w:val="Absatz-Standardschriftart"/>
    <w:uiPriority w:val="99"/>
    <w:semiHidden/>
    <w:rsid w:val="00A64F90"/>
    <w:rPr>
      <w:color w:val="808080"/>
    </w:rPr>
  </w:style>
  <w:style w:type="table" w:styleId="Tabellenraster">
    <w:name w:val="Table Grid"/>
    <w:basedOn w:val="NormaleTabelle"/>
    <w:rsid w:val="00230C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ÜText"/>
    <w:basedOn w:val="Aufzhl"/>
    <w:link w:val="TextZchn"/>
    <w:qFormat/>
    <w:rsid w:val="00C56B26"/>
    <w:pPr>
      <w:numPr>
        <w:numId w:val="0"/>
      </w:numPr>
    </w:pPr>
  </w:style>
  <w:style w:type="paragraph" w:customStyle="1" w:styleId="StdEinzug">
    <w:name w:val="StdEinzug"/>
    <w:basedOn w:val="Standard"/>
    <w:link w:val="StdEinzugZchn"/>
    <w:qFormat/>
    <w:rsid w:val="00B61CB5"/>
    <w:pPr>
      <w:ind w:left="709"/>
    </w:pPr>
  </w:style>
  <w:style w:type="character" w:customStyle="1" w:styleId="TextZchn">
    <w:name w:val="ÜText Zchn"/>
    <w:basedOn w:val="AufzhlZchn"/>
    <w:link w:val="Text"/>
    <w:rsid w:val="00C56B26"/>
    <w:rPr>
      <w:rFonts w:ascii="Times New Roman" w:hAnsi="Times New Roman"/>
      <w:color w:val="000000"/>
      <w:sz w:val="21"/>
      <w:szCs w:val="21"/>
    </w:rPr>
  </w:style>
  <w:style w:type="table" w:styleId="Listentabelle1hellAkzent1">
    <w:name w:val="List Table 1 Light Accent 1"/>
    <w:basedOn w:val="NormaleTabelle"/>
    <w:uiPriority w:val="46"/>
    <w:rsid w:val="00F91FA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tdEinzugZchn">
    <w:name w:val="StdEinzug Zchn"/>
    <w:basedOn w:val="Absatz-Standardschriftart"/>
    <w:link w:val="StdEinzug"/>
    <w:rsid w:val="00B61CB5"/>
    <w:rPr>
      <w:rFonts w:ascii="Times New Roman" w:hAnsi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3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2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1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2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ms\Documents\Benutzerdefinierte%20Office-Vorlagen\jwle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A92EFEADDDA41E99D8A3DEA665D4E4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8767A9-747D-4C4D-915F-5E9910BED441}"/>
      </w:docPartPr>
      <w:docPartBody>
        <w:p w:rsidR="00734020" w:rsidRDefault="009206F6">
          <w:r w:rsidRPr="0017752C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6F6"/>
    <w:rsid w:val="002376EC"/>
    <w:rsid w:val="002F49C9"/>
    <w:rsid w:val="003D4DDF"/>
    <w:rsid w:val="0047353B"/>
    <w:rsid w:val="00515AB2"/>
    <w:rsid w:val="005F5AAE"/>
    <w:rsid w:val="006165D7"/>
    <w:rsid w:val="006E423C"/>
    <w:rsid w:val="00734020"/>
    <w:rsid w:val="00802E5D"/>
    <w:rsid w:val="009206F6"/>
    <w:rsid w:val="00971E4E"/>
    <w:rsid w:val="00A63619"/>
    <w:rsid w:val="00A71425"/>
    <w:rsid w:val="00B5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206F6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206F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EB09AE-2D17-4EE9-B113-54AFC65FB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jwle1.dotx</Template>
  <TotalTime>0</TotalTime>
  <Pages>5</Pages>
  <Words>606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Programmierung für statistische Datenanalyse, Übungen zu Kapitel 2</vt:lpstr>
    </vt:vector>
  </TitlesOfParts>
  <Company>FH Südwestfalen</Company>
  <LinksUpToDate>false</LinksUpToDate>
  <CharactersWithSpaces>4417</CharactersWithSpaces>
  <SharedDoc>false</SharedDoc>
  <HLinks>
    <vt:vector size="156" baseType="variant">
      <vt:variant>
        <vt:i4>5701708</vt:i4>
      </vt:variant>
      <vt:variant>
        <vt:i4>141</vt:i4>
      </vt:variant>
      <vt:variant>
        <vt:i4>0</vt:i4>
      </vt:variant>
      <vt:variant>
        <vt:i4>5</vt:i4>
      </vt:variant>
      <vt:variant>
        <vt:lpwstr>https://jef.works/R-style-guide/</vt:lpwstr>
      </vt:variant>
      <vt:variant>
        <vt:lpwstr/>
      </vt:variant>
      <vt:variant>
        <vt:i4>7536696</vt:i4>
      </vt:variant>
      <vt:variant>
        <vt:i4>126</vt:i4>
      </vt:variant>
      <vt:variant>
        <vt:i4>0</vt:i4>
      </vt:variant>
      <vt:variant>
        <vt:i4>5</vt:i4>
      </vt:variant>
      <vt:variant>
        <vt:lpwstr>https://www.rstudio.com/products/rstudio/download/</vt:lpwstr>
      </vt:variant>
      <vt:variant>
        <vt:lpwstr/>
      </vt:variant>
      <vt:variant>
        <vt:i4>917570</vt:i4>
      </vt:variant>
      <vt:variant>
        <vt:i4>123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120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117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1966129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_Toc15305468</vt:lpwstr>
      </vt:variant>
      <vt:variant>
        <vt:i4>1114161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_Toc15305467</vt:lpwstr>
      </vt:variant>
      <vt:variant>
        <vt:i4>1048625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_Toc15305466</vt:lpwstr>
      </vt:variant>
      <vt:variant>
        <vt:i4>1245233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_Toc15305465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_Toc15305464</vt:lpwstr>
      </vt:variant>
      <vt:variant>
        <vt:i4>1376305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_Toc15305463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_Toc15305462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_Toc15305461</vt:lpwstr>
      </vt:variant>
      <vt:variant>
        <vt:i4>1441841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_Toc15305460</vt:lpwstr>
      </vt:variant>
      <vt:variant>
        <vt:i4>2031666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_Toc15305459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_Toc15305458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_Toc15305457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_Toc15305456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_Toc15305455</vt:lpwstr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_Toc15305454</vt:lpwstr>
      </vt:variant>
      <vt:variant>
        <vt:i4>1376306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_Toc15305453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_Toc15305452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_Toc15305451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_Toc15305450</vt:lpwstr>
      </vt:variant>
      <vt:variant>
        <vt:i4>3276884</vt:i4>
      </vt:variant>
      <vt:variant>
        <vt:i4>0</vt:i4>
      </vt:variant>
      <vt:variant>
        <vt:i4>0</vt:i4>
      </vt:variant>
      <vt:variant>
        <vt:i4>5</vt:i4>
      </vt:variant>
      <vt:variant>
        <vt:lpwstr>https://de.wikipedia.org/wiki/R_(Programmiersprache)</vt:lpwstr>
      </vt:variant>
      <vt:variant>
        <vt:lpwstr/>
      </vt:variant>
      <vt:variant>
        <vt:i4>5439508</vt:i4>
      </vt:variant>
      <vt:variant>
        <vt:i4>0</vt:i4>
      </vt:variant>
      <vt:variant>
        <vt:i4>0</vt:i4>
      </vt:variant>
      <vt:variant>
        <vt:i4>5</vt:i4>
      </vt:variant>
      <vt:variant>
        <vt:lpwstr>https://www.quora.com/What-is-the-difference-between-a-library-and-a-package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Programmierung für statistische Datenanalyse, Übungen zu Kapitel 2</dc:title>
  <dc:subject/>
  <dc:creator>willms</dc:creator>
  <cp:keywords/>
  <cp:lastModifiedBy>J Willms</cp:lastModifiedBy>
  <cp:revision>4</cp:revision>
  <cp:lastPrinted>2019-08-14T13:40:00Z</cp:lastPrinted>
  <dcterms:created xsi:type="dcterms:W3CDTF">2019-10-05T15:49:00Z</dcterms:created>
  <dcterms:modified xsi:type="dcterms:W3CDTF">2020-07-22T13:59:00Z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rhalten von">
    <vt:lpwstr>IfV NRW</vt:lpwstr>
  </property>
  <property fmtid="{D5CDD505-2E9C-101B-9397-08002B2CF9AE}" pid="3" name="Eigentümer">
    <vt:lpwstr>IfV NRW</vt:lpwstr>
  </property>
  <property fmtid="{D5CDD505-2E9C-101B-9397-08002B2CF9AE}" pid="4" name="MTWinEqns">
    <vt:bool>true</vt:bool>
  </property>
</Properties>
</file>