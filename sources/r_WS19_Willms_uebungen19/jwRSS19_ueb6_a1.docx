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4B80A961" w:rsidR="0017335C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143D7C">
        <w:rPr>
          <w:b/>
          <w:sz w:val="48"/>
          <w:szCs w:val="48"/>
        </w:rPr>
        <w:t>6</w:t>
      </w:r>
    </w:p>
    <w:bookmarkStart w:id="1" w:name="jwTitle"/>
    <w:bookmarkEnd w:id="1"/>
    <w:p w14:paraId="04987273" w14:textId="797819E9" w:rsidR="006129AD" w:rsidRDefault="00B81371" w:rsidP="00230CE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F86FBBB" wp14:editId="718D388F">
                <wp:simplePos x="0" y="0"/>
                <wp:positionH relativeFrom="column">
                  <wp:posOffset>3340100</wp:posOffset>
                </wp:positionH>
                <wp:positionV relativeFrom="paragraph">
                  <wp:posOffset>2473325</wp:posOffset>
                </wp:positionV>
                <wp:extent cx="21596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" name="Textfel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3A23EA" w14:textId="7CE8DC3C" w:rsidR="00B81371" w:rsidRPr="00981380" w:rsidRDefault="00B81371" w:rsidP="00B81371">
                            <w:pPr>
                              <w:pStyle w:val="Beschriftung"/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 w:rsidR="00AF478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Farbiges Histogramm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86FBBB" id="_x0000_t202" coordsize="21600,21600" o:spt="202" path="m,l,21600r21600,l21600,xe">
                <v:stroke joinstyle="miter"/>
                <v:path gradientshapeok="t" o:connecttype="rect"/>
              </v:shapetype>
              <v:shape id="Textfeld 10" o:spid="_x0000_s1026" type="#_x0000_t202" style="position:absolute;margin-left:263pt;margin-top:194.75pt;width:170.0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" stroked="f">
                <v:textbox style="mso-fit-shape-to-text:t" inset="0,0,0,0">
                  <w:txbxContent>
                    <w:p w14:paraId="3E3A23EA" w14:textId="7CE8DC3C" w:rsidR="00B81371" w:rsidRPr="00981380" w:rsidRDefault="00B81371" w:rsidP="00B81371">
                      <w:pPr>
                        <w:pStyle w:val="Beschriftung"/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>
                        <w:t xml:space="preserve">Abbildung </w:t>
                      </w:r>
                      <w:r w:rsidR="009E1452">
                        <w:fldChar w:fldCharType="begin"/>
                      </w:r>
                      <w:r w:rsidR="009E1452">
                        <w:instrText xml:space="preserve"> SEQ Abbildung \* ARABIC </w:instrText>
                      </w:r>
                      <w:r w:rsidR="009E1452">
                        <w:fldChar w:fldCharType="separate"/>
                      </w:r>
                      <w:r w:rsidR="00AF478D">
                        <w:rPr>
                          <w:noProof/>
                        </w:rPr>
                        <w:t>1</w:t>
                      </w:r>
                      <w:r w:rsidR="009E1452">
                        <w:rPr>
                          <w:noProof/>
                        </w:rPr>
                        <w:fldChar w:fldCharType="end"/>
                      </w:r>
                      <w:r>
                        <w:t>: Farbiges Histogramm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B6986">
        <w:rPr>
          <w:noProof/>
        </w:rPr>
        <w:drawing>
          <wp:anchor distT="0" distB="0" distL="114300" distR="114300" simplePos="0" relativeHeight="251658240" behindDoc="1" locked="0" layoutInCell="1" allowOverlap="1" wp14:anchorId="58DE90C8" wp14:editId="4B10E6F4">
            <wp:simplePos x="0" y="0"/>
            <wp:positionH relativeFrom="column">
              <wp:posOffset>3340395</wp:posOffset>
            </wp:positionH>
            <wp:positionV relativeFrom="paragraph">
              <wp:posOffset>65228</wp:posOffset>
            </wp:positionV>
            <wp:extent cx="2160000" cy="2351471"/>
            <wp:effectExtent l="0" t="0" r="0" b="0"/>
            <wp:wrapTight wrapText="bothSides">
              <wp:wrapPolygon edited="0">
                <wp:start x="0" y="0"/>
                <wp:lineTo x="0" y="21349"/>
                <wp:lineTo x="21340" y="21349"/>
                <wp:lineTo x="21340" y="0"/>
                <wp:lineTo x="0" y="0"/>
              </wp:wrapPolygon>
            </wp:wrapTight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rplotNoten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51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0584B" w14:textId="18834E42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FF69D4">
        <w:fldChar w:fldCharType="begin"/>
      </w:r>
      <w:r w:rsidR="00FF69D4">
        <w:instrText xml:space="preserve"> SEQ  Aufagbe \* MERGEFORMAT </w:instrText>
      </w:r>
      <w:r w:rsidR="00FF69D4">
        <w:fldChar w:fldCharType="separate"/>
      </w:r>
      <w:r w:rsidR="006B3555">
        <w:rPr>
          <w:noProof/>
        </w:rPr>
        <w:t>1</w:t>
      </w:r>
      <w:r w:rsidR="00FF69D4">
        <w:rPr>
          <w:noProof/>
        </w:rPr>
        <w:fldChar w:fldCharType="end"/>
      </w:r>
      <w:r>
        <w:rPr>
          <w:noProof/>
        </w:rPr>
        <w:t xml:space="preserve">    </w:t>
      </w:r>
      <w:r w:rsidR="00C45122">
        <w:rPr>
          <w:noProof/>
        </w:rPr>
        <w:t xml:space="preserve"> </w:t>
      </w:r>
    </w:p>
    <w:p w14:paraId="6B7E2CF5" w14:textId="6A06BF62" w:rsidR="00F07E42" w:rsidRDefault="00F07E42" w:rsidP="00F07E42">
      <w:r>
        <w:t>Erstellen Sie</w:t>
      </w:r>
      <w:r w:rsidR="00577438">
        <w:t xml:space="preserve"> die</w:t>
      </w:r>
      <w:r>
        <w:t xml:space="preserve"> nebenstehende Grafik:</w:t>
      </w:r>
      <w:r w:rsidR="009B6986">
        <w:t xml:space="preserve">  </w:t>
      </w:r>
    </w:p>
    <w:p w14:paraId="06329C48" w14:textId="77777777" w:rsidR="00F07E42" w:rsidRDefault="00F07E42" w:rsidP="00F07E42"/>
    <w:p w14:paraId="5D120D64" w14:textId="6EB7F0F9" w:rsidR="00F07E42" w:rsidRDefault="00B81371" w:rsidP="006B3555">
      <w:pPr>
        <w:pStyle w:val="Beispiel"/>
      </w:pPr>
      <w:r>
        <w:t>Hinweis</w:t>
      </w:r>
    </w:p>
    <w:p w14:paraId="14484215" w14:textId="148358D6" w:rsidR="00F07E42" w:rsidRDefault="00B81371" w:rsidP="00B81371">
      <w:pPr>
        <w:pStyle w:val="QT3"/>
      </w:pPr>
      <w:proofErr w:type="spellStart"/>
      <w:r w:rsidRPr="00B81371">
        <w:t>anzahl</w:t>
      </w:r>
      <w:proofErr w:type="spellEnd"/>
      <w:r w:rsidRPr="00B81371">
        <w:t xml:space="preserve"> &lt;- </w:t>
      </w:r>
      <w:proofErr w:type="gramStart"/>
      <w:r w:rsidRPr="00B81371">
        <w:t>c(</w:t>
      </w:r>
      <w:proofErr w:type="gramEnd"/>
      <w:r w:rsidRPr="00B81371">
        <w:t>5,10,14,3,7)</w:t>
      </w:r>
    </w:p>
    <w:p w14:paraId="7A6550BD" w14:textId="7DD3BC2B" w:rsidR="00F07E42" w:rsidRDefault="00F07E42" w:rsidP="00F07E42"/>
    <w:p w14:paraId="561E3A96" w14:textId="77777777" w:rsidR="00F07E42" w:rsidRDefault="00F07E42" w:rsidP="00F07E42"/>
    <w:p w14:paraId="3EEC7233" w14:textId="2E73EC6D" w:rsidR="00F07E42" w:rsidRDefault="00F07E42" w:rsidP="00F07E42">
      <w:pPr>
        <w:pStyle w:val="AufgabeH1"/>
      </w:pPr>
      <w:r>
        <w:t xml:space="preserve">Aufgabe </w:t>
      </w:r>
      <w:r w:rsidR="00FF69D4">
        <w:fldChar w:fldCharType="begin"/>
      </w:r>
      <w:r w:rsidR="00FF69D4">
        <w:instrText xml:space="preserve"> SEQ  Aufagbe \* MERGEFORMAT </w:instrText>
      </w:r>
      <w:r w:rsidR="00FF69D4">
        <w:fldChar w:fldCharType="separate"/>
      </w:r>
      <w:r w:rsidR="006B3555">
        <w:rPr>
          <w:noProof/>
        </w:rPr>
        <w:t>2</w:t>
      </w:r>
      <w:r w:rsidR="00FF69D4">
        <w:rPr>
          <w:noProof/>
        </w:rPr>
        <w:fldChar w:fldCharType="end"/>
      </w:r>
      <w:r>
        <w:t xml:space="preserve">   </w:t>
      </w:r>
    </w:p>
    <w:p w14:paraId="3825EBF2" w14:textId="3A01C198" w:rsidR="009243A7" w:rsidRDefault="000A049F" w:rsidP="00F07E42">
      <w:r>
        <w:t>Gegeben sind folgende Daten:</w:t>
      </w:r>
      <w:r w:rsidR="00F07E42" w:rsidRPr="00F07E42">
        <w:t xml:space="preserve">  </w:t>
      </w:r>
    </w:p>
    <w:p w14:paraId="010E6E70" w14:textId="77777777" w:rsidR="00E122D3" w:rsidRPr="00E122D3" w:rsidRDefault="00E122D3" w:rsidP="00E122D3">
      <w:pPr>
        <w:pStyle w:val="QT3"/>
      </w:pPr>
      <w:r w:rsidRPr="00E122D3">
        <w:t>n &lt;- 32</w:t>
      </w:r>
    </w:p>
    <w:p w14:paraId="760E898E" w14:textId="785C2F70" w:rsidR="00E122D3" w:rsidRDefault="00E122D3" w:rsidP="00E122D3">
      <w:pPr>
        <w:pStyle w:val="QT3"/>
      </w:pPr>
      <w:r w:rsidRPr="00E122D3">
        <w:t xml:space="preserve">x </w:t>
      </w:r>
      <w:r>
        <w:t xml:space="preserve">&lt;- y &lt;- </w:t>
      </w:r>
      <w:proofErr w:type="gramStart"/>
      <w:r>
        <w:t>c(</w:t>
      </w:r>
      <w:proofErr w:type="gramEnd"/>
      <w:r>
        <w:t>1:n, 1:n, 1:(n/2), 1:</w:t>
      </w:r>
      <w:r w:rsidRPr="00E122D3">
        <w:t xml:space="preserve">(n/4)) </w:t>
      </w:r>
    </w:p>
    <w:p w14:paraId="3F004E35" w14:textId="4BFE4E4C" w:rsidR="000A049F" w:rsidRDefault="000A049F" w:rsidP="00E122D3">
      <w:r>
        <w:t>Was ist der Unterschied zwischen den beiden Plots:</w:t>
      </w:r>
    </w:p>
    <w:p w14:paraId="6118665C" w14:textId="77777777" w:rsidR="000A049F" w:rsidRDefault="000A049F" w:rsidP="000A049F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data.frame</w:t>
      </w:r>
      <w:proofErr w:type="spellEnd"/>
      <w:r>
        <w:t>(</w:t>
      </w:r>
      <w:proofErr w:type="spellStart"/>
      <w:r>
        <w:t>x,y</w:t>
      </w:r>
      <w:proofErr w:type="spellEnd"/>
      <w:r>
        <w:t xml:space="preserve">)) + </w:t>
      </w:r>
    </w:p>
    <w:p w14:paraId="001BC173" w14:textId="77777777" w:rsidR="000A049F" w:rsidRDefault="000A049F" w:rsidP="000A049F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>(x = x, y = y))</w:t>
      </w:r>
    </w:p>
    <w:p w14:paraId="43D90D14" w14:textId="77777777" w:rsidR="000A049F" w:rsidRDefault="000A049F" w:rsidP="000A049F"/>
    <w:p w14:paraId="78D789DC" w14:textId="77777777" w:rsidR="000A049F" w:rsidRDefault="000A049F" w:rsidP="000A049F">
      <w:pPr>
        <w:pStyle w:val="QT3klein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 = </w:t>
      </w:r>
      <w:proofErr w:type="spellStart"/>
      <w:r>
        <w:t>data.frame</w:t>
      </w:r>
      <w:proofErr w:type="spellEnd"/>
      <w:r>
        <w:t>(</w:t>
      </w:r>
      <w:proofErr w:type="spellStart"/>
      <w:r>
        <w:t>x,y</w:t>
      </w:r>
      <w:proofErr w:type="spellEnd"/>
      <w:r>
        <w:t xml:space="preserve">)) + </w:t>
      </w:r>
    </w:p>
    <w:p w14:paraId="7CAC1FB0" w14:textId="7FD0C417" w:rsidR="000A049F" w:rsidRDefault="000A049F" w:rsidP="000A049F">
      <w:pPr>
        <w:pStyle w:val="QT3klein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mapping</w:t>
      </w:r>
      <w:proofErr w:type="spellEnd"/>
      <w:r>
        <w:t xml:space="preserve"> = </w:t>
      </w:r>
      <w:proofErr w:type="spellStart"/>
      <w:r>
        <w:t>aes</w:t>
      </w:r>
      <w:proofErr w:type="spellEnd"/>
      <w:r>
        <w:t xml:space="preserve">(x = x, y = y), </w:t>
      </w:r>
      <w:proofErr w:type="spellStart"/>
      <w:r>
        <w:t>position</w:t>
      </w:r>
      <w:proofErr w:type="spellEnd"/>
      <w:r>
        <w:t xml:space="preserve"> = "</w:t>
      </w:r>
      <w:proofErr w:type="spellStart"/>
      <w:r>
        <w:t>jitter</w:t>
      </w:r>
      <w:proofErr w:type="spellEnd"/>
      <w:r>
        <w:t>")</w:t>
      </w:r>
    </w:p>
    <w:p w14:paraId="0F8777E1" w14:textId="1387D781" w:rsidR="000A049F" w:rsidRDefault="000A049F" w:rsidP="00F07E42"/>
    <w:p w14:paraId="5D632B5B" w14:textId="6C9A4D73" w:rsidR="000A049F" w:rsidRDefault="00E122D3" w:rsidP="00F07E42">
      <w:r>
        <w:t>Was</w:t>
      </w:r>
      <w:r w:rsidR="000A049F">
        <w:t xml:space="preserve"> würden Sie bevorzugen?</w:t>
      </w:r>
    </w:p>
    <w:p w14:paraId="07FFE73B" w14:textId="77777777" w:rsidR="00C569B3" w:rsidRDefault="00C569B3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05064BBA" w14:textId="15CD81F9" w:rsidR="00F07E42" w:rsidRDefault="00F07E42" w:rsidP="00F07E42">
      <w:pPr>
        <w:pStyle w:val="AufgabeH1"/>
      </w:pPr>
      <w:r>
        <w:lastRenderedPageBreak/>
        <w:t xml:space="preserve">Aufgabe </w:t>
      </w:r>
      <w:r w:rsidR="00FF69D4">
        <w:fldChar w:fldCharType="begin"/>
      </w:r>
      <w:r w:rsidR="00FF69D4">
        <w:instrText xml:space="preserve"> SEQ  Aufagbe \* MERGEFORMAT </w:instrText>
      </w:r>
      <w:r w:rsidR="00FF69D4">
        <w:fldChar w:fldCharType="separate"/>
      </w:r>
      <w:r w:rsidR="006B3555">
        <w:rPr>
          <w:noProof/>
        </w:rPr>
        <w:t>3</w:t>
      </w:r>
      <w:r w:rsidR="00FF69D4">
        <w:rPr>
          <w:noProof/>
        </w:rPr>
        <w:fldChar w:fldCharType="end"/>
      </w:r>
      <w:r>
        <w:t xml:space="preserve">   </w:t>
      </w:r>
    </w:p>
    <w:p w14:paraId="5D93DCFC" w14:textId="1C0BE40D" w:rsidR="00F07E42" w:rsidRDefault="00B81371" w:rsidP="00F07E42">
      <w:r>
        <w:t>Gegeben sind ähnlich wie in den Übungen zu Kapitel 5 folgende Daten:</w:t>
      </w:r>
    </w:p>
    <w:p w14:paraId="3752F3FE" w14:textId="77777777" w:rsidR="00B81371" w:rsidRDefault="00B81371" w:rsidP="00B81371">
      <w:pPr>
        <w:pStyle w:val="QT3klein"/>
      </w:pPr>
      <w:proofErr w:type="spellStart"/>
      <w:proofErr w:type="gramStart"/>
      <w:r>
        <w:t>set.seed</w:t>
      </w:r>
      <w:proofErr w:type="spellEnd"/>
      <w:proofErr w:type="gramEnd"/>
      <w:r>
        <w:t>(1)</w:t>
      </w:r>
    </w:p>
    <w:p w14:paraId="04673264" w14:textId="77777777" w:rsidR="00B81371" w:rsidRDefault="00B81371" w:rsidP="00B81371">
      <w:pPr>
        <w:pStyle w:val="QT3klein"/>
      </w:pPr>
      <w:proofErr w:type="spellStart"/>
      <w:r>
        <w:t>anzahl</w:t>
      </w:r>
      <w:proofErr w:type="spellEnd"/>
      <w:r>
        <w:t xml:space="preserve"> &lt;-  100</w:t>
      </w:r>
    </w:p>
    <w:p w14:paraId="0604D503" w14:textId="77777777" w:rsidR="00B81371" w:rsidRDefault="00B81371" w:rsidP="00B81371">
      <w:pPr>
        <w:pStyle w:val="QT3klein"/>
      </w:pPr>
      <w:proofErr w:type="spellStart"/>
      <w:r>
        <w:t>MatNr</w:t>
      </w:r>
      <w:proofErr w:type="spellEnd"/>
      <w:r>
        <w:t xml:space="preserve"> &lt;- </w:t>
      </w:r>
      <w:proofErr w:type="gramStart"/>
      <w:r>
        <w:t>sample(</w:t>
      </w:r>
      <w:proofErr w:type="gramEnd"/>
      <w:r>
        <w:t xml:space="preserve">1E6:1E7-1, </w:t>
      </w:r>
      <w:proofErr w:type="spellStart"/>
      <w:r>
        <w:t>anzahl</w:t>
      </w:r>
      <w:proofErr w:type="spellEnd"/>
      <w:r>
        <w:t>)</w:t>
      </w:r>
    </w:p>
    <w:p w14:paraId="026C8DCA" w14:textId="77777777" w:rsidR="00B81371" w:rsidRDefault="00B81371" w:rsidP="00B81371">
      <w:pPr>
        <w:pStyle w:val="QT3klein"/>
      </w:pPr>
      <w:proofErr w:type="spellStart"/>
      <w:r>
        <w:t>names</w:t>
      </w:r>
      <w:proofErr w:type="spellEnd"/>
      <w:r>
        <w:t>(</w:t>
      </w:r>
      <w:proofErr w:type="spellStart"/>
      <w:r>
        <w:t>MatNr</w:t>
      </w:r>
      <w:proofErr w:type="spellEnd"/>
      <w:r>
        <w:t xml:space="preserve">) &lt;- </w:t>
      </w:r>
      <w:proofErr w:type="gramStart"/>
      <w:r>
        <w:t>sample(</w:t>
      </w:r>
      <w:proofErr w:type="gramEnd"/>
      <w:r>
        <w:t>c("ET","MB", "</w:t>
      </w:r>
      <w:proofErr w:type="spellStart"/>
      <w:r>
        <w:t>WIng</w:t>
      </w:r>
      <w:proofErr w:type="spellEnd"/>
      <w:r>
        <w:t>", "</w:t>
      </w:r>
      <w:proofErr w:type="spellStart"/>
      <w:r>
        <w:t>WInfo</w:t>
      </w:r>
      <w:proofErr w:type="spellEnd"/>
      <w:r>
        <w:t xml:space="preserve">"), </w:t>
      </w:r>
      <w:proofErr w:type="spellStart"/>
      <w:r>
        <w:t>anzahl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>=TRUE)</w:t>
      </w:r>
    </w:p>
    <w:p w14:paraId="19882C9E" w14:textId="77777777" w:rsidR="00B81371" w:rsidRDefault="00B81371" w:rsidP="00B81371">
      <w:pPr>
        <w:pStyle w:val="QT3klein"/>
      </w:pPr>
      <w:proofErr w:type="spellStart"/>
      <w:r>
        <w:t>student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MatNr</w:t>
      </w:r>
      <w:proofErr w:type="spellEnd"/>
      <w:r>
        <w:t>)</w:t>
      </w:r>
    </w:p>
    <w:p w14:paraId="18245FA7" w14:textId="77777777" w:rsidR="00B81371" w:rsidRDefault="00B81371" w:rsidP="00B81371">
      <w:pPr>
        <w:pStyle w:val="QT3klein"/>
      </w:pPr>
      <w:proofErr w:type="spellStart"/>
      <w:r>
        <w:t>student$Stdgang</w:t>
      </w:r>
      <w:proofErr w:type="spellEnd"/>
      <w:r>
        <w:t xml:space="preserve"> &lt;- </w:t>
      </w:r>
      <w:proofErr w:type="spellStart"/>
      <w:r>
        <w:t>names</w:t>
      </w:r>
      <w:proofErr w:type="spellEnd"/>
      <w:r>
        <w:t>(</w:t>
      </w:r>
      <w:proofErr w:type="spellStart"/>
      <w:r>
        <w:t>MatNr</w:t>
      </w:r>
      <w:proofErr w:type="spellEnd"/>
      <w:r>
        <w:t>)</w:t>
      </w:r>
    </w:p>
    <w:p w14:paraId="553CBF82" w14:textId="037DD107" w:rsidR="00D74454" w:rsidRDefault="00B81371" w:rsidP="006B3555">
      <w:pPr>
        <w:pStyle w:val="QT3klein"/>
      </w:pPr>
      <w:proofErr w:type="spellStart"/>
      <w:r>
        <w:t>student$Punkte</w:t>
      </w:r>
      <w:proofErr w:type="spellEnd"/>
      <w:r>
        <w:t xml:space="preserve"> &lt;-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r>
        <w:t>rnorm</w:t>
      </w:r>
      <w:proofErr w:type="spellEnd"/>
      <w:r>
        <w:t>(</w:t>
      </w:r>
      <w:proofErr w:type="spellStart"/>
      <w:r>
        <w:t>anzahl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= 68, </w:t>
      </w:r>
      <w:proofErr w:type="spellStart"/>
      <w:r>
        <w:t>sd</w:t>
      </w:r>
      <w:proofErr w:type="spellEnd"/>
      <w:r>
        <w:t xml:space="preserve"> = 12))</w:t>
      </w:r>
    </w:p>
    <w:p w14:paraId="79BC6C32" w14:textId="67700106" w:rsidR="00D74454" w:rsidRPr="00E73902" w:rsidRDefault="006B3555" w:rsidP="00D74454">
      <w:r>
        <w:t>Es soll wieder d</w:t>
      </w:r>
      <w:r w:rsidR="00D74454" w:rsidRPr="00E73902">
        <w:t>as folgende Notenschema</w:t>
      </w:r>
      <w:r w:rsidR="00D74454">
        <w:t xml:space="preserve"> z</w:t>
      </w:r>
      <w:r w:rsidR="00D74454" w:rsidRPr="00E73902">
        <w:t xml:space="preserve">ugrunde </w:t>
      </w:r>
      <w:r w:rsidR="00D74454">
        <w:t>liegen</w:t>
      </w:r>
      <w:r w:rsidR="00D74454" w:rsidRPr="00E73902">
        <w:t>:</w:t>
      </w:r>
    </w:p>
    <w:p w14:paraId="4C8FC528" w14:textId="77777777" w:rsidR="00D74454" w:rsidRPr="00AD0621" w:rsidRDefault="00D74454" w:rsidP="00D74454">
      <w:pPr>
        <w:pStyle w:val="Aufzhl"/>
        <w:numPr>
          <w:ilvl w:val="0"/>
          <w:numId w:val="0"/>
        </w:numPr>
        <w:spacing w:after="0"/>
        <w:ind w:left="782" w:hanging="357"/>
        <w:rPr>
          <w:rFonts w:ascii="Consolas" w:hAnsi="Consolas"/>
          <w:i/>
          <w:u w:val="single"/>
        </w:rPr>
      </w:pPr>
      <w:r w:rsidRPr="00AD0621">
        <w:rPr>
          <w:rFonts w:ascii="Consolas" w:hAnsi="Consolas"/>
          <w:u w:val="single"/>
        </w:rPr>
        <w:t xml:space="preserve">        </w:t>
      </w:r>
      <w:r w:rsidRPr="00AD0621">
        <w:rPr>
          <w:rFonts w:ascii="Consolas" w:hAnsi="Consolas"/>
          <w:i/>
          <w:u w:val="single"/>
        </w:rPr>
        <w:t xml:space="preserve">Punkte           </w:t>
      </w:r>
      <w:proofErr w:type="spellStart"/>
      <w:r w:rsidRPr="00AD0621">
        <w:rPr>
          <w:rFonts w:ascii="Consolas" w:hAnsi="Consolas"/>
          <w:i/>
          <w:u w:val="single"/>
        </w:rPr>
        <w:t>Punkte</w:t>
      </w:r>
      <w:proofErr w:type="spellEnd"/>
      <w:r w:rsidRPr="00AD0621">
        <w:rPr>
          <w:rFonts w:ascii="Consolas" w:hAnsi="Consolas"/>
          <w:i/>
          <w:u w:val="single"/>
        </w:rPr>
        <w:t xml:space="preserve">           </w:t>
      </w:r>
      <w:proofErr w:type="spellStart"/>
      <w:r w:rsidRPr="00AD0621">
        <w:rPr>
          <w:rFonts w:ascii="Consolas" w:hAnsi="Consolas"/>
          <w:i/>
          <w:u w:val="single"/>
        </w:rPr>
        <w:t>Punkte</w:t>
      </w:r>
      <w:proofErr w:type="spellEnd"/>
      <w:r w:rsidRPr="00AD0621">
        <w:rPr>
          <w:rFonts w:ascii="Consolas" w:hAnsi="Consolas"/>
          <w:i/>
          <w:u w:val="single"/>
        </w:rPr>
        <w:t xml:space="preserve">           </w:t>
      </w:r>
      <w:proofErr w:type="spellStart"/>
      <w:r w:rsidRPr="00AD0621">
        <w:rPr>
          <w:rFonts w:ascii="Consolas" w:hAnsi="Consolas"/>
          <w:i/>
          <w:u w:val="single"/>
        </w:rPr>
        <w:t>Punkte</w:t>
      </w:r>
      <w:proofErr w:type="spellEnd"/>
    </w:p>
    <w:p w14:paraId="428B6746" w14:textId="77777777" w:rsidR="00D74454" w:rsidRPr="001C0313" w:rsidRDefault="00D74454" w:rsidP="00D74454">
      <w:pPr>
        <w:pStyle w:val="Aufzhl"/>
        <w:numPr>
          <w:ilvl w:val="0"/>
          <w:numId w:val="0"/>
        </w:numPr>
        <w:ind w:left="786" w:hanging="360"/>
        <w:rPr>
          <w:rFonts w:ascii="Consolas" w:hAnsi="Consolas"/>
        </w:rPr>
      </w:pPr>
      <w:r w:rsidRPr="0081317D">
        <w:rPr>
          <w:rFonts w:ascii="Consolas" w:hAnsi="Consolas"/>
          <w:b/>
        </w:rPr>
        <w:t>Note 4</w:t>
      </w:r>
      <w:r>
        <w:rPr>
          <w:rFonts w:ascii="Consolas" w:hAnsi="Consolas"/>
        </w:rPr>
        <w:t xml:space="preserve">: 50–58    </w:t>
      </w:r>
      <w:r w:rsidRPr="0081317D">
        <w:rPr>
          <w:rFonts w:ascii="Consolas" w:hAnsi="Consolas"/>
          <w:b/>
        </w:rPr>
        <w:t>Note 3</w:t>
      </w:r>
      <w:r>
        <w:rPr>
          <w:rFonts w:ascii="Consolas" w:hAnsi="Consolas"/>
        </w:rPr>
        <w:t>: 59-</w:t>
      </w:r>
      <w:r w:rsidRPr="008013FD">
        <w:rPr>
          <w:rFonts w:ascii="Consolas" w:hAnsi="Consolas"/>
        </w:rPr>
        <w:t xml:space="preserve">69  </w:t>
      </w:r>
      <w:r>
        <w:rPr>
          <w:rFonts w:ascii="Consolas" w:hAnsi="Consolas"/>
        </w:rPr>
        <w:t xml:space="preserve">  </w:t>
      </w:r>
      <w:r w:rsidRPr="0081317D">
        <w:rPr>
          <w:rFonts w:ascii="Consolas" w:hAnsi="Consolas"/>
          <w:b/>
        </w:rPr>
        <w:t>Note 2</w:t>
      </w:r>
      <w:r>
        <w:rPr>
          <w:rFonts w:ascii="Consolas" w:hAnsi="Consolas"/>
        </w:rPr>
        <w:t>:</w:t>
      </w:r>
      <w:r w:rsidRPr="008013FD">
        <w:rPr>
          <w:rFonts w:ascii="Consolas" w:hAnsi="Consolas"/>
        </w:rPr>
        <w:t xml:space="preserve"> 70</w:t>
      </w:r>
      <w:r>
        <w:rPr>
          <w:rFonts w:ascii="Consolas" w:hAnsi="Consolas"/>
        </w:rPr>
        <w:t>-</w:t>
      </w:r>
      <w:r w:rsidRPr="008013FD">
        <w:rPr>
          <w:rFonts w:ascii="Consolas" w:hAnsi="Consolas"/>
        </w:rPr>
        <w:t xml:space="preserve">80 </w:t>
      </w:r>
      <w:r>
        <w:rPr>
          <w:rFonts w:ascii="Consolas" w:hAnsi="Consolas"/>
        </w:rPr>
        <w:t xml:space="preserve"> </w:t>
      </w:r>
      <w:r w:rsidRPr="008013FD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81317D">
        <w:rPr>
          <w:rFonts w:ascii="Consolas" w:hAnsi="Consolas"/>
          <w:b/>
        </w:rPr>
        <w:t>Note 1</w:t>
      </w:r>
      <w:r>
        <w:rPr>
          <w:rFonts w:ascii="Consolas" w:hAnsi="Consolas"/>
        </w:rPr>
        <w:t>:</w:t>
      </w:r>
      <w:r w:rsidRPr="008013FD">
        <w:rPr>
          <w:rFonts w:ascii="Consolas" w:hAnsi="Consolas"/>
        </w:rPr>
        <w:t xml:space="preserve"> &gt;=8</w:t>
      </w:r>
      <w:r>
        <w:rPr>
          <w:rFonts w:ascii="Consolas" w:hAnsi="Consolas"/>
        </w:rPr>
        <w:t>1</w:t>
      </w:r>
    </w:p>
    <w:p w14:paraId="31179590" w14:textId="77777777" w:rsidR="00C569B3" w:rsidRDefault="00C569B3" w:rsidP="00F07E42"/>
    <w:p w14:paraId="3B6F8579" w14:textId="2C334A5F" w:rsidR="00EF2996" w:rsidRDefault="00EF2996" w:rsidP="00F07E42">
      <w:r>
        <w:t xml:space="preserve">Erzeugen Sie </w:t>
      </w:r>
      <w:r w:rsidR="00577438">
        <w:t xml:space="preserve">die </w:t>
      </w:r>
      <w:r>
        <w:t>folgende</w:t>
      </w:r>
      <w:r w:rsidR="00BC6974">
        <w:t>n</w:t>
      </w:r>
      <w:r w:rsidR="003510A2">
        <w:t xml:space="preserve"> zwei</w:t>
      </w:r>
      <w:r>
        <w:t xml:space="preserve"> Grafiken:</w:t>
      </w:r>
    </w:p>
    <w:p w14:paraId="7AA7A3C4" w14:textId="37E8D121" w:rsidR="00AF478D" w:rsidRDefault="00AF478D" w:rsidP="00F07E42"/>
    <w:p w14:paraId="00F147C5" w14:textId="77777777" w:rsidR="00AF478D" w:rsidRDefault="00AF478D" w:rsidP="00AF478D">
      <w:pPr>
        <w:keepNext/>
      </w:pPr>
      <w:r>
        <w:rPr>
          <w:noProof/>
        </w:rPr>
        <w:drawing>
          <wp:inline distT="0" distB="0" distL="0" distR="0" wp14:anchorId="75C07E12" wp14:editId="74B15F56">
            <wp:extent cx="2160000" cy="187657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rplot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DA9" w14:textId="4F16C288" w:rsidR="00AF478D" w:rsidRDefault="00AF478D" w:rsidP="00AF478D">
      <w:pPr>
        <w:pStyle w:val="Beschriftung"/>
      </w:pPr>
      <w:r>
        <w:t xml:space="preserve">Abbildung </w:t>
      </w:r>
      <w:r w:rsidR="00FF69D4">
        <w:fldChar w:fldCharType="begin"/>
      </w:r>
      <w:r w:rsidR="00FF69D4">
        <w:instrText xml:space="preserve"> SEQ Abbildung \* ARABIC </w:instrText>
      </w:r>
      <w:r w:rsidR="00FF69D4">
        <w:fldChar w:fldCharType="separate"/>
      </w:r>
      <w:r>
        <w:rPr>
          <w:noProof/>
        </w:rPr>
        <w:t>2</w:t>
      </w:r>
      <w:r w:rsidR="00FF69D4">
        <w:rPr>
          <w:noProof/>
        </w:rPr>
        <w:fldChar w:fldCharType="end"/>
      </w:r>
      <w:r>
        <w:t>: Notenspiegel (Variante 1)</w:t>
      </w:r>
    </w:p>
    <w:p w14:paraId="5B8A3EFB" w14:textId="51E6CD01" w:rsidR="00AF478D" w:rsidRDefault="00AF478D" w:rsidP="00F07E42"/>
    <w:p w14:paraId="4D9B7E54" w14:textId="77777777" w:rsidR="00AF478D" w:rsidRDefault="00AF478D" w:rsidP="00AF478D">
      <w:pPr>
        <w:keepNext/>
      </w:pPr>
      <w:r>
        <w:rPr>
          <w:noProof/>
        </w:rPr>
        <w:drawing>
          <wp:inline distT="0" distB="0" distL="0" distR="0" wp14:anchorId="1B07AC47" wp14:editId="1068DA77">
            <wp:extent cx="2160000" cy="1876579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rplot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66E4" w14:textId="74633C9A" w:rsidR="00AF478D" w:rsidRDefault="00AF478D" w:rsidP="00AF478D">
      <w:pPr>
        <w:pStyle w:val="Beschriftung"/>
      </w:pPr>
      <w:r>
        <w:t xml:space="preserve">Abbildung </w:t>
      </w:r>
      <w:r w:rsidR="00FF69D4">
        <w:fldChar w:fldCharType="begin"/>
      </w:r>
      <w:r w:rsidR="00FF69D4">
        <w:instrText xml:space="preserve"> SEQ Abbildung \* ARABIC </w:instrText>
      </w:r>
      <w:r w:rsidR="00FF69D4">
        <w:fldChar w:fldCharType="separate"/>
      </w:r>
      <w:r>
        <w:rPr>
          <w:noProof/>
        </w:rPr>
        <w:t>3</w:t>
      </w:r>
      <w:r w:rsidR="00FF69D4">
        <w:rPr>
          <w:noProof/>
        </w:rPr>
        <w:fldChar w:fldCharType="end"/>
      </w:r>
      <w:r>
        <w:t>: Notenspiegel (Variante 2)</w:t>
      </w:r>
    </w:p>
    <w:p w14:paraId="1E537F46" w14:textId="6D743518" w:rsidR="00AF478D" w:rsidRDefault="00AF478D" w:rsidP="00AF478D">
      <w:pPr>
        <w:pStyle w:val="Beschriftung"/>
      </w:pPr>
    </w:p>
    <w:p w14:paraId="7177B438" w14:textId="2C00ECEF" w:rsidR="00D74454" w:rsidRPr="006B3555" w:rsidRDefault="00D74454" w:rsidP="006B3555">
      <w:pPr>
        <w:pStyle w:val="Beispiel"/>
      </w:pPr>
      <w:r w:rsidRPr="006B3555">
        <w:t>Hinweis</w:t>
      </w:r>
    </w:p>
    <w:p w14:paraId="288ED42A" w14:textId="29B30A80" w:rsidR="00D74454" w:rsidRDefault="00D74454" w:rsidP="006B3555">
      <w:pPr>
        <w:pStyle w:val="QWord"/>
      </w:pPr>
      <w:r>
        <w:t xml:space="preserve">…… </w:t>
      </w:r>
      <w:proofErr w:type="spellStart"/>
      <w:r>
        <w:t>geom_bar</w:t>
      </w:r>
      <w:proofErr w:type="spellEnd"/>
      <w:r>
        <w:t xml:space="preserve">(……) + </w:t>
      </w:r>
      <w:proofErr w:type="spellStart"/>
      <w:r>
        <w:t>scale_fill_brewer</w:t>
      </w:r>
      <w:proofErr w:type="spellEnd"/>
      <w:r>
        <w:t>(</w:t>
      </w:r>
      <w:proofErr w:type="spellStart"/>
      <w:r>
        <w:t>palette</w:t>
      </w:r>
      <w:proofErr w:type="spellEnd"/>
      <w:r>
        <w:t>="Dark2")</w:t>
      </w:r>
      <w:r>
        <w:rPr>
          <w:rStyle w:val="Funotenzeichen"/>
        </w:rPr>
        <w:footnoteReference w:id="2"/>
      </w:r>
      <w:r>
        <w:t xml:space="preserve"> + </w:t>
      </w:r>
      <w:proofErr w:type="spellStart"/>
      <w:r w:rsidRPr="00D74454">
        <w:t>theme_bw</w:t>
      </w:r>
      <w:proofErr w:type="spellEnd"/>
      <w:r w:rsidRPr="00D74454">
        <w:t>()</w:t>
      </w:r>
    </w:p>
    <w:p w14:paraId="2C68D09B" w14:textId="77777777" w:rsidR="00C569B3" w:rsidRDefault="00C569B3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2C1E08F3" w14:textId="304D9C10" w:rsidR="00F07E42" w:rsidRDefault="00F07E42" w:rsidP="00F07E42">
      <w:pPr>
        <w:pStyle w:val="AufgabeH1"/>
      </w:pPr>
      <w:r>
        <w:lastRenderedPageBreak/>
        <w:t xml:space="preserve">Aufgabe </w:t>
      </w:r>
      <w:r w:rsidR="00FF69D4">
        <w:fldChar w:fldCharType="begin"/>
      </w:r>
      <w:r w:rsidR="00FF69D4">
        <w:instrText xml:space="preserve"> SEQ  Aufagbe \* MERGEFORMAT </w:instrText>
      </w:r>
      <w:r w:rsidR="00FF69D4">
        <w:fldChar w:fldCharType="separate"/>
      </w:r>
      <w:r w:rsidR="006B3555">
        <w:rPr>
          <w:noProof/>
        </w:rPr>
        <w:t>4</w:t>
      </w:r>
      <w:r w:rsidR="00FF69D4">
        <w:rPr>
          <w:noProof/>
        </w:rPr>
        <w:fldChar w:fldCharType="end"/>
      </w:r>
      <w:r>
        <w:t xml:space="preserve">   </w:t>
      </w:r>
    </w:p>
    <w:p w14:paraId="174A1411" w14:textId="3E705240" w:rsidR="00F07E42" w:rsidRPr="00F07E42" w:rsidRDefault="006B3555" w:rsidP="00F07E42">
      <w:r>
        <w:t xml:space="preserve">Erzeugen Sie mit den Daten der letzten Übungsaufgabe </w:t>
      </w:r>
      <w:r w:rsidR="00577438">
        <w:t xml:space="preserve">die </w:t>
      </w:r>
      <w:r>
        <w:t>folgende</w:t>
      </w:r>
      <w:r w:rsidR="00C569B3">
        <w:t>n</w:t>
      </w:r>
      <w:r>
        <w:t xml:space="preserve"> </w:t>
      </w:r>
      <w:r w:rsidR="00C569B3">
        <w:t>vier</w:t>
      </w:r>
      <w:r w:rsidR="003510A2">
        <w:t xml:space="preserve"> </w:t>
      </w:r>
      <w:r>
        <w:t>Grafik</w:t>
      </w:r>
      <w:r w:rsidR="003510A2">
        <w:t>en</w:t>
      </w:r>
      <w:r>
        <w:t>:</w:t>
      </w:r>
    </w:p>
    <w:p w14:paraId="20BFAD69" w14:textId="7D7224CD" w:rsidR="00F07E42" w:rsidRDefault="00F07E42" w:rsidP="00F07E42"/>
    <w:p w14:paraId="6B27266D" w14:textId="77777777" w:rsidR="006B3555" w:rsidRDefault="006B3555" w:rsidP="006B3555">
      <w:pPr>
        <w:keepNext/>
        <w:spacing w:after="0"/>
      </w:pPr>
      <w:r>
        <w:rPr>
          <w:b/>
          <w:noProof/>
          <w:color w:val="660033"/>
          <w:sz w:val="24"/>
          <w:szCs w:val="24"/>
        </w:rPr>
        <w:drawing>
          <wp:inline distT="0" distB="0" distL="0" distR="0" wp14:anchorId="012C1552" wp14:editId="6E4DDB6E">
            <wp:extent cx="3600000" cy="3128413"/>
            <wp:effectExtent l="0" t="0" r="63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rplotFacet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91BA" w14:textId="60D865DE" w:rsidR="006B3555" w:rsidRDefault="006B3555" w:rsidP="006B3555">
      <w:pPr>
        <w:pStyle w:val="Beschriftung"/>
        <w:rPr>
          <w:b/>
          <w:color w:val="660033"/>
          <w:sz w:val="24"/>
          <w:szCs w:val="24"/>
        </w:rPr>
      </w:pPr>
      <w:r>
        <w:t xml:space="preserve">Abbildung </w:t>
      </w:r>
      <w:fldSimple w:instr=" SEQ Abbildung \* ARABIC ">
        <w:r w:rsidR="00AF478D">
          <w:rPr>
            <w:noProof/>
          </w:rPr>
          <w:t>4</w:t>
        </w:r>
      </w:fldSimple>
      <w:r>
        <w:t xml:space="preserve">: </w:t>
      </w:r>
      <w:r w:rsidR="00C569B3">
        <w:t>Notenspiegel</w:t>
      </w:r>
      <w:r>
        <w:t xml:space="preserve"> mit Facetten</w:t>
      </w:r>
      <w:r w:rsidR="00AF478D">
        <w:t xml:space="preserve"> (Variante 1)</w:t>
      </w:r>
    </w:p>
    <w:p w14:paraId="12149E32" w14:textId="77777777" w:rsidR="006B3555" w:rsidRDefault="006B3555">
      <w:pPr>
        <w:spacing w:after="0"/>
      </w:pPr>
    </w:p>
    <w:p w14:paraId="51678864" w14:textId="77777777" w:rsidR="003510A2" w:rsidRDefault="003510A2" w:rsidP="003510A2">
      <w:pPr>
        <w:keepNext/>
        <w:spacing w:after="0"/>
      </w:pPr>
      <w:r>
        <w:rPr>
          <w:b/>
          <w:noProof/>
          <w:color w:val="660033"/>
          <w:sz w:val="24"/>
          <w:szCs w:val="24"/>
        </w:rPr>
        <w:drawing>
          <wp:inline distT="0" distB="0" distL="0" distR="0" wp14:anchorId="325F63E0" wp14:editId="5EC7F682">
            <wp:extent cx="3600000" cy="3128413"/>
            <wp:effectExtent l="0" t="0" r="635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rplotFacet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82DC" w14:textId="32A32330" w:rsidR="00C569B3" w:rsidRDefault="003510A2" w:rsidP="00C569B3">
      <w:pPr>
        <w:pStyle w:val="Beschriftung"/>
      </w:pPr>
      <w:r>
        <w:t xml:space="preserve">Abbildung </w:t>
      </w:r>
      <w:fldSimple w:instr=" SEQ Abbildung \* ARABIC ">
        <w:r w:rsidR="00AF478D">
          <w:rPr>
            <w:noProof/>
          </w:rPr>
          <w:t>5</w:t>
        </w:r>
      </w:fldSimple>
      <w:r>
        <w:t xml:space="preserve">: </w:t>
      </w:r>
      <w:r w:rsidR="00C569B3">
        <w:t>Notenspiegel</w:t>
      </w:r>
      <w:r>
        <w:t xml:space="preserve"> mit Facetten</w:t>
      </w:r>
      <w:r w:rsidR="00AF478D">
        <w:t xml:space="preserve"> (Variante 2)</w:t>
      </w:r>
    </w:p>
    <w:p w14:paraId="1824ECBC" w14:textId="77777777" w:rsidR="00C569B3" w:rsidRDefault="00C569B3" w:rsidP="00C569B3">
      <w:pPr>
        <w:keepNext/>
      </w:pPr>
      <w:r>
        <w:rPr>
          <w:noProof/>
        </w:rPr>
        <w:lastRenderedPageBreak/>
        <w:drawing>
          <wp:inline distT="0" distB="0" distL="0" distR="0" wp14:anchorId="3604B7E5" wp14:editId="6A57439E">
            <wp:extent cx="3600000" cy="3138962"/>
            <wp:effectExtent l="0" t="0" r="635" b="444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arplotFacet3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8DF" w14:textId="3D32BE11" w:rsidR="00C569B3" w:rsidRDefault="00C569B3" w:rsidP="00C569B3">
      <w:pPr>
        <w:pStyle w:val="Beschriftung"/>
      </w:pPr>
      <w:r>
        <w:t xml:space="preserve">Abbildung </w:t>
      </w:r>
      <w:fldSimple w:instr=" SEQ Abbildung \* ARABIC ">
        <w:r w:rsidR="00AF478D">
          <w:rPr>
            <w:noProof/>
          </w:rPr>
          <w:t>6</w:t>
        </w:r>
      </w:fldSimple>
      <w:r>
        <w:t>: Noten aufgeteilt in „bestanden“ und  „durchgefallen“</w:t>
      </w:r>
      <w:r w:rsidR="00AF478D">
        <w:t xml:space="preserve"> (Variante 1)</w:t>
      </w:r>
    </w:p>
    <w:p w14:paraId="6680D9BB" w14:textId="77777777" w:rsidR="00C569B3" w:rsidRPr="00C569B3" w:rsidRDefault="00C569B3" w:rsidP="00C569B3"/>
    <w:p w14:paraId="22133C25" w14:textId="77777777" w:rsidR="00C569B3" w:rsidRDefault="00C569B3" w:rsidP="00C569B3">
      <w:pPr>
        <w:keepNext/>
        <w:spacing w:after="0"/>
      </w:pPr>
      <w:r>
        <w:rPr>
          <w:noProof/>
        </w:rPr>
        <w:drawing>
          <wp:inline distT="0" distB="0" distL="0" distR="0" wp14:anchorId="1DD44038" wp14:editId="6D521288">
            <wp:extent cx="3600000" cy="3138962"/>
            <wp:effectExtent l="0" t="0" r="635" b="444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rplotFacet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062" w14:textId="4B82F7C6" w:rsidR="00C569B3" w:rsidRDefault="00C569B3" w:rsidP="00C569B3">
      <w:pPr>
        <w:pStyle w:val="Beschriftung"/>
      </w:pPr>
      <w:r>
        <w:t xml:space="preserve">Abbildung </w:t>
      </w:r>
      <w:fldSimple w:instr=" SEQ Abbildung \* ARABIC ">
        <w:r w:rsidR="00AF478D">
          <w:rPr>
            <w:noProof/>
          </w:rPr>
          <w:t>7</w:t>
        </w:r>
      </w:fldSimple>
      <w:r>
        <w:t>: Noten aufgeteilt in „bestanden“ und  „durchgefallen“</w:t>
      </w:r>
      <w:r w:rsidR="00AF478D">
        <w:t xml:space="preserve"> (Variante 2)</w:t>
      </w:r>
    </w:p>
    <w:p w14:paraId="56F72DFC" w14:textId="548BCE2A" w:rsidR="00C569B3" w:rsidRDefault="00C569B3" w:rsidP="00C569B3">
      <w:pPr>
        <w:pStyle w:val="Beschriftung"/>
      </w:pPr>
    </w:p>
    <w:p w14:paraId="7526AB48" w14:textId="739ED929" w:rsidR="003510A2" w:rsidRDefault="003510A2">
      <w:pPr>
        <w:spacing w:after="0"/>
        <w:rPr>
          <w:b/>
          <w:color w:val="660033"/>
          <w:sz w:val="24"/>
          <w:szCs w:val="24"/>
        </w:rPr>
      </w:pPr>
    </w:p>
    <w:sectPr w:rsidR="003510A2" w:rsidSect="00AA008C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3BC261" w14:textId="77777777" w:rsidR="00FF69D4" w:rsidRDefault="00FF69D4" w:rsidP="00B22FB3"/>
    <w:p w14:paraId="089CCEFF" w14:textId="77777777" w:rsidR="00FF69D4" w:rsidRDefault="00FF69D4" w:rsidP="00B22FB3"/>
    <w:p w14:paraId="02BDB241" w14:textId="77777777" w:rsidR="00FF69D4" w:rsidRDefault="00FF69D4" w:rsidP="00B22FB3"/>
    <w:p w14:paraId="426C2222" w14:textId="77777777" w:rsidR="00FF69D4" w:rsidRDefault="00FF69D4"/>
  </w:endnote>
  <w:endnote w:type="continuationSeparator" w:id="0">
    <w:p w14:paraId="73B9C5A8" w14:textId="77777777" w:rsidR="00FF69D4" w:rsidRDefault="00FF69D4" w:rsidP="00B22FB3"/>
    <w:p w14:paraId="38E0A668" w14:textId="77777777" w:rsidR="00FF69D4" w:rsidRDefault="00FF69D4" w:rsidP="00B22FB3"/>
    <w:p w14:paraId="1D5CBEAC" w14:textId="77777777" w:rsidR="00FF69D4" w:rsidRDefault="00FF69D4" w:rsidP="00B22FB3"/>
    <w:p w14:paraId="0A0B8CA0" w14:textId="77777777" w:rsidR="00FF69D4" w:rsidRDefault="00FF69D4"/>
  </w:endnote>
  <w:endnote w:type="continuationNotice" w:id="1">
    <w:p w14:paraId="495A8A8B" w14:textId="77777777" w:rsidR="00FF69D4" w:rsidRDefault="00FF69D4" w:rsidP="00B22FB3"/>
    <w:p w14:paraId="3181DDD3" w14:textId="77777777" w:rsidR="00FF69D4" w:rsidRDefault="00FF69D4" w:rsidP="00B22FB3"/>
    <w:p w14:paraId="5E27ADA2" w14:textId="77777777" w:rsidR="00FF69D4" w:rsidRDefault="00FF69D4" w:rsidP="00B22FB3"/>
    <w:p w14:paraId="333D12B8" w14:textId="77777777" w:rsidR="00FF69D4" w:rsidRDefault="00FF69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00B755CA" w:rsidR="00460E7D" w:rsidRPr="00D3643B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6679E2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6679E2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16.10.2019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2F884037" w:rsidR="00460E7D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6679E2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6679E2">
      <w:rPr>
        <w:rFonts w:asciiTheme="minorHAnsi" w:hAnsiTheme="minorHAnsi" w:cstheme="minorHAnsi"/>
        <w:bCs/>
        <w:noProof/>
        <w:sz w:val="24"/>
        <w:szCs w:val="24"/>
      </w:rPr>
      <w:t>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16.10.2019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C0140" w14:textId="77777777" w:rsidR="00FF69D4" w:rsidRDefault="00FF69D4" w:rsidP="00B27513">
      <w:pPr>
        <w:pStyle w:val="stdText"/>
      </w:pPr>
      <w:r>
        <w:continuationSeparator/>
      </w:r>
    </w:p>
    <w:p w14:paraId="0EA8D057" w14:textId="77777777" w:rsidR="00FF69D4" w:rsidRDefault="00FF69D4"/>
  </w:footnote>
  <w:footnote w:type="continuationSeparator" w:id="0">
    <w:p w14:paraId="1AEEC0A8" w14:textId="77777777" w:rsidR="00FF69D4" w:rsidRDefault="00FF69D4" w:rsidP="00B27513">
      <w:pPr>
        <w:pStyle w:val="stdText"/>
      </w:pPr>
      <w:r>
        <w:continuationSeparator/>
      </w:r>
    </w:p>
    <w:p w14:paraId="5461A035" w14:textId="77777777" w:rsidR="00FF69D4" w:rsidRDefault="00FF69D4"/>
  </w:footnote>
  <w:footnote w:type="continuationNotice" w:id="1">
    <w:p w14:paraId="3BDFE562" w14:textId="77777777" w:rsidR="00FF69D4" w:rsidRDefault="00FF69D4" w:rsidP="00B22FB3"/>
    <w:p w14:paraId="176FAD55" w14:textId="77777777" w:rsidR="00FF69D4" w:rsidRDefault="00FF69D4" w:rsidP="00B22FB3"/>
    <w:p w14:paraId="3259495B" w14:textId="77777777" w:rsidR="00FF69D4" w:rsidRDefault="00FF69D4" w:rsidP="00B22FB3"/>
    <w:p w14:paraId="265FF9BB" w14:textId="77777777" w:rsidR="00FF69D4" w:rsidRDefault="00FF69D4"/>
  </w:footnote>
  <w:footnote w:id="2">
    <w:p w14:paraId="3C21C7E4" w14:textId="1685F6E2" w:rsidR="00D74454" w:rsidRDefault="00D74454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D74454">
        <w:t>Siehe auch http://www.cookbook-r.com/Graphs/Colors_(ggplot2)/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4486B0C1" w:rsidR="00460E7D" w:rsidRDefault="00460E7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 w:rsidR="006B3555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6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460E7D" w:rsidRPr="00D47F29" w:rsidRDefault="00460E7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6C906460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22888"/>
    <w:multiLevelType w:val="hybridMultilevel"/>
    <w:tmpl w:val="B8EE1586"/>
    <w:lvl w:ilvl="0" w:tplc="275C3AD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F87DAE"/>
    <w:multiLevelType w:val="hybridMultilevel"/>
    <w:tmpl w:val="91BC55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E98537C"/>
    <w:multiLevelType w:val="hybridMultilevel"/>
    <w:tmpl w:val="2F1234D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37A8C"/>
    <w:multiLevelType w:val="hybridMultilevel"/>
    <w:tmpl w:val="EE7EF0BE"/>
    <w:lvl w:ilvl="0" w:tplc="E2E4FCD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423C5"/>
    <w:multiLevelType w:val="hybridMultilevel"/>
    <w:tmpl w:val="C63EAE00"/>
    <w:lvl w:ilvl="0" w:tplc="0407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16E0D80"/>
    <w:multiLevelType w:val="hybridMultilevel"/>
    <w:tmpl w:val="1DEC364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A10B7"/>
    <w:multiLevelType w:val="hybridMultilevel"/>
    <w:tmpl w:val="F552CE9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F47F3"/>
    <w:multiLevelType w:val="hybridMultilevel"/>
    <w:tmpl w:val="E38E681C"/>
    <w:lvl w:ilvl="0" w:tplc="05F87F28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6CA054B"/>
    <w:multiLevelType w:val="hybridMultilevel"/>
    <w:tmpl w:val="B6125E6C"/>
    <w:lvl w:ilvl="0" w:tplc="214CCA3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224E8"/>
    <w:multiLevelType w:val="hybridMultilevel"/>
    <w:tmpl w:val="9654AE6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76ECF"/>
    <w:multiLevelType w:val="hybridMultilevel"/>
    <w:tmpl w:val="99944D2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2"/>
  </w:num>
  <w:num w:numId="5">
    <w:abstractNumId w:val="1"/>
  </w:num>
  <w:num w:numId="6">
    <w:abstractNumId w:val="15"/>
  </w:num>
  <w:num w:numId="7">
    <w:abstractNumId w:val="0"/>
  </w:num>
  <w:num w:numId="8">
    <w:abstractNumId w:val="10"/>
  </w:num>
  <w:num w:numId="9">
    <w:abstractNumId w:val="18"/>
  </w:num>
  <w:num w:numId="10">
    <w:abstractNumId w:val="4"/>
  </w:num>
  <w:num w:numId="11">
    <w:abstractNumId w:val="21"/>
  </w:num>
  <w:num w:numId="12">
    <w:abstractNumId w:val="14"/>
  </w:num>
  <w:num w:numId="13">
    <w:abstractNumId w:val="16"/>
  </w:num>
  <w:num w:numId="14">
    <w:abstractNumId w:val="5"/>
  </w:num>
  <w:num w:numId="15">
    <w:abstractNumId w:val="13"/>
  </w:num>
  <w:num w:numId="16">
    <w:abstractNumId w:val="17"/>
  </w:num>
  <w:num w:numId="17">
    <w:abstractNumId w:val="11"/>
  </w:num>
  <w:num w:numId="18">
    <w:abstractNumId w:val="19"/>
  </w:num>
  <w:num w:numId="19">
    <w:abstractNumId w:val="12"/>
  </w:num>
  <w:num w:numId="20">
    <w:abstractNumId w:val="20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9"/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7"/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10"/>
  </w:num>
  <w:num w:numId="42">
    <w:abstractNumId w:val="2"/>
    <w:lvlOverride w:ilvl="0">
      <w:startOverride w:val="1"/>
    </w:lvlOverride>
  </w:num>
  <w:num w:numId="43">
    <w:abstractNumId w:val="2"/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2401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049F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3D7C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0A2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0E7D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1F04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77438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3E0"/>
    <w:rsid w:val="006679E2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555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6986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45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78D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1371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6974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569B3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4454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2AC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22D3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996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07E42"/>
    <w:rsid w:val="00F10186"/>
    <w:rsid w:val="00F1077C"/>
    <w:rsid w:val="00F11A7E"/>
    <w:rsid w:val="00F12F2B"/>
    <w:rsid w:val="00F14012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69D4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43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123A86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123A86"/>
    <w:rPr>
      <w:rFonts w:ascii="Lucida Console" w:hAnsi="Lucida Console"/>
      <w:color w:val="0000FF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227F75"/>
    <w:rsid w:val="002376EC"/>
    <w:rsid w:val="0028714E"/>
    <w:rsid w:val="002F49C9"/>
    <w:rsid w:val="00300572"/>
    <w:rsid w:val="003503F7"/>
    <w:rsid w:val="00391249"/>
    <w:rsid w:val="003D4DDF"/>
    <w:rsid w:val="003E54F1"/>
    <w:rsid w:val="005C68F0"/>
    <w:rsid w:val="00734020"/>
    <w:rsid w:val="009206F6"/>
    <w:rsid w:val="009227C6"/>
    <w:rsid w:val="00961DBF"/>
    <w:rsid w:val="00971E4E"/>
    <w:rsid w:val="00A471ED"/>
    <w:rsid w:val="00A81104"/>
    <w:rsid w:val="00AD2B01"/>
    <w:rsid w:val="00B5103A"/>
    <w:rsid w:val="00CB754F"/>
    <w:rsid w:val="00E34A0A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7176F-A3B6-4CD8-B216-55E98EB5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4</Pages>
  <Words>262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6</vt:lpstr>
    </vt:vector>
  </TitlesOfParts>
  <Company>FH Südwestfalen</Company>
  <LinksUpToDate>false</LinksUpToDate>
  <CharactersWithSpaces>1910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6</dc:title>
  <dc:subject/>
  <dc:creator>willms</dc:creator>
  <cp:keywords/>
  <cp:lastModifiedBy>J Willms</cp:lastModifiedBy>
  <cp:revision>14</cp:revision>
  <cp:lastPrinted>2019-10-04T11:13:00Z</cp:lastPrinted>
  <dcterms:created xsi:type="dcterms:W3CDTF">2019-11-27T16:42:00Z</dcterms:created>
  <dcterms:modified xsi:type="dcterms:W3CDTF">2020-07-22T14:00:00Z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